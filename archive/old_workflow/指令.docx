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D8D7" w14:textId="6510427B" w:rsidR="0007657E" w:rsidRDefault="0007657E" w:rsidP="0007657E">
      <w:pPr>
        <w:pStyle w:val="af1"/>
        <w:rPr>
          <w:rFonts w:hint="eastAsia"/>
        </w:rPr>
      </w:pPr>
      <w:r>
        <w:rPr>
          <w:rFonts w:hint="eastAsia"/>
        </w:rPr>
        <w:t>TTS</w:t>
      </w:r>
    </w:p>
    <w:p w14:paraId="38F28FED" w14:textId="641AC007" w:rsidR="0007657E" w:rsidRDefault="0007657E" w:rsidP="0007657E">
      <w:pPr>
        <w:pStyle w:val="af3"/>
        <w:rPr>
          <w:rFonts w:hint="eastAsia"/>
        </w:rPr>
      </w:pPr>
      <w:r>
        <w:rPr>
          <w:rFonts w:hint="eastAsia"/>
        </w:rPr>
        <w:t>推理窗口9872cmd：</w:t>
      </w:r>
    </w:p>
    <w:p w14:paraId="377E6FFB" w14:textId="5E247D94" w:rsidR="00B93BF2" w:rsidRPr="00B93BF2" w:rsidRDefault="00B93BF2" w:rsidP="00B93BF2">
      <w:pPr>
        <w:ind w:firstLine="480"/>
      </w:pPr>
      <w:r w:rsidRPr="00B93BF2">
        <w:t>cd /d "V:\Default\Desktop\AI\GPT-SoVITS-v2pro-20250604" &amp;&amp; set "PATH=V:\Default\Desktop\AI\GPT-SoVITS-v2pro-20250604\runtime;%PATH%" &amp;&amp; set language=zh_CN &amp;&amp; "V:\Default\Desktop\AI\GPT-SoVITS-v2pro-20250604\runtime\python.exe" -s GPT_SoVITS/inference_webui.py "zh_CN"</w:t>
      </w:r>
    </w:p>
    <w:p w14:paraId="357E9744" w14:textId="3E88290D" w:rsidR="00B93BF2" w:rsidRDefault="00B93BF2" w:rsidP="00B93BF2">
      <w:pPr>
        <w:ind w:firstLine="480"/>
      </w:pPr>
    </w:p>
    <w:p w14:paraId="3A09F70E" w14:textId="0495C977" w:rsidR="0007657E" w:rsidRDefault="0007657E" w:rsidP="0007657E">
      <w:pPr>
        <w:pStyle w:val="af3"/>
        <w:rPr>
          <w:rFonts w:hint="eastAsia"/>
        </w:rPr>
      </w:pPr>
      <w:r>
        <w:rPr>
          <w:rFonts w:hint="eastAsia"/>
        </w:rPr>
        <w:t>符号</w:t>
      </w:r>
      <w:r w:rsidR="00A54429">
        <w:rPr>
          <w:rFonts w:hint="eastAsia"/>
        </w:rPr>
        <w:t>替换</w:t>
      </w:r>
      <w:r>
        <w:rPr>
          <w:rFonts w:hint="eastAsia"/>
        </w:rPr>
        <w:t>：</w:t>
      </w:r>
    </w:p>
    <w:p w14:paraId="5F4CF1B9" w14:textId="32E14F1A" w:rsidR="0007657E" w:rsidRDefault="0007657E" w:rsidP="00B93BF2">
      <w:pPr>
        <w:ind w:firstLine="480"/>
      </w:pPr>
      <w:r>
        <w:rPr>
          <w:rFonts w:hint="eastAsia"/>
        </w:rPr>
        <w:t>正常显示</w:t>
      </w:r>
      <w:r w:rsidR="00553D94">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5F309984" w14:textId="779841FE" w:rsidR="0007657E" w:rsidRDefault="0007657E" w:rsidP="00B93BF2">
      <w:pPr>
        <w:ind w:firstLine="480"/>
      </w:pPr>
      <w:r>
        <w:rPr>
          <w:rFonts w:hint="eastAsia"/>
        </w:rPr>
        <w:t>省略</w:t>
      </w:r>
      <w:r w:rsidR="00553D94">
        <w:rPr>
          <w:rFonts w:hint="eastAsia"/>
        </w:rPr>
        <w:t xml:space="preserve">                   </w:t>
      </w:r>
      <w:r>
        <w:rPr>
          <w:rFonts w:hint="eastAsia"/>
        </w:rPr>
        <w:t>——</w:t>
      </w:r>
      <w:r>
        <w:rPr>
          <w:rFonts w:hint="eastAsia"/>
        </w:rPr>
        <w:t xml:space="preserve">  </w:t>
      </w:r>
      <w:r>
        <w:rPr>
          <w:rFonts w:hint="eastAsia"/>
        </w:rPr>
        <w:t>（）</w:t>
      </w:r>
      <w:r w:rsidR="00553D94">
        <w:rPr>
          <w:rFonts w:hint="eastAsia"/>
        </w:rPr>
        <w:t xml:space="preserve">  </w:t>
      </w:r>
      <w:r w:rsidR="00553D94">
        <w:rPr>
          <w:rFonts w:hint="eastAsia"/>
        </w:rPr>
        <w:t>“”</w:t>
      </w:r>
      <w:r w:rsidR="00553D94">
        <w:rPr>
          <w:rFonts w:hint="eastAsia"/>
        </w:rPr>
        <w:t xml:space="preserve">  </w:t>
      </w:r>
      <w:r w:rsidR="00553D94">
        <w:rPr>
          <w:rFonts w:hint="eastAsia"/>
        </w:rPr>
        <w:t>‘’</w:t>
      </w:r>
    </w:p>
    <w:p w14:paraId="3D5C264E" w14:textId="1735C6C7" w:rsidR="0007657E" w:rsidRDefault="0007657E" w:rsidP="00B93BF2">
      <w:pPr>
        <w:ind w:firstLine="480"/>
      </w:pPr>
      <w:r>
        <w:rPr>
          <w:rFonts w:hint="eastAsia"/>
        </w:rPr>
        <w:t>改写为逗号</w:t>
      </w:r>
      <w:r w:rsidR="00553D94">
        <w:rPr>
          <w:rFonts w:hint="eastAsia"/>
        </w:rPr>
        <w:t xml:space="preserve">   </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23F597E8" w14:textId="2060B908" w:rsidR="00553D94" w:rsidRDefault="00553D94" w:rsidP="00B93BF2">
      <w:pPr>
        <w:ind w:firstLine="480"/>
      </w:pPr>
      <w:r>
        <w:rPr>
          <w:rFonts w:hint="eastAsia"/>
        </w:rPr>
        <w:t>……</w:t>
      </w:r>
      <w:r>
        <w:rPr>
          <w:rFonts w:hint="eastAsia"/>
        </w:rPr>
        <w:t xml:space="preserve"> </w:t>
      </w:r>
      <w:r>
        <w:rPr>
          <w:rFonts w:hint="eastAsia"/>
        </w:rPr>
        <w:t>保持原样不变，加在居中相当于短暂停顿</w:t>
      </w:r>
    </w:p>
    <w:p w14:paraId="3E159A7E" w14:textId="1D982048" w:rsidR="00553D94" w:rsidRDefault="00553D94" w:rsidP="00B93BF2">
      <w:pPr>
        <w:ind w:firstLine="480"/>
      </w:pPr>
      <w:r>
        <w:rPr>
          <w:rFonts w:hint="eastAsia"/>
        </w:rPr>
        <w:t>推理界面的“</w:t>
      </w:r>
      <w:r w:rsidRPr="00553D94">
        <w:t>句间停顿秒数</w:t>
      </w:r>
      <w:r>
        <w:rPr>
          <w:rFonts w:hint="eastAsia"/>
        </w:rPr>
        <w:t>”是在句末添加相应长度的停顿。</w:t>
      </w:r>
    </w:p>
    <w:p w14:paraId="41210836" w14:textId="77777777" w:rsidR="00553D94" w:rsidRDefault="00553D94" w:rsidP="00B93BF2">
      <w:pPr>
        <w:ind w:firstLine="480"/>
      </w:pPr>
    </w:p>
    <w:p w14:paraId="2512D78C" w14:textId="77777777" w:rsidR="00A54429" w:rsidRDefault="00A54429" w:rsidP="00B93BF2">
      <w:pPr>
        <w:ind w:firstLine="480"/>
      </w:pPr>
    </w:p>
    <w:p w14:paraId="6570313D" w14:textId="77777777" w:rsidR="00A54429" w:rsidRDefault="00A54429" w:rsidP="00B93BF2">
      <w:pPr>
        <w:ind w:firstLine="480"/>
      </w:pPr>
    </w:p>
    <w:p w14:paraId="41854831" w14:textId="77777777" w:rsidR="00A54429" w:rsidRDefault="00A54429" w:rsidP="00B93BF2">
      <w:pPr>
        <w:ind w:firstLine="480"/>
      </w:pPr>
    </w:p>
    <w:p w14:paraId="097FC464" w14:textId="77777777" w:rsidR="00553D94" w:rsidRDefault="00553D94" w:rsidP="00B93BF2">
      <w:pPr>
        <w:ind w:firstLine="480"/>
      </w:pPr>
    </w:p>
    <w:p w14:paraId="5110D0A1" w14:textId="0835702D" w:rsidR="0007657E" w:rsidRDefault="0007657E" w:rsidP="00B93BF2">
      <w:pPr>
        <w:ind w:firstLine="480"/>
      </w:pPr>
      <w:r>
        <w:rPr>
          <w:rFonts w:hint="eastAsia"/>
        </w:rPr>
        <w:t>句号在正常的情况下是分句，如果太短（只有一两个字）则是省略</w:t>
      </w:r>
    </w:p>
    <w:p w14:paraId="1962DFE3" w14:textId="77777777" w:rsidR="0007657E" w:rsidRDefault="0007657E" w:rsidP="00B93BF2">
      <w:pPr>
        <w:ind w:firstLine="480"/>
      </w:pPr>
    </w:p>
    <w:p w14:paraId="39C83384" w14:textId="77777777" w:rsidR="0007657E" w:rsidRDefault="0007657E" w:rsidP="00B93BF2">
      <w:pPr>
        <w:ind w:firstLine="480"/>
      </w:pPr>
    </w:p>
    <w:p w14:paraId="04786B45" w14:textId="77777777" w:rsidR="0007657E" w:rsidRDefault="0007657E" w:rsidP="00B93BF2">
      <w:pPr>
        <w:ind w:firstLine="480"/>
      </w:pPr>
    </w:p>
    <w:p w14:paraId="65636576" w14:textId="61E94DD3" w:rsidR="004B0FF7" w:rsidRDefault="004B0FF7" w:rsidP="00B93BF2">
      <w:pPr>
        <w:ind w:firstLine="480"/>
      </w:pPr>
      <w:r>
        <w:rPr>
          <w:rFonts w:hint="eastAsia"/>
        </w:rPr>
        <w:t>1</w:t>
      </w:r>
      <w:r>
        <w:rPr>
          <w:rFonts w:hint="eastAsia"/>
        </w:rPr>
        <w:t>句号，</w:t>
      </w:r>
      <w:r>
        <w:rPr>
          <w:rFonts w:hint="eastAsia"/>
        </w:rPr>
        <w:t>2</w:t>
      </w:r>
      <w:r>
        <w:rPr>
          <w:rFonts w:hint="eastAsia"/>
        </w:rPr>
        <w:t>去除</w:t>
      </w:r>
    </w:p>
    <w:p w14:paraId="586EBF5E" w14:textId="77777777" w:rsidR="004B0FF7" w:rsidRDefault="004B0FF7" w:rsidP="00B93BF2">
      <w:pPr>
        <w:ind w:firstLine="480"/>
      </w:pPr>
    </w:p>
    <w:p w14:paraId="73E50520" w14:textId="77777777" w:rsidR="0007657E" w:rsidRPr="0007657E" w:rsidRDefault="0007657E" w:rsidP="00B93BF2">
      <w:pPr>
        <w:ind w:firstLine="480"/>
      </w:pPr>
    </w:p>
    <w:p w14:paraId="07772D60" w14:textId="77777777" w:rsidR="00577DBD" w:rsidRDefault="00577DBD" w:rsidP="00577DBD">
      <w:pPr>
        <w:ind w:firstLine="480"/>
      </w:pPr>
      <w:r>
        <w:rPr>
          <w:rFonts w:hint="eastAsia"/>
        </w:rPr>
        <w:t>齐语：《剑来》角色“齐静春”的声音克隆</w:t>
      </w:r>
    </w:p>
    <w:p w14:paraId="02146BFC" w14:textId="77777777" w:rsidR="00577DBD" w:rsidRDefault="00577DBD" w:rsidP="00577DBD">
      <w:pPr>
        <w:ind w:firstLine="480"/>
      </w:pPr>
      <w:r>
        <w:rPr>
          <w:rFonts w:hint="eastAsia"/>
        </w:rPr>
        <w:t>剑鸣：《剑来》角色“老剑条”的声音克隆</w:t>
      </w:r>
    </w:p>
    <w:p w14:paraId="21CE7B57" w14:textId="647F472F" w:rsidR="00577DBD" w:rsidRDefault="00577DBD" w:rsidP="00577DBD">
      <w:pPr>
        <w:ind w:firstLine="480"/>
      </w:pPr>
      <w:r>
        <w:rPr>
          <w:rFonts w:hint="eastAsia"/>
        </w:rPr>
        <w:t>素描风</w:t>
      </w:r>
      <w:r>
        <w:rPr>
          <w:rFonts w:hint="eastAsia"/>
        </w:rPr>
        <w:t>lora</w:t>
      </w:r>
      <w:r>
        <w:rPr>
          <w:rFonts w:hint="eastAsia"/>
        </w:rPr>
        <w:t>来源：</w:t>
      </w:r>
      <w:r>
        <w:rPr>
          <w:rFonts w:hint="eastAsia"/>
        </w:rPr>
        <w:t>LiblibAI</w:t>
      </w:r>
      <w:r>
        <w:rPr>
          <w:rFonts w:hint="eastAsia"/>
        </w:rPr>
        <w:t>搜索“</w:t>
      </w:r>
      <w:r>
        <w:rPr>
          <w:rFonts w:hint="eastAsia"/>
        </w:rPr>
        <w:t xml:space="preserve">F.1 </w:t>
      </w:r>
      <w:r>
        <w:rPr>
          <w:rFonts w:hint="eastAsia"/>
        </w:rPr>
        <w:t>线稿草图</w:t>
      </w:r>
      <w:r>
        <w:rPr>
          <w:rFonts w:hint="eastAsia"/>
        </w:rPr>
        <w:t>2</w:t>
      </w:r>
      <w:r>
        <w:rPr>
          <w:rFonts w:hint="eastAsia"/>
        </w:rPr>
        <w:t>”</w:t>
      </w:r>
    </w:p>
    <w:p w14:paraId="07BE23C9" w14:textId="77777777" w:rsidR="00577DBD" w:rsidRDefault="00577DBD" w:rsidP="00B93BF2">
      <w:pPr>
        <w:ind w:firstLine="480"/>
      </w:pPr>
    </w:p>
    <w:p w14:paraId="668A5857" w14:textId="77777777" w:rsidR="00577DBD" w:rsidRPr="00577DBD" w:rsidRDefault="00577DBD" w:rsidP="00B93BF2">
      <w:pPr>
        <w:ind w:firstLine="480"/>
      </w:pPr>
    </w:p>
    <w:p w14:paraId="7BF021C5" w14:textId="77777777" w:rsidR="00B93BF2" w:rsidRDefault="00B93BF2" w:rsidP="00B93BF2">
      <w:pPr>
        <w:ind w:firstLine="480"/>
      </w:pPr>
    </w:p>
    <w:p w14:paraId="5DADBDE1" w14:textId="77777777" w:rsidR="000F2290" w:rsidRDefault="000F2290" w:rsidP="000F2290">
      <w:pPr>
        <w:ind w:firstLine="480"/>
      </w:pPr>
      <w:r>
        <w:rPr>
          <w:rFonts w:hint="eastAsia"/>
        </w:rPr>
        <w:t>我的自媒体头像目前是我发给你的图片，是一个黑白像素风的“齐”字，目前自媒体账号名字叫“齐语剑鸣”，各大视频平台应该都能搜索到这个账号，特别是抖音和视频号。我这账号的方向是将专业的哲学书籍的每一章或者每一小节的内容，改编为通俗易懂的黑白像素风视频。比如全书有</w:t>
      </w:r>
      <w:r>
        <w:rPr>
          <w:rFonts w:hint="eastAsia"/>
        </w:rPr>
        <w:t>20</w:t>
      </w:r>
      <w:r>
        <w:rPr>
          <w:rFonts w:hint="eastAsia"/>
        </w:rPr>
        <w:t>个小章节，那么就改编为</w:t>
      </w:r>
      <w:r>
        <w:rPr>
          <w:rFonts w:hint="eastAsia"/>
        </w:rPr>
        <w:t>20</w:t>
      </w:r>
      <w:r>
        <w:rPr>
          <w:rFonts w:hint="eastAsia"/>
        </w:rPr>
        <w:t>个视频，每个视频就是每章内容的通俗易懂版。这视频的意义大体上有三个：一是费</w:t>
      </w:r>
      <w:r>
        <w:rPr>
          <w:rFonts w:hint="eastAsia"/>
        </w:rPr>
        <w:lastRenderedPageBreak/>
        <w:t>曼学习法，将书籍内容改编为视频时，能使得我更加理解相应的哲学知识和思想；二是当做那本书籍的导读或者攻略，让读者读太学术性的书籍感到晦涩难懂时，可以看我的视频得到一个理解框架，能够大概知道具体哪一章讲了什么内容，从而更轻松地阅读偏专业性的哲学原著；三是当作书籍的推广宣传视频，让观众能看视频有收获的同时，尽量提升原书籍的销量。</w:t>
      </w:r>
    </w:p>
    <w:p w14:paraId="6D5A3EB2" w14:textId="77777777" w:rsidR="000F2290" w:rsidRDefault="000F2290" w:rsidP="000F2290">
      <w:pPr>
        <w:ind w:firstLine="480"/>
      </w:pPr>
      <w:r>
        <w:rPr>
          <w:rFonts w:hint="eastAsia"/>
        </w:rPr>
        <w:t>我自媒体叫“齐语剑鸣”的原因，是因为我的视频配音是</w:t>
      </w:r>
      <w:r>
        <w:rPr>
          <w:rFonts w:hint="eastAsia"/>
        </w:rPr>
        <w:t>ai</w:t>
      </w:r>
      <w:r>
        <w:rPr>
          <w:rFonts w:hint="eastAsia"/>
        </w:rPr>
        <w:t>克隆的《剑来》有声书的角色齐静春和老剑条（剑妈）的声音，“齐语”就是指的齐静春的</w:t>
      </w:r>
      <w:r>
        <w:rPr>
          <w:rFonts w:hint="eastAsia"/>
        </w:rPr>
        <w:t>ai</w:t>
      </w:r>
      <w:r>
        <w:rPr>
          <w:rFonts w:hint="eastAsia"/>
        </w:rPr>
        <w:t>声音克隆，“剑鸣”就是指的老剑条的</w:t>
      </w:r>
      <w:r>
        <w:rPr>
          <w:rFonts w:hint="eastAsia"/>
        </w:rPr>
        <w:t>ai</w:t>
      </w:r>
      <w:r>
        <w:rPr>
          <w:rFonts w:hint="eastAsia"/>
        </w:rPr>
        <w:t>声音克隆，合起来整个自媒体名字“齐语剑鸣”就直接了当地表明视频配音是这俩角色的</w:t>
      </w:r>
      <w:r>
        <w:rPr>
          <w:rFonts w:hint="eastAsia"/>
        </w:rPr>
        <w:t>ai</w:t>
      </w:r>
      <w:r>
        <w:rPr>
          <w:rFonts w:hint="eastAsia"/>
        </w:rPr>
        <w:t>声音克隆（目前先不纠结版权问题，因为我在个人主页的签名处表明了视频的配音是克隆的这俩角色的声音）。</w:t>
      </w:r>
    </w:p>
    <w:p w14:paraId="03A5BD4E" w14:textId="3A242A53" w:rsidR="000F2290" w:rsidRDefault="000F2290" w:rsidP="000F2290">
      <w:pPr>
        <w:ind w:firstLine="480"/>
      </w:pPr>
      <w:r>
        <w:rPr>
          <w:rFonts w:hint="eastAsia"/>
        </w:rPr>
        <w:t>介绍完了我的背景，现在我需要你帮忙做的是重新设计头像，因为目前我的头像只是一个黑白像素风的“齐”字，只侧面表明了我视频风格是黑白像素风，和</w:t>
      </w:r>
      <w:r>
        <w:rPr>
          <w:rFonts w:hint="eastAsia"/>
        </w:rPr>
        <w:t>ai</w:t>
      </w:r>
      <w:r>
        <w:rPr>
          <w:rFonts w:hint="eastAsia"/>
        </w:rPr>
        <w:t>克隆齐静春的声音，但并没有表明“剑鸣”这个</w:t>
      </w:r>
      <w:r>
        <w:rPr>
          <w:rFonts w:hint="eastAsia"/>
        </w:rPr>
        <w:t>ai</w:t>
      </w:r>
      <w:r>
        <w:rPr>
          <w:rFonts w:hint="eastAsia"/>
        </w:rPr>
        <w:t>克隆老剑条的属性。所以想在目前这头像的基础上让你重新设计头像，把黑白像素风格的“齐”字改为像一把黑白像素剑的“齐”字，这样就囊括了“视频风格为黑白像素风、</w:t>
      </w:r>
      <w:r>
        <w:rPr>
          <w:rFonts w:hint="eastAsia"/>
        </w:rPr>
        <w:t>ai</w:t>
      </w:r>
      <w:r>
        <w:rPr>
          <w:rFonts w:hint="eastAsia"/>
        </w:rPr>
        <w:t>克隆齐静春声音、</w:t>
      </w:r>
      <w:r>
        <w:rPr>
          <w:rFonts w:hint="eastAsia"/>
        </w:rPr>
        <w:t>ai</w:t>
      </w:r>
      <w:r>
        <w:rPr>
          <w:rFonts w:hint="eastAsia"/>
        </w:rPr>
        <w:t>克隆老剑条声音”这三点自媒体属性。齐头上那个一点掰直就是剑柄，一横和它下面的左右两撇就是剑格，最下面的竖着两笔画就是剑身。这样整个</w:t>
      </w:r>
      <w:r>
        <w:rPr>
          <w:rFonts w:hint="eastAsia"/>
        </w:rPr>
        <w:t>logo</w:t>
      </w:r>
      <w:r>
        <w:rPr>
          <w:rFonts w:hint="eastAsia"/>
        </w:rPr>
        <w:t>即像“齐”字，又像一把剑，还是黑白像素风，那就成功把我自媒体的</w:t>
      </w:r>
      <w:r>
        <w:rPr>
          <w:rFonts w:hint="eastAsia"/>
        </w:rPr>
        <w:t>ip</w:t>
      </w:r>
      <w:r>
        <w:rPr>
          <w:rFonts w:hint="eastAsia"/>
        </w:rPr>
        <w:t>元素全囊括进去了，你有能力重新设计出好看的头像吗？</w:t>
      </w:r>
    </w:p>
    <w:p w14:paraId="4E9DD6A6" w14:textId="77777777" w:rsidR="000F2290" w:rsidRDefault="000F2290" w:rsidP="00B93BF2">
      <w:pPr>
        <w:ind w:firstLine="480"/>
      </w:pPr>
    </w:p>
    <w:p w14:paraId="7B623FB7" w14:textId="77777777" w:rsidR="000F2290" w:rsidRDefault="000F2290" w:rsidP="00B93BF2">
      <w:pPr>
        <w:ind w:firstLine="480"/>
      </w:pPr>
    </w:p>
    <w:p w14:paraId="6159CBC5" w14:textId="77777777" w:rsidR="000F2290" w:rsidRDefault="000F2290" w:rsidP="00B93BF2">
      <w:pPr>
        <w:ind w:firstLine="480"/>
      </w:pPr>
    </w:p>
    <w:p w14:paraId="74F16DD2" w14:textId="77777777" w:rsidR="000F2290" w:rsidRDefault="000F2290" w:rsidP="00B93BF2">
      <w:pPr>
        <w:ind w:firstLine="480"/>
      </w:pPr>
    </w:p>
    <w:p w14:paraId="75D9E39F" w14:textId="77777777" w:rsidR="000F2290" w:rsidRDefault="000F2290" w:rsidP="00B93BF2">
      <w:pPr>
        <w:ind w:firstLine="480"/>
      </w:pPr>
    </w:p>
    <w:p w14:paraId="2F1EC808" w14:textId="77777777" w:rsidR="000F2290" w:rsidRDefault="000F2290" w:rsidP="00B93BF2">
      <w:pPr>
        <w:ind w:firstLine="480"/>
      </w:pPr>
    </w:p>
    <w:p w14:paraId="7568FA5C" w14:textId="77777777" w:rsidR="000F2290" w:rsidRDefault="000F2290" w:rsidP="00B93BF2">
      <w:pPr>
        <w:ind w:firstLine="480"/>
      </w:pPr>
    </w:p>
    <w:p w14:paraId="20362305" w14:textId="77777777" w:rsidR="000F2290" w:rsidRDefault="000F2290" w:rsidP="00B93BF2">
      <w:pPr>
        <w:ind w:firstLine="480"/>
      </w:pPr>
    </w:p>
    <w:p w14:paraId="4FACD6AA" w14:textId="77777777" w:rsidR="000F2290" w:rsidRPr="000F2290" w:rsidRDefault="000F2290" w:rsidP="00B93BF2">
      <w:pPr>
        <w:ind w:firstLine="480"/>
      </w:pPr>
    </w:p>
    <w:p w14:paraId="7F169EC2" w14:textId="77777777" w:rsidR="00B93BF2" w:rsidRDefault="00B93BF2" w:rsidP="00B93BF2">
      <w:pPr>
        <w:ind w:firstLine="480"/>
      </w:pPr>
    </w:p>
    <w:p w14:paraId="13F083DD" w14:textId="7DEE3BF0" w:rsidR="00302FFF" w:rsidRDefault="00302FFF" w:rsidP="00302FFF">
      <w:pPr>
        <w:pStyle w:val="af1"/>
        <w:rPr>
          <w:rFonts w:hint="eastAsia"/>
        </w:rPr>
      </w:pPr>
      <w:r>
        <w:rPr>
          <w:rFonts w:hint="eastAsia"/>
        </w:rPr>
        <w:t>操作流程</w:t>
      </w:r>
    </w:p>
    <w:p w14:paraId="773BC385" w14:textId="220E7566" w:rsidR="00CC7E68" w:rsidRDefault="00CC7E68" w:rsidP="00CC7E68">
      <w:pPr>
        <w:ind w:firstLine="480"/>
      </w:pPr>
      <w:r>
        <w:rPr>
          <w:rFonts w:hint="eastAsia"/>
        </w:rPr>
        <w:t>转场快捷键</w:t>
      </w:r>
      <w:r w:rsidRPr="00CC7E68">
        <w:t>Ctrl+D</w:t>
      </w:r>
    </w:p>
    <w:p w14:paraId="3F831429" w14:textId="77777777" w:rsidR="008419A3" w:rsidRDefault="008419A3" w:rsidP="008419A3">
      <w:pPr>
        <w:ind w:firstLine="480"/>
      </w:pPr>
    </w:p>
    <w:p w14:paraId="7E77E2CE" w14:textId="7E5C3F38" w:rsidR="00302FFF" w:rsidRPr="00302FFF" w:rsidRDefault="00302FFF" w:rsidP="008419A3">
      <w:pPr>
        <w:ind w:firstLine="482"/>
        <w:outlineLvl w:val="2"/>
        <w:rPr>
          <w:b/>
          <w:bCs/>
        </w:rPr>
      </w:pPr>
      <w:r>
        <w:rPr>
          <w:rFonts w:hint="eastAsia"/>
          <w:b/>
          <w:bCs/>
        </w:rPr>
        <w:t>一、</w:t>
      </w:r>
      <w:r w:rsidRPr="00302FFF">
        <w:rPr>
          <w:rFonts w:hint="eastAsia"/>
          <w:b/>
          <w:bCs/>
        </w:rPr>
        <w:t>生成素材</w:t>
      </w:r>
    </w:p>
    <w:p w14:paraId="62F4B22B" w14:textId="39D5EA77" w:rsidR="00302FFF" w:rsidRDefault="00302FFF">
      <w:pPr>
        <w:pStyle w:val="aa"/>
        <w:numPr>
          <w:ilvl w:val="0"/>
          <w:numId w:val="1"/>
        </w:numPr>
        <w:ind w:firstLineChars="0"/>
      </w:pPr>
      <w:r w:rsidRPr="00302FFF">
        <w:rPr>
          <w:rFonts w:hint="eastAsia"/>
          <w:b/>
          <w:bCs/>
        </w:rPr>
        <w:t>整理素材</w:t>
      </w:r>
      <w:r>
        <w:rPr>
          <w:rFonts w:hint="eastAsia"/>
        </w:rPr>
        <w:t>：先利用</w:t>
      </w:r>
      <w:r>
        <w:rPr>
          <w:rFonts w:hint="eastAsia"/>
        </w:rPr>
        <w:t>QQ</w:t>
      </w:r>
      <w:r w:rsidR="00342E70">
        <w:rPr>
          <w:rFonts w:hint="eastAsia"/>
        </w:rPr>
        <w:t>截图</w:t>
      </w:r>
      <w:r>
        <w:rPr>
          <w:rFonts w:hint="eastAsia"/>
        </w:rPr>
        <w:t>和微信</w:t>
      </w:r>
      <w:r w:rsidR="00342E70">
        <w:rPr>
          <w:rFonts w:hint="eastAsia"/>
        </w:rPr>
        <w:t>OCR</w:t>
      </w:r>
      <w:r>
        <w:rPr>
          <w:rFonts w:hint="eastAsia"/>
        </w:rPr>
        <w:t>整理出“素材”</w:t>
      </w:r>
    </w:p>
    <w:p w14:paraId="3038ED8E" w14:textId="276569CD" w:rsidR="00302FFF" w:rsidRDefault="00302FFF">
      <w:pPr>
        <w:pStyle w:val="aa"/>
        <w:numPr>
          <w:ilvl w:val="0"/>
          <w:numId w:val="1"/>
        </w:numPr>
        <w:ind w:firstLineChars="0"/>
      </w:pPr>
      <w:r w:rsidRPr="00302FFF">
        <w:rPr>
          <w:rFonts w:hint="eastAsia"/>
          <w:b/>
          <w:bCs/>
        </w:rPr>
        <w:t>生成文稿</w:t>
      </w:r>
      <w:r>
        <w:rPr>
          <w:rFonts w:hint="eastAsia"/>
        </w:rPr>
        <w:t>：记得更换“</w:t>
      </w:r>
      <w:r>
        <w:rPr>
          <w:rFonts w:hint="eastAsia"/>
        </w:rPr>
        <w:t>1</w:t>
      </w:r>
      <w:r>
        <w:rPr>
          <w:rFonts w:hint="eastAsia"/>
        </w:rPr>
        <w:t>文稿提示词”最后的“字数”，</w:t>
      </w:r>
      <w:r w:rsidR="00A22FF3">
        <w:rPr>
          <w:rFonts w:hint="eastAsia"/>
        </w:rPr>
        <w:t>再</w:t>
      </w:r>
      <w:r>
        <w:rPr>
          <w:rFonts w:hint="eastAsia"/>
        </w:rPr>
        <w:t>复制“</w:t>
      </w:r>
      <w:r>
        <w:rPr>
          <w:rFonts w:hint="eastAsia"/>
        </w:rPr>
        <w:t>1</w:t>
      </w:r>
      <w:r>
        <w:rPr>
          <w:rFonts w:hint="eastAsia"/>
        </w:rPr>
        <w:t>文稿提示词”和“素材”给</w:t>
      </w:r>
      <w:r>
        <w:rPr>
          <w:rFonts w:hint="eastAsia"/>
        </w:rPr>
        <w:t>deepseek</w:t>
      </w:r>
      <w:r>
        <w:rPr>
          <w:rFonts w:hint="eastAsia"/>
        </w:rPr>
        <w:t>，让它生成“文稿”</w:t>
      </w:r>
      <w:r w:rsidR="00A22FF3">
        <w:rPr>
          <w:rFonts w:hint="eastAsia"/>
        </w:rPr>
        <w:t>，</w:t>
      </w:r>
      <w:r w:rsidR="00A22FF3" w:rsidRPr="00A22FF3">
        <w:rPr>
          <w:rFonts w:hint="eastAsia"/>
          <w:b/>
          <w:bCs/>
          <w:color w:val="EE0000"/>
        </w:rPr>
        <w:t>需检查文稿标点符号</w:t>
      </w:r>
      <w:r w:rsidR="00A22FF3">
        <w:rPr>
          <w:rFonts w:hint="eastAsia"/>
          <w:b/>
          <w:bCs/>
        </w:rPr>
        <w:t>。</w:t>
      </w:r>
    </w:p>
    <w:p w14:paraId="5F03F801" w14:textId="12447AB7" w:rsidR="00302FFF" w:rsidRDefault="00302FFF">
      <w:pPr>
        <w:pStyle w:val="aa"/>
        <w:numPr>
          <w:ilvl w:val="0"/>
          <w:numId w:val="1"/>
        </w:numPr>
        <w:ind w:firstLineChars="0"/>
      </w:pPr>
      <w:r w:rsidRPr="00302FFF">
        <w:rPr>
          <w:rFonts w:hint="eastAsia"/>
          <w:b/>
          <w:bCs/>
        </w:rPr>
        <w:lastRenderedPageBreak/>
        <w:t>生成标签</w:t>
      </w:r>
      <w:r>
        <w:rPr>
          <w:rFonts w:hint="eastAsia"/>
        </w:rPr>
        <w:t>：让</w:t>
      </w:r>
      <w:r>
        <w:rPr>
          <w:rFonts w:hint="eastAsia"/>
        </w:rPr>
        <w:t>deepseek</w:t>
      </w:r>
      <w:r>
        <w:rPr>
          <w:rFonts w:hint="eastAsia"/>
        </w:rPr>
        <w:t>根据“</w:t>
      </w:r>
      <w:r>
        <w:rPr>
          <w:rFonts w:hint="eastAsia"/>
        </w:rPr>
        <w:t>2</w:t>
      </w:r>
      <w:r>
        <w:rPr>
          <w:rFonts w:hint="eastAsia"/>
        </w:rPr>
        <w:t>标签指令”生成“标签”</w:t>
      </w:r>
    </w:p>
    <w:p w14:paraId="0F0C7DDC" w14:textId="7AE589EB" w:rsidR="00302FFF" w:rsidRDefault="00302FFF">
      <w:pPr>
        <w:pStyle w:val="aa"/>
        <w:numPr>
          <w:ilvl w:val="0"/>
          <w:numId w:val="1"/>
        </w:numPr>
        <w:ind w:firstLineChars="0"/>
      </w:pPr>
      <w:r w:rsidRPr="00302FFF">
        <w:rPr>
          <w:rFonts w:hint="eastAsia"/>
          <w:b/>
          <w:bCs/>
        </w:rPr>
        <w:t>生成</w:t>
      </w:r>
      <w:r w:rsidRPr="00302FFF">
        <w:rPr>
          <w:rFonts w:hint="eastAsia"/>
          <w:b/>
          <w:bCs/>
        </w:rPr>
        <w:t>JSON</w:t>
      </w:r>
      <w:r>
        <w:rPr>
          <w:rFonts w:hint="eastAsia"/>
        </w:rPr>
        <w:t>：将“文稿”、“标签”、“</w:t>
      </w:r>
      <w:r>
        <w:rPr>
          <w:rFonts w:hint="eastAsia"/>
        </w:rPr>
        <w:t>3</w:t>
      </w:r>
      <w:r>
        <w:rPr>
          <w:rFonts w:hint="eastAsia"/>
        </w:rPr>
        <w:t>分镜提示词”放入</w:t>
      </w:r>
      <w:r w:rsidR="00342E70">
        <w:rPr>
          <w:rFonts w:hint="eastAsia"/>
        </w:rPr>
        <w:t>“</w:t>
      </w:r>
      <w:r>
        <w:rPr>
          <w:rFonts w:hint="eastAsia"/>
        </w:rPr>
        <w:t>扣子</w:t>
      </w:r>
      <w:r w:rsidR="00342E70">
        <w:rPr>
          <w:rFonts w:hint="eastAsia"/>
        </w:rPr>
        <w:t>”</w:t>
      </w:r>
      <w:r>
        <w:rPr>
          <w:rFonts w:hint="eastAsia"/>
        </w:rPr>
        <w:t>中合并，然后发给</w:t>
      </w:r>
      <w:r w:rsidR="00342E70">
        <w:rPr>
          <w:rFonts w:hint="eastAsia"/>
        </w:rPr>
        <w:t>“</w:t>
      </w:r>
      <w:r>
        <w:rPr>
          <w:rFonts w:hint="eastAsia"/>
        </w:rPr>
        <w:t>豆包</w:t>
      </w:r>
      <w:r w:rsidR="00342E70">
        <w:rPr>
          <w:rFonts w:hint="eastAsia"/>
        </w:rPr>
        <w:t>”</w:t>
      </w:r>
      <w:r>
        <w:rPr>
          <w:rFonts w:hint="eastAsia"/>
        </w:rPr>
        <w:t>生成</w:t>
      </w:r>
      <w:r>
        <w:rPr>
          <w:rFonts w:hint="eastAsia"/>
        </w:rPr>
        <w:t>JSON</w:t>
      </w:r>
      <w:r w:rsidR="00342E70">
        <w:rPr>
          <w:rFonts w:hint="eastAsia"/>
        </w:rPr>
        <w:t>（写作模式）</w:t>
      </w:r>
    </w:p>
    <w:p w14:paraId="3E860968" w14:textId="11B36419" w:rsidR="00302FFF" w:rsidRDefault="00302FFF">
      <w:pPr>
        <w:pStyle w:val="aa"/>
        <w:numPr>
          <w:ilvl w:val="0"/>
          <w:numId w:val="1"/>
        </w:numPr>
        <w:ind w:firstLineChars="0"/>
      </w:pPr>
      <w:r w:rsidRPr="00302FFF">
        <w:rPr>
          <w:rFonts w:hint="eastAsia"/>
          <w:b/>
          <w:bCs/>
        </w:rPr>
        <w:t>核对字数</w:t>
      </w:r>
      <w:r>
        <w:rPr>
          <w:rFonts w:hint="eastAsia"/>
        </w:rPr>
        <w:t>：运行“</w:t>
      </w:r>
      <w:r w:rsidRPr="00302FFF">
        <w:rPr>
          <w:rFonts w:hint="eastAsia"/>
        </w:rPr>
        <w:t>字数核对</w:t>
      </w:r>
      <w:r w:rsidRPr="00302FFF">
        <w:rPr>
          <w:rFonts w:hint="eastAsia"/>
        </w:rPr>
        <w:t>.py</w:t>
      </w:r>
      <w:r>
        <w:rPr>
          <w:rFonts w:hint="eastAsia"/>
        </w:rPr>
        <w:t>”核对字幕字数是否相等，如果不等但又差得不多，那就用“字幕”替换“文稿”</w:t>
      </w:r>
      <w:r w:rsidR="00C90B67">
        <w:rPr>
          <w:rFonts w:hint="eastAsia"/>
        </w:rPr>
        <w:t>，</w:t>
      </w:r>
      <w:r w:rsidR="00C90B67">
        <w:rPr>
          <w:rFonts w:hint="eastAsia"/>
          <w:b/>
          <w:bCs/>
          <w:color w:val="EE0000"/>
        </w:rPr>
        <w:t>然后</w:t>
      </w:r>
      <w:r w:rsidR="00C90B67" w:rsidRPr="00A22FF3">
        <w:rPr>
          <w:rFonts w:hint="eastAsia"/>
          <w:b/>
          <w:bCs/>
          <w:color w:val="EE0000"/>
        </w:rPr>
        <w:t>检查字幕发音</w:t>
      </w:r>
    </w:p>
    <w:p w14:paraId="7862191A" w14:textId="4EA7A090" w:rsidR="00302FFF" w:rsidRPr="00EB42CD" w:rsidRDefault="00302FFF">
      <w:pPr>
        <w:pStyle w:val="aa"/>
        <w:numPr>
          <w:ilvl w:val="0"/>
          <w:numId w:val="1"/>
        </w:numPr>
        <w:ind w:firstLineChars="0"/>
        <w:rPr>
          <w:b/>
          <w:bCs/>
        </w:rPr>
      </w:pPr>
      <w:r w:rsidRPr="00EB42CD">
        <w:rPr>
          <w:rFonts w:hint="eastAsia"/>
          <w:b/>
          <w:bCs/>
        </w:rPr>
        <w:t>运行“素材生成</w:t>
      </w:r>
      <w:r w:rsidRPr="00EB42CD">
        <w:rPr>
          <w:rFonts w:hint="eastAsia"/>
          <w:b/>
          <w:bCs/>
        </w:rPr>
        <w:t>.py</w:t>
      </w:r>
      <w:r w:rsidRPr="00EB42CD">
        <w:rPr>
          <w:rFonts w:hint="eastAsia"/>
          <w:b/>
          <w:bCs/>
        </w:rPr>
        <w:t>”</w:t>
      </w:r>
    </w:p>
    <w:p w14:paraId="4418323F" w14:textId="77777777" w:rsidR="00302FFF" w:rsidRDefault="00302FFF" w:rsidP="00302FFF">
      <w:pPr>
        <w:ind w:firstLine="480"/>
      </w:pPr>
    </w:p>
    <w:p w14:paraId="630FD646" w14:textId="75D39946" w:rsidR="00302FFF" w:rsidRPr="00302FFF" w:rsidRDefault="00302FFF" w:rsidP="008419A3">
      <w:pPr>
        <w:ind w:firstLine="482"/>
        <w:outlineLvl w:val="2"/>
        <w:rPr>
          <w:b/>
          <w:bCs/>
        </w:rPr>
      </w:pPr>
      <w:r w:rsidRPr="00302FFF">
        <w:rPr>
          <w:rFonts w:hint="eastAsia"/>
          <w:b/>
          <w:bCs/>
        </w:rPr>
        <w:t>二、剪辑视频</w:t>
      </w:r>
    </w:p>
    <w:p w14:paraId="5EA6D42D" w14:textId="0C57521E" w:rsidR="00EB42CD" w:rsidRPr="00EB42CD" w:rsidRDefault="00342E70" w:rsidP="008419A3">
      <w:pPr>
        <w:ind w:firstLine="482"/>
        <w:outlineLvl w:val="3"/>
        <w:rPr>
          <w:b/>
          <w:bCs/>
          <w:u w:val="single"/>
        </w:rPr>
      </w:pPr>
      <w:r>
        <w:rPr>
          <w:rFonts w:hint="eastAsia"/>
          <w:b/>
          <w:bCs/>
          <w:u w:val="single"/>
        </w:rPr>
        <w:t>（</w:t>
      </w:r>
      <w:r>
        <w:rPr>
          <w:rFonts w:hint="eastAsia"/>
          <w:b/>
          <w:bCs/>
          <w:u w:val="single"/>
        </w:rPr>
        <w:t>1</w:t>
      </w:r>
      <w:r>
        <w:rPr>
          <w:rFonts w:hint="eastAsia"/>
          <w:b/>
          <w:bCs/>
          <w:u w:val="single"/>
        </w:rPr>
        <w:t>）</w:t>
      </w:r>
      <w:r w:rsidR="00EB42CD" w:rsidRPr="00EB42CD">
        <w:rPr>
          <w:rFonts w:hint="eastAsia"/>
          <w:b/>
          <w:bCs/>
          <w:u w:val="single"/>
        </w:rPr>
        <w:t>音频处理</w:t>
      </w:r>
      <w:r w:rsidR="00EB42CD">
        <w:rPr>
          <w:rFonts w:hint="eastAsia"/>
          <w:b/>
          <w:bCs/>
          <w:u w:val="single"/>
        </w:rPr>
        <w:t>（全部子文件夹处理完这步后，再统一进行下一步）</w:t>
      </w:r>
    </w:p>
    <w:p w14:paraId="00E87484" w14:textId="54458493" w:rsidR="00302FFF" w:rsidRDefault="00EB42CD">
      <w:pPr>
        <w:pStyle w:val="aa"/>
        <w:numPr>
          <w:ilvl w:val="0"/>
          <w:numId w:val="2"/>
        </w:numPr>
        <w:ind w:firstLineChars="0"/>
      </w:pPr>
      <w:r w:rsidRPr="00EB42CD">
        <w:rPr>
          <w:rFonts w:hint="eastAsia"/>
          <w:b/>
          <w:bCs/>
        </w:rPr>
        <w:t>合并音频</w:t>
      </w:r>
      <w:r w:rsidRPr="00EB42CD">
        <w:rPr>
          <w:rFonts w:hint="eastAsia"/>
        </w:rPr>
        <w:t>：</w:t>
      </w:r>
      <w:r>
        <w:rPr>
          <w:rFonts w:hint="eastAsia"/>
        </w:rPr>
        <w:t>打开</w:t>
      </w:r>
      <w:r>
        <w:rPr>
          <w:rFonts w:hint="eastAsia"/>
        </w:rPr>
        <w:t>AU</w:t>
      </w:r>
      <w:r>
        <w:rPr>
          <w:rFonts w:hint="eastAsia"/>
        </w:rPr>
        <w:t>，打开第一个音频，然后按快捷键“</w:t>
      </w:r>
      <w:r>
        <w:rPr>
          <w:rFonts w:hint="eastAsia"/>
        </w:rPr>
        <w:t>1</w:t>
      </w:r>
      <w:r>
        <w:rPr>
          <w:rFonts w:hint="eastAsia"/>
        </w:rPr>
        <w:t>”插入其他音频</w:t>
      </w:r>
    </w:p>
    <w:p w14:paraId="11506529" w14:textId="199EDBA0" w:rsidR="00EB42CD" w:rsidRDefault="00EB42CD">
      <w:pPr>
        <w:pStyle w:val="aa"/>
        <w:numPr>
          <w:ilvl w:val="0"/>
          <w:numId w:val="2"/>
        </w:numPr>
        <w:ind w:firstLineChars="0"/>
      </w:pPr>
      <w:r w:rsidRPr="00EB42CD">
        <w:rPr>
          <w:rFonts w:hint="eastAsia"/>
          <w:b/>
          <w:bCs/>
        </w:rPr>
        <w:t>处理音频</w:t>
      </w:r>
      <w:r>
        <w:rPr>
          <w:rFonts w:hint="eastAsia"/>
        </w:rPr>
        <w:t>：</w:t>
      </w:r>
      <w:r w:rsidR="00A22FF3">
        <w:rPr>
          <w:rFonts w:hint="eastAsia"/>
        </w:rPr>
        <w:t>批处理收藏夹“</w:t>
      </w:r>
      <w:r w:rsidR="00A22FF3">
        <w:rPr>
          <w:rFonts w:hint="eastAsia"/>
        </w:rPr>
        <w:t>QJC</w:t>
      </w:r>
      <w:r w:rsidR="00A22FF3">
        <w:rPr>
          <w:rFonts w:hint="eastAsia"/>
        </w:rPr>
        <w:t>”</w:t>
      </w:r>
      <w:r w:rsidR="008419A3">
        <w:t xml:space="preserve"> </w:t>
      </w:r>
    </w:p>
    <w:p w14:paraId="1C84BD85" w14:textId="6308579A" w:rsidR="00EB42CD" w:rsidRDefault="00EB42CD">
      <w:pPr>
        <w:pStyle w:val="aa"/>
        <w:numPr>
          <w:ilvl w:val="0"/>
          <w:numId w:val="2"/>
        </w:numPr>
        <w:ind w:firstLineChars="0"/>
      </w:pPr>
      <w:r w:rsidRPr="00EB42CD">
        <w:rPr>
          <w:rFonts w:hint="eastAsia"/>
          <w:b/>
          <w:bCs/>
        </w:rPr>
        <w:t>统一响度</w:t>
      </w:r>
      <w:r>
        <w:rPr>
          <w:rFonts w:hint="eastAsia"/>
        </w:rPr>
        <w:t>：</w:t>
      </w:r>
      <w:r w:rsidR="00A22FF3">
        <w:rPr>
          <w:rFonts w:hint="eastAsia"/>
        </w:rPr>
        <w:t>全部</w:t>
      </w:r>
      <w:r>
        <w:rPr>
          <w:rFonts w:hint="eastAsia"/>
        </w:rPr>
        <w:t>-1</w:t>
      </w:r>
      <w:r w:rsidR="00E7070D">
        <w:rPr>
          <w:rFonts w:hint="eastAsia"/>
        </w:rPr>
        <w:t>0</w:t>
      </w:r>
      <w:r>
        <w:rPr>
          <w:rFonts w:hint="eastAsia"/>
        </w:rPr>
        <w:t>LUFS</w:t>
      </w:r>
    </w:p>
    <w:p w14:paraId="28E4701B" w14:textId="4059F7C7" w:rsidR="00EB42CD" w:rsidRDefault="00EB42CD">
      <w:pPr>
        <w:pStyle w:val="aa"/>
        <w:numPr>
          <w:ilvl w:val="0"/>
          <w:numId w:val="2"/>
        </w:numPr>
        <w:ind w:firstLineChars="0"/>
      </w:pPr>
      <w:r>
        <w:rPr>
          <w:rFonts w:hint="eastAsia"/>
          <w:b/>
          <w:bCs/>
        </w:rPr>
        <w:t>导出音频</w:t>
      </w:r>
      <w:r w:rsidRPr="00EB42CD">
        <w:rPr>
          <w:rFonts w:hint="eastAsia"/>
        </w:rPr>
        <w:t>：</w:t>
      </w:r>
      <w:r w:rsidR="00A22FF3" w:rsidRPr="00C90B67">
        <w:rPr>
          <w:rFonts w:hint="eastAsia"/>
          <w:b/>
          <w:bCs/>
          <w:color w:val="EE0000"/>
        </w:rPr>
        <w:t>导出前正好选背景</w:t>
      </w:r>
      <w:r w:rsidR="00151EC1">
        <w:rPr>
          <w:rFonts w:hint="eastAsia"/>
        </w:rPr>
        <w:t>，记得</w:t>
      </w:r>
      <w:r w:rsidR="00A22FF3">
        <w:rPr>
          <w:rFonts w:hint="eastAsia"/>
        </w:rPr>
        <w:t>导出</w:t>
      </w:r>
      <w:r w:rsidR="00151EC1">
        <w:rPr>
          <w:rFonts w:hint="eastAsia"/>
        </w:rPr>
        <w:t>格式为</w:t>
      </w:r>
      <w:r w:rsidR="00151EC1">
        <w:rPr>
          <w:rFonts w:hint="eastAsia"/>
        </w:rPr>
        <w:t>wav</w:t>
      </w:r>
    </w:p>
    <w:p w14:paraId="3C82C31A" w14:textId="54F3B421" w:rsidR="00EB42CD" w:rsidRPr="00EB42CD" w:rsidRDefault="00342E70" w:rsidP="008419A3">
      <w:pPr>
        <w:ind w:firstLine="482"/>
        <w:outlineLvl w:val="3"/>
        <w:rPr>
          <w:b/>
          <w:bCs/>
          <w:u w:val="single"/>
        </w:rPr>
      </w:pPr>
      <w:r>
        <w:rPr>
          <w:rFonts w:hint="eastAsia"/>
          <w:b/>
          <w:bCs/>
          <w:u w:val="single"/>
        </w:rPr>
        <w:t>（</w:t>
      </w:r>
      <w:r>
        <w:rPr>
          <w:rFonts w:hint="eastAsia"/>
          <w:b/>
          <w:bCs/>
          <w:u w:val="single"/>
        </w:rPr>
        <w:t>2</w:t>
      </w:r>
      <w:r>
        <w:rPr>
          <w:rFonts w:hint="eastAsia"/>
          <w:b/>
          <w:bCs/>
          <w:u w:val="single"/>
        </w:rPr>
        <w:t>）</w:t>
      </w:r>
      <w:r w:rsidR="00EB42CD" w:rsidRPr="00EB42CD">
        <w:rPr>
          <w:rFonts w:hint="eastAsia"/>
          <w:b/>
          <w:bCs/>
          <w:u w:val="single"/>
        </w:rPr>
        <w:t>背景音频</w:t>
      </w:r>
      <w:r w:rsidR="00151EC1">
        <w:rPr>
          <w:rFonts w:hint="eastAsia"/>
          <w:b/>
          <w:bCs/>
          <w:u w:val="single"/>
        </w:rPr>
        <w:t>（开梯子）</w:t>
      </w:r>
    </w:p>
    <w:p w14:paraId="26640DE0" w14:textId="2F0ED81C" w:rsidR="00EB42CD" w:rsidRDefault="00E7070D">
      <w:pPr>
        <w:pStyle w:val="aa"/>
        <w:numPr>
          <w:ilvl w:val="0"/>
          <w:numId w:val="3"/>
        </w:numPr>
        <w:ind w:firstLineChars="0"/>
      </w:pPr>
      <w:r>
        <w:rPr>
          <w:rFonts w:hint="eastAsia"/>
          <w:b/>
          <w:bCs/>
        </w:rPr>
        <w:t>压缩</w:t>
      </w:r>
      <w:r w:rsidR="00EB42CD">
        <w:rPr>
          <w:rFonts w:hint="eastAsia"/>
        </w:rPr>
        <w:t>：</w:t>
      </w:r>
      <w:r>
        <w:rPr>
          <w:rFonts w:hint="eastAsia"/>
        </w:rPr>
        <w:t>批处理收藏夹“压缩背景音乐”</w:t>
      </w:r>
    </w:p>
    <w:p w14:paraId="1D885A43" w14:textId="36DC8B92" w:rsidR="00EB42CD" w:rsidRDefault="00EB42CD">
      <w:pPr>
        <w:pStyle w:val="aa"/>
        <w:numPr>
          <w:ilvl w:val="0"/>
          <w:numId w:val="3"/>
        </w:numPr>
        <w:ind w:firstLineChars="0"/>
      </w:pPr>
      <w:r>
        <w:rPr>
          <w:rFonts w:hint="eastAsia"/>
          <w:b/>
          <w:bCs/>
        </w:rPr>
        <w:t>统</w:t>
      </w:r>
      <w:r w:rsidR="00E7070D">
        <w:rPr>
          <w:rFonts w:hint="eastAsia"/>
          <w:b/>
          <w:bCs/>
        </w:rPr>
        <w:t>一</w:t>
      </w:r>
      <w:r>
        <w:rPr>
          <w:rFonts w:hint="eastAsia"/>
          <w:b/>
          <w:bCs/>
        </w:rPr>
        <w:t>响度</w:t>
      </w:r>
      <w:r>
        <w:rPr>
          <w:rFonts w:hint="eastAsia"/>
        </w:rPr>
        <w:t>：将音频统一为</w:t>
      </w:r>
      <w:r>
        <w:rPr>
          <w:rFonts w:hint="eastAsia"/>
        </w:rPr>
        <w:t>-2</w:t>
      </w:r>
      <w:r w:rsidR="00E7070D">
        <w:rPr>
          <w:rFonts w:hint="eastAsia"/>
        </w:rPr>
        <w:t>6</w:t>
      </w:r>
      <w:r w:rsidRPr="00EB42CD">
        <w:rPr>
          <w:rFonts w:hint="eastAsia"/>
        </w:rPr>
        <w:t xml:space="preserve"> </w:t>
      </w:r>
      <w:r>
        <w:rPr>
          <w:rFonts w:hint="eastAsia"/>
        </w:rPr>
        <w:t>LUFS</w:t>
      </w:r>
    </w:p>
    <w:p w14:paraId="072A7F4D" w14:textId="3BFB5C25" w:rsidR="00151EC1" w:rsidRDefault="00151EC1">
      <w:pPr>
        <w:pStyle w:val="aa"/>
        <w:numPr>
          <w:ilvl w:val="0"/>
          <w:numId w:val="3"/>
        </w:numPr>
        <w:ind w:firstLineChars="0"/>
      </w:pPr>
      <w:r>
        <w:rPr>
          <w:rFonts w:hint="eastAsia"/>
          <w:b/>
          <w:bCs/>
        </w:rPr>
        <w:t>导出背景</w:t>
      </w:r>
      <w:r>
        <w:rPr>
          <w:rFonts w:hint="eastAsia"/>
        </w:rPr>
        <w:t>：记得选择格式为</w:t>
      </w:r>
      <w:r>
        <w:rPr>
          <w:rFonts w:hint="eastAsia"/>
        </w:rPr>
        <w:t>mp3</w:t>
      </w:r>
      <w:r>
        <w:rPr>
          <w:rFonts w:hint="eastAsia"/>
        </w:rPr>
        <w:t>，勾选“覆盖现有文件”、“与源文件位置相同”</w:t>
      </w:r>
      <w:r w:rsidR="00C90B67">
        <w:rPr>
          <w:rFonts w:hint="eastAsia"/>
        </w:rPr>
        <w:t>，</w:t>
      </w:r>
      <w:r w:rsidR="00C90B67" w:rsidRPr="00C90B67">
        <w:rPr>
          <w:rFonts w:hint="eastAsia"/>
          <w:b/>
          <w:bCs/>
          <w:color w:val="EE0000"/>
        </w:rPr>
        <w:t>记得关闭“收藏夹效果”</w:t>
      </w:r>
    </w:p>
    <w:p w14:paraId="04015DD6" w14:textId="03E43CF2" w:rsidR="00151EC1" w:rsidRPr="00151EC1" w:rsidRDefault="00342E70" w:rsidP="008419A3">
      <w:pPr>
        <w:ind w:firstLine="482"/>
        <w:outlineLvl w:val="3"/>
        <w:rPr>
          <w:b/>
          <w:bCs/>
          <w:u w:val="single"/>
        </w:rPr>
      </w:pPr>
      <w:r>
        <w:rPr>
          <w:rFonts w:hint="eastAsia"/>
          <w:b/>
          <w:bCs/>
          <w:u w:val="single"/>
        </w:rPr>
        <w:t>（</w:t>
      </w:r>
      <w:r>
        <w:rPr>
          <w:rFonts w:hint="eastAsia"/>
          <w:b/>
          <w:bCs/>
          <w:u w:val="single"/>
        </w:rPr>
        <w:t>3</w:t>
      </w:r>
      <w:r>
        <w:rPr>
          <w:rFonts w:hint="eastAsia"/>
          <w:b/>
          <w:bCs/>
          <w:u w:val="single"/>
        </w:rPr>
        <w:t>）</w:t>
      </w:r>
      <w:r w:rsidR="00151EC1" w:rsidRPr="00151EC1">
        <w:rPr>
          <w:rFonts w:hint="eastAsia"/>
          <w:b/>
          <w:bCs/>
          <w:u w:val="single"/>
        </w:rPr>
        <w:t>生成字幕（剪映，关闭梯子）</w:t>
      </w:r>
    </w:p>
    <w:p w14:paraId="5E5471CD" w14:textId="2EA370FC" w:rsidR="00151EC1" w:rsidRDefault="00151EC1">
      <w:pPr>
        <w:pStyle w:val="aa"/>
        <w:numPr>
          <w:ilvl w:val="0"/>
          <w:numId w:val="4"/>
        </w:numPr>
        <w:ind w:firstLineChars="0"/>
      </w:pPr>
      <w:r w:rsidRPr="00151EC1">
        <w:rPr>
          <w:rFonts w:hint="eastAsia"/>
          <w:b/>
          <w:bCs/>
        </w:rPr>
        <w:t>复制文稿</w:t>
      </w:r>
      <w:r>
        <w:rPr>
          <w:rFonts w:hint="eastAsia"/>
        </w:rPr>
        <w:t>：打开剪映后先打开“文档”复制“文稿”</w:t>
      </w:r>
      <w:r w:rsidR="00707FB7">
        <w:rPr>
          <w:rFonts w:hint="eastAsia"/>
        </w:rPr>
        <w:t>（</w:t>
      </w:r>
      <w:r w:rsidR="00617C1E">
        <w:rPr>
          <w:rFonts w:hint="eastAsia"/>
        </w:rPr>
        <w:t>一直到上传</w:t>
      </w:r>
      <w:r w:rsidR="00707FB7">
        <w:rPr>
          <w:rFonts w:hint="eastAsia"/>
        </w:rPr>
        <w:t>视频前一直别关闭）</w:t>
      </w:r>
    </w:p>
    <w:p w14:paraId="286FCF58" w14:textId="377781A5" w:rsidR="00302FFF" w:rsidRDefault="00151EC1">
      <w:pPr>
        <w:pStyle w:val="aa"/>
        <w:numPr>
          <w:ilvl w:val="0"/>
          <w:numId w:val="4"/>
        </w:numPr>
        <w:ind w:firstLineChars="0"/>
      </w:pPr>
      <w:r w:rsidRPr="00151EC1">
        <w:rPr>
          <w:rFonts w:hint="eastAsia"/>
          <w:b/>
          <w:bCs/>
        </w:rPr>
        <w:t>生成字幕</w:t>
      </w:r>
      <w:r>
        <w:rPr>
          <w:rFonts w:hint="eastAsia"/>
        </w:rPr>
        <w:t>：然后拖入“人声音频”到轨道，粘贴“文稿”识别字幕</w:t>
      </w:r>
      <w:r w:rsidR="00707FB7">
        <w:rPr>
          <w:rFonts w:hint="eastAsia"/>
        </w:rPr>
        <w:t>，同时选定标题（用于封面和</w:t>
      </w:r>
      <w:r w:rsidR="00707FB7">
        <w:rPr>
          <w:rFonts w:hint="eastAsia"/>
        </w:rPr>
        <w:t>b</w:t>
      </w:r>
      <w:r w:rsidR="00707FB7">
        <w:rPr>
          <w:rFonts w:hint="eastAsia"/>
        </w:rPr>
        <w:t>站）</w:t>
      </w:r>
    </w:p>
    <w:p w14:paraId="54429A93" w14:textId="08CADF2A" w:rsidR="00151EC1" w:rsidRPr="00E7070D" w:rsidRDefault="00151EC1">
      <w:pPr>
        <w:pStyle w:val="aa"/>
        <w:numPr>
          <w:ilvl w:val="0"/>
          <w:numId w:val="4"/>
        </w:numPr>
        <w:ind w:firstLineChars="0"/>
      </w:pPr>
      <w:r>
        <w:rPr>
          <w:rFonts w:hint="eastAsia"/>
          <w:b/>
          <w:bCs/>
        </w:rPr>
        <w:t>导出字幕</w:t>
      </w:r>
    </w:p>
    <w:p w14:paraId="562E90FB" w14:textId="5DCC594B" w:rsidR="00E7070D" w:rsidRDefault="00E7070D">
      <w:pPr>
        <w:pStyle w:val="aa"/>
        <w:numPr>
          <w:ilvl w:val="0"/>
          <w:numId w:val="4"/>
        </w:numPr>
        <w:ind w:firstLineChars="0"/>
      </w:pPr>
      <w:r w:rsidRPr="00151EC1">
        <w:rPr>
          <w:rFonts w:hint="eastAsia"/>
          <w:b/>
          <w:bCs/>
        </w:rPr>
        <w:t>删除文件</w:t>
      </w:r>
    </w:p>
    <w:p w14:paraId="77F08ECC" w14:textId="120630E7" w:rsidR="00151EC1" w:rsidRPr="00151EC1" w:rsidRDefault="00342E70" w:rsidP="008419A3">
      <w:pPr>
        <w:ind w:firstLine="482"/>
        <w:outlineLvl w:val="3"/>
        <w:rPr>
          <w:b/>
          <w:bCs/>
          <w:u w:val="single"/>
        </w:rPr>
      </w:pPr>
      <w:r>
        <w:rPr>
          <w:rFonts w:hint="eastAsia"/>
          <w:b/>
          <w:bCs/>
          <w:u w:val="single"/>
        </w:rPr>
        <w:t>（</w:t>
      </w:r>
      <w:r>
        <w:rPr>
          <w:rFonts w:hint="eastAsia"/>
          <w:b/>
          <w:bCs/>
          <w:u w:val="single"/>
        </w:rPr>
        <w:t>4</w:t>
      </w:r>
      <w:r>
        <w:rPr>
          <w:rFonts w:hint="eastAsia"/>
          <w:b/>
          <w:bCs/>
          <w:u w:val="single"/>
        </w:rPr>
        <w:t>）</w:t>
      </w:r>
      <w:r w:rsidR="00151EC1" w:rsidRPr="00151EC1">
        <w:rPr>
          <w:rFonts w:hint="eastAsia"/>
          <w:b/>
          <w:bCs/>
          <w:u w:val="single"/>
        </w:rPr>
        <w:t>生成封面（还是剪映）</w:t>
      </w:r>
    </w:p>
    <w:p w14:paraId="10CE115B" w14:textId="7A043DCA" w:rsidR="00302FFF" w:rsidRDefault="00E7070D" w:rsidP="00302FFF">
      <w:pPr>
        <w:ind w:firstLine="480"/>
      </w:pPr>
      <w:r>
        <w:rPr>
          <w:rFonts w:hint="eastAsia"/>
        </w:rPr>
        <w:t>1</w:t>
      </w:r>
      <w:r w:rsidR="00151EC1">
        <w:rPr>
          <w:rFonts w:hint="eastAsia"/>
        </w:rPr>
        <w:t>.</w:t>
      </w:r>
      <w:r w:rsidR="00151EC1">
        <w:rPr>
          <w:rFonts w:hint="eastAsia"/>
          <w:b/>
          <w:bCs/>
        </w:rPr>
        <w:t>设置</w:t>
      </w:r>
      <w:r w:rsidR="00151EC1" w:rsidRPr="00151EC1">
        <w:rPr>
          <w:rFonts w:hint="eastAsia"/>
          <w:b/>
          <w:bCs/>
        </w:rPr>
        <w:t>封面</w:t>
      </w:r>
      <w:r w:rsidR="00151EC1">
        <w:rPr>
          <w:rFonts w:hint="eastAsia"/>
        </w:rPr>
        <w:t>：选择好封面后，透明度改为</w:t>
      </w:r>
      <w:r w:rsidR="00151EC1">
        <w:rPr>
          <w:rFonts w:hint="eastAsia"/>
        </w:rPr>
        <w:t>50%</w:t>
      </w:r>
    </w:p>
    <w:p w14:paraId="53AECEC0" w14:textId="523F515A" w:rsidR="00151EC1" w:rsidRDefault="00E7070D" w:rsidP="00302FFF">
      <w:pPr>
        <w:ind w:firstLine="480"/>
      </w:pPr>
      <w:r>
        <w:rPr>
          <w:rFonts w:hint="eastAsia"/>
        </w:rPr>
        <w:t>2</w:t>
      </w:r>
      <w:r w:rsidR="00151EC1">
        <w:rPr>
          <w:rFonts w:hint="eastAsia"/>
        </w:rPr>
        <w:t>.</w:t>
      </w:r>
      <w:r w:rsidR="00151EC1" w:rsidRPr="00151EC1">
        <w:rPr>
          <w:rFonts w:hint="eastAsia"/>
          <w:b/>
          <w:bCs/>
        </w:rPr>
        <w:t>设置标题</w:t>
      </w:r>
    </w:p>
    <w:p w14:paraId="16D0A9DE" w14:textId="1E72EB03" w:rsidR="00151EC1" w:rsidRDefault="00E7070D" w:rsidP="00302FFF">
      <w:pPr>
        <w:ind w:firstLine="480"/>
        <w:rPr>
          <w:b/>
          <w:bCs/>
        </w:rPr>
      </w:pPr>
      <w:r>
        <w:rPr>
          <w:rFonts w:hint="eastAsia"/>
        </w:rPr>
        <w:t>3</w:t>
      </w:r>
      <w:r w:rsidR="00151EC1">
        <w:rPr>
          <w:rFonts w:hint="eastAsia"/>
        </w:rPr>
        <w:t>.</w:t>
      </w:r>
      <w:r w:rsidR="00151EC1" w:rsidRPr="00151EC1">
        <w:rPr>
          <w:rFonts w:hint="eastAsia"/>
          <w:b/>
          <w:bCs/>
        </w:rPr>
        <w:t>导出封面</w:t>
      </w:r>
    </w:p>
    <w:p w14:paraId="2190645B" w14:textId="2A89BCAA" w:rsidR="00E7070D" w:rsidRPr="00151EC1" w:rsidRDefault="00E7070D" w:rsidP="00E7070D">
      <w:pPr>
        <w:ind w:firstLine="480"/>
      </w:pPr>
      <w:r>
        <w:rPr>
          <w:rFonts w:hint="eastAsia"/>
        </w:rPr>
        <w:t>4.</w:t>
      </w:r>
      <w:r w:rsidRPr="00151EC1">
        <w:rPr>
          <w:rFonts w:hint="eastAsia"/>
          <w:b/>
          <w:bCs/>
        </w:rPr>
        <w:t>删除文件</w:t>
      </w:r>
    </w:p>
    <w:p w14:paraId="73ABD17B" w14:textId="77777777" w:rsidR="00E7070D" w:rsidRPr="00E7070D" w:rsidRDefault="00E7070D" w:rsidP="00302FFF">
      <w:pPr>
        <w:ind w:firstLine="480"/>
      </w:pPr>
    </w:p>
    <w:p w14:paraId="60B4E618" w14:textId="08E059E7" w:rsidR="00302FFF" w:rsidRPr="00151EC1" w:rsidRDefault="00342E70" w:rsidP="008419A3">
      <w:pPr>
        <w:ind w:firstLine="482"/>
        <w:outlineLvl w:val="3"/>
        <w:rPr>
          <w:b/>
          <w:bCs/>
          <w:u w:val="single"/>
        </w:rPr>
      </w:pPr>
      <w:r>
        <w:rPr>
          <w:rFonts w:hint="eastAsia"/>
          <w:b/>
          <w:bCs/>
          <w:u w:val="single"/>
        </w:rPr>
        <w:t>（</w:t>
      </w:r>
      <w:r>
        <w:rPr>
          <w:rFonts w:hint="eastAsia"/>
          <w:b/>
          <w:bCs/>
          <w:u w:val="single"/>
        </w:rPr>
        <w:t>5</w:t>
      </w:r>
      <w:r>
        <w:rPr>
          <w:rFonts w:hint="eastAsia"/>
          <w:b/>
          <w:bCs/>
          <w:u w:val="single"/>
        </w:rPr>
        <w:t>）</w:t>
      </w:r>
      <w:r w:rsidR="00151EC1" w:rsidRPr="00151EC1">
        <w:rPr>
          <w:rFonts w:hint="eastAsia"/>
          <w:b/>
          <w:bCs/>
          <w:u w:val="single"/>
        </w:rPr>
        <w:t>剪辑视频（</w:t>
      </w:r>
      <w:r w:rsidR="00151EC1" w:rsidRPr="00151EC1">
        <w:rPr>
          <w:rFonts w:hint="eastAsia"/>
          <w:b/>
          <w:bCs/>
          <w:u w:val="single"/>
        </w:rPr>
        <w:t>PR</w:t>
      </w:r>
      <w:r w:rsidR="00151EC1" w:rsidRPr="00151EC1">
        <w:rPr>
          <w:rFonts w:hint="eastAsia"/>
          <w:b/>
          <w:bCs/>
          <w:u w:val="single"/>
        </w:rPr>
        <w:t>）</w:t>
      </w:r>
    </w:p>
    <w:p w14:paraId="7922E57E" w14:textId="5D402A3C" w:rsidR="00302FFF" w:rsidRDefault="00342E70" w:rsidP="00302FFF">
      <w:pPr>
        <w:ind w:firstLine="480"/>
      </w:pPr>
      <w:r>
        <w:rPr>
          <w:rFonts w:hint="eastAsia"/>
        </w:rPr>
        <w:t>1.</w:t>
      </w:r>
      <w:r w:rsidRPr="00342E70">
        <w:rPr>
          <w:rFonts w:hint="eastAsia"/>
          <w:b/>
          <w:bCs/>
        </w:rPr>
        <w:t>新建项目</w:t>
      </w:r>
      <w:r>
        <w:rPr>
          <w:rFonts w:hint="eastAsia"/>
        </w:rPr>
        <w:t>：</w:t>
      </w:r>
      <w:r w:rsidR="007F5400">
        <w:rPr>
          <w:rFonts w:hint="eastAsia"/>
        </w:rPr>
        <w:t>按快捷键“</w:t>
      </w:r>
      <w:r w:rsidR="007F5400">
        <w:rPr>
          <w:rFonts w:hint="eastAsia"/>
        </w:rPr>
        <w:t>1</w:t>
      </w:r>
      <w:r w:rsidR="007F5400">
        <w:rPr>
          <w:rFonts w:hint="eastAsia"/>
        </w:rPr>
        <w:t>”</w:t>
      </w:r>
      <w:r w:rsidR="007F5400">
        <w:t xml:space="preserve"> </w:t>
      </w:r>
      <w:r w:rsidR="005E7F7A">
        <w:rPr>
          <w:rFonts w:hint="eastAsia"/>
        </w:rPr>
        <w:t>，创建好项目后，</w:t>
      </w:r>
      <w:r w:rsidR="005E7F7A" w:rsidRPr="005E7F7A">
        <w:rPr>
          <w:rFonts w:hint="eastAsia"/>
          <w:b/>
          <w:bCs/>
          <w:color w:val="EE0000"/>
        </w:rPr>
        <w:t>导入“字幕样式”</w:t>
      </w:r>
    </w:p>
    <w:p w14:paraId="20B6B89A" w14:textId="1A10111D" w:rsidR="00342E70" w:rsidRDefault="00535D95" w:rsidP="00302FFF">
      <w:pPr>
        <w:ind w:firstLine="480"/>
        <w:rPr>
          <w:b/>
          <w:bCs/>
          <w:color w:val="EE0000"/>
        </w:rPr>
      </w:pPr>
      <w:r>
        <w:rPr>
          <w:rFonts w:hint="eastAsia"/>
        </w:rPr>
        <w:t>2</w:t>
      </w:r>
      <w:r w:rsidR="00342E70">
        <w:rPr>
          <w:rFonts w:hint="eastAsia"/>
        </w:rPr>
        <w:t>.</w:t>
      </w:r>
      <w:r w:rsidR="00342E70" w:rsidRPr="00342E70">
        <w:rPr>
          <w:rFonts w:hint="eastAsia"/>
          <w:b/>
          <w:bCs/>
        </w:rPr>
        <w:t>导入图片</w:t>
      </w:r>
      <w:r w:rsidR="00342E70">
        <w:rPr>
          <w:rFonts w:hint="eastAsia"/>
        </w:rPr>
        <w:t>：按快捷键“</w:t>
      </w:r>
      <w:r w:rsidR="007F5400">
        <w:rPr>
          <w:rFonts w:hint="eastAsia"/>
        </w:rPr>
        <w:t>2</w:t>
      </w:r>
      <w:r w:rsidR="00342E70">
        <w:rPr>
          <w:rFonts w:hint="eastAsia"/>
        </w:rPr>
        <w:t>”新建“素材箱”，然后导入图片</w:t>
      </w:r>
    </w:p>
    <w:p w14:paraId="197DB3AB" w14:textId="03F704A2" w:rsidR="00535D95" w:rsidRDefault="00535D95" w:rsidP="00535D95">
      <w:pPr>
        <w:ind w:firstLine="480"/>
      </w:pPr>
      <w:r>
        <w:rPr>
          <w:rFonts w:hint="eastAsia"/>
        </w:rPr>
        <w:t>3.</w:t>
      </w:r>
      <w:r w:rsidRPr="00342E70">
        <w:rPr>
          <w:rFonts w:hint="eastAsia"/>
          <w:b/>
          <w:bCs/>
        </w:rPr>
        <w:t>导入音频</w:t>
      </w:r>
      <w:r>
        <w:rPr>
          <w:rFonts w:hint="eastAsia"/>
        </w:rPr>
        <w:t>：先复制</w:t>
      </w:r>
      <w:r>
        <w:rPr>
          <w:rFonts w:hint="eastAsia"/>
        </w:rPr>
        <w:t>marker</w:t>
      </w:r>
      <w:r>
        <w:rPr>
          <w:rFonts w:hint="eastAsia"/>
        </w:rPr>
        <w:t>，再导入“人声”</w:t>
      </w:r>
      <w:r w:rsidR="00725550">
        <w:rPr>
          <w:rFonts w:hint="eastAsia"/>
        </w:rPr>
        <w:t>和“背景”</w:t>
      </w:r>
      <w:r>
        <w:rPr>
          <w:rFonts w:hint="eastAsia"/>
        </w:rPr>
        <w:t>，再“生成标记”，按快捷键“</w:t>
      </w:r>
      <w:r>
        <w:rPr>
          <w:rFonts w:hint="eastAsia"/>
        </w:rPr>
        <w:t>3</w:t>
      </w:r>
      <w:r>
        <w:rPr>
          <w:rFonts w:hint="eastAsia"/>
        </w:rPr>
        <w:t>”自动匹配序列，再按快捷键“</w:t>
      </w:r>
      <w:r>
        <w:rPr>
          <w:rFonts w:hint="eastAsia"/>
        </w:rPr>
        <w:t>4</w:t>
      </w:r>
      <w:r>
        <w:rPr>
          <w:rFonts w:hint="eastAsia"/>
        </w:rPr>
        <w:t>”自动“缩放帧大小”，</w:t>
      </w:r>
      <w:r w:rsidRPr="00930E87">
        <w:rPr>
          <w:rFonts w:hint="eastAsia"/>
          <w:b/>
          <w:bCs/>
          <w:color w:val="EE0000"/>
        </w:rPr>
        <w:t>再导入字幕</w:t>
      </w:r>
    </w:p>
    <w:p w14:paraId="37675E69" w14:textId="408B385A" w:rsidR="008419A3" w:rsidRPr="008419A3" w:rsidRDefault="008419A3" w:rsidP="00302FFF">
      <w:pPr>
        <w:ind w:firstLine="480"/>
        <w:rPr>
          <w:color w:val="auto"/>
        </w:rPr>
      </w:pPr>
      <w:r w:rsidRPr="008419A3">
        <w:rPr>
          <w:rFonts w:hint="eastAsia"/>
          <w:color w:val="auto"/>
        </w:rPr>
        <w:lastRenderedPageBreak/>
        <w:t>4.</w:t>
      </w:r>
      <w:r w:rsidR="00E7070D">
        <w:rPr>
          <w:rFonts w:hint="eastAsia"/>
          <w:b/>
          <w:bCs/>
          <w:color w:val="auto"/>
        </w:rPr>
        <w:t>减透明度</w:t>
      </w:r>
      <w:r>
        <w:rPr>
          <w:rFonts w:hint="eastAsia"/>
          <w:color w:val="auto"/>
        </w:rPr>
        <w:t>：</w:t>
      </w:r>
      <w:r w:rsidR="00E7070D">
        <w:rPr>
          <w:rFonts w:hint="eastAsia"/>
          <w:color w:val="auto"/>
        </w:rPr>
        <w:t>图片</w:t>
      </w:r>
      <w:r w:rsidR="00E7070D">
        <w:rPr>
          <w:rFonts w:hint="eastAsia"/>
          <w:color w:val="auto"/>
        </w:rPr>
        <w:t>90%</w:t>
      </w:r>
      <w:r w:rsidR="00E7070D">
        <w:rPr>
          <w:rFonts w:hint="eastAsia"/>
          <w:color w:val="auto"/>
        </w:rPr>
        <w:t>透明度</w:t>
      </w:r>
    </w:p>
    <w:p w14:paraId="790F1E09" w14:textId="6E9BEC75" w:rsidR="00970DD6" w:rsidRPr="007F5400" w:rsidRDefault="005E7F7A" w:rsidP="00302FFF">
      <w:pPr>
        <w:ind w:firstLine="480"/>
      </w:pPr>
      <w:r>
        <w:rPr>
          <w:rFonts w:hint="eastAsia"/>
        </w:rPr>
        <w:t>4</w:t>
      </w:r>
      <w:r w:rsidR="00970DD6">
        <w:rPr>
          <w:rFonts w:hint="eastAsia"/>
        </w:rPr>
        <w:t>.</w:t>
      </w:r>
      <w:r w:rsidR="00970DD6" w:rsidRPr="00970DD6">
        <w:rPr>
          <w:rFonts w:hint="eastAsia"/>
          <w:b/>
          <w:bCs/>
        </w:rPr>
        <w:t>导出视频</w:t>
      </w:r>
      <w:r w:rsidR="007F5400">
        <w:rPr>
          <w:rFonts w:hint="eastAsia"/>
        </w:rPr>
        <w:t>：</w:t>
      </w:r>
      <w:r w:rsidR="008419A3">
        <w:rPr>
          <w:rFonts w:hint="eastAsia"/>
        </w:rPr>
        <w:t>大功告成</w:t>
      </w:r>
      <w:r w:rsidR="00930E87">
        <w:rPr>
          <w:rFonts w:hint="eastAsia"/>
        </w:rPr>
        <w:t>，导出视频，</w:t>
      </w:r>
      <w:r w:rsidR="00AF641D">
        <w:rPr>
          <w:rFonts w:hint="eastAsia"/>
        </w:rPr>
        <w:t>快捷键</w:t>
      </w:r>
      <w:r w:rsidR="00AF641D" w:rsidRPr="00535D95">
        <w:rPr>
          <w:rFonts w:hint="eastAsia"/>
          <w:b/>
          <w:bCs/>
        </w:rPr>
        <w:t>保存项目</w:t>
      </w:r>
      <w:r w:rsidR="00AF641D">
        <w:rPr>
          <w:rFonts w:hint="eastAsia"/>
        </w:rPr>
        <w:t>，</w:t>
      </w:r>
      <w:r w:rsidR="007F5400">
        <w:rPr>
          <w:rFonts w:hint="eastAsia"/>
        </w:rPr>
        <w:t>然后按快捷键“</w:t>
      </w:r>
      <w:r w:rsidR="008419A3">
        <w:rPr>
          <w:rFonts w:hint="eastAsia"/>
        </w:rPr>
        <w:t>7</w:t>
      </w:r>
      <w:r w:rsidR="007F5400">
        <w:rPr>
          <w:rFonts w:hint="eastAsia"/>
        </w:rPr>
        <w:t>”</w:t>
      </w:r>
      <w:r w:rsidR="007F5400" w:rsidRPr="00535D95">
        <w:rPr>
          <w:rFonts w:hint="eastAsia"/>
          <w:b/>
          <w:bCs/>
        </w:rPr>
        <w:t>关闭项目</w:t>
      </w:r>
      <w:r w:rsidR="00930E87">
        <w:rPr>
          <w:rFonts w:hint="eastAsia"/>
        </w:rPr>
        <w:t>（好丝滑呀）</w:t>
      </w:r>
    </w:p>
    <w:p w14:paraId="32D6B3E2" w14:textId="5F0C5672" w:rsidR="00342E70" w:rsidRDefault="00617C1E" w:rsidP="00617C1E">
      <w:pPr>
        <w:ind w:firstLine="482"/>
        <w:outlineLvl w:val="2"/>
        <w:rPr>
          <w:b/>
          <w:bCs/>
        </w:rPr>
      </w:pPr>
      <w:r w:rsidRPr="00617C1E">
        <w:rPr>
          <w:rFonts w:hint="eastAsia"/>
          <w:b/>
          <w:bCs/>
        </w:rPr>
        <w:t>三、上传视频</w:t>
      </w:r>
    </w:p>
    <w:p w14:paraId="1DA26514" w14:textId="77777777" w:rsidR="00B86C68" w:rsidRDefault="00B86C68" w:rsidP="00B86C68">
      <w:pPr>
        <w:ind w:firstLine="480"/>
      </w:pPr>
    </w:p>
    <w:p w14:paraId="47EB26BD" w14:textId="77777777" w:rsidR="00B86C68" w:rsidRDefault="00B86C68" w:rsidP="00B86C68">
      <w:pPr>
        <w:ind w:firstLine="480"/>
      </w:pPr>
    </w:p>
    <w:p w14:paraId="46F8A571" w14:textId="7A0C60D1" w:rsidR="00B86C68" w:rsidRDefault="00B86C68" w:rsidP="00B86C68">
      <w:pPr>
        <w:pStyle w:val="af1"/>
        <w:rPr>
          <w:rFonts w:hint="eastAsia"/>
        </w:rPr>
      </w:pPr>
      <w:r>
        <w:rPr>
          <w:rFonts w:hint="eastAsia"/>
        </w:rPr>
        <w:t>字幕</w:t>
      </w:r>
    </w:p>
    <w:p w14:paraId="03544647" w14:textId="6B50009B" w:rsidR="00B86C68" w:rsidRDefault="00B86C68" w:rsidP="00B86C68">
      <w:pPr>
        <w:ind w:firstLine="480"/>
      </w:pPr>
      <w:r>
        <w:rPr>
          <w:rFonts w:hint="eastAsia"/>
        </w:rPr>
        <w:t>口袋里的哲学（</w:t>
      </w:r>
      <w:r w:rsidRPr="00B86C68">
        <w:t>8863ff</w:t>
      </w:r>
      <w:r>
        <w:rPr>
          <w:rFonts w:hint="eastAsia"/>
        </w:rPr>
        <w:t>）：剪映第三排导数第二个</w:t>
      </w:r>
    </w:p>
    <w:p w14:paraId="12EE55FF" w14:textId="57AE0729" w:rsidR="00B86C68" w:rsidRDefault="00B86C68" w:rsidP="00B86C68">
      <w:pPr>
        <w:ind w:firstLine="480"/>
      </w:pPr>
      <w:r>
        <w:rPr>
          <w:noProof/>
          <w:snapToGrid/>
        </w:rPr>
        <w:drawing>
          <wp:inline distT="0" distB="0" distL="0" distR="0" wp14:anchorId="4A55A408" wp14:editId="3ED693E7">
            <wp:extent cx="2073752" cy="2626128"/>
            <wp:effectExtent l="0" t="0" r="3175" b="3175"/>
            <wp:docPr id="364147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7255" name=""/>
                    <pic:cNvPicPr/>
                  </pic:nvPicPr>
                  <pic:blipFill>
                    <a:blip r:embed="rId8"/>
                    <a:stretch>
                      <a:fillRect/>
                    </a:stretch>
                  </pic:blipFill>
                  <pic:spPr>
                    <a:xfrm>
                      <a:off x="0" y="0"/>
                      <a:ext cx="2084653" cy="2639932"/>
                    </a:xfrm>
                    <a:prstGeom prst="rect">
                      <a:avLst/>
                    </a:prstGeom>
                  </pic:spPr>
                </pic:pic>
              </a:graphicData>
            </a:graphic>
          </wp:inline>
        </w:drawing>
      </w:r>
    </w:p>
    <w:p w14:paraId="78EFF2C1" w14:textId="46A0DA33" w:rsidR="00B86C68" w:rsidRDefault="00B86C68" w:rsidP="00B86C68">
      <w:pPr>
        <w:ind w:firstLine="480"/>
      </w:pPr>
    </w:p>
    <w:p w14:paraId="59316158" w14:textId="18B2987F" w:rsidR="00B86C68" w:rsidRDefault="00B86C68" w:rsidP="00B86C68">
      <w:pPr>
        <w:ind w:firstLine="480"/>
      </w:pPr>
      <w:r>
        <w:rPr>
          <w:rFonts w:hint="eastAsia"/>
        </w:rPr>
        <w:t>尼采与身体（</w:t>
      </w:r>
      <w:r w:rsidRPr="00B86C68">
        <w:t>0023ff</w:t>
      </w:r>
      <w:r>
        <w:rPr>
          <w:rFonts w:hint="eastAsia"/>
        </w:rPr>
        <w:t>）：第四排中间</w:t>
      </w:r>
    </w:p>
    <w:p w14:paraId="2CB260DD" w14:textId="5CB24675" w:rsidR="00B86C68" w:rsidRDefault="00B86C68" w:rsidP="00B86C68">
      <w:pPr>
        <w:ind w:firstLine="480"/>
      </w:pPr>
      <w:r>
        <w:rPr>
          <w:noProof/>
          <w:snapToGrid/>
        </w:rPr>
        <w:drawing>
          <wp:inline distT="0" distB="0" distL="0" distR="0" wp14:anchorId="3E45E626" wp14:editId="3EF8876E">
            <wp:extent cx="2095633" cy="2653837"/>
            <wp:effectExtent l="0" t="0" r="0" b="0"/>
            <wp:docPr id="3658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243" name=""/>
                    <pic:cNvPicPr/>
                  </pic:nvPicPr>
                  <pic:blipFill>
                    <a:blip r:embed="rId9"/>
                    <a:stretch>
                      <a:fillRect/>
                    </a:stretch>
                  </pic:blipFill>
                  <pic:spPr>
                    <a:xfrm>
                      <a:off x="0" y="0"/>
                      <a:ext cx="2128581" cy="2695562"/>
                    </a:xfrm>
                    <a:prstGeom prst="rect">
                      <a:avLst/>
                    </a:prstGeom>
                  </pic:spPr>
                </pic:pic>
              </a:graphicData>
            </a:graphic>
          </wp:inline>
        </w:drawing>
      </w:r>
    </w:p>
    <w:p w14:paraId="348B0BEE" w14:textId="77777777" w:rsidR="00B86C68" w:rsidRDefault="00B86C68" w:rsidP="00B86C68">
      <w:pPr>
        <w:ind w:firstLine="480"/>
      </w:pPr>
    </w:p>
    <w:p w14:paraId="4B61A0BE" w14:textId="62CDD68C" w:rsidR="00B86C68" w:rsidRDefault="00B86C68" w:rsidP="00B86C68">
      <w:pPr>
        <w:ind w:firstLine="480"/>
      </w:pPr>
      <w:r>
        <w:rPr>
          <w:rFonts w:hint="eastAsia"/>
        </w:rPr>
        <w:t>哲学家们都干了些什么（纯黑）</w:t>
      </w:r>
    </w:p>
    <w:p w14:paraId="3C65CE01" w14:textId="77777777" w:rsidR="00B86C68" w:rsidRPr="00B86C68" w:rsidRDefault="00B86C68" w:rsidP="00B86C68">
      <w:pPr>
        <w:ind w:firstLine="480"/>
      </w:pPr>
    </w:p>
    <w:p w14:paraId="21C1725C" w14:textId="2370E960" w:rsidR="00B86C68" w:rsidRDefault="00C75853" w:rsidP="00C75853">
      <w:pPr>
        <w:pStyle w:val="af1"/>
        <w:rPr>
          <w:rFonts w:hint="eastAsia"/>
        </w:rPr>
      </w:pPr>
      <w:r>
        <w:rPr>
          <w:rFonts w:hint="eastAsia"/>
        </w:rPr>
        <w:t>封面</w:t>
      </w:r>
    </w:p>
    <w:p w14:paraId="023A0258" w14:textId="0D4A96B1" w:rsidR="00C75853" w:rsidRPr="00B86C68" w:rsidRDefault="00C75853" w:rsidP="00B86C68">
      <w:pPr>
        <w:ind w:firstLine="480"/>
      </w:pPr>
      <w:r>
        <w:rPr>
          <w:rFonts w:hint="eastAsia"/>
        </w:rPr>
        <w:t>竖参考线坐标为</w:t>
      </w:r>
      <w:r>
        <w:rPr>
          <w:rFonts w:hint="eastAsia"/>
        </w:rPr>
        <w:t>1108</w:t>
      </w:r>
      <w:r w:rsidR="006B5C28">
        <w:rPr>
          <w:rFonts w:hint="eastAsia"/>
        </w:rPr>
        <w:t>，以后都是二三字一个大小，其他的对其参考线就行</w:t>
      </w:r>
    </w:p>
    <w:p w14:paraId="6035E173" w14:textId="77777777" w:rsidR="00342E70" w:rsidRDefault="00342E70" w:rsidP="00654D44">
      <w:pPr>
        <w:pStyle w:val="af"/>
        <w:rPr>
          <w:rFonts w:hint="eastAsia"/>
        </w:rPr>
      </w:pPr>
    </w:p>
    <w:p w14:paraId="55AE7B00" w14:textId="77777777" w:rsidR="00654D44" w:rsidRDefault="00654D44" w:rsidP="00654D44">
      <w:pPr>
        <w:pStyle w:val="af"/>
        <w:rPr>
          <w:rFonts w:hint="eastAsia"/>
        </w:rPr>
      </w:pPr>
    </w:p>
    <w:p w14:paraId="4BF21DDC" w14:textId="77777777" w:rsidR="006B352C" w:rsidRDefault="006B352C" w:rsidP="00302FFF">
      <w:pPr>
        <w:ind w:firstLine="480"/>
      </w:pPr>
    </w:p>
    <w:p w14:paraId="48D1EA2A" w14:textId="19024284" w:rsidR="00831620" w:rsidRDefault="00831620" w:rsidP="00831620">
      <w:pPr>
        <w:pStyle w:val="af"/>
        <w:rPr>
          <w:rFonts w:hint="eastAsia"/>
        </w:rPr>
      </w:pPr>
      <w:r>
        <w:rPr>
          <w:rFonts w:hint="eastAsia"/>
        </w:rPr>
        <w:t>视频文稿一条龙</w:t>
      </w:r>
    </w:p>
    <w:p w14:paraId="3B489E66" w14:textId="77777777" w:rsidR="00122B85" w:rsidRDefault="00122B85" w:rsidP="00793AA8">
      <w:pPr>
        <w:pStyle w:val="af1"/>
        <w:rPr>
          <w:rFonts w:hint="eastAsia"/>
        </w:rPr>
      </w:pPr>
      <w:r>
        <w:rPr>
          <w:rFonts w:hint="eastAsia"/>
        </w:rPr>
        <w:t>字幕</w:t>
      </w:r>
    </w:p>
    <w:p w14:paraId="7FF97338" w14:textId="514572AC" w:rsidR="00793AA8" w:rsidRDefault="00793AA8" w:rsidP="00793AA8">
      <w:pPr>
        <w:pStyle w:val="af3"/>
        <w:rPr>
          <w:rFonts w:hint="eastAsia"/>
        </w:rPr>
      </w:pPr>
      <w:r>
        <w:rPr>
          <w:rFonts w:hint="eastAsia"/>
        </w:rPr>
        <w:t>结尾</w:t>
      </w:r>
    </w:p>
    <w:p w14:paraId="7593001F" w14:textId="77777777" w:rsidR="00793AA8" w:rsidRDefault="00793AA8" w:rsidP="00793AA8">
      <w:pPr>
        <w:ind w:firstLine="480"/>
      </w:pPr>
      <w:r>
        <w:rPr>
          <w:rFonts w:hint="eastAsia"/>
        </w:rPr>
        <w:t>免费商用字体：</w:t>
      </w:r>
      <w:r>
        <w:rPr>
          <w:rFonts w:hint="eastAsia"/>
        </w:rPr>
        <w:t>[</w:t>
      </w:r>
      <w:r>
        <w:rPr>
          <w:rFonts w:hint="eastAsia"/>
        </w:rPr>
        <w:t>得意黑</w:t>
      </w:r>
      <w:r>
        <w:rPr>
          <w:rFonts w:hint="eastAsia"/>
        </w:rPr>
        <w:t>]</w:t>
      </w:r>
    </w:p>
    <w:p w14:paraId="6BF18811" w14:textId="3552D417" w:rsidR="00122B85" w:rsidRPr="009E6CB7" w:rsidRDefault="00122B85" w:rsidP="00122B85">
      <w:pPr>
        <w:ind w:firstLine="480"/>
      </w:pPr>
      <w:r w:rsidRPr="00A111AC">
        <w:rPr>
          <w:rFonts w:hint="eastAsia"/>
        </w:rPr>
        <w:t>背景音乐来源于</w:t>
      </w:r>
      <w:r w:rsidRPr="00A111AC">
        <w:rPr>
          <w:rFonts w:hint="eastAsia"/>
        </w:rPr>
        <w:t>B</w:t>
      </w:r>
      <w:r w:rsidRPr="00A111AC">
        <w:rPr>
          <w:rFonts w:hint="eastAsia"/>
        </w:rPr>
        <w:t>站视频：</w:t>
      </w:r>
      <w:r>
        <w:rPr>
          <w:rFonts w:hint="eastAsia"/>
        </w:rPr>
        <w:t>[</w:t>
      </w:r>
      <w:r w:rsidR="0099610D" w:rsidRPr="0099610D">
        <w:t>BV11fxzziEcZ</w:t>
      </w:r>
      <w:r>
        <w:rPr>
          <w:rFonts w:hint="eastAsia"/>
        </w:rPr>
        <w:t>]</w:t>
      </w:r>
    </w:p>
    <w:p w14:paraId="2BFDEC4A" w14:textId="77777777" w:rsidR="00122B85" w:rsidRDefault="00122B85" w:rsidP="00122B85">
      <w:pPr>
        <w:ind w:firstLine="480"/>
      </w:pPr>
      <w:r>
        <w:rPr>
          <w:rFonts w:hint="eastAsia"/>
        </w:rPr>
        <w:t>画风</w:t>
      </w:r>
      <w:r>
        <w:rPr>
          <w:rFonts w:hint="eastAsia"/>
        </w:rPr>
        <w:t>Lora</w:t>
      </w:r>
      <w:r>
        <w:rPr>
          <w:rFonts w:hint="eastAsia"/>
        </w:rPr>
        <w:t>来自</w:t>
      </w:r>
      <w:r w:rsidRPr="00A111AC">
        <w:t>www.liblib.art</w:t>
      </w:r>
      <w:r>
        <w:rPr>
          <w:rFonts w:hint="eastAsia"/>
        </w:rPr>
        <w:t>的：</w:t>
      </w:r>
      <w:r>
        <w:rPr>
          <w:rFonts w:hint="eastAsia"/>
        </w:rPr>
        <w:t>[</w:t>
      </w:r>
      <w:r w:rsidRPr="00A111AC">
        <w:t>姑苏</w:t>
      </w:r>
      <w:r w:rsidRPr="00A111AC">
        <w:t>-F.1-</w:t>
      </w:r>
      <w:r w:rsidRPr="00A111AC">
        <w:t>治愈系发光线条艺术</w:t>
      </w:r>
      <w:r>
        <w:rPr>
          <w:rFonts w:hint="eastAsia"/>
        </w:rPr>
        <w:t>]</w:t>
      </w:r>
    </w:p>
    <w:p w14:paraId="590487A1" w14:textId="60CC89EC" w:rsidR="00793AA8" w:rsidRPr="00613048" w:rsidRDefault="00793AA8" w:rsidP="00122B85">
      <w:pPr>
        <w:ind w:firstLine="480"/>
      </w:pPr>
      <w:r>
        <w:rPr>
          <w:rFonts w:hint="eastAsia"/>
        </w:rPr>
        <w:t>视频改编自书籍</w:t>
      </w:r>
      <w:r w:rsidRPr="005860B1">
        <w:rPr>
          <w:rFonts w:hint="eastAsia"/>
        </w:rPr>
        <w:t>《</w:t>
      </w:r>
      <w:r w:rsidR="00CF5DD0" w:rsidRPr="00CF5DD0">
        <w:t>中国哲学通史</w:t>
      </w:r>
      <w:r w:rsidR="00CF5DD0" w:rsidRPr="00CF5DD0">
        <w:t>·</w:t>
      </w:r>
      <w:r w:rsidR="00CF5DD0" w:rsidRPr="00CF5DD0">
        <w:t>古代科学哲学卷</w:t>
      </w:r>
      <w:r w:rsidRPr="005860B1">
        <w:rPr>
          <w:rFonts w:hint="eastAsia"/>
        </w:rPr>
        <w:t>》</w:t>
      </w:r>
      <w:r w:rsidR="008F0846">
        <w:rPr>
          <w:rFonts w:hint="eastAsia"/>
        </w:rPr>
        <w:t>的</w:t>
      </w:r>
      <w:r>
        <w:rPr>
          <w:rFonts w:hint="eastAsia"/>
        </w:rPr>
        <w:t>“</w:t>
      </w:r>
      <w:r w:rsidR="00613048" w:rsidRPr="00613048">
        <w:rPr>
          <w:rFonts w:hint="eastAsia"/>
        </w:rPr>
        <w:t>第一章</w:t>
      </w:r>
      <w:r w:rsidR="00613048">
        <w:rPr>
          <w:rFonts w:hint="eastAsia"/>
        </w:rPr>
        <w:t xml:space="preserve"> </w:t>
      </w:r>
      <w:r w:rsidR="00613048" w:rsidRPr="00613048">
        <w:rPr>
          <w:rFonts w:hint="eastAsia"/>
        </w:rPr>
        <w:t>中国哲学思维与观念的上古知识源头</w:t>
      </w:r>
      <w:r>
        <w:rPr>
          <w:rFonts w:hint="eastAsia"/>
        </w:rPr>
        <w:t>”</w:t>
      </w:r>
      <w:r w:rsidR="00613048">
        <w:rPr>
          <w:rFonts w:hint="eastAsia"/>
        </w:rPr>
        <w:t>的“</w:t>
      </w:r>
      <w:r w:rsidR="0099610D" w:rsidRPr="0099610D">
        <w:t>第四节</w:t>
      </w:r>
      <w:r w:rsidR="0099610D" w:rsidRPr="0099610D">
        <w:rPr>
          <w:rFonts w:hint="eastAsia"/>
        </w:rPr>
        <w:t xml:space="preserve"> </w:t>
      </w:r>
      <w:r w:rsidR="0099610D" w:rsidRPr="0099610D">
        <w:t>“</w:t>
      </w:r>
      <w:r w:rsidR="0099610D" w:rsidRPr="0099610D">
        <w:t>阴阳</w:t>
      </w:r>
      <w:r w:rsidR="0099610D" w:rsidRPr="0099610D">
        <w:t>”</w:t>
      </w:r>
      <w:r w:rsidR="0099610D" w:rsidRPr="0099610D">
        <w:t>对立观念的知识源头</w:t>
      </w:r>
      <w:r w:rsidR="00613048">
        <w:rPr>
          <w:rFonts w:hint="eastAsia"/>
        </w:rPr>
        <w:t>”</w:t>
      </w:r>
    </w:p>
    <w:p w14:paraId="099E6B30" w14:textId="77777777" w:rsidR="00122B85" w:rsidRPr="008F0846" w:rsidRDefault="00122B85" w:rsidP="00122B85">
      <w:pPr>
        <w:ind w:firstLine="480"/>
      </w:pPr>
    </w:p>
    <w:p w14:paraId="3B63A809" w14:textId="77777777" w:rsidR="00122B85" w:rsidRDefault="00122B85" w:rsidP="00122B85">
      <w:pPr>
        <w:ind w:firstLine="480"/>
      </w:pPr>
    </w:p>
    <w:p w14:paraId="169118AB" w14:textId="77777777" w:rsidR="00122B85" w:rsidRDefault="00122B85" w:rsidP="00122B85">
      <w:pPr>
        <w:ind w:firstLine="480"/>
      </w:pPr>
    </w:p>
    <w:p w14:paraId="235F3456" w14:textId="77777777" w:rsidR="00831620" w:rsidRDefault="00831620" w:rsidP="00831620">
      <w:pPr>
        <w:pStyle w:val="af1"/>
        <w:rPr>
          <w:rFonts w:hint="eastAsia"/>
        </w:rPr>
      </w:pPr>
      <w:r>
        <w:rPr>
          <w:rFonts w:hint="eastAsia"/>
        </w:rPr>
        <w:t>OCR/豆包</w:t>
      </w:r>
    </w:p>
    <w:p w14:paraId="166796F8" w14:textId="77777777" w:rsidR="00831620" w:rsidRDefault="00831620" w:rsidP="00831620">
      <w:pPr>
        <w:ind w:firstLine="480"/>
      </w:pPr>
      <w:r w:rsidRPr="00923457">
        <w:t>识别其中的文字，并将其输出给我。只给我正文部分，不要输出脚注和页眉，输出的正文部分如果只是分页了，但是还是连贯的，那自动分析后连起来。</w:t>
      </w:r>
    </w:p>
    <w:p w14:paraId="5D7CED6B" w14:textId="77777777" w:rsidR="00831620" w:rsidRPr="00831620" w:rsidRDefault="00831620" w:rsidP="00831620">
      <w:pPr>
        <w:ind w:firstLine="480"/>
      </w:pPr>
    </w:p>
    <w:p w14:paraId="248C19D8" w14:textId="77777777" w:rsidR="00A41E4F" w:rsidRDefault="00A41E4F" w:rsidP="00831620">
      <w:pPr>
        <w:pStyle w:val="af1"/>
        <w:rPr>
          <w:rFonts w:hint="eastAsia"/>
        </w:rPr>
      </w:pPr>
    </w:p>
    <w:p w14:paraId="295459EA" w14:textId="46FE4AE5" w:rsidR="00831620" w:rsidRDefault="00831620" w:rsidP="00831620">
      <w:pPr>
        <w:pStyle w:val="af1"/>
        <w:rPr>
          <w:rFonts w:hint="eastAsia"/>
        </w:rPr>
      </w:pPr>
      <w:r>
        <w:rPr>
          <w:rFonts w:hint="eastAsia"/>
        </w:rPr>
        <w:t>素材纲要/deepseek</w:t>
      </w:r>
    </w:p>
    <w:p w14:paraId="1054EBB9" w14:textId="108BFE39" w:rsidR="00D37992" w:rsidRPr="00D37992" w:rsidRDefault="00D37992" w:rsidP="00D37992">
      <w:pPr>
        <w:ind w:firstLine="480"/>
      </w:pPr>
      <w:r w:rsidRPr="00D37992">
        <w:rPr>
          <w:rFonts w:hint="eastAsia"/>
        </w:rPr>
        <w:t>以下部分节选自</w:t>
      </w:r>
      <w:r w:rsidRPr="00D37992">
        <w:t>吾淳</w:t>
      </w:r>
      <w:r w:rsidRPr="00D37992">
        <w:rPr>
          <w:rFonts w:hint="eastAsia"/>
        </w:rPr>
        <w:t>的《</w:t>
      </w:r>
      <w:r w:rsidRPr="00D37992">
        <w:t>中国哲学通史</w:t>
      </w:r>
      <w:r w:rsidRPr="00D37992">
        <w:t>.</w:t>
      </w:r>
      <w:r w:rsidRPr="00D37992">
        <w:t>古代科学哲学卷</w:t>
      </w:r>
      <w:r w:rsidRPr="00D37992">
        <w:rPr>
          <w:rFonts w:hint="eastAsia"/>
        </w:rPr>
        <w:t>》，内容太晦涩难懂了，可不可以帮我总结一下，告诉我具体讲了哪些内容？给我无格式的纯正文文本</w:t>
      </w:r>
    </w:p>
    <w:p w14:paraId="78CB14D5" w14:textId="77777777" w:rsidR="00D37992" w:rsidRDefault="00D37992" w:rsidP="00831620">
      <w:pPr>
        <w:ind w:firstLine="480"/>
      </w:pPr>
    </w:p>
    <w:p w14:paraId="76976BAE" w14:textId="77777777" w:rsidR="00D37992" w:rsidRDefault="00D37992" w:rsidP="00831620">
      <w:pPr>
        <w:ind w:firstLine="480"/>
      </w:pPr>
    </w:p>
    <w:p w14:paraId="776A6B75" w14:textId="77777777" w:rsidR="00A41E4F" w:rsidRDefault="00A41E4F" w:rsidP="00831620">
      <w:pPr>
        <w:ind w:firstLine="480"/>
      </w:pPr>
    </w:p>
    <w:p w14:paraId="016459DD" w14:textId="77777777" w:rsidR="00D37992" w:rsidRPr="00D37992" w:rsidRDefault="00D37992" w:rsidP="00831620">
      <w:pPr>
        <w:ind w:firstLine="480"/>
      </w:pPr>
    </w:p>
    <w:p w14:paraId="794C1E10" w14:textId="3A22EC12" w:rsidR="0005074B" w:rsidRDefault="0005074B" w:rsidP="0005074B">
      <w:pPr>
        <w:pStyle w:val="af1"/>
        <w:rPr>
          <w:rFonts w:hint="eastAsia"/>
        </w:rPr>
      </w:pPr>
      <w:r>
        <w:rPr>
          <w:rFonts w:hint="eastAsia"/>
        </w:rPr>
        <w:lastRenderedPageBreak/>
        <w:t>补充说明</w:t>
      </w:r>
    </w:p>
    <w:p w14:paraId="09A4A7ED" w14:textId="1DF795C4" w:rsidR="0005074B" w:rsidRDefault="00AC2793" w:rsidP="00831620">
      <w:pPr>
        <w:ind w:firstLine="480"/>
      </w:pPr>
      <w:r w:rsidRPr="00D37992">
        <w:rPr>
          <w:rFonts w:hint="eastAsia"/>
        </w:rPr>
        <w:t>以下部分节选自</w:t>
      </w:r>
      <w:r w:rsidRPr="00D37992">
        <w:t>吾淳</w:t>
      </w:r>
      <w:r w:rsidRPr="00D37992">
        <w:rPr>
          <w:rFonts w:hint="eastAsia"/>
        </w:rPr>
        <w:t>的《</w:t>
      </w:r>
      <w:r w:rsidRPr="00D37992">
        <w:t>中国哲学通史</w:t>
      </w:r>
      <w:r w:rsidRPr="00D37992">
        <w:t>.</w:t>
      </w:r>
      <w:r w:rsidRPr="00D37992">
        <w:t>古代科学哲学卷</w:t>
      </w:r>
      <w:r w:rsidRPr="00D37992">
        <w:rPr>
          <w:rFonts w:hint="eastAsia"/>
        </w:rPr>
        <w:t>》，</w:t>
      </w:r>
      <w:r w:rsidR="0005074B" w:rsidRPr="006F2047">
        <w:t>这里面有没有</w:t>
      </w:r>
      <w:r w:rsidR="0005074B">
        <w:rPr>
          <w:rFonts w:hint="eastAsia"/>
        </w:rPr>
        <w:t>片面化的信息、</w:t>
      </w:r>
      <w:r w:rsidR="0005074B" w:rsidRPr="006F2047">
        <w:t>谣言</w:t>
      </w:r>
      <w:r w:rsidR="0005074B">
        <w:rPr>
          <w:rFonts w:hint="eastAsia"/>
        </w:rPr>
        <w:t>、或者指向性错误、</w:t>
      </w:r>
      <w:r w:rsidR="0005074B" w:rsidRPr="006F2047">
        <w:t>或许虚假消息</w:t>
      </w:r>
      <w:r w:rsidR="0005074B">
        <w:rPr>
          <w:rFonts w:hint="eastAsia"/>
        </w:rPr>
        <w:t>、或不恰当的比喻等各种形式的错误信息</w:t>
      </w:r>
      <w:r w:rsidR="004545F3">
        <w:rPr>
          <w:rFonts w:hint="eastAsia"/>
        </w:rPr>
        <w:t>。</w:t>
      </w:r>
      <w:r w:rsidR="004545F3" w:rsidRPr="004545F3">
        <w:t>我需要全面且详细地介绍哲学的这一专题，所以你看看除了检查外，还有没有什么需要补充的？</w:t>
      </w:r>
    </w:p>
    <w:p w14:paraId="5DC1FA51" w14:textId="77777777" w:rsidR="0005074B" w:rsidRDefault="0005074B" w:rsidP="00831620">
      <w:pPr>
        <w:ind w:firstLine="480"/>
      </w:pPr>
    </w:p>
    <w:p w14:paraId="6E3C8EE1" w14:textId="77777777" w:rsidR="00616821" w:rsidRDefault="00616821" w:rsidP="00126360">
      <w:pPr>
        <w:ind w:firstLine="480"/>
      </w:pPr>
    </w:p>
    <w:p w14:paraId="2FB2112B" w14:textId="48439D80" w:rsidR="00E87CB8" w:rsidRDefault="00CC349C" w:rsidP="00E87CB8">
      <w:pPr>
        <w:pStyle w:val="af1"/>
        <w:rPr>
          <w:rFonts w:hint="eastAsia"/>
        </w:rPr>
      </w:pPr>
      <w:r>
        <w:rPr>
          <w:rFonts w:hint="eastAsia"/>
        </w:rPr>
        <w:t>长</w:t>
      </w:r>
      <w:r w:rsidR="00E87CB8">
        <w:rPr>
          <w:rFonts w:hint="eastAsia"/>
        </w:rPr>
        <w:t>钩子文稿</w:t>
      </w:r>
      <w:r w:rsidR="00FA37A5">
        <w:rPr>
          <w:rFonts w:hint="eastAsia"/>
        </w:rPr>
        <w:t>/deepseek</w:t>
      </w:r>
    </w:p>
    <w:p w14:paraId="3C64265D" w14:textId="1043B28C" w:rsidR="00243D82" w:rsidRPr="00243D82" w:rsidRDefault="00243D82" w:rsidP="00E87CB8">
      <w:pPr>
        <w:ind w:firstLine="480"/>
      </w:pPr>
      <w:bookmarkStart w:id="0" w:name="_Hlk210418162"/>
      <w:r>
        <w:rPr>
          <w:rFonts w:hint="eastAsia"/>
        </w:rPr>
        <w:t>直接给我全稿，</w:t>
      </w:r>
      <w:r w:rsidRPr="003431C1">
        <w:t>你根据</w:t>
      </w:r>
      <w:r w:rsidRPr="003431C1">
        <w:t>ai</w:t>
      </w:r>
      <w:r w:rsidRPr="003431C1">
        <w:t>指令、参考素材、素材纲要</w:t>
      </w:r>
      <w:r w:rsidR="0005074B">
        <w:rPr>
          <w:rFonts w:hint="eastAsia"/>
        </w:rPr>
        <w:t>、补充说明</w:t>
      </w:r>
      <w:r w:rsidRPr="003431C1">
        <w:t>，为我撰写一份哲学科普文稿</w:t>
      </w:r>
      <w:r>
        <w:rPr>
          <w:rFonts w:hint="eastAsia"/>
        </w:rPr>
        <w:t>。</w:t>
      </w:r>
    </w:p>
    <w:p w14:paraId="1CC2E74B" w14:textId="314C1C65" w:rsidR="006F1D4C" w:rsidRDefault="006F1D4C" w:rsidP="00E87CB8">
      <w:pPr>
        <w:ind w:firstLine="480"/>
      </w:pPr>
      <w:bookmarkStart w:id="1" w:name="_Hlk211031371"/>
      <w:r>
        <w:rPr>
          <w:rFonts w:hint="eastAsia"/>
        </w:rPr>
        <w:t>###</w:t>
      </w:r>
    </w:p>
    <w:bookmarkEnd w:id="1"/>
    <w:p w14:paraId="648426F4" w14:textId="22D9E8C1" w:rsidR="00E87CB8" w:rsidRDefault="00E87CB8" w:rsidP="00E87CB8">
      <w:pPr>
        <w:ind w:firstLine="480"/>
      </w:pPr>
      <w:r>
        <w:rPr>
          <w:rFonts w:hint="eastAsia"/>
        </w:rPr>
        <w:t>AI</w:t>
      </w:r>
      <w:r>
        <w:rPr>
          <w:rFonts w:hint="eastAsia"/>
        </w:rPr>
        <w:t>写作指令（哲学科普中长视频）</w:t>
      </w:r>
    </w:p>
    <w:p w14:paraId="3CD752DB" w14:textId="77777777" w:rsidR="00E87CB8" w:rsidRDefault="00E87CB8" w:rsidP="00E87CB8">
      <w:pPr>
        <w:ind w:firstLine="480"/>
      </w:pPr>
    </w:p>
    <w:p w14:paraId="2B926AD6" w14:textId="77777777" w:rsidR="00E87CB8" w:rsidRDefault="00E87CB8" w:rsidP="00E87CB8">
      <w:pPr>
        <w:ind w:firstLine="480"/>
      </w:pPr>
      <w:r>
        <w:rPr>
          <w:rFonts w:hint="eastAsia"/>
        </w:rPr>
        <w:t>一、角色设定</w:t>
      </w:r>
    </w:p>
    <w:p w14:paraId="2B194DF7" w14:textId="7B6056A1" w:rsidR="00E87CB8" w:rsidRDefault="00E87CB8" w:rsidP="00E87CB8">
      <w:pPr>
        <w:ind w:firstLine="480"/>
      </w:pPr>
      <w:r>
        <w:rPr>
          <w:rFonts w:hint="eastAsia"/>
        </w:rPr>
        <w:t>你是一位兼具哲学专业素养与短视频叙事能力的创作高手，擅长将深奥复杂的哲学内容转化为适合短视频平台的爆款文稿。你理解中国观众的表达习惯与兴趣点，能够用具象、生动、层层递进的方式激发用户兴趣，引导他们从故事走向思考。</w:t>
      </w:r>
    </w:p>
    <w:p w14:paraId="04D0B561" w14:textId="77777777" w:rsidR="00E87CB8" w:rsidRDefault="00E87CB8" w:rsidP="00E87CB8">
      <w:pPr>
        <w:ind w:firstLine="480"/>
      </w:pPr>
    </w:p>
    <w:p w14:paraId="55CB0A00" w14:textId="77777777" w:rsidR="00E87CB8" w:rsidRDefault="00E87CB8" w:rsidP="00E87CB8">
      <w:pPr>
        <w:ind w:firstLine="480"/>
      </w:pPr>
      <w:r>
        <w:rPr>
          <w:rFonts w:hint="eastAsia"/>
        </w:rPr>
        <w:t>二、用户背景</w:t>
      </w:r>
    </w:p>
    <w:p w14:paraId="694B91F1" w14:textId="77777777" w:rsidR="00E87CB8" w:rsidRDefault="00E87CB8" w:rsidP="00E87CB8">
      <w:pPr>
        <w:ind w:firstLine="480"/>
      </w:pPr>
      <w:r>
        <w:rPr>
          <w:rFonts w:hint="eastAsia"/>
        </w:rPr>
        <w:t>目标平台：抖音、视频号、</w:t>
      </w:r>
      <w:r>
        <w:rPr>
          <w:rFonts w:hint="eastAsia"/>
        </w:rPr>
        <w:t>B</w:t>
      </w:r>
      <w:r>
        <w:rPr>
          <w:rFonts w:hint="eastAsia"/>
        </w:rPr>
        <w:t>站、小红书</w:t>
      </w:r>
    </w:p>
    <w:p w14:paraId="132AB2A1" w14:textId="224AB702" w:rsidR="00E87CB8" w:rsidRDefault="00E87CB8" w:rsidP="00E87CB8">
      <w:pPr>
        <w:ind w:firstLine="480"/>
      </w:pPr>
      <w:r>
        <w:rPr>
          <w:rFonts w:hint="eastAsia"/>
        </w:rPr>
        <w:t>目标观众：对哲学感兴趣的</w:t>
      </w:r>
      <w:r w:rsidR="006F683C">
        <w:rPr>
          <w:rFonts w:hint="eastAsia"/>
        </w:rPr>
        <w:t>30</w:t>
      </w:r>
      <w:r>
        <w:rPr>
          <w:rFonts w:hint="eastAsia"/>
        </w:rPr>
        <w:t>–</w:t>
      </w:r>
      <w:r w:rsidR="006F683C">
        <w:rPr>
          <w:rFonts w:hint="eastAsia"/>
        </w:rPr>
        <w:t>6</w:t>
      </w:r>
      <w:r>
        <w:rPr>
          <w:rFonts w:hint="eastAsia"/>
        </w:rPr>
        <w:t>0</w:t>
      </w:r>
      <w:r>
        <w:rPr>
          <w:rFonts w:hint="eastAsia"/>
        </w:rPr>
        <w:t>岁中文用户</w:t>
      </w:r>
    </w:p>
    <w:p w14:paraId="6DB7155E" w14:textId="7421B2E2" w:rsidR="00752EB9" w:rsidRDefault="00752EB9" w:rsidP="00E87CB8">
      <w:pPr>
        <w:ind w:firstLine="480"/>
      </w:pPr>
      <w:r>
        <w:rPr>
          <w:rFonts w:hint="eastAsia"/>
        </w:rPr>
        <w:t>目标特征：</w:t>
      </w:r>
      <w:r w:rsidR="005322EC">
        <w:rPr>
          <w:rFonts w:hint="eastAsia"/>
        </w:rPr>
        <w:t>1.</w:t>
      </w:r>
      <w:r w:rsidR="005322EC">
        <w:rPr>
          <w:rFonts w:hint="eastAsia"/>
        </w:rPr>
        <w:t>在短视频时代，</w:t>
      </w:r>
      <w:r w:rsidRPr="008B7253">
        <w:t>观众</w:t>
      </w:r>
      <w:r w:rsidR="005322EC">
        <w:rPr>
          <w:rFonts w:hint="eastAsia"/>
        </w:rPr>
        <w:t>普遍沉迷于短平快的短视频；</w:t>
      </w:r>
      <w:r w:rsidR="005322EC">
        <w:rPr>
          <w:rFonts w:hint="eastAsia"/>
        </w:rPr>
        <w:t>2.</w:t>
      </w:r>
      <w:r w:rsidR="005322EC">
        <w:rPr>
          <w:rFonts w:hint="eastAsia"/>
        </w:rPr>
        <w:t>但又</w:t>
      </w:r>
      <w:r w:rsidRPr="008B7253">
        <w:t>普遍希望获得既有趣味性又有深度的哲学内容，</w:t>
      </w:r>
      <w:r w:rsidR="005322EC">
        <w:rPr>
          <w:rFonts w:hint="eastAsia"/>
        </w:rPr>
        <w:t>可</w:t>
      </w:r>
      <w:r w:rsidRPr="008B7253">
        <w:t>难以理解过于学术化的表达</w:t>
      </w:r>
      <w:r w:rsidR="00AE657E">
        <w:rPr>
          <w:rFonts w:hint="eastAsia"/>
        </w:rPr>
        <w:t>；</w:t>
      </w:r>
      <w:r w:rsidR="005322EC">
        <w:rPr>
          <w:rFonts w:hint="eastAsia"/>
        </w:rPr>
        <w:t>3.</w:t>
      </w:r>
      <w:r w:rsidR="005322EC">
        <w:rPr>
          <w:rFonts w:hint="eastAsia"/>
        </w:rPr>
        <w:t>不过</w:t>
      </w:r>
      <w:r w:rsidR="00AE657E">
        <w:rPr>
          <w:rFonts w:hint="eastAsia"/>
        </w:rPr>
        <w:t>又讨厌肤浅，不喜欢太通俗和太口语的表达</w:t>
      </w:r>
      <w:r w:rsidR="005322EC">
        <w:rPr>
          <w:rFonts w:hint="eastAsia"/>
        </w:rPr>
        <w:t>。</w:t>
      </w:r>
    </w:p>
    <w:p w14:paraId="6813896D" w14:textId="39E36582" w:rsidR="00E87CB8" w:rsidRDefault="00E87CB8" w:rsidP="00E87CB8">
      <w:pPr>
        <w:ind w:firstLine="480"/>
      </w:pPr>
      <w:r>
        <w:rPr>
          <w:rFonts w:hint="eastAsia"/>
        </w:rPr>
        <w:t>内容目标：</w:t>
      </w:r>
      <w:r w:rsidR="005322EC">
        <w:rPr>
          <w:rFonts w:hint="eastAsia"/>
        </w:rPr>
        <w:t>针对目标特征有三个目标：</w:t>
      </w:r>
      <w:r w:rsidR="005322EC">
        <w:rPr>
          <w:rFonts w:hint="eastAsia"/>
        </w:rPr>
        <w:t>1.</w:t>
      </w:r>
      <w:r w:rsidR="005322EC">
        <w:rPr>
          <w:rFonts w:hint="eastAsia"/>
        </w:rPr>
        <w:t>文稿内容信息密度高，以迎合观众“短平快”的喜好；</w:t>
      </w:r>
      <w:r w:rsidR="005322EC">
        <w:rPr>
          <w:rFonts w:hint="eastAsia"/>
        </w:rPr>
        <w:t>2.</w:t>
      </w:r>
      <w:r>
        <w:rPr>
          <w:rFonts w:hint="eastAsia"/>
        </w:rPr>
        <w:t>以</w:t>
      </w:r>
      <w:r w:rsidR="00B45E17">
        <w:rPr>
          <w:rFonts w:hint="eastAsia"/>
        </w:rPr>
        <w:t>常见的生活现象</w:t>
      </w:r>
      <w:r>
        <w:rPr>
          <w:rFonts w:hint="eastAsia"/>
        </w:rPr>
        <w:t>为切口，</w:t>
      </w:r>
      <w:r w:rsidR="00B45E17">
        <w:rPr>
          <w:rFonts w:hint="eastAsia"/>
        </w:rPr>
        <w:t>让观众</w:t>
      </w:r>
      <w:r w:rsidR="005322EC">
        <w:rPr>
          <w:rFonts w:hint="eastAsia"/>
        </w:rPr>
        <w:t>容易理解并</w:t>
      </w:r>
      <w:r w:rsidR="00B45E17">
        <w:rPr>
          <w:rFonts w:hint="eastAsia"/>
        </w:rPr>
        <w:t>产生强烈共鸣的同时，</w:t>
      </w:r>
      <w:r>
        <w:rPr>
          <w:rFonts w:hint="eastAsia"/>
        </w:rPr>
        <w:t>实现从好奇到思考</w:t>
      </w:r>
      <w:r w:rsidR="005322EC">
        <w:rPr>
          <w:rFonts w:hint="eastAsia"/>
        </w:rPr>
        <w:t>。</w:t>
      </w:r>
      <w:r w:rsidR="00831620">
        <w:rPr>
          <w:rFonts w:hint="eastAsia"/>
        </w:rPr>
        <w:t>并</w:t>
      </w:r>
      <w:r w:rsidR="009E0888">
        <w:rPr>
          <w:rFonts w:hint="eastAsia"/>
        </w:rPr>
        <w:t>在必要时</w:t>
      </w:r>
      <w:r w:rsidR="00831620">
        <w:rPr>
          <w:rFonts w:hint="eastAsia"/>
        </w:rPr>
        <w:t>将哲学与生活现象相结合进行阐述，从而</w:t>
      </w:r>
      <w:r>
        <w:rPr>
          <w:rFonts w:hint="eastAsia"/>
        </w:rPr>
        <w:t>帮助用户</w:t>
      </w:r>
      <w:r w:rsidR="006F1418" w:rsidRPr="006F1418">
        <w:t>由浅入深地</w:t>
      </w:r>
      <w:r>
        <w:rPr>
          <w:rFonts w:hint="eastAsia"/>
        </w:rPr>
        <w:t>轻松理解复杂哲学问题</w:t>
      </w:r>
      <w:r w:rsidR="005322EC">
        <w:rPr>
          <w:rFonts w:hint="eastAsia"/>
        </w:rPr>
        <w:t>；</w:t>
      </w:r>
      <w:r w:rsidR="005322EC">
        <w:rPr>
          <w:rFonts w:hint="eastAsia"/>
        </w:rPr>
        <w:t>3.</w:t>
      </w:r>
      <w:r w:rsidR="005322EC">
        <w:rPr>
          <w:rFonts w:hint="eastAsia"/>
        </w:rPr>
        <w:t>避免太过口语化，使得文稿质量看起来低质。</w:t>
      </w:r>
    </w:p>
    <w:p w14:paraId="508C0A9D" w14:textId="77777777" w:rsidR="00E87CB8" w:rsidRDefault="00E87CB8" w:rsidP="00E87CB8">
      <w:pPr>
        <w:ind w:firstLine="480"/>
      </w:pPr>
      <w:r>
        <w:rPr>
          <w:rFonts w:hint="eastAsia"/>
        </w:rPr>
        <w:t>平台趋势要求：每隔</w:t>
      </w:r>
      <w:r>
        <w:rPr>
          <w:rFonts w:hint="eastAsia"/>
        </w:rPr>
        <w:t>10</w:t>
      </w:r>
      <w:r>
        <w:rPr>
          <w:rFonts w:hint="eastAsia"/>
        </w:rPr>
        <w:t>–</w:t>
      </w:r>
      <w:r>
        <w:rPr>
          <w:rFonts w:hint="eastAsia"/>
        </w:rPr>
        <w:t>15</w:t>
      </w:r>
      <w:r>
        <w:rPr>
          <w:rFonts w:hint="eastAsia"/>
        </w:rPr>
        <w:t>秒必须有兴趣点刺激，提升完播率、点赞率和关注率</w:t>
      </w:r>
    </w:p>
    <w:p w14:paraId="27801815" w14:textId="77777777" w:rsidR="00E87CB8" w:rsidRDefault="00E87CB8" w:rsidP="00E87CB8">
      <w:pPr>
        <w:ind w:firstLine="480"/>
      </w:pPr>
    </w:p>
    <w:p w14:paraId="78289872" w14:textId="77777777" w:rsidR="00E87CB8" w:rsidRDefault="00E87CB8" w:rsidP="00E87CB8">
      <w:pPr>
        <w:ind w:firstLine="480"/>
      </w:pPr>
      <w:r>
        <w:rPr>
          <w:rFonts w:hint="eastAsia"/>
        </w:rPr>
        <w:t>三、任务说明</w:t>
      </w:r>
    </w:p>
    <w:p w14:paraId="486D3DCE" w14:textId="5FB65326" w:rsidR="00E87CB8" w:rsidRDefault="00E87CB8" w:rsidP="00E87CB8">
      <w:pPr>
        <w:ind w:firstLine="480"/>
      </w:pPr>
      <w:r>
        <w:rPr>
          <w:rFonts w:hint="eastAsia"/>
        </w:rPr>
        <w:t>请将“参考素材”改编为一篇用于中长哲学短视频的完整文稿，</w:t>
      </w:r>
      <w:r w:rsidR="00AC0FE9">
        <w:rPr>
          <w:rFonts w:hint="eastAsia"/>
        </w:rPr>
        <w:t>该部分的</w:t>
      </w:r>
      <w:r>
        <w:rPr>
          <w:rFonts w:hint="eastAsia"/>
        </w:rPr>
        <w:t>总字数</w:t>
      </w:r>
      <w:r w:rsidR="00F11792">
        <w:rPr>
          <w:rFonts w:hint="eastAsia"/>
        </w:rPr>
        <w:t>必须</w:t>
      </w:r>
      <w:r>
        <w:rPr>
          <w:rFonts w:hint="eastAsia"/>
        </w:rPr>
        <w:t>控制在</w:t>
      </w:r>
      <w:r w:rsidR="00FC0B1D">
        <w:rPr>
          <w:rFonts w:hint="eastAsia"/>
        </w:rPr>
        <w:t>3000</w:t>
      </w:r>
      <w:r w:rsidR="00FC0B1D">
        <w:rPr>
          <w:rFonts w:hint="eastAsia"/>
        </w:rPr>
        <w:t>到</w:t>
      </w:r>
      <w:r w:rsidR="00FC0B1D">
        <w:rPr>
          <w:rFonts w:hint="eastAsia"/>
        </w:rPr>
        <w:t>5000</w:t>
      </w:r>
      <w:r>
        <w:rPr>
          <w:rFonts w:hint="eastAsia"/>
        </w:rPr>
        <w:t>字之间。风格需融合“</w:t>
      </w:r>
      <w:r w:rsidR="002C063B">
        <w:rPr>
          <w:rFonts w:hint="eastAsia"/>
        </w:rPr>
        <w:t>通俗易懂、</w:t>
      </w:r>
      <w:r>
        <w:rPr>
          <w:rFonts w:hint="eastAsia"/>
        </w:rPr>
        <w:t>专业深度、情绪张</w:t>
      </w:r>
      <w:r>
        <w:rPr>
          <w:rFonts w:hint="eastAsia"/>
        </w:rPr>
        <w:lastRenderedPageBreak/>
        <w:t>力、节奏钩子”，并具备以下特征：</w:t>
      </w:r>
    </w:p>
    <w:p w14:paraId="00CCDD01" w14:textId="77777777" w:rsidR="00E87CB8" w:rsidRDefault="00E87CB8" w:rsidP="00E87CB8">
      <w:pPr>
        <w:ind w:firstLine="480"/>
      </w:pPr>
      <w:r>
        <w:rPr>
          <w:rFonts w:hint="eastAsia"/>
        </w:rPr>
        <w:t xml:space="preserve">1. </w:t>
      </w:r>
      <w:r>
        <w:rPr>
          <w:rFonts w:hint="eastAsia"/>
        </w:rPr>
        <w:t>开头</w:t>
      </w:r>
      <w:r>
        <w:rPr>
          <w:rFonts w:hint="eastAsia"/>
        </w:rPr>
        <w:t>10</w:t>
      </w:r>
      <w:r>
        <w:rPr>
          <w:rFonts w:hint="eastAsia"/>
        </w:rPr>
        <w:t>秒设钩子：必须有爆点、悬念或惊异感，立刻抓住观众注意力</w:t>
      </w:r>
    </w:p>
    <w:p w14:paraId="4E4714E7" w14:textId="77777777" w:rsidR="00E87CB8" w:rsidRDefault="00E87CB8" w:rsidP="00E87CB8">
      <w:pPr>
        <w:ind w:firstLine="480"/>
      </w:pPr>
      <w:r>
        <w:rPr>
          <w:rFonts w:hint="eastAsia"/>
        </w:rPr>
        <w:t xml:space="preserve">2. </w:t>
      </w:r>
      <w:r>
        <w:rPr>
          <w:rFonts w:hint="eastAsia"/>
        </w:rPr>
        <w:t>兴趣点密集排布：每段包含一个冲突点、对比点或情绪起伏，避免平铺直叙</w:t>
      </w:r>
    </w:p>
    <w:p w14:paraId="17F9BBD6" w14:textId="5A6E577B" w:rsidR="00E87CB8" w:rsidRDefault="00E87CB8" w:rsidP="00E87CB8">
      <w:pPr>
        <w:ind w:firstLine="480"/>
      </w:pPr>
      <w:r>
        <w:rPr>
          <w:rFonts w:hint="eastAsia"/>
        </w:rPr>
        <w:t xml:space="preserve">3. </w:t>
      </w:r>
      <w:r>
        <w:rPr>
          <w:rFonts w:hint="eastAsia"/>
        </w:rPr>
        <w:t>结构递进：由浅入深，</w:t>
      </w:r>
      <w:r w:rsidR="002C063B">
        <w:rPr>
          <w:rFonts w:hint="eastAsia"/>
        </w:rPr>
        <w:t>逻辑连贯地</w:t>
      </w:r>
      <w:r>
        <w:rPr>
          <w:rFonts w:hint="eastAsia"/>
        </w:rPr>
        <w:t>引导观众逐层理解，构建</w:t>
      </w:r>
      <w:r w:rsidR="009E0888">
        <w:rPr>
          <w:rFonts w:hint="eastAsia"/>
        </w:rPr>
        <w:t>观众的</w:t>
      </w:r>
      <w:r>
        <w:rPr>
          <w:rFonts w:hint="eastAsia"/>
        </w:rPr>
        <w:t>成就感</w:t>
      </w:r>
    </w:p>
    <w:p w14:paraId="62A7BE7B" w14:textId="2A872D7A" w:rsidR="00E87CB8" w:rsidRDefault="00E87CB8" w:rsidP="00E87CB8">
      <w:pPr>
        <w:ind w:firstLine="480"/>
      </w:pPr>
      <w:r>
        <w:rPr>
          <w:rFonts w:hint="eastAsia"/>
        </w:rPr>
        <w:t xml:space="preserve">4. </w:t>
      </w:r>
      <w:r>
        <w:rPr>
          <w:rFonts w:hint="eastAsia"/>
        </w:rPr>
        <w:t>场景化描述：</w:t>
      </w:r>
      <w:r w:rsidR="009E0888">
        <w:rPr>
          <w:rFonts w:hint="eastAsia"/>
        </w:rPr>
        <w:t>在必要时，</w:t>
      </w:r>
      <w:r>
        <w:rPr>
          <w:rFonts w:hint="eastAsia"/>
        </w:rPr>
        <w:t>哲学抽象信息</w:t>
      </w:r>
      <w:r w:rsidR="009E0888">
        <w:rPr>
          <w:rFonts w:hint="eastAsia"/>
        </w:rPr>
        <w:t>可</w:t>
      </w:r>
      <w:r>
        <w:rPr>
          <w:rFonts w:hint="eastAsia"/>
        </w:rPr>
        <w:t>配套具象类比或生活化情景</w:t>
      </w:r>
    </w:p>
    <w:p w14:paraId="5843684C" w14:textId="77777777" w:rsidR="00E87CB8" w:rsidRDefault="00E87CB8" w:rsidP="00E87CB8">
      <w:pPr>
        <w:ind w:firstLine="480"/>
      </w:pPr>
      <w:r>
        <w:rPr>
          <w:rFonts w:hint="eastAsia"/>
        </w:rPr>
        <w:t xml:space="preserve">5. </w:t>
      </w:r>
      <w:r>
        <w:rPr>
          <w:rFonts w:hint="eastAsia"/>
        </w:rPr>
        <w:t>转折自然：避免直接讲理论，优先通过冲突、故事或提问引出概念</w:t>
      </w:r>
    </w:p>
    <w:p w14:paraId="2D050FDD" w14:textId="5E808DA8" w:rsidR="00E87CB8" w:rsidRDefault="00752EB9" w:rsidP="00E87CB8">
      <w:pPr>
        <w:ind w:firstLine="480"/>
      </w:pPr>
      <w:r>
        <w:rPr>
          <w:rFonts w:hint="eastAsia"/>
        </w:rPr>
        <w:t>6.</w:t>
      </w:r>
      <w:r>
        <w:rPr>
          <w:rFonts w:hint="eastAsia"/>
        </w:rPr>
        <w:t>通俗易懂：观众文化水平普遍不高，不能理解过于专业性和复杂性的表达</w:t>
      </w:r>
      <w:r w:rsidR="00510AB0">
        <w:rPr>
          <w:rFonts w:hint="eastAsia"/>
        </w:rPr>
        <w:t>，因此避免纯专业性的讨论和表达</w:t>
      </w:r>
    </w:p>
    <w:p w14:paraId="55DFC048" w14:textId="74844BAB" w:rsidR="00591013" w:rsidRDefault="00591013" w:rsidP="00E87CB8">
      <w:pPr>
        <w:ind w:firstLine="480"/>
      </w:pPr>
      <w:r>
        <w:rPr>
          <w:rFonts w:hint="eastAsia"/>
        </w:rPr>
        <w:t>7.</w:t>
      </w:r>
      <w:r>
        <w:rPr>
          <w:rFonts w:hint="eastAsia"/>
        </w:rPr>
        <w:t>平易近人：这文稿是为了让观众理解哲学知识，让他们获得看待世界的新世界，是利他的</w:t>
      </w:r>
      <w:r w:rsidR="00831620">
        <w:rPr>
          <w:rFonts w:hint="eastAsia"/>
        </w:rPr>
        <w:t>行为</w:t>
      </w:r>
      <w:r>
        <w:rPr>
          <w:rFonts w:hint="eastAsia"/>
        </w:rPr>
        <w:t>。而不是用来批判某个人群或者居高临下地对观众表示鄙夷，</w:t>
      </w:r>
      <w:r w:rsidR="004D4AE2">
        <w:rPr>
          <w:rFonts w:hint="eastAsia"/>
        </w:rPr>
        <w:t>更不是表示用来展现高知份子的优越感，</w:t>
      </w:r>
      <w:r>
        <w:rPr>
          <w:rFonts w:hint="eastAsia"/>
        </w:rPr>
        <w:t>所以要切记整篇文稿的积极性风向。</w:t>
      </w:r>
    </w:p>
    <w:p w14:paraId="5310155C" w14:textId="77777777" w:rsidR="00752EB9" w:rsidRDefault="00752EB9" w:rsidP="00E87CB8">
      <w:pPr>
        <w:ind w:firstLine="480"/>
      </w:pPr>
    </w:p>
    <w:p w14:paraId="363E6C79" w14:textId="77777777" w:rsidR="00E87CB8" w:rsidRDefault="00E87CB8" w:rsidP="00E87CB8">
      <w:pPr>
        <w:ind w:firstLine="480"/>
      </w:pPr>
      <w:r>
        <w:rPr>
          <w:rFonts w:hint="eastAsia"/>
        </w:rPr>
        <w:t>四、创作格式要求</w:t>
      </w:r>
    </w:p>
    <w:p w14:paraId="13D439F9" w14:textId="434E902F" w:rsidR="00E87CB8" w:rsidRDefault="00E87CB8" w:rsidP="00E87CB8">
      <w:pPr>
        <w:ind w:firstLine="480"/>
      </w:pPr>
      <w:r>
        <w:rPr>
          <w:rFonts w:hint="eastAsia"/>
        </w:rPr>
        <w:t xml:space="preserve">1. </w:t>
      </w:r>
      <w:r>
        <w:rPr>
          <w:rFonts w:hint="eastAsia"/>
        </w:rPr>
        <w:t>输出格式：连续正文文本，不允许出现</w:t>
      </w:r>
      <w:r w:rsidR="00D005DD">
        <w:rPr>
          <w:rFonts w:hint="eastAsia"/>
        </w:rPr>
        <w:t>分标题等打断连续正文文本的格式</w:t>
      </w:r>
    </w:p>
    <w:p w14:paraId="2EAB8A37" w14:textId="639E2B52" w:rsidR="00417893" w:rsidRDefault="00417893" w:rsidP="00E87CB8">
      <w:pPr>
        <w:ind w:firstLine="480"/>
      </w:pPr>
      <w:r>
        <w:rPr>
          <w:rFonts w:hint="eastAsia"/>
        </w:rPr>
        <w:t xml:space="preserve">2. </w:t>
      </w:r>
      <w:r>
        <w:rPr>
          <w:rFonts w:hint="eastAsia"/>
        </w:rPr>
        <w:t>字数要求：文稿部分的字数必须控制在</w:t>
      </w:r>
      <w:r w:rsidR="00FC0B1D">
        <w:rPr>
          <w:rFonts w:hint="eastAsia"/>
        </w:rPr>
        <w:t>3000</w:t>
      </w:r>
      <w:r w:rsidR="00FC0B1D">
        <w:rPr>
          <w:rFonts w:hint="eastAsia"/>
        </w:rPr>
        <w:t>到</w:t>
      </w:r>
      <w:r w:rsidR="00FC0B1D">
        <w:rPr>
          <w:rFonts w:hint="eastAsia"/>
        </w:rPr>
        <w:t>5000</w:t>
      </w:r>
      <w:r>
        <w:rPr>
          <w:rFonts w:hint="eastAsia"/>
        </w:rPr>
        <w:t>字之间！！！</w:t>
      </w:r>
    </w:p>
    <w:p w14:paraId="4FC0BB08" w14:textId="2D9E6520" w:rsidR="00E87CB8" w:rsidRDefault="00E87CB8" w:rsidP="00417893">
      <w:pPr>
        <w:ind w:firstLine="480"/>
      </w:pPr>
      <w:r>
        <w:rPr>
          <w:rFonts w:hint="eastAsia"/>
        </w:rPr>
        <w:t xml:space="preserve">2. </w:t>
      </w:r>
      <w:r>
        <w:rPr>
          <w:rFonts w:hint="eastAsia"/>
        </w:rPr>
        <w:t>段落要求：每段</w:t>
      </w:r>
      <w:r>
        <w:rPr>
          <w:rFonts w:hint="eastAsia"/>
        </w:rPr>
        <w:t>180</w:t>
      </w:r>
      <w:r>
        <w:rPr>
          <w:rFonts w:hint="eastAsia"/>
        </w:rPr>
        <w:t>–</w:t>
      </w:r>
      <w:r>
        <w:rPr>
          <w:rFonts w:hint="eastAsia"/>
        </w:rPr>
        <w:t>220</w:t>
      </w:r>
      <w:r>
        <w:rPr>
          <w:rFonts w:hint="eastAsia"/>
        </w:rPr>
        <w:t>字之间</w:t>
      </w:r>
      <w:r w:rsidR="00417893">
        <w:rPr>
          <w:rFonts w:hint="eastAsia"/>
        </w:rPr>
        <w:t>，</w:t>
      </w:r>
      <w:r w:rsidR="00875068" w:rsidRPr="00875068">
        <w:rPr>
          <w:rFonts w:hint="eastAsia"/>
        </w:rPr>
        <w:t>所以至少</w:t>
      </w:r>
      <w:r w:rsidR="00B45E17">
        <w:rPr>
          <w:rFonts w:hint="eastAsia"/>
        </w:rPr>
        <w:t>15</w:t>
      </w:r>
      <w:r w:rsidR="00875068" w:rsidRPr="00875068">
        <w:rPr>
          <w:rFonts w:hint="eastAsia"/>
        </w:rPr>
        <w:t>段</w:t>
      </w:r>
      <w:r w:rsidR="00A36C59">
        <w:rPr>
          <w:rFonts w:hint="eastAsia"/>
        </w:rPr>
        <w:t>，不得超过</w:t>
      </w:r>
      <w:r w:rsidR="00B45E17">
        <w:rPr>
          <w:rFonts w:hint="eastAsia"/>
        </w:rPr>
        <w:t>30</w:t>
      </w:r>
      <w:r w:rsidR="00A36C59">
        <w:rPr>
          <w:rFonts w:hint="eastAsia"/>
        </w:rPr>
        <w:t>段</w:t>
      </w:r>
      <w:r w:rsidR="00417893">
        <w:rPr>
          <w:rFonts w:hint="eastAsia"/>
        </w:rPr>
        <w:t>。在段落开头显示是第几段，以让你清楚自己的字数是否达标。比如：“（</w:t>
      </w:r>
      <w:r w:rsidR="00417893">
        <w:rPr>
          <w:rFonts w:hint="eastAsia"/>
        </w:rPr>
        <w:t>1</w:t>
      </w:r>
      <w:r w:rsidR="00417893">
        <w:rPr>
          <w:rFonts w:hint="eastAsia"/>
        </w:rPr>
        <w:t>）第一段内容……（</w:t>
      </w:r>
      <w:r w:rsidR="00417893">
        <w:rPr>
          <w:rFonts w:hint="eastAsia"/>
        </w:rPr>
        <w:t>2</w:t>
      </w:r>
      <w:r w:rsidR="00417893">
        <w:rPr>
          <w:rFonts w:hint="eastAsia"/>
        </w:rPr>
        <w:t>）第二段内容……”</w:t>
      </w:r>
    </w:p>
    <w:p w14:paraId="7E0B0126" w14:textId="5B39F9A1" w:rsidR="00E87CB8" w:rsidRDefault="00D005DD" w:rsidP="00E87CB8">
      <w:pPr>
        <w:ind w:firstLine="480"/>
      </w:pPr>
      <w:r>
        <w:rPr>
          <w:rFonts w:hint="eastAsia"/>
        </w:rPr>
        <w:t>3</w:t>
      </w:r>
      <w:r w:rsidR="00E87CB8">
        <w:rPr>
          <w:rFonts w:hint="eastAsia"/>
        </w:rPr>
        <w:t xml:space="preserve">. </w:t>
      </w:r>
      <w:r w:rsidR="00E87CB8">
        <w:rPr>
          <w:rFonts w:hint="eastAsia"/>
        </w:rPr>
        <w:t>语言风格：</w:t>
      </w:r>
    </w:p>
    <w:p w14:paraId="4FA2429D" w14:textId="1F31D52B" w:rsidR="006F683C" w:rsidRDefault="006F683C" w:rsidP="00E87CB8">
      <w:pPr>
        <w:ind w:firstLine="480"/>
      </w:pPr>
      <w:r w:rsidRPr="006F683C">
        <w:t xml:space="preserve">   -</w:t>
      </w:r>
      <w:r>
        <w:rPr>
          <w:rFonts w:hint="eastAsia"/>
        </w:rPr>
        <w:t xml:space="preserve"> </w:t>
      </w:r>
      <w:r>
        <w:rPr>
          <w:rFonts w:hint="eastAsia"/>
        </w:rPr>
        <w:t>说话风格得符合目标群体的喜好和习惯</w:t>
      </w:r>
    </w:p>
    <w:p w14:paraId="0737FFBA" w14:textId="40CD2992" w:rsidR="00E87CB8" w:rsidRDefault="00E87CB8" w:rsidP="00E87CB8">
      <w:pPr>
        <w:ind w:firstLine="480"/>
      </w:pPr>
      <w:r>
        <w:rPr>
          <w:rFonts w:hint="eastAsia"/>
        </w:rPr>
        <w:t xml:space="preserve">   - </w:t>
      </w:r>
      <w:r>
        <w:rPr>
          <w:rFonts w:hint="eastAsia"/>
        </w:rPr>
        <w:t>深入浅出，语气平等亲切</w:t>
      </w:r>
      <w:r w:rsidR="006A62DB">
        <w:rPr>
          <w:rFonts w:hint="eastAsia"/>
        </w:rPr>
        <w:t>但不活泼过度</w:t>
      </w:r>
      <w:r>
        <w:rPr>
          <w:rFonts w:hint="eastAsia"/>
        </w:rPr>
        <w:t>，</w:t>
      </w:r>
      <w:r w:rsidR="006A62DB">
        <w:rPr>
          <w:rFonts w:hint="eastAsia"/>
        </w:rPr>
        <w:t>具备专业性的同时</w:t>
      </w:r>
      <w:r w:rsidR="00FB4D73">
        <w:rPr>
          <w:rFonts w:hint="eastAsia"/>
        </w:rPr>
        <w:t>不会过于复杂</w:t>
      </w:r>
    </w:p>
    <w:p w14:paraId="0A5A2BDC" w14:textId="388EB767" w:rsidR="00E87CB8" w:rsidRDefault="00E87CB8" w:rsidP="00E87CB8">
      <w:pPr>
        <w:ind w:firstLine="480"/>
      </w:pPr>
      <w:r>
        <w:rPr>
          <w:rFonts w:hint="eastAsia"/>
        </w:rPr>
        <w:t xml:space="preserve">   - </w:t>
      </w:r>
      <w:r>
        <w:rPr>
          <w:rFonts w:hint="eastAsia"/>
        </w:rPr>
        <w:t>可适当使用比喻、网络语言、文艺表达增强</w:t>
      </w:r>
      <w:r w:rsidR="006A62DB">
        <w:rPr>
          <w:rFonts w:hint="eastAsia"/>
        </w:rPr>
        <w:t>理解</w:t>
      </w:r>
      <w:r>
        <w:rPr>
          <w:rFonts w:hint="eastAsia"/>
        </w:rPr>
        <w:t>性</w:t>
      </w:r>
    </w:p>
    <w:p w14:paraId="40514D9F" w14:textId="77777777" w:rsidR="00E87CB8" w:rsidRDefault="00E87CB8" w:rsidP="00E87CB8">
      <w:pPr>
        <w:ind w:firstLine="480"/>
      </w:pPr>
      <w:r>
        <w:rPr>
          <w:rFonts w:hint="eastAsia"/>
        </w:rPr>
        <w:t xml:space="preserve">   - </w:t>
      </w:r>
      <w:r>
        <w:rPr>
          <w:rFonts w:hint="eastAsia"/>
        </w:rPr>
        <w:t>外国人名地名使用常见中文译名，不用冷僻或音译名</w:t>
      </w:r>
    </w:p>
    <w:p w14:paraId="0A1B972B" w14:textId="77777777" w:rsidR="00E87CB8" w:rsidRDefault="00E87CB8" w:rsidP="00E87CB8">
      <w:pPr>
        <w:ind w:firstLine="480"/>
      </w:pPr>
    </w:p>
    <w:p w14:paraId="5F830E42" w14:textId="77777777" w:rsidR="00E87CB8" w:rsidRDefault="00E87CB8" w:rsidP="00E87CB8">
      <w:pPr>
        <w:ind w:firstLine="480"/>
      </w:pPr>
      <w:r>
        <w:rPr>
          <w:rFonts w:hint="eastAsia"/>
        </w:rPr>
        <w:t>五、内容质量要求</w:t>
      </w:r>
    </w:p>
    <w:p w14:paraId="41C6D850" w14:textId="77777777" w:rsidR="00E87CB8" w:rsidRDefault="00E87CB8" w:rsidP="00E87CB8">
      <w:pPr>
        <w:ind w:firstLine="480"/>
      </w:pPr>
      <w:r>
        <w:rPr>
          <w:rFonts w:hint="eastAsia"/>
        </w:rPr>
        <w:t xml:space="preserve">1. </w:t>
      </w:r>
      <w:r>
        <w:rPr>
          <w:rFonts w:hint="eastAsia"/>
        </w:rPr>
        <w:t>素材完整覆盖：不得遗漏原始素材的重要信息</w:t>
      </w:r>
    </w:p>
    <w:p w14:paraId="046542D8" w14:textId="4D21319F" w:rsidR="00E87CB8" w:rsidRDefault="00E87CB8" w:rsidP="00E87CB8">
      <w:pPr>
        <w:ind w:firstLine="480"/>
      </w:pPr>
      <w:r>
        <w:rPr>
          <w:rFonts w:hint="eastAsia"/>
        </w:rPr>
        <w:t xml:space="preserve">2. </w:t>
      </w:r>
      <w:r>
        <w:rPr>
          <w:rFonts w:hint="eastAsia"/>
        </w:rPr>
        <w:t>结构清晰递进：从故事引导到原理讨论</w:t>
      </w:r>
      <w:r w:rsidR="00510AB0">
        <w:rPr>
          <w:rFonts w:hint="eastAsia"/>
        </w:rPr>
        <w:t>由浅入深</w:t>
      </w:r>
      <w:r>
        <w:rPr>
          <w:rFonts w:hint="eastAsia"/>
        </w:rPr>
        <w:t>层层深入</w:t>
      </w:r>
    </w:p>
    <w:p w14:paraId="3BC1FA69" w14:textId="3E15EBB4" w:rsidR="00E87CB8" w:rsidRDefault="00E87CB8" w:rsidP="00E87CB8">
      <w:pPr>
        <w:ind w:firstLine="480"/>
      </w:pPr>
      <w:r>
        <w:rPr>
          <w:rFonts w:hint="eastAsia"/>
        </w:rPr>
        <w:t xml:space="preserve">3. </w:t>
      </w:r>
      <w:r>
        <w:rPr>
          <w:rFonts w:hint="eastAsia"/>
        </w:rPr>
        <w:t>引用准确真实：如需引用外部资料，注明来源并确保权威</w:t>
      </w:r>
      <w:r w:rsidR="00510AB0">
        <w:rPr>
          <w:rFonts w:hint="eastAsia"/>
        </w:rPr>
        <w:t>，不得编造历史、哲学内容或虚构事实</w:t>
      </w:r>
    </w:p>
    <w:p w14:paraId="71734B87" w14:textId="22FBA579" w:rsidR="002C063B" w:rsidRDefault="00510AB0" w:rsidP="00E87CB8">
      <w:pPr>
        <w:ind w:firstLine="480"/>
      </w:pPr>
      <w:r>
        <w:rPr>
          <w:rFonts w:hint="eastAsia"/>
        </w:rPr>
        <w:t>4</w:t>
      </w:r>
      <w:r w:rsidR="002C063B">
        <w:rPr>
          <w:rFonts w:hint="eastAsia"/>
        </w:rPr>
        <w:t>.</w:t>
      </w:r>
      <w:r w:rsidR="002C063B" w:rsidRPr="002C063B">
        <w:rPr>
          <w:rFonts w:hint="eastAsia"/>
        </w:rPr>
        <w:t xml:space="preserve"> </w:t>
      </w:r>
      <w:r w:rsidR="002C063B">
        <w:rPr>
          <w:rFonts w:hint="eastAsia"/>
        </w:rPr>
        <w:t>不出现时间错乱、地理错误或价值观误导</w:t>
      </w:r>
    </w:p>
    <w:p w14:paraId="5B32CD77" w14:textId="64B1E43F" w:rsidR="00E87CB8" w:rsidRDefault="00E87CB8" w:rsidP="00E87CB8">
      <w:pPr>
        <w:ind w:firstLine="480"/>
      </w:pPr>
      <w:r>
        <w:rPr>
          <w:rFonts w:hint="eastAsia"/>
        </w:rPr>
        <w:t xml:space="preserve">5. </w:t>
      </w:r>
      <w:r>
        <w:rPr>
          <w:rFonts w:hint="eastAsia"/>
        </w:rPr>
        <w:t>逻辑严密：</w:t>
      </w:r>
      <w:r w:rsidR="002C063B" w:rsidRPr="008B7253">
        <w:t>内容过渡转换自然</w:t>
      </w:r>
      <w:r w:rsidR="002C063B">
        <w:rPr>
          <w:rFonts w:hint="eastAsia"/>
        </w:rPr>
        <w:t>，不存在情节跳脱</w:t>
      </w:r>
      <w:r w:rsidR="001B71D0">
        <w:rPr>
          <w:rFonts w:hint="eastAsia"/>
        </w:rPr>
        <w:t>，全文必须逻辑自洽</w:t>
      </w:r>
    </w:p>
    <w:p w14:paraId="470137E1" w14:textId="0A73A6A5" w:rsidR="00E87CB8" w:rsidRDefault="00E87CB8" w:rsidP="00E87CB8">
      <w:pPr>
        <w:ind w:firstLine="480"/>
      </w:pPr>
      <w:r>
        <w:rPr>
          <w:rFonts w:hint="eastAsia"/>
        </w:rPr>
        <w:t>6.</w:t>
      </w:r>
      <w:r w:rsidR="00325A42">
        <w:rPr>
          <w:rFonts w:hint="eastAsia"/>
        </w:rPr>
        <w:t xml:space="preserve"> </w:t>
      </w:r>
      <w:r>
        <w:rPr>
          <w:rFonts w:hint="eastAsia"/>
        </w:rPr>
        <w:t>必须符合平台规范及社会主义核心价值观</w:t>
      </w:r>
    </w:p>
    <w:p w14:paraId="7EF198D2" w14:textId="184374C1" w:rsidR="00325A42" w:rsidRPr="00325A42" w:rsidRDefault="00325A42" w:rsidP="00E87CB8">
      <w:pPr>
        <w:ind w:firstLine="480"/>
      </w:pPr>
      <w:r>
        <w:rPr>
          <w:rFonts w:hint="eastAsia"/>
        </w:rPr>
        <w:t xml:space="preserve">7. </w:t>
      </w:r>
      <w:r>
        <w:rPr>
          <w:rFonts w:hint="eastAsia"/>
        </w:rPr>
        <w:t>内容积极乐观，不得传播负面情绪和恶意引导</w:t>
      </w:r>
    </w:p>
    <w:p w14:paraId="14C990ED" w14:textId="77777777" w:rsidR="00E87CB8" w:rsidRDefault="00E87CB8" w:rsidP="00E87CB8">
      <w:pPr>
        <w:ind w:firstLine="480"/>
      </w:pPr>
    </w:p>
    <w:p w14:paraId="13C993F1" w14:textId="77777777" w:rsidR="00E87CB8" w:rsidRDefault="00E87CB8" w:rsidP="00E87CB8">
      <w:pPr>
        <w:ind w:firstLine="480"/>
      </w:pPr>
      <w:r>
        <w:rPr>
          <w:rFonts w:hint="eastAsia"/>
        </w:rPr>
        <w:t>六、吸引力节奏建议</w:t>
      </w:r>
    </w:p>
    <w:p w14:paraId="373D2EBC" w14:textId="77777777" w:rsidR="00E87CB8" w:rsidRDefault="00E87CB8" w:rsidP="00E87CB8">
      <w:pPr>
        <w:ind w:firstLine="480"/>
      </w:pPr>
      <w:r>
        <w:rPr>
          <w:rFonts w:hint="eastAsia"/>
        </w:rPr>
        <w:t>开头钩子：故事性冲突或惊人设定</w:t>
      </w:r>
    </w:p>
    <w:p w14:paraId="4136C640" w14:textId="77777777" w:rsidR="00E87CB8" w:rsidRDefault="00E87CB8" w:rsidP="00E87CB8">
      <w:pPr>
        <w:ind w:firstLine="480"/>
      </w:pPr>
      <w:r>
        <w:rPr>
          <w:rFonts w:hint="eastAsia"/>
        </w:rPr>
        <w:lastRenderedPageBreak/>
        <w:t>中段节奏：每段都有反转、疑问、人物冲突或哲学挑战</w:t>
      </w:r>
    </w:p>
    <w:p w14:paraId="6D606AED" w14:textId="6AE86760" w:rsidR="00E87CB8" w:rsidRDefault="00E87CB8" w:rsidP="00E87CB8">
      <w:pPr>
        <w:ind w:firstLine="480"/>
      </w:pPr>
      <w:r>
        <w:rPr>
          <w:rFonts w:hint="eastAsia"/>
        </w:rPr>
        <w:t>过渡方式：使用“接下来”“问题是”“你会怎么想”等</w:t>
      </w:r>
      <w:r w:rsidR="006F1D4C">
        <w:rPr>
          <w:rFonts w:hint="eastAsia"/>
        </w:rPr>
        <w:t>类似的</w:t>
      </w:r>
      <w:r>
        <w:rPr>
          <w:rFonts w:hint="eastAsia"/>
        </w:rPr>
        <w:t>自然引导</w:t>
      </w:r>
    </w:p>
    <w:p w14:paraId="26F2F298" w14:textId="45F5AC0C" w:rsidR="00E87CB8" w:rsidRDefault="00E87CB8" w:rsidP="00E87CB8">
      <w:pPr>
        <w:ind w:firstLine="480"/>
      </w:pPr>
      <w:r>
        <w:rPr>
          <w:rFonts w:hint="eastAsia"/>
        </w:rPr>
        <w:t>结尾收束：</w:t>
      </w:r>
      <w:r w:rsidR="00D61613">
        <w:rPr>
          <w:rFonts w:hint="eastAsia"/>
        </w:rPr>
        <w:t>简短总结</w:t>
      </w:r>
      <w:r w:rsidR="00B06C12">
        <w:rPr>
          <w:rFonts w:hint="eastAsia"/>
        </w:rPr>
        <w:t>这期文稿的</w:t>
      </w:r>
      <w:r w:rsidR="00D61613">
        <w:rPr>
          <w:rFonts w:hint="eastAsia"/>
        </w:rPr>
        <w:t>内容，</w:t>
      </w:r>
      <w:r w:rsidR="00262A5E">
        <w:rPr>
          <w:rFonts w:hint="eastAsia"/>
        </w:rPr>
        <w:t>然后</w:t>
      </w:r>
      <w:r>
        <w:rPr>
          <w:rFonts w:hint="eastAsia"/>
        </w:rPr>
        <w:t>引发哲学反思或现实联系，激发评论欲望</w:t>
      </w:r>
    </w:p>
    <w:p w14:paraId="51518BA8" w14:textId="77777777" w:rsidR="00E87CB8" w:rsidRPr="00262A5E" w:rsidRDefault="00E87CB8" w:rsidP="00E87CB8">
      <w:pPr>
        <w:ind w:firstLine="480"/>
      </w:pPr>
    </w:p>
    <w:p w14:paraId="40678F16" w14:textId="77777777" w:rsidR="00E87CB8" w:rsidRDefault="00E87CB8" w:rsidP="00E87CB8">
      <w:pPr>
        <w:ind w:firstLine="480"/>
      </w:pPr>
      <w:r>
        <w:rPr>
          <w:rFonts w:hint="eastAsia"/>
        </w:rPr>
        <w:t>七、自检清单（生成文稿前必须逐项检查）</w:t>
      </w:r>
    </w:p>
    <w:p w14:paraId="5FE91DC6" w14:textId="455DF300" w:rsidR="00E87CB8" w:rsidRDefault="00E87CB8" w:rsidP="00E87CB8">
      <w:pPr>
        <w:ind w:firstLine="480"/>
      </w:pPr>
      <w:r>
        <w:rPr>
          <w:rFonts w:hint="eastAsia"/>
        </w:rPr>
        <w:t xml:space="preserve">- </w:t>
      </w:r>
      <w:r>
        <w:rPr>
          <w:rFonts w:hint="eastAsia"/>
        </w:rPr>
        <w:t>文稿</w:t>
      </w:r>
      <w:r w:rsidR="00AC0FE9">
        <w:rPr>
          <w:rFonts w:hint="eastAsia"/>
        </w:rPr>
        <w:t>部分的</w:t>
      </w:r>
      <w:r>
        <w:rPr>
          <w:rFonts w:hint="eastAsia"/>
        </w:rPr>
        <w:t>字数</w:t>
      </w:r>
      <w:r w:rsidR="00F11792">
        <w:rPr>
          <w:rFonts w:hint="eastAsia"/>
        </w:rPr>
        <w:t>必须</w:t>
      </w:r>
      <w:r>
        <w:rPr>
          <w:rFonts w:hint="eastAsia"/>
        </w:rPr>
        <w:t>控制在</w:t>
      </w:r>
      <w:r w:rsidR="00FC0B1D">
        <w:rPr>
          <w:rFonts w:hint="eastAsia"/>
        </w:rPr>
        <w:t>3000</w:t>
      </w:r>
      <w:r w:rsidR="00FC0B1D">
        <w:rPr>
          <w:rFonts w:hint="eastAsia"/>
        </w:rPr>
        <w:t>到</w:t>
      </w:r>
      <w:r w:rsidR="00FC0B1D">
        <w:rPr>
          <w:rFonts w:hint="eastAsia"/>
        </w:rPr>
        <w:t>5000</w:t>
      </w:r>
      <w:r>
        <w:rPr>
          <w:rFonts w:hint="eastAsia"/>
        </w:rPr>
        <w:t>字之间</w:t>
      </w:r>
      <w:r w:rsidR="00F11792">
        <w:rPr>
          <w:rFonts w:hint="eastAsia"/>
        </w:rPr>
        <w:t>！！！</w:t>
      </w:r>
    </w:p>
    <w:p w14:paraId="39DF9989" w14:textId="74644A5D" w:rsidR="00BF3A08" w:rsidRDefault="00782409" w:rsidP="0029780C">
      <w:pPr>
        <w:ind w:firstLine="480"/>
      </w:pPr>
      <w:r w:rsidRPr="00782409">
        <w:rPr>
          <w:rFonts w:hint="eastAsia"/>
        </w:rPr>
        <w:t xml:space="preserve">- </w:t>
      </w:r>
      <w:r w:rsidRPr="00782409">
        <w:rPr>
          <w:rFonts w:hint="eastAsia"/>
        </w:rPr>
        <w:t>再次强调，文稿</w:t>
      </w:r>
      <w:r w:rsidR="00AC0FE9">
        <w:rPr>
          <w:rFonts w:hint="eastAsia"/>
        </w:rPr>
        <w:t>部分的</w:t>
      </w:r>
      <w:r w:rsidRPr="00782409">
        <w:rPr>
          <w:rFonts w:hint="eastAsia"/>
        </w:rPr>
        <w:t>字数必须控制在</w:t>
      </w:r>
      <w:r w:rsidR="00FC0B1D">
        <w:rPr>
          <w:rFonts w:hint="eastAsia"/>
        </w:rPr>
        <w:t>3000</w:t>
      </w:r>
      <w:r w:rsidR="00FC0B1D">
        <w:rPr>
          <w:rFonts w:hint="eastAsia"/>
        </w:rPr>
        <w:t>到</w:t>
      </w:r>
      <w:r w:rsidR="00FC0B1D">
        <w:rPr>
          <w:rFonts w:hint="eastAsia"/>
        </w:rPr>
        <w:t>5000</w:t>
      </w:r>
      <w:r w:rsidRPr="00782409">
        <w:rPr>
          <w:rFonts w:hint="eastAsia"/>
        </w:rPr>
        <w:t>字之间！！！</w:t>
      </w:r>
      <w:r w:rsidR="0029780C">
        <w:rPr>
          <w:rFonts w:hint="eastAsia"/>
        </w:rPr>
        <w:t xml:space="preserve"> </w:t>
      </w:r>
    </w:p>
    <w:p w14:paraId="594099E5" w14:textId="250A0172" w:rsidR="00E87CB8" w:rsidRDefault="00E87CB8" w:rsidP="00E87CB8">
      <w:pPr>
        <w:ind w:firstLine="480"/>
      </w:pPr>
      <w:r>
        <w:rPr>
          <w:rFonts w:hint="eastAsia"/>
        </w:rPr>
        <w:t xml:space="preserve">- </w:t>
      </w:r>
      <w:r>
        <w:rPr>
          <w:rFonts w:hint="eastAsia"/>
        </w:rPr>
        <w:t>文稿中没有</w:t>
      </w:r>
      <w:r w:rsidR="00D005DD">
        <w:rPr>
          <w:rFonts w:hint="eastAsia"/>
        </w:rPr>
        <w:t>分</w:t>
      </w:r>
      <w:r>
        <w:rPr>
          <w:rFonts w:hint="eastAsia"/>
        </w:rPr>
        <w:t>标题</w:t>
      </w:r>
      <w:r w:rsidR="00D005DD">
        <w:rPr>
          <w:rFonts w:hint="eastAsia"/>
        </w:rPr>
        <w:t>等打断连续正文文本的格式</w:t>
      </w:r>
    </w:p>
    <w:p w14:paraId="6936CDF2" w14:textId="77777777" w:rsidR="00E87CB8" w:rsidRDefault="00E87CB8" w:rsidP="00E87CB8">
      <w:pPr>
        <w:ind w:firstLine="480"/>
      </w:pPr>
      <w:r>
        <w:rPr>
          <w:rFonts w:hint="eastAsia"/>
        </w:rPr>
        <w:t xml:space="preserve">- </w:t>
      </w:r>
      <w:r>
        <w:rPr>
          <w:rFonts w:hint="eastAsia"/>
        </w:rPr>
        <w:t>全文覆盖原始素材所有重要信息</w:t>
      </w:r>
    </w:p>
    <w:p w14:paraId="76879E05" w14:textId="77777777" w:rsidR="00E87CB8" w:rsidRDefault="00E87CB8" w:rsidP="00E87CB8">
      <w:pPr>
        <w:ind w:firstLine="480"/>
      </w:pPr>
      <w:r>
        <w:rPr>
          <w:rFonts w:hint="eastAsia"/>
        </w:rPr>
        <w:t xml:space="preserve">- </w:t>
      </w:r>
      <w:r>
        <w:rPr>
          <w:rFonts w:hint="eastAsia"/>
        </w:rPr>
        <w:t>无事实错误、常识性错误、逻辑错误</w:t>
      </w:r>
    </w:p>
    <w:p w14:paraId="4BC60F3D" w14:textId="77777777" w:rsidR="00E87CB8" w:rsidRDefault="00E87CB8" w:rsidP="00E87CB8">
      <w:pPr>
        <w:ind w:firstLine="480"/>
      </w:pPr>
      <w:r>
        <w:rPr>
          <w:rFonts w:hint="eastAsia"/>
        </w:rPr>
        <w:t xml:space="preserve">- </w:t>
      </w:r>
      <w:r>
        <w:rPr>
          <w:rFonts w:hint="eastAsia"/>
        </w:rPr>
        <w:t>每段至少一个兴趣点或节奏钩子</w:t>
      </w:r>
    </w:p>
    <w:p w14:paraId="084386E2" w14:textId="77777777" w:rsidR="00E87CB8" w:rsidRDefault="00E87CB8" w:rsidP="00E87CB8">
      <w:pPr>
        <w:ind w:firstLine="480"/>
      </w:pPr>
      <w:r>
        <w:rPr>
          <w:rFonts w:hint="eastAsia"/>
        </w:rPr>
        <w:t xml:space="preserve">- </w:t>
      </w:r>
      <w:r>
        <w:rPr>
          <w:rFonts w:hint="eastAsia"/>
        </w:rPr>
        <w:t>内容结构由浅入深、层层推进</w:t>
      </w:r>
    </w:p>
    <w:p w14:paraId="219A38E9" w14:textId="77777777" w:rsidR="00E87CB8" w:rsidRDefault="00E87CB8" w:rsidP="00E87CB8">
      <w:pPr>
        <w:ind w:firstLine="480"/>
      </w:pPr>
      <w:r>
        <w:rPr>
          <w:rFonts w:hint="eastAsia"/>
        </w:rPr>
        <w:t xml:space="preserve">- </w:t>
      </w:r>
      <w:r>
        <w:rPr>
          <w:rFonts w:hint="eastAsia"/>
        </w:rPr>
        <w:t>表达符合社会主义核心价值观</w:t>
      </w:r>
    </w:p>
    <w:p w14:paraId="34860DF3" w14:textId="77777777" w:rsidR="00E87CB8" w:rsidRDefault="00E87CB8" w:rsidP="00E87CB8">
      <w:pPr>
        <w:ind w:firstLine="480"/>
      </w:pPr>
      <w:r>
        <w:rPr>
          <w:rFonts w:hint="eastAsia"/>
        </w:rPr>
        <w:t xml:space="preserve">- </w:t>
      </w:r>
      <w:r>
        <w:rPr>
          <w:rFonts w:hint="eastAsia"/>
        </w:rPr>
        <w:t>符合抖音、视频号、</w:t>
      </w:r>
      <w:r>
        <w:rPr>
          <w:rFonts w:hint="eastAsia"/>
        </w:rPr>
        <w:t>B</w:t>
      </w:r>
      <w:r>
        <w:rPr>
          <w:rFonts w:hint="eastAsia"/>
        </w:rPr>
        <w:t>站、小红书等平台规范</w:t>
      </w:r>
    </w:p>
    <w:p w14:paraId="15D1EBD0" w14:textId="4DE24F52" w:rsidR="00E87CB8" w:rsidRDefault="00782409" w:rsidP="00E87CB8">
      <w:pPr>
        <w:ind w:firstLine="480"/>
      </w:pPr>
      <w:r>
        <w:rPr>
          <w:rFonts w:hint="eastAsia"/>
        </w:rPr>
        <w:t xml:space="preserve">- </w:t>
      </w:r>
      <w:r>
        <w:rPr>
          <w:rFonts w:hint="eastAsia"/>
        </w:rPr>
        <w:t>内容积极乐观</w:t>
      </w:r>
      <w:r w:rsidR="00325A42">
        <w:rPr>
          <w:rFonts w:hint="eastAsia"/>
        </w:rPr>
        <w:t>，不得传播负面情绪和恶意引导</w:t>
      </w:r>
    </w:p>
    <w:p w14:paraId="691AC7E0" w14:textId="77777777" w:rsidR="00782409" w:rsidRDefault="00782409" w:rsidP="00E87CB8">
      <w:pPr>
        <w:ind w:firstLine="480"/>
      </w:pPr>
    </w:p>
    <w:p w14:paraId="31503772" w14:textId="67A9E3AC" w:rsidR="00E87CB8" w:rsidRDefault="00E87CB8" w:rsidP="00E87CB8">
      <w:pPr>
        <w:ind w:firstLine="480"/>
      </w:pPr>
      <w:r>
        <w:rPr>
          <w:rFonts w:hint="eastAsia"/>
        </w:rPr>
        <w:t>如需引用他人资料，请</w:t>
      </w:r>
      <w:r w:rsidR="006F1D4C">
        <w:rPr>
          <w:rFonts w:hint="eastAsia"/>
        </w:rPr>
        <w:t>在“自检清单”后面</w:t>
      </w:r>
      <w:r>
        <w:rPr>
          <w:rFonts w:hint="eastAsia"/>
        </w:rPr>
        <w:t>注明来源</w:t>
      </w:r>
      <w:r w:rsidR="006F1D4C">
        <w:rPr>
          <w:rFonts w:hint="eastAsia"/>
        </w:rPr>
        <w:t>，</w:t>
      </w:r>
      <w:r>
        <w:rPr>
          <w:rFonts w:hint="eastAsia"/>
        </w:rPr>
        <w:t>格式如下：</w:t>
      </w:r>
    </w:p>
    <w:p w14:paraId="66EF94EA" w14:textId="6D6BE2AF" w:rsidR="00E87CB8" w:rsidRPr="00E87CB8" w:rsidRDefault="00E87CB8" w:rsidP="00E87CB8">
      <w:pPr>
        <w:ind w:firstLine="480"/>
      </w:pPr>
      <w:r>
        <w:rPr>
          <w:rFonts w:hint="eastAsia"/>
        </w:rPr>
        <w:t>【来源名称】（网址链接）</w:t>
      </w:r>
    </w:p>
    <w:p w14:paraId="3C538B95" w14:textId="77777777" w:rsidR="00E87CB8" w:rsidRDefault="00E87CB8" w:rsidP="00126360">
      <w:pPr>
        <w:ind w:firstLine="480"/>
      </w:pPr>
    </w:p>
    <w:p w14:paraId="22618157" w14:textId="2FB35D9E" w:rsidR="006F1D4C" w:rsidRDefault="006F1D4C" w:rsidP="00126360">
      <w:pPr>
        <w:ind w:firstLine="480"/>
      </w:pPr>
      <w:r>
        <w:rPr>
          <w:rFonts w:hint="eastAsia"/>
        </w:rPr>
        <w:t>指令结束</w:t>
      </w:r>
    </w:p>
    <w:p w14:paraId="7FCFC2F6" w14:textId="0F1B3C03" w:rsidR="006F1D4C" w:rsidRDefault="006F1D4C" w:rsidP="00126360">
      <w:pPr>
        <w:ind w:firstLine="480"/>
      </w:pPr>
      <w:r>
        <w:rPr>
          <w:rFonts w:hint="eastAsia"/>
        </w:rPr>
        <w:t>###</w:t>
      </w:r>
    </w:p>
    <w:p w14:paraId="5BD20018" w14:textId="77777777" w:rsidR="006F1D4C" w:rsidRDefault="006F1D4C" w:rsidP="00126360">
      <w:pPr>
        <w:ind w:firstLine="480"/>
      </w:pPr>
    </w:p>
    <w:p w14:paraId="3046E978" w14:textId="3B7E49AE" w:rsidR="006F1D4C" w:rsidRDefault="00E64DFB" w:rsidP="00126360">
      <w:pPr>
        <w:ind w:firstLine="480"/>
      </w:pPr>
      <w:bookmarkStart w:id="2" w:name="_Hlk211030696"/>
      <w:bookmarkStart w:id="3" w:name="_Hlk211031396"/>
      <w:r>
        <w:rPr>
          <w:rFonts w:hint="eastAsia"/>
        </w:rPr>
        <w:t>【【【</w:t>
      </w:r>
      <w:r w:rsidR="006F1D4C">
        <w:rPr>
          <w:rFonts w:hint="eastAsia"/>
        </w:rPr>
        <w:t>参考素材</w:t>
      </w:r>
      <w:r>
        <w:rPr>
          <w:rFonts w:hint="eastAsia"/>
        </w:rPr>
        <w:t>】】】</w:t>
      </w:r>
      <w:r w:rsidR="006F1D4C">
        <w:rPr>
          <w:rFonts w:hint="eastAsia"/>
        </w:rPr>
        <w:t>：</w:t>
      </w:r>
    </w:p>
    <w:p w14:paraId="222D9FA9" w14:textId="77777777" w:rsidR="006F1D4C" w:rsidRDefault="006F1D4C" w:rsidP="00126360">
      <w:pPr>
        <w:ind w:firstLine="480"/>
      </w:pPr>
    </w:p>
    <w:p w14:paraId="4641B1B4" w14:textId="77777777" w:rsidR="006F1D4C" w:rsidRDefault="006F1D4C" w:rsidP="00126360">
      <w:pPr>
        <w:ind w:firstLine="480"/>
      </w:pPr>
    </w:p>
    <w:p w14:paraId="56AA2968" w14:textId="77777777" w:rsidR="00241C97" w:rsidRDefault="00241C97" w:rsidP="00126360">
      <w:pPr>
        <w:ind w:firstLine="480"/>
      </w:pPr>
    </w:p>
    <w:p w14:paraId="7189F5A5" w14:textId="0AB7855F" w:rsidR="00241C97" w:rsidRDefault="00E64DFB" w:rsidP="00126360">
      <w:pPr>
        <w:ind w:firstLine="480"/>
      </w:pPr>
      <w:r>
        <w:rPr>
          <w:rFonts w:hint="eastAsia"/>
        </w:rPr>
        <w:t>【【【</w:t>
      </w:r>
      <w:r w:rsidR="00241C97">
        <w:rPr>
          <w:rFonts w:hint="eastAsia"/>
        </w:rPr>
        <w:t>素材纲要</w:t>
      </w:r>
      <w:r>
        <w:rPr>
          <w:rFonts w:hint="eastAsia"/>
        </w:rPr>
        <w:t>】】】</w:t>
      </w:r>
      <w:r w:rsidR="00400086">
        <w:rPr>
          <w:rFonts w:hint="eastAsia"/>
        </w:rPr>
        <w:t>：</w:t>
      </w:r>
    </w:p>
    <w:p w14:paraId="69B8BC92" w14:textId="77777777" w:rsidR="00F35893" w:rsidRDefault="00F35893" w:rsidP="00126360">
      <w:pPr>
        <w:ind w:firstLine="480"/>
      </w:pPr>
    </w:p>
    <w:p w14:paraId="047F940F" w14:textId="77777777" w:rsidR="0005074B" w:rsidRDefault="0005074B" w:rsidP="00126360">
      <w:pPr>
        <w:ind w:firstLine="480"/>
      </w:pPr>
    </w:p>
    <w:p w14:paraId="4CB89B2B" w14:textId="7FD5023E" w:rsidR="0005074B" w:rsidRDefault="00E64DFB" w:rsidP="00126360">
      <w:pPr>
        <w:ind w:firstLine="480"/>
      </w:pPr>
      <w:r>
        <w:rPr>
          <w:rFonts w:hint="eastAsia"/>
        </w:rPr>
        <w:t>【【【</w:t>
      </w:r>
      <w:r w:rsidR="0005074B">
        <w:rPr>
          <w:rFonts w:hint="eastAsia"/>
        </w:rPr>
        <w:t>补充说明</w:t>
      </w:r>
      <w:r>
        <w:rPr>
          <w:rFonts w:hint="eastAsia"/>
        </w:rPr>
        <w:t>】】】</w:t>
      </w:r>
      <w:r w:rsidR="0005074B">
        <w:rPr>
          <w:rFonts w:hint="eastAsia"/>
        </w:rPr>
        <w:t>：</w:t>
      </w:r>
    </w:p>
    <w:bookmarkEnd w:id="2"/>
    <w:p w14:paraId="7C9ECBAC" w14:textId="77777777" w:rsidR="0005074B" w:rsidRDefault="0005074B" w:rsidP="00126360">
      <w:pPr>
        <w:ind w:firstLine="480"/>
      </w:pPr>
    </w:p>
    <w:p w14:paraId="42D186D3" w14:textId="77777777" w:rsidR="0005074B" w:rsidRDefault="0005074B" w:rsidP="00126360">
      <w:pPr>
        <w:ind w:firstLine="480"/>
      </w:pPr>
    </w:p>
    <w:bookmarkEnd w:id="0"/>
    <w:bookmarkEnd w:id="3"/>
    <w:p w14:paraId="32489B50" w14:textId="77777777" w:rsidR="0005074B" w:rsidRDefault="0005074B" w:rsidP="00126360">
      <w:pPr>
        <w:ind w:firstLine="480"/>
      </w:pPr>
    </w:p>
    <w:p w14:paraId="5A67833F" w14:textId="77777777" w:rsidR="0005074B" w:rsidRDefault="0005074B" w:rsidP="00126360">
      <w:pPr>
        <w:ind w:firstLine="480"/>
      </w:pPr>
    </w:p>
    <w:p w14:paraId="590309E1" w14:textId="77777777" w:rsidR="00241C97" w:rsidRDefault="00241C97" w:rsidP="00126360">
      <w:pPr>
        <w:ind w:firstLine="480"/>
      </w:pPr>
    </w:p>
    <w:p w14:paraId="3C52E0AC" w14:textId="75BD914E" w:rsidR="00241C97" w:rsidRDefault="00C66F34" w:rsidP="00C66F34">
      <w:pPr>
        <w:pStyle w:val="af1"/>
        <w:rPr>
          <w:rFonts w:hint="eastAsia"/>
        </w:rPr>
      </w:pPr>
      <w:r>
        <w:rPr>
          <w:rFonts w:hint="eastAsia"/>
        </w:rPr>
        <w:t>内容完整度核实</w:t>
      </w:r>
    </w:p>
    <w:p w14:paraId="039824B3" w14:textId="77777777" w:rsidR="00C66F34" w:rsidRDefault="00C66F34" w:rsidP="00126360">
      <w:pPr>
        <w:ind w:firstLine="480"/>
      </w:pPr>
    </w:p>
    <w:p w14:paraId="5A1719A0" w14:textId="1EB80B96" w:rsidR="00C66F34" w:rsidRDefault="00C66F34" w:rsidP="00126360">
      <w:pPr>
        <w:ind w:firstLine="480"/>
      </w:pPr>
      <w:r>
        <w:rPr>
          <w:rFonts w:hint="eastAsia"/>
        </w:rPr>
        <w:t>好的，以下是我根据这节选内容撰写的哲学科普文稿，请问有没有涵盖原素材的所有知识点？</w:t>
      </w:r>
    </w:p>
    <w:p w14:paraId="3185AB46" w14:textId="77777777" w:rsidR="00831620" w:rsidRDefault="00831620" w:rsidP="00126360">
      <w:pPr>
        <w:ind w:firstLine="480"/>
      </w:pPr>
    </w:p>
    <w:p w14:paraId="0E1E78B8" w14:textId="77777777" w:rsidR="00831620" w:rsidRDefault="00831620" w:rsidP="00126360">
      <w:pPr>
        <w:ind w:firstLine="480"/>
      </w:pPr>
    </w:p>
    <w:p w14:paraId="164E4D33" w14:textId="77777777" w:rsidR="00A41E4F" w:rsidRPr="00A41E4F" w:rsidRDefault="00A41E4F" w:rsidP="00A41E4F">
      <w:pPr>
        <w:pStyle w:val="af1"/>
        <w:rPr>
          <w:rFonts w:hint="eastAsia"/>
        </w:rPr>
      </w:pPr>
      <w:r w:rsidRPr="00A41E4F">
        <w:rPr>
          <w:rFonts w:hint="eastAsia"/>
        </w:rPr>
        <w:t>验证信息/豆包搜索</w:t>
      </w:r>
    </w:p>
    <w:p w14:paraId="237B115F" w14:textId="77777777" w:rsidR="00D82E4A" w:rsidRPr="00A41E4F" w:rsidRDefault="00D82E4A" w:rsidP="00D82E4A">
      <w:pPr>
        <w:ind w:firstLine="480"/>
      </w:pPr>
    </w:p>
    <w:p w14:paraId="10B4E2B9" w14:textId="0371470C" w:rsidR="00B06C12" w:rsidRPr="008E4B02" w:rsidRDefault="00B06C12" w:rsidP="00B06C12">
      <w:pPr>
        <w:ind w:firstLine="480"/>
      </w:pPr>
      <w:r w:rsidRPr="008E4B02">
        <w:rPr>
          <w:rFonts w:hint="eastAsia"/>
        </w:rPr>
        <w:t>以下是我</w:t>
      </w:r>
      <w:r>
        <w:rPr>
          <w:rFonts w:hint="eastAsia"/>
        </w:rPr>
        <w:t>根据素材改编</w:t>
      </w:r>
      <w:r w:rsidRPr="008E4B02">
        <w:rPr>
          <w:rFonts w:hint="eastAsia"/>
        </w:rPr>
        <w:t>的科普视频文稿，这里面有没有</w:t>
      </w:r>
      <w:r>
        <w:rPr>
          <w:rFonts w:hint="eastAsia"/>
        </w:rPr>
        <w:t>片面化的信息、</w:t>
      </w:r>
      <w:r w:rsidRPr="008E4B02">
        <w:rPr>
          <w:rFonts w:hint="eastAsia"/>
        </w:rPr>
        <w:t>谣言、或者指向性错误、或许虚假消息、或不恰当的比喻等各种形式的错误信息</w:t>
      </w:r>
      <w:r>
        <w:rPr>
          <w:rFonts w:hint="eastAsia"/>
        </w:rPr>
        <w:t>（若不是非常出名的专业名词，那没必要矫正，因为</w:t>
      </w:r>
      <w:r w:rsidRPr="00877F39">
        <w:t>科普性的视频文稿，每复杂一点就流失一点观众</w:t>
      </w:r>
      <w:r>
        <w:rPr>
          <w:rFonts w:hint="eastAsia"/>
        </w:rPr>
        <w:t>）</w:t>
      </w:r>
      <w:r w:rsidRPr="008E4B02">
        <w:rPr>
          <w:rFonts w:hint="eastAsia"/>
        </w:rPr>
        <w:t>：</w:t>
      </w:r>
    </w:p>
    <w:p w14:paraId="066A95AC" w14:textId="77777777" w:rsidR="00B06C12" w:rsidRPr="008E4B02" w:rsidRDefault="00B06C12" w:rsidP="00B06C12">
      <w:pPr>
        <w:ind w:firstLine="480"/>
      </w:pPr>
    </w:p>
    <w:p w14:paraId="57CA8DF5" w14:textId="77777777" w:rsidR="00B06C12" w:rsidRPr="008E4B02" w:rsidRDefault="00B06C12" w:rsidP="00D82E4A">
      <w:pPr>
        <w:ind w:firstLine="480"/>
      </w:pPr>
    </w:p>
    <w:p w14:paraId="43561FE9" w14:textId="77777777" w:rsidR="00D82E4A" w:rsidRDefault="00D82E4A" w:rsidP="00D82E4A">
      <w:pPr>
        <w:ind w:firstLine="480"/>
      </w:pPr>
    </w:p>
    <w:p w14:paraId="6DC37E9F" w14:textId="77777777" w:rsidR="00AD49ED" w:rsidRDefault="00AD49ED" w:rsidP="00AD49ED">
      <w:pPr>
        <w:pStyle w:val="af1"/>
        <w:rPr>
          <w:rFonts w:hint="eastAsia"/>
        </w:rPr>
      </w:pPr>
      <w:r>
        <w:rPr>
          <w:rFonts w:hint="eastAsia"/>
        </w:rPr>
        <w:t>总结/deepseek</w:t>
      </w:r>
    </w:p>
    <w:p w14:paraId="576C98DD" w14:textId="379AD0AC" w:rsidR="00B06C12" w:rsidRDefault="00B06C12" w:rsidP="00AD49ED">
      <w:pPr>
        <w:ind w:firstLine="480"/>
      </w:pPr>
      <w:r>
        <w:rPr>
          <w:rFonts w:hint="eastAsia"/>
        </w:rPr>
        <w:t>那帮我总结我的</w:t>
      </w:r>
      <w:r w:rsidRPr="005C73D8">
        <w:rPr>
          <w:rFonts w:hint="eastAsia"/>
        </w:rPr>
        <w:t>科普视频文稿</w:t>
      </w:r>
      <w:r w:rsidRPr="005860B1">
        <w:rPr>
          <w:rFonts w:hint="eastAsia"/>
        </w:rPr>
        <w:t>，告诉我具体讲了哪些内容</w:t>
      </w:r>
      <w:r>
        <w:rPr>
          <w:rFonts w:hint="eastAsia"/>
        </w:rPr>
        <w:t>。给我无格式的纯正文文本</w:t>
      </w:r>
    </w:p>
    <w:p w14:paraId="4AA2C3C1" w14:textId="77777777" w:rsidR="006E4A0F" w:rsidRDefault="006E4A0F" w:rsidP="00AD49ED">
      <w:pPr>
        <w:ind w:firstLine="480"/>
      </w:pPr>
    </w:p>
    <w:p w14:paraId="2BF7859D" w14:textId="77777777" w:rsidR="00AD49ED" w:rsidRDefault="00AD49ED" w:rsidP="00AD49ED">
      <w:pPr>
        <w:ind w:firstLine="480"/>
      </w:pPr>
      <w:r w:rsidRPr="00D838A8">
        <w:rPr>
          <w:rFonts w:hint="eastAsia"/>
        </w:rPr>
        <w:t>还是太长了，可不可以进一步缩减？</w:t>
      </w:r>
      <w:r>
        <w:rPr>
          <w:rFonts w:hint="eastAsia"/>
        </w:rPr>
        <w:t>最好是这期内容的最核心内容。</w:t>
      </w:r>
      <w:r w:rsidRPr="00D838A8">
        <w:rPr>
          <w:rFonts w:hint="eastAsia"/>
        </w:rPr>
        <w:t>我</w:t>
      </w:r>
      <w:r>
        <w:rPr>
          <w:rFonts w:hint="eastAsia"/>
        </w:rPr>
        <w:t>一是</w:t>
      </w:r>
      <w:r w:rsidRPr="00D838A8">
        <w:rPr>
          <w:rFonts w:hint="eastAsia"/>
        </w:rPr>
        <w:t>放在视频开头</w:t>
      </w:r>
      <w:r>
        <w:rPr>
          <w:rFonts w:hint="eastAsia"/>
        </w:rPr>
        <w:t>，给没耐心看完视频的人吃个“知识快餐”；二是这个大纲可以</w:t>
      </w:r>
      <w:r w:rsidRPr="00D838A8">
        <w:rPr>
          <w:rFonts w:hint="eastAsia"/>
        </w:rPr>
        <w:t>让观众心里有一条脉络线，让他们大概知道</w:t>
      </w:r>
      <w:r>
        <w:rPr>
          <w:rFonts w:hint="eastAsia"/>
        </w:rPr>
        <w:t>这期视频</w:t>
      </w:r>
      <w:r w:rsidRPr="00D838A8">
        <w:rPr>
          <w:rFonts w:hint="eastAsia"/>
        </w:rPr>
        <w:t>要讲什么</w:t>
      </w:r>
      <w:r>
        <w:rPr>
          <w:rFonts w:hint="eastAsia"/>
        </w:rPr>
        <w:t>，而不会看到视频中间忘记前面的内容</w:t>
      </w:r>
      <w:r w:rsidRPr="00D838A8">
        <w:rPr>
          <w:rFonts w:hint="eastAsia"/>
        </w:rPr>
        <w:t>。</w:t>
      </w:r>
    </w:p>
    <w:p w14:paraId="51CDAFC7" w14:textId="77777777" w:rsidR="00AD49ED" w:rsidRDefault="00AD49ED" w:rsidP="00AD49ED">
      <w:pPr>
        <w:ind w:firstLine="480"/>
      </w:pPr>
    </w:p>
    <w:p w14:paraId="5ADD33AB" w14:textId="77777777" w:rsidR="00AD49ED" w:rsidRDefault="00AD49ED" w:rsidP="00AD49ED">
      <w:pPr>
        <w:ind w:firstLine="480"/>
      </w:pPr>
      <w:r>
        <w:rPr>
          <w:rFonts w:hint="eastAsia"/>
        </w:rPr>
        <w:t>还需要再缩减，我这次是放在视频结尾，让观众有个简单印象回顾本期视频学到的内容。总结</w:t>
      </w:r>
      <w:r w:rsidRPr="001A2B76">
        <w:t>必须小于</w:t>
      </w:r>
      <w:r w:rsidRPr="001A2B76">
        <w:t>150</w:t>
      </w:r>
      <w:r w:rsidRPr="001A2B76">
        <w:t>字，有结构层次，不超过</w:t>
      </w:r>
      <w:r w:rsidRPr="001A2B76">
        <w:t>10</w:t>
      </w:r>
      <w:r w:rsidRPr="001A2B76">
        <w:t>行。即总结和回顾了视频内容，又不会字体太密字太小影响观看。</w:t>
      </w:r>
    </w:p>
    <w:p w14:paraId="731400CF" w14:textId="60CC6515" w:rsidR="00AD49ED" w:rsidRDefault="00F4507E" w:rsidP="00AD49ED">
      <w:pPr>
        <w:ind w:firstLine="480"/>
      </w:pPr>
      <w:r>
        <w:rPr>
          <w:rFonts w:hint="eastAsia"/>
        </w:rPr>
        <w:t>必须要</w:t>
      </w:r>
      <w:r w:rsidRPr="001A2B76">
        <w:t>有结构层次</w:t>
      </w:r>
      <w:r>
        <w:rPr>
          <w:rFonts w:hint="eastAsia"/>
        </w:rPr>
        <w:t>，比如：</w:t>
      </w:r>
    </w:p>
    <w:p w14:paraId="372070BB" w14:textId="5E4689CC" w:rsidR="00F4507E" w:rsidRDefault="00F4507E" w:rsidP="00AD49ED">
      <w:pPr>
        <w:ind w:firstLine="480"/>
      </w:pPr>
      <w:r>
        <w:rPr>
          <w:rFonts w:hint="eastAsia"/>
        </w:rPr>
        <w:t>引言：</w:t>
      </w:r>
    </w:p>
    <w:p w14:paraId="5A1B415A" w14:textId="7B0B5DB6" w:rsidR="00F4507E" w:rsidRDefault="00F4507E" w:rsidP="00AD49ED">
      <w:pPr>
        <w:ind w:firstLine="480"/>
      </w:pPr>
      <w:r>
        <w:rPr>
          <w:rFonts w:hint="eastAsia"/>
        </w:rPr>
        <w:t>·第一部分</w:t>
      </w:r>
    </w:p>
    <w:p w14:paraId="52CB0FF5" w14:textId="6DA7175F" w:rsidR="00F4507E" w:rsidRDefault="00F4507E" w:rsidP="00AD49ED">
      <w:pPr>
        <w:ind w:firstLine="480"/>
      </w:pPr>
      <w:r>
        <w:rPr>
          <w:rFonts w:hint="eastAsia"/>
        </w:rPr>
        <w:t>·第二部分</w:t>
      </w:r>
    </w:p>
    <w:p w14:paraId="17D14AE4" w14:textId="5332D06A" w:rsidR="00F4507E" w:rsidRDefault="00F4507E" w:rsidP="00AD49ED">
      <w:pPr>
        <w:ind w:firstLine="480"/>
      </w:pPr>
      <w:r>
        <w:rPr>
          <w:rFonts w:hint="eastAsia"/>
        </w:rPr>
        <w:t>……</w:t>
      </w:r>
    </w:p>
    <w:p w14:paraId="3DFC0E9C" w14:textId="45F3C3D6" w:rsidR="00F4507E" w:rsidRDefault="00F4507E" w:rsidP="00AD49ED">
      <w:pPr>
        <w:ind w:firstLine="480"/>
      </w:pPr>
      <w:r>
        <w:rPr>
          <w:rFonts w:hint="eastAsia"/>
        </w:rPr>
        <w:t>结语</w:t>
      </w:r>
    </w:p>
    <w:p w14:paraId="38620A3D" w14:textId="77777777" w:rsidR="00F4507E" w:rsidRDefault="00F4507E" w:rsidP="00AD49ED">
      <w:pPr>
        <w:ind w:firstLine="480"/>
      </w:pPr>
    </w:p>
    <w:p w14:paraId="2C390A31" w14:textId="77777777" w:rsidR="00A41E4F" w:rsidRDefault="00A41E4F" w:rsidP="00AD49ED">
      <w:pPr>
        <w:ind w:firstLine="480"/>
      </w:pPr>
    </w:p>
    <w:p w14:paraId="384E75E5" w14:textId="77777777" w:rsidR="00A41E4F" w:rsidRDefault="00A41E4F" w:rsidP="00AD49ED">
      <w:pPr>
        <w:ind w:firstLine="480"/>
      </w:pPr>
    </w:p>
    <w:p w14:paraId="080E4808" w14:textId="1379C85F" w:rsidR="00F63424" w:rsidRDefault="000016DB" w:rsidP="00F63424">
      <w:pPr>
        <w:pStyle w:val="af1"/>
        <w:rPr>
          <w:rFonts w:hint="eastAsia"/>
        </w:rPr>
      </w:pPr>
      <w:r>
        <w:rPr>
          <w:rFonts w:hint="eastAsia"/>
        </w:rPr>
        <w:lastRenderedPageBreak/>
        <w:t>引言</w:t>
      </w:r>
      <w:r w:rsidR="00F63424">
        <w:rPr>
          <w:rFonts w:hint="eastAsia"/>
        </w:rPr>
        <w:t>（视频）</w:t>
      </w:r>
    </w:p>
    <w:p w14:paraId="26EE1966" w14:textId="77777777" w:rsidR="00F63424" w:rsidRDefault="00F63424" w:rsidP="00F63424">
      <w:pPr>
        <w:ind w:firstLine="480"/>
      </w:pPr>
      <w:r w:rsidRPr="009237ED">
        <w:t>那要在视频简介处写一句话，大概概括这期视频的主题，并吸引读者阅读兴趣，你觉得应该写什么话，用</w:t>
      </w:r>
      <w:r w:rsidRPr="009237ED">
        <w:t>10-15</w:t>
      </w:r>
      <w:r w:rsidRPr="009237ED">
        <w:t>字左右的疑问句。</w:t>
      </w:r>
    </w:p>
    <w:p w14:paraId="7E15FBA7" w14:textId="77777777" w:rsidR="00AD49ED" w:rsidRPr="00F63424" w:rsidRDefault="00AD49ED" w:rsidP="00126360">
      <w:pPr>
        <w:ind w:firstLine="480"/>
      </w:pPr>
    </w:p>
    <w:p w14:paraId="1D1FCA6B" w14:textId="77777777" w:rsidR="00AD49ED" w:rsidRDefault="00AD49ED" w:rsidP="00126360">
      <w:pPr>
        <w:ind w:firstLine="480"/>
      </w:pPr>
    </w:p>
    <w:p w14:paraId="60D00ABC" w14:textId="77777777" w:rsidR="00F63424" w:rsidRDefault="00F63424" w:rsidP="00F63424">
      <w:pPr>
        <w:pStyle w:val="af1"/>
        <w:rPr>
          <w:rFonts w:hint="eastAsia"/>
        </w:rPr>
      </w:pPr>
      <w:r>
        <w:rPr>
          <w:rFonts w:hint="eastAsia"/>
        </w:rPr>
        <w:t>标题（封面）</w:t>
      </w:r>
    </w:p>
    <w:p w14:paraId="2838AFA1" w14:textId="2315DED8" w:rsidR="00F63424" w:rsidRDefault="00F63424" w:rsidP="00F63424">
      <w:pPr>
        <w:ind w:firstLine="480"/>
      </w:pPr>
      <w:r w:rsidRPr="00396ED7">
        <w:t>那你觉得如果我要选视频标题的话，应该选什么合适，最好</w:t>
      </w:r>
      <w:r w:rsidRPr="00396ED7">
        <w:t>4</w:t>
      </w:r>
      <w:r>
        <w:rPr>
          <w:rFonts w:hint="eastAsia"/>
        </w:rPr>
        <w:t>-5</w:t>
      </w:r>
      <w:r w:rsidRPr="00396ED7">
        <w:t>字</w:t>
      </w:r>
      <w:r>
        <w:rPr>
          <w:rFonts w:hint="eastAsia"/>
        </w:rPr>
        <w:t>。</w:t>
      </w:r>
    </w:p>
    <w:p w14:paraId="5E73376C" w14:textId="77777777" w:rsidR="00241C97" w:rsidRDefault="00241C97" w:rsidP="00126360">
      <w:pPr>
        <w:ind w:firstLine="480"/>
      </w:pPr>
    </w:p>
    <w:p w14:paraId="55E4C9FD" w14:textId="77777777" w:rsidR="00B95CE1" w:rsidRPr="00F63424" w:rsidRDefault="00B95CE1" w:rsidP="00126360">
      <w:pPr>
        <w:ind w:firstLine="480"/>
      </w:pPr>
    </w:p>
    <w:p w14:paraId="438236FB" w14:textId="77777777" w:rsidR="00A41E4F" w:rsidRPr="00A41E4F" w:rsidRDefault="00A41E4F" w:rsidP="00A41E4F">
      <w:pPr>
        <w:pStyle w:val="af1"/>
        <w:rPr>
          <w:rFonts w:hint="eastAsia"/>
        </w:rPr>
      </w:pPr>
      <w:r w:rsidRPr="00A41E4F">
        <w:rPr>
          <w:rFonts w:hint="eastAsia"/>
        </w:rPr>
        <w:t>标签/齐静春</w:t>
      </w:r>
    </w:p>
    <w:p w14:paraId="1BC6F264" w14:textId="01F16448" w:rsidR="00A41E4F" w:rsidRPr="00A41E4F" w:rsidRDefault="00A41E4F" w:rsidP="00A41E4F">
      <w:pPr>
        <w:pStyle w:val="af3"/>
        <w:rPr>
          <w:rFonts w:hint="eastAsia"/>
        </w:rPr>
      </w:pPr>
      <w:r w:rsidRPr="00A41E4F">
        <w:rPr>
          <w:rFonts w:hint="eastAsia"/>
        </w:rPr>
        <w:t>《</w:t>
      </w:r>
      <w:r w:rsidRPr="00A41E4F">
        <w:t>中国古代科学哲学</w:t>
      </w:r>
      <w:r w:rsidRPr="00A41E4F">
        <w:rPr>
          <w:rFonts w:hint="eastAsia"/>
        </w:rPr>
        <w:t>》</w:t>
      </w:r>
    </w:p>
    <w:p w14:paraId="76925EA1" w14:textId="5D33A02D" w:rsidR="005D013A" w:rsidRDefault="005D013A" w:rsidP="00A41E4F">
      <w:pPr>
        <w:ind w:firstLine="480"/>
      </w:pPr>
      <w:bookmarkStart w:id="4" w:name="_Hlk210912867"/>
      <w:r w:rsidRPr="00A41E4F">
        <w:rPr>
          <w:rFonts w:hint="eastAsia"/>
        </w:rPr>
        <w:t>#</w:t>
      </w:r>
      <w:r w:rsidRPr="00A41E4F">
        <w:t>中国古代科学哲学</w:t>
      </w:r>
      <w:r w:rsidRPr="00A41E4F">
        <w:rPr>
          <w:rFonts w:hint="eastAsia"/>
        </w:rPr>
        <w:t>#</w:t>
      </w:r>
      <w:r w:rsidRPr="00A41E4F">
        <w:rPr>
          <w:rFonts w:hint="eastAsia"/>
        </w:rPr>
        <w:t>哲学</w:t>
      </w:r>
      <w:r w:rsidRPr="00A41E4F">
        <w:rPr>
          <w:rFonts w:hint="eastAsia"/>
        </w:rPr>
        <w:t>#</w:t>
      </w:r>
      <w:r w:rsidRPr="00A41E4F">
        <w:rPr>
          <w:rFonts w:hint="eastAsia"/>
        </w:rPr>
        <w:t>剑来</w:t>
      </w:r>
      <w:r w:rsidRPr="00A41E4F">
        <w:rPr>
          <w:rFonts w:hint="eastAsia"/>
        </w:rPr>
        <w:t>#</w:t>
      </w:r>
      <w:r w:rsidRPr="00A41E4F">
        <w:rPr>
          <w:rFonts w:hint="eastAsia"/>
        </w:rPr>
        <w:t>齐静春</w:t>
      </w:r>
      <w:bookmarkEnd w:id="4"/>
    </w:p>
    <w:p w14:paraId="44DC9457" w14:textId="77777777" w:rsidR="005D013A" w:rsidRDefault="005D013A" w:rsidP="00A41E4F">
      <w:pPr>
        <w:ind w:firstLine="480"/>
      </w:pPr>
    </w:p>
    <w:p w14:paraId="3A4DB1C8" w14:textId="684547B3" w:rsidR="00A41E4F" w:rsidRPr="00A41E4F" w:rsidRDefault="00A41E4F" w:rsidP="00A41E4F">
      <w:pPr>
        <w:ind w:firstLine="480"/>
      </w:pPr>
      <w:r w:rsidRPr="00A41E4F">
        <w:rPr>
          <w:rFonts w:hint="eastAsia"/>
        </w:rPr>
        <w:t>那如果我要给这个文稿的视频贴标签，你觉得应该贴哪些标签，才能通过标签快速知道这个视频大概讲了什么？比如</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。我最多只能选择</w:t>
      </w:r>
      <w:r w:rsidRPr="00A41E4F">
        <w:rPr>
          <w:rFonts w:hint="eastAsia"/>
        </w:rPr>
        <w:t>10</w:t>
      </w:r>
      <w:r w:rsidRPr="00A41E4F">
        <w:rPr>
          <w:rFonts w:hint="eastAsia"/>
        </w:rPr>
        <w:t>个，最后四个标签分别是</w:t>
      </w:r>
      <w:r w:rsidRPr="00A41E4F">
        <w:rPr>
          <w:rFonts w:hint="eastAsia"/>
        </w:rPr>
        <w:t>#</w:t>
      </w:r>
      <w:r w:rsidRPr="00A41E4F">
        <w:t>中国古代科学哲学</w:t>
      </w:r>
      <w:r w:rsidRPr="00A41E4F">
        <w:rPr>
          <w:rFonts w:hint="eastAsia"/>
        </w:rPr>
        <w:t>#</w:t>
      </w:r>
      <w:r w:rsidRPr="00A41E4F">
        <w:rPr>
          <w:rFonts w:hint="eastAsia"/>
        </w:rPr>
        <w:t>哲学</w:t>
      </w:r>
      <w:r w:rsidRPr="00A41E4F">
        <w:rPr>
          <w:rFonts w:hint="eastAsia"/>
        </w:rPr>
        <w:t>#</w:t>
      </w:r>
      <w:r w:rsidRPr="00A41E4F">
        <w:rPr>
          <w:rFonts w:hint="eastAsia"/>
        </w:rPr>
        <w:t>剑来</w:t>
      </w:r>
      <w:r w:rsidRPr="00A41E4F">
        <w:rPr>
          <w:rFonts w:hint="eastAsia"/>
        </w:rPr>
        <w:t>#</w:t>
      </w:r>
      <w:r w:rsidRPr="00A41E4F">
        <w:rPr>
          <w:rFonts w:hint="eastAsia"/>
        </w:rPr>
        <w:t>齐静春。以“</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标签</w:t>
      </w:r>
      <w:r w:rsidRPr="00A41E4F">
        <w:rPr>
          <w:rFonts w:hint="eastAsia"/>
        </w:rPr>
        <w:t>3#</w:t>
      </w:r>
      <w:r w:rsidRPr="00A41E4F">
        <w:rPr>
          <w:rFonts w:hint="eastAsia"/>
        </w:rPr>
        <w:t>标签</w:t>
      </w:r>
      <w:r w:rsidRPr="00A41E4F">
        <w:rPr>
          <w:rFonts w:hint="eastAsia"/>
        </w:rPr>
        <w:t>4#</w:t>
      </w:r>
      <w:r w:rsidRPr="00A41E4F">
        <w:rPr>
          <w:rFonts w:hint="eastAsia"/>
        </w:rPr>
        <w:t>标签</w:t>
      </w:r>
      <w:r w:rsidRPr="00A41E4F">
        <w:rPr>
          <w:rFonts w:hint="eastAsia"/>
        </w:rPr>
        <w:t>5</w:t>
      </w:r>
      <w:r w:rsidRPr="00A41E4F">
        <w:rPr>
          <w:rFonts w:hint="eastAsia"/>
        </w:rPr>
        <w:t>……”的格式给出</w:t>
      </w:r>
      <w:r w:rsidRPr="00A41E4F">
        <w:t>，里面不能有空格</w:t>
      </w:r>
      <w:r w:rsidRPr="00A41E4F">
        <w:rPr>
          <w:rFonts w:hint="eastAsia"/>
        </w:rPr>
        <w:t>。</w:t>
      </w:r>
    </w:p>
    <w:p w14:paraId="19F51430" w14:textId="77777777" w:rsidR="00A41E4F" w:rsidRPr="00A41E4F" w:rsidRDefault="00A41E4F" w:rsidP="00126360">
      <w:pPr>
        <w:ind w:firstLine="480"/>
      </w:pPr>
    </w:p>
    <w:p w14:paraId="24E50E7D" w14:textId="77777777" w:rsidR="00A41E4F" w:rsidRDefault="00A41E4F" w:rsidP="00126360">
      <w:pPr>
        <w:ind w:firstLine="480"/>
      </w:pPr>
    </w:p>
    <w:p w14:paraId="28632460" w14:textId="77777777" w:rsidR="00A41E4F" w:rsidRDefault="00A41E4F" w:rsidP="00126360">
      <w:pPr>
        <w:ind w:firstLine="480"/>
      </w:pPr>
    </w:p>
    <w:p w14:paraId="4032BE3F" w14:textId="77777777" w:rsidR="00A41E4F" w:rsidRDefault="00A41E4F" w:rsidP="00126360">
      <w:pPr>
        <w:ind w:firstLine="480"/>
      </w:pPr>
    </w:p>
    <w:p w14:paraId="5F04DC24" w14:textId="77777777" w:rsidR="00A41E4F" w:rsidRPr="00F63424" w:rsidRDefault="00A41E4F" w:rsidP="00126360">
      <w:pPr>
        <w:ind w:firstLine="480"/>
      </w:pPr>
    </w:p>
    <w:p w14:paraId="1AE6A02F" w14:textId="3F42C5B6" w:rsidR="00D005DD" w:rsidRDefault="00D005DD">
      <w:pPr>
        <w:widowControl/>
        <w:spacing w:line="240" w:lineRule="auto"/>
        <w:ind w:firstLineChars="0" w:firstLine="0"/>
        <w:jc w:val="left"/>
      </w:pPr>
      <w:r>
        <w:br w:type="page"/>
      </w:r>
    </w:p>
    <w:p w14:paraId="62B9F9D2" w14:textId="670C6277" w:rsidR="00AD5841" w:rsidRDefault="00F2429B" w:rsidP="00F2429B">
      <w:pPr>
        <w:pStyle w:val="af"/>
        <w:rPr>
          <w:rFonts w:hint="eastAsia"/>
        </w:rPr>
      </w:pPr>
      <w:r>
        <w:rPr>
          <w:rFonts w:hint="eastAsia"/>
        </w:rPr>
        <w:lastRenderedPageBreak/>
        <w:t>分镜提示词/</w:t>
      </w:r>
      <w:r w:rsidR="00EC653B">
        <w:rPr>
          <w:rFonts w:hint="eastAsia"/>
        </w:rPr>
        <w:t>gemini</w:t>
      </w:r>
    </w:p>
    <w:p w14:paraId="7730BFFF" w14:textId="05725D7D" w:rsidR="00F34449" w:rsidRDefault="00F34449" w:rsidP="00F34449">
      <w:pPr>
        <w:ind w:firstLine="480"/>
      </w:pPr>
      <w:r>
        <w:rPr>
          <w:rFonts w:hint="eastAsia"/>
        </w:rPr>
        <w:t>豆包写作是真</w:t>
      </w:r>
      <w:r>
        <w:rPr>
          <w:rFonts w:hint="eastAsia"/>
        </w:rPr>
        <w:t>tm</w:t>
      </w:r>
      <w:r>
        <w:rPr>
          <w:rFonts w:hint="eastAsia"/>
        </w:rPr>
        <w:t>智障啊，有中文就算了，有时候还是直接翻译</w:t>
      </w:r>
    </w:p>
    <w:p w14:paraId="6EEF3850" w14:textId="77777777" w:rsidR="00FF3227" w:rsidRDefault="00FF3227" w:rsidP="00F34449">
      <w:pPr>
        <w:ind w:firstLine="480"/>
      </w:pPr>
    </w:p>
    <w:p w14:paraId="27653D8F" w14:textId="0E1CB98D" w:rsidR="00FF3227" w:rsidRDefault="00FF3227" w:rsidP="00F34449">
      <w:pPr>
        <w:ind w:firstLine="480"/>
      </w:pPr>
      <w:r>
        <w:rPr>
          <w:rFonts w:hint="eastAsia"/>
        </w:rPr>
        <w:t>以后别把微笑单独生成了，太</w:t>
      </w:r>
      <w:r>
        <w:rPr>
          <w:rFonts w:hint="eastAsia"/>
        </w:rPr>
        <w:t>tm</w:t>
      </w:r>
      <w:r>
        <w:rPr>
          <w:rFonts w:hint="eastAsia"/>
        </w:rPr>
        <w:t>诡异了</w:t>
      </w:r>
    </w:p>
    <w:p w14:paraId="37D21F0E" w14:textId="77777777" w:rsidR="00FF3227" w:rsidRDefault="00FF3227" w:rsidP="00F34449">
      <w:pPr>
        <w:ind w:firstLine="480"/>
      </w:pPr>
    </w:p>
    <w:p w14:paraId="4E4DC51F" w14:textId="4A9EB338" w:rsidR="003013F2" w:rsidRDefault="003013F2" w:rsidP="003013F2">
      <w:pPr>
        <w:pStyle w:val="af1"/>
        <w:rPr>
          <w:rFonts w:hint="eastAsia"/>
        </w:rPr>
      </w:pPr>
      <w:r>
        <w:rPr>
          <w:rFonts w:hint="eastAsia"/>
        </w:rPr>
        <w:t>中哲发光线条</w:t>
      </w:r>
    </w:p>
    <w:p w14:paraId="1B92DFCE" w14:textId="77777777" w:rsidR="003013F2" w:rsidRDefault="003013F2" w:rsidP="003013F2">
      <w:pPr>
        <w:ind w:firstLine="480"/>
      </w:pPr>
      <w:r w:rsidRPr="00333597">
        <w:t>你必须保证你发给我的</w:t>
      </w:r>
      <w:r w:rsidRPr="00333597">
        <w:t xml:space="preserve"> JSON </w:t>
      </w:r>
      <w:r w:rsidRPr="00333597">
        <w:t>内容没有缺斤少两，不能缺任何一行内容，是可以使用，是有效的</w:t>
      </w:r>
      <w:r>
        <w:rPr>
          <w:rFonts w:hint="eastAsia"/>
        </w:rPr>
        <w:t>！</w:t>
      </w:r>
    </w:p>
    <w:p w14:paraId="6CA0929D" w14:textId="77777777" w:rsidR="003013F2" w:rsidRDefault="003013F2" w:rsidP="003013F2">
      <w:pPr>
        <w:ind w:firstLine="480"/>
      </w:pPr>
    </w:p>
    <w:p w14:paraId="67257463" w14:textId="77777777" w:rsidR="003013F2" w:rsidRDefault="003013F2" w:rsidP="003013F2">
      <w:pPr>
        <w:ind w:firstLine="480"/>
      </w:pPr>
      <w:r>
        <w:rPr>
          <w:rFonts w:hint="eastAsia"/>
        </w:rPr>
        <w:t>你需处理的输入信息为</w:t>
      </w:r>
      <w:r>
        <w:rPr>
          <w:rFonts w:hint="eastAsia"/>
        </w:rPr>
        <w:t>tag</w:t>
      </w:r>
      <w:r>
        <w:rPr>
          <w:rFonts w:hint="eastAsia"/>
        </w:rPr>
        <w:t>和</w:t>
      </w:r>
      <w:r>
        <w:rPr>
          <w:rFonts w:hint="eastAsia"/>
        </w:rPr>
        <w:t>content</w:t>
      </w:r>
      <w:r>
        <w:rPr>
          <w:rFonts w:hint="eastAsia"/>
        </w:rPr>
        <w:t>：</w:t>
      </w:r>
    </w:p>
    <w:p w14:paraId="22EEF4C6" w14:textId="77777777" w:rsidR="003013F2" w:rsidRDefault="003013F2" w:rsidP="003013F2">
      <w:pPr>
        <w:ind w:firstLine="480"/>
      </w:pPr>
      <w:r>
        <w:rPr>
          <w:rFonts w:hint="eastAsia"/>
        </w:rPr>
        <w:t>tag</w:t>
      </w:r>
      <w:r>
        <w:rPr>
          <w:rFonts w:hint="eastAsia"/>
        </w:rPr>
        <w:t>：</w:t>
      </w:r>
      <w:r>
        <w:rPr>
          <w:rFonts w:hint="eastAsia"/>
        </w:rPr>
        <w:t>"""{{String1}}"""</w:t>
      </w:r>
    </w:p>
    <w:p w14:paraId="44311E9B" w14:textId="77777777" w:rsidR="003013F2" w:rsidRDefault="003013F2" w:rsidP="003013F2">
      <w:pPr>
        <w:ind w:firstLine="480"/>
      </w:pPr>
      <w:r>
        <w:rPr>
          <w:rFonts w:hint="eastAsia"/>
        </w:rPr>
        <w:t>content</w:t>
      </w:r>
      <w:r>
        <w:rPr>
          <w:rFonts w:hint="eastAsia"/>
        </w:rPr>
        <w:t>：</w:t>
      </w:r>
    </w:p>
    <w:p w14:paraId="2B6FEF82" w14:textId="77777777" w:rsidR="003013F2" w:rsidRDefault="003013F2" w:rsidP="003013F2">
      <w:pPr>
        <w:ind w:firstLine="480"/>
      </w:pPr>
      <w:r>
        <w:t>"""</w:t>
      </w:r>
    </w:p>
    <w:p w14:paraId="004427D8" w14:textId="77777777" w:rsidR="003013F2" w:rsidRDefault="003013F2" w:rsidP="003013F2">
      <w:pPr>
        <w:ind w:firstLine="480"/>
      </w:pPr>
      <w:r>
        <w:t>{{String2}}</w:t>
      </w:r>
    </w:p>
    <w:p w14:paraId="51B9463C" w14:textId="77777777" w:rsidR="003013F2" w:rsidRDefault="003013F2" w:rsidP="003013F2">
      <w:pPr>
        <w:ind w:firstLine="480"/>
      </w:pPr>
      <w:r>
        <w:t>"""</w:t>
      </w:r>
    </w:p>
    <w:p w14:paraId="4BC8518D" w14:textId="77777777" w:rsidR="003013F2" w:rsidRDefault="003013F2" w:rsidP="003013F2">
      <w:pPr>
        <w:ind w:firstLine="480"/>
      </w:pPr>
    </w:p>
    <w:p w14:paraId="5EED69B5" w14:textId="77777777" w:rsidR="003013F2" w:rsidRDefault="003013F2" w:rsidP="003013F2">
      <w:pPr>
        <w:ind w:firstLine="480"/>
      </w:pPr>
      <w:r w:rsidRPr="00370277">
        <w:rPr>
          <w:rFonts w:hint="eastAsia"/>
        </w:rPr>
        <w:t>///ai</w:t>
      </w:r>
      <w:r w:rsidRPr="00370277">
        <w:rPr>
          <w:rFonts w:hint="eastAsia"/>
        </w:rPr>
        <w:t>指令</w:t>
      </w:r>
      <w:r w:rsidRPr="00370277">
        <w:rPr>
          <w:rFonts w:hint="eastAsia"/>
        </w:rPr>
        <w:t>///</w:t>
      </w:r>
    </w:p>
    <w:p w14:paraId="54FD3CA3" w14:textId="77777777" w:rsidR="003013F2" w:rsidRDefault="003013F2" w:rsidP="003013F2">
      <w:pPr>
        <w:ind w:firstLine="480"/>
      </w:pPr>
      <w:r>
        <w:rPr>
          <w:rFonts w:hint="eastAsia"/>
        </w:rPr>
        <w:t xml:space="preserve"># </w:t>
      </w:r>
      <w:r>
        <w:rPr>
          <w:rFonts w:hint="eastAsia"/>
        </w:rPr>
        <w:t>宽</w:t>
      </w:r>
      <w:r>
        <w:rPr>
          <w:rFonts w:hint="eastAsia"/>
        </w:rPr>
        <w:t xml:space="preserve"> 1280 </w:t>
      </w:r>
      <w:r>
        <w:rPr>
          <w:rFonts w:hint="eastAsia"/>
        </w:rPr>
        <w:t>高</w:t>
      </w:r>
      <w:r>
        <w:rPr>
          <w:rFonts w:hint="eastAsia"/>
        </w:rPr>
        <w:t xml:space="preserve"> 720 </w:t>
      </w:r>
      <w:r>
        <w:rPr>
          <w:rFonts w:hint="eastAsia"/>
        </w:rPr>
        <w:t>的横屏</w:t>
      </w:r>
      <w:r>
        <w:rPr>
          <w:rFonts w:hint="eastAsia"/>
        </w:rPr>
        <w:t xml:space="preserve"> FLUX_dev </w:t>
      </w:r>
      <w:r>
        <w:rPr>
          <w:rFonts w:hint="eastAsia"/>
        </w:rPr>
        <w:t>治愈系发光线条艺术分镜正向提示词生成器</w:t>
      </w:r>
    </w:p>
    <w:p w14:paraId="120C2B09" w14:textId="77777777" w:rsidR="003013F2" w:rsidRPr="00370277" w:rsidRDefault="003013F2" w:rsidP="003013F2">
      <w:pPr>
        <w:ind w:firstLine="480"/>
      </w:pPr>
    </w:p>
    <w:p w14:paraId="77DBA85F" w14:textId="77777777" w:rsidR="003013F2" w:rsidRDefault="003013F2" w:rsidP="003013F2">
      <w:pPr>
        <w:ind w:firstLine="480"/>
      </w:pPr>
      <w:r>
        <w:rPr>
          <w:rFonts w:hint="eastAsia"/>
        </w:rPr>
        <w:t xml:space="preserve">## </w:t>
      </w:r>
      <w:r>
        <w:rPr>
          <w:rFonts w:hint="eastAsia"/>
        </w:rPr>
        <w:t>指令目标</w:t>
      </w:r>
    </w:p>
    <w:p w14:paraId="40D735E1" w14:textId="77777777" w:rsidR="003013F2" w:rsidRDefault="003013F2" w:rsidP="003013F2">
      <w:pPr>
        <w:ind w:firstLine="480"/>
      </w:pPr>
      <w:r>
        <w:rPr>
          <w:rFonts w:hint="eastAsia"/>
        </w:rPr>
        <w:t>你将作为专业的治愈系发光线条艺术分镜工程师，根据标签“</w:t>
      </w:r>
      <w:r>
        <w:rPr>
          <w:rFonts w:hint="eastAsia"/>
        </w:rPr>
        <w:t>tag</w:t>
      </w:r>
      <w:r>
        <w:rPr>
          <w:rFonts w:hint="eastAsia"/>
        </w:rPr>
        <w:t>”和文本内容“</w:t>
      </w:r>
      <w:r>
        <w:rPr>
          <w:rFonts w:hint="eastAsia"/>
        </w:rPr>
        <w:t>content</w:t>
      </w:r>
      <w:r>
        <w:rPr>
          <w:rFonts w:hint="eastAsia"/>
        </w:rPr>
        <w:t>”，生成适用于</w:t>
      </w:r>
      <w:r>
        <w:rPr>
          <w:rFonts w:hint="eastAsia"/>
        </w:rPr>
        <w:t>FLUX_dev</w:t>
      </w:r>
      <w:r>
        <w:rPr>
          <w:rFonts w:hint="eastAsia"/>
        </w:rPr>
        <w:t>模型的纯英文正向分镜提示词。你的任务是确保每个分镜提示词既保留原始文本内容的完整性，又通过画面、色彩和构图的变化来捕捉文本的叙事意图和情感演进，以创造富有视觉美感和故事性的视频内容。</w:t>
      </w:r>
      <w:r w:rsidRPr="00F526A2">
        <w:t>特别注意：必须严格保证所有画面主体均由发光线条构成，避免画风崩坏。</w:t>
      </w:r>
    </w:p>
    <w:p w14:paraId="1B3ACBD6" w14:textId="77777777" w:rsidR="003013F2" w:rsidRDefault="003013F2" w:rsidP="003013F2">
      <w:pPr>
        <w:ind w:firstLine="480"/>
      </w:pPr>
    </w:p>
    <w:p w14:paraId="39AA9514" w14:textId="77777777" w:rsidR="003013F2" w:rsidRDefault="003013F2" w:rsidP="003013F2">
      <w:pPr>
        <w:ind w:firstLine="480"/>
      </w:pPr>
    </w:p>
    <w:p w14:paraId="6025ECEA" w14:textId="77777777" w:rsidR="003013F2" w:rsidRDefault="003013F2" w:rsidP="003013F2">
      <w:pPr>
        <w:ind w:firstLine="480"/>
      </w:pPr>
      <w:r>
        <w:rPr>
          <w:rFonts w:hint="eastAsia"/>
        </w:rPr>
        <w:t xml:space="preserve">## </w:t>
      </w:r>
      <w:r>
        <w:rPr>
          <w:rFonts w:hint="eastAsia"/>
        </w:rPr>
        <w:t>四要素提示框架</w:t>
      </w:r>
    </w:p>
    <w:p w14:paraId="29FEC63E" w14:textId="77777777" w:rsidR="003013F2" w:rsidRDefault="003013F2" w:rsidP="003013F2">
      <w:pPr>
        <w:ind w:firstLine="480"/>
      </w:pPr>
      <w:r>
        <w:rPr>
          <w:rFonts w:hint="eastAsia"/>
        </w:rPr>
        <w:t>### 1.</w:t>
      </w:r>
      <w:r>
        <w:rPr>
          <w:rFonts w:hint="eastAsia"/>
        </w:rPr>
        <w:t>任务（</w:t>
      </w:r>
      <w:r>
        <w:rPr>
          <w:rFonts w:hint="eastAsia"/>
        </w:rPr>
        <w:t>Task</w:t>
      </w:r>
      <w:r>
        <w:rPr>
          <w:rFonts w:hint="eastAsia"/>
        </w:rPr>
        <w:t>）</w:t>
      </w:r>
    </w:p>
    <w:p w14:paraId="2E080E51" w14:textId="77777777" w:rsidR="003013F2" w:rsidRDefault="003013F2" w:rsidP="003013F2">
      <w:pPr>
        <w:ind w:firstLine="480"/>
      </w:pPr>
      <w:r>
        <w:rPr>
          <w:rFonts w:hint="eastAsia"/>
        </w:rPr>
        <w:t>生成适用于</w:t>
      </w:r>
      <w:r>
        <w:rPr>
          <w:rFonts w:hint="eastAsia"/>
        </w:rPr>
        <w:t xml:space="preserve">FLUX_dev </w:t>
      </w:r>
      <w:r>
        <w:rPr>
          <w:rFonts w:hint="eastAsia"/>
        </w:rPr>
        <w:t>模型的治愈系发光线条艺术风格正向分镜提示词，确保：</w:t>
      </w:r>
    </w:p>
    <w:p w14:paraId="061A1272" w14:textId="77777777" w:rsidR="003013F2" w:rsidRDefault="003013F2" w:rsidP="003013F2">
      <w:pPr>
        <w:ind w:firstLine="480"/>
      </w:pPr>
      <w:r>
        <w:rPr>
          <w:rFonts w:hint="eastAsia"/>
        </w:rPr>
        <w:t>-"caption"</w:t>
      </w:r>
      <w:r>
        <w:rPr>
          <w:rFonts w:hint="eastAsia"/>
        </w:rPr>
        <w:t>字段完全保留原始“</w:t>
      </w:r>
      <w:r>
        <w:rPr>
          <w:rFonts w:hint="eastAsia"/>
        </w:rPr>
        <w:t>content</w:t>
      </w:r>
      <w:r>
        <w:rPr>
          <w:rFonts w:hint="eastAsia"/>
        </w:rPr>
        <w:t>”文本内容，不得丢失任何文本。</w:t>
      </w:r>
    </w:p>
    <w:p w14:paraId="31424ACC" w14:textId="77777777" w:rsidR="003013F2" w:rsidRDefault="003013F2" w:rsidP="003013F2">
      <w:pPr>
        <w:ind w:firstLine="480"/>
      </w:pPr>
      <w:r>
        <w:rPr>
          <w:rFonts w:hint="eastAsia"/>
        </w:rPr>
        <w:t>-"flux_prompt"</w:t>
      </w:r>
      <w:r>
        <w:rPr>
          <w:rFonts w:hint="eastAsia"/>
        </w:rPr>
        <w:t>字段符合治愈系发光线条艺术和技术要求。</w:t>
      </w:r>
    </w:p>
    <w:p w14:paraId="573C5477" w14:textId="77777777" w:rsidR="003013F2" w:rsidRDefault="003013F2" w:rsidP="003013F2">
      <w:pPr>
        <w:ind w:firstLine="480"/>
      </w:pPr>
      <w:r>
        <w:rPr>
          <w:rFonts w:hint="eastAsia"/>
        </w:rPr>
        <w:t>-</w:t>
      </w:r>
      <w:r>
        <w:rPr>
          <w:rFonts w:hint="eastAsia"/>
        </w:rPr>
        <w:t>每个分镜提示词独立且能完整地描绘画面。</w:t>
      </w:r>
    </w:p>
    <w:p w14:paraId="408149B3" w14:textId="77777777" w:rsidR="003013F2" w:rsidRDefault="003013F2" w:rsidP="003013F2">
      <w:pPr>
        <w:ind w:firstLine="480"/>
      </w:pPr>
      <w:r>
        <w:rPr>
          <w:rFonts w:hint="eastAsia"/>
        </w:rPr>
        <w:t>-</w:t>
      </w:r>
      <w:r>
        <w:rPr>
          <w:rFonts w:hint="eastAsia"/>
        </w:rPr>
        <w:t>各种元素要始终符合主题的背景定义。</w:t>
      </w:r>
    </w:p>
    <w:p w14:paraId="3AF52428" w14:textId="77777777" w:rsidR="003013F2" w:rsidRDefault="003013F2" w:rsidP="003013F2">
      <w:pPr>
        <w:ind w:firstLine="480"/>
      </w:pPr>
      <w:r>
        <w:rPr>
          <w:rFonts w:hint="eastAsia"/>
        </w:rPr>
        <w:t>-</w:t>
      </w:r>
      <w:r>
        <w:rPr>
          <w:rFonts w:hint="eastAsia"/>
        </w:rPr>
        <w:t>仔细分析“</w:t>
      </w:r>
      <w:r>
        <w:rPr>
          <w:rFonts w:hint="eastAsia"/>
        </w:rPr>
        <w:t>content</w:t>
      </w:r>
      <w:r>
        <w:rPr>
          <w:rFonts w:hint="eastAsia"/>
        </w:rPr>
        <w:t>”的内容，确保</w:t>
      </w:r>
      <w:r>
        <w:rPr>
          <w:rFonts w:hint="eastAsia"/>
        </w:rPr>
        <w:t>"flux_prompt"</w:t>
      </w:r>
      <w:r>
        <w:rPr>
          <w:rFonts w:hint="eastAsia"/>
        </w:rPr>
        <w:t>提示词的人物或事物等元素</w:t>
      </w:r>
      <w:r>
        <w:rPr>
          <w:rFonts w:hint="eastAsia"/>
        </w:rPr>
        <w:lastRenderedPageBreak/>
        <w:t>的形象始终保持一致性。</w:t>
      </w:r>
    </w:p>
    <w:p w14:paraId="6978DAFC" w14:textId="77777777" w:rsidR="003013F2" w:rsidRDefault="003013F2" w:rsidP="003013F2">
      <w:pPr>
        <w:ind w:firstLine="480"/>
      </w:pPr>
      <w:r>
        <w:rPr>
          <w:rFonts w:hint="eastAsia"/>
        </w:rPr>
        <w:t>-</w:t>
      </w:r>
      <w:r>
        <w:rPr>
          <w:rFonts w:hint="eastAsia"/>
        </w:rPr>
        <w:t>主动识别并表现出文本中的概念、情绪或场景变化，避免生成高度重复的画面。</w:t>
      </w:r>
    </w:p>
    <w:p w14:paraId="5C75E830" w14:textId="77777777" w:rsidR="003013F2" w:rsidRDefault="003013F2" w:rsidP="003013F2">
      <w:pPr>
        <w:ind w:firstLine="480"/>
      </w:pPr>
      <w:r>
        <w:rPr>
          <w:rFonts w:hint="eastAsia"/>
        </w:rPr>
        <w:t>-</w:t>
      </w:r>
      <w:r w:rsidRPr="00F526A2">
        <w:t>所有图像主体必须由发光线条构成，严禁出现任何</w:t>
      </w:r>
      <w:r>
        <w:rPr>
          <w:rFonts w:hint="eastAsia"/>
        </w:rPr>
        <w:t>其他画风</w:t>
      </w:r>
      <w:r w:rsidRPr="00F526A2">
        <w:t>的元素</w:t>
      </w:r>
      <w:r>
        <w:rPr>
          <w:rFonts w:hint="eastAsia"/>
        </w:rPr>
        <w:t>污染画面</w:t>
      </w:r>
      <w:r w:rsidRPr="00F526A2">
        <w:t>。</w:t>
      </w:r>
    </w:p>
    <w:p w14:paraId="32594FD5" w14:textId="77777777" w:rsidR="003013F2" w:rsidRDefault="003013F2" w:rsidP="003013F2">
      <w:pPr>
        <w:ind w:firstLine="480"/>
      </w:pPr>
    </w:p>
    <w:p w14:paraId="2758626A" w14:textId="77777777" w:rsidR="003013F2" w:rsidRDefault="003013F2" w:rsidP="003013F2">
      <w:pPr>
        <w:ind w:firstLine="480"/>
      </w:pPr>
      <w:r>
        <w:rPr>
          <w:rFonts w:hint="eastAsia"/>
        </w:rPr>
        <w:t>###2.</w:t>
      </w:r>
      <w:r>
        <w:rPr>
          <w:rFonts w:hint="eastAsia"/>
        </w:rPr>
        <w:t>参考（</w:t>
      </w:r>
      <w:r>
        <w:rPr>
          <w:rFonts w:hint="eastAsia"/>
        </w:rPr>
        <w:t>References</w:t>
      </w:r>
      <w:r>
        <w:rPr>
          <w:rFonts w:hint="eastAsia"/>
        </w:rPr>
        <w:t>）</w:t>
      </w:r>
    </w:p>
    <w:p w14:paraId="04C453A7" w14:textId="77777777" w:rsidR="003013F2" w:rsidRDefault="003013F2" w:rsidP="003013F2">
      <w:pPr>
        <w:ind w:firstLine="480"/>
      </w:pPr>
      <w:r>
        <w:rPr>
          <w:rFonts w:hint="eastAsia"/>
        </w:rPr>
        <w:t>分镜生成规则：</w:t>
      </w:r>
    </w:p>
    <w:p w14:paraId="7AC9EAA8" w14:textId="77777777" w:rsidR="003013F2" w:rsidRDefault="003013F2" w:rsidP="003013F2">
      <w:pPr>
        <w:ind w:firstLine="480"/>
      </w:pPr>
      <w:r>
        <w:rPr>
          <w:rFonts w:hint="eastAsia"/>
        </w:rPr>
        <w:t>-</w:t>
      </w:r>
      <w:r>
        <w:rPr>
          <w:rFonts w:hint="eastAsia"/>
        </w:rPr>
        <w:t>拆分依据：每一行文本为</w:t>
      </w:r>
      <w:r>
        <w:rPr>
          <w:rFonts w:hint="eastAsia"/>
        </w:rPr>
        <w:t>1</w:t>
      </w:r>
      <w:r>
        <w:rPr>
          <w:rFonts w:hint="eastAsia"/>
        </w:rPr>
        <w:t>个独立的分镜，不得进行其他方法拆分或胡乱拆分。</w:t>
      </w:r>
    </w:p>
    <w:p w14:paraId="2F3C29B1" w14:textId="77777777" w:rsidR="003013F2" w:rsidRDefault="003013F2" w:rsidP="003013F2">
      <w:pPr>
        <w:ind w:firstLine="480"/>
      </w:pPr>
      <w:r>
        <w:rPr>
          <w:rFonts w:hint="eastAsia"/>
        </w:rPr>
        <w:t>-</w:t>
      </w:r>
      <w:r>
        <w:rPr>
          <w:rFonts w:hint="eastAsia"/>
        </w:rPr>
        <w:t>字幕处理：完全保留“</w:t>
      </w:r>
      <w:r>
        <w:rPr>
          <w:rFonts w:hint="eastAsia"/>
        </w:rPr>
        <w:t>content</w:t>
      </w:r>
      <w:r>
        <w:rPr>
          <w:rFonts w:hint="eastAsia"/>
        </w:rPr>
        <w:t>”原文，不得进行任何更改和缺失。</w:t>
      </w:r>
    </w:p>
    <w:p w14:paraId="32182C1D" w14:textId="77777777" w:rsidR="003013F2" w:rsidRDefault="003013F2" w:rsidP="003013F2">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646132F1" w14:textId="3C4E8FB6" w:rsidR="003013F2" w:rsidRDefault="003013F2" w:rsidP="003013F2">
      <w:pPr>
        <w:ind w:firstLine="480"/>
      </w:pPr>
      <w:r>
        <w:rPr>
          <w:rFonts w:hint="eastAsia"/>
        </w:rPr>
        <w:t>-</w:t>
      </w:r>
      <w:r>
        <w:rPr>
          <w:rFonts w:hint="eastAsia"/>
        </w:rPr>
        <w:t>语言限定：</w:t>
      </w:r>
      <w:r w:rsidR="00A1248D" w:rsidRPr="00A1248D">
        <w:rPr>
          <w:rFonts w:hint="eastAsia"/>
        </w:rPr>
        <w:t>所有</w:t>
      </w:r>
      <w:r w:rsidR="00A1248D" w:rsidRPr="00A1248D">
        <w:rPr>
          <w:rFonts w:hint="eastAsia"/>
        </w:rPr>
        <w:t>"flux_prompt"</w:t>
      </w:r>
      <w:r w:rsidR="00A1248D" w:rsidRPr="00A1248D">
        <w:rPr>
          <w:rFonts w:hint="eastAsia"/>
        </w:rPr>
        <w:t>提示词必须为纯英文语言。严禁出现任何中文汉字、中文拼音（包括专有名词的首字母缩写，如</w:t>
      </w:r>
      <w:r w:rsidR="00A1248D" w:rsidRPr="00A1248D">
        <w:rPr>
          <w:rFonts w:hint="eastAsia"/>
        </w:rPr>
        <w:t xml:space="preserve"> 'Gui Jia'</w:t>
      </w:r>
      <w:r w:rsidR="00A1248D" w:rsidRPr="00A1248D">
        <w:rPr>
          <w:rFonts w:hint="eastAsia"/>
        </w:rPr>
        <w:t>）、或任何可能被模型误识别为文字的中文概念词汇（如：</w:t>
      </w:r>
      <w:r w:rsidR="00A1248D" w:rsidRPr="00A1248D">
        <w:rPr>
          <w:rFonts w:hint="eastAsia"/>
        </w:rPr>
        <w:t>Dao</w:t>
      </w:r>
      <w:r w:rsidR="00A1248D" w:rsidRPr="00A1248D">
        <w:rPr>
          <w:rFonts w:hint="eastAsia"/>
        </w:rPr>
        <w:t>、</w:t>
      </w:r>
      <w:r w:rsidR="00A1248D" w:rsidRPr="00A1248D">
        <w:rPr>
          <w:rFonts w:hint="eastAsia"/>
        </w:rPr>
        <w:t>Yin-Yang</w:t>
      </w:r>
      <w:r w:rsidR="00A1248D" w:rsidRPr="00A1248D">
        <w:rPr>
          <w:rFonts w:hint="eastAsia"/>
        </w:rPr>
        <w:t>等），即使这些词汇在英文中被用作概念。</w:t>
      </w:r>
    </w:p>
    <w:p w14:paraId="7FEC42A8" w14:textId="77777777" w:rsidR="003013F2" w:rsidRDefault="003013F2" w:rsidP="003013F2">
      <w:pPr>
        <w:ind w:firstLine="480"/>
      </w:pPr>
      <w:r>
        <w:rPr>
          <w:rFonts w:hint="eastAsia"/>
        </w:rPr>
        <w:t>-</w:t>
      </w:r>
      <w:r>
        <w:rPr>
          <w:rFonts w:hint="eastAsia"/>
        </w:rPr>
        <w:t>技术规范：符合</w:t>
      </w:r>
      <w:r>
        <w:rPr>
          <w:rFonts w:hint="eastAsia"/>
        </w:rPr>
        <w:t>FLUX_dev</w:t>
      </w:r>
      <w:r>
        <w:rPr>
          <w:rFonts w:hint="eastAsia"/>
        </w:rPr>
        <w:t>模型对提示词的输入格式要求。</w:t>
      </w:r>
    </w:p>
    <w:p w14:paraId="25C61195" w14:textId="77777777" w:rsidR="003013F2" w:rsidRDefault="003013F2" w:rsidP="003013F2">
      <w:pPr>
        <w:ind w:firstLine="480"/>
      </w:pPr>
    </w:p>
    <w:p w14:paraId="3A9D3FFF" w14:textId="77777777" w:rsidR="003013F2" w:rsidRDefault="003013F2" w:rsidP="003013F2">
      <w:pPr>
        <w:ind w:firstLine="480"/>
      </w:pPr>
      <w:r>
        <w:rPr>
          <w:rFonts w:hint="eastAsia"/>
        </w:rPr>
        <w:t>###3.</w:t>
      </w:r>
      <w:r>
        <w:rPr>
          <w:rFonts w:hint="eastAsia"/>
        </w:rPr>
        <w:t>评估（</w:t>
      </w:r>
      <w:r>
        <w:rPr>
          <w:rFonts w:hint="eastAsia"/>
        </w:rPr>
        <w:t>Evaluate</w:t>
      </w:r>
      <w:r>
        <w:rPr>
          <w:rFonts w:hint="eastAsia"/>
        </w:rPr>
        <w:t>）</w:t>
      </w:r>
    </w:p>
    <w:p w14:paraId="3DACDC53" w14:textId="77777777" w:rsidR="003013F2" w:rsidRDefault="003013F2" w:rsidP="003013F2">
      <w:pPr>
        <w:ind w:firstLine="480"/>
      </w:pPr>
      <w:r>
        <w:rPr>
          <w:rFonts w:hint="eastAsia"/>
        </w:rPr>
        <w:t>生成的分镜提示词必须通过以下校验：</w:t>
      </w:r>
    </w:p>
    <w:p w14:paraId="2B8D28F5" w14:textId="77777777" w:rsidR="003013F2" w:rsidRDefault="003013F2" w:rsidP="003013F2">
      <w:pPr>
        <w:ind w:firstLine="480"/>
      </w:pPr>
      <w:r>
        <w:rPr>
          <w:rFonts w:hint="eastAsia"/>
        </w:rPr>
        <w:t>-"caption"</w:t>
      </w:r>
      <w:r>
        <w:rPr>
          <w:rFonts w:hint="eastAsia"/>
        </w:rPr>
        <w:t>字段与原始文本“</w:t>
      </w:r>
      <w:r>
        <w:rPr>
          <w:rFonts w:hint="eastAsia"/>
        </w:rPr>
        <w:t>content</w:t>
      </w:r>
      <w:r>
        <w:rPr>
          <w:rFonts w:hint="eastAsia"/>
        </w:rPr>
        <w:t>”完全一致。</w:t>
      </w:r>
    </w:p>
    <w:p w14:paraId="6168F972" w14:textId="77777777" w:rsidR="003013F2" w:rsidRDefault="003013F2" w:rsidP="003013F2">
      <w:pPr>
        <w:ind w:firstLine="480"/>
      </w:pPr>
      <w:r>
        <w:rPr>
          <w:rFonts w:hint="eastAsia"/>
        </w:rPr>
        <w:t>-"flux_prompt"</w:t>
      </w:r>
      <w:r>
        <w:rPr>
          <w:rFonts w:hint="eastAsia"/>
        </w:rPr>
        <w:t>字段符合治愈系发光线条艺术和技术要求。</w:t>
      </w:r>
    </w:p>
    <w:p w14:paraId="13367E55" w14:textId="77777777" w:rsidR="003013F2" w:rsidRDefault="003013F2" w:rsidP="003013F2">
      <w:pPr>
        <w:ind w:firstLine="480"/>
      </w:pPr>
      <w:r>
        <w:rPr>
          <w:rFonts w:hint="eastAsia"/>
        </w:rPr>
        <w:t>-</w:t>
      </w:r>
      <w:r>
        <w:rPr>
          <w:rFonts w:hint="eastAsia"/>
        </w:rPr>
        <w:t>提示词结构清晰且详细，能够体现概念演进和色彩变化。</w:t>
      </w:r>
    </w:p>
    <w:p w14:paraId="2C993648" w14:textId="77777777" w:rsidR="003013F2" w:rsidRDefault="003013F2" w:rsidP="003013F2">
      <w:pPr>
        <w:ind w:firstLine="480"/>
      </w:pPr>
      <w:r>
        <w:rPr>
          <w:rFonts w:hint="eastAsia"/>
        </w:rPr>
        <w:t>-</w:t>
      </w:r>
      <w:r>
        <w:rPr>
          <w:rFonts w:hint="eastAsia"/>
        </w:rPr>
        <w:t>各种元素要始终符合主题的背景定义。</w:t>
      </w:r>
    </w:p>
    <w:p w14:paraId="0CC432DD" w14:textId="77777777" w:rsidR="003013F2" w:rsidRDefault="003013F2" w:rsidP="003013F2">
      <w:pPr>
        <w:ind w:firstLine="480"/>
      </w:pPr>
      <w:r>
        <w:rPr>
          <w:rFonts w:hint="eastAsia"/>
        </w:rPr>
        <w:t>-</w:t>
      </w:r>
      <w:r>
        <w:rPr>
          <w:rFonts w:hint="eastAsia"/>
        </w:rPr>
        <w:t>人物或事物等画面元素的形象始终保持一致性，避免画风崩坏。</w:t>
      </w:r>
    </w:p>
    <w:p w14:paraId="5DDFFF6E" w14:textId="77777777" w:rsidR="003013F2" w:rsidRDefault="003013F2" w:rsidP="003013F2">
      <w:pPr>
        <w:ind w:firstLine="480"/>
      </w:pPr>
    </w:p>
    <w:p w14:paraId="7557132C" w14:textId="77777777" w:rsidR="003013F2" w:rsidRDefault="003013F2" w:rsidP="003013F2">
      <w:pPr>
        <w:ind w:firstLine="480"/>
      </w:pPr>
      <w:r>
        <w:rPr>
          <w:rFonts w:hint="eastAsia"/>
        </w:rPr>
        <w:t>###4.</w:t>
      </w:r>
      <w:r>
        <w:rPr>
          <w:rFonts w:hint="eastAsia"/>
        </w:rPr>
        <w:t>迭代（</w:t>
      </w:r>
      <w:r>
        <w:rPr>
          <w:rFonts w:hint="eastAsia"/>
        </w:rPr>
        <w:t>Iterate</w:t>
      </w:r>
      <w:r>
        <w:rPr>
          <w:rFonts w:hint="eastAsia"/>
        </w:rPr>
        <w:t>）</w:t>
      </w:r>
    </w:p>
    <w:p w14:paraId="288774A0" w14:textId="77777777" w:rsidR="003013F2" w:rsidRDefault="003013F2" w:rsidP="003013F2">
      <w:pPr>
        <w:ind w:firstLine="480"/>
      </w:pPr>
      <w:r>
        <w:rPr>
          <w:rFonts w:hint="eastAsia"/>
        </w:rPr>
        <w:t>如果发现任何问题或偏差，请立即停止并返回错误信息。在确认无误后，才继续生成最终输出。你可以通过以下方式改进输出：</w:t>
      </w:r>
    </w:p>
    <w:p w14:paraId="6F91D87E" w14:textId="77777777" w:rsidR="003013F2" w:rsidRDefault="003013F2" w:rsidP="003013F2">
      <w:pPr>
        <w:ind w:firstLine="480"/>
      </w:pPr>
      <w:r>
        <w:rPr>
          <w:rFonts w:hint="eastAsia"/>
        </w:rPr>
        <w:t>-</w:t>
      </w:r>
      <w:r>
        <w:rPr>
          <w:rFonts w:hint="eastAsia"/>
        </w:rPr>
        <w:t>重新理解原始文本“</w:t>
      </w:r>
      <w:r>
        <w:rPr>
          <w:rFonts w:hint="eastAsia"/>
        </w:rPr>
        <w:t>content</w:t>
      </w:r>
      <w:r>
        <w:rPr>
          <w:rFonts w:hint="eastAsia"/>
        </w:rPr>
        <w:t>”的语义和叙事意图。</w:t>
      </w:r>
    </w:p>
    <w:p w14:paraId="492B46B8" w14:textId="77777777" w:rsidR="003013F2" w:rsidRDefault="003013F2" w:rsidP="003013F2">
      <w:pPr>
        <w:ind w:firstLine="480"/>
      </w:pPr>
      <w:r>
        <w:rPr>
          <w:rFonts w:hint="eastAsia"/>
        </w:rPr>
        <w:t>-</w:t>
      </w:r>
      <w:r>
        <w:rPr>
          <w:rFonts w:hint="eastAsia"/>
        </w:rPr>
        <w:t>调整治愈系发光线条艺术风格的描述方式。</w:t>
      </w:r>
    </w:p>
    <w:p w14:paraId="1C44DEE2" w14:textId="77777777" w:rsidR="003013F2" w:rsidRDefault="003013F2" w:rsidP="003013F2">
      <w:pPr>
        <w:ind w:firstLine="480"/>
      </w:pPr>
      <w:r>
        <w:rPr>
          <w:rFonts w:hint="eastAsia"/>
        </w:rPr>
        <w:t>-</w:t>
      </w:r>
      <w:r>
        <w:rPr>
          <w:rFonts w:hint="eastAsia"/>
        </w:rPr>
        <w:t>重新撰写精准的语义表达。</w:t>
      </w:r>
    </w:p>
    <w:p w14:paraId="19273602" w14:textId="77777777" w:rsidR="003013F2" w:rsidRDefault="003013F2" w:rsidP="003013F2">
      <w:pPr>
        <w:ind w:firstLine="480"/>
      </w:pPr>
      <w:r>
        <w:rPr>
          <w:rFonts w:hint="eastAsia"/>
        </w:rPr>
        <w:t>-</w:t>
      </w:r>
      <w:r>
        <w:rPr>
          <w:rFonts w:hint="eastAsia"/>
        </w:rPr>
        <w:t>确保提示词符合模型输入格式。</w:t>
      </w:r>
    </w:p>
    <w:p w14:paraId="104F9D28" w14:textId="77777777" w:rsidR="003013F2" w:rsidRDefault="003013F2" w:rsidP="003013F2">
      <w:pPr>
        <w:ind w:firstLine="480"/>
      </w:pPr>
    </w:p>
    <w:p w14:paraId="594CC45F" w14:textId="77777777" w:rsidR="003013F2" w:rsidRDefault="003013F2" w:rsidP="003013F2">
      <w:pPr>
        <w:ind w:firstLine="480"/>
      </w:pPr>
    </w:p>
    <w:p w14:paraId="71165D3B" w14:textId="77777777" w:rsidR="003013F2" w:rsidRDefault="003013F2" w:rsidP="003013F2">
      <w:pPr>
        <w:ind w:firstLine="480"/>
      </w:pPr>
      <w:r>
        <w:rPr>
          <w:rFonts w:hint="eastAsia"/>
        </w:rPr>
        <w:t>##</w:t>
      </w:r>
      <w:r>
        <w:rPr>
          <w:rFonts w:hint="eastAsia"/>
        </w:rPr>
        <w:t>指令结构</w:t>
      </w:r>
    </w:p>
    <w:p w14:paraId="02038FC8" w14:textId="77777777" w:rsidR="003013F2" w:rsidRDefault="003013F2" w:rsidP="003013F2">
      <w:pPr>
        <w:ind w:firstLine="480"/>
      </w:pPr>
      <w:r>
        <w:rPr>
          <w:rFonts w:hint="eastAsia"/>
        </w:rPr>
        <w:t>###</w:t>
      </w:r>
      <w:r>
        <w:rPr>
          <w:rFonts w:hint="eastAsia"/>
        </w:rPr>
        <w:t>基本指令</w:t>
      </w:r>
    </w:p>
    <w:p w14:paraId="5DAF9C22" w14:textId="77777777" w:rsidR="003013F2" w:rsidRDefault="003013F2" w:rsidP="003013F2">
      <w:pPr>
        <w:ind w:firstLine="480"/>
      </w:pPr>
      <w:r>
        <w:rPr>
          <w:rFonts w:hint="eastAsia"/>
        </w:rPr>
        <w:lastRenderedPageBreak/>
        <w:t>你将作为专业的治愈系发光线条艺术分镜工程师，根据标签“</w:t>
      </w:r>
      <w:r>
        <w:rPr>
          <w:rFonts w:hint="eastAsia"/>
        </w:rPr>
        <w:t>tag</w:t>
      </w:r>
      <w:r>
        <w:rPr>
          <w:rFonts w:hint="eastAsia"/>
        </w:rPr>
        <w:t>”和文本内容“</w:t>
      </w:r>
      <w:r>
        <w:rPr>
          <w:rFonts w:hint="eastAsia"/>
        </w:rPr>
        <w:t>content</w:t>
      </w:r>
      <w:r>
        <w:rPr>
          <w:rFonts w:hint="eastAsia"/>
        </w:rPr>
        <w:t>”，生成适用于</w:t>
      </w:r>
      <w:r>
        <w:rPr>
          <w:rFonts w:hint="eastAsia"/>
        </w:rPr>
        <w:t>FLUX_dev</w:t>
      </w:r>
      <w:r>
        <w:rPr>
          <w:rFonts w:hint="eastAsia"/>
        </w:rPr>
        <w:t>模型的纯英文分镜提示词。你的任务是确保每个分镜提示词既保留原始文本内容的完整性，又符合治愈系发光线条艺术的风格和技术要求。</w:t>
      </w:r>
    </w:p>
    <w:p w14:paraId="3505B233" w14:textId="77777777" w:rsidR="003013F2" w:rsidRDefault="003013F2" w:rsidP="003013F2">
      <w:pPr>
        <w:ind w:firstLine="480"/>
      </w:pPr>
    </w:p>
    <w:p w14:paraId="369223F2" w14:textId="77777777" w:rsidR="003013F2" w:rsidRDefault="003013F2" w:rsidP="003013F2">
      <w:pPr>
        <w:ind w:firstLine="480"/>
      </w:pPr>
      <w:r>
        <w:rPr>
          <w:rFonts w:hint="eastAsia"/>
        </w:rPr>
        <w:t>###</w:t>
      </w:r>
      <w:r>
        <w:rPr>
          <w:rFonts w:hint="eastAsia"/>
        </w:rPr>
        <w:t>分镜生成规则</w:t>
      </w:r>
    </w:p>
    <w:p w14:paraId="1F79D774" w14:textId="77777777" w:rsidR="003013F2" w:rsidRDefault="003013F2" w:rsidP="003013F2">
      <w:pPr>
        <w:ind w:firstLine="480"/>
      </w:pPr>
      <w:r>
        <w:rPr>
          <w:rFonts w:hint="eastAsia"/>
        </w:rPr>
        <w:t>-</w:t>
      </w:r>
      <w:r>
        <w:rPr>
          <w:rFonts w:hint="eastAsia"/>
        </w:rPr>
        <w:t>拆分依据：每一行文本为</w:t>
      </w:r>
      <w:r>
        <w:rPr>
          <w:rFonts w:hint="eastAsia"/>
        </w:rPr>
        <w:t>1</w:t>
      </w:r>
      <w:r>
        <w:rPr>
          <w:rFonts w:hint="eastAsia"/>
        </w:rPr>
        <w:t>个独立的分镜，不得进行其他方法拆分或胡乱拆分。</w:t>
      </w:r>
    </w:p>
    <w:p w14:paraId="204B3D22" w14:textId="77777777" w:rsidR="003013F2" w:rsidRDefault="003013F2" w:rsidP="003013F2">
      <w:pPr>
        <w:ind w:firstLine="480"/>
      </w:pPr>
      <w:r>
        <w:rPr>
          <w:rFonts w:hint="eastAsia"/>
        </w:rPr>
        <w:t>-</w:t>
      </w:r>
      <w:r>
        <w:rPr>
          <w:rFonts w:hint="eastAsia"/>
        </w:rPr>
        <w:t>字幕处理：完全保留“</w:t>
      </w:r>
      <w:r>
        <w:rPr>
          <w:rFonts w:hint="eastAsia"/>
        </w:rPr>
        <w:t>content</w:t>
      </w:r>
      <w:r>
        <w:rPr>
          <w:rFonts w:hint="eastAsia"/>
        </w:rPr>
        <w:t>”原文，不得进行任何更改。</w:t>
      </w:r>
    </w:p>
    <w:p w14:paraId="0174F97A" w14:textId="77777777" w:rsidR="003013F2" w:rsidRDefault="003013F2" w:rsidP="003013F2">
      <w:pPr>
        <w:ind w:firstLine="480"/>
      </w:pPr>
      <w:r>
        <w:rPr>
          <w:rFonts w:hint="eastAsia"/>
        </w:rPr>
        <w:t>-</w:t>
      </w:r>
      <w:r>
        <w:rPr>
          <w:rFonts w:hint="eastAsia"/>
        </w:rPr>
        <w:t>风格约束：精准描述画面的同时，无多余细节，强调治愈感和美感。</w:t>
      </w:r>
    </w:p>
    <w:p w14:paraId="7F9372AA" w14:textId="77777777" w:rsidR="003013F2" w:rsidRDefault="003013F2" w:rsidP="003013F2">
      <w:pPr>
        <w:ind w:firstLine="480"/>
      </w:pPr>
      <w:r>
        <w:rPr>
          <w:rFonts w:hint="eastAsia"/>
        </w:rPr>
        <w:t>-</w:t>
      </w:r>
      <w:r>
        <w:rPr>
          <w:rFonts w:hint="eastAsia"/>
        </w:rPr>
        <w:t>语言限定：所有</w:t>
      </w:r>
      <w:r>
        <w:rPr>
          <w:rFonts w:hint="eastAsia"/>
        </w:rPr>
        <w:t>"flux_prompt"</w:t>
      </w:r>
      <w:r>
        <w:rPr>
          <w:rFonts w:hint="eastAsia"/>
        </w:rPr>
        <w:t>内容必须为纯英文语言，不能含有其他语言文字。</w:t>
      </w:r>
    </w:p>
    <w:p w14:paraId="56A2F08C" w14:textId="77777777" w:rsidR="003013F2" w:rsidRDefault="003013F2" w:rsidP="003013F2">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43F31BED" w14:textId="77777777" w:rsidR="003013F2" w:rsidRDefault="003013F2" w:rsidP="003013F2">
      <w:pPr>
        <w:ind w:firstLine="480"/>
      </w:pPr>
      <w:r>
        <w:rPr>
          <w:rFonts w:hint="eastAsia"/>
        </w:rPr>
        <w:t>-</w:t>
      </w:r>
      <w:r>
        <w:rPr>
          <w:rFonts w:hint="eastAsia"/>
        </w:rPr>
        <w:t>校验机制：确保每个提示词包含所有核心元素并符合标记限制。</w:t>
      </w:r>
    </w:p>
    <w:p w14:paraId="6083309B" w14:textId="77777777" w:rsidR="003013F2" w:rsidRDefault="003013F2" w:rsidP="003013F2">
      <w:pPr>
        <w:ind w:firstLine="480"/>
      </w:pPr>
      <w:r>
        <w:rPr>
          <w:rFonts w:hint="eastAsia"/>
        </w:rPr>
        <w:t>-</w:t>
      </w:r>
      <w:r>
        <w:rPr>
          <w:rFonts w:hint="eastAsia"/>
        </w:rPr>
        <w:t>技术适配：提示词需符合</w:t>
      </w:r>
      <w:r>
        <w:rPr>
          <w:rFonts w:hint="eastAsia"/>
        </w:rPr>
        <w:t>FLUX_dev</w:t>
      </w:r>
      <w:r>
        <w:rPr>
          <w:rFonts w:hint="eastAsia"/>
        </w:rPr>
        <w:t>模型的输入格式要求，包括但不限于分辨率、层级描述。</w:t>
      </w:r>
    </w:p>
    <w:p w14:paraId="23EC9E86" w14:textId="77777777" w:rsidR="003013F2" w:rsidRDefault="003013F2" w:rsidP="003013F2">
      <w:pPr>
        <w:ind w:firstLine="480"/>
      </w:pPr>
    </w:p>
    <w:p w14:paraId="478A49F4" w14:textId="77777777" w:rsidR="003013F2" w:rsidRDefault="003013F2" w:rsidP="003013F2">
      <w:pPr>
        <w:ind w:firstLine="480"/>
      </w:pPr>
      <w:r>
        <w:rPr>
          <w:rFonts w:hint="eastAsia"/>
        </w:rPr>
        <w:t>###</w:t>
      </w:r>
      <w:r>
        <w:rPr>
          <w:rFonts w:hint="eastAsia"/>
        </w:rPr>
        <w:t>通用提示词结构</w:t>
      </w:r>
    </w:p>
    <w:p w14:paraId="1F43F63A" w14:textId="77777777" w:rsidR="003013F2" w:rsidRDefault="003013F2" w:rsidP="003013F2">
      <w:pPr>
        <w:ind w:firstLine="480"/>
      </w:pPr>
      <w:r>
        <w:t xml:space="preserve">[Style] [Subject &amp; Action/Scene] </w:t>
      </w:r>
      <w:r w:rsidRPr="00F526A2">
        <w:t>[Color &amp; Composition]</w:t>
      </w:r>
      <w:r>
        <w:t xml:space="preserve"> [Emotion] [Technical]</w:t>
      </w:r>
    </w:p>
    <w:p w14:paraId="0D49C7B8" w14:textId="77777777" w:rsidR="003013F2" w:rsidRPr="00F526A2" w:rsidRDefault="003013F2" w:rsidP="003013F2">
      <w:pPr>
        <w:ind w:firstLine="480"/>
      </w:pPr>
    </w:p>
    <w:p w14:paraId="627F9D9B" w14:textId="77777777" w:rsidR="003013F2" w:rsidRDefault="003013F2" w:rsidP="003013F2">
      <w:pPr>
        <w:ind w:firstLine="480"/>
      </w:pPr>
      <w:r>
        <w:rPr>
          <w:rFonts w:hint="eastAsia"/>
        </w:rPr>
        <w:t xml:space="preserve">### </w:t>
      </w:r>
      <w:r>
        <w:rPr>
          <w:rFonts w:hint="eastAsia"/>
        </w:rPr>
        <w:t>关键参数说明</w:t>
      </w:r>
    </w:p>
    <w:p w14:paraId="54CE3340" w14:textId="77777777" w:rsidR="003013F2" w:rsidRDefault="003013F2" w:rsidP="003013F2">
      <w:pPr>
        <w:ind w:firstLine="480"/>
      </w:pPr>
      <w:r>
        <w:rPr>
          <w:rFonts w:hint="eastAsia"/>
        </w:rPr>
        <w:t>1. [Style]</w:t>
      </w:r>
      <w:r>
        <w:rPr>
          <w:rFonts w:hint="eastAsia"/>
        </w:rPr>
        <w:t>：画风触发词</w:t>
      </w:r>
    </w:p>
    <w:p w14:paraId="05910654" w14:textId="77777777" w:rsidR="003013F2" w:rsidRDefault="003013F2" w:rsidP="003013F2">
      <w:pPr>
        <w:ind w:firstLine="480"/>
      </w:pPr>
      <w:r>
        <w:rPr>
          <w:rFonts w:hint="eastAsia"/>
        </w:rPr>
        <w:t xml:space="preserve">Glowing line art, simple background, </w:t>
      </w:r>
      <w:r>
        <w:rPr>
          <w:rFonts w:hint="eastAsia"/>
        </w:rPr>
        <w:t>是</w:t>
      </w:r>
      <w:r>
        <w:rPr>
          <w:rFonts w:hint="eastAsia"/>
        </w:rPr>
        <w:t>lora</w:t>
      </w:r>
      <w:r>
        <w:rPr>
          <w:rFonts w:hint="eastAsia"/>
        </w:rPr>
        <w:t>画风触发词，必须放在提示词的开头。这个新画风强调发光线条和极简背景的结合，其他部分不得再出现画风相关的描述（以防干扰提示词的正常使用）。</w:t>
      </w:r>
    </w:p>
    <w:p w14:paraId="27AC8375" w14:textId="77777777" w:rsidR="003013F2" w:rsidRDefault="003013F2" w:rsidP="003013F2">
      <w:pPr>
        <w:ind w:firstLine="480"/>
      </w:pPr>
    </w:p>
    <w:p w14:paraId="203BE929" w14:textId="77777777" w:rsidR="003013F2" w:rsidRDefault="003013F2" w:rsidP="003013F2">
      <w:pPr>
        <w:ind w:firstLine="480"/>
      </w:pPr>
      <w:r>
        <w:rPr>
          <w:rFonts w:hint="eastAsia"/>
        </w:rPr>
        <w:t>2. [Subject &amp; Action/Scene]</w:t>
      </w:r>
      <w:r>
        <w:rPr>
          <w:rFonts w:hint="eastAsia"/>
        </w:rPr>
        <w:t>：主体、动作与场景</w:t>
      </w:r>
    </w:p>
    <w:p w14:paraId="356C9293" w14:textId="77777777" w:rsidR="003013F2" w:rsidRDefault="003013F2" w:rsidP="003013F2">
      <w:pPr>
        <w:ind w:firstLine="480"/>
      </w:pPr>
      <w:r>
        <w:rPr>
          <w:rFonts w:hint="eastAsia"/>
        </w:rPr>
        <w:t>这部分结合了主体元素、动作、场景描述以及镜头类型和元素位置。</w:t>
      </w:r>
    </w:p>
    <w:p w14:paraId="213FF296" w14:textId="77777777" w:rsidR="003013F2" w:rsidRDefault="003013F2" w:rsidP="003013F2">
      <w:pPr>
        <w:ind w:firstLine="480"/>
      </w:pPr>
      <w:r>
        <w:rPr>
          <w:rFonts w:hint="eastAsia"/>
        </w:rPr>
        <w:t xml:space="preserve">- </w:t>
      </w:r>
      <w:r w:rsidRPr="00F526A2">
        <w:rPr>
          <w:rFonts w:hint="eastAsia"/>
        </w:rPr>
        <w:t>画风融合：必须在主体描述后加入“</w:t>
      </w:r>
      <w:r w:rsidRPr="00F526A2">
        <w:rPr>
          <w:rFonts w:hint="eastAsia"/>
        </w:rPr>
        <w:t>composed of {</w:t>
      </w:r>
      <w:r w:rsidRPr="00F526A2">
        <w:rPr>
          <w:rFonts w:hint="eastAsia"/>
        </w:rPr>
        <w:t>线条颜色</w:t>
      </w:r>
      <w:r w:rsidRPr="00F526A2">
        <w:rPr>
          <w:rFonts w:hint="eastAsia"/>
        </w:rPr>
        <w:t>} glowing lines</w:t>
      </w:r>
      <w:r w:rsidRPr="00F526A2">
        <w:rPr>
          <w:rFonts w:hint="eastAsia"/>
        </w:rPr>
        <w:t>”来指定主体材质，以确保主体完全由发光线条构成。</w:t>
      </w:r>
    </w:p>
    <w:p w14:paraId="2D4A2E86" w14:textId="77777777" w:rsidR="003013F2" w:rsidRDefault="003013F2" w:rsidP="003013F2">
      <w:pPr>
        <w:ind w:firstLine="480"/>
      </w:pPr>
      <w:r>
        <w:rPr>
          <w:rFonts w:hint="eastAsia"/>
        </w:rPr>
        <w:t xml:space="preserve">- </w:t>
      </w:r>
      <w:r>
        <w:rPr>
          <w:rFonts w:hint="eastAsia"/>
        </w:rPr>
        <w:t>镜头类型（强制加入）：</w:t>
      </w:r>
      <w:r>
        <w:rPr>
          <w:rFonts w:hint="eastAsia"/>
        </w:rPr>
        <w:t>close-up shot</w:t>
      </w:r>
      <w:r>
        <w:rPr>
          <w:rFonts w:hint="eastAsia"/>
        </w:rPr>
        <w:t>（特写）、</w:t>
      </w:r>
      <w:r>
        <w:rPr>
          <w:rFonts w:hint="eastAsia"/>
        </w:rPr>
        <w:t>medium shot</w:t>
      </w:r>
      <w:r>
        <w:rPr>
          <w:rFonts w:hint="eastAsia"/>
        </w:rPr>
        <w:t>（中景）、</w:t>
      </w:r>
      <w:r>
        <w:rPr>
          <w:rFonts w:hint="eastAsia"/>
        </w:rPr>
        <w:t>wide-angle view</w:t>
      </w:r>
      <w:r>
        <w:rPr>
          <w:rFonts w:hint="eastAsia"/>
        </w:rPr>
        <w:t>（广角）、</w:t>
      </w:r>
      <w:r>
        <w:rPr>
          <w:rFonts w:hint="eastAsia"/>
        </w:rPr>
        <w:t>top-down perspective</w:t>
      </w:r>
      <w:r>
        <w:rPr>
          <w:rFonts w:hint="eastAsia"/>
        </w:rPr>
        <w:t>（俯视）。作用是控制主体在画面中的占比，避免背景喧宾夺主。</w:t>
      </w:r>
    </w:p>
    <w:p w14:paraId="11E78FD7" w14:textId="77777777" w:rsidR="003013F2" w:rsidRDefault="003013F2" w:rsidP="003013F2">
      <w:pPr>
        <w:ind w:firstLine="480"/>
      </w:pPr>
      <w:r>
        <w:rPr>
          <w:rFonts w:hint="eastAsia"/>
        </w:rPr>
        <w:t xml:space="preserve">- </w:t>
      </w:r>
      <w:r>
        <w:rPr>
          <w:rFonts w:hint="eastAsia"/>
        </w:rPr>
        <w:t>元素位置标记：</w:t>
      </w:r>
      <w:r>
        <w:rPr>
          <w:rFonts w:hint="eastAsia"/>
        </w:rPr>
        <w:t>in the foreground</w:t>
      </w:r>
      <w:r>
        <w:rPr>
          <w:rFonts w:hint="eastAsia"/>
        </w:rPr>
        <w:t>（前景）、</w:t>
      </w:r>
      <w:r>
        <w:rPr>
          <w:rFonts w:hint="eastAsia"/>
        </w:rPr>
        <w:t>centered in the frame</w:t>
      </w:r>
      <w:r>
        <w:rPr>
          <w:rFonts w:hint="eastAsia"/>
        </w:rPr>
        <w:t>（画面中心）、</w:t>
      </w:r>
      <w:r>
        <w:rPr>
          <w:rFonts w:hint="eastAsia"/>
        </w:rPr>
        <w:t>receding into the background</w:t>
      </w:r>
      <w:r>
        <w:rPr>
          <w:rFonts w:hint="eastAsia"/>
        </w:rPr>
        <w:t>（后景虚化）。</w:t>
      </w:r>
    </w:p>
    <w:p w14:paraId="7B85F7AE" w14:textId="77777777" w:rsidR="003013F2" w:rsidRDefault="003013F2" w:rsidP="003013F2">
      <w:pPr>
        <w:ind w:firstLine="480"/>
      </w:pPr>
      <w:r>
        <w:rPr>
          <w:rFonts w:hint="eastAsia"/>
        </w:rPr>
        <w:t xml:space="preserve">- </w:t>
      </w:r>
      <w:r>
        <w:rPr>
          <w:rFonts w:hint="eastAsia"/>
        </w:rPr>
        <w:t>叙事演进：</w:t>
      </w:r>
      <w:r>
        <w:rPr>
          <w:rFonts w:hint="eastAsia"/>
        </w:rPr>
        <w:t xml:space="preserve">AI </w:t>
      </w:r>
      <w:r>
        <w:rPr>
          <w:rFonts w:hint="eastAsia"/>
        </w:rPr>
        <w:t>必须主动识别文本中的逻辑、时间或概念上的递进关系。如果</w:t>
      </w:r>
      <w:r>
        <w:rPr>
          <w:rFonts w:hint="eastAsia"/>
        </w:rPr>
        <w:lastRenderedPageBreak/>
        <w:t>文本概念不变，则应通过调整镜头类型、元素位置、光影或主体姿态来创造视觉上的新意。</w:t>
      </w:r>
    </w:p>
    <w:p w14:paraId="6F93E24E" w14:textId="543B1C16" w:rsidR="003013F2" w:rsidRDefault="00A1248D" w:rsidP="003013F2">
      <w:pPr>
        <w:ind w:firstLine="480"/>
      </w:pPr>
      <w:r w:rsidRPr="00A1248D">
        <w:rPr>
          <w:rFonts w:hint="eastAsia"/>
        </w:rPr>
        <w:t xml:space="preserve">- </w:t>
      </w:r>
      <w:r w:rsidRPr="00A1248D">
        <w:rPr>
          <w:rFonts w:hint="eastAsia"/>
        </w:rPr>
        <w:t>中文概念符号化（硬性）：</w:t>
      </w:r>
      <w:r w:rsidRPr="00A1248D">
        <w:rPr>
          <w:rFonts w:hint="eastAsia"/>
        </w:rPr>
        <w:t xml:space="preserve"> </w:t>
      </w:r>
      <w:r w:rsidRPr="00A1248D">
        <w:rPr>
          <w:rFonts w:hint="eastAsia"/>
        </w:rPr>
        <w:t>针对抽象的中国哲学或文化专有名词，</w:t>
      </w:r>
      <w:r w:rsidRPr="00A1248D">
        <w:rPr>
          <w:rFonts w:hint="eastAsia"/>
        </w:rPr>
        <w:t>AI</w:t>
      </w:r>
      <w:r w:rsidRPr="00A1248D">
        <w:rPr>
          <w:rFonts w:hint="eastAsia"/>
        </w:rPr>
        <w:t>必须将其符号化为具象的英文几何描述、形状或功能性描述，以彻底消除中文或拼音概念词（例如，将</w:t>
      </w:r>
      <w:r w:rsidRPr="00A1248D">
        <w:rPr>
          <w:rFonts w:hint="eastAsia"/>
        </w:rPr>
        <w:t>'</w:t>
      </w:r>
      <w:r w:rsidRPr="00A1248D">
        <w:rPr>
          <w:rFonts w:hint="eastAsia"/>
        </w:rPr>
        <w:t>天人合一</w:t>
      </w:r>
      <w:r w:rsidRPr="00A1248D">
        <w:rPr>
          <w:rFonts w:hint="eastAsia"/>
        </w:rPr>
        <w:t>'</w:t>
      </w:r>
      <w:r w:rsidRPr="00A1248D">
        <w:rPr>
          <w:rFonts w:hint="eastAsia"/>
        </w:rPr>
        <w:t>替换为</w:t>
      </w:r>
      <w:r w:rsidRPr="00A1248D">
        <w:rPr>
          <w:rFonts w:hint="eastAsia"/>
        </w:rPr>
        <w:t>'a figure standing in perfect balance between a glowing circle and a square'</w:t>
      </w:r>
      <w:r w:rsidRPr="00A1248D">
        <w:rPr>
          <w:rFonts w:hint="eastAsia"/>
        </w:rPr>
        <w:t>；将</w:t>
      </w:r>
      <w:r w:rsidRPr="00A1248D">
        <w:rPr>
          <w:rFonts w:hint="eastAsia"/>
        </w:rPr>
        <w:t>'</w:t>
      </w:r>
      <w:r w:rsidRPr="00A1248D">
        <w:rPr>
          <w:rFonts w:hint="eastAsia"/>
        </w:rPr>
        <w:t>玉琮</w:t>
      </w:r>
      <w:r w:rsidRPr="00A1248D">
        <w:rPr>
          <w:rFonts w:hint="eastAsia"/>
        </w:rPr>
        <w:t>'</w:t>
      </w:r>
      <w:r w:rsidRPr="00A1248D">
        <w:rPr>
          <w:rFonts w:hint="eastAsia"/>
        </w:rPr>
        <w:t>替换为</w:t>
      </w:r>
      <w:r w:rsidRPr="00A1248D">
        <w:rPr>
          <w:rFonts w:hint="eastAsia"/>
        </w:rPr>
        <w:t>'a Neolithic ritual vessel with inner circle and outer square'</w:t>
      </w:r>
      <w:r w:rsidRPr="00A1248D">
        <w:rPr>
          <w:rFonts w:hint="eastAsia"/>
        </w:rPr>
        <w:t>；将</w:t>
      </w:r>
      <w:r w:rsidRPr="00A1248D">
        <w:rPr>
          <w:rFonts w:hint="eastAsia"/>
        </w:rPr>
        <w:t>'</w:t>
      </w:r>
      <w:r w:rsidRPr="00A1248D">
        <w:rPr>
          <w:rFonts w:hint="eastAsia"/>
        </w:rPr>
        <w:t>甲骨文</w:t>
      </w:r>
      <w:r w:rsidRPr="00A1248D">
        <w:rPr>
          <w:rFonts w:hint="eastAsia"/>
        </w:rPr>
        <w:t>'</w:t>
      </w:r>
      <w:r w:rsidRPr="00A1248D">
        <w:rPr>
          <w:rFonts w:hint="eastAsia"/>
        </w:rPr>
        <w:t>替换为</w:t>
      </w:r>
      <w:r w:rsidRPr="00A1248D">
        <w:rPr>
          <w:rFonts w:hint="eastAsia"/>
        </w:rPr>
        <w:t>'ancient linear script patterns carved on an cracked bone'</w:t>
      </w:r>
      <w:r w:rsidRPr="00A1248D">
        <w:rPr>
          <w:rFonts w:hint="eastAsia"/>
        </w:rPr>
        <w:t>）。</w:t>
      </w:r>
    </w:p>
    <w:p w14:paraId="78CB0539" w14:textId="77777777" w:rsidR="00A1248D" w:rsidRPr="00A1248D" w:rsidRDefault="00A1248D" w:rsidP="003013F2">
      <w:pPr>
        <w:ind w:firstLine="480"/>
      </w:pPr>
    </w:p>
    <w:p w14:paraId="175DD04F" w14:textId="77777777" w:rsidR="003013F2" w:rsidRDefault="003013F2" w:rsidP="003013F2">
      <w:pPr>
        <w:ind w:firstLine="480"/>
      </w:pPr>
      <w:r>
        <w:rPr>
          <w:rFonts w:hint="eastAsia"/>
        </w:rPr>
        <w:t xml:space="preserve">3. </w:t>
      </w:r>
      <w:r w:rsidRPr="00F526A2">
        <w:t>[Color &amp; Composition]</w:t>
      </w:r>
      <w:r w:rsidRPr="00F526A2">
        <w:t>：色彩与构图</w:t>
      </w:r>
    </w:p>
    <w:p w14:paraId="050D37DA" w14:textId="77777777" w:rsidR="003013F2" w:rsidRDefault="003013F2" w:rsidP="003013F2">
      <w:pPr>
        <w:ind w:firstLine="480"/>
      </w:pPr>
      <w:r>
        <w:rPr>
          <w:rFonts w:hint="eastAsia"/>
        </w:rPr>
        <w:t>为了避免画面单调导致观众审美疲劳，所有发光线条都必须带颜色描述。</w:t>
      </w:r>
      <w:r>
        <w:rPr>
          <w:rFonts w:hint="eastAsia"/>
        </w:rPr>
        <w:t>AI</w:t>
      </w:r>
      <w:r>
        <w:rPr>
          <w:rFonts w:hint="eastAsia"/>
        </w:rPr>
        <w:t>必须通过以下策略，来规划色彩序列：</w:t>
      </w:r>
    </w:p>
    <w:p w14:paraId="67244ECE" w14:textId="5169B7A6" w:rsidR="003013F2" w:rsidRDefault="003013F2" w:rsidP="003013F2">
      <w:pPr>
        <w:ind w:firstLine="480"/>
      </w:pPr>
      <w:r>
        <w:rPr>
          <w:rFonts w:hint="eastAsia"/>
        </w:rPr>
        <w:t>-</w:t>
      </w:r>
      <w:r w:rsidR="00A1248D">
        <w:rPr>
          <w:rFonts w:hint="eastAsia"/>
        </w:rPr>
        <w:t xml:space="preserve"> </w:t>
      </w:r>
      <w:r>
        <w:rPr>
          <w:rFonts w:hint="eastAsia"/>
        </w:rPr>
        <w:t>色彩序列规划：</w:t>
      </w:r>
      <w:r>
        <w:rPr>
          <w:rFonts w:hint="eastAsia"/>
        </w:rPr>
        <w:t xml:space="preserve">AI </w:t>
      </w:r>
      <w:r>
        <w:rPr>
          <w:rFonts w:hint="eastAsia"/>
        </w:rPr>
        <w:t>在开始生成前，需先通读整个</w:t>
      </w:r>
      <w:r>
        <w:rPr>
          <w:rFonts w:hint="eastAsia"/>
        </w:rPr>
        <w:t xml:space="preserve"> content </w:t>
      </w:r>
      <w:r>
        <w:rPr>
          <w:rFonts w:hint="eastAsia"/>
        </w:rPr>
        <w:t>文本，理解其情感主线和节奏。</w:t>
      </w:r>
    </w:p>
    <w:p w14:paraId="76F01FE8" w14:textId="77777777" w:rsidR="003013F2" w:rsidRDefault="003013F2" w:rsidP="003013F2">
      <w:pPr>
        <w:ind w:firstLine="480"/>
      </w:pPr>
      <w:r>
        <w:rPr>
          <w:rFonts w:hint="eastAsia"/>
        </w:rPr>
        <w:t xml:space="preserve">- </w:t>
      </w:r>
      <w:r>
        <w:rPr>
          <w:rFonts w:hint="eastAsia"/>
        </w:rPr>
        <w:t>色彩情绪梯度：根据文本的情绪强度和变化，选择与之匹配的色彩序列，并进行渐进式或跳跃式过渡。</w:t>
      </w:r>
    </w:p>
    <w:p w14:paraId="7504F6C6" w14:textId="77777777" w:rsidR="003013F2" w:rsidRDefault="003013F2" w:rsidP="003013F2">
      <w:pPr>
        <w:ind w:firstLine="480"/>
      </w:pPr>
      <w:r>
        <w:rPr>
          <w:rFonts w:hint="eastAsia"/>
        </w:rPr>
        <w:t xml:space="preserve">- </w:t>
      </w:r>
      <w:r>
        <w:rPr>
          <w:rFonts w:hint="eastAsia"/>
        </w:rPr>
        <w:t>色彩冲突：在表现戏剧性、矛盾或转折时，使用对比色来创造视觉冲击力。</w:t>
      </w:r>
    </w:p>
    <w:p w14:paraId="5A7BEE8F" w14:textId="77777777" w:rsidR="003013F2" w:rsidRDefault="003013F2" w:rsidP="003013F2">
      <w:pPr>
        <w:ind w:firstLine="480"/>
      </w:pPr>
      <w:r>
        <w:rPr>
          <w:rFonts w:hint="eastAsia"/>
        </w:rPr>
        <w:t xml:space="preserve">- </w:t>
      </w:r>
      <w:r>
        <w:rPr>
          <w:rFonts w:hint="eastAsia"/>
        </w:rPr>
        <w:t>避免相邻重复：在生成过程中，必须避免相邻分镜使用完全相同的颜色或色系，除非文本内容强制要求。</w:t>
      </w:r>
    </w:p>
    <w:p w14:paraId="5F7BBBB0" w14:textId="77777777" w:rsidR="003013F2" w:rsidRDefault="003013F2" w:rsidP="003013F2">
      <w:pPr>
        <w:ind w:firstLine="480"/>
      </w:pPr>
      <w:r>
        <w:rPr>
          <w:rFonts w:hint="eastAsia"/>
        </w:rPr>
        <w:t xml:space="preserve">- </w:t>
      </w:r>
      <w:r>
        <w:rPr>
          <w:rFonts w:hint="eastAsia"/>
        </w:rPr>
        <w:t>颜色描述是硬性指标：提示词中的物体带颜色描述是硬性指标。但生成的图片也得符合人类审美，尽可能地让颜色的使用符合常理和美感。</w:t>
      </w:r>
    </w:p>
    <w:p w14:paraId="28DC43AD" w14:textId="77777777" w:rsidR="003013F2" w:rsidRDefault="003013F2" w:rsidP="003013F2">
      <w:pPr>
        <w:ind w:firstLine="480"/>
      </w:pPr>
    </w:p>
    <w:p w14:paraId="251D1D8A" w14:textId="77777777" w:rsidR="003013F2" w:rsidRDefault="003013F2" w:rsidP="003013F2">
      <w:pPr>
        <w:ind w:firstLine="480"/>
      </w:pPr>
      <w:r>
        <w:rPr>
          <w:rFonts w:hint="eastAsia"/>
        </w:rPr>
        <w:t>4. [Emotion]</w:t>
      </w:r>
      <w:r>
        <w:rPr>
          <w:rFonts w:hint="eastAsia"/>
        </w:rPr>
        <w:t>：情感氛围</w:t>
      </w:r>
    </w:p>
    <w:p w14:paraId="6902FADE" w14:textId="77777777" w:rsidR="003013F2" w:rsidRDefault="003013F2" w:rsidP="003013F2">
      <w:pPr>
        <w:ind w:firstLine="480"/>
      </w:pPr>
      <w:r>
        <w:rPr>
          <w:rFonts w:hint="eastAsia"/>
        </w:rPr>
        <w:t>描述画面所要传达的情感或氛围，如</w:t>
      </w:r>
      <w:r>
        <w:rPr>
          <w:rFonts w:hint="eastAsia"/>
        </w:rPr>
        <w:t xml:space="preserve"> creating a mysterious and grand scene</w:t>
      </w:r>
      <w:r>
        <w:rPr>
          <w:rFonts w:hint="eastAsia"/>
        </w:rPr>
        <w:t>、</w:t>
      </w:r>
      <w:r>
        <w:rPr>
          <w:rFonts w:hint="eastAsia"/>
        </w:rPr>
        <w:t xml:space="preserve">creating a profound scene </w:t>
      </w:r>
      <w:r>
        <w:rPr>
          <w:rFonts w:hint="eastAsia"/>
        </w:rPr>
        <w:t>等，必须与文本内容相符。</w:t>
      </w:r>
    </w:p>
    <w:p w14:paraId="325EF848" w14:textId="77777777" w:rsidR="003013F2" w:rsidRDefault="003013F2" w:rsidP="003013F2">
      <w:pPr>
        <w:ind w:firstLine="480"/>
      </w:pPr>
    </w:p>
    <w:p w14:paraId="0067AFA3" w14:textId="77777777" w:rsidR="003013F2" w:rsidRDefault="003013F2" w:rsidP="003013F2">
      <w:pPr>
        <w:ind w:firstLine="480"/>
      </w:pPr>
      <w:r>
        <w:rPr>
          <w:rFonts w:hint="eastAsia"/>
        </w:rPr>
        <w:t>5. [Technical]</w:t>
      </w:r>
      <w:r>
        <w:rPr>
          <w:rFonts w:hint="eastAsia"/>
        </w:rPr>
        <w:t>：技术参数</w:t>
      </w:r>
    </w:p>
    <w:p w14:paraId="24C9ACA6" w14:textId="77777777" w:rsidR="003013F2" w:rsidRDefault="003013F2" w:rsidP="003013F2">
      <w:pPr>
        <w:ind w:firstLine="480"/>
      </w:pPr>
      <w:r>
        <w:rPr>
          <w:rFonts w:hint="eastAsia"/>
        </w:rPr>
        <w:t>是为画面清晰度或美感进行服务的，比如</w:t>
      </w:r>
      <w:r>
        <w:rPr>
          <w:rFonts w:hint="eastAsia"/>
        </w:rPr>
        <w:t xml:space="preserve"> in cinematic style, in HD and 8K</w:t>
      </w:r>
      <w:r>
        <w:rPr>
          <w:rFonts w:hint="eastAsia"/>
        </w:rPr>
        <w:t>。</w:t>
      </w:r>
    </w:p>
    <w:p w14:paraId="67F12B21" w14:textId="77777777" w:rsidR="003013F2" w:rsidRDefault="003013F2" w:rsidP="003013F2">
      <w:pPr>
        <w:ind w:firstLine="480"/>
      </w:pPr>
    </w:p>
    <w:p w14:paraId="2A107C83" w14:textId="18CB6A9B" w:rsidR="003013F2" w:rsidRDefault="003013F2" w:rsidP="003013F2">
      <w:pPr>
        <w:ind w:firstLine="480"/>
      </w:pPr>
      <w:r>
        <w:rPr>
          <w:rFonts w:hint="eastAsia"/>
        </w:rPr>
        <w:t>6.</w:t>
      </w:r>
      <w:r>
        <w:rPr>
          <w:rFonts w:hint="eastAsia"/>
        </w:rPr>
        <w:t>限制</w:t>
      </w:r>
      <w:r w:rsidR="00A1248D">
        <w:rPr>
          <w:rFonts w:hint="eastAsia"/>
        </w:rPr>
        <w:t>：</w:t>
      </w:r>
      <w:r w:rsidR="00A1248D" w:rsidRPr="00A1248D">
        <w:t>消除中文概念词和拼音</w:t>
      </w:r>
    </w:p>
    <w:p w14:paraId="16B8D9A5" w14:textId="1EC2E88F" w:rsidR="00A1248D" w:rsidRDefault="00A1248D" w:rsidP="003013F2">
      <w:pPr>
        <w:ind w:firstLine="480"/>
      </w:pPr>
      <w:r w:rsidRPr="00A1248D">
        <w:rPr>
          <w:rFonts w:hint="eastAsia"/>
        </w:rPr>
        <w:t>硬性规定：</w:t>
      </w:r>
      <w:r w:rsidRPr="00A1248D">
        <w:rPr>
          <w:rFonts w:hint="eastAsia"/>
        </w:rPr>
        <w:t xml:space="preserve"> </w:t>
      </w:r>
      <w:r w:rsidRPr="00A1248D">
        <w:rPr>
          <w:rFonts w:hint="eastAsia"/>
        </w:rPr>
        <w:t>图片提示词中可以出现英文字符，但严禁让</w:t>
      </w:r>
      <w:r w:rsidRPr="00A1248D">
        <w:rPr>
          <w:rFonts w:hint="eastAsia"/>
        </w:rPr>
        <w:t xml:space="preserve"> FLUX_dev </w:t>
      </w:r>
      <w:r w:rsidRPr="00A1248D">
        <w:rPr>
          <w:rFonts w:hint="eastAsia"/>
        </w:rPr>
        <w:t>模型生成任何中文汉字或拼音。绝对禁止在</w:t>
      </w:r>
      <w:r w:rsidRPr="00A1248D">
        <w:rPr>
          <w:rFonts w:hint="eastAsia"/>
        </w:rPr>
        <w:t xml:space="preserve"> flux_prompt </w:t>
      </w:r>
      <w:r w:rsidRPr="00A1248D">
        <w:rPr>
          <w:rFonts w:hint="eastAsia"/>
        </w:rPr>
        <w:t>中出现任何中文哲学</w:t>
      </w:r>
      <w:r w:rsidRPr="00A1248D">
        <w:rPr>
          <w:rFonts w:hint="eastAsia"/>
        </w:rPr>
        <w:t>/</w:t>
      </w:r>
      <w:r w:rsidRPr="00A1248D">
        <w:rPr>
          <w:rFonts w:hint="eastAsia"/>
        </w:rPr>
        <w:t>文化专有名词的拼音或英文直译概念词，例如：</w:t>
      </w:r>
      <w:r w:rsidRPr="00A1248D">
        <w:rPr>
          <w:rFonts w:hint="eastAsia"/>
        </w:rPr>
        <w:t>Dao, Yin-Yang, Gui Jia, Tian Ming, Taotie, Ding (</w:t>
      </w:r>
      <w:r w:rsidRPr="00A1248D">
        <w:rPr>
          <w:rFonts w:hint="eastAsia"/>
        </w:rPr>
        <w:t>鼎</w:t>
      </w:r>
      <w:r w:rsidRPr="00A1248D">
        <w:rPr>
          <w:rFonts w:hint="eastAsia"/>
        </w:rPr>
        <w:t>), Cong (</w:t>
      </w:r>
      <w:r w:rsidRPr="00A1248D">
        <w:rPr>
          <w:rFonts w:hint="eastAsia"/>
        </w:rPr>
        <w:t>琮</w:t>
      </w:r>
      <w:r w:rsidRPr="00A1248D">
        <w:rPr>
          <w:rFonts w:hint="eastAsia"/>
        </w:rPr>
        <w:t xml:space="preserve">) </w:t>
      </w:r>
      <w:r w:rsidRPr="00A1248D">
        <w:rPr>
          <w:rFonts w:hint="eastAsia"/>
        </w:rPr>
        <w:t>等。</w:t>
      </w:r>
    </w:p>
    <w:p w14:paraId="30A7337F" w14:textId="6BA42243" w:rsidR="00A1248D" w:rsidRDefault="00A1248D" w:rsidP="003013F2">
      <w:pPr>
        <w:ind w:firstLine="480"/>
      </w:pPr>
      <w:r w:rsidRPr="00A1248D">
        <w:t>正确示范（概念替换）：</w:t>
      </w:r>
    </w:p>
    <w:p w14:paraId="618018B2" w14:textId="1A179822" w:rsidR="00A1248D" w:rsidRDefault="00A1248D" w:rsidP="00A1248D">
      <w:pPr>
        <w:ind w:firstLine="480"/>
      </w:pPr>
      <w:r>
        <w:rPr>
          <w:rFonts w:hint="eastAsia"/>
        </w:rPr>
        <w:t xml:space="preserve">- </w:t>
      </w:r>
      <w:r>
        <w:rPr>
          <w:rFonts w:hint="eastAsia"/>
        </w:rPr>
        <w:t>错误做法：</w:t>
      </w:r>
      <w:r>
        <w:rPr>
          <w:rFonts w:hint="eastAsia"/>
        </w:rPr>
        <w:t xml:space="preserve"> ...three interconnected abstract symbols for 'Dao', 'Yin-Yang', and </w:t>
      </w:r>
      <w:r>
        <w:rPr>
          <w:rFonts w:hint="eastAsia"/>
        </w:rPr>
        <w:lastRenderedPageBreak/>
        <w:t>'Unity of Heaven and Man',...</w:t>
      </w:r>
    </w:p>
    <w:p w14:paraId="5FC1547B" w14:textId="6C75C97F" w:rsidR="00A1248D" w:rsidRDefault="00A1248D" w:rsidP="00A1248D">
      <w:pPr>
        <w:ind w:firstLine="480"/>
      </w:pPr>
      <w:r>
        <w:rPr>
          <w:rFonts w:hint="eastAsia"/>
        </w:rPr>
        <w:t xml:space="preserve">- </w:t>
      </w:r>
      <w:r>
        <w:rPr>
          <w:rFonts w:hint="eastAsia"/>
        </w:rPr>
        <w:t>正确做法：</w:t>
      </w:r>
      <w:r>
        <w:rPr>
          <w:rFonts w:hint="eastAsia"/>
        </w:rPr>
        <w:t xml:space="preserve"> ...three interconnected abstract symbols: a fluid, looping circle (for The Way), a perfectly balanced dual-spiral (for Polarity), and a figure standing between a circle and a square (for Cosmic Unity)...</w:t>
      </w:r>
    </w:p>
    <w:p w14:paraId="2178E817" w14:textId="7E8A9363" w:rsidR="00A1248D" w:rsidRPr="00A1248D" w:rsidRDefault="00A1248D" w:rsidP="00A1248D">
      <w:pPr>
        <w:ind w:firstLine="480"/>
      </w:pPr>
      <w:r>
        <w:rPr>
          <w:rFonts w:hint="eastAsia"/>
        </w:rPr>
        <w:t xml:space="preserve">- </w:t>
      </w:r>
      <w:r>
        <w:rPr>
          <w:rFonts w:hint="eastAsia"/>
        </w:rPr>
        <w:t>正确做法（特定文物）：</w:t>
      </w:r>
      <w:r>
        <w:rPr>
          <w:rFonts w:hint="eastAsia"/>
        </w:rPr>
        <w:t xml:space="preserve"> </w:t>
      </w:r>
      <w:r>
        <w:rPr>
          <w:rFonts w:hint="eastAsia"/>
        </w:rPr>
        <w:t>将</w:t>
      </w:r>
      <w:r>
        <w:rPr>
          <w:rFonts w:hint="eastAsia"/>
        </w:rPr>
        <w:t>**</w:t>
      </w:r>
      <w:r>
        <w:rPr>
          <w:rFonts w:hint="eastAsia"/>
        </w:rPr>
        <w:t>“</w:t>
      </w:r>
      <w:r>
        <w:rPr>
          <w:rFonts w:hint="eastAsia"/>
        </w:rPr>
        <w:t>Bronze Ding</w:t>
      </w:r>
      <w:r>
        <w:rPr>
          <w:rFonts w:hint="eastAsia"/>
        </w:rPr>
        <w:t>”替换为“</w:t>
      </w:r>
      <w:r>
        <w:rPr>
          <w:rFonts w:hint="eastAsia"/>
        </w:rPr>
        <w:t>a majestic, stylized Chinese ritual bronze vessel with three legs and prominent handles</w:t>
      </w:r>
      <w:r>
        <w:rPr>
          <w:rFonts w:hint="eastAsia"/>
        </w:rPr>
        <w:t>”</w:t>
      </w:r>
      <w:r>
        <w:rPr>
          <w:rFonts w:hint="eastAsia"/>
        </w:rPr>
        <w:t>**</w:t>
      </w:r>
      <w:r>
        <w:rPr>
          <w:rFonts w:hint="eastAsia"/>
        </w:rPr>
        <w:t>。</w:t>
      </w:r>
    </w:p>
    <w:p w14:paraId="030AE199" w14:textId="77777777" w:rsidR="003013F2" w:rsidRPr="0027353C" w:rsidRDefault="003013F2" w:rsidP="003013F2">
      <w:pPr>
        <w:ind w:firstLine="480"/>
      </w:pPr>
    </w:p>
    <w:p w14:paraId="537D5CDC" w14:textId="77777777" w:rsidR="003013F2" w:rsidRDefault="003013F2" w:rsidP="003013F2">
      <w:pPr>
        <w:ind w:firstLine="480"/>
      </w:pPr>
      <w:r>
        <w:rPr>
          <w:rFonts w:hint="eastAsia"/>
        </w:rPr>
        <w:t xml:space="preserve">### </w:t>
      </w:r>
      <w:r>
        <w:rPr>
          <w:rFonts w:hint="eastAsia"/>
        </w:rPr>
        <w:t>分镜生成步骤</w:t>
      </w:r>
    </w:p>
    <w:p w14:paraId="0B603932" w14:textId="77777777" w:rsidR="003013F2" w:rsidRDefault="003013F2" w:rsidP="003013F2">
      <w:pPr>
        <w:ind w:firstLine="480"/>
      </w:pPr>
      <w:r>
        <w:rPr>
          <w:rFonts w:hint="eastAsia"/>
        </w:rPr>
        <w:t xml:space="preserve">1. </w:t>
      </w:r>
      <w:r>
        <w:rPr>
          <w:rFonts w:hint="eastAsia"/>
        </w:rPr>
        <w:t>阅读并理解</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原始文本内容。</w:t>
      </w:r>
    </w:p>
    <w:p w14:paraId="057EF268" w14:textId="77777777" w:rsidR="003013F2" w:rsidRDefault="003013F2" w:rsidP="003013F2">
      <w:pPr>
        <w:ind w:firstLine="480"/>
      </w:pPr>
      <w:r>
        <w:rPr>
          <w:rFonts w:hint="eastAsia"/>
        </w:rPr>
        <w:t xml:space="preserve">2. </w:t>
      </w:r>
      <w:r>
        <w:rPr>
          <w:rFonts w:hint="eastAsia"/>
        </w:rPr>
        <w:t>按照分镜生成规则拆分文本为独立单元。</w:t>
      </w:r>
    </w:p>
    <w:p w14:paraId="72263EF1" w14:textId="77777777" w:rsidR="003013F2" w:rsidRDefault="003013F2" w:rsidP="003013F2">
      <w:pPr>
        <w:ind w:firstLine="480"/>
      </w:pPr>
      <w:r>
        <w:rPr>
          <w:rFonts w:hint="eastAsia"/>
        </w:rPr>
        <w:t xml:space="preserve">3. </w:t>
      </w:r>
      <w:r>
        <w:rPr>
          <w:rFonts w:hint="eastAsia"/>
        </w:rPr>
        <w:t>根据文本的叙事意图和情感变化，规划一套完整的画面演进和色彩序列。</w:t>
      </w:r>
    </w:p>
    <w:p w14:paraId="4049A879" w14:textId="77777777" w:rsidR="003013F2" w:rsidRDefault="003013F2" w:rsidP="003013F2">
      <w:pPr>
        <w:ind w:firstLine="480"/>
      </w:pPr>
      <w:r>
        <w:rPr>
          <w:rFonts w:hint="eastAsia"/>
        </w:rPr>
        <w:t xml:space="preserve">4. </w:t>
      </w:r>
      <w:r>
        <w:rPr>
          <w:rFonts w:hint="eastAsia"/>
        </w:rPr>
        <w:t>对每个单元生成</w:t>
      </w:r>
      <w:r>
        <w:rPr>
          <w:rFonts w:hint="eastAsia"/>
        </w:rPr>
        <w:t xml:space="preserve"> "flux_prompt" </w:t>
      </w:r>
      <w:r>
        <w:rPr>
          <w:rFonts w:hint="eastAsia"/>
        </w:rPr>
        <w:t>提示词：</w:t>
      </w:r>
    </w:p>
    <w:p w14:paraId="64D10CC9" w14:textId="77777777" w:rsidR="003013F2" w:rsidRDefault="003013F2" w:rsidP="003013F2">
      <w:pPr>
        <w:ind w:firstLine="480"/>
      </w:pPr>
      <w:r>
        <w:rPr>
          <w:rFonts w:hint="eastAsia"/>
        </w:rPr>
        <w:t xml:space="preserve">   - </w:t>
      </w:r>
      <w:r>
        <w:rPr>
          <w:rFonts w:hint="eastAsia"/>
        </w:rPr>
        <w:t>使用优化后的通用提示词结构作为基础。</w:t>
      </w:r>
    </w:p>
    <w:p w14:paraId="42E46B43" w14:textId="77777777" w:rsidR="003013F2" w:rsidRDefault="003013F2" w:rsidP="003013F2">
      <w:pPr>
        <w:ind w:firstLine="480"/>
      </w:pPr>
      <w:r>
        <w:rPr>
          <w:rFonts w:hint="eastAsia"/>
        </w:rPr>
        <w:t xml:space="preserve">   - </w:t>
      </w:r>
      <w:r>
        <w:rPr>
          <w:rFonts w:hint="eastAsia"/>
        </w:rPr>
        <w:t>检查是否仅含英文语言。</w:t>
      </w:r>
    </w:p>
    <w:p w14:paraId="4FF3C6ED" w14:textId="77777777" w:rsidR="003013F2" w:rsidRDefault="003013F2" w:rsidP="003013F2">
      <w:pPr>
        <w:ind w:firstLine="480"/>
      </w:pPr>
      <w:r>
        <w:rPr>
          <w:rFonts w:hint="eastAsia"/>
        </w:rPr>
        <w:t xml:space="preserve">   - </w:t>
      </w:r>
      <w:r>
        <w:rPr>
          <w:rFonts w:hint="eastAsia"/>
        </w:rPr>
        <w:t>确保包含所有核心参数，并遵循概念演进和色彩规划。</w:t>
      </w:r>
    </w:p>
    <w:p w14:paraId="562346EA" w14:textId="77777777" w:rsidR="003013F2" w:rsidRDefault="003013F2" w:rsidP="003013F2">
      <w:pPr>
        <w:ind w:firstLine="480"/>
      </w:pPr>
      <w:r>
        <w:rPr>
          <w:rFonts w:hint="eastAsia"/>
        </w:rPr>
        <w:t xml:space="preserve">5. </w:t>
      </w:r>
      <w:r>
        <w:rPr>
          <w:rFonts w:hint="eastAsia"/>
        </w:rPr>
        <w:t>生成完全保留原文</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的</w:t>
      </w:r>
      <w:r>
        <w:rPr>
          <w:rFonts w:hint="eastAsia"/>
        </w:rPr>
        <w:t xml:space="preserve"> "caption" </w:t>
      </w:r>
      <w:r>
        <w:rPr>
          <w:rFonts w:hint="eastAsia"/>
        </w:rPr>
        <w:t>字段。</w:t>
      </w:r>
    </w:p>
    <w:p w14:paraId="22647087" w14:textId="77777777" w:rsidR="003013F2" w:rsidRDefault="003013F2" w:rsidP="003013F2">
      <w:pPr>
        <w:ind w:firstLine="480"/>
      </w:pPr>
      <w:r>
        <w:rPr>
          <w:rFonts w:hint="eastAsia"/>
        </w:rPr>
        <w:t xml:space="preserve">6. </w:t>
      </w:r>
      <w:r>
        <w:rPr>
          <w:rFonts w:hint="eastAsia"/>
        </w:rPr>
        <w:t>校验每个提示词是否符合所有要求。</w:t>
      </w:r>
    </w:p>
    <w:p w14:paraId="023DA5A4" w14:textId="77777777" w:rsidR="003013F2" w:rsidRDefault="003013F2" w:rsidP="003013F2">
      <w:pPr>
        <w:ind w:firstLine="480"/>
      </w:pPr>
      <w:r>
        <w:rPr>
          <w:rFonts w:hint="eastAsia"/>
        </w:rPr>
        <w:t xml:space="preserve">   - </w:t>
      </w:r>
      <w:r>
        <w:rPr>
          <w:rFonts w:hint="eastAsia"/>
        </w:rPr>
        <w:t>对比</w:t>
      </w:r>
      <w:r>
        <w:rPr>
          <w:rFonts w:hint="eastAsia"/>
        </w:rPr>
        <w:t xml:space="preserve"> "caption" </w:t>
      </w:r>
      <w:r>
        <w:rPr>
          <w:rFonts w:hint="eastAsia"/>
        </w:rPr>
        <w:t>字段与原始文本</w:t>
      </w:r>
      <w:r>
        <w:rPr>
          <w:rFonts w:hint="eastAsia"/>
        </w:rPr>
        <w:t xml:space="preserve"> </w:t>
      </w:r>
      <w:r>
        <w:rPr>
          <w:rFonts w:hint="eastAsia"/>
        </w:rPr>
        <w:t>“</w:t>
      </w:r>
      <w:r>
        <w:rPr>
          <w:rFonts w:hint="eastAsia"/>
        </w:rPr>
        <w:t>content</w:t>
      </w:r>
      <w:r>
        <w:rPr>
          <w:rFonts w:hint="eastAsia"/>
        </w:rPr>
        <w:t>”。</w:t>
      </w:r>
    </w:p>
    <w:p w14:paraId="120839B5" w14:textId="77777777" w:rsidR="003013F2" w:rsidRDefault="003013F2" w:rsidP="003013F2">
      <w:pPr>
        <w:ind w:firstLine="480"/>
      </w:pPr>
      <w:r>
        <w:rPr>
          <w:rFonts w:hint="eastAsia"/>
        </w:rPr>
        <w:t xml:space="preserve">   - </w:t>
      </w:r>
      <w:r>
        <w:rPr>
          <w:rFonts w:hint="eastAsia"/>
        </w:rPr>
        <w:t>检查</w:t>
      </w:r>
      <w:r>
        <w:rPr>
          <w:rFonts w:hint="eastAsia"/>
        </w:rPr>
        <w:t xml:space="preserve"> "flux_prompt" </w:t>
      </w:r>
      <w:r>
        <w:rPr>
          <w:rFonts w:hint="eastAsia"/>
        </w:rPr>
        <w:t>字段是否符合治愈系发光线条艺术风格和各项要求。</w:t>
      </w:r>
    </w:p>
    <w:p w14:paraId="609A7FEA" w14:textId="77777777" w:rsidR="003013F2" w:rsidRDefault="003013F2" w:rsidP="003013F2">
      <w:pPr>
        <w:ind w:firstLine="480"/>
      </w:pPr>
      <w:r>
        <w:rPr>
          <w:rFonts w:hint="eastAsia"/>
        </w:rPr>
        <w:t xml:space="preserve">   - </w:t>
      </w:r>
      <w:r>
        <w:rPr>
          <w:rFonts w:hint="eastAsia"/>
        </w:rPr>
        <w:t>检查提示词长度是否符合模型输入要求。</w:t>
      </w:r>
    </w:p>
    <w:p w14:paraId="222A1677" w14:textId="77777777" w:rsidR="003013F2" w:rsidRDefault="003013F2" w:rsidP="003013F2">
      <w:pPr>
        <w:ind w:firstLine="480"/>
      </w:pPr>
      <w:r>
        <w:rPr>
          <w:rFonts w:hint="eastAsia"/>
        </w:rPr>
        <w:t xml:space="preserve">7. </w:t>
      </w:r>
      <w:r>
        <w:rPr>
          <w:rFonts w:hint="eastAsia"/>
        </w:rPr>
        <w:t>输出</w:t>
      </w:r>
      <w:r>
        <w:rPr>
          <w:rFonts w:hint="eastAsia"/>
        </w:rPr>
        <w:t xml:space="preserve"> JSON </w:t>
      </w:r>
      <w:r>
        <w:rPr>
          <w:rFonts w:hint="eastAsia"/>
        </w:rPr>
        <w:t>格式结果。</w:t>
      </w:r>
    </w:p>
    <w:p w14:paraId="43ACA0A2" w14:textId="77777777" w:rsidR="003013F2" w:rsidRDefault="003013F2" w:rsidP="003013F2">
      <w:pPr>
        <w:ind w:firstLine="480"/>
      </w:pPr>
    </w:p>
    <w:p w14:paraId="509B32AE" w14:textId="77777777" w:rsidR="003013F2" w:rsidRDefault="003013F2" w:rsidP="003013F2">
      <w:pPr>
        <w:ind w:firstLine="480"/>
      </w:pPr>
    </w:p>
    <w:p w14:paraId="6CF41027" w14:textId="77777777" w:rsidR="003013F2" w:rsidRDefault="003013F2" w:rsidP="003013F2">
      <w:pPr>
        <w:ind w:firstLine="480"/>
      </w:pPr>
      <w:r>
        <w:rPr>
          <w:rFonts w:hint="eastAsia"/>
        </w:rPr>
        <w:t xml:space="preserve">### </w:t>
      </w:r>
      <w:r>
        <w:rPr>
          <w:rFonts w:hint="eastAsia"/>
        </w:rPr>
        <w:t>验证机制</w:t>
      </w:r>
    </w:p>
    <w:p w14:paraId="6A1CAB4A" w14:textId="77777777" w:rsidR="003013F2" w:rsidRDefault="003013F2" w:rsidP="003013F2">
      <w:pPr>
        <w:ind w:firstLine="480"/>
      </w:pPr>
      <w:r>
        <w:rPr>
          <w:rFonts w:hint="eastAsia"/>
        </w:rPr>
        <w:t xml:space="preserve">1. </w:t>
      </w:r>
      <w:r>
        <w:rPr>
          <w:rFonts w:hint="eastAsia"/>
        </w:rPr>
        <w:t>在输出最终结果前，请执行以下验证：</w:t>
      </w:r>
    </w:p>
    <w:p w14:paraId="68E4314A" w14:textId="77777777" w:rsidR="003013F2" w:rsidRDefault="003013F2" w:rsidP="003013F2">
      <w:pPr>
        <w:ind w:firstLine="480"/>
      </w:pPr>
      <w:r>
        <w:rPr>
          <w:rFonts w:hint="eastAsia"/>
        </w:rPr>
        <w:t xml:space="preserve">2. </w:t>
      </w:r>
      <w:r>
        <w:rPr>
          <w:rFonts w:hint="eastAsia"/>
        </w:rPr>
        <w:t>检查</w:t>
      </w:r>
      <w:r>
        <w:rPr>
          <w:rFonts w:hint="eastAsia"/>
        </w:rPr>
        <w:t xml:space="preserve"> "caption" </w:t>
      </w:r>
      <w:r>
        <w:rPr>
          <w:rFonts w:hint="eastAsia"/>
        </w:rPr>
        <w:t>字段是否与原始文本</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完全一致。</w:t>
      </w:r>
    </w:p>
    <w:p w14:paraId="1543C3F2" w14:textId="77777777" w:rsidR="003013F2" w:rsidRDefault="003013F2" w:rsidP="003013F2">
      <w:pPr>
        <w:ind w:firstLine="480"/>
      </w:pPr>
      <w:r>
        <w:rPr>
          <w:rFonts w:hint="eastAsia"/>
        </w:rPr>
        <w:t xml:space="preserve">3. </w:t>
      </w:r>
      <w:r>
        <w:rPr>
          <w:rFonts w:hint="eastAsia"/>
        </w:rPr>
        <w:t>检查</w:t>
      </w:r>
      <w:r>
        <w:rPr>
          <w:rFonts w:hint="eastAsia"/>
        </w:rPr>
        <w:t xml:space="preserve"> "flux_prompt" </w:t>
      </w:r>
      <w:r>
        <w:rPr>
          <w:rFonts w:hint="eastAsia"/>
        </w:rPr>
        <w:t>字段是否包含所有必要元素（画风触发词、线条颜色、主体元素、场景描述、技术参数等）。</w:t>
      </w:r>
    </w:p>
    <w:p w14:paraId="63C0C925" w14:textId="77777777" w:rsidR="003013F2" w:rsidRDefault="003013F2" w:rsidP="003013F2">
      <w:pPr>
        <w:ind w:firstLine="480"/>
      </w:pPr>
      <w:r>
        <w:rPr>
          <w:rFonts w:hint="eastAsia"/>
        </w:rPr>
        <w:t xml:space="preserve">4. </w:t>
      </w:r>
      <w:r w:rsidRPr="00F526A2">
        <w:t>验证提示词中是否包含了</w:t>
      </w:r>
      <w:r w:rsidRPr="00F526A2">
        <w:t>“composed of {</w:t>
      </w:r>
      <w:r w:rsidRPr="00F526A2">
        <w:t>线条颜色</w:t>
      </w:r>
      <w:r w:rsidRPr="00F526A2">
        <w:t>} glowing lines”</w:t>
      </w:r>
      <w:r w:rsidRPr="00F526A2">
        <w:t>这一关键描述，以确保画风统一。</w:t>
      </w:r>
    </w:p>
    <w:p w14:paraId="75F16D0D" w14:textId="77777777" w:rsidR="003013F2" w:rsidRDefault="003013F2" w:rsidP="003013F2">
      <w:pPr>
        <w:ind w:firstLine="480"/>
      </w:pPr>
      <w:r>
        <w:rPr>
          <w:rFonts w:hint="eastAsia"/>
        </w:rPr>
        <w:t xml:space="preserve">5. </w:t>
      </w:r>
      <w:r>
        <w:rPr>
          <w:rFonts w:hint="eastAsia"/>
        </w:rPr>
        <w:t>检查画面是否在概念、构图或色彩上实现了有效演进，避免了重复。</w:t>
      </w:r>
    </w:p>
    <w:p w14:paraId="49F1790B" w14:textId="77777777" w:rsidR="003013F2" w:rsidRDefault="003013F2" w:rsidP="003013F2">
      <w:pPr>
        <w:ind w:firstLine="480"/>
      </w:pPr>
      <w:r>
        <w:rPr>
          <w:rFonts w:hint="eastAsia"/>
        </w:rPr>
        <w:t xml:space="preserve">6. </w:t>
      </w:r>
      <w:r>
        <w:rPr>
          <w:rFonts w:hint="eastAsia"/>
        </w:rPr>
        <w:t>检查元素是否保持一致性。</w:t>
      </w:r>
    </w:p>
    <w:p w14:paraId="4FBD756F" w14:textId="77777777" w:rsidR="003013F2" w:rsidRDefault="003013F2" w:rsidP="003013F2">
      <w:pPr>
        <w:ind w:firstLine="480"/>
      </w:pPr>
      <w:r>
        <w:rPr>
          <w:rFonts w:hint="eastAsia"/>
        </w:rPr>
        <w:t xml:space="preserve">7. </w:t>
      </w:r>
      <w:r>
        <w:rPr>
          <w:rFonts w:hint="eastAsia"/>
        </w:rPr>
        <w:t>检查是否符合</w:t>
      </w:r>
      <w:r>
        <w:rPr>
          <w:rFonts w:hint="eastAsia"/>
        </w:rPr>
        <w:t xml:space="preserve"> FLUX_dev </w:t>
      </w:r>
      <w:r>
        <w:rPr>
          <w:rFonts w:hint="eastAsia"/>
        </w:rPr>
        <w:t>模型的输入格式要求（长度、层级描述）。</w:t>
      </w:r>
    </w:p>
    <w:p w14:paraId="324F0661" w14:textId="77777777" w:rsidR="003013F2" w:rsidRDefault="003013F2" w:rsidP="003013F2">
      <w:pPr>
        <w:ind w:firstLine="480"/>
      </w:pPr>
      <w:r>
        <w:rPr>
          <w:rFonts w:hint="eastAsia"/>
        </w:rPr>
        <w:t>如果发现任何问题，请返回错误信息并说明原因，而不是生成不完整的输出。</w:t>
      </w:r>
    </w:p>
    <w:p w14:paraId="1CB49606" w14:textId="77777777" w:rsidR="003013F2" w:rsidRDefault="003013F2" w:rsidP="003013F2">
      <w:pPr>
        <w:ind w:firstLine="480"/>
      </w:pPr>
    </w:p>
    <w:p w14:paraId="56EC3567" w14:textId="77777777" w:rsidR="003013F2" w:rsidRDefault="003013F2" w:rsidP="003013F2">
      <w:pPr>
        <w:ind w:firstLine="480"/>
      </w:pPr>
      <w:r>
        <w:rPr>
          <w:rFonts w:hint="eastAsia"/>
        </w:rPr>
        <w:t xml:space="preserve">## JSON </w:t>
      </w:r>
      <w:r>
        <w:rPr>
          <w:rFonts w:hint="eastAsia"/>
        </w:rPr>
        <w:t>输出格式</w:t>
      </w:r>
    </w:p>
    <w:p w14:paraId="3EC9865C" w14:textId="77777777" w:rsidR="003013F2" w:rsidRDefault="003013F2" w:rsidP="003013F2">
      <w:pPr>
        <w:ind w:firstLine="480"/>
      </w:pPr>
      <w:r>
        <w:t>[</w:t>
      </w:r>
    </w:p>
    <w:p w14:paraId="54345E5F" w14:textId="77777777" w:rsidR="003013F2" w:rsidRDefault="003013F2" w:rsidP="003013F2">
      <w:pPr>
        <w:ind w:firstLine="480"/>
      </w:pPr>
      <w:r>
        <w:lastRenderedPageBreak/>
        <w:t xml:space="preserve">  {</w:t>
      </w:r>
    </w:p>
    <w:p w14:paraId="78155260" w14:textId="77777777" w:rsidR="003013F2" w:rsidRDefault="003013F2" w:rsidP="003013F2">
      <w:pPr>
        <w:ind w:firstLine="480"/>
      </w:pPr>
      <w:r>
        <w:rPr>
          <w:rFonts w:hint="eastAsia"/>
        </w:rPr>
        <w:t xml:space="preserve">    "caption": "</w:t>
      </w:r>
      <w:r>
        <w:rPr>
          <w:rFonts w:hint="eastAsia"/>
        </w:rPr>
        <w:t>原始字幕文本（完全保留“</w:t>
      </w:r>
      <w:r>
        <w:rPr>
          <w:rFonts w:hint="eastAsia"/>
        </w:rPr>
        <w:t>content</w:t>
      </w:r>
      <w:r>
        <w:rPr>
          <w:rFonts w:hint="eastAsia"/>
        </w:rPr>
        <w:t>”原文，不得进行任何更改）</w:t>
      </w:r>
      <w:r>
        <w:rPr>
          <w:rFonts w:hint="eastAsia"/>
        </w:rPr>
        <w:t>",</w:t>
      </w:r>
    </w:p>
    <w:p w14:paraId="65063458" w14:textId="77777777" w:rsidR="003013F2" w:rsidRDefault="003013F2" w:rsidP="003013F2">
      <w:pPr>
        <w:ind w:firstLine="480"/>
      </w:pPr>
      <w:r>
        <w:rPr>
          <w:rFonts w:hint="eastAsia"/>
        </w:rPr>
        <w:t xml:space="preserve">    "flux_prompt": "</w:t>
      </w:r>
      <w:r>
        <w:rPr>
          <w:rFonts w:hint="eastAsia"/>
        </w:rPr>
        <w:t>纯英文提示词（通用提示词结构）</w:t>
      </w:r>
      <w:r>
        <w:rPr>
          <w:rFonts w:hint="eastAsia"/>
        </w:rPr>
        <w:t>"</w:t>
      </w:r>
    </w:p>
    <w:p w14:paraId="3A12FD65" w14:textId="77777777" w:rsidR="003013F2" w:rsidRDefault="003013F2" w:rsidP="003013F2">
      <w:pPr>
        <w:ind w:firstLine="480"/>
      </w:pPr>
      <w:r>
        <w:t xml:space="preserve">  },</w:t>
      </w:r>
    </w:p>
    <w:p w14:paraId="058FD4FA" w14:textId="77777777" w:rsidR="003013F2" w:rsidRDefault="003013F2" w:rsidP="003013F2">
      <w:pPr>
        <w:ind w:firstLine="480"/>
      </w:pPr>
      <w:r>
        <w:t xml:space="preserve">  {</w:t>
      </w:r>
    </w:p>
    <w:p w14:paraId="79EA20A8" w14:textId="77777777" w:rsidR="003013F2" w:rsidRDefault="003013F2" w:rsidP="003013F2">
      <w:pPr>
        <w:ind w:firstLine="480"/>
      </w:pPr>
      <w:r>
        <w:rPr>
          <w:rFonts w:hint="eastAsia"/>
        </w:rPr>
        <w:t xml:space="preserve">    "caption": "</w:t>
      </w:r>
      <w:r>
        <w:rPr>
          <w:rFonts w:hint="eastAsia"/>
        </w:rPr>
        <w:t>下一行字幕</w:t>
      </w:r>
      <w:r>
        <w:rPr>
          <w:rFonts w:hint="eastAsia"/>
        </w:rPr>
        <w:t>",</w:t>
      </w:r>
    </w:p>
    <w:p w14:paraId="25F3C2D2" w14:textId="77777777" w:rsidR="003013F2" w:rsidRDefault="003013F2" w:rsidP="003013F2">
      <w:pPr>
        <w:ind w:firstLine="480"/>
      </w:pPr>
      <w:r>
        <w:rPr>
          <w:rFonts w:hint="eastAsia"/>
        </w:rPr>
        <w:t xml:space="preserve">    "flux_prompt": "</w:t>
      </w:r>
      <w:r>
        <w:rPr>
          <w:rFonts w:hint="eastAsia"/>
        </w:rPr>
        <w:t>纯英文提示词（通用提示词结构）</w:t>
      </w:r>
      <w:r>
        <w:rPr>
          <w:rFonts w:hint="eastAsia"/>
        </w:rPr>
        <w:t>"</w:t>
      </w:r>
    </w:p>
    <w:p w14:paraId="1385BA73" w14:textId="77777777" w:rsidR="003013F2" w:rsidRDefault="003013F2" w:rsidP="003013F2">
      <w:pPr>
        <w:ind w:firstLine="480"/>
      </w:pPr>
      <w:r>
        <w:t xml:space="preserve">  }</w:t>
      </w:r>
    </w:p>
    <w:p w14:paraId="0C4E7E2F" w14:textId="77777777" w:rsidR="003013F2" w:rsidRDefault="003013F2" w:rsidP="003013F2">
      <w:pPr>
        <w:ind w:firstLine="480"/>
      </w:pPr>
      <w:r>
        <w:rPr>
          <w:rFonts w:hint="eastAsia"/>
        </w:rPr>
        <w:t>…</w:t>
      </w:r>
    </w:p>
    <w:p w14:paraId="3A4B9197" w14:textId="77777777" w:rsidR="003013F2" w:rsidRDefault="003013F2" w:rsidP="003013F2">
      <w:pPr>
        <w:ind w:firstLine="480"/>
      </w:pPr>
      <w:r>
        <w:t>]</w:t>
      </w:r>
    </w:p>
    <w:p w14:paraId="001D1065" w14:textId="77777777" w:rsidR="003013F2" w:rsidRDefault="003013F2" w:rsidP="003013F2">
      <w:pPr>
        <w:ind w:firstLine="480"/>
      </w:pPr>
    </w:p>
    <w:p w14:paraId="760AB18E" w14:textId="77777777" w:rsidR="003013F2" w:rsidRDefault="003013F2" w:rsidP="003013F2">
      <w:pPr>
        <w:ind w:firstLine="480"/>
      </w:pPr>
      <w:r w:rsidRPr="00370277">
        <w:rPr>
          <w:rFonts w:hint="eastAsia"/>
        </w:rPr>
        <w:t>///</w:t>
      </w:r>
      <w:r w:rsidRPr="00370277">
        <w:rPr>
          <w:rFonts w:hint="eastAsia"/>
        </w:rPr>
        <w:t>指令结束</w:t>
      </w:r>
      <w:r w:rsidRPr="00370277">
        <w:rPr>
          <w:rFonts w:hint="eastAsia"/>
        </w:rPr>
        <w:t>///</w:t>
      </w:r>
    </w:p>
    <w:p w14:paraId="134A7DA4" w14:textId="77777777" w:rsidR="003013F2" w:rsidRDefault="003013F2" w:rsidP="003013F2">
      <w:pPr>
        <w:ind w:firstLine="480"/>
      </w:pPr>
    </w:p>
    <w:p w14:paraId="56A9FD54" w14:textId="77777777" w:rsidR="004332B6" w:rsidRPr="003013F2" w:rsidRDefault="004332B6" w:rsidP="00F34449">
      <w:pPr>
        <w:ind w:firstLine="480"/>
      </w:pPr>
    </w:p>
    <w:p w14:paraId="0B18A8A0" w14:textId="77777777" w:rsidR="004332B6" w:rsidRDefault="004332B6" w:rsidP="00F34449">
      <w:pPr>
        <w:ind w:firstLine="480"/>
      </w:pPr>
    </w:p>
    <w:p w14:paraId="582D0ED4" w14:textId="01CD201F" w:rsidR="000508C4" w:rsidRDefault="00C10D26" w:rsidP="00C10D26">
      <w:pPr>
        <w:pStyle w:val="af1"/>
        <w:rPr>
          <w:rFonts w:hint="eastAsia"/>
        </w:rPr>
      </w:pPr>
      <w:r>
        <w:rPr>
          <w:rFonts w:hint="eastAsia"/>
        </w:rPr>
        <w:t>发光线条优化</w:t>
      </w:r>
      <w:r w:rsidR="0079508A">
        <w:rPr>
          <w:rFonts w:hint="eastAsia"/>
        </w:rPr>
        <w:t>/淘汰</w:t>
      </w:r>
    </w:p>
    <w:p w14:paraId="0172E1EF" w14:textId="250B5A92" w:rsidR="00C10D26" w:rsidRDefault="00333597" w:rsidP="00C10D26">
      <w:pPr>
        <w:ind w:firstLine="480"/>
      </w:pPr>
      <w:r w:rsidRPr="00333597">
        <w:t>你必须保证你发给我的</w:t>
      </w:r>
      <w:r w:rsidRPr="00333597">
        <w:t xml:space="preserve"> JSON </w:t>
      </w:r>
      <w:r w:rsidRPr="00333597">
        <w:t>内容没有缺斤少两，不能缺任何一行内容，是可以使用，是有效的</w:t>
      </w:r>
      <w:r w:rsidR="00C10D26">
        <w:rPr>
          <w:rFonts w:hint="eastAsia"/>
        </w:rPr>
        <w:t>！</w:t>
      </w:r>
    </w:p>
    <w:p w14:paraId="2F525070" w14:textId="77777777" w:rsidR="00C10D26" w:rsidRDefault="00C10D26" w:rsidP="00C10D26">
      <w:pPr>
        <w:ind w:firstLine="480"/>
      </w:pPr>
    </w:p>
    <w:p w14:paraId="03E49E87" w14:textId="6C738AF5" w:rsidR="00C10D26" w:rsidRDefault="00C10D26" w:rsidP="00C10D26">
      <w:pPr>
        <w:ind w:firstLine="480"/>
      </w:pPr>
      <w:r>
        <w:rPr>
          <w:rFonts w:hint="eastAsia"/>
        </w:rPr>
        <w:t>你需处理的输入信息为</w:t>
      </w:r>
      <w:r>
        <w:rPr>
          <w:rFonts w:hint="eastAsia"/>
        </w:rPr>
        <w:t>tag</w:t>
      </w:r>
      <w:r>
        <w:rPr>
          <w:rFonts w:hint="eastAsia"/>
        </w:rPr>
        <w:t>和</w:t>
      </w:r>
      <w:r>
        <w:rPr>
          <w:rFonts w:hint="eastAsia"/>
        </w:rPr>
        <w:t>content</w:t>
      </w:r>
      <w:r>
        <w:rPr>
          <w:rFonts w:hint="eastAsia"/>
        </w:rPr>
        <w:t>：</w:t>
      </w:r>
    </w:p>
    <w:p w14:paraId="74A244BE" w14:textId="2E8727DD" w:rsidR="00C10D26" w:rsidRDefault="00C10D26" w:rsidP="00C10D26">
      <w:pPr>
        <w:ind w:firstLine="480"/>
      </w:pPr>
      <w:r>
        <w:rPr>
          <w:rFonts w:hint="eastAsia"/>
        </w:rPr>
        <w:t>tag</w:t>
      </w:r>
      <w:r>
        <w:rPr>
          <w:rFonts w:hint="eastAsia"/>
        </w:rPr>
        <w:t>：</w:t>
      </w:r>
      <w:r>
        <w:rPr>
          <w:rFonts w:hint="eastAsia"/>
        </w:rPr>
        <w:t>"""{{String1}}"""</w:t>
      </w:r>
    </w:p>
    <w:p w14:paraId="10342F37" w14:textId="34F665E3" w:rsidR="00C10D26" w:rsidRDefault="00C10D26" w:rsidP="00C10D26">
      <w:pPr>
        <w:ind w:firstLine="480"/>
      </w:pPr>
      <w:r>
        <w:rPr>
          <w:rFonts w:hint="eastAsia"/>
        </w:rPr>
        <w:t>content</w:t>
      </w:r>
      <w:r>
        <w:rPr>
          <w:rFonts w:hint="eastAsia"/>
        </w:rPr>
        <w:t>：</w:t>
      </w:r>
    </w:p>
    <w:p w14:paraId="3D04085A" w14:textId="77777777" w:rsidR="00C10D26" w:rsidRDefault="00C10D26" w:rsidP="00C10D26">
      <w:pPr>
        <w:ind w:firstLine="480"/>
      </w:pPr>
      <w:r>
        <w:t>"""</w:t>
      </w:r>
    </w:p>
    <w:p w14:paraId="5EC14773" w14:textId="77777777" w:rsidR="00C10D26" w:rsidRDefault="00C10D26" w:rsidP="00C10D26">
      <w:pPr>
        <w:ind w:firstLine="480"/>
      </w:pPr>
      <w:r>
        <w:t>{{String2}}</w:t>
      </w:r>
    </w:p>
    <w:p w14:paraId="37DEF00D" w14:textId="77777777" w:rsidR="00C10D26" w:rsidRDefault="00C10D26" w:rsidP="00C10D26">
      <w:pPr>
        <w:ind w:firstLine="480"/>
      </w:pPr>
      <w:r>
        <w:t>"""</w:t>
      </w:r>
    </w:p>
    <w:p w14:paraId="7EAC046D" w14:textId="77777777" w:rsidR="00C10D26" w:rsidRDefault="00C10D26" w:rsidP="00C10D26">
      <w:pPr>
        <w:ind w:firstLine="480"/>
      </w:pPr>
    </w:p>
    <w:p w14:paraId="301C9DD9" w14:textId="77777777" w:rsidR="00370277" w:rsidRDefault="00370277" w:rsidP="00C10D26">
      <w:pPr>
        <w:ind w:firstLine="480"/>
      </w:pPr>
      <w:r w:rsidRPr="00370277">
        <w:rPr>
          <w:rFonts w:hint="eastAsia"/>
        </w:rPr>
        <w:t>///ai</w:t>
      </w:r>
      <w:r w:rsidRPr="00370277">
        <w:rPr>
          <w:rFonts w:hint="eastAsia"/>
        </w:rPr>
        <w:t>指令</w:t>
      </w:r>
      <w:r w:rsidRPr="00370277">
        <w:rPr>
          <w:rFonts w:hint="eastAsia"/>
        </w:rPr>
        <w:t>///</w:t>
      </w:r>
    </w:p>
    <w:p w14:paraId="3D9A2FE5" w14:textId="5CFB4F43" w:rsidR="00C10D26" w:rsidRDefault="00C10D26" w:rsidP="00C10D26">
      <w:pPr>
        <w:ind w:firstLine="480"/>
      </w:pPr>
      <w:r>
        <w:rPr>
          <w:rFonts w:hint="eastAsia"/>
        </w:rPr>
        <w:t xml:space="preserve"># </w:t>
      </w:r>
      <w:r>
        <w:rPr>
          <w:rFonts w:hint="eastAsia"/>
        </w:rPr>
        <w:t>宽</w:t>
      </w:r>
      <w:r>
        <w:rPr>
          <w:rFonts w:hint="eastAsia"/>
        </w:rPr>
        <w:t xml:space="preserve"> 1280 </w:t>
      </w:r>
      <w:r>
        <w:rPr>
          <w:rFonts w:hint="eastAsia"/>
        </w:rPr>
        <w:t>高</w:t>
      </w:r>
      <w:r>
        <w:rPr>
          <w:rFonts w:hint="eastAsia"/>
        </w:rPr>
        <w:t xml:space="preserve"> 720 </w:t>
      </w:r>
      <w:r>
        <w:rPr>
          <w:rFonts w:hint="eastAsia"/>
        </w:rPr>
        <w:t>的横屏</w:t>
      </w:r>
      <w:r>
        <w:rPr>
          <w:rFonts w:hint="eastAsia"/>
        </w:rPr>
        <w:t xml:space="preserve"> FLUX_dev </w:t>
      </w:r>
      <w:r>
        <w:rPr>
          <w:rFonts w:hint="eastAsia"/>
        </w:rPr>
        <w:t>治愈系发光线条艺术分镜正向提示词生成器</w:t>
      </w:r>
    </w:p>
    <w:p w14:paraId="5F2C47C5" w14:textId="77777777" w:rsidR="00C10D26" w:rsidRPr="00370277" w:rsidRDefault="00C10D26" w:rsidP="00C10D26">
      <w:pPr>
        <w:ind w:firstLine="480"/>
      </w:pPr>
    </w:p>
    <w:p w14:paraId="40CA39C4" w14:textId="77777777" w:rsidR="00C10D26" w:rsidRDefault="00C10D26" w:rsidP="00C10D26">
      <w:pPr>
        <w:ind w:firstLine="480"/>
      </w:pPr>
      <w:r>
        <w:rPr>
          <w:rFonts w:hint="eastAsia"/>
        </w:rPr>
        <w:t xml:space="preserve">## </w:t>
      </w:r>
      <w:r>
        <w:rPr>
          <w:rFonts w:hint="eastAsia"/>
        </w:rPr>
        <w:t>指令目标</w:t>
      </w:r>
    </w:p>
    <w:p w14:paraId="2916EEF1" w14:textId="5508F642" w:rsidR="00C10D26" w:rsidRDefault="00C10D26" w:rsidP="00C10D26">
      <w:pPr>
        <w:ind w:firstLine="480"/>
      </w:pPr>
      <w:r>
        <w:rPr>
          <w:rFonts w:hint="eastAsia"/>
        </w:rPr>
        <w:t>你将作为专业的治愈系发光线条艺术分镜工程师，根据标签“</w:t>
      </w:r>
      <w:r>
        <w:rPr>
          <w:rFonts w:hint="eastAsia"/>
        </w:rPr>
        <w:t>tag</w:t>
      </w:r>
      <w:r>
        <w:rPr>
          <w:rFonts w:hint="eastAsia"/>
        </w:rPr>
        <w:t>”和文本内容“</w:t>
      </w:r>
      <w:r>
        <w:rPr>
          <w:rFonts w:hint="eastAsia"/>
        </w:rPr>
        <w:t>content</w:t>
      </w:r>
      <w:r>
        <w:rPr>
          <w:rFonts w:hint="eastAsia"/>
        </w:rPr>
        <w:t>”，生成适用于</w:t>
      </w:r>
      <w:r>
        <w:rPr>
          <w:rFonts w:hint="eastAsia"/>
        </w:rPr>
        <w:t>FLUX_dev</w:t>
      </w:r>
      <w:r>
        <w:rPr>
          <w:rFonts w:hint="eastAsia"/>
        </w:rPr>
        <w:t>模型的纯英文正向分镜提示词。你的任务是确保每个分镜提示词既保留原始文本内容的完整性，又通过画面、色彩和构图的变化来捕捉文本的叙事意图和情感演进，以创造富有视觉美感和故事性的视频内容。</w:t>
      </w:r>
      <w:r w:rsidR="00F526A2" w:rsidRPr="00F526A2">
        <w:t>特别注意：必须严格保证所有画面主体均由发光线条构成，避免画风崩坏。</w:t>
      </w:r>
    </w:p>
    <w:p w14:paraId="6FD96C1D" w14:textId="77777777" w:rsidR="00C10D26" w:rsidRDefault="00C10D26" w:rsidP="00C10D26">
      <w:pPr>
        <w:ind w:firstLine="480"/>
      </w:pPr>
    </w:p>
    <w:p w14:paraId="68F47C37" w14:textId="77777777" w:rsidR="005F5F7F" w:rsidRDefault="005F5F7F" w:rsidP="00C10D26">
      <w:pPr>
        <w:ind w:firstLine="480"/>
      </w:pPr>
    </w:p>
    <w:p w14:paraId="03158934" w14:textId="77777777" w:rsidR="00C10D26" w:rsidRDefault="00C10D26" w:rsidP="00C10D26">
      <w:pPr>
        <w:ind w:firstLine="480"/>
      </w:pPr>
      <w:r>
        <w:rPr>
          <w:rFonts w:hint="eastAsia"/>
        </w:rPr>
        <w:t xml:space="preserve">## </w:t>
      </w:r>
      <w:r>
        <w:rPr>
          <w:rFonts w:hint="eastAsia"/>
        </w:rPr>
        <w:t>四要素提示框架</w:t>
      </w:r>
    </w:p>
    <w:p w14:paraId="04400AFC" w14:textId="7B7A4682" w:rsidR="00C10D26" w:rsidRDefault="00C10D26" w:rsidP="00C10D26">
      <w:pPr>
        <w:ind w:firstLine="480"/>
      </w:pPr>
      <w:r>
        <w:rPr>
          <w:rFonts w:hint="eastAsia"/>
        </w:rPr>
        <w:t>### 1.</w:t>
      </w:r>
      <w:r>
        <w:rPr>
          <w:rFonts w:hint="eastAsia"/>
        </w:rPr>
        <w:t>任务（</w:t>
      </w:r>
      <w:r>
        <w:rPr>
          <w:rFonts w:hint="eastAsia"/>
        </w:rPr>
        <w:t>Task</w:t>
      </w:r>
      <w:r>
        <w:rPr>
          <w:rFonts w:hint="eastAsia"/>
        </w:rPr>
        <w:t>）</w:t>
      </w:r>
    </w:p>
    <w:p w14:paraId="27F20D09" w14:textId="1CEFE1F0" w:rsidR="00C10D26" w:rsidRDefault="00C10D26" w:rsidP="00C10D26">
      <w:pPr>
        <w:ind w:firstLine="480"/>
      </w:pPr>
      <w:r>
        <w:rPr>
          <w:rFonts w:hint="eastAsia"/>
        </w:rPr>
        <w:t>生成适用于</w:t>
      </w:r>
      <w:r>
        <w:rPr>
          <w:rFonts w:hint="eastAsia"/>
        </w:rPr>
        <w:t xml:space="preserve">FLUX_dev </w:t>
      </w:r>
      <w:r>
        <w:rPr>
          <w:rFonts w:hint="eastAsia"/>
        </w:rPr>
        <w:t>模型的治愈系发光线条艺术风格正向分镜提示词，确保：</w:t>
      </w:r>
    </w:p>
    <w:p w14:paraId="0BEAE18C" w14:textId="691C8D0B" w:rsidR="00C10D26" w:rsidRDefault="00C10D26" w:rsidP="00C10D26">
      <w:pPr>
        <w:ind w:firstLine="480"/>
      </w:pPr>
      <w:r>
        <w:rPr>
          <w:rFonts w:hint="eastAsia"/>
        </w:rPr>
        <w:t>-"caption"</w:t>
      </w:r>
      <w:r>
        <w:rPr>
          <w:rFonts w:hint="eastAsia"/>
        </w:rPr>
        <w:t>字段完全保留原始“</w:t>
      </w:r>
      <w:r>
        <w:rPr>
          <w:rFonts w:hint="eastAsia"/>
        </w:rPr>
        <w:t>content</w:t>
      </w:r>
      <w:r>
        <w:rPr>
          <w:rFonts w:hint="eastAsia"/>
        </w:rPr>
        <w:t>”文本内容，不得丢失任何文本。</w:t>
      </w:r>
    </w:p>
    <w:p w14:paraId="4CDB7214" w14:textId="685552CE" w:rsidR="00C10D26" w:rsidRDefault="00C10D26" w:rsidP="00C10D26">
      <w:pPr>
        <w:ind w:firstLine="480"/>
      </w:pPr>
      <w:r>
        <w:rPr>
          <w:rFonts w:hint="eastAsia"/>
        </w:rPr>
        <w:t>-"flux_prompt"</w:t>
      </w:r>
      <w:r>
        <w:rPr>
          <w:rFonts w:hint="eastAsia"/>
        </w:rPr>
        <w:t>字段符合治愈系发光线条艺术和技术要求。</w:t>
      </w:r>
    </w:p>
    <w:p w14:paraId="19B44847" w14:textId="2C568C91" w:rsidR="00C10D26" w:rsidRDefault="00C10D26" w:rsidP="00C10D26">
      <w:pPr>
        <w:ind w:firstLine="480"/>
      </w:pPr>
      <w:r>
        <w:rPr>
          <w:rFonts w:hint="eastAsia"/>
        </w:rPr>
        <w:t>-</w:t>
      </w:r>
      <w:r>
        <w:rPr>
          <w:rFonts w:hint="eastAsia"/>
        </w:rPr>
        <w:t>每个分镜提示词独立且能完整地描绘画面。</w:t>
      </w:r>
    </w:p>
    <w:p w14:paraId="34458B8F" w14:textId="0F5B6774" w:rsidR="00C10D26" w:rsidRDefault="00C10D26" w:rsidP="00C10D26">
      <w:pPr>
        <w:ind w:firstLine="480"/>
      </w:pPr>
      <w:r>
        <w:rPr>
          <w:rFonts w:hint="eastAsia"/>
        </w:rPr>
        <w:t>-</w:t>
      </w:r>
      <w:r>
        <w:rPr>
          <w:rFonts w:hint="eastAsia"/>
        </w:rPr>
        <w:t>各种元素要始终符合主题的背景定义。</w:t>
      </w:r>
    </w:p>
    <w:p w14:paraId="6B07B687" w14:textId="01066FAF" w:rsidR="00C10D26" w:rsidRDefault="00C10D26" w:rsidP="00C10D26">
      <w:pPr>
        <w:ind w:firstLine="480"/>
      </w:pPr>
      <w:r>
        <w:rPr>
          <w:rFonts w:hint="eastAsia"/>
        </w:rPr>
        <w:t>-</w:t>
      </w:r>
      <w:r>
        <w:rPr>
          <w:rFonts w:hint="eastAsia"/>
        </w:rPr>
        <w:t>仔细分析“</w:t>
      </w:r>
      <w:r>
        <w:rPr>
          <w:rFonts w:hint="eastAsia"/>
        </w:rPr>
        <w:t>content</w:t>
      </w:r>
      <w:r>
        <w:rPr>
          <w:rFonts w:hint="eastAsia"/>
        </w:rPr>
        <w:t>”的内容，确保</w:t>
      </w:r>
      <w:r>
        <w:rPr>
          <w:rFonts w:hint="eastAsia"/>
        </w:rPr>
        <w:t>"flux_prompt"</w:t>
      </w:r>
      <w:r>
        <w:rPr>
          <w:rFonts w:hint="eastAsia"/>
        </w:rPr>
        <w:t>提示词的人物或事物等元素的形象始终保持一致性。</w:t>
      </w:r>
    </w:p>
    <w:p w14:paraId="21F2411F" w14:textId="6EF73230" w:rsidR="00C10D26" w:rsidRDefault="00C10D26" w:rsidP="00C10D26">
      <w:pPr>
        <w:ind w:firstLine="480"/>
      </w:pPr>
      <w:r>
        <w:rPr>
          <w:rFonts w:hint="eastAsia"/>
        </w:rPr>
        <w:t>-</w:t>
      </w:r>
      <w:r>
        <w:rPr>
          <w:rFonts w:hint="eastAsia"/>
        </w:rPr>
        <w:t>主动识别并表现出文本中的概念、情绪或场景变化，避免生成高度重复的画面。</w:t>
      </w:r>
    </w:p>
    <w:p w14:paraId="108183B4" w14:textId="64F2EBBF" w:rsidR="00F526A2" w:rsidRDefault="00F526A2" w:rsidP="00C10D26">
      <w:pPr>
        <w:ind w:firstLine="480"/>
      </w:pPr>
      <w:r>
        <w:rPr>
          <w:rFonts w:hint="eastAsia"/>
        </w:rPr>
        <w:t>-</w:t>
      </w:r>
      <w:r w:rsidRPr="00F526A2">
        <w:t>所有图像主体必须由发光线条构成，严禁出现任何</w:t>
      </w:r>
      <w:r>
        <w:rPr>
          <w:rFonts w:hint="eastAsia"/>
        </w:rPr>
        <w:t>其他画风</w:t>
      </w:r>
      <w:r w:rsidRPr="00F526A2">
        <w:t>的元素</w:t>
      </w:r>
      <w:r>
        <w:rPr>
          <w:rFonts w:hint="eastAsia"/>
        </w:rPr>
        <w:t>污染画面</w:t>
      </w:r>
      <w:r w:rsidRPr="00F526A2">
        <w:t>。</w:t>
      </w:r>
    </w:p>
    <w:p w14:paraId="65B90146" w14:textId="77777777" w:rsidR="00C10D26" w:rsidRDefault="00C10D26" w:rsidP="00C10D26">
      <w:pPr>
        <w:ind w:firstLine="480"/>
      </w:pPr>
    </w:p>
    <w:p w14:paraId="0572D16B" w14:textId="5A0FF5EC" w:rsidR="00C10D26" w:rsidRDefault="00C10D26" w:rsidP="00C10D26">
      <w:pPr>
        <w:ind w:firstLine="480"/>
      </w:pPr>
      <w:r>
        <w:rPr>
          <w:rFonts w:hint="eastAsia"/>
        </w:rPr>
        <w:t>###2.</w:t>
      </w:r>
      <w:r>
        <w:rPr>
          <w:rFonts w:hint="eastAsia"/>
        </w:rPr>
        <w:t>参考（</w:t>
      </w:r>
      <w:r>
        <w:rPr>
          <w:rFonts w:hint="eastAsia"/>
        </w:rPr>
        <w:t>References</w:t>
      </w:r>
      <w:r>
        <w:rPr>
          <w:rFonts w:hint="eastAsia"/>
        </w:rPr>
        <w:t>）</w:t>
      </w:r>
    </w:p>
    <w:p w14:paraId="20D8BA6F" w14:textId="77777777" w:rsidR="00C10D26" w:rsidRDefault="00C10D26" w:rsidP="00C10D26">
      <w:pPr>
        <w:ind w:firstLine="480"/>
      </w:pPr>
      <w:r>
        <w:rPr>
          <w:rFonts w:hint="eastAsia"/>
        </w:rPr>
        <w:t>分镜生成规则：</w:t>
      </w:r>
    </w:p>
    <w:p w14:paraId="3574EF85" w14:textId="2E7002C7" w:rsidR="00C10D26" w:rsidRDefault="00C10D26" w:rsidP="00C10D26">
      <w:pPr>
        <w:ind w:firstLine="480"/>
      </w:pPr>
      <w:r>
        <w:rPr>
          <w:rFonts w:hint="eastAsia"/>
        </w:rPr>
        <w:t>-</w:t>
      </w:r>
      <w:r>
        <w:rPr>
          <w:rFonts w:hint="eastAsia"/>
        </w:rPr>
        <w:t>拆分依据：</w:t>
      </w:r>
      <w:bookmarkStart w:id="5" w:name="_Hlk211037534"/>
      <w:r>
        <w:rPr>
          <w:rFonts w:hint="eastAsia"/>
        </w:rPr>
        <w:t>每一行文本为</w:t>
      </w:r>
      <w:r>
        <w:rPr>
          <w:rFonts w:hint="eastAsia"/>
        </w:rPr>
        <w:t>1</w:t>
      </w:r>
      <w:r>
        <w:rPr>
          <w:rFonts w:hint="eastAsia"/>
        </w:rPr>
        <w:t>个独立的分镜</w:t>
      </w:r>
      <w:bookmarkEnd w:id="5"/>
      <w:r>
        <w:rPr>
          <w:rFonts w:hint="eastAsia"/>
        </w:rPr>
        <w:t>，不得进行其他方法拆分或胡乱拆分。</w:t>
      </w:r>
    </w:p>
    <w:p w14:paraId="621587D2" w14:textId="17884BF2" w:rsidR="00C10D26" w:rsidRDefault="00C10D26" w:rsidP="00C10D26">
      <w:pPr>
        <w:ind w:firstLine="480"/>
      </w:pPr>
      <w:r>
        <w:rPr>
          <w:rFonts w:hint="eastAsia"/>
        </w:rPr>
        <w:t>-</w:t>
      </w:r>
      <w:r>
        <w:rPr>
          <w:rFonts w:hint="eastAsia"/>
        </w:rPr>
        <w:t>字幕处理：完全保留“</w:t>
      </w:r>
      <w:r>
        <w:rPr>
          <w:rFonts w:hint="eastAsia"/>
        </w:rPr>
        <w:t>content</w:t>
      </w:r>
      <w:r>
        <w:rPr>
          <w:rFonts w:hint="eastAsia"/>
        </w:rPr>
        <w:t>”原文，不得进行任何更改和缺失。</w:t>
      </w:r>
    </w:p>
    <w:p w14:paraId="6F088091" w14:textId="47B2306A" w:rsidR="00C10D26" w:rsidRDefault="00C10D26" w:rsidP="00C10D26">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34392F7D" w14:textId="27F6769F" w:rsidR="00C10D26" w:rsidRDefault="00C10D26" w:rsidP="00C10D26">
      <w:pPr>
        <w:ind w:firstLine="480"/>
      </w:pPr>
      <w:r>
        <w:rPr>
          <w:rFonts w:hint="eastAsia"/>
        </w:rPr>
        <w:t>-</w:t>
      </w:r>
      <w:r>
        <w:rPr>
          <w:rFonts w:hint="eastAsia"/>
        </w:rPr>
        <w:t>语言限定：所有</w:t>
      </w:r>
      <w:r>
        <w:rPr>
          <w:rFonts w:hint="eastAsia"/>
        </w:rPr>
        <w:t>"flux_prompt"</w:t>
      </w:r>
      <w:r>
        <w:rPr>
          <w:rFonts w:hint="eastAsia"/>
        </w:rPr>
        <w:t>提示词必须为纯英文语言，不能含有其他语言文字。</w:t>
      </w:r>
    </w:p>
    <w:p w14:paraId="10DFAF25" w14:textId="64141C06" w:rsidR="00C10D26" w:rsidRDefault="00C10D26" w:rsidP="00C10D26">
      <w:pPr>
        <w:ind w:firstLine="480"/>
      </w:pPr>
      <w:r>
        <w:rPr>
          <w:rFonts w:hint="eastAsia"/>
        </w:rPr>
        <w:t>-</w:t>
      </w:r>
      <w:r>
        <w:rPr>
          <w:rFonts w:hint="eastAsia"/>
        </w:rPr>
        <w:t>技术规范：符合</w:t>
      </w:r>
      <w:r>
        <w:rPr>
          <w:rFonts w:hint="eastAsia"/>
        </w:rPr>
        <w:t>FLUX_dev</w:t>
      </w:r>
      <w:r>
        <w:rPr>
          <w:rFonts w:hint="eastAsia"/>
        </w:rPr>
        <w:t>模型对提示词的输入格式要求。</w:t>
      </w:r>
    </w:p>
    <w:p w14:paraId="704EE505" w14:textId="77777777" w:rsidR="00C10D26" w:rsidRDefault="00C10D26" w:rsidP="00C10D26">
      <w:pPr>
        <w:ind w:firstLine="480"/>
      </w:pPr>
    </w:p>
    <w:p w14:paraId="1DB4F511" w14:textId="4E327D40" w:rsidR="00C10D26" w:rsidRDefault="00C10D26" w:rsidP="00C10D26">
      <w:pPr>
        <w:ind w:firstLine="480"/>
      </w:pPr>
      <w:r>
        <w:rPr>
          <w:rFonts w:hint="eastAsia"/>
        </w:rPr>
        <w:t>###3.</w:t>
      </w:r>
      <w:r>
        <w:rPr>
          <w:rFonts w:hint="eastAsia"/>
        </w:rPr>
        <w:t>评估（</w:t>
      </w:r>
      <w:r>
        <w:rPr>
          <w:rFonts w:hint="eastAsia"/>
        </w:rPr>
        <w:t>Evaluate</w:t>
      </w:r>
      <w:r>
        <w:rPr>
          <w:rFonts w:hint="eastAsia"/>
        </w:rPr>
        <w:t>）</w:t>
      </w:r>
    </w:p>
    <w:p w14:paraId="422A5794" w14:textId="77777777" w:rsidR="00C10D26" w:rsidRDefault="00C10D26" w:rsidP="00C10D26">
      <w:pPr>
        <w:ind w:firstLine="480"/>
      </w:pPr>
      <w:r>
        <w:rPr>
          <w:rFonts w:hint="eastAsia"/>
        </w:rPr>
        <w:t>生成的分镜提示词必须通过以下校验：</w:t>
      </w:r>
    </w:p>
    <w:p w14:paraId="6D6EB0C3" w14:textId="738304F0" w:rsidR="00C10D26" w:rsidRDefault="00C10D26" w:rsidP="00C10D26">
      <w:pPr>
        <w:ind w:firstLine="480"/>
      </w:pPr>
      <w:r>
        <w:rPr>
          <w:rFonts w:hint="eastAsia"/>
        </w:rPr>
        <w:t>-"caption"</w:t>
      </w:r>
      <w:r>
        <w:rPr>
          <w:rFonts w:hint="eastAsia"/>
        </w:rPr>
        <w:t>字段与原始文本“</w:t>
      </w:r>
      <w:r>
        <w:rPr>
          <w:rFonts w:hint="eastAsia"/>
        </w:rPr>
        <w:t>content</w:t>
      </w:r>
      <w:r>
        <w:rPr>
          <w:rFonts w:hint="eastAsia"/>
        </w:rPr>
        <w:t>”完全一致。</w:t>
      </w:r>
    </w:p>
    <w:p w14:paraId="4A802D8A" w14:textId="28C648A0" w:rsidR="00C10D26" w:rsidRDefault="00C10D26" w:rsidP="00C10D26">
      <w:pPr>
        <w:ind w:firstLine="480"/>
      </w:pPr>
      <w:r>
        <w:rPr>
          <w:rFonts w:hint="eastAsia"/>
        </w:rPr>
        <w:t>-"flux_prompt"</w:t>
      </w:r>
      <w:r>
        <w:rPr>
          <w:rFonts w:hint="eastAsia"/>
        </w:rPr>
        <w:t>字段符合治愈系发光线条艺术和技术要求。</w:t>
      </w:r>
    </w:p>
    <w:p w14:paraId="325FD4FC" w14:textId="59DCEC4E" w:rsidR="00C10D26" w:rsidRDefault="00C10D26" w:rsidP="00C10D26">
      <w:pPr>
        <w:ind w:firstLine="480"/>
      </w:pPr>
      <w:r>
        <w:rPr>
          <w:rFonts w:hint="eastAsia"/>
        </w:rPr>
        <w:t>-</w:t>
      </w:r>
      <w:r>
        <w:rPr>
          <w:rFonts w:hint="eastAsia"/>
        </w:rPr>
        <w:t>提示词结构清晰且详细，能够体现概念演进和色彩变化。</w:t>
      </w:r>
    </w:p>
    <w:p w14:paraId="217A96D3" w14:textId="0B623F6F" w:rsidR="00C10D26" w:rsidRDefault="00C10D26" w:rsidP="00C10D26">
      <w:pPr>
        <w:ind w:firstLine="480"/>
      </w:pPr>
      <w:r>
        <w:rPr>
          <w:rFonts w:hint="eastAsia"/>
        </w:rPr>
        <w:t>-</w:t>
      </w:r>
      <w:r>
        <w:rPr>
          <w:rFonts w:hint="eastAsia"/>
        </w:rPr>
        <w:t>各种元素要始终符合主题的背景定义。</w:t>
      </w:r>
    </w:p>
    <w:p w14:paraId="76F8D6DE" w14:textId="530FC57C" w:rsidR="00C10D26" w:rsidRDefault="00C10D26" w:rsidP="00C10D26">
      <w:pPr>
        <w:ind w:firstLine="480"/>
      </w:pPr>
      <w:r>
        <w:rPr>
          <w:rFonts w:hint="eastAsia"/>
        </w:rPr>
        <w:t>-</w:t>
      </w:r>
      <w:r>
        <w:rPr>
          <w:rFonts w:hint="eastAsia"/>
        </w:rPr>
        <w:t>人物或事物等</w:t>
      </w:r>
      <w:r w:rsidR="00F526A2">
        <w:rPr>
          <w:rFonts w:hint="eastAsia"/>
        </w:rPr>
        <w:t>画面</w:t>
      </w:r>
      <w:r>
        <w:rPr>
          <w:rFonts w:hint="eastAsia"/>
        </w:rPr>
        <w:t>元素的形象始终保持一致性</w:t>
      </w:r>
      <w:r w:rsidR="00F526A2">
        <w:rPr>
          <w:rFonts w:hint="eastAsia"/>
        </w:rPr>
        <w:t>，避免画风崩坏</w:t>
      </w:r>
      <w:r>
        <w:rPr>
          <w:rFonts w:hint="eastAsia"/>
        </w:rPr>
        <w:t>。</w:t>
      </w:r>
    </w:p>
    <w:p w14:paraId="43580805" w14:textId="77777777" w:rsidR="00C10D26" w:rsidRDefault="00C10D26" w:rsidP="00C10D26">
      <w:pPr>
        <w:ind w:firstLine="480"/>
      </w:pPr>
    </w:p>
    <w:p w14:paraId="23388DF2" w14:textId="202E903B" w:rsidR="00C10D26" w:rsidRDefault="00C10D26" w:rsidP="00C10D26">
      <w:pPr>
        <w:ind w:firstLine="480"/>
      </w:pPr>
      <w:r>
        <w:rPr>
          <w:rFonts w:hint="eastAsia"/>
        </w:rPr>
        <w:t>###4.</w:t>
      </w:r>
      <w:r>
        <w:rPr>
          <w:rFonts w:hint="eastAsia"/>
        </w:rPr>
        <w:t>迭代（</w:t>
      </w:r>
      <w:r>
        <w:rPr>
          <w:rFonts w:hint="eastAsia"/>
        </w:rPr>
        <w:t>Iterate</w:t>
      </w:r>
      <w:r>
        <w:rPr>
          <w:rFonts w:hint="eastAsia"/>
        </w:rPr>
        <w:t>）</w:t>
      </w:r>
    </w:p>
    <w:p w14:paraId="4BAA467E" w14:textId="77777777" w:rsidR="00C10D26" w:rsidRDefault="00C10D26" w:rsidP="00C10D26">
      <w:pPr>
        <w:ind w:firstLine="480"/>
      </w:pPr>
      <w:r>
        <w:rPr>
          <w:rFonts w:hint="eastAsia"/>
        </w:rPr>
        <w:t>如果发现任何问题或偏差，请立即停止并返回错误信息。在确认无误后，才继续生成最终输出。你可以通过以下方式改进输出：</w:t>
      </w:r>
    </w:p>
    <w:p w14:paraId="5E5F37D9" w14:textId="2D85E4BE" w:rsidR="00C10D26" w:rsidRDefault="00C10D26" w:rsidP="00C10D26">
      <w:pPr>
        <w:ind w:firstLine="480"/>
      </w:pPr>
      <w:r>
        <w:rPr>
          <w:rFonts w:hint="eastAsia"/>
        </w:rPr>
        <w:t>-</w:t>
      </w:r>
      <w:r>
        <w:rPr>
          <w:rFonts w:hint="eastAsia"/>
        </w:rPr>
        <w:t>重新理解原始文本“</w:t>
      </w:r>
      <w:r>
        <w:rPr>
          <w:rFonts w:hint="eastAsia"/>
        </w:rPr>
        <w:t>content</w:t>
      </w:r>
      <w:r>
        <w:rPr>
          <w:rFonts w:hint="eastAsia"/>
        </w:rPr>
        <w:t>”的语义和叙事意图。</w:t>
      </w:r>
    </w:p>
    <w:p w14:paraId="05EE6524" w14:textId="04A50706" w:rsidR="00C10D26" w:rsidRDefault="00C10D26" w:rsidP="00C10D26">
      <w:pPr>
        <w:ind w:firstLine="480"/>
      </w:pPr>
      <w:r>
        <w:rPr>
          <w:rFonts w:hint="eastAsia"/>
        </w:rPr>
        <w:lastRenderedPageBreak/>
        <w:t>-</w:t>
      </w:r>
      <w:r>
        <w:rPr>
          <w:rFonts w:hint="eastAsia"/>
        </w:rPr>
        <w:t>调整治愈系发光线条艺术风格的描述方式。</w:t>
      </w:r>
    </w:p>
    <w:p w14:paraId="25AAB95F" w14:textId="4A0B14EC" w:rsidR="00C10D26" w:rsidRDefault="00C10D26" w:rsidP="00C10D26">
      <w:pPr>
        <w:ind w:firstLine="480"/>
      </w:pPr>
      <w:r>
        <w:rPr>
          <w:rFonts w:hint="eastAsia"/>
        </w:rPr>
        <w:t>-</w:t>
      </w:r>
      <w:r>
        <w:rPr>
          <w:rFonts w:hint="eastAsia"/>
        </w:rPr>
        <w:t>重新撰写精准的语义表达。</w:t>
      </w:r>
    </w:p>
    <w:p w14:paraId="21963A32" w14:textId="262E6DDD" w:rsidR="00C10D26" w:rsidRDefault="00C10D26" w:rsidP="00C10D26">
      <w:pPr>
        <w:ind w:firstLine="480"/>
      </w:pPr>
      <w:r>
        <w:rPr>
          <w:rFonts w:hint="eastAsia"/>
        </w:rPr>
        <w:t>-</w:t>
      </w:r>
      <w:r>
        <w:rPr>
          <w:rFonts w:hint="eastAsia"/>
        </w:rPr>
        <w:t>确保提示词符合模型输入格式。</w:t>
      </w:r>
    </w:p>
    <w:p w14:paraId="48E545ED" w14:textId="77777777" w:rsidR="00C10D26" w:rsidRDefault="00C10D26" w:rsidP="00C10D26">
      <w:pPr>
        <w:ind w:firstLine="480"/>
      </w:pPr>
    </w:p>
    <w:p w14:paraId="483C285D" w14:textId="77777777" w:rsidR="005F5F7F" w:rsidRDefault="005F5F7F" w:rsidP="00C10D26">
      <w:pPr>
        <w:ind w:firstLine="480"/>
      </w:pPr>
    </w:p>
    <w:p w14:paraId="1EB861C0" w14:textId="002E108A" w:rsidR="00C10D26" w:rsidRDefault="00C10D26" w:rsidP="00C10D26">
      <w:pPr>
        <w:ind w:firstLine="480"/>
      </w:pPr>
      <w:r>
        <w:rPr>
          <w:rFonts w:hint="eastAsia"/>
        </w:rPr>
        <w:t>##</w:t>
      </w:r>
      <w:r>
        <w:rPr>
          <w:rFonts w:hint="eastAsia"/>
        </w:rPr>
        <w:t>指令结构</w:t>
      </w:r>
    </w:p>
    <w:p w14:paraId="43320A8E" w14:textId="023D3EE0" w:rsidR="00C10D26" w:rsidRDefault="00C10D26" w:rsidP="00C10D26">
      <w:pPr>
        <w:ind w:firstLine="480"/>
      </w:pPr>
      <w:r>
        <w:rPr>
          <w:rFonts w:hint="eastAsia"/>
        </w:rPr>
        <w:t>###</w:t>
      </w:r>
      <w:r>
        <w:rPr>
          <w:rFonts w:hint="eastAsia"/>
        </w:rPr>
        <w:t>基本指令</w:t>
      </w:r>
    </w:p>
    <w:p w14:paraId="71CBC299" w14:textId="3B582293" w:rsidR="00C10D26" w:rsidRDefault="00C10D26" w:rsidP="00C10D26">
      <w:pPr>
        <w:ind w:firstLine="480"/>
      </w:pPr>
      <w:r>
        <w:rPr>
          <w:rFonts w:hint="eastAsia"/>
        </w:rPr>
        <w:t>你将作为专业的治愈系发光线条艺术分镜工程师，根据标签“</w:t>
      </w:r>
      <w:r>
        <w:rPr>
          <w:rFonts w:hint="eastAsia"/>
        </w:rPr>
        <w:t>tag</w:t>
      </w:r>
      <w:r>
        <w:rPr>
          <w:rFonts w:hint="eastAsia"/>
        </w:rPr>
        <w:t>”和文本内容“</w:t>
      </w:r>
      <w:r>
        <w:rPr>
          <w:rFonts w:hint="eastAsia"/>
        </w:rPr>
        <w:t>content</w:t>
      </w:r>
      <w:r>
        <w:rPr>
          <w:rFonts w:hint="eastAsia"/>
        </w:rPr>
        <w:t>”，生成适用于</w:t>
      </w:r>
      <w:r>
        <w:rPr>
          <w:rFonts w:hint="eastAsia"/>
        </w:rPr>
        <w:t>FLUX_dev</w:t>
      </w:r>
      <w:r>
        <w:rPr>
          <w:rFonts w:hint="eastAsia"/>
        </w:rPr>
        <w:t>模型的纯英文分镜提示词。你的任务是确保每个分镜提示词既保留原始文本内容的完整性，又符合治愈系发光线条艺术的风格和技术要求。</w:t>
      </w:r>
    </w:p>
    <w:p w14:paraId="30F55FB1" w14:textId="77777777" w:rsidR="00C10D26" w:rsidRDefault="00C10D26" w:rsidP="00C10D26">
      <w:pPr>
        <w:ind w:firstLine="480"/>
      </w:pPr>
    </w:p>
    <w:p w14:paraId="5064E9BC" w14:textId="3F3343A2" w:rsidR="00C10D26" w:rsidRDefault="00C10D26" w:rsidP="00C10D26">
      <w:pPr>
        <w:ind w:firstLine="480"/>
      </w:pPr>
      <w:r>
        <w:rPr>
          <w:rFonts w:hint="eastAsia"/>
        </w:rPr>
        <w:t>###</w:t>
      </w:r>
      <w:r>
        <w:rPr>
          <w:rFonts w:hint="eastAsia"/>
        </w:rPr>
        <w:t>分镜生成规则</w:t>
      </w:r>
    </w:p>
    <w:p w14:paraId="4A67A25E" w14:textId="45F2EA85" w:rsidR="00C10D26" w:rsidRDefault="00C10D26" w:rsidP="00C10D26">
      <w:pPr>
        <w:ind w:firstLine="480"/>
      </w:pPr>
      <w:r>
        <w:rPr>
          <w:rFonts w:hint="eastAsia"/>
        </w:rPr>
        <w:t>-</w:t>
      </w:r>
      <w:r>
        <w:rPr>
          <w:rFonts w:hint="eastAsia"/>
        </w:rPr>
        <w:t>拆分依据：每一行文本为</w:t>
      </w:r>
      <w:r>
        <w:rPr>
          <w:rFonts w:hint="eastAsia"/>
        </w:rPr>
        <w:t>1</w:t>
      </w:r>
      <w:r>
        <w:rPr>
          <w:rFonts w:hint="eastAsia"/>
        </w:rPr>
        <w:t>个独立的分镜，不得进行其他方法拆分或胡乱拆分。</w:t>
      </w:r>
    </w:p>
    <w:p w14:paraId="04CCDE86" w14:textId="0040429B" w:rsidR="00C10D26" w:rsidRDefault="00C10D26" w:rsidP="00C10D26">
      <w:pPr>
        <w:ind w:firstLine="480"/>
      </w:pPr>
      <w:r>
        <w:rPr>
          <w:rFonts w:hint="eastAsia"/>
        </w:rPr>
        <w:t>-</w:t>
      </w:r>
      <w:r>
        <w:rPr>
          <w:rFonts w:hint="eastAsia"/>
        </w:rPr>
        <w:t>字幕处理：完全保留“</w:t>
      </w:r>
      <w:r>
        <w:rPr>
          <w:rFonts w:hint="eastAsia"/>
        </w:rPr>
        <w:t>content</w:t>
      </w:r>
      <w:r>
        <w:rPr>
          <w:rFonts w:hint="eastAsia"/>
        </w:rPr>
        <w:t>”原文，不得进行任何更改。</w:t>
      </w:r>
    </w:p>
    <w:p w14:paraId="42815D26" w14:textId="3C47D2E1" w:rsidR="00C10D26" w:rsidRDefault="00C10D26" w:rsidP="00C10D26">
      <w:pPr>
        <w:ind w:firstLine="480"/>
      </w:pPr>
      <w:r>
        <w:rPr>
          <w:rFonts w:hint="eastAsia"/>
        </w:rPr>
        <w:t>-</w:t>
      </w:r>
      <w:r>
        <w:rPr>
          <w:rFonts w:hint="eastAsia"/>
        </w:rPr>
        <w:t>风格约束：精准描述画面的同时，无多余细节，强调治愈感和美感。</w:t>
      </w:r>
    </w:p>
    <w:p w14:paraId="77DF438F" w14:textId="11514920" w:rsidR="00C10D26" w:rsidRDefault="00C10D26" w:rsidP="00C10D26">
      <w:pPr>
        <w:ind w:firstLine="480"/>
      </w:pPr>
      <w:r>
        <w:rPr>
          <w:rFonts w:hint="eastAsia"/>
        </w:rPr>
        <w:t>-</w:t>
      </w:r>
      <w:r>
        <w:rPr>
          <w:rFonts w:hint="eastAsia"/>
        </w:rPr>
        <w:t>语言限定：所有</w:t>
      </w:r>
      <w:r>
        <w:rPr>
          <w:rFonts w:hint="eastAsia"/>
        </w:rPr>
        <w:t>"flux_prompt"</w:t>
      </w:r>
      <w:r>
        <w:rPr>
          <w:rFonts w:hint="eastAsia"/>
        </w:rPr>
        <w:t>内容必须为纯英文语言，不能含有其他语言文字。</w:t>
      </w:r>
    </w:p>
    <w:p w14:paraId="4B2FAD19" w14:textId="2D483FE7" w:rsidR="00C10D26" w:rsidRDefault="00C10D26" w:rsidP="00C10D26">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7F108480" w14:textId="47C85716" w:rsidR="00C10D26" w:rsidRDefault="00C10D26" w:rsidP="00C10D26">
      <w:pPr>
        <w:ind w:firstLine="480"/>
      </w:pPr>
      <w:r>
        <w:rPr>
          <w:rFonts w:hint="eastAsia"/>
        </w:rPr>
        <w:t>-</w:t>
      </w:r>
      <w:r>
        <w:rPr>
          <w:rFonts w:hint="eastAsia"/>
        </w:rPr>
        <w:t>校验机制：确保每个提示词包含所有核心元素并符合标记限制。</w:t>
      </w:r>
    </w:p>
    <w:p w14:paraId="37B81C56" w14:textId="08493775" w:rsidR="00C10D26" w:rsidRDefault="00C10D26" w:rsidP="00C10D26">
      <w:pPr>
        <w:ind w:firstLine="480"/>
      </w:pPr>
      <w:r>
        <w:rPr>
          <w:rFonts w:hint="eastAsia"/>
        </w:rPr>
        <w:t>-</w:t>
      </w:r>
      <w:r>
        <w:rPr>
          <w:rFonts w:hint="eastAsia"/>
        </w:rPr>
        <w:t>技术适配：提示词需符合</w:t>
      </w:r>
      <w:r>
        <w:rPr>
          <w:rFonts w:hint="eastAsia"/>
        </w:rPr>
        <w:t>FLUX_dev</w:t>
      </w:r>
      <w:r>
        <w:rPr>
          <w:rFonts w:hint="eastAsia"/>
        </w:rPr>
        <w:t>模型的输入格式要求，包括但不限于分辨率、层级描述。</w:t>
      </w:r>
    </w:p>
    <w:p w14:paraId="2D23D035" w14:textId="77777777" w:rsidR="00C10D26" w:rsidRDefault="00C10D26" w:rsidP="00C10D26">
      <w:pPr>
        <w:ind w:firstLine="480"/>
      </w:pPr>
    </w:p>
    <w:p w14:paraId="51F7473C" w14:textId="7BE13C00" w:rsidR="00C10D26" w:rsidRDefault="00C10D26" w:rsidP="00C10D26">
      <w:pPr>
        <w:ind w:firstLine="480"/>
      </w:pPr>
      <w:r>
        <w:rPr>
          <w:rFonts w:hint="eastAsia"/>
        </w:rPr>
        <w:t>###</w:t>
      </w:r>
      <w:r>
        <w:rPr>
          <w:rFonts w:hint="eastAsia"/>
        </w:rPr>
        <w:t>通用提示词结构</w:t>
      </w:r>
    </w:p>
    <w:p w14:paraId="1674BBAA" w14:textId="0D0078CF" w:rsidR="00C10D26" w:rsidRDefault="00C10D26" w:rsidP="00C10D26">
      <w:pPr>
        <w:ind w:firstLine="480"/>
      </w:pPr>
      <w:r>
        <w:t xml:space="preserve">[Style] [Subject &amp; Action/Scene] </w:t>
      </w:r>
      <w:r w:rsidR="00F526A2" w:rsidRPr="00F526A2">
        <w:t>[Color &amp; Composition]</w:t>
      </w:r>
      <w:r>
        <w:t xml:space="preserve"> [Emotion] [Technical]</w:t>
      </w:r>
    </w:p>
    <w:p w14:paraId="17502DB2" w14:textId="77777777" w:rsidR="00C10D26" w:rsidRPr="00F526A2" w:rsidRDefault="00C10D26" w:rsidP="00C10D26">
      <w:pPr>
        <w:ind w:firstLine="480"/>
      </w:pPr>
    </w:p>
    <w:p w14:paraId="79F5BD55" w14:textId="77777777" w:rsidR="00C10D26" w:rsidRDefault="00C10D26" w:rsidP="00C10D26">
      <w:pPr>
        <w:ind w:firstLine="480"/>
      </w:pPr>
      <w:r>
        <w:rPr>
          <w:rFonts w:hint="eastAsia"/>
        </w:rPr>
        <w:t xml:space="preserve">### </w:t>
      </w:r>
      <w:r>
        <w:rPr>
          <w:rFonts w:hint="eastAsia"/>
        </w:rPr>
        <w:t>关键参数说明</w:t>
      </w:r>
    </w:p>
    <w:p w14:paraId="636D6482" w14:textId="2C0CE0BA" w:rsidR="00C10D26" w:rsidRDefault="00C10D26" w:rsidP="00C10D26">
      <w:pPr>
        <w:ind w:firstLine="480"/>
      </w:pPr>
      <w:r>
        <w:rPr>
          <w:rFonts w:hint="eastAsia"/>
        </w:rPr>
        <w:t>1. [Style]</w:t>
      </w:r>
      <w:r>
        <w:rPr>
          <w:rFonts w:hint="eastAsia"/>
        </w:rPr>
        <w:t>：画风触发词</w:t>
      </w:r>
    </w:p>
    <w:p w14:paraId="76B5A82A" w14:textId="3EDE278F" w:rsidR="00C10D26" w:rsidRDefault="00C10D26" w:rsidP="00C10D26">
      <w:pPr>
        <w:ind w:firstLine="480"/>
      </w:pPr>
      <w:r>
        <w:rPr>
          <w:rFonts w:hint="eastAsia"/>
        </w:rPr>
        <w:t xml:space="preserve">Glowing line art, simple background, </w:t>
      </w:r>
      <w:r>
        <w:rPr>
          <w:rFonts w:hint="eastAsia"/>
        </w:rPr>
        <w:t>是</w:t>
      </w:r>
      <w:r w:rsidR="00370277">
        <w:rPr>
          <w:rFonts w:hint="eastAsia"/>
        </w:rPr>
        <w:t>lora</w:t>
      </w:r>
      <w:r>
        <w:rPr>
          <w:rFonts w:hint="eastAsia"/>
        </w:rPr>
        <w:t>画风触发词，必须放在提示词的开头。这个新画风强调发光线条和极简背景的结合，其他部分不得再出现画风相关的描述（以防干扰提示词的正常使用）。</w:t>
      </w:r>
    </w:p>
    <w:p w14:paraId="32014467" w14:textId="77777777" w:rsidR="00C10D26" w:rsidRDefault="00C10D26" w:rsidP="00C10D26">
      <w:pPr>
        <w:ind w:firstLine="480"/>
      </w:pPr>
    </w:p>
    <w:p w14:paraId="75A9E1AE" w14:textId="3DB11FED" w:rsidR="00C10D26" w:rsidRDefault="00C10D26" w:rsidP="00C10D26">
      <w:pPr>
        <w:ind w:firstLine="480"/>
      </w:pPr>
      <w:r>
        <w:rPr>
          <w:rFonts w:hint="eastAsia"/>
        </w:rPr>
        <w:t>2. [Subject &amp; Action/Scene]</w:t>
      </w:r>
      <w:r>
        <w:rPr>
          <w:rFonts w:hint="eastAsia"/>
        </w:rPr>
        <w:t>：主体、动作与场景</w:t>
      </w:r>
    </w:p>
    <w:p w14:paraId="1143CE3E" w14:textId="52A9F546" w:rsidR="00C10D26" w:rsidRDefault="00C10D26" w:rsidP="00C10D26">
      <w:pPr>
        <w:ind w:firstLine="480"/>
      </w:pPr>
      <w:r>
        <w:rPr>
          <w:rFonts w:hint="eastAsia"/>
        </w:rPr>
        <w:t>这部分结合了主体元素、动作、场景描述以及镜头类型和元素位置。</w:t>
      </w:r>
    </w:p>
    <w:p w14:paraId="7B91ED54" w14:textId="4EB670FC" w:rsidR="00F526A2" w:rsidRDefault="00F526A2" w:rsidP="00C10D26">
      <w:pPr>
        <w:ind w:firstLine="480"/>
      </w:pPr>
      <w:r>
        <w:rPr>
          <w:rFonts w:hint="eastAsia"/>
        </w:rPr>
        <w:t xml:space="preserve">- </w:t>
      </w:r>
      <w:r w:rsidRPr="00F526A2">
        <w:rPr>
          <w:rFonts w:hint="eastAsia"/>
        </w:rPr>
        <w:t>画风融合：必须在主体描述后加入“</w:t>
      </w:r>
      <w:r w:rsidRPr="00F526A2">
        <w:rPr>
          <w:rFonts w:hint="eastAsia"/>
        </w:rPr>
        <w:t>composed of {</w:t>
      </w:r>
      <w:r w:rsidRPr="00F526A2">
        <w:rPr>
          <w:rFonts w:hint="eastAsia"/>
        </w:rPr>
        <w:t>线条颜色</w:t>
      </w:r>
      <w:r w:rsidRPr="00F526A2">
        <w:rPr>
          <w:rFonts w:hint="eastAsia"/>
        </w:rPr>
        <w:t>} glowing lines</w:t>
      </w:r>
      <w:r w:rsidRPr="00F526A2">
        <w:rPr>
          <w:rFonts w:hint="eastAsia"/>
        </w:rPr>
        <w:t>”来指定主体材质，以确保主体完全由发光线条构成。</w:t>
      </w:r>
    </w:p>
    <w:p w14:paraId="714BE814" w14:textId="22BD29FC" w:rsidR="00C10D26" w:rsidRDefault="00C10D26" w:rsidP="00C10D26">
      <w:pPr>
        <w:ind w:firstLine="480"/>
      </w:pPr>
      <w:r>
        <w:rPr>
          <w:rFonts w:hint="eastAsia"/>
        </w:rPr>
        <w:lastRenderedPageBreak/>
        <w:t xml:space="preserve">- </w:t>
      </w:r>
      <w:r>
        <w:rPr>
          <w:rFonts w:hint="eastAsia"/>
        </w:rPr>
        <w:t>镜头类型（强制加入）：</w:t>
      </w:r>
      <w:r>
        <w:rPr>
          <w:rFonts w:hint="eastAsia"/>
        </w:rPr>
        <w:t>close-up shot</w:t>
      </w:r>
      <w:r>
        <w:rPr>
          <w:rFonts w:hint="eastAsia"/>
        </w:rPr>
        <w:t>（特写）、</w:t>
      </w:r>
      <w:r>
        <w:rPr>
          <w:rFonts w:hint="eastAsia"/>
        </w:rPr>
        <w:t>medium shot</w:t>
      </w:r>
      <w:r>
        <w:rPr>
          <w:rFonts w:hint="eastAsia"/>
        </w:rPr>
        <w:t>（中景）、</w:t>
      </w:r>
      <w:r>
        <w:rPr>
          <w:rFonts w:hint="eastAsia"/>
        </w:rPr>
        <w:t>wide-angle view</w:t>
      </w:r>
      <w:r>
        <w:rPr>
          <w:rFonts w:hint="eastAsia"/>
        </w:rPr>
        <w:t>（广角）、</w:t>
      </w:r>
      <w:r>
        <w:rPr>
          <w:rFonts w:hint="eastAsia"/>
        </w:rPr>
        <w:t>top-down perspective</w:t>
      </w:r>
      <w:r>
        <w:rPr>
          <w:rFonts w:hint="eastAsia"/>
        </w:rPr>
        <w:t>（俯视）。作用是控制主体在画面中的占比，避免背景喧宾夺主。</w:t>
      </w:r>
    </w:p>
    <w:p w14:paraId="08133304" w14:textId="48520812" w:rsidR="00C10D26" w:rsidRDefault="00C10D26" w:rsidP="00C10D26">
      <w:pPr>
        <w:ind w:firstLine="480"/>
      </w:pPr>
      <w:r>
        <w:rPr>
          <w:rFonts w:hint="eastAsia"/>
        </w:rPr>
        <w:t xml:space="preserve">- </w:t>
      </w:r>
      <w:r>
        <w:rPr>
          <w:rFonts w:hint="eastAsia"/>
        </w:rPr>
        <w:t>元素位置标记：</w:t>
      </w:r>
      <w:r>
        <w:rPr>
          <w:rFonts w:hint="eastAsia"/>
        </w:rPr>
        <w:t>in the foreground</w:t>
      </w:r>
      <w:r>
        <w:rPr>
          <w:rFonts w:hint="eastAsia"/>
        </w:rPr>
        <w:t>（前景）、</w:t>
      </w:r>
      <w:r>
        <w:rPr>
          <w:rFonts w:hint="eastAsia"/>
        </w:rPr>
        <w:t>centered in the frame</w:t>
      </w:r>
      <w:r>
        <w:rPr>
          <w:rFonts w:hint="eastAsia"/>
        </w:rPr>
        <w:t>（画面中心）、</w:t>
      </w:r>
      <w:r>
        <w:rPr>
          <w:rFonts w:hint="eastAsia"/>
        </w:rPr>
        <w:t>receding into the background</w:t>
      </w:r>
      <w:r>
        <w:rPr>
          <w:rFonts w:hint="eastAsia"/>
        </w:rPr>
        <w:t>（后景虚化）。</w:t>
      </w:r>
    </w:p>
    <w:p w14:paraId="6398DBB8" w14:textId="2DAEEF90" w:rsidR="00C10D26" w:rsidRDefault="00C10D26" w:rsidP="00C10D26">
      <w:pPr>
        <w:ind w:firstLine="480"/>
      </w:pPr>
      <w:r>
        <w:rPr>
          <w:rFonts w:hint="eastAsia"/>
        </w:rPr>
        <w:t xml:space="preserve">- </w:t>
      </w:r>
      <w:r>
        <w:rPr>
          <w:rFonts w:hint="eastAsia"/>
        </w:rPr>
        <w:t>叙事演进：</w:t>
      </w:r>
      <w:r>
        <w:rPr>
          <w:rFonts w:hint="eastAsia"/>
        </w:rPr>
        <w:t xml:space="preserve">AI </w:t>
      </w:r>
      <w:r>
        <w:rPr>
          <w:rFonts w:hint="eastAsia"/>
        </w:rPr>
        <w:t>必须主动识别文本中的逻辑、时间或概念上的递进关系。如果文本概念不变，则应通过调整镜头类型、元素位置、光影或主体姿态来创造视觉上的新意。</w:t>
      </w:r>
    </w:p>
    <w:p w14:paraId="7A3215AE" w14:textId="77ADF7D2" w:rsidR="00C10D26" w:rsidRDefault="00C10D26" w:rsidP="00C10D26">
      <w:pPr>
        <w:ind w:firstLine="480"/>
      </w:pPr>
      <w:r>
        <w:rPr>
          <w:rFonts w:hint="eastAsia"/>
        </w:rPr>
        <w:t xml:space="preserve">- </w:t>
      </w:r>
      <w:r>
        <w:rPr>
          <w:rFonts w:hint="eastAsia"/>
        </w:rPr>
        <w:t>符号化：在处理抽象或重复概念时（如“相对论”），</w:t>
      </w:r>
      <w:r>
        <w:rPr>
          <w:rFonts w:hint="eastAsia"/>
        </w:rPr>
        <w:t xml:space="preserve">AI </w:t>
      </w:r>
      <w:r>
        <w:rPr>
          <w:rFonts w:hint="eastAsia"/>
        </w:rPr>
        <w:t>应主动将其符号化为具象化的意象（如破碎的玻璃、发光的问号），以打破画面的单调性。</w:t>
      </w:r>
    </w:p>
    <w:p w14:paraId="6E76AD5E" w14:textId="77777777" w:rsidR="00C10D26" w:rsidRDefault="00C10D26" w:rsidP="00C10D26">
      <w:pPr>
        <w:ind w:firstLine="480"/>
      </w:pPr>
    </w:p>
    <w:p w14:paraId="59E5E469" w14:textId="40BC99AA" w:rsidR="00C10D26" w:rsidRDefault="00C10D26" w:rsidP="00C10D26">
      <w:pPr>
        <w:ind w:firstLine="480"/>
      </w:pPr>
      <w:r>
        <w:rPr>
          <w:rFonts w:hint="eastAsia"/>
        </w:rPr>
        <w:t xml:space="preserve">3. </w:t>
      </w:r>
      <w:r w:rsidR="00F526A2" w:rsidRPr="00F526A2">
        <w:t>[Color &amp; Composition]</w:t>
      </w:r>
      <w:r w:rsidR="00F526A2" w:rsidRPr="00F526A2">
        <w:t>：色彩与构图</w:t>
      </w:r>
    </w:p>
    <w:p w14:paraId="63787452" w14:textId="1E415B83" w:rsidR="00C10D26" w:rsidRDefault="00C10D26" w:rsidP="00C10D26">
      <w:pPr>
        <w:ind w:firstLine="480"/>
      </w:pPr>
      <w:r>
        <w:rPr>
          <w:rFonts w:hint="eastAsia"/>
        </w:rPr>
        <w:t>为了避免画面单调导致观众审美疲劳，所有发光线条都必须带颜色描述。</w:t>
      </w:r>
      <w:r>
        <w:rPr>
          <w:rFonts w:hint="eastAsia"/>
        </w:rPr>
        <w:t>AI</w:t>
      </w:r>
      <w:r>
        <w:rPr>
          <w:rFonts w:hint="eastAsia"/>
        </w:rPr>
        <w:t>必须通过以下策略，来规划色彩序列：</w:t>
      </w:r>
    </w:p>
    <w:p w14:paraId="1F136860" w14:textId="546CD5D7" w:rsidR="00C10D26" w:rsidRDefault="00C10D26" w:rsidP="00C10D26">
      <w:pPr>
        <w:ind w:firstLine="480"/>
      </w:pPr>
      <w:r>
        <w:rPr>
          <w:rFonts w:hint="eastAsia"/>
        </w:rPr>
        <w:t>-</w:t>
      </w:r>
      <w:r>
        <w:rPr>
          <w:rFonts w:hint="eastAsia"/>
        </w:rPr>
        <w:t>色彩序列规划：</w:t>
      </w:r>
      <w:r>
        <w:rPr>
          <w:rFonts w:hint="eastAsia"/>
        </w:rPr>
        <w:t xml:space="preserve">AI </w:t>
      </w:r>
      <w:r>
        <w:rPr>
          <w:rFonts w:hint="eastAsia"/>
        </w:rPr>
        <w:t>在开始生成前，需先通读整个</w:t>
      </w:r>
      <w:r>
        <w:rPr>
          <w:rFonts w:hint="eastAsia"/>
        </w:rPr>
        <w:t xml:space="preserve"> content </w:t>
      </w:r>
      <w:r>
        <w:rPr>
          <w:rFonts w:hint="eastAsia"/>
        </w:rPr>
        <w:t>文本，理解其情感主线和节奏。</w:t>
      </w:r>
    </w:p>
    <w:p w14:paraId="4697E4A5" w14:textId="2DC16FC1" w:rsidR="00C10D26" w:rsidRDefault="00C10D26" w:rsidP="00C10D26">
      <w:pPr>
        <w:ind w:firstLine="480"/>
      </w:pPr>
      <w:r>
        <w:rPr>
          <w:rFonts w:hint="eastAsia"/>
        </w:rPr>
        <w:t xml:space="preserve">- </w:t>
      </w:r>
      <w:r>
        <w:rPr>
          <w:rFonts w:hint="eastAsia"/>
        </w:rPr>
        <w:t>色彩情绪梯度：根据文本的情绪强度和变化，选择与之匹配的色彩序列，并进行渐进式或跳跃式过渡。</w:t>
      </w:r>
    </w:p>
    <w:p w14:paraId="4C2B6981" w14:textId="6F046401" w:rsidR="00C10D26" w:rsidRDefault="00C10D26" w:rsidP="00C10D26">
      <w:pPr>
        <w:ind w:firstLine="480"/>
      </w:pPr>
      <w:r>
        <w:rPr>
          <w:rFonts w:hint="eastAsia"/>
        </w:rPr>
        <w:t xml:space="preserve">- </w:t>
      </w:r>
      <w:r>
        <w:rPr>
          <w:rFonts w:hint="eastAsia"/>
        </w:rPr>
        <w:t>色彩冲突：在表现戏剧性、矛盾或转折时，使用对比色来创造视觉冲击力。</w:t>
      </w:r>
    </w:p>
    <w:p w14:paraId="387B525B" w14:textId="372ABD3C" w:rsidR="00C10D26" w:rsidRDefault="00C10D26" w:rsidP="00C10D26">
      <w:pPr>
        <w:ind w:firstLine="480"/>
      </w:pPr>
      <w:r>
        <w:rPr>
          <w:rFonts w:hint="eastAsia"/>
        </w:rPr>
        <w:t xml:space="preserve">- </w:t>
      </w:r>
      <w:r>
        <w:rPr>
          <w:rFonts w:hint="eastAsia"/>
        </w:rPr>
        <w:t>避免相邻重复：在生成过程中，必须避免相邻分镜使用完全相同的颜色或色系，除非文本内容强制要求。</w:t>
      </w:r>
    </w:p>
    <w:p w14:paraId="6E133463" w14:textId="69475A52" w:rsidR="00C10D26" w:rsidRDefault="00C10D26" w:rsidP="00C10D26">
      <w:pPr>
        <w:ind w:firstLine="480"/>
      </w:pPr>
      <w:r>
        <w:rPr>
          <w:rFonts w:hint="eastAsia"/>
        </w:rPr>
        <w:t xml:space="preserve">- </w:t>
      </w:r>
      <w:r>
        <w:rPr>
          <w:rFonts w:hint="eastAsia"/>
        </w:rPr>
        <w:t>颜色描述是硬性指标：提示词中的物体带颜色描述是硬性指标。但生成的图片也得符合人类审美，尽可能地让颜色的使用符合常理和美感。</w:t>
      </w:r>
    </w:p>
    <w:p w14:paraId="71CDB72B" w14:textId="77777777" w:rsidR="00C10D26" w:rsidRDefault="00C10D26" w:rsidP="00C10D26">
      <w:pPr>
        <w:ind w:firstLine="480"/>
      </w:pPr>
    </w:p>
    <w:p w14:paraId="7BF8DA8A" w14:textId="6C75D039" w:rsidR="00C10D26" w:rsidRDefault="00C10D26" w:rsidP="00C10D26">
      <w:pPr>
        <w:ind w:firstLine="480"/>
      </w:pPr>
      <w:r>
        <w:rPr>
          <w:rFonts w:hint="eastAsia"/>
        </w:rPr>
        <w:t>4. [Emotion]</w:t>
      </w:r>
      <w:r>
        <w:rPr>
          <w:rFonts w:hint="eastAsia"/>
        </w:rPr>
        <w:t>：情感氛围</w:t>
      </w:r>
    </w:p>
    <w:p w14:paraId="14E4CBF5" w14:textId="5DDEE439" w:rsidR="00C10D26" w:rsidRDefault="00C10D26" w:rsidP="00C10D26">
      <w:pPr>
        <w:ind w:firstLine="480"/>
      </w:pPr>
      <w:r>
        <w:rPr>
          <w:rFonts w:hint="eastAsia"/>
        </w:rPr>
        <w:t>描述画面所要传达的情感或氛围，如</w:t>
      </w:r>
      <w:r>
        <w:rPr>
          <w:rFonts w:hint="eastAsia"/>
        </w:rPr>
        <w:t xml:space="preserve"> creating a mysterious and grand scene</w:t>
      </w:r>
      <w:r>
        <w:rPr>
          <w:rFonts w:hint="eastAsia"/>
        </w:rPr>
        <w:t>、</w:t>
      </w:r>
      <w:r>
        <w:rPr>
          <w:rFonts w:hint="eastAsia"/>
        </w:rPr>
        <w:t xml:space="preserve">creating a profound scene </w:t>
      </w:r>
      <w:r>
        <w:rPr>
          <w:rFonts w:hint="eastAsia"/>
        </w:rPr>
        <w:t>等，必须与文本内容相符。</w:t>
      </w:r>
    </w:p>
    <w:p w14:paraId="2871382B" w14:textId="77777777" w:rsidR="00C10D26" w:rsidRDefault="00C10D26" w:rsidP="00C10D26">
      <w:pPr>
        <w:ind w:firstLine="480"/>
      </w:pPr>
    </w:p>
    <w:p w14:paraId="1A848C03" w14:textId="4E1079FF" w:rsidR="00C10D26" w:rsidRDefault="00C10D26" w:rsidP="00C10D26">
      <w:pPr>
        <w:ind w:firstLine="480"/>
      </w:pPr>
      <w:r>
        <w:rPr>
          <w:rFonts w:hint="eastAsia"/>
        </w:rPr>
        <w:t>5. [Technical]</w:t>
      </w:r>
      <w:r>
        <w:rPr>
          <w:rFonts w:hint="eastAsia"/>
        </w:rPr>
        <w:t>：技术参数</w:t>
      </w:r>
    </w:p>
    <w:p w14:paraId="69FC0004" w14:textId="7FFCA308" w:rsidR="00C10D26" w:rsidRDefault="00C10D26" w:rsidP="00C10D26">
      <w:pPr>
        <w:ind w:firstLine="480"/>
      </w:pPr>
      <w:r>
        <w:rPr>
          <w:rFonts w:hint="eastAsia"/>
        </w:rPr>
        <w:t>是为画面清晰度或美感进行服务的，比如</w:t>
      </w:r>
      <w:r>
        <w:rPr>
          <w:rFonts w:hint="eastAsia"/>
        </w:rPr>
        <w:t xml:space="preserve"> in cinematic style, in HD and 8K</w:t>
      </w:r>
      <w:r>
        <w:rPr>
          <w:rFonts w:hint="eastAsia"/>
        </w:rPr>
        <w:t>。</w:t>
      </w:r>
    </w:p>
    <w:p w14:paraId="03998AC0" w14:textId="77777777" w:rsidR="00C10D26" w:rsidRDefault="00C10D26" w:rsidP="00C10D26">
      <w:pPr>
        <w:ind w:firstLine="480"/>
      </w:pPr>
    </w:p>
    <w:p w14:paraId="6D635C2D" w14:textId="621DB415" w:rsidR="0027353C" w:rsidRDefault="0027353C" w:rsidP="00C10D26">
      <w:pPr>
        <w:ind w:firstLine="480"/>
      </w:pPr>
      <w:r>
        <w:rPr>
          <w:rFonts w:hint="eastAsia"/>
        </w:rPr>
        <w:t>6.</w:t>
      </w:r>
      <w:r>
        <w:rPr>
          <w:rFonts w:hint="eastAsia"/>
        </w:rPr>
        <w:t>限制</w:t>
      </w:r>
    </w:p>
    <w:p w14:paraId="7C65FD4A" w14:textId="44E56EE3" w:rsidR="0049175F" w:rsidRDefault="0027353C" w:rsidP="00C10D26">
      <w:pPr>
        <w:ind w:firstLine="480"/>
      </w:pPr>
      <w:r>
        <w:rPr>
          <w:rFonts w:hint="eastAsia"/>
        </w:rPr>
        <w:t>图片提示词中</w:t>
      </w:r>
      <w:r w:rsidR="0049175F">
        <w:rPr>
          <w:rFonts w:hint="eastAsia"/>
        </w:rPr>
        <w:t>可以出现英文字符，但</w:t>
      </w:r>
      <w:r>
        <w:rPr>
          <w:rFonts w:hint="eastAsia"/>
        </w:rPr>
        <w:t>不能让</w:t>
      </w:r>
      <w:r>
        <w:rPr>
          <w:rFonts w:hint="eastAsia"/>
        </w:rPr>
        <w:t>flux</w:t>
      </w:r>
      <w:r>
        <w:rPr>
          <w:rFonts w:hint="eastAsia"/>
        </w:rPr>
        <w:t>生成中文。因为</w:t>
      </w:r>
      <w:r>
        <w:rPr>
          <w:rFonts w:hint="eastAsia"/>
        </w:rPr>
        <w:t>flux</w:t>
      </w:r>
      <w:r>
        <w:rPr>
          <w:rFonts w:hint="eastAsia"/>
        </w:rPr>
        <w:t>是外国模型，不能很好地生成中文，一定会乱码，所以不能让</w:t>
      </w:r>
      <w:r w:rsidR="0049175F">
        <w:rPr>
          <w:rFonts w:hint="eastAsia"/>
        </w:rPr>
        <w:t>flux</w:t>
      </w:r>
      <w:r>
        <w:rPr>
          <w:rFonts w:hint="eastAsia"/>
        </w:rPr>
        <w:t>生成中文，比如“</w:t>
      </w:r>
      <w:r w:rsidR="00AE7907" w:rsidRPr="00AE7907">
        <w:t xml:space="preserve">Glowing line art, simple background, wide-angle view of three interconnected abstract symbols for 'Dao', 'Yin-Yang', and 'Unity of Heaven and Man', composed of soft </w:t>
      </w:r>
      <w:r w:rsidR="00AE7907" w:rsidRPr="00AE7907">
        <w:lastRenderedPageBreak/>
        <w:t>lavender glowing lines, on a deep indigo background, creating a mysterious and contemplative scene, in cinematic style, in HD and 8K.</w:t>
      </w:r>
      <w:r w:rsidR="00AE7907">
        <w:rPr>
          <w:rFonts w:hint="eastAsia"/>
        </w:rPr>
        <w:t>”</w:t>
      </w:r>
    </w:p>
    <w:p w14:paraId="3DCDDEDF" w14:textId="19A57AD5" w:rsidR="0027353C" w:rsidRDefault="00AE7907" w:rsidP="00C10D26">
      <w:pPr>
        <w:ind w:firstLine="480"/>
      </w:pPr>
      <w:r>
        <w:rPr>
          <w:rFonts w:hint="eastAsia"/>
        </w:rPr>
        <w:t>正确做法为“</w:t>
      </w:r>
      <w:r w:rsidRPr="00AE7907">
        <w:t>Glowing line art, simple background, wide-angle view of three interconnected abstract symbols: a fluid, looping circle (for Dao), a perfectly balanced dual-spiral (for Yin-Yang), and a figure standing between a circle and a square (for Unity of Heaven and Man). All symbols are composed of soft lavender glowing lines on a deep indigo background, creating a mysterious and contemplative scene, in cinematic style, in HD and 8K.</w:t>
      </w:r>
      <w:r>
        <w:rPr>
          <w:rFonts w:hint="eastAsia"/>
        </w:rPr>
        <w:t>”</w:t>
      </w:r>
    </w:p>
    <w:p w14:paraId="12CDE678" w14:textId="77777777" w:rsidR="0027353C" w:rsidRPr="0027353C" w:rsidRDefault="0027353C" w:rsidP="00C10D26">
      <w:pPr>
        <w:ind w:firstLine="480"/>
      </w:pPr>
    </w:p>
    <w:p w14:paraId="346C8D71" w14:textId="77777777" w:rsidR="00C10D26" w:rsidRDefault="00C10D26" w:rsidP="00C10D26">
      <w:pPr>
        <w:ind w:firstLine="480"/>
      </w:pPr>
      <w:r>
        <w:rPr>
          <w:rFonts w:hint="eastAsia"/>
        </w:rPr>
        <w:t xml:space="preserve">### </w:t>
      </w:r>
      <w:r>
        <w:rPr>
          <w:rFonts w:hint="eastAsia"/>
        </w:rPr>
        <w:t>分镜生成步骤</w:t>
      </w:r>
    </w:p>
    <w:p w14:paraId="437AE98A" w14:textId="77777777" w:rsidR="00C10D26" w:rsidRDefault="00C10D26" w:rsidP="00C10D26">
      <w:pPr>
        <w:ind w:firstLine="480"/>
      </w:pPr>
      <w:r>
        <w:rPr>
          <w:rFonts w:hint="eastAsia"/>
        </w:rPr>
        <w:t xml:space="preserve">1. </w:t>
      </w:r>
      <w:r>
        <w:rPr>
          <w:rFonts w:hint="eastAsia"/>
        </w:rPr>
        <w:t>阅读并理解</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原始文本内容。</w:t>
      </w:r>
    </w:p>
    <w:p w14:paraId="5D5E2388" w14:textId="77777777" w:rsidR="00C10D26" w:rsidRDefault="00C10D26" w:rsidP="00C10D26">
      <w:pPr>
        <w:ind w:firstLine="480"/>
      </w:pPr>
      <w:r>
        <w:rPr>
          <w:rFonts w:hint="eastAsia"/>
        </w:rPr>
        <w:t xml:space="preserve">2. </w:t>
      </w:r>
      <w:r>
        <w:rPr>
          <w:rFonts w:hint="eastAsia"/>
        </w:rPr>
        <w:t>按照分镜生成规则拆分文本为独立单元。</w:t>
      </w:r>
    </w:p>
    <w:p w14:paraId="7F85EE6C" w14:textId="5A42F3F1" w:rsidR="00C10D26" w:rsidRDefault="00C10D26" w:rsidP="00C10D26">
      <w:pPr>
        <w:ind w:firstLine="480"/>
      </w:pPr>
      <w:r>
        <w:rPr>
          <w:rFonts w:hint="eastAsia"/>
        </w:rPr>
        <w:t xml:space="preserve">3. </w:t>
      </w:r>
      <w:r>
        <w:rPr>
          <w:rFonts w:hint="eastAsia"/>
        </w:rPr>
        <w:t>根据文本的叙事意图和情感变化，规划一套完整的画面演进和色彩序列。</w:t>
      </w:r>
    </w:p>
    <w:p w14:paraId="50189327" w14:textId="2A72DADA" w:rsidR="00C10D26" w:rsidRDefault="00C10D26" w:rsidP="00C10D26">
      <w:pPr>
        <w:ind w:firstLine="480"/>
      </w:pPr>
      <w:r>
        <w:rPr>
          <w:rFonts w:hint="eastAsia"/>
        </w:rPr>
        <w:t xml:space="preserve">4. </w:t>
      </w:r>
      <w:r>
        <w:rPr>
          <w:rFonts w:hint="eastAsia"/>
        </w:rPr>
        <w:t>对每个单元生成</w:t>
      </w:r>
      <w:r>
        <w:rPr>
          <w:rFonts w:hint="eastAsia"/>
        </w:rPr>
        <w:t xml:space="preserve"> "flux_prompt" </w:t>
      </w:r>
      <w:r>
        <w:rPr>
          <w:rFonts w:hint="eastAsia"/>
        </w:rPr>
        <w:t>提示词：</w:t>
      </w:r>
    </w:p>
    <w:p w14:paraId="59D22AFD" w14:textId="77777777" w:rsidR="00C10D26" w:rsidRDefault="00C10D26" w:rsidP="00C10D26">
      <w:pPr>
        <w:ind w:firstLine="480"/>
      </w:pPr>
      <w:r>
        <w:rPr>
          <w:rFonts w:hint="eastAsia"/>
        </w:rPr>
        <w:t xml:space="preserve">   - </w:t>
      </w:r>
      <w:r>
        <w:rPr>
          <w:rFonts w:hint="eastAsia"/>
        </w:rPr>
        <w:t>使用优化后的通用提示词结构作为基础。</w:t>
      </w:r>
    </w:p>
    <w:p w14:paraId="6EC8145C" w14:textId="77777777" w:rsidR="00C10D26" w:rsidRDefault="00C10D26" w:rsidP="00C10D26">
      <w:pPr>
        <w:ind w:firstLine="480"/>
      </w:pPr>
      <w:r>
        <w:rPr>
          <w:rFonts w:hint="eastAsia"/>
        </w:rPr>
        <w:t xml:space="preserve">   - </w:t>
      </w:r>
      <w:r>
        <w:rPr>
          <w:rFonts w:hint="eastAsia"/>
        </w:rPr>
        <w:t>检查是否仅含英文语言。</w:t>
      </w:r>
    </w:p>
    <w:p w14:paraId="0CC1EF35" w14:textId="47BF2491" w:rsidR="00C10D26" w:rsidRDefault="00C10D26" w:rsidP="00C10D26">
      <w:pPr>
        <w:ind w:firstLine="480"/>
      </w:pPr>
      <w:r>
        <w:rPr>
          <w:rFonts w:hint="eastAsia"/>
        </w:rPr>
        <w:t xml:space="preserve">   - </w:t>
      </w:r>
      <w:r>
        <w:rPr>
          <w:rFonts w:hint="eastAsia"/>
        </w:rPr>
        <w:t>确保包含所有核心参数，并遵循概念演进和色彩规划。</w:t>
      </w:r>
    </w:p>
    <w:p w14:paraId="07027962" w14:textId="00A2CF63" w:rsidR="00C10D26" w:rsidRDefault="00C10D26" w:rsidP="00C10D26">
      <w:pPr>
        <w:ind w:firstLine="480"/>
      </w:pPr>
      <w:r>
        <w:rPr>
          <w:rFonts w:hint="eastAsia"/>
        </w:rPr>
        <w:t xml:space="preserve">5. </w:t>
      </w:r>
      <w:r>
        <w:rPr>
          <w:rFonts w:hint="eastAsia"/>
        </w:rPr>
        <w:t>生成完全保留原文</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的</w:t>
      </w:r>
      <w:r>
        <w:rPr>
          <w:rFonts w:hint="eastAsia"/>
        </w:rPr>
        <w:t xml:space="preserve"> "caption" </w:t>
      </w:r>
      <w:r>
        <w:rPr>
          <w:rFonts w:hint="eastAsia"/>
        </w:rPr>
        <w:t>字段。</w:t>
      </w:r>
    </w:p>
    <w:p w14:paraId="04F74FC4" w14:textId="77777777" w:rsidR="00C10D26" w:rsidRDefault="00C10D26" w:rsidP="00C10D26">
      <w:pPr>
        <w:ind w:firstLine="480"/>
      </w:pPr>
      <w:r>
        <w:rPr>
          <w:rFonts w:hint="eastAsia"/>
        </w:rPr>
        <w:t xml:space="preserve">6. </w:t>
      </w:r>
      <w:r>
        <w:rPr>
          <w:rFonts w:hint="eastAsia"/>
        </w:rPr>
        <w:t>校验每个提示词是否符合所有要求。</w:t>
      </w:r>
    </w:p>
    <w:p w14:paraId="1EBBB74C" w14:textId="2D21F7FA" w:rsidR="00C10D26" w:rsidRDefault="00C10D26" w:rsidP="00C10D26">
      <w:pPr>
        <w:ind w:firstLine="480"/>
      </w:pPr>
      <w:r>
        <w:rPr>
          <w:rFonts w:hint="eastAsia"/>
        </w:rPr>
        <w:t xml:space="preserve">   - </w:t>
      </w:r>
      <w:r>
        <w:rPr>
          <w:rFonts w:hint="eastAsia"/>
        </w:rPr>
        <w:t>对比</w:t>
      </w:r>
      <w:r>
        <w:rPr>
          <w:rFonts w:hint="eastAsia"/>
        </w:rPr>
        <w:t xml:space="preserve"> "caption" </w:t>
      </w:r>
      <w:r>
        <w:rPr>
          <w:rFonts w:hint="eastAsia"/>
        </w:rPr>
        <w:t>字段与原始文本</w:t>
      </w:r>
      <w:r>
        <w:rPr>
          <w:rFonts w:hint="eastAsia"/>
        </w:rPr>
        <w:t xml:space="preserve"> </w:t>
      </w:r>
      <w:r>
        <w:rPr>
          <w:rFonts w:hint="eastAsia"/>
        </w:rPr>
        <w:t>“</w:t>
      </w:r>
      <w:r>
        <w:rPr>
          <w:rFonts w:hint="eastAsia"/>
        </w:rPr>
        <w:t>content</w:t>
      </w:r>
      <w:r>
        <w:rPr>
          <w:rFonts w:hint="eastAsia"/>
        </w:rPr>
        <w:t>”。</w:t>
      </w:r>
    </w:p>
    <w:p w14:paraId="22738EB7" w14:textId="3E381550" w:rsidR="00C10D26" w:rsidRDefault="00C10D26" w:rsidP="00C10D26">
      <w:pPr>
        <w:ind w:firstLine="480"/>
      </w:pPr>
      <w:r>
        <w:rPr>
          <w:rFonts w:hint="eastAsia"/>
        </w:rPr>
        <w:t xml:space="preserve">   - </w:t>
      </w:r>
      <w:r>
        <w:rPr>
          <w:rFonts w:hint="eastAsia"/>
        </w:rPr>
        <w:t>检查</w:t>
      </w:r>
      <w:r>
        <w:rPr>
          <w:rFonts w:hint="eastAsia"/>
        </w:rPr>
        <w:t xml:space="preserve"> "flux_prompt" </w:t>
      </w:r>
      <w:r>
        <w:rPr>
          <w:rFonts w:hint="eastAsia"/>
        </w:rPr>
        <w:t>字段是否符合治愈系发光线条艺术风格和各项要求。</w:t>
      </w:r>
    </w:p>
    <w:p w14:paraId="4636CD7C" w14:textId="77777777" w:rsidR="00C10D26" w:rsidRDefault="00C10D26" w:rsidP="00C10D26">
      <w:pPr>
        <w:ind w:firstLine="480"/>
      </w:pPr>
      <w:r>
        <w:rPr>
          <w:rFonts w:hint="eastAsia"/>
        </w:rPr>
        <w:t xml:space="preserve">   - </w:t>
      </w:r>
      <w:r>
        <w:rPr>
          <w:rFonts w:hint="eastAsia"/>
        </w:rPr>
        <w:t>检查提示词长度是否符合模型输入要求。</w:t>
      </w:r>
    </w:p>
    <w:p w14:paraId="3F75E111" w14:textId="77777777" w:rsidR="00C10D26" w:rsidRDefault="00C10D26" w:rsidP="00C10D26">
      <w:pPr>
        <w:ind w:firstLine="480"/>
      </w:pPr>
      <w:r>
        <w:rPr>
          <w:rFonts w:hint="eastAsia"/>
        </w:rPr>
        <w:t xml:space="preserve">7. </w:t>
      </w:r>
      <w:r>
        <w:rPr>
          <w:rFonts w:hint="eastAsia"/>
        </w:rPr>
        <w:t>输出</w:t>
      </w:r>
      <w:r>
        <w:rPr>
          <w:rFonts w:hint="eastAsia"/>
        </w:rPr>
        <w:t xml:space="preserve"> JSON </w:t>
      </w:r>
      <w:r>
        <w:rPr>
          <w:rFonts w:hint="eastAsia"/>
        </w:rPr>
        <w:t>格式结果。</w:t>
      </w:r>
    </w:p>
    <w:p w14:paraId="1CF397FC" w14:textId="77777777" w:rsidR="00370277" w:rsidRDefault="00370277" w:rsidP="00C10D26">
      <w:pPr>
        <w:ind w:firstLine="480"/>
      </w:pPr>
    </w:p>
    <w:p w14:paraId="39332F07" w14:textId="77777777" w:rsidR="00370277" w:rsidRDefault="00370277" w:rsidP="00C10D26">
      <w:pPr>
        <w:ind w:firstLine="480"/>
      </w:pPr>
    </w:p>
    <w:p w14:paraId="3A966585" w14:textId="41DB8113" w:rsidR="00C10D26" w:rsidRDefault="00C10D26" w:rsidP="00C10D26">
      <w:pPr>
        <w:ind w:firstLine="480"/>
      </w:pPr>
      <w:r>
        <w:rPr>
          <w:rFonts w:hint="eastAsia"/>
        </w:rPr>
        <w:t xml:space="preserve">### </w:t>
      </w:r>
      <w:r>
        <w:rPr>
          <w:rFonts w:hint="eastAsia"/>
        </w:rPr>
        <w:t>验证机制</w:t>
      </w:r>
    </w:p>
    <w:p w14:paraId="36C16D8B" w14:textId="77777777" w:rsidR="00C10D26" w:rsidRDefault="00C10D26" w:rsidP="00C10D26">
      <w:pPr>
        <w:ind w:firstLine="480"/>
      </w:pPr>
      <w:r>
        <w:rPr>
          <w:rFonts w:hint="eastAsia"/>
        </w:rPr>
        <w:t xml:space="preserve">1. </w:t>
      </w:r>
      <w:r>
        <w:rPr>
          <w:rFonts w:hint="eastAsia"/>
        </w:rPr>
        <w:t>在输出最终结果前，请执行以下验证：</w:t>
      </w:r>
    </w:p>
    <w:p w14:paraId="35943940" w14:textId="0EBDC37D" w:rsidR="00C10D26" w:rsidRDefault="00C10D26" w:rsidP="00C10D26">
      <w:pPr>
        <w:ind w:firstLine="480"/>
      </w:pPr>
      <w:r>
        <w:rPr>
          <w:rFonts w:hint="eastAsia"/>
        </w:rPr>
        <w:t xml:space="preserve">2. </w:t>
      </w:r>
      <w:r>
        <w:rPr>
          <w:rFonts w:hint="eastAsia"/>
        </w:rPr>
        <w:t>检查</w:t>
      </w:r>
      <w:r>
        <w:rPr>
          <w:rFonts w:hint="eastAsia"/>
        </w:rPr>
        <w:t xml:space="preserve"> "caption" </w:t>
      </w:r>
      <w:r>
        <w:rPr>
          <w:rFonts w:hint="eastAsia"/>
        </w:rPr>
        <w:t>字段是否与原始文本</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完全一致。</w:t>
      </w:r>
    </w:p>
    <w:p w14:paraId="1265183B" w14:textId="4B66CA2B" w:rsidR="00C10D26" w:rsidRDefault="00C10D26" w:rsidP="00C10D26">
      <w:pPr>
        <w:ind w:firstLine="480"/>
      </w:pPr>
      <w:r>
        <w:rPr>
          <w:rFonts w:hint="eastAsia"/>
        </w:rPr>
        <w:t xml:space="preserve">3. </w:t>
      </w:r>
      <w:r>
        <w:rPr>
          <w:rFonts w:hint="eastAsia"/>
        </w:rPr>
        <w:t>检查</w:t>
      </w:r>
      <w:r>
        <w:rPr>
          <w:rFonts w:hint="eastAsia"/>
        </w:rPr>
        <w:t xml:space="preserve"> "flux_prompt" </w:t>
      </w:r>
      <w:r>
        <w:rPr>
          <w:rFonts w:hint="eastAsia"/>
        </w:rPr>
        <w:t>字段是否包含所有必要元素（画风触发词、线条颜色、主体元素、场景描述、技术参数等）。</w:t>
      </w:r>
    </w:p>
    <w:p w14:paraId="29D1A781" w14:textId="2FE350E3" w:rsidR="00F526A2" w:rsidRDefault="00F526A2" w:rsidP="00C10D26">
      <w:pPr>
        <w:ind w:firstLine="480"/>
      </w:pPr>
      <w:r>
        <w:rPr>
          <w:rFonts w:hint="eastAsia"/>
        </w:rPr>
        <w:t xml:space="preserve">4. </w:t>
      </w:r>
      <w:r w:rsidRPr="00F526A2">
        <w:t>验证提示词中是否包含了</w:t>
      </w:r>
      <w:r w:rsidRPr="00F526A2">
        <w:t>“composed of {</w:t>
      </w:r>
      <w:r w:rsidRPr="00F526A2">
        <w:t>线条颜色</w:t>
      </w:r>
      <w:r w:rsidRPr="00F526A2">
        <w:t>} glowing lines”</w:t>
      </w:r>
      <w:r w:rsidRPr="00F526A2">
        <w:t>这一关键描述，以确保画风统一。</w:t>
      </w:r>
    </w:p>
    <w:p w14:paraId="4B5F49F4" w14:textId="0B57FB1D" w:rsidR="00C10D26" w:rsidRDefault="00F526A2" w:rsidP="00C10D26">
      <w:pPr>
        <w:ind w:firstLine="480"/>
      </w:pPr>
      <w:r>
        <w:rPr>
          <w:rFonts w:hint="eastAsia"/>
        </w:rPr>
        <w:t>5</w:t>
      </w:r>
      <w:r w:rsidR="00C10D26">
        <w:rPr>
          <w:rFonts w:hint="eastAsia"/>
        </w:rPr>
        <w:t xml:space="preserve">. </w:t>
      </w:r>
      <w:r w:rsidR="00C10D26">
        <w:rPr>
          <w:rFonts w:hint="eastAsia"/>
        </w:rPr>
        <w:t>检查画面是否在概念、构图或色彩上实现了有效演进，避免了重复。</w:t>
      </w:r>
    </w:p>
    <w:p w14:paraId="21A4EA29" w14:textId="1CAB4E42" w:rsidR="00C10D26" w:rsidRDefault="00F526A2" w:rsidP="00C10D26">
      <w:pPr>
        <w:ind w:firstLine="480"/>
      </w:pPr>
      <w:r>
        <w:rPr>
          <w:rFonts w:hint="eastAsia"/>
        </w:rPr>
        <w:t>6</w:t>
      </w:r>
      <w:r w:rsidR="00C10D26">
        <w:rPr>
          <w:rFonts w:hint="eastAsia"/>
        </w:rPr>
        <w:t xml:space="preserve">. </w:t>
      </w:r>
      <w:r w:rsidR="00C10D26">
        <w:rPr>
          <w:rFonts w:hint="eastAsia"/>
        </w:rPr>
        <w:t>检查元素是否保持一致性。</w:t>
      </w:r>
    </w:p>
    <w:p w14:paraId="4EB7FC89" w14:textId="7EA19575" w:rsidR="00C10D26" w:rsidRDefault="00F526A2" w:rsidP="00C10D26">
      <w:pPr>
        <w:ind w:firstLine="480"/>
      </w:pPr>
      <w:r>
        <w:rPr>
          <w:rFonts w:hint="eastAsia"/>
        </w:rPr>
        <w:t>7</w:t>
      </w:r>
      <w:r w:rsidR="00C10D26">
        <w:rPr>
          <w:rFonts w:hint="eastAsia"/>
        </w:rPr>
        <w:t xml:space="preserve">. </w:t>
      </w:r>
      <w:r w:rsidR="00C10D26">
        <w:rPr>
          <w:rFonts w:hint="eastAsia"/>
        </w:rPr>
        <w:t>检查是否符合</w:t>
      </w:r>
      <w:r w:rsidR="00C10D26">
        <w:rPr>
          <w:rFonts w:hint="eastAsia"/>
        </w:rPr>
        <w:t xml:space="preserve"> FLUX_dev </w:t>
      </w:r>
      <w:r w:rsidR="00C10D26">
        <w:rPr>
          <w:rFonts w:hint="eastAsia"/>
        </w:rPr>
        <w:t>模型的输入格式要求（长度、层级描述）。</w:t>
      </w:r>
    </w:p>
    <w:p w14:paraId="03600537" w14:textId="77777777" w:rsidR="00C10D26" w:rsidRDefault="00C10D26" w:rsidP="00C10D26">
      <w:pPr>
        <w:ind w:firstLine="480"/>
      </w:pPr>
      <w:r>
        <w:rPr>
          <w:rFonts w:hint="eastAsia"/>
        </w:rPr>
        <w:t>如果发现任何问题，请返回错误信息并说明原因，而不是生成不完整的输出。</w:t>
      </w:r>
    </w:p>
    <w:p w14:paraId="15B4C29C" w14:textId="77777777" w:rsidR="00C10D26" w:rsidRDefault="00C10D26" w:rsidP="00C10D26">
      <w:pPr>
        <w:ind w:firstLine="480"/>
      </w:pPr>
    </w:p>
    <w:p w14:paraId="529A93EB" w14:textId="77777777" w:rsidR="00C10D26" w:rsidRDefault="00C10D26" w:rsidP="00C10D26">
      <w:pPr>
        <w:ind w:firstLine="480"/>
      </w:pPr>
      <w:r>
        <w:rPr>
          <w:rFonts w:hint="eastAsia"/>
        </w:rPr>
        <w:lastRenderedPageBreak/>
        <w:t xml:space="preserve">## JSON </w:t>
      </w:r>
      <w:r>
        <w:rPr>
          <w:rFonts w:hint="eastAsia"/>
        </w:rPr>
        <w:t>输出格式</w:t>
      </w:r>
    </w:p>
    <w:p w14:paraId="0F296F86" w14:textId="77777777" w:rsidR="00C10D26" w:rsidRDefault="00C10D26" w:rsidP="00C10D26">
      <w:pPr>
        <w:ind w:firstLine="480"/>
      </w:pPr>
      <w:bookmarkStart w:id="6" w:name="_Hlk211037297"/>
      <w:r>
        <w:t>[</w:t>
      </w:r>
    </w:p>
    <w:p w14:paraId="43A8104A" w14:textId="77777777" w:rsidR="00C10D26" w:rsidRDefault="00C10D26" w:rsidP="00C10D26">
      <w:pPr>
        <w:ind w:firstLine="480"/>
      </w:pPr>
      <w:r>
        <w:t xml:space="preserve">  {</w:t>
      </w:r>
    </w:p>
    <w:p w14:paraId="2185D1F5" w14:textId="41DEA568" w:rsidR="00C10D26" w:rsidRDefault="00C10D26" w:rsidP="00C10D26">
      <w:pPr>
        <w:ind w:firstLine="480"/>
      </w:pPr>
      <w:r>
        <w:rPr>
          <w:rFonts w:hint="eastAsia"/>
        </w:rPr>
        <w:t xml:space="preserve">    "caption": "</w:t>
      </w:r>
      <w:r>
        <w:rPr>
          <w:rFonts w:hint="eastAsia"/>
        </w:rPr>
        <w:t>原始字幕文本（完全保留“</w:t>
      </w:r>
      <w:r>
        <w:rPr>
          <w:rFonts w:hint="eastAsia"/>
        </w:rPr>
        <w:t>content</w:t>
      </w:r>
      <w:r>
        <w:rPr>
          <w:rFonts w:hint="eastAsia"/>
        </w:rPr>
        <w:t>”原文，不得进行任何更改）</w:t>
      </w:r>
      <w:r>
        <w:rPr>
          <w:rFonts w:hint="eastAsia"/>
        </w:rPr>
        <w:t>",</w:t>
      </w:r>
    </w:p>
    <w:p w14:paraId="25D46D23" w14:textId="77777777" w:rsidR="00C10D26" w:rsidRDefault="00C10D26" w:rsidP="00C10D26">
      <w:pPr>
        <w:ind w:firstLine="480"/>
      </w:pPr>
      <w:r>
        <w:rPr>
          <w:rFonts w:hint="eastAsia"/>
        </w:rPr>
        <w:t xml:space="preserve">    "flux_prompt": "</w:t>
      </w:r>
      <w:r>
        <w:rPr>
          <w:rFonts w:hint="eastAsia"/>
        </w:rPr>
        <w:t>纯英文提示词（通用提示词结构）</w:t>
      </w:r>
      <w:r>
        <w:rPr>
          <w:rFonts w:hint="eastAsia"/>
        </w:rPr>
        <w:t>"</w:t>
      </w:r>
    </w:p>
    <w:p w14:paraId="616B95FB" w14:textId="77777777" w:rsidR="00C10D26" w:rsidRDefault="00C10D26" w:rsidP="00C10D26">
      <w:pPr>
        <w:ind w:firstLine="480"/>
      </w:pPr>
      <w:r>
        <w:t xml:space="preserve">  },</w:t>
      </w:r>
    </w:p>
    <w:p w14:paraId="776595D9" w14:textId="77777777" w:rsidR="00C10D26" w:rsidRDefault="00C10D26" w:rsidP="00C10D26">
      <w:pPr>
        <w:ind w:firstLine="480"/>
      </w:pPr>
      <w:r>
        <w:t xml:space="preserve">  {</w:t>
      </w:r>
    </w:p>
    <w:p w14:paraId="0F32939B" w14:textId="77777777" w:rsidR="00C10D26" w:rsidRDefault="00C10D26" w:rsidP="00C10D26">
      <w:pPr>
        <w:ind w:firstLine="480"/>
      </w:pPr>
      <w:r>
        <w:rPr>
          <w:rFonts w:hint="eastAsia"/>
        </w:rPr>
        <w:t xml:space="preserve">    "caption": "</w:t>
      </w:r>
      <w:r>
        <w:rPr>
          <w:rFonts w:hint="eastAsia"/>
        </w:rPr>
        <w:t>下一行字幕</w:t>
      </w:r>
      <w:r>
        <w:rPr>
          <w:rFonts w:hint="eastAsia"/>
        </w:rPr>
        <w:t>",</w:t>
      </w:r>
    </w:p>
    <w:p w14:paraId="225558D5" w14:textId="77777777" w:rsidR="00C10D26" w:rsidRDefault="00C10D26" w:rsidP="00C10D26">
      <w:pPr>
        <w:ind w:firstLine="480"/>
      </w:pPr>
      <w:r>
        <w:rPr>
          <w:rFonts w:hint="eastAsia"/>
        </w:rPr>
        <w:t xml:space="preserve">    "flux_prompt": "</w:t>
      </w:r>
      <w:r>
        <w:rPr>
          <w:rFonts w:hint="eastAsia"/>
        </w:rPr>
        <w:t>纯英文提示词（通用提示词结构）</w:t>
      </w:r>
      <w:r>
        <w:rPr>
          <w:rFonts w:hint="eastAsia"/>
        </w:rPr>
        <w:t>"</w:t>
      </w:r>
    </w:p>
    <w:p w14:paraId="3F3DADB5" w14:textId="77777777" w:rsidR="00C10D26" w:rsidRDefault="00C10D26" w:rsidP="00C10D26">
      <w:pPr>
        <w:ind w:firstLine="480"/>
      </w:pPr>
      <w:r>
        <w:t xml:space="preserve">  }</w:t>
      </w:r>
    </w:p>
    <w:p w14:paraId="2EF2BC7B" w14:textId="77777777" w:rsidR="005F5F7F" w:rsidRDefault="00C10D26" w:rsidP="00C10D26">
      <w:pPr>
        <w:ind w:firstLine="480"/>
      </w:pPr>
      <w:r>
        <w:rPr>
          <w:rFonts w:hint="eastAsia"/>
        </w:rPr>
        <w:t>…</w:t>
      </w:r>
    </w:p>
    <w:p w14:paraId="3C3DD9C9" w14:textId="3EFA9A00" w:rsidR="00C10D26" w:rsidRDefault="00C10D26" w:rsidP="00C10D26">
      <w:pPr>
        <w:ind w:firstLine="480"/>
      </w:pPr>
      <w:r>
        <w:t>]</w:t>
      </w:r>
    </w:p>
    <w:bookmarkEnd w:id="6"/>
    <w:p w14:paraId="20BAF2A0" w14:textId="77777777" w:rsidR="005F5F7F" w:rsidRDefault="005F5F7F" w:rsidP="00C10D26">
      <w:pPr>
        <w:ind w:firstLine="480"/>
      </w:pPr>
    </w:p>
    <w:p w14:paraId="390DD21D" w14:textId="28715121" w:rsidR="00370277" w:rsidRDefault="00370277" w:rsidP="00C10D26">
      <w:pPr>
        <w:ind w:firstLine="480"/>
      </w:pPr>
      <w:r w:rsidRPr="00370277">
        <w:rPr>
          <w:rFonts w:hint="eastAsia"/>
        </w:rPr>
        <w:t>///</w:t>
      </w:r>
      <w:r w:rsidRPr="00370277">
        <w:rPr>
          <w:rFonts w:hint="eastAsia"/>
        </w:rPr>
        <w:t>指令结束</w:t>
      </w:r>
      <w:r w:rsidRPr="00370277">
        <w:rPr>
          <w:rFonts w:hint="eastAsia"/>
        </w:rPr>
        <w:t>///</w:t>
      </w:r>
    </w:p>
    <w:p w14:paraId="417A38C4" w14:textId="77777777" w:rsidR="00C10D26" w:rsidRDefault="00C10D26" w:rsidP="00FF0430">
      <w:pPr>
        <w:ind w:firstLine="480"/>
      </w:pPr>
    </w:p>
    <w:p w14:paraId="29153116" w14:textId="77777777" w:rsidR="00C10D26" w:rsidRDefault="00C10D26" w:rsidP="00FF0430">
      <w:pPr>
        <w:ind w:firstLine="480"/>
      </w:pPr>
    </w:p>
    <w:p w14:paraId="47539559" w14:textId="77777777" w:rsidR="00C10D26" w:rsidRDefault="00C10D26" w:rsidP="00FF0430">
      <w:pPr>
        <w:ind w:firstLine="480"/>
      </w:pPr>
    </w:p>
    <w:p w14:paraId="0A144CAA" w14:textId="77777777" w:rsidR="000508C4" w:rsidRDefault="000508C4" w:rsidP="00FF0430">
      <w:pPr>
        <w:ind w:firstLine="480"/>
      </w:pPr>
    </w:p>
    <w:p w14:paraId="0EBD5B30" w14:textId="77777777" w:rsidR="00463954" w:rsidRPr="00463954" w:rsidRDefault="00463954" w:rsidP="00FF0430">
      <w:pPr>
        <w:ind w:firstLine="480"/>
      </w:pPr>
    </w:p>
    <w:p w14:paraId="51EF6AAA" w14:textId="6A452145" w:rsidR="00804FE5" w:rsidRDefault="00C777C3" w:rsidP="00C777C3">
      <w:pPr>
        <w:pStyle w:val="af1"/>
        <w:rPr>
          <w:rFonts w:hint="eastAsia"/>
        </w:rPr>
      </w:pPr>
      <w:r>
        <w:rPr>
          <w:rFonts w:hint="eastAsia"/>
        </w:rPr>
        <w:t>矫正为英文</w:t>
      </w:r>
      <w:r w:rsidR="00575085">
        <w:rPr>
          <w:rFonts w:hint="eastAsia"/>
        </w:rPr>
        <w:t>/深思</w:t>
      </w:r>
    </w:p>
    <w:p w14:paraId="2ADEF09A" w14:textId="6001B220" w:rsidR="00C777C3" w:rsidRDefault="00C777C3" w:rsidP="00FF0430">
      <w:pPr>
        <w:ind w:firstLine="480"/>
      </w:pPr>
      <w:r w:rsidRPr="00C777C3">
        <w:t>把</w:t>
      </w:r>
      <w:r w:rsidR="00432CDD">
        <w:rPr>
          <w:rFonts w:hint="eastAsia"/>
        </w:rPr>
        <w:t>我</w:t>
      </w:r>
      <w:r w:rsidR="00432CDD">
        <w:rPr>
          <w:rFonts w:hint="eastAsia"/>
        </w:rPr>
        <w:t>json</w:t>
      </w:r>
      <w:r w:rsidR="00575085">
        <w:rPr>
          <w:rFonts w:hint="eastAsia"/>
        </w:rPr>
        <w:t>格式内容</w:t>
      </w:r>
      <w:r w:rsidR="00432CDD">
        <w:rPr>
          <w:rFonts w:hint="eastAsia"/>
        </w:rPr>
        <w:t>的</w:t>
      </w:r>
      <w:r w:rsidRPr="00C777C3">
        <w:t>"flux_prompt"</w:t>
      </w:r>
      <w:r w:rsidR="00432CDD">
        <w:rPr>
          <w:rFonts w:hint="eastAsia"/>
        </w:rPr>
        <w:t>部分的</w:t>
      </w:r>
      <w:r w:rsidRPr="00C777C3">
        <w:t>提示词改为纯英文，</w:t>
      </w:r>
      <w:r w:rsidR="00432CDD" w:rsidRPr="00432CDD">
        <w:t>"caption"</w:t>
      </w:r>
      <w:r w:rsidR="00432CDD">
        <w:rPr>
          <w:rFonts w:hint="eastAsia"/>
        </w:rPr>
        <w:t>不动。</w:t>
      </w:r>
      <w:r w:rsidRPr="00C777C3">
        <w:t>由于</w:t>
      </w:r>
      <w:r w:rsidRPr="00C777C3">
        <w:t>ai</w:t>
      </w:r>
      <w:r w:rsidRPr="00C777C3">
        <w:t>并不太智能，导致</w:t>
      </w:r>
      <w:r w:rsidR="00897489">
        <w:rPr>
          <w:rFonts w:hint="eastAsia"/>
        </w:rPr>
        <w:t>部分</w:t>
      </w:r>
      <w:r w:rsidR="00575085" w:rsidRPr="00C777C3">
        <w:t>"flux_prompt"</w:t>
      </w:r>
      <w:r w:rsidRPr="00C777C3">
        <w:t>里面</w:t>
      </w:r>
      <w:r w:rsidR="00575085">
        <w:rPr>
          <w:rFonts w:hint="eastAsia"/>
        </w:rPr>
        <w:t>夹杂</w:t>
      </w:r>
      <w:r w:rsidRPr="00C777C3">
        <w:t>中文，这样会</w:t>
      </w:r>
      <w:r w:rsidR="00575085">
        <w:rPr>
          <w:rFonts w:hint="eastAsia"/>
        </w:rPr>
        <w:t>让</w:t>
      </w:r>
      <w:r w:rsidRPr="00C777C3">
        <w:t>我</w:t>
      </w:r>
      <w:r w:rsidRPr="00C777C3">
        <w:t>flux</w:t>
      </w:r>
      <w:r w:rsidRPr="00C777C3">
        <w:t>生图</w:t>
      </w:r>
      <w:r w:rsidR="00575085">
        <w:rPr>
          <w:rFonts w:hint="eastAsia"/>
        </w:rPr>
        <w:t>时报错</w:t>
      </w:r>
      <w:r w:rsidR="00432CDD">
        <w:rPr>
          <w:rFonts w:hint="eastAsia"/>
        </w:rPr>
        <w:t>，所以才需要您的</w:t>
      </w:r>
      <w:r w:rsidR="00575085">
        <w:rPr>
          <w:rFonts w:hint="eastAsia"/>
        </w:rPr>
        <w:t>检查修正</w:t>
      </w:r>
      <w:r w:rsidRPr="00C777C3">
        <w:t>。原内容为：</w:t>
      </w:r>
    </w:p>
    <w:p w14:paraId="60DDD20D" w14:textId="77777777" w:rsidR="00897489" w:rsidRDefault="00897489" w:rsidP="00FF0430">
      <w:pPr>
        <w:ind w:firstLine="480"/>
      </w:pPr>
    </w:p>
    <w:p w14:paraId="623CE040" w14:textId="77777777" w:rsidR="00A41E4F" w:rsidRDefault="00A41E4F" w:rsidP="00FF0430">
      <w:pPr>
        <w:ind w:firstLine="480"/>
      </w:pPr>
    </w:p>
    <w:p w14:paraId="4CB820C2" w14:textId="77777777" w:rsidR="00C41AEA" w:rsidRDefault="00C41AEA" w:rsidP="00A41E4F">
      <w:pPr>
        <w:pStyle w:val="af"/>
        <w:rPr>
          <w:rFonts w:hint="eastAsia"/>
        </w:rPr>
      </w:pPr>
    </w:p>
    <w:p w14:paraId="7B96409A" w14:textId="354254B3" w:rsidR="00A41E4F" w:rsidRDefault="00A41E4F" w:rsidP="00A41E4F">
      <w:pPr>
        <w:pStyle w:val="af"/>
        <w:rPr>
          <w:rFonts w:hint="eastAsia"/>
        </w:rPr>
      </w:pPr>
      <w:r>
        <w:rPr>
          <w:rFonts w:hint="eastAsia"/>
        </w:rPr>
        <w:t>选修</w:t>
      </w:r>
    </w:p>
    <w:p w14:paraId="028A3B42" w14:textId="77777777" w:rsidR="00A41E4F" w:rsidRPr="00A41E4F" w:rsidRDefault="00A41E4F" w:rsidP="00A41E4F">
      <w:pPr>
        <w:pStyle w:val="af1"/>
        <w:rPr>
          <w:rFonts w:hint="eastAsia"/>
        </w:rPr>
      </w:pPr>
      <w:r w:rsidRPr="00A41E4F">
        <w:rPr>
          <w:rFonts w:hint="eastAsia"/>
        </w:rPr>
        <w:t>（选修）优化逻辑</w:t>
      </w:r>
    </w:p>
    <w:p w14:paraId="0C1017B0" w14:textId="77777777" w:rsidR="00A41E4F" w:rsidRPr="00A41E4F" w:rsidRDefault="00A41E4F" w:rsidP="00A41E4F">
      <w:pPr>
        <w:ind w:firstLine="480"/>
      </w:pPr>
      <w:r w:rsidRPr="00A41E4F">
        <w:t>你有些地方逻辑有跳跃，并不连贯，比如第</w:t>
      </w:r>
      <w:r w:rsidRPr="00A41E4F">
        <w:t>5</w:t>
      </w:r>
      <w:r w:rsidRPr="00A41E4F">
        <w:t>段说完是闪电后，突然就说超人是海洋；第</w:t>
      </w:r>
      <w:r w:rsidRPr="00A41E4F">
        <w:t>7</w:t>
      </w:r>
      <w:r w:rsidRPr="00A41E4F">
        <w:t>段莫名其妙开始说超人并不是</w:t>
      </w:r>
      <w:r w:rsidRPr="00A41E4F">
        <w:t>”</w:t>
      </w:r>
      <w:r w:rsidRPr="00A41E4F">
        <w:t>线性进步观</w:t>
      </w:r>
      <w:r w:rsidRPr="00A41E4F">
        <w:t>“</w:t>
      </w:r>
      <w:r w:rsidRPr="00A41E4F">
        <w:t>，</w:t>
      </w:r>
    </w:p>
    <w:p w14:paraId="60698411" w14:textId="77777777" w:rsidR="00A41E4F" w:rsidRPr="00A41E4F" w:rsidRDefault="00A41E4F" w:rsidP="00A41E4F">
      <w:pPr>
        <w:ind w:firstLine="480"/>
      </w:pPr>
      <w:r w:rsidRPr="00A41E4F">
        <w:t>等等还有多处都是突然新加一个概念进行阐述，并不能让观众有个清晰的框架，并逐步理解这个框架，所以没满足我</w:t>
      </w:r>
      <w:r w:rsidRPr="00A41E4F">
        <w:t>“</w:t>
      </w:r>
      <w:r w:rsidRPr="00A41E4F">
        <w:t>由浅入深，逻辑连贯地引导观众逐层理解，</w:t>
      </w:r>
      <w:r w:rsidRPr="00A41E4F">
        <w:lastRenderedPageBreak/>
        <w:t>构建成就感</w:t>
      </w:r>
      <w:r w:rsidRPr="00A41E4F">
        <w:t>”</w:t>
      </w:r>
      <w:r w:rsidRPr="00A41E4F">
        <w:t>的要求，请您优化您的文稿，优化的部分进行加粗显示，并在最后告诉我哪些地方进行了优化。切记，你满篇文稿逻辑都很不连贯，所以不要只优化我举例的那几处，我希望你能够认真打磨你的质量，把你的科普文稿制作为一个艺术品。</w:t>
      </w:r>
    </w:p>
    <w:p w14:paraId="049B12CE" w14:textId="77777777" w:rsidR="00A41E4F" w:rsidRPr="00A41E4F" w:rsidRDefault="00A41E4F" w:rsidP="00FF0430">
      <w:pPr>
        <w:ind w:firstLine="480"/>
      </w:pPr>
    </w:p>
    <w:p w14:paraId="797E9C6A" w14:textId="77777777" w:rsidR="00A41E4F" w:rsidRDefault="00A41E4F" w:rsidP="00FF0430">
      <w:pPr>
        <w:ind w:firstLine="480"/>
      </w:pPr>
    </w:p>
    <w:p w14:paraId="2ED1C399" w14:textId="77777777" w:rsidR="00A41E4F" w:rsidRPr="00A41E4F" w:rsidRDefault="00A41E4F" w:rsidP="00A41E4F">
      <w:pPr>
        <w:pStyle w:val="af1"/>
        <w:rPr>
          <w:rFonts w:hint="eastAsia"/>
        </w:rPr>
      </w:pPr>
      <w:r w:rsidRPr="00A41E4F">
        <w:rPr>
          <w:rFonts w:hint="eastAsia"/>
        </w:rPr>
        <w:t>修正</w:t>
      </w:r>
    </w:p>
    <w:p w14:paraId="40498C24" w14:textId="77777777" w:rsidR="00A41E4F" w:rsidRPr="00A41E4F" w:rsidRDefault="00A41E4F" w:rsidP="00A41E4F">
      <w:pPr>
        <w:ind w:firstLine="480"/>
      </w:pPr>
    </w:p>
    <w:p w14:paraId="60920676" w14:textId="77777777" w:rsidR="00A41E4F" w:rsidRPr="00A41E4F" w:rsidRDefault="00A41E4F" w:rsidP="00A41E4F">
      <w:pPr>
        <w:pStyle w:val="af3"/>
        <w:rPr>
          <w:rFonts w:hint="eastAsia"/>
        </w:rPr>
      </w:pPr>
      <w:r w:rsidRPr="00A41E4F">
        <w:rPr>
          <w:rFonts w:hint="eastAsia"/>
        </w:rPr>
        <w:t>一次修正</w:t>
      </w:r>
    </w:p>
    <w:p w14:paraId="5D0EBE59" w14:textId="77777777" w:rsidR="00A41E4F" w:rsidRPr="00A41E4F" w:rsidRDefault="00A41E4F" w:rsidP="00A41E4F">
      <w:pPr>
        <w:ind w:firstLine="480"/>
      </w:pPr>
      <w:r w:rsidRPr="00A41E4F">
        <w:rPr>
          <w:rFonts w:hint="eastAsia"/>
        </w:rPr>
        <w:t>你写的文稿有些不足，所以</w:t>
      </w:r>
      <w:r w:rsidRPr="00A41E4F">
        <w:t>修正</w:t>
      </w:r>
      <w:r w:rsidRPr="00A41E4F">
        <w:rPr>
          <w:rFonts w:hint="eastAsia"/>
        </w:rPr>
        <w:t>一下</w:t>
      </w:r>
      <w:r w:rsidRPr="00A41E4F">
        <w:t>文稿，</w:t>
      </w:r>
      <w:r w:rsidRPr="00A41E4F">
        <w:rPr>
          <w:rFonts w:hint="eastAsia"/>
        </w:rPr>
        <w:t>修改的地方加粗显示，最后告诉我哪些地方进行了怎样的更改。</w:t>
      </w:r>
      <w:r w:rsidRPr="00A41E4F">
        <w:t>但是只能小改，不要在细节处过度描绘，因为科普性的视频文稿，每复杂一点就流失一点观众，以下是</w:t>
      </w:r>
      <w:r w:rsidRPr="00A41E4F">
        <w:rPr>
          <w:rFonts w:hint="eastAsia"/>
        </w:rPr>
        <w:t>你的问题：</w:t>
      </w:r>
    </w:p>
    <w:p w14:paraId="19A9423D" w14:textId="77777777" w:rsidR="00A41E4F" w:rsidRPr="00A41E4F" w:rsidRDefault="00A41E4F" w:rsidP="00A41E4F">
      <w:pPr>
        <w:ind w:firstLine="480"/>
      </w:pPr>
    </w:p>
    <w:p w14:paraId="0D5ED2D7" w14:textId="77777777" w:rsidR="00A41E4F" w:rsidRPr="00A41E4F" w:rsidRDefault="00A41E4F" w:rsidP="00A41E4F">
      <w:pPr>
        <w:ind w:firstLine="480"/>
      </w:pPr>
      <w:r w:rsidRPr="00A41E4F">
        <w:t>那你帮我修正一下文稿，修改的地方加粗显示，最后告诉我哪些地方进行了怎样的更改。但是只能小改，不要在细节处过度描绘，因为科普性的视频文稿，每复杂一点就流失一点观众。</w:t>
      </w:r>
    </w:p>
    <w:p w14:paraId="09CB29D2" w14:textId="77777777" w:rsidR="00A41E4F" w:rsidRPr="00A41E4F" w:rsidRDefault="00A41E4F" w:rsidP="00A41E4F">
      <w:pPr>
        <w:pStyle w:val="af3"/>
        <w:rPr>
          <w:rFonts w:hint="eastAsia"/>
        </w:rPr>
      </w:pPr>
      <w:r w:rsidRPr="00A41E4F">
        <w:rPr>
          <w:rFonts w:hint="eastAsia"/>
        </w:rPr>
        <w:t>一次校对</w:t>
      </w:r>
    </w:p>
    <w:p w14:paraId="52101B1B" w14:textId="77777777" w:rsidR="00A41E4F" w:rsidRPr="00A41E4F" w:rsidRDefault="00A41E4F" w:rsidP="00A41E4F">
      <w:pPr>
        <w:ind w:firstLine="480"/>
      </w:pPr>
      <w:r w:rsidRPr="00A41E4F">
        <w:t>以下是我修改后的文稿，只是小改，因为不要在细节处过度描绘，所以你只看我修改后的文稿还存不存在错误就行。</w:t>
      </w:r>
    </w:p>
    <w:p w14:paraId="4EECAF07" w14:textId="77777777" w:rsidR="00A41E4F" w:rsidRPr="00A41E4F" w:rsidRDefault="00A41E4F" w:rsidP="00A41E4F">
      <w:pPr>
        <w:ind w:firstLine="480"/>
      </w:pPr>
    </w:p>
    <w:p w14:paraId="69037FAC" w14:textId="77777777" w:rsidR="00A41E4F" w:rsidRPr="00A41E4F" w:rsidRDefault="00A41E4F" w:rsidP="00A41E4F">
      <w:pPr>
        <w:pStyle w:val="af3"/>
        <w:rPr>
          <w:rFonts w:hint="eastAsia"/>
        </w:rPr>
      </w:pPr>
      <w:r w:rsidRPr="00A41E4F">
        <w:rPr>
          <w:rFonts w:hint="eastAsia"/>
        </w:rPr>
        <w:t>二次修正</w:t>
      </w:r>
    </w:p>
    <w:p w14:paraId="4645EB69" w14:textId="77777777" w:rsidR="00A41E4F" w:rsidRPr="00A41E4F" w:rsidRDefault="00A41E4F" w:rsidP="00A41E4F">
      <w:pPr>
        <w:ind w:firstLine="480"/>
      </w:pPr>
      <w:r w:rsidRPr="00A41E4F">
        <w:t>你写的文稿还是有些不足，所以再修正一下文稿，修改的地方加粗显示，最后告诉我哪些地方进行了怎样的更改。但是只能小改，不要在细节处过度描绘，因为科普性的视频文稿，每复杂一点就流失一点观众，以下是你的问题：</w:t>
      </w:r>
    </w:p>
    <w:p w14:paraId="0364F3A4" w14:textId="77777777" w:rsidR="00A41E4F" w:rsidRPr="00A41E4F" w:rsidRDefault="00A41E4F" w:rsidP="00A41E4F">
      <w:pPr>
        <w:ind w:firstLine="480"/>
      </w:pPr>
    </w:p>
    <w:p w14:paraId="52E37B8C" w14:textId="77777777" w:rsidR="00A41E4F" w:rsidRPr="00A41E4F" w:rsidRDefault="00A41E4F" w:rsidP="00A41E4F">
      <w:pPr>
        <w:pStyle w:val="af3"/>
        <w:rPr>
          <w:rFonts w:hint="eastAsia"/>
        </w:rPr>
      </w:pPr>
      <w:r w:rsidRPr="00A41E4F">
        <w:rPr>
          <w:rFonts w:hint="eastAsia"/>
        </w:rPr>
        <w:t>二次校对</w:t>
      </w:r>
    </w:p>
    <w:p w14:paraId="7C0780B3" w14:textId="77777777" w:rsidR="00A41E4F" w:rsidRPr="00A41E4F" w:rsidRDefault="00A41E4F" w:rsidP="00A41E4F">
      <w:pPr>
        <w:ind w:firstLine="480"/>
      </w:pPr>
      <w:r w:rsidRPr="00A41E4F">
        <w:t>这次应该没问题了吧。</w:t>
      </w:r>
    </w:p>
    <w:p w14:paraId="46E140DF" w14:textId="77777777" w:rsidR="00A41E4F" w:rsidRPr="00A41E4F" w:rsidRDefault="00A41E4F" w:rsidP="00A41E4F">
      <w:pPr>
        <w:ind w:firstLine="480"/>
      </w:pPr>
    </w:p>
    <w:p w14:paraId="4A828FF1" w14:textId="77777777" w:rsidR="00A41E4F" w:rsidRPr="00A41E4F" w:rsidRDefault="00A41E4F" w:rsidP="00A41E4F">
      <w:pPr>
        <w:ind w:firstLine="480"/>
      </w:pPr>
    </w:p>
    <w:p w14:paraId="0DD8DDBB" w14:textId="77777777" w:rsidR="00A41E4F" w:rsidRPr="00A41E4F" w:rsidRDefault="00A41E4F" w:rsidP="00A41E4F">
      <w:pPr>
        <w:ind w:firstLine="480"/>
      </w:pPr>
    </w:p>
    <w:p w14:paraId="7C3D3686" w14:textId="77777777" w:rsidR="00A41E4F" w:rsidRDefault="00A41E4F" w:rsidP="00FF0430">
      <w:pPr>
        <w:ind w:firstLine="480"/>
      </w:pPr>
    </w:p>
    <w:p w14:paraId="6518856E" w14:textId="77777777" w:rsidR="00A41E4F" w:rsidRDefault="00A41E4F" w:rsidP="00FF0430">
      <w:pPr>
        <w:ind w:firstLine="480"/>
      </w:pPr>
    </w:p>
    <w:p w14:paraId="0A213BC1" w14:textId="77777777" w:rsidR="00A41E4F" w:rsidRDefault="00A41E4F" w:rsidP="00FF0430">
      <w:pPr>
        <w:ind w:firstLine="480"/>
      </w:pPr>
    </w:p>
    <w:p w14:paraId="7FBCB9CE" w14:textId="77777777" w:rsidR="00FF0430" w:rsidRPr="00A41E4F" w:rsidRDefault="00FF0430" w:rsidP="00CD7476">
      <w:pPr>
        <w:pStyle w:val="af1"/>
        <w:rPr>
          <w:rFonts w:hint="eastAsia"/>
        </w:rPr>
      </w:pPr>
    </w:p>
    <w:p w14:paraId="631FF586" w14:textId="77777777" w:rsidR="00A41E4F" w:rsidRDefault="00A41E4F" w:rsidP="00CD7476">
      <w:pPr>
        <w:pStyle w:val="af1"/>
        <w:rPr>
          <w:rFonts w:hint="eastAsia"/>
        </w:rPr>
      </w:pPr>
    </w:p>
    <w:p w14:paraId="11242A54" w14:textId="77777777" w:rsidR="00A41E4F" w:rsidRDefault="00A41E4F" w:rsidP="00CD7476">
      <w:pPr>
        <w:pStyle w:val="af1"/>
        <w:rPr>
          <w:rFonts w:hint="eastAsia"/>
        </w:rPr>
      </w:pPr>
    </w:p>
    <w:p w14:paraId="07BE6B36" w14:textId="77777777" w:rsidR="00D61613" w:rsidRDefault="00D61613" w:rsidP="00D61613">
      <w:pPr>
        <w:pStyle w:val="af"/>
        <w:rPr>
          <w:rFonts w:hint="eastAsia"/>
        </w:rPr>
      </w:pPr>
      <w:r>
        <w:rPr>
          <w:rFonts w:hint="eastAsia"/>
        </w:rPr>
        <w:t>猎头</w:t>
      </w:r>
    </w:p>
    <w:p w14:paraId="2F23A8D2" w14:textId="77777777" w:rsidR="00D61613" w:rsidRDefault="00D61613" w:rsidP="00D61613">
      <w:pPr>
        <w:pStyle w:val="af1"/>
        <w:rPr>
          <w:rFonts w:hint="eastAsia"/>
        </w:rPr>
      </w:pPr>
      <w:r>
        <w:rPr>
          <w:rFonts w:hint="eastAsia"/>
        </w:rPr>
        <w:t>书籍推荐</w:t>
      </w:r>
    </w:p>
    <w:p w14:paraId="06104E98" w14:textId="77777777" w:rsidR="00D61613" w:rsidRDefault="00D61613" w:rsidP="00D61613">
      <w:pPr>
        <w:ind w:firstLine="480"/>
      </w:pPr>
      <w:r w:rsidRPr="000E0036">
        <w:t>如果我想系统全面且客观的了解西方哲学的发展史，应该看哪一个权威人士写的权威著作？我希望能够全面了解西方哲学发展史的同时，能够保证信息来源尽量正确，各种哲学思想解读尽量客观</w:t>
      </w:r>
      <w:r>
        <w:rPr>
          <w:rFonts w:hint="eastAsia"/>
        </w:rPr>
        <w:t>。</w:t>
      </w:r>
    </w:p>
    <w:p w14:paraId="3AA3C994" w14:textId="77777777" w:rsidR="00D61613" w:rsidRDefault="00D61613" w:rsidP="00D61613">
      <w:pPr>
        <w:ind w:firstLine="480"/>
      </w:pPr>
    </w:p>
    <w:p w14:paraId="3878FA9F" w14:textId="77777777" w:rsidR="00D61613" w:rsidRDefault="00D61613" w:rsidP="00D61613">
      <w:pPr>
        <w:ind w:firstLine="480"/>
      </w:pPr>
    </w:p>
    <w:p w14:paraId="14338706" w14:textId="77777777" w:rsidR="00D61613" w:rsidRDefault="00D61613" w:rsidP="00D61613">
      <w:pPr>
        <w:pStyle w:val="af1"/>
        <w:rPr>
          <w:rFonts w:hint="eastAsia"/>
        </w:rPr>
      </w:pPr>
      <w:r>
        <w:rPr>
          <w:rFonts w:hint="eastAsia"/>
        </w:rPr>
        <w:t>提示词指令优化</w:t>
      </w:r>
    </w:p>
    <w:p w14:paraId="17CF9BD1" w14:textId="77777777" w:rsidR="00D61613" w:rsidRDefault="00D61613" w:rsidP="00D61613">
      <w:pPr>
        <w:pStyle w:val="af3"/>
        <w:rPr>
          <w:rFonts w:hint="eastAsia"/>
        </w:rPr>
      </w:pPr>
      <w:r>
        <w:rPr>
          <w:rFonts w:hint="eastAsia"/>
        </w:rPr>
        <w:t>1</w:t>
      </w:r>
    </w:p>
    <w:p w14:paraId="129961F7" w14:textId="77777777" w:rsidR="00D61613" w:rsidRPr="00C57A9A" w:rsidRDefault="00D61613" w:rsidP="00D61613">
      <w:pPr>
        <w:ind w:firstLine="480"/>
      </w:pPr>
      <w:r w:rsidRPr="00C57A9A">
        <w:t>以下是我的</w:t>
      </w:r>
      <w:r w:rsidRPr="00C57A9A">
        <w:t>ai</w:t>
      </w:r>
      <w:r w:rsidRPr="00C57A9A">
        <w:t>指令，作用是让</w:t>
      </w:r>
      <w:r w:rsidRPr="00C57A9A">
        <w:t>Gemini</w:t>
      </w:r>
      <w:r w:rsidRPr="00C57A9A">
        <w:t>根据我的内容生成相应的</w:t>
      </w:r>
      <w:r w:rsidRPr="00C57A9A">
        <w:t>json</w:t>
      </w:r>
      <w:r w:rsidRPr="00C57A9A">
        <w:t>内容，以至于让我可以用代码批量进行</w:t>
      </w:r>
      <w:r w:rsidRPr="00C57A9A">
        <w:t>flux</w:t>
      </w:r>
      <w:r w:rsidRPr="00C57A9A">
        <w:t>文生图和</w:t>
      </w:r>
      <w:r w:rsidRPr="00C57A9A">
        <w:t>TTS</w:t>
      </w:r>
      <w:r w:rsidRPr="00C57A9A">
        <w:t>生成，请您仔细阅读并理解其中内容，等会儿我会让你进行</w:t>
      </w:r>
      <w:r w:rsidRPr="00C57A9A">
        <w:t>ai</w:t>
      </w:r>
      <w:r w:rsidRPr="00C57A9A">
        <w:t>指令的优化和修改。</w:t>
      </w:r>
      <w:r w:rsidRPr="00C57A9A">
        <w:t xml:space="preserve"> </w:t>
      </w:r>
    </w:p>
    <w:p w14:paraId="21500DAF" w14:textId="77777777" w:rsidR="00D61613" w:rsidRPr="00C57A9A" w:rsidRDefault="00D61613" w:rsidP="00D61613">
      <w:pPr>
        <w:ind w:firstLine="480"/>
      </w:pPr>
      <w:r w:rsidRPr="00C57A9A">
        <w:t>原</w:t>
      </w:r>
      <w:r w:rsidRPr="00C57A9A">
        <w:t>ai</w:t>
      </w:r>
      <w:r w:rsidRPr="00C57A9A">
        <w:t>指令的全部内容为：</w:t>
      </w:r>
    </w:p>
    <w:p w14:paraId="1729BAF5" w14:textId="77777777" w:rsidR="00D61613" w:rsidRDefault="00D61613" w:rsidP="00D61613">
      <w:pPr>
        <w:ind w:firstLine="480"/>
      </w:pPr>
    </w:p>
    <w:p w14:paraId="36F60E50" w14:textId="77777777" w:rsidR="00D61613" w:rsidRDefault="00D61613" w:rsidP="00D61613">
      <w:pPr>
        <w:ind w:firstLine="480"/>
      </w:pPr>
    </w:p>
    <w:p w14:paraId="188FED94" w14:textId="77777777" w:rsidR="00D61613" w:rsidRDefault="00D61613" w:rsidP="00D61613">
      <w:pPr>
        <w:pStyle w:val="af3"/>
        <w:rPr>
          <w:rFonts w:hint="eastAsia"/>
        </w:rPr>
      </w:pPr>
      <w:r>
        <w:rPr>
          <w:rFonts w:hint="eastAsia"/>
        </w:rPr>
        <w:t>2</w:t>
      </w:r>
    </w:p>
    <w:p w14:paraId="649A0A6D" w14:textId="77777777" w:rsidR="00D61613" w:rsidRPr="00C57A9A" w:rsidRDefault="00D61613" w:rsidP="00D61613">
      <w:pPr>
        <w:ind w:firstLine="480"/>
      </w:pPr>
      <w:r w:rsidRPr="00C57A9A">
        <w:t>我需要你为我更新一下</w:t>
      </w:r>
      <w:r w:rsidRPr="00C57A9A">
        <w:t>flux</w:t>
      </w:r>
      <w:r w:rsidRPr="00C57A9A">
        <w:t>的提示词，因为我新换了一个画风</w:t>
      </w:r>
      <w:r w:rsidRPr="00C57A9A">
        <w:t>lora</w:t>
      </w:r>
      <w:r w:rsidRPr="00C57A9A">
        <w:t>，不再是原来的黑背景像素线条风格。所以需要你根据我的新</w:t>
      </w:r>
      <w:r w:rsidRPr="00C57A9A">
        <w:t>lora</w:t>
      </w:r>
      <w:r w:rsidRPr="00C57A9A">
        <w:t>画风，将涉及到的部分都进行修改。我的新</w:t>
      </w:r>
      <w:r w:rsidRPr="00C57A9A">
        <w:t>lora</w:t>
      </w:r>
      <w:r w:rsidRPr="00C57A9A">
        <w:t>画风是治愈系发光线条艺术，起画风为</w:t>
      </w:r>
      <w:r w:rsidRPr="00C57A9A">
        <w:t>“</w:t>
      </w:r>
      <w:r w:rsidRPr="00C57A9A">
        <w:t>现实与发光线条艺术结合</w:t>
      </w:r>
      <w:r w:rsidRPr="00C57A9A">
        <w:t>”</w:t>
      </w:r>
      <w:r w:rsidRPr="00C57A9A">
        <w:t>，</w:t>
      </w:r>
      <w:r w:rsidRPr="00C57A9A">
        <w:t>lora</w:t>
      </w:r>
      <w:r w:rsidRPr="00C57A9A">
        <w:t>触发词为</w:t>
      </w:r>
      <w:r w:rsidRPr="00C57A9A">
        <w:t>“Glowing line art”</w:t>
      </w:r>
      <w:r w:rsidRPr="00C57A9A">
        <w:t>，我会给你三个正向提示词的示例，你可不可以总结出规律，然后撰写新的提示词公式，然后对原来的</w:t>
      </w:r>
      <w:r w:rsidRPr="00C57A9A">
        <w:t>ai</w:t>
      </w:r>
      <w:r w:rsidRPr="00C57A9A">
        <w:t>指令的相应部分都进行更改？</w:t>
      </w:r>
      <w:r w:rsidRPr="00C57A9A">
        <w:t xml:space="preserve"> </w:t>
      </w:r>
    </w:p>
    <w:p w14:paraId="048ED244" w14:textId="77777777" w:rsidR="00D61613" w:rsidRPr="00C57A9A" w:rsidRDefault="00D61613" w:rsidP="00D61613">
      <w:pPr>
        <w:ind w:firstLine="480"/>
      </w:pPr>
    </w:p>
    <w:p w14:paraId="762525EF" w14:textId="77777777" w:rsidR="00D61613" w:rsidRPr="00C57A9A" w:rsidRDefault="00D61613" w:rsidP="00D61613">
      <w:pPr>
        <w:ind w:firstLine="480"/>
      </w:pPr>
      <w:r w:rsidRPr="00C57A9A">
        <w:t>新画风的提示词示例为：</w:t>
      </w:r>
      <w:r w:rsidRPr="00C57A9A">
        <w:t xml:space="preserve"> </w:t>
      </w:r>
    </w:p>
    <w:p w14:paraId="0A2D3A9D" w14:textId="77777777" w:rsidR="00D61613" w:rsidRPr="00C57A9A" w:rsidRDefault="00D61613" w:rsidP="00D61613">
      <w:pPr>
        <w:ind w:firstLine="480"/>
      </w:pPr>
      <w:r w:rsidRPr="00C57A9A">
        <w:t xml:space="preserve">Glowing line </w:t>
      </w:r>
    </w:p>
    <w:p w14:paraId="042E4506" w14:textId="77777777" w:rsidR="00D61613" w:rsidRPr="00C57A9A" w:rsidRDefault="00D61613" w:rsidP="00D61613">
      <w:pPr>
        <w:ind w:firstLine="480"/>
      </w:pPr>
      <w:r w:rsidRPr="00C57A9A">
        <w:t xml:space="preserve">art,black background, simple background,featuring a dolphin and a seagull </w:t>
      </w:r>
    </w:p>
    <w:p w14:paraId="7E1A9C31" w14:textId="77777777" w:rsidR="00D61613" w:rsidRPr="00C57A9A" w:rsidRDefault="00D61613" w:rsidP="00D61613">
      <w:pPr>
        <w:ind w:firstLine="480"/>
      </w:pPr>
      <w:r w:rsidRPr="00C57A9A">
        <w:t xml:space="preserve">composed of fresh light blue glowing lines,above the clear sea surface,with the </w:t>
      </w:r>
    </w:p>
    <w:p w14:paraId="5DE6F9A9" w14:textId="77777777" w:rsidR="00D61613" w:rsidRPr="00C57A9A" w:rsidRDefault="00D61613" w:rsidP="00D61613">
      <w:pPr>
        <w:ind w:firstLine="480"/>
      </w:pPr>
      <w:r w:rsidRPr="00C57A9A">
        <w:t xml:space="preserve">seagull swooping over the dolphin's back,creating a fresh and natural scene,in </w:t>
      </w:r>
    </w:p>
    <w:p w14:paraId="0104BDF6" w14:textId="77777777" w:rsidR="00D61613" w:rsidRPr="00C57A9A" w:rsidRDefault="00D61613" w:rsidP="00D61613">
      <w:pPr>
        <w:ind w:firstLine="480"/>
      </w:pPr>
      <w:r w:rsidRPr="00C57A9A">
        <w:t xml:space="preserve">cinematic style,HD,8K. </w:t>
      </w:r>
    </w:p>
    <w:p w14:paraId="2DF8399F" w14:textId="77777777" w:rsidR="00D61613" w:rsidRPr="00C57A9A" w:rsidRDefault="00D61613" w:rsidP="00D61613">
      <w:pPr>
        <w:ind w:firstLine="480"/>
      </w:pPr>
      <w:r w:rsidRPr="00C57A9A">
        <w:lastRenderedPageBreak/>
        <w:t xml:space="preserve">  </w:t>
      </w:r>
    </w:p>
    <w:p w14:paraId="26C74588" w14:textId="77777777" w:rsidR="00D61613" w:rsidRPr="00C57A9A" w:rsidRDefault="00D61613" w:rsidP="00D61613">
      <w:pPr>
        <w:ind w:firstLine="480"/>
      </w:pPr>
      <w:r w:rsidRPr="00C57A9A">
        <w:t xml:space="preserve">Glowing line </w:t>
      </w:r>
    </w:p>
    <w:p w14:paraId="45C33D4C" w14:textId="77777777" w:rsidR="00D61613" w:rsidRPr="00C57A9A" w:rsidRDefault="00D61613" w:rsidP="00D61613">
      <w:pPr>
        <w:ind w:firstLine="480"/>
      </w:pPr>
      <w:r w:rsidRPr="00C57A9A">
        <w:t xml:space="preserve">art, black background, simple background,Two birds composed of soft white </w:t>
      </w:r>
    </w:p>
    <w:p w14:paraId="6E13685B" w14:textId="77777777" w:rsidR="00D61613" w:rsidRPr="00C57A9A" w:rsidRDefault="00D61613" w:rsidP="00D61613">
      <w:pPr>
        <w:ind w:firstLine="480"/>
      </w:pPr>
      <w:r w:rsidRPr="00C57A9A">
        <w:t xml:space="preserve">glowing lines, perched on a seaside rock, with a backdrop of shimmering sea and </w:t>
      </w:r>
    </w:p>
    <w:p w14:paraId="79976830" w14:textId="77777777" w:rsidR="00D61613" w:rsidRPr="00C57A9A" w:rsidRDefault="00D61613" w:rsidP="00D61613">
      <w:pPr>
        <w:ind w:firstLine="480"/>
      </w:pPr>
      <w:r w:rsidRPr="00C57A9A">
        <w:t xml:space="preserve">blue sky, creating a peaceful and beautiful scene with a cinematic effect, in </w:t>
      </w:r>
    </w:p>
    <w:p w14:paraId="4084E077" w14:textId="77777777" w:rsidR="00D61613" w:rsidRPr="00C57A9A" w:rsidRDefault="00D61613" w:rsidP="00D61613">
      <w:pPr>
        <w:ind w:firstLine="480"/>
      </w:pPr>
      <w:r w:rsidRPr="00C57A9A">
        <w:t xml:space="preserve">HD and 8K. </w:t>
      </w:r>
    </w:p>
    <w:p w14:paraId="44A405C7" w14:textId="77777777" w:rsidR="00D61613" w:rsidRPr="00C57A9A" w:rsidRDefault="00D61613" w:rsidP="00D61613">
      <w:pPr>
        <w:ind w:firstLine="480"/>
      </w:pPr>
      <w:r w:rsidRPr="00C57A9A">
        <w:t xml:space="preserve">  </w:t>
      </w:r>
    </w:p>
    <w:p w14:paraId="637E873F" w14:textId="77777777" w:rsidR="00D61613" w:rsidRPr="00C57A9A" w:rsidRDefault="00D61613" w:rsidP="00D61613">
      <w:pPr>
        <w:ind w:firstLine="480"/>
      </w:pPr>
      <w:r w:rsidRPr="00C57A9A">
        <w:t xml:space="preserve">Glowing line </w:t>
      </w:r>
    </w:p>
    <w:p w14:paraId="08176191" w14:textId="77777777" w:rsidR="00D61613" w:rsidRPr="00C57A9A" w:rsidRDefault="00D61613" w:rsidP="00D61613">
      <w:pPr>
        <w:ind w:firstLine="480"/>
      </w:pPr>
      <w:r w:rsidRPr="00C57A9A">
        <w:t xml:space="preserve">art,black background, simple background,two rabbits composed of soft white </w:t>
      </w:r>
    </w:p>
    <w:p w14:paraId="0406BDD0" w14:textId="77777777" w:rsidR="00D61613" w:rsidRPr="00C57A9A" w:rsidRDefault="00D61613" w:rsidP="00D61613">
      <w:pPr>
        <w:ind w:firstLine="480"/>
      </w:pPr>
      <w:r w:rsidRPr="00C57A9A">
        <w:t xml:space="preserve">glowing lines,nestled together on a realistic lawn,creating a warm and </w:t>
      </w:r>
    </w:p>
    <w:p w14:paraId="11AC88A4" w14:textId="77777777" w:rsidR="00D61613" w:rsidRPr="00C57A9A" w:rsidRDefault="00D61613" w:rsidP="00D61613">
      <w:pPr>
        <w:ind w:firstLine="480"/>
      </w:pPr>
      <w:r w:rsidRPr="00C57A9A">
        <w:t>beautiful scene with a cinematic effect,in HD and 8K.</w:t>
      </w:r>
    </w:p>
    <w:p w14:paraId="2302B846" w14:textId="77777777" w:rsidR="00D61613" w:rsidRPr="00C57A9A" w:rsidRDefault="00D61613" w:rsidP="00D61613">
      <w:pPr>
        <w:ind w:firstLine="480"/>
      </w:pPr>
    </w:p>
    <w:p w14:paraId="3A640DDA" w14:textId="77777777" w:rsidR="00D61613" w:rsidRDefault="00D61613" w:rsidP="00D61613">
      <w:pPr>
        <w:ind w:firstLine="480"/>
      </w:pPr>
    </w:p>
    <w:p w14:paraId="2B74356B" w14:textId="77777777" w:rsidR="00D61613" w:rsidRDefault="00D61613" w:rsidP="00D61613">
      <w:pPr>
        <w:pStyle w:val="af3"/>
        <w:rPr>
          <w:rFonts w:hint="eastAsia"/>
        </w:rPr>
      </w:pPr>
      <w:r>
        <w:rPr>
          <w:rFonts w:hint="eastAsia"/>
        </w:rPr>
        <w:t>3</w:t>
      </w:r>
    </w:p>
    <w:p w14:paraId="24321FD1" w14:textId="77777777" w:rsidR="00D61613" w:rsidRDefault="00D61613" w:rsidP="00D61613">
      <w:pPr>
        <w:ind w:firstLine="480"/>
      </w:pPr>
      <w:r w:rsidRPr="00C57A9A">
        <w:rPr>
          <w:rFonts w:hint="eastAsia"/>
        </w:rPr>
        <w:t>可不可以给我修改后的完整的</w:t>
      </w:r>
      <w:r w:rsidRPr="00C57A9A">
        <w:rPr>
          <w:rFonts w:hint="eastAsia"/>
        </w:rPr>
        <w:t>ai</w:t>
      </w:r>
      <w:r w:rsidRPr="00C57A9A">
        <w:rPr>
          <w:rFonts w:hint="eastAsia"/>
        </w:rPr>
        <w:t>指令内容？</w:t>
      </w:r>
    </w:p>
    <w:p w14:paraId="31FB5584" w14:textId="77777777" w:rsidR="00D61613" w:rsidRDefault="00D61613" w:rsidP="00D61613">
      <w:pPr>
        <w:ind w:firstLine="480"/>
      </w:pPr>
    </w:p>
    <w:p w14:paraId="120C7276" w14:textId="77777777" w:rsidR="00D61613" w:rsidRDefault="00D61613" w:rsidP="00D61613">
      <w:pPr>
        <w:ind w:firstLine="480"/>
      </w:pPr>
    </w:p>
    <w:p w14:paraId="028FD39D" w14:textId="77777777" w:rsidR="00D61613" w:rsidRPr="00C57A9A" w:rsidRDefault="00D61613" w:rsidP="00D61613">
      <w:pPr>
        <w:pStyle w:val="af3"/>
        <w:rPr>
          <w:rFonts w:hint="eastAsia"/>
        </w:rPr>
      </w:pPr>
      <w:r>
        <w:rPr>
          <w:rFonts w:hint="eastAsia"/>
        </w:rPr>
        <w:t>4</w:t>
      </w:r>
    </w:p>
    <w:p w14:paraId="62B5F118" w14:textId="77777777" w:rsidR="00D61613" w:rsidRDefault="00D61613" w:rsidP="00D61613">
      <w:pPr>
        <w:ind w:firstLine="480"/>
      </w:pPr>
      <w:r w:rsidRPr="00C57A9A">
        <w:t>那你觉得为了更好的视频质量，为了提升</w:t>
      </w:r>
      <w:r w:rsidRPr="00C57A9A">
        <w:t>flux</w:t>
      </w:r>
      <w:r w:rsidRPr="00C57A9A">
        <w:t>提示词的质量和</w:t>
      </w:r>
      <w:r w:rsidRPr="00C57A9A">
        <w:t>gemini</w:t>
      </w:r>
      <w:r w:rsidRPr="00C57A9A">
        <w:t>的</w:t>
      </w:r>
      <w:r w:rsidRPr="00C57A9A">
        <w:t>2.5flash</w:t>
      </w:r>
      <w:r w:rsidRPr="00C57A9A">
        <w:t>的理解能力，对这</w:t>
      </w:r>
      <w:r w:rsidRPr="00C57A9A">
        <w:t>ai</w:t>
      </w:r>
      <w:r w:rsidRPr="00C57A9A">
        <w:t>指令词有更好的优化吗，目前我想不出来了，你能想出来吗</w:t>
      </w:r>
    </w:p>
    <w:p w14:paraId="78EF155C" w14:textId="77777777" w:rsidR="00D61613" w:rsidRDefault="00D61613" w:rsidP="00D61613">
      <w:pPr>
        <w:ind w:firstLine="480"/>
      </w:pPr>
    </w:p>
    <w:p w14:paraId="071373FE" w14:textId="77777777" w:rsidR="00D61613" w:rsidRDefault="00D61613" w:rsidP="00D61613">
      <w:pPr>
        <w:ind w:firstLine="480"/>
      </w:pPr>
    </w:p>
    <w:p w14:paraId="10559DA2" w14:textId="77777777" w:rsidR="00D61613" w:rsidRDefault="00D61613" w:rsidP="00D61613">
      <w:pPr>
        <w:ind w:firstLine="480"/>
      </w:pPr>
    </w:p>
    <w:p w14:paraId="3F8D18D5" w14:textId="77777777" w:rsidR="00D61613" w:rsidRDefault="00D61613" w:rsidP="00D61613">
      <w:pPr>
        <w:ind w:firstLine="480"/>
      </w:pPr>
    </w:p>
    <w:p w14:paraId="22FE7A13" w14:textId="77777777" w:rsidR="00D61613" w:rsidRPr="000E0036" w:rsidRDefault="00D61613" w:rsidP="00D61613">
      <w:pPr>
        <w:ind w:firstLine="480"/>
      </w:pPr>
    </w:p>
    <w:p w14:paraId="179DE473" w14:textId="77777777" w:rsidR="00D61613" w:rsidRDefault="00D61613" w:rsidP="00D61613">
      <w:pPr>
        <w:ind w:firstLine="480"/>
      </w:pPr>
      <w:r>
        <w:rPr>
          <w:rFonts w:hint="eastAsia"/>
        </w:rPr>
        <w:t>以下是分页符</w:t>
      </w:r>
    </w:p>
    <w:p w14:paraId="1F51D670" w14:textId="77777777" w:rsidR="00D61613" w:rsidRDefault="00D61613" w:rsidP="00D61613">
      <w:pPr>
        <w:pStyle w:val="af1"/>
        <w:rPr>
          <w:rFonts w:hint="eastAsia"/>
        </w:rPr>
      </w:pPr>
      <w:r>
        <w:rPr>
          <w:rFonts w:hint="eastAsia"/>
        </w:rPr>
        <w:br w:type="page"/>
      </w:r>
    </w:p>
    <w:p w14:paraId="02BE1D90" w14:textId="77777777" w:rsidR="00D61613" w:rsidRDefault="00D61613" w:rsidP="00CD7476">
      <w:pPr>
        <w:pStyle w:val="af1"/>
        <w:rPr>
          <w:rFonts w:hint="eastAsia"/>
        </w:rPr>
      </w:pPr>
    </w:p>
    <w:p w14:paraId="311EDAD8" w14:textId="77777777" w:rsidR="00D61613" w:rsidRDefault="00D61613" w:rsidP="00CD7476">
      <w:pPr>
        <w:pStyle w:val="af1"/>
        <w:rPr>
          <w:rFonts w:hint="eastAsia"/>
        </w:rPr>
      </w:pPr>
    </w:p>
    <w:p w14:paraId="72C0CCF7" w14:textId="77777777" w:rsidR="00D61613" w:rsidRDefault="00D61613" w:rsidP="00D61613">
      <w:pPr>
        <w:pStyle w:val="af"/>
        <w:rPr>
          <w:rFonts w:hint="eastAsia"/>
        </w:rPr>
      </w:pPr>
      <w:r>
        <w:rPr>
          <w:rFonts w:hint="eastAsia"/>
        </w:rPr>
        <w:t>生成文稿/Gemini</w:t>
      </w:r>
    </w:p>
    <w:p w14:paraId="69840269" w14:textId="77777777" w:rsidR="00D61613" w:rsidRDefault="00D61613" w:rsidP="00D61613">
      <w:pPr>
        <w:ind w:firstLine="480"/>
      </w:pPr>
    </w:p>
    <w:p w14:paraId="085D5887" w14:textId="77777777" w:rsidR="00D61613" w:rsidRDefault="00D61613" w:rsidP="00D61613">
      <w:pPr>
        <w:ind w:firstLine="480"/>
      </w:pPr>
    </w:p>
    <w:p w14:paraId="0019F97B" w14:textId="77777777" w:rsidR="00D61613" w:rsidRDefault="00D61613" w:rsidP="00D61613">
      <w:pPr>
        <w:pStyle w:val="af1"/>
        <w:rPr>
          <w:rFonts w:hint="eastAsia"/>
        </w:rPr>
      </w:pPr>
      <w:r>
        <w:rPr>
          <w:rFonts w:hint="eastAsia"/>
        </w:rPr>
        <w:t>抽象/豆包</w:t>
      </w:r>
    </w:p>
    <w:p w14:paraId="7F848D44" w14:textId="77777777" w:rsidR="00D61613" w:rsidRDefault="00D61613" w:rsidP="00D61613">
      <w:pPr>
        <w:ind w:firstLine="480"/>
      </w:pPr>
      <w:r w:rsidRPr="0022015B">
        <w:t>有没有哲学方面的一句话脑洞或者抽象艺术？最好</w:t>
      </w:r>
      <w:r w:rsidRPr="0022015B">
        <w:t>20</w:t>
      </w:r>
      <w:r w:rsidRPr="0022015B">
        <w:t>字以内，类似</w:t>
      </w:r>
      <w:r w:rsidRPr="0022015B">
        <w:t>“</w:t>
      </w:r>
      <w:r w:rsidRPr="009D6FA3">
        <w:rPr>
          <w:rFonts w:hint="eastAsia"/>
        </w:rPr>
        <w:t>朋友圈的热闹，是</w:t>
      </w:r>
      <w:r>
        <w:rPr>
          <w:rFonts w:hint="eastAsia"/>
        </w:rPr>
        <w:t>不是</w:t>
      </w:r>
      <w:r w:rsidRPr="009D6FA3">
        <w:rPr>
          <w:rFonts w:hint="eastAsia"/>
        </w:rPr>
        <w:t>孤独的另一种寂静</w:t>
      </w:r>
      <w:r>
        <w:rPr>
          <w:rFonts w:hint="eastAsia"/>
        </w:rPr>
        <w:t>？</w:t>
      </w:r>
      <w:r w:rsidRPr="009D6FA3">
        <w:t>（克尔凯郭尔</w:t>
      </w:r>
      <w:r w:rsidRPr="009D6FA3">
        <w:t xml:space="preserve"> + </w:t>
      </w:r>
      <w:r w:rsidRPr="009D6FA3">
        <w:t>社交媒体悖论）</w:t>
      </w:r>
      <w:r w:rsidRPr="0022015B">
        <w:t>”</w:t>
      </w:r>
      <w:r w:rsidRPr="0022015B">
        <w:t>。我要那种让人深感反差，惊呼意想不到和爆笑的内容</w:t>
      </w:r>
      <w:r>
        <w:rPr>
          <w:rFonts w:hint="eastAsia"/>
        </w:rPr>
        <w:t>的同时，引发读者深思</w:t>
      </w:r>
      <w:r w:rsidRPr="0022015B">
        <w:t>。</w:t>
      </w:r>
      <w:r>
        <w:rPr>
          <w:rFonts w:hint="eastAsia"/>
        </w:rPr>
        <w:t>并且该问题要有哲学深度，不能是简单地望文生义装傻子一样乱解读名词。先给我来</w:t>
      </w:r>
      <w:r>
        <w:rPr>
          <w:rFonts w:hint="eastAsia"/>
        </w:rPr>
        <w:t>20</w:t>
      </w:r>
      <w:r>
        <w:rPr>
          <w:rFonts w:hint="eastAsia"/>
        </w:rPr>
        <w:t>个选题。</w:t>
      </w:r>
    </w:p>
    <w:p w14:paraId="1B2C62A4" w14:textId="77777777" w:rsidR="00D61613" w:rsidRPr="00080161" w:rsidRDefault="00D61613" w:rsidP="00D61613">
      <w:pPr>
        <w:ind w:firstLine="482"/>
        <w:rPr>
          <w:b/>
          <w:bCs/>
        </w:rPr>
      </w:pPr>
      <w:r w:rsidRPr="00080161">
        <w:rPr>
          <w:b/>
          <w:bCs/>
        </w:rPr>
        <w:t>四、创作策略建议</w:t>
      </w:r>
    </w:p>
    <w:p w14:paraId="10D0F54A" w14:textId="77777777" w:rsidR="00D61613" w:rsidRPr="00080161" w:rsidRDefault="00D61613" w:rsidP="00D61613">
      <w:pPr>
        <w:numPr>
          <w:ilvl w:val="0"/>
          <w:numId w:val="5"/>
        </w:numPr>
        <w:ind w:firstLine="482"/>
      </w:pPr>
      <w:r w:rsidRPr="00080161">
        <w:rPr>
          <w:b/>
          <w:bCs/>
        </w:rPr>
        <w:t>概念锚定原则</w:t>
      </w:r>
      <w:r w:rsidRPr="00080161">
        <w:t>：</w:t>
      </w:r>
    </w:p>
    <w:p w14:paraId="3B5EC4D7" w14:textId="77777777" w:rsidR="00D61613" w:rsidRPr="00080161" w:rsidRDefault="00D61613" w:rsidP="00D61613">
      <w:pPr>
        <w:numPr>
          <w:ilvl w:val="1"/>
          <w:numId w:val="5"/>
        </w:numPr>
        <w:ind w:firstLine="480"/>
      </w:pPr>
      <w:r w:rsidRPr="00080161">
        <w:t>优先选择与现代社会现象具有天然隐喻关联的哲学理论（如福柯规训理论与数据监控），避免强行嫁接。</w:t>
      </w:r>
    </w:p>
    <w:p w14:paraId="3DB24558" w14:textId="77777777" w:rsidR="00D61613" w:rsidRPr="00080161" w:rsidRDefault="00D61613" w:rsidP="00D61613">
      <w:pPr>
        <w:numPr>
          <w:ilvl w:val="1"/>
          <w:numId w:val="5"/>
        </w:numPr>
        <w:ind w:firstLine="480"/>
      </w:pPr>
      <w:r w:rsidRPr="00080161">
        <w:t>对于存在多种解释的哲学概念（如奥古斯丁时间观），建议采用</w:t>
      </w:r>
      <w:r w:rsidRPr="00080161">
        <w:t xml:space="preserve"> "</w:t>
      </w:r>
      <w:r w:rsidRPr="00080161">
        <w:t>双重视角</w:t>
      </w:r>
      <w:r w:rsidRPr="00080161">
        <w:t xml:space="preserve">" </w:t>
      </w:r>
      <w:r w:rsidRPr="00080161">
        <w:t>表述，体现理论复杂性。</w:t>
      </w:r>
    </w:p>
    <w:p w14:paraId="7B1B279E" w14:textId="77777777" w:rsidR="00D61613" w:rsidRPr="00080161" w:rsidRDefault="00D61613" w:rsidP="00D61613">
      <w:pPr>
        <w:numPr>
          <w:ilvl w:val="0"/>
          <w:numId w:val="5"/>
        </w:numPr>
        <w:ind w:firstLine="482"/>
      </w:pPr>
      <w:r w:rsidRPr="00080161">
        <w:rPr>
          <w:b/>
          <w:bCs/>
        </w:rPr>
        <w:t>幽默解构技巧</w:t>
      </w:r>
      <w:r w:rsidRPr="00080161">
        <w:t>：</w:t>
      </w:r>
    </w:p>
    <w:p w14:paraId="5BCBD2C1" w14:textId="77777777" w:rsidR="00D61613" w:rsidRPr="00080161" w:rsidRDefault="00D61613" w:rsidP="00D61613">
      <w:pPr>
        <w:numPr>
          <w:ilvl w:val="1"/>
          <w:numId w:val="5"/>
        </w:numPr>
        <w:ind w:firstLine="480"/>
      </w:pPr>
      <w:r w:rsidRPr="00080161">
        <w:t>运用</w:t>
      </w:r>
      <w:r w:rsidRPr="00080161">
        <w:t xml:space="preserve"> "</w:t>
      </w:r>
      <w:r w:rsidRPr="00080161">
        <w:t>概念错位</w:t>
      </w:r>
      <w:r w:rsidRPr="00080161">
        <w:t xml:space="preserve">" </w:t>
      </w:r>
      <w:r w:rsidRPr="00080161">
        <w:t>制造喜剧效果，如将</w:t>
      </w:r>
      <w:r w:rsidRPr="00080161">
        <w:t xml:space="preserve"> "</w:t>
      </w:r>
      <w:r w:rsidRPr="00080161">
        <w:t>缸中之脑</w:t>
      </w:r>
      <w:r w:rsidRPr="00080161">
        <w:t xml:space="preserve">" </w:t>
      </w:r>
      <w:r w:rsidRPr="00080161">
        <w:t>与</w:t>
      </w:r>
      <w:r w:rsidRPr="00080161">
        <w:t xml:space="preserve"> VR </w:t>
      </w:r>
      <w:r w:rsidRPr="00080161">
        <w:t>技术结合，形成</w:t>
      </w:r>
      <w:r w:rsidRPr="00080161">
        <w:t xml:space="preserve"> "</w:t>
      </w:r>
      <w:r w:rsidRPr="00080161">
        <w:t>幻觉叠加幻觉</w:t>
      </w:r>
      <w:r w:rsidRPr="00080161">
        <w:t xml:space="preserve">" </w:t>
      </w:r>
      <w:r w:rsidRPr="00080161">
        <w:t>的荒诞感。</w:t>
      </w:r>
    </w:p>
    <w:p w14:paraId="356127C8" w14:textId="77777777" w:rsidR="00D61613" w:rsidRPr="00080161" w:rsidRDefault="00D61613" w:rsidP="00D61613">
      <w:pPr>
        <w:numPr>
          <w:ilvl w:val="1"/>
          <w:numId w:val="5"/>
        </w:numPr>
        <w:ind w:firstLine="480"/>
      </w:pPr>
      <w:r w:rsidRPr="00080161">
        <w:t>采用</w:t>
      </w:r>
      <w:r w:rsidRPr="00080161">
        <w:t xml:space="preserve"> "</w:t>
      </w:r>
      <w:r w:rsidRPr="00080161">
        <w:t>哲学命题生活化</w:t>
      </w:r>
      <w:r w:rsidRPr="00080161">
        <w:t xml:space="preserve">" </w:t>
      </w:r>
      <w:r w:rsidRPr="00080161">
        <w:t>的转化策略，如将海德格尔</w:t>
      </w:r>
      <w:r w:rsidRPr="00080161">
        <w:t xml:space="preserve"> "</w:t>
      </w:r>
      <w:r w:rsidRPr="00080161">
        <w:t>向死而生</w:t>
      </w:r>
      <w:r w:rsidRPr="00080161">
        <w:t xml:space="preserve">" </w:t>
      </w:r>
      <w:r w:rsidRPr="00080161">
        <w:t>转化为</w:t>
      </w:r>
      <w:r w:rsidRPr="00080161">
        <w:t xml:space="preserve"> "</w:t>
      </w:r>
      <w:r w:rsidRPr="00080161">
        <w:t>死亡是终点，还是被遗忘的开始</w:t>
      </w:r>
      <w:r w:rsidRPr="00080161">
        <w:t>"</w:t>
      </w:r>
      <w:r w:rsidRPr="00080161">
        <w:t>，引发社交媒体时代的共鸣。</w:t>
      </w:r>
    </w:p>
    <w:p w14:paraId="6B3FEC2F" w14:textId="77777777" w:rsidR="00D61613" w:rsidRPr="00080161" w:rsidRDefault="00D61613" w:rsidP="00D61613">
      <w:pPr>
        <w:numPr>
          <w:ilvl w:val="0"/>
          <w:numId w:val="5"/>
        </w:numPr>
        <w:ind w:firstLine="482"/>
      </w:pPr>
      <w:r w:rsidRPr="00080161">
        <w:rPr>
          <w:b/>
          <w:bCs/>
        </w:rPr>
        <w:t>认知留白设计</w:t>
      </w:r>
      <w:r w:rsidRPr="00080161">
        <w:t>：</w:t>
      </w:r>
    </w:p>
    <w:p w14:paraId="0E54C0B0" w14:textId="77777777" w:rsidR="00D61613" w:rsidRPr="00080161" w:rsidRDefault="00D61613" w:rsidP="00D61613">
      <w:pPr>
        <w:numPr>
          <w:ilvl w:val="1"/>
          <w:numId w:val="5"/>
        </w:numPr>
        <w:ind w:firstLine="480"/>
      </w:pPr>
      <w:r w:rsidRPr="00080161">
        <w:t>在问题中设置开放性选项（如</w:t>
      </w:r>
      <w:r w:rsidRPr="00080161">
        <w:t xml:space="preserve"> "</w:t>
      </w:r>
      <w:r w:rsidRPr="00080161">
        <w:t>是</w:t>
      </w:r>
      <w:r w:rsidRPr="00080161">
        <w:t xml:space="preserve">... </w:t>
      </w:r>
      <w:r w:rsidRPr="00080161">
        <w:t>还是</w:t>
      </w:r>
      <w:r w:rsidRPr="00080161">
        <w:t>..."</w:t>
      </w:r>
      <w:r w:rsidRPr="00080161">
        <w:t>），激发观众自主思辨。</w:t>
      </w:r>
    </w:p>
    <w:p w14:paraId="6470CBEB" w14:textId="77777777" w:rsidR="00D61613" w:rsidRPr="00080161" w:rsidRDefault="00D61613" w:rsidP="00D61613">
      <w:pPr>
        <w:numPr>
          <w:ilvl w:val="1"/>
          <w:numId w:val="5"/>
        </w:numPr>
        <w:ind w:firstLine="480"/>
      </w:pPr>
      <w:r w:rsidRPr="00080161">
        <w:t>保留适度的理论晦涩性，如第</w:t>
      </w:r>
      <w:r w:rsidRPr="00080161">
        <w:t xml:space="preserve"> 9 </w:t>
      </w:r>
      <w:r w:rsidRPr="00080161">
        <w:t>条关于算法生命意识的探讨，为深度思考预留空间。</w:t>
      </w:r>
    </w:p>
    <w:p w14:paraId="564BE81C" w14:textId="77777777" w:rsidR="00D61613" w:rsidRPr="00080161" w:rsidRDefault="00D61613" w:rsidP="00D61613">
      <w:pPr>
        <w:ind w:firstLine="480"/>
      </w:pPr>
    </w:p>
    <w:p w14:paraId="39147009" w14:textId="77777777" w:rsidR="00D61613" w:rsidRDefault="00D61613" w:rsidP="00D61613">
      <w:pPr>
        <w:ind w:firstLine="480"/>
      </w:pPr>
      <w:r>
        <w:rPr>
          <w:rFonts w:hint="eastAsia"/>
        </w:rPr>
        <w:t>请排除我制作过的选题：</w:t>
      </w:r>
    </w:p>
    <w:p w14:paraId="601AD864" w14:textId="77777777" w:rsidR="00D61613" w:rsidRDefault="00D61613" w:rsidP="00D61613">
      <w:pPr>
        <w:ind w:firstLine="480"/>
      </w:pPr>
    </w:p>
    <w:p w14:paraId="00EC6D57" w14:textId="77777777" w:rsidR="00D61613" w:rsidRDefault="00D61613" w:rsidP="00D61613">
      <w:pPr>
        <w:ind w:firstLine="480"/>
      </w:pPr>
    </w:p>
    <w:p w14:paraId="092B637F" w14:textId="77777777" w:rsidR="00D61613" w:rsidRDefault="00D61613" w:rsidP="00D61613">
      <w:pPr>
        <w:ind w:firstLine="480"/>
      </w:pPr>
      <w:r>
        <w:rPr>
          <w:rFonts w:hint="eastAsia"/>
        </w:rPr>
        <w:t>我准备选这几个，可不可以进行这几个问题的深入解析？以至于让我能够接触更多专业的哲学知识。</w:t>
      </w:r>
    </w:p>
    <w:p w14:paraId="6094BE27" w14:textId="77777777" w:rsidR="00D61613" w:rsidRDefault="00D61613" w:rsidP="00D61613">
      <w:pPr>
        <w:ind w:firstLine="480"/>
      </w:pPr>
    </w:p>
    <w:p w14:paraId="454FBA4B" w14:textId="77777777" w:rsidR="00D61613" w:rsidRDefault="00D61613" w:rsidP="00D61613">
      <w:pPr>
        <w:ind w:firstLine="480"/>
      </w:pPr>
      <w:r>
        <w:rPr>
          <w:rFonts w:hint="eastAsia"/>
        </w:rPr>
        <w:lastRenderedPageBreak/>
        <w:t>这里面的哲学搞怪抽象话语，有没有不合适的句子，我希望我的内容是让人会心一笑的同时引发深思，并且能潜在激发观众对哲学的兴趣；而不是对哲学名词的望文生义，像装傻子一样地乱解读名词。</w:t>
      </w:r>
    </w:p>
    <w:p w14:paraId="1EAAA26B" w14:textId="77777777" w:rsidR="00D61613" w:rsidRDefault="00D61613" w:rsidP="00D61613">
      <w:pPr>
        <w:ind w:firstLine="480"/>
      </w:pPr>
    </w:p>
    <w:p w14:paraId="1325AE2D" w14:textId="77777777" w:rsidR="00D61613" w:rsidRDefault="00D61613" w:rsidP="00D61613">
      <w:pPr>
        <w:ind w:firstLine="480"/>
      </w:pPr>
    </w:p>
    <w:p w14:paraId="2797BCE1" w14:textId="77777777" w:rsidR="00D61613" w:rsidRDefault="00D61613" w:rsidP="00D61613">
      <w:pPr>
        <w:ind w:firstLine="480"/>
      </w:pPr>
    </w:p>
    <w:p w14:paraId="0335D6FD" w14:textId="77777777" w:rsidR="00D61613" w:rsidRPr="00701FFE" w:rsidRDefault="00D61613" w:rsidP="00D61613">
      <w:pPr>
        <w:ind w:firstLine="480"/>
      </w:pPr>
    </w:p>
    <w:p w14:paraId="438553D1" w14:textId="77777777" w:rsidR="00D61613" w:rsidRPr="000001CF" w:rsidRDefault="00D61613" w:rsidP="00D61613">
      <w:pPr>
        <w:ind w:firstLine="480"/>
      </w:pPr>
    </w:p>
    <w:p w14:paraId="6CED63B3" w14:textId="77777777" w:rsidR="00D61613" w:rsidRDefault="00D61613" w:rsidP="00D61613">
      <w:pPr>
        <w:pStyle w:val="af1"/>
        <w:rPr>
          <w:rFonts w:hint="eastAsia"/>
        </w:rPr>
      </w:pPr>
      <w:r>
        <w:rPr>
          <w:rFonts w:hint="eastAsia"/>
        </w:rPr>
        <w:t>新书介绍/豆包</w:t>
      </w:r>
    </w:p>
    <w:p w14:paraId="6A16B4A6" w14:textId="77777777" w:rsidR="00D61613" w:rsidRDefault="00D61613" w:rsidP="00D61613">
      <w:pPr>
        <w:ind w:firstLine="480"/>
      </w:pPr>
      <w:r w:rsidRPr="00FA37A5">
        <w:t>我准备新开一个合集，改编自</w:t>
      </w:r>
      <w:r w:rsidRPr="00B76800">
        <w:t>清华大学汪民安教授的</w:t>
      </w:r>
      <w:r>
        <w:rPr>
          <w:rFonts w:hint="eastAsia"/>
        </w:rPr>
        <w:t>书籍</w:t>
      </w:r>
      <w:r w:rsidRPr="00B76800">
        <w:t>《尼采与身体》</w:t>
      </w:r>
      <w:r w:rsidRPr="00FA37A5">
        <w:t>，现在请你根据我给你的指令和前言做一个合集的开篇介绍，大概内容为：先抛出钩子和意义吸引观众的兴趣，然后告诉观众我的新合集就是改编自这本书，准备专门探讨这方面的内容的，然后继续将前言的内容转化为指令要求的节奏</w:t>
      </w:r>
      <w:r>
        <w:rPr>
          <w:rFonts w:hint="eastAsia"/>
        </w:rPr>
        <w:t>。</w:t>
      </w:r>
    </w:p>
    <w:p w14:paraId="041D306E" w14:textId="77777777" w:rsidR="00D61613" w:rsidRDefault="00D61613" w:rsidP="00D61613">
      <w:pPr>
        <w:ind w:firstLine="480"/>
      </w:pPr>
    </w:p>
    <w:p w14:paraId="6ED7A38E" w14:textId="77777777" w:rsidR="00D61613" w:rsidRDefault="00D61613" w:rsidP="00D61613">
      <w:pPr>
        <w:ind w:firstLine="480"/>
      </w:pPr>
      <w:r>
        <w:rPr>
          <w:rFonts w:hint="eastAsia"/>
        </w:rPr>
        <w:t>###</w:t>
      </w:r>
    </w:p>
    <w:p w14:paraId="61AA763F" w14:textId="77777777" w:rsidR="00D61613" w:rsidRDefault="00D61613" w:rsidP="00D61613">
      <w:pPr>
        <w:ind w:firstLine="480"/>
      </w:pPr>
      <w:r>
        <w:rPr>
          <w:rFonts w:hint="eastAsia"/>
        </w:rPr>
        <w:t>AI</w:t>
      </w:r>
      <w:r>
        <w:rPr>
          <w:rFonts w:hint="eastAsia"/>
        </w:rPr>
        <w:t>写作指令（哲学科普中长视频）</w:t>
      </w:r>
    </w:p>
    <w:p w14:paraId="63872BDF" w14:textId="77777777" w:rsidR="00D61613" w:rsidRDefault="00D61613" w:rsidP="00D61613">
      <w:pPr>
        <w:ind w:firstLine="480"/>
      </w:pPr>
    </w:p>
    <w:p w14:paraId="53AAF3CF" w14:textId="77777777" w:rsidR="00D61613" w:rsidRDefault="00D61613" w:rsidP="00D61613">
      <w:pPr>
        <w:ind w:firstLine="480"/>
      </w:pPr>
      <w:r>
        <w:rPr>
          <w:rFonts w:hint="eastAsia"/>
        </w:rPr>
        <w:t>一、角色设定</w:t>
      </w:r>
    </w:p>
    <w:p w14:paraId="60583852" w14:textId="77777777" w:rsidR="00D61613" w:rsidRDefault="00D61613" w:rsidP="00D61613">
      <w:pPr>
        <w:ind w:firstLine="480"/>
      </w:pPr>
      <w:r>
        <w:rPr>
          <w:rFonts w:hint="eastAsia"/>
        </w:rPr>
        <w:t>你是一位兼具哲学专业素养与短视频叙事能力的创作高手，擅长将深奥复杂的哲学内容转化为适合短视频平台的爆款文稿。你理解中国观众的表达习惯与兴趣点，能够用具象、生动、层层递进的方式激发用户兴趣，引导他们从故事走向思考。</w:t>
      </w:r>
    </w:p>
    <w:p w14:paraId="33757FC0" w14:textId="77777777" w:rsidR="00D61613" w:rsidRDefault="00D61613" w:rsidP="00D61613">
      <w:pPr>
        <w:ind w:firstLine="480"/>
      </w:pPr>
    </w:p>
    <w:p w14:paraId="3DB2BA0C" w14:textId="77777777" w:rsidR="00D61613" w:rsidRDefault="00D61613" w:rsidP="00D61613">
      <w:pPr>
        <w:ind w:firstLine="480"/>
      </w:pPr>
      <w:r>
        <w:rPr>
          <w:rFonts w:hint="eastAsia"/>
        </w:rPr>
        <w:t>二、用户背景</w:t>
      </w:r>
    </w:p>
    <w:p w14:paraId="0C983B46" w14:textId="77777777" w:rsidR="00D61613" w:rsidRDefault="00D61613" w:rsidP="00D61613">
      <w:pPr>
        <w:ind w:firstLine="480"/>
      </w:pPr>
      <w:r>
        <w:rPr>
          <w:rFonts w:hint="eastAsia"/>
        </w:rPr>
        <w:t>目标平台：抖音、视频号、</w:t>
      </w:r>
      <w:r>
        <w:rPr>
          <w:rFonts w:hint="eastAsia"/>
        </w:rPr>
        <w:t>B</w:t>
      </w:r>
      <w:r>
        <w:rPr>
          <w:rFonts w:hint="eastAsia"/>
        </w:rPr>
        <w:t>站、小红书</w:t>
      </w:r>
    </w:p>
    <w:p w14:paraId="4726A8E6" w14:textId="77777777" w:rsidR="00D61613" w:rsidRDefault="00D61613" w:rsidP="00D61613">
      <w:pPr>
        <w:ind w:firstLine="480"/>
      </w:pPr>
      <w:r>
        <w:rPr>
          <w:rFonts w:hint="eastAsia"/>
        </w:rPr>
        <w:t>目标观众：对哲学、历史、权力、宗教等内容感兴趣的</w:t>
      </w:r>
      <w:r>
        <w:rPr>
          <w:rFonts w:hint="eastAsia"/>
        </w:rPr>
        <w:t>18</w:t>
      </w:r>
      <w:r>
        <w:rPr>
          <w:rFonts w:hint="eastAsia"/>
        </w:rPr>
        <w:t>–</w:t>
      </w:r>
      <w:r>
        <w:rPr>
          <w:rFonts w:hint="eastAsia"/>
        </w:rPr>
        <w:t>40</w:t>
      </w:r>
      <w:r>
        <w:rPr>
          <w:rFonts w:hint="eastAsia"/>
        </w:rPr>
        <w:t>岁中文用户</w:t>
      </w:r>
    </w:p>
    <w:p w14:paraId="312A496F" w14:textId="77777777" w:rsidR="00D61613" w:rsidRDefault="00D61613" w:rsidP="00D61613">
      <w:pPr>
        <w:ind w:firstLine="480"/>
      </w:pPr>
      <w:r>
        <w:rPr>
          <w:rFonts w:hint="eastAsia"/>
        </w:rPr>
        <w:t>内容目标：以哲学故事为切口，实现从好奇到思考，帮助用户轻松理解复杂哲学问题</w:t>
      </w:r>
    </w:p>
    <w:p w14:paraId="3E5004E9" w14:textId="77777777" w:rsidR="00D61613" w:rsidRDefault="00D61613" w:rsidP="00D61613">
      <w:pPr>
        <w:ind w:firstLine="480"/>
      </w:pPr>
      <w:r>
        <w:rPr>
          <w:rFonts w:hint="eastAsia"/>
        </w:rPr>
        <w:t>平台趋势要求：每隔</w:t>
      </w:r>
      <w:r>
        <w:rPr>
          <w:rFonts w:hint="eastAsia"/>
        </w:rPr>
        <w:t>10</w:t>
      </w:r>
      <w:r>
        <w:rPr>
          <w:rFonts w:hint="eastAsia"/>
        </w:rPr>
        <w:t>–</w:t>
      </w:r>
      <w:r>
        <w:rPr>
          <w:rFonts w:hint="eastAsia"/>
        </w:rPr>
        <w:t>15</w:t>
      </w:r>
      <w:r>
        <w:rPr>
          <w:rFonts w:hint="eastAsia"/>
        </w:rPr>
        <w:t>秒必须有兴趣点刺激，提升完播率、点赞率和关注率</w:t>
      </w:r>
    </w:p>
    <w:p w14:paraId="1ED93377" w14:textId="77777777" w:rsidR="00D61613" w:rsidRDefault="00D61613" w:rsidP="00D61613">
      <w:pPr>
        <w:ind w:firstLine="480"/>
      </w:pPr>
    </w:p>
    <w:p w14:paraId="0D982763" w14:textId="77777777" w:rsidR="00D61613" w:rsidRDefault="00D61613" w:rsidP="00D61613">
      <w:pPr>
        <w:ind w:firstLine="480"/>
      </w:pPr>
      <w:r>
        <w:rPr>
          <w:rFonts w:hint="eastAsia"/>
        </w:rPr>
        <w:t>三、任务说明</w:t>
      </w:r>
    </w:p>
    <w:p w14:paraId="212BBB90" w14:textId="77777777" w:rsidR="00D61613" w:rsidRDefault="00D61613" w:rsidP="00D61613">
      <w:pPr>
        <w:ind w:firstLine="480"/>
      </w:pPr>
      <w:r>
        <w:rPr>
          <w:rFonts w:hint="eastAsia"/>
        </w:rPr>
        <w:t>请将“参考素材”改编为一篇用于中长哲学短视频的完整文稿，总字数控制在</w:t>
      </w:r>
      <w:r>
        <w:rPr>
          <w:rFonts w:hint="eastAsia"/>
        </w:rPr>
        <w:t>2000</w:t>
      </w:r>
      <w:r>
        <w:rPr>
          <w:rFonts w:hint="eastAsia"/>
        </w:rPr>
        <w:t>–</w:t>
      </w:r>
      <w:r>
        <w:rPr>
          <w:rFonts w:hint="eastAsia"/>
        </w:rPr>
        <w:t>3000</w:t>
      </w:r>
      <w:r>
        <w:rPr>
          <w:rFonts w:hint="eastAsia"/>
        </w:rPr>
        <w:t>字之间。风格需融合“专业深度、情绪张力、节奏钩子”，并具备以下特征：</w:t>
      </w:r>
    </w:p>
    <w:p w14:paraId="25C73870" w14:textId="77777777" w:rsidR="00D61613" w:rsidRDefault="00D61613" w:rsidP="00D61613">
      <w:pPr>
        <w:ind w:firstLine="480"/>
      </w:pPr>
    </w:p>
    <w:p w14:paraId="66CCF235" w14:textId="77777777" w:rsidR="00D61613" w:rsidRDefault="00D61613" w:rsidP="00D61613">
      <w:pPr>
        <w:ind w:firstLine="480"/>
      </w:pPr>
      <w:r>
        <w:rPr>
          <w:rFonts w:hint="eastAsia"/>
        </w:rPr>
        <w:t xml:space="preserve">1. </w:t>
      </w:r>
      <w:r>
        <w:rPr>
          <w:rFonts w:hint="eastAsia"/>
        </w:rPr>
        <w:t>开头</w:t>
      </w:r>
      <w:r>
        <w:rPr>
          <w:rFonts w:hint="eastAsia"/>
        </w:rPr>
        <w:t>10</w:t>
      </w:r>
      <w:r>
        <w:rPr>
          <w:rFonts w:hint="eastAsia"/>
        </w:rPr>
        <w:t>秒设钩子：必须有爆点、悬念或惊异感，立刻抓住观众注意力</w:t>
      </w:r>
    </w:p>
    <w:p w14:paraId="5F74CD12" w14:textId="77777777" w:rsidR="00D61613" w:rsidRDefault="00D61613" w:rsidP="00D61613">
      <w:pPr>
        <w:ind w:firstLine="480"/>
      </w:pPr>
      <w:r>
        <w:rPr>
          <w:rFonts w:hint="eastAsia"/>
        </w:rPr>
        <w:lastRenderedPageBreak/>
        <w:t xml:space="preserve">2. </w:t>
      </w:r>
      <w:r>
        <w:rPr>
          <w:rFonts w:hint="eastAsia"/>
        </w:rPr>
        <w:t>兴趣点密集排布：每段包含一个冲突点、对比点或情绪起伏，避免平铺直叙</w:t>
      </w:r>
    </w:p>
    <w:p w14:paraId="1EEC0202" w14:textId="77777777" w:rsidR="00D61613" w:rsidRDefault="00D61613" w:rsidP="00D61613">
      <w:pPr>
        <w:ind w:firstLine="480"/>
      </w:pPr>
      <w:r>
        <w:rPr>
          <w:rFonts w:hint="eastAsia"/>
        </w:rPr>
        <w:t xml:space="preserve">3. </w:t>
      </w:r>
      <w:r>
        <w:rPr>
          <w:rFonts w:hint="eastAsia"/>
        </w:rPr>
        <w:t>结构递进：由浅入深，引导观众逐层理解，构建成就感</w:t>
      </w:r>
    </w:p>
    <w:p w14:paraId="5F15D1BA" w14:textId="77777777" w:rsidR="00D61613" w:rsidRDefault="00D61613" w:rsidP="00D61613">
      <w:pPr>
        <w:ind w:firstLine="480"/>
      </w:pPr>
      <w:r>
        <w:rPr>
          <w:rFonts w:hint="eastAsia"/>
        </w:rPr>
        <w:t xml:space="preserve">4. </w:t>
      </w:r>
      <w:r>
        <w:rPr>
          <w:rFonts w:hint="eastAsia"/>
        </w:rPr>
        <w:t>场景化描述：哲学抽象信息应配套具象类比或生活化情景</w:t>
      </w:r>
    </w:p>
    <w:p w14:paraId="631BC5F4" w14:textId="77777777" w:rsidR="00D61613" w:rsidRDefault="00D61613" w:rsidP="00D61613">
      <w:pPr>
        <w:ind w:firstLine="480"/>
      </w:pPr>
      <w:r>
        <w:rPr>
          <w:rFonts w:hint="eastAsia"/>
        </w:rPr>
        <w:t xml:space="preserve">5. </w:t>
      </w:r>
      <w:r>
        <w:rPr>
          <w:rFonts w:hint="eastAsia"/>
        </w:rPr>
        <w:t>转折自然：避免直接讲理论，优先通过冲突、故事或提问引出概念</w:t>
      </w:r>
    </w:p>
    <w:p w14:paraId="3B86055F" w14:textId="77777777" w:rsidR="00D61613" w:rsidRDefault="00D61613" w:rsidP="00D61613">
      <w:pPr>
        <w:ind w:firstLine="480"/>
      </w:pPr>
    </w:p>
    <w:p w14:paraId="1F88DE49" w14:textId="77777777" w:rsidR="00D61613" w:rsidRDefault="00D61613" w:rsidP="00D61613">
      <w:pPr>
        <w:ind w:firstLine="480"/>
      </w:pPr>
      <w:r>
        <w:rPr>
          <w:rFonts w:hint="eastAsia"/>
        </w:rPr>
        <w:t>四、创作格式要求</w:t>
      </w:r>
    </w:p>
    <w:p w14:paraId="60C46904" w14:textId="77777777" w:rsidR="00D61613" w:rsidRDefault="00D61613" w:rsidP="00D61613">
      <w:pPr>
        <w:ind w:firstLine="480"/>
      </w:pPr>
      <w:r>
        <w:rPr>
          <w:rFonts w:hint="eastAsia"/>
        </w:rPr>
        <w:t xml:space="preserve">1. </w:t>
      </w:r>
      <w:r>
        <w:rPr>
          <w:rFonts w:hint="eastAsia"/>
        </w:rPr>
        <w:t>输出格式：连续正文文本，不允许出现标题、编号、结构说明</w:t>
      </w:r>
    </w:p>
    <w:p w14:paraId="69FD97C4" w14:textId="77777777" w:rsidR="00D61613" w:rsidRDefault="00D61613" w:rsidP="00D61613">
      <w:pPr>
        <w:ind w:firstLine="480"/>
      </w:pPr>
      <w:r>
        <w:rPr>
          <w:rFonts w:hint="eastAsia"/>
        </w:rPr>
        <w:t xml:space="preserve">2. </w:t>
      </w:r>
      <w:r>
        <w:rPr>
          <w:rFonts w:hint="eastAsia"/>
        </w:rPr>
        <w:t>段落要求：每段</w:t>
      </w:r>
      <w:r>
        <w:rPr>
          <w:rFonts w:hint="eastAsia"/>
        </w:rPr>
        <w:t>180</w:t>
      </w:r>
      <w:r>
        <w:rPr>
          <w:rFonts w:hint="eastAsia"/>
        </w:rPr>
        <w:t>–</w:t>
      </w:r>
      <w:r>
        <w:rPr>
          <w:rFonts w:hint="eastAsia"/>
        </w:rPr>
        <w:t>220</w:t>
      </w:r>
      <w:r>
        <w:rPr>
          <w:rFonts w:hint="eastAsia"/>
        </w:rPr>
        <w:t>字之间</w:t>
      </w:r>
    </w:p>
    <w:p w14:paraId="40B427D3" w14:textId="77777777" w:rsidR="00D61613" w:rsidRDefault="00D61613" w:rsidP="00D61613">
      <w:pPr>
        <w:ind w:firstLine="480"/>
      </w:pPr>
      <w:r>
        <w:rPr>
          <w:rFonts w:hint="eastAsia"/>
        </w:rPr>
        <w:t xml:space="preserve">3. </w:t>
      </w:r>
      <w:r>
        <w:rPr>
          <w:rFonts w:hint="eastAsia"/>
        </w:rPr>
        <w:t>标点规范：</w:t>
      </w:r>
    </w:p>
    <w:p w14:paraId="5A689986" w14:textId="77777777" w:rsidR="00D61613" w:rsidRDefault="00D61613" w:rsidP="00D61613">
      <w:pPr>
        <w:ind w:firstLine="480"/>
      </w:pPr>
      <w:r>
        <w:rPr>
          <w:rFonts w:hint="eastAsia"/>
        </w:rPr>
        <w:t xml:space="preserve">   - </w:t>
      </w:r>
      <w:r>
        <w:rPr>
          <w:rFonts w:hint="eastAsia"/>
        </w:rPr>
        <w:t>仅使用以下中文标点：，</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79D69BA4" w14:textId="77777777" w:rsidR="00D61613" w:rsidRDefault="00D61613" w:rsidP="00D61613">
      <w:pPr>
        <w:ind w:firstLine="480"/>
      </w:pPr>
      <w:r>
        <w:rPr>
          <w:rFonts w:hint="eastAsia"/>
        </w:rPr>
        <w:t xml:space="preserve">   - </w:t>
      </w:r>
      <w:r>
        <w:rPr>
          <w:rFonts w:hint="eastAsia"/>
        </w:rPr>
        <w:t>禁止使用：破折号（——）、感叹号（！）、英文标点符号</w:t>
      </w:r>
    </w:p>
    <w:p w14:paraId="391DED59" w14:textId="77777777" w:rsidR="00D61613" w:rsidRDefault="00D61613" w:rsidP="00D61613">
      <w:pPr>
        <w:ind w:firstLine="480"/>
      </w:pPr>
      <w:r>
        <w:rPr>
          <w:rFonts w:hint="eastAsia"/>
        </w:rPr>
        <w:t xml:space="preserve">4. </w:t>
      </w:r>
      <w:r>
        <w:rPr>
          <w:rFonts w:hint="eastAsia"/>
        </w:rPr>
        <w:t>语言风格：</w:t>
      </w:r>
    </w:p>
    <w:p w14:paraId="4C273218" w14:textId="77777777" w:rsidR="00D61613" w:rsidRDefault="00D61613" w:rsidP="00D61613">
      <w:pPr>
        <w:ind w:firstLine="480"/>
      </w:pPr>
      <w:r>
        <w:rPr>
          <w:rFonts w:hint="eastAsia"/>
        </w:rPr>
        <w:t xml:space="preserve">   - </w:t>
      </w:r>
      <w:r>
        <w:rPr>
          <w:rFonts w:hint="eastAsia"/>
        </w:rPr>
        <w:t>深入浅出，语气平等亲切，避免“爹味”或学术腔</w:t>
      </w:r>
    </w:p>
    <w:p w14:paraId="16B9967E" w14:textId="77777777" w:rsidR="00D61613" w:rsidRDefault="00D61613" w:rsidP="00D61613">
      <w:pPr>
        <w:ind w:firstLine="480"/>
      </w:pPr>
      <w:r>
        <w:rPr>
          <w:rFonts w:hint="eastAsia"/>
        </w:rPr>
        <w:t xml:space="preserve">   - </w:t>
      </w:r>
      <w:r>
        <w:rPr>
          <w:rFonts w:hint="eastAsia"/>
        </w:rPr>
        <w:t>可适当使用比喻、网络语言、文艺表达增强趣味性</w:t>
      </w:r>
    </w:p>
    <w:p w14:paraId="68CF1618" w14:textId="77777777" w:rsidR="00D61613" w:rsidRDefault="00D61613" w:rsidP="00D61613">
      <w:pPr>
        <w:ind w:firstLine="480"/>
      </w:pPr>
      <w:r>
        <w:rPr>
          <w:rFonts w:hint="eastAsia"/>
        </w:rPr>
        <w:t xml:space="preserve">   - </w:t>
      </w:r>
      <w:r>
        <w:rPr>
          <w:rFonts w:hint="eastAsia"/>
        </w:rPr>
        <w:t>外国人名地名使用常见中文译名，不用冷僻或音译名</w:t>
      </w:r>
    </w:p>
    <w:p w14:paraId="6B8F8B01" w14:textId="77777777" w:rsidR="00D61613" w:rsidRDefault="00D61613" w:rsidP="00D61613">
      <w:pPr>
        <w:ind w:firstLine="480"/>
      </w:pPr>
    </w:p>
    <w:p w14:paraId="7CD4A1F7" w14:textId="77777777" w:rsidR="00D61613" w:rsidRDefault="00D61613" w:rsidP="00D61613">
      <w:pPr>
        <w:ind w:firstLine="480"/>
      </w:pPr>
      <w:r>
        <w:rPr>
          <w:rFonts w:hint="eastAsia"/>
        </w:rPr>
        <w:t>五、内容质量要求</w:t>
      </w:r>
    </w:p>
    <w:p w14:paraId="045683A2" w14:textId="77777777" w:rsidR="00D61613" w:rsidRDefault="00D61613" w:rsidP="00D61613">
      <w:pPr>
        <w:ind w:firstLine="480"/>
      </w:pPr>
      <w:r>
        <w:rPr>
          <w:rFonts w:hint="eastAsia"/>
        </w:rPr>
        <w:t xml:space="preserve">1. </w:t>
      </w:r>
      <w:r>
        <w:rPr>
          <w:rFonts w:hint="eastAsia"/>
        </w:rPr>
        <w:t>素材完整覆盖：不得遗漏原始素材的重要信息</w:t>
      </w:r>
    </w:p>
    <w:p w14:paraId="06049DEB" w14:textId="77777777" w:rsidR="00D61613" w:rsidRDefault="00D61613" w:rsidP="00D61613">
      <w:pPr>
        <w:ind w:firstLine="480"/>
      </w:pPr>
      <w:r>
        <w:rPr>
          <w:rFonts w:hint="eastAsia"/>
        </w:rPr>
        <w:t xml:space="preserve">2. </w:t>
      </w:r>
      <w:r>
        <w:rPr>
          <w:rFonts w:hint="eastAsia"/>
        </w:rPr>
        <w:t>结构清晰递进：从故事引导到原理讨论层层深入</w:t>
      </w:r>
    </w:p>
    <w:p w14:paraId="7A2AFF75" w14:textId="77777777" w:rsidR="00D61613" w:rsidRDefault="00D61613" w:rsidP="00D61613">
      <w:pPr>
        <w:ind w:firstLine="480"/>
      </w:pPr>
      <w:r>
        <w:rPr>
          <w:rFonts w:hint="eastAsia"/>
        </w:rPr>
        <w:t xml:space="preserve">3. </w:t>
      </w:r>
      <w:r>
        <w:rPr>
          <w:rFonts w:hint="eastAsia"/>
        </w:rPr>
        <w:t>引用准确真实：如需引用外部资料，注明来源并确保权威</w:t>
      </w:r>
    </w:p>
    <w:p w14:paraId="5E972975" w14:textId="77777777" w:rsidR="00D61613" w:rsidRDefault="00D61613" w:rsidP="00D61613">
      <w:pPr>
        <w:ind w:firstLine="480"/>
      </w:pPr>
      <w:r>
        <w:rPr>
          <w:rFonts w:hint="eastAsia"/>
        </w:rPr>
        <w:t xml:space="preserve">4. </w:t>
      </w:r>
      <w:r>
        <w:rPr>
          <w:rFonts w:hint="eastAsia"/>
        </w:rPr>
        <w:t>不得编造历史、哲学内容或虚构事实</w:t>
      </w:r>
    </w:p>
    <w:p w14:paraId="681E5461" w14:textId="77777777" w:rsidR="00D61613" w:rsidRDefault="00D61613" w:rsidP="00D61613">
      <w:pPr>
        <w:ind w:firstLine="480"/>
      </w:pPr>
      <w:r>
        <w:rPr>
          <w:rFonts w:hint="eastAsia"/>
        </w:rPr>
        <w:t xml:space="preserve">5. </w:t>
      </w:r>
      <w:r>
        <w:rPr>
          <w:rFonts w:hint="eastAsia"/>
        </w:rPr>
        <w:t>逻辑严密：不出现时间错乱、地理错误或价值观误导</w:t>
      </w:r>
    </w:p>
    <w:p w14:paraId="6E97F623" w14:textId="77777777" w:rsidR="00D61613" w:rsidRDefault="00D61613" w:rsidP="00D61613">
      <w:pPr>
        <w:ind w:firstLine="480"/>
      </w:pPr>
      <w:r>
        <w:rPr>
          <w:rFonts w:hint="eastAsia"/>
        </w:rPr>
        <w:t xml:space="preserve">6. </w:t>
      </w:r>
      <w:r>
        <w:rPr>
          <w:rFonts w:hint="eastAsia"/>
        </w:rPr>
        <w:t>必须符合平台规范及社会主义核心价值观</w:t>
      </w:r>
    </w:p>
    <w:p w14:paraId="56CA81F1" w14:textId="77777777" w:rsidR="00D61613" w:rsidRDefault="00D61613" w:rsidP="00D61613">
      <w:pPr>
        <w:ind w:firstLine="480"/>
      </w:pPr>
    </w:p>
    <w:p w14:paraId="31E7E3AD" w14:textId="77777777" w:rsidR="00D61613" w:rsidRDefault="00D61613" w:rsidP="00D61613">
      <w:pPr>
        <w:ind w:firstLine="480"/>
      </w:pPr>
      <w:r>
        <w:rPr>
          <w:rFonts w:hint="eastAsia"/>
        </w:rPr>
        <w:t>六、吸引力节奏建议</w:t>
      </w:r>
    </w:p>
    <w:p w14:paraId="2816379F" w14:textId="77777777" w:rsidR="00D61613" w:rsidRDefault="00D61613" w:rsidP="00D61613">
      <w:pPr>
        <w:ind w:firstLine="480"/>
      </w:pPr>
      <w:r>
        <w:rPr>
          <w:rFonts w:hint="eastAsia"/>
        </w:rPr>
        <w:t>开头钩子：故事性冲突或惊人设定</w:t>
      </w:r>
    </w:p>
    <w:p w14:paraId="77608515" w14:textId="77777777" w:rsidR="00D61613" w:rsidRDefault="00D61613" w:rsidP="00D61613">
      <w:pPr>
        <w:ind w:firstLine="480"/>
      </w:pPr>
      <w:r>
        <w:rPr>
          <w:rFonts w:hint="eastAsia"/>
        </w:rPr>
        <w:t>中段节奏：每段都有反转、疑问、人物冲突或哲学挑战</w:t>
      </w:r>
    </w:p>
    <w:p w14:paraId="4CDE6AEB" w14:textId="77777777" w:rsidR="00D61613" w:rsidRDefault="00D61613" w:rsidP="00D61613">
      <w:pPr>
        <w:ind w:firstLine="480"/>
      </w:pPr>
      <w:r>
        <w:rPr>
          <w:rFonts w:hint="eastAsia"/>
        </w:rPr>
        <w:t>过渡方式：使用“接下来”“问题是”“你会怎么想”等类似的自然引导</w:t>
      </w:r>
    </w:p>
    <w:p w14:paraId="0BB88F9E" w14:textId="77777777" w:rsidR="00D61613" w:rsidRDefault="00D61613" w:rsidP="00D61613">
      <w:pPr>
        <w:ind w:firstLine="480"/>
      </w:pPr>
      <w:r>
        <w:rPr>
          <w:rFonts w:hint="eastAsia"/>
        </w:rPr>
        <w:t>结尾收束：引发哲学反思或现实联系，激发评论欲望</w:t>
      </w:r>
    </w:p>
    <w:p w14:paraId="426A567F" w14:textId="77777777" w:rsidR="00D61613" w:rsidRDefault="00D61613" w:rsidP="00D61613">
      <w:pPr>
        <w:ind w:firstLine="480"/>
      </w:pPr>
    </w:p>
    <w:p w14:paraId="04852586" w14:textId="77777777" w:rsidR="00D61613" w:rsidRDefault="00D61613" w:rsidP="00D61613">
      <w:pPr>
        <w:ind w:firstLine="480"/>
      </w:pPr>
      <w:r>
        <w:rPr>
          <w:rFonts w:hint="eastAsia"/>
        </w:rPr>
        <w:t>七、自检清单（生成文稿前必须逐项检查）</w:t>
      </w:r>
    </w:p>
    <w:p w14:paraId="02FD41ED" w14:textId="77777777" w:rsidR="00D61613" w:rsidRDefault="00D61613" w:rsidP="00D61613">
      <w:pPr>
        <w:ind w:firstLine="480"/>
      </w:pPr>
      <w:r>
        <w:rPr>
          <w:rFonts w:hint="eastAsia"/>
        </w:rPr>
        <w:t xml:space="preserve">- </w:t>
      </w:r>
      <w:r>
        <w:rPr>
          <w:rFonts w:hint="eastAsia"/>
        </w:rPr>
        <w:t>文稿字数控制在</w:t>
      </w:r>
      <w:r>
        <w:rPr>
          <w:rFonts w:hint="eastAsia"/>
        </w:rPr>
        <w:t>2000</w:t>
      </w:r>
      <w:r>
        <w:rPr>
          <w:rFonts w:hint="eastAsia"/>
        </w:rPr>
        <w:t>–</w:t>
      </w:r>
      <w:r>
        <w:rPr>
          <w:rFonts w:hint="eastAsia"/>
        </w:rPr>
        <w:t>3000</w:t>
      </w:r>
      <w:r>
        <w:rPr>
          <w:rFonts w:hint="eastAsia"/>
        </w:rPr>
        <w:t>字之间</w:t>
      </w:r>
    </w:p>
    <w:p w14:paraId="48D6D612" w14:textId="77777777" w:rsidR="00D61613" w:rsidRDefault="00D61613" w:rsidP="00D61613">
      <w:pPr>
        <w:ind w:firstLine="480"/>
      </w:pPr>
      <w:r>
        <w:rPr>
          <w:rFonts w:hint="eastAsia"/>
        </w:rPr>
        <w:t xml:space="preserve">- </w:t>
      </w:r>
      <w:r>
        <w:rPr>
          <w:rFonts w:hint="eastAsia"/>
        </w:rPr>
        <w:t>没有使用破折号、感叹号或英文标点</w:t>
      </w:r>
    </w:p>
    <w:p w14:paraId="74DF5A7D" w14:textId="77777777" w:rsidR="00D61613" w:rsidRDefault="00D61613" w:rsidP="00D61613">
      <w:pPr>
        <w:ind w:firstLine="480"/>
      </w:pPr>
      <w:r>
        <w:rPr>
          <w:rFonts w:hint="eastAsia"/>
        </w:rPr>
        <w:t xml:space="preserve">- </w:t>
      </w:r>
      <w:r>
        <w:rPr>
          <w:rFonts w:hint="eastAsia"/>
        </w:rPr>
        <w:t>文稿中没有标题、结构标识或编号</w:t>
      </w:r>
    </w:p>
    <w:p w14:paraId="379F581C" w14:textId="77777777" w:rsidR="00D61613" w:rsidRDefault="00D61613" w:rsidP="00D61613">
      <w:pPr>
        <w:ind w:firstLine="480"/>
      </w:pPr>
      <w:r>
        <w:rPr>
          <w:rFonts w:hint="eastAsia"/>
        </w:rPr>
        <w:t xml:space="preserve">- </w:t>
      </w:r>
      <w:r>
        <w:rPr>
          <w:rFonts w:hint="eastAsia"/>
        </w:rPr>
        <w:t>所有段落结尾标点符合要求</w:t>
      </w:r>
    </w:p>
    <w:p w14:paraId="7703F6D2" w14:textId="77777777" w:rsidR="00D61613" w:rsidRDefault="00D61613" w:rsidP="00D61613">
      <w:pPr>
        <w:ind w:firstLine="480"/>
      </w:pPr>
      <w:r>
        <w:rPr>
          <w:rFonts w:hint="eastAsia"/>
        </w:rPr>
        <w:t xml:space="preserve">- </w:t>
      </w:r>
      <w:r>
        <w:rPr>
          <w:rFonts w:hint="eastAsia"/>
        </w:rPr>
        <w:t>全文覆盖原始素材所有重要信息</w:t>
      </w:r>
    </w:p>
    <w:p w14:paraId="6E20CF85" w14:textId="77777777" w:rsidR="00D61613" w:rsidRDefault="00D61613" w:rsidP="00D61613">
      <w:pPr>
        <w:ind w:firstLine="480"/>
      </w:pPr>
      <w:r>
        <w:rPr>
          <w:rFonts w:hint="eastAsia"/>
        </w:rPr>
        <w:lastRenderedPageBreak/>
        <w:t xml:space="preserve">- </w:t>
      </w:r>
      <w:r>
        <w:rPr>
          <w:rFonts w:hint="eastAsia"/>
        </w:rPr>
        <w:t>无事实错误、常识性错误、逻辑错误</w:t>
      </w:r>
    </w:p>
    <w:p w14:paraId="7BC61D9E" w14:textId="77777777" w:rsidR="00D61613" w:rsidRDefault="00D61613" w:rsidP="00D61613">
      <w:pPr>
        <w:ind w:firstLine="480"/>
      </w:pPr>
      <w:r>
        <w:rPr>
          <w:rFonts w:hint="eastAsia"/>
        </w:rPr>
        <w:t xml:space="preserve">- </w:t>
      </w:r>
      <w:r>
        <w:rPr>
          <w:rFonts w:hint="eastAsia"/>
        </w:rPr>
        <w:t>每段至少一个兴趣点或节奏钩子</w:t>
      </w:r>
    </w:p>
    <w:p w14:paraId="7A6B43C9" w14:textId="77777777" w:rsidR="00D61613" w:rsidRDefault="00D61613" w:rsidP="00D61613">
      <w:pPr>
        <w:ind w:firstLine="480"/>
      </w:pPr>
      <w:r>
        <w:rPr>
          <w:rFonts w:hint="eastAsia"/>
        </w:rPr>
        <w:t xml:space="preserve">- </w:t>
      </w:r>
      <w:r>
        <w:rPr>
          <w:rFonts w:hint="eastAsia"/>
        </w:rPr>
        <w:t>内容结构由浅入深、层层推进</w:t>
      </w:r>
    </w:p>
    <w:p w14:paraId="00146CEF" w14:textId="77777777" w:rsidR="00D61613" w:rsidRDefault="00D61613" w:rsidP="00D61613">
      <w:pPr>
        <w:ind w:firstLine="480"/>
      </w:pPr>
      <w:r>
        <w:rPr>
          <w:rFonts w:hint="eastAsia"/>
        </w:rPr>
        <w:t xml:space="preserve">- </w:t>
      </w:r>
      <w:r>
        <w:rPr>
          <w:rFonts w:hint="eastAsia"/>
        </w:rPr>
        <w:t>表达符合社会主义核心价值观</w:t>
      </w:r>
    </w:p>
    <w:p w14:paraId="2AA3CA7E" w14:textId="77777777" w:rsidR="00D61613" w:rsidRDefault="00D61613" w:rsidP="00D61613">
      <w:pPr>
        <w:ind w:firstLine="480"/>
      </w:pPr>
      <w:r>
        <w:rPr>
          <w:rFonts w:hint="eastAsia"/>
        </w:rPr>
        <w:t xml:space="preserve">- </w:t>
      </w:r>
      <w:r>
        <w:rPr>
          <w:rFonts w:hint="eastAsia"/>
        </w:rPr>
        <w:t>符合抖音、视频号、</w:t>
      </w:r>
      <w:r>
        <w:rPr>
          <w:rFonts w:hint="eastAsia"/>
        </w:rPr>
        <w:t>B</w:t>
      </w:r>
      <w:r>
        <w:rPr>
          <w:rFonts w:hint="eastAsia"/>
        </w:rPr>
        <w:t>站、小红书等平台规范</w:t>
      </w:r>
    </w:p>
    <w:p w14:paraId="689C0A0E" w14:textId="77777777" w:rsidR="00D61613" w:rsidRDefault="00D61613" w:rsidP="00D61613">
      <w:pPr>
        <w:ind w:firstLine="480"/>
      </w:pPr>
    </w:p>
    <w:p w14:paraId="453AB119" w14:textId="77777777" w:rsidR="00D61613" w:rsidRDefault="00D61613" w:rsidP="00D61613">
      <w:pPr>
        <w:ind w:firstLine="480"/>
      </w:pPr>
      <w:r>
        <w:rPr>
          <w:rFonts w:hint="eastAsia"/>
        </w:rPr>
        <w:t>如需引用他人资料，请在“自检清单”后面注明来源，格式如下：</w:t>
      </w:r>
    </w:p>
    <w:p w14:paraId="77A8E924" w14:textId="77777777" w:rsidR="00D61613" w:rsidRPr="00E87CB8" w:rsidRDefault="00D61613" w:rsidP="00D61613">
      <w:pPr>
        <w:ind w:firstLine="480"/>
      </w:pPr>
      <w:r>
        <w:rPr>
          <w:rFonts w:hint="eastAsia"/>
        </w:rPr>
        <w:t>【来源名称】（网址链接）</w:t>
      </w:r>
    </w:p>
    <w:p w14:paraId="2604FAD9" w14:textId="77777777" w:rsidR="00D61613" w:rsidRDefault="00D61613" w:rsidP="00D61613">
      <w:pPr>
        <w:ind w:firstLine="480"/>
      </w:pPr>
    </w:p>
    <w:p w14:paraId="2818188C" w14:textId="77777777" w:rsidR="00D61613" w:rsidRDefault="00D61613" w:rsidP="00D61613">
      <w:pPr>
        <w:ind w:firstLine="480"/>
      </w:pPr>
      <w:r>
        <w:rPr>
          <w:rFonts w:hint="eastAsia"/>
        </w:rPr>
        <w:t>指令结束</w:t>
      </w:r>
    </w:p>
    <w:p w14:paraId="3F7271CD" w14:textId="77777777" w:rsidR="00D61613" w:rsidRDefault="00D61613" w:rsidP="00D61613">
      <w:pPr>
        <w:ind w:firstLine="480"/>
      </w:pPr>
      <w:r>
        <w:rPr>
          <w:rFonts w:hint="eastAsia"/>
        </w:rPr>
        <w:t>###</w:t>
      </w:r>
    </w:p>
    <w:p w14:paraId="24848F21" w14:textId="77777777" w:rsidR="00D61613" w:rsidRDefault="00D61613" w:rsidP="00D61613">
      <w:pPr>
        <w:ind w:firstLine="480"/>
      </w:pPr>
    </w:p>
    <w:p w14:paraId="0C73ADAC" w14:textId="77777777" w:rsidR="00D61613" w:rsidRDefault="00D61613" w:rsidP="00D61613">
      <w:pPr>
        <w:ind w:firstLine="480"/>
      </w:pPr>
      <w:r>
        <w:rPr>
          <w:rFonts w:hint="eastAsia"/>
        </w:rPr>
        <w:t>参考素材：</w:t>
      </w:r>
    </w:p>
    <w:p w14:paraId="4CDA5A4D" w14:textId="77777777" w:rsidR="00D61613" w:rsidRDefault="00D61613" w:rsidP="00D61613">
      <w:pPr>
        <w:ind w:firstLine="480"/>
      </w:pPr>
    </w:p>
    <w:p w14:paraId="6FC72C5D" w14:textId="77777777" w:rsidR="00D61613" w:rsidRDefault="00D61613" w:rsidP="00D61613">
      <w:pPr>
        <w:ind w:firstLine="480"/>
      </w:pPr>
    </w:p>
    <w:p w14:paraId="46FDD74F" w14:textId="77777777" w:rsidR="00D61613" w:rsidRDefault="00D61613" w:rsidP="00D61613">
      <w:pPr>
        <w:ind w:firstLine="480"/>
      </w:pPr>
    </w:p>
    <w:p w14:paraId="1339BE5B" w14:textId="77777777" w:rsidR="00D61613" w:rsidRDefault="00D61613" w:rsidP="00D61613">
      <w:pPr>
        <w:pStyle w:val="af1"/>
        <w:ind w:firstLine="480"/>
        <w:rPr>
          <w:rFonts w:hint="eastAsia"/>
        </w:rPr>
      </w:pPr>
      <w:r>
        <w:rPr>
          <w:rFonts w:hint="eastAsia"/>
        </w:rPr>
        <w:t>短钩子文稿/deepseek</w:t>
      </w:r>
    </w:p>
    <w:p w14:paraId="29485591" w14:textId="77777777" w:rsidR="00D61613" w:rsidRPr="008F0BC3" w:rsidRDefault="00D61613" w:rsidP="00D61613">
      <w:pPr>
        <w:ind w:firstLine="480"/>
      </w:pPr>
      <w:r>
        <w:rPr>
          <w:rFonts w:hint="eastAsia"/>
        </w:rPr>
        <w:t>直接给我全稿，</w:t>
      </w:r>
      <w:r w:rsidRPr="003431C1">
        <w:t>你根据</w:t>
      </w:r>
      <w:r w:rsidRPr="003431C1">
        <w:t>ai</w:t>
      </w:r>
      <w:r w:rsidRPr="003431C1">
        <w:t>指令、参考素材、</w:t>
      </w:r>
      <w:r>
        <w:rPr>
          <w:rFonts w:hint="eastAsia"/>
        </w:rPr>
        <w:t>相关拓展</w:t>
      </w:r>
      <w:r w:rsidRPr="003431C1">
        <w:t>，为我撰写一份哲学科普文稿。</w:t>
      </w:r>
    </w:p>
    <w:p w14:paraId="57077178" w14:textId="77777777" w:rsidR="00D61613" w:rsidRDefault="00D61613" w:rsidP="00D61613">
      <w:pPr>
        <w:ind w:firstLine="480"/>
      </w:pPr>
      <w:r>
        <w:rPr>
          <w:rFonts w:hint="eastAsia"/>
        </w:rPr>
        <w:t>###</w:t>
      </w:r>
    </w:p>
    <w:p w14:paraId="5398E19C" w14:textId="77777777" w:rsidR="00D61613" w:rsidRDefault="00D61613" w:rsidP="00D61613">
      <w:pPr>
        <w:ind w:firstLine="480"/>
      </w:pPr>
      <w:r>
        <w:rPr>
          <w:rFonts w:hint="eastAsia"/>
        </w:rPr>
        <w:t>AI</w:t>
      </w:r>
      <w:r>
        <w:rPr>
          <w:rFonts w:hint="eastAsia"/>
        </w:rPr>
        <w:t>写作指令（哲学科普短视频）</w:t>
      </w:r>
    </w:p>
    <w:p w14:paraId="2B13EF6C" w14:textId="77777777" w:rsidR="00D61613" w:rsidRDefault="00D61613" w:rsidP="00D61613">
      <w:pPr>
        <w:ind w:firstLine="480"/>
      </w:pPr>
    </w:p>
    <w:p w14:paraId="36D4BC3B" w14:textId="77777777" w:rsidR="00D61613" w:rsidRDefault="00D61613" w:rsidP="00D61613">
      <w:pPr>
        <w:ind w:firstLine="480"/>
      </w:pPr>
      <w:r>
        <w:rPr>
          <w:rFonts w:hint="eastAsia"/>
        </w:rPr>
        <w:t>一、角色设定</w:t>
      </w:r>
    </w:p>
    <w:p w14:paraId="1A45ED8A" w14:textId="77777777" w:rsidR="00D61613" w:rsidRDefault="00D61613" w:rsidP="00D61613">
      <w:pPr>
        <w:ind w:firstLine="480"/>
      </w:pPr>
      <w:r>
        <w:rPr>
          <w:rFonts w:hint="eastAsia"/>
        </w:rPr>
        <w:t>你是一位兼具哲学专业素养与短视频叙事能力的创作高手，擅长将深奥复杂的哲学内容转化为适合短视频平台的爆款文稿。你理解中国观众的表达习惯与兴趣点，能够用具象、生动、层层递进的方式激发用户兴趣，引导他们从故事走向思考。</w:t>
      </w:r>
    </w:p>
    <w:p w14:paraId="07B69344" w14:textId="77777777" w:rsidR="00D61613" w:rsidRDefault="00D61613" w:rsidP="00D61613">
      <w:pPr>
        <w:ind w:firstLine="480"/>
      </w:pPr>
    </w:p>
    <w:p w14:paraId="023C39CD" w14:textId="77777777" w:rsidR="00D61613" w:rsidRDefault="00D61613" w:rsidP="00D61613">
      <w:pPr>
        <w:ind w:firstLine="480"/>
      </w:pPr>
      <w:r>
        <w:rPr>
          <w:rFonts w:hint="eastAsia"/>
        </w:rPr>
        <w:t>二、用户背景</w:t>
      </w:r>
    </w:p>
    <w:p w14:paraId="5B821363" w14:textId="77777777" w:rsidR="00D61613" w:rsidRDefault="00D61613" w:rsidP="00D61613">
      <w:pPr>
        <w:ind w:firstLine="480"/>
      </w:pPr>
      <w:r>
        <w:rPr>
          <w:rFonts w:hint="eastAsia"/>
        </w:rPr>
        <w:t>目标平台：抖音、视频号、</w:t>
      </w:r>
      <w:r>
        <w:rPr>
          <w:rFonts w:hint="eastAsia"/>
        </w:rPr>
        <w:t>B</w:t>
      </w:r>
      <w:r>
        <w:rPr>
          <w:rFonts w:hint="eastAsia"/>
        </w:rPr>
        <w:t>站、小红书</w:t>
      </w:r>
    </w:p>
    <w:p w14:paraId="282E935C" w14:textId="77777777" w:rsidR="00D61613" w:rsidRDefault="00D61613" w:rsidP="00D61613">
      <w:pPr>
        <w:ind w:firstLine="480"/>
      </w:pPr>
      <w:r>
        <w:rPr>
          <w:rFonts w:hint="eastAsia"/>
        </w:rPr>
        <w:t>目标观众：对哲学感兴趣的</w:t>
      </w:r>
      <w:r>
        <w:rPr>
          <w:rFonts w:hint="eastAsia"/>
        </w:rPr>
        <w:t>30</w:t>
      </w:r>
      <w:r>
        <w:rPr>
          <w:rFonts w:hint="eastAsia"/>
        </w:rPr>
        <w:t>–</w:t>
      </w:r>
      <w:r>
        <w:rPr>
          <w:rFonts w:hint="eastAsia"/>
        </w:rPr>
        <w:t>60</w:t>
      </w:r>
      <w:r>
        <w:rPr>
          <w:rFonts w:hint="eastAsia"/>
        </w:rPr>
        <w:t>岁中文用户</w:t>
      </w:r>
    </w:p>
    <w:p w14:paraId="1DD80B76" w14:textId="77777777" w:rsidR="00D61613" w:rsidRDefault="00D61613" w:rsidP="00D61613">
      <w:pPr>
        <w:ind w:firstLine="480"/>
      </w:pPr>
      <w:r>
        <w:rPr>
          <w:rFonts w:hint="eastAsia"/>
        </w:rPr>
        <w:t>目标特征：</w:t>
      </w:r>
      <w:r w:rsidRPr="008B7253">
        <w:t>观众普遍希望获得既有趣味性又有深度的哲学内容，但难以理解过于学术化的表达</w:t>
      </w:r>
      <w:r>
        <w:rPr>
          <w:rFonts w:hint="eastAsia"/>
        </w:rPr>
        <w:t>；可又讨厌肤浅，不喜欢太通俗和太口语的表达</w:t>
      </w:r>
    </w:p>
    <w:p w14:paraId="043C7BF2" w14:textId="77777777" w:rsidR="00D61613" w:rsidRDefault="00D61613" w:rsidP="00D61613">
      <w:pPr>
        <w:ind w:firstLine="480"/>
      </w:pPr>
      <w:r>
        <w:rPr>
          <w:rFonts w:hint="eastAsia"/>
        </w:rPr>
        <w:t>内容目标：以哲学故事为切口，实现从好奇到思考，帮助用户</w:t>
      </w:r>
      <w:r w:rsidRPr="006F1418">
        <w:t>由浅入深地</w:t>
      </w:r>
      <w:r>
        <w:rPr>
          <w:rFonts w:hint="eastAsia"/>
        </w:rPr>
        <w:t>轻松理解复杂哲学问题</w:t>
      </w:r>
    </w:p>
    <w:p w14:paraId="1F6BB0BB" w14:textId="77777777" w:rsidR="00D61613" w:rsidRDefault="00D61613" w:rsidP="00D61613">
      <w:pPr>
        <w:ind w:firstLine="480"/>
      </w:pPr>
      <w:r>
        <w:rPr>
          <w:rFonts w:hint="eastAsia"/>
        </w:rPr>
        <w:t>平台趋势要求：每隔</w:t>
      </w:r>
      <w:r>
        <w:rPr>
          <w:rFonts w:hint="eastAsia"/>
        </w:rPr>
        <w:t>10</w:t>
      </w:r>
      <w:r>
        <w:rPr>
          <w:rFonts w:hint="eastAsia"/>
        </w:rPr>
        <w:t>–</w:t>
      </w:r>
      <w:r>
        <w:rPr>
          <w:rFonts w:hint="eastAsia"/>
        </w:rPr>
        <w:t>15</w:t>
      </w:r>
      <w:r>
        <w:rPr>
          <w:rFonts w:hint="eastAsia"/>
        </w:rPr>
        <w:t>秒必须有兴趣点刺激，提升完播率、点赞率和关注率</w:t>
      </w:r>
    </w:p>
    <w:p w14:paraId="0167CA28" w14:textId="77777777" w:rsidR="00D61613" w:rsidRDefault="00D61613" w:rsidP="00D61613">
      <w:pPr>
        <w:ind w:firstLine="480"/>
      </w:pPr>
    </w:p>
    <w:p w14:paraId="05C31A4E" w14:textId="77777777" w:rsidR="00D61613" w:rsidRDefault="00D61613" w:rsidP="00D61613">
      <w:pPr>
        <w:ind w:firstLine="480"/>
      </w:pPr>
      <w:r>
        <w:rPr>
          <w:rFonts w:hint="eastAsia"/>
        </w:rPr>
        <w:t>三、任务说明</w:t>
      </w:r>
    </w:p>
    <w:p w14:paraId="28D4D78A" w14:textId="77777777" w:rsidR="00D61613" w:rsidRDefault="00D61613" w:rsidP="00D61613">
      <w:pPr>
        <w:ind w:firstLine="480"/>
      </w:pPr>
      <w:r>
        <w:rPr>
          <w:rFonts w:hint="eastAsia"/>
        </w:rPr>
        <w:t>请将“参考素材”改编为一篇用于中长哲学短视频的完整文稿，该部分的总字数必须控制在</w:t>
      </w:r>
      <w:r>
        <w:rPr>
          <w:rFonts w:hint="eastAsia"/>
        </w:rPr>
        <w:t>1000</w:t>
      </w:r>
      <w:r>
        <w:rPr>
          <w:rFonts w:hint="eastAsia"/>
        </w:rPr>
        <w:t>到</w:t>
      </w:r>
      <w:r>
        <w:rPr>
          <w:rFonts w:hint="eastAsia"/>
        </w:rPr>
        <w:t>1500</w:t>
      </w:r>
      <w:r>
        <w:rPr>
          <w:rFonts w:hint="eastAsia"/>
        </w:rPr>
        <w:t>字之间。风格需融合“通俗易懂、专业深度、情绪张力、节奏钩子”，并具备以下特征：</w:t>
      </w:r>
    </w:p>
    <w:p w14:paraId="085D86C3" w14:textId="77777777" w:rsidR="00D61613" w:rsidRDefault="00D61613" w:rsidP="00D61613">
      <w:pPr>
        <w:ind w:firstLine="480"/>
      </w:pPr>
      <w:r>
        <w:rPr>
          <w:rFonts w:hint="eastAsia"/>
        </w:rPr>
        <w:t xml:space="preserve">1. </w:t>
      </w:r>
      <w:r>
        <w:rPr>
          <w:rFonts w:hint="eastAsia"/>
        </w:rPr>
        <w:t>开头</w:t>
      </w:r>
      <w:r>
        <w:rPr>
          <w:rFonts w:hint="eastAsia"/>
        </w:rPr>
        <w:t>10</w:t>
      </w:r>
      <w:r>
        <w:rPr>
          <w:rFonts w:hint="eastAsia"/>
        </w:rPr>
        <w:t>秒设钩子：必须有爆点、悬念或惊异感，立刻抓住观众注意力</w:t>
      </w:r>
    </w:p>
    <w:p w14:paraId="07078ED1" w14:textId="77777777" w:rsidR="00D61613" w:rsidRDefault="00D61613" w:rsidP="00D61613">
      <w:pPr>
        <w:ind w:firstLine="480"/>
      </w:pPr>
      <w:r>
        <w:rPr>
          <w:rFonts w:hint="eastAsia"/>
        </w:rPr>
        <w:t xml:space="preserve">2. </w:t>
      </w:r>
      <w:r>
        <w:rPr>
          <w:rFonts w:hint="eastAsia"/>
        </w:rPr>
        <w:t>兴趣点密集排布：每段包含一个冲突点、对比点或情绪起伏，避免平铺直叙</w:t>
      </w:r>
    </w:p>
    <w:p w14:paraId="47FEAAF3" w14:textId="77777777" w:rsidR="00D61613" w:rsidRDefault="00D61613" w:rsidP="00D61613">
      <w:pPr>
        <w:ind w:firstLine="480"/>
      </w:pPr>
      <w:r>
        <w:rPr>
          <w:rFonts w:hint="eastAsia"/>
        </w:rPr>
        <w:t xml:space="preserve">3. </w:t>
      </w:r>
      <w:r>
        <w:rPr>
          <w:rFonts w:hint="eastAsia"/>
        </w:rPr>
        <w:t>结构递进：由浅入深，逻辑连贯地引导观众逐层理解，构建成就感</w:t>
      </w:r>
    </w:p>
    <w:p w14:paraId="0FF10542" w14:textId="77777777" w:rsidR="00D61613" w:rsidRDefault="00D61613" w:rsidP="00D61613">
      <w:pPr>
        <w:ind w:firstLine="480"/>
      </w:pPr>
      <w:r>
        <w:rPr>
          <w:rFonts w:hint="eastAsia"/>
        </w:rPr>
        <w:t xml:space="preserve">4. </w:t>
      </w:r>
      <w:r>
        <w:rPr>
          <w:rFonts w:hint="eastAsia"/>
        </w:rPr>
        <w:t>场景化描述：哲学抽象信息应配套具象类比或生活化情景</w:t>
      </w:r>
    </w:p>
    <w:p w14:paraId="2C637006" w14:textId="77777777" w:rsidR="00D61613" w:rsidRDefault="00D61613" w:rsidP="00D61613">
      <w:pPr>
        <w:ind w:firstLine="480"/>
      </w:pPr>
      <w:r>
        <w:rPr>
          <w:rFonts w:hint="eastAsia"/>
        </w:rPr>
        <w:t xml:space="preserve">5. </w:t>
      </w:r>
      <w:r>
        <w:rPr>
          <w:rFonts w:hint="eastAsia"/>
        </w:rPr>
        <w:t>转折自然：避免直接讲理论，优先通过冲突、故事或提问引出概念</w:t>
      </w:r>
    </w:p>
    <w:p w14:paraId="7DCD4EBF" w14:textId="77777777" w:rsidR="00D61613" w:rsidRDefault="00D61613" w:rsidP="00D61613">
      <w:pPr>
        <w:ind w:firstLine="480"/>
      </w:pPr>
      <w:r>
        <w:rPr>
          <w:rFonts w:hint="eastAsia"/>
        </w:rPr>
        <w:t>6.</w:t>
      </w:r>
      <w:r>
        <w:rPr>
          <w:rFonts w:hint="eastAsia"/>
        </w:rPr>
        <w:t>通俗易懂：观众文化水平普遍不高，不能理解过于专业性和复杂性的表达，因此避免纯专业性的讨论和表达</w:t>
      </w:r>
    </w:p>
    <w:p w14:paraId="4852FAE9" w14:textId="77777777" w:rsidR="00D61613" w:rsidRDefault="00D61613" w:rsidP="00D61613">
      <w:pPr>
        <w:ind w:firstLine="480"/>
      </w:pPr>
    </w:p>
    <w:p w14:paraId="32708A7F" w14:textId="77777777" w:rsidR="00D61613" w:rsidRDefault="00D61613" w:rsidP="00D61613">
      <w:pPr>
        <w:ind w:firstLine="480"/>
      </w:pPr>
      <w:r>
        <w:rPr>
          <w:rFonts w:hint="eastAsia"/>
        </w:rPr>
        <w:t>四、创作格式要求</w:t>
      </w:r>
    </w:p>
    <w:p w14:paraId="227DF96A" w14:textId="77777777" w:rsidR="00D61613" w:rsidRDefault="00D61613" w:rsidP="00D61613">
      <w:pPr>
        <w:ind w:firstLine="480"/>
      </w:pPr>
      <w:r>
        <w:rPr>
          <w:rFonts w:hint="eastAsia"/>
        </w:rPr>
        <w:t xml:space="preserve">1. </w:t>
      </w:r>
      <w:r>
        <w:rPr>
          <w:rFonts w:hint="eastAsia"/>
        </w:rPr>
        <w:t>输出格式：连续正文文本，不允许出现分标题等打断连续正文文本的格式</w:t>
      </w:r>
    </w:p>
    <w:p w14:paraId="55D611BA" w14:textId="77777777" w:rsidR="00D61613" w:rsidRDefault="00D61613" w:rsidP="00D61613">
      <w:pPr>
        <w:ind w:firstLine="480"/>
      </w:pPr>
      <w:r>
        <w:rPr>
          <w:rFonts w:hint="eastAsia"/>
        </w:rPr>
        <w:t xml:space="preserve">2. </w:t>
      </w:r>
      <w:r>
        <w:rPr>
          <w:rFonts w:hint="eastAsia"/>
        </w:rPr>
        <w:t>字数要求：文稿部分的字数必须控制在</w:t>
      </w:r>
      <w:r>
        <w:rPr>
          <w:rFonts w:hint="eastAsia"/>
        </w:rPr>
        <w:t>1000</w:t>
      </w:r>
      <w:r>
        <w:rPr>
          <w:rFonts w:hint="eastAsia"/>
        </w:rPr>
        <w:t>到</w:t>
      </w:r>
      <w:r>
        <w:rPr>
          <w:rFonts w:hint="eastAsia"/>
        </w:rPr>
        <w:t>1500</w:t>
      </w:r>
      <w:r>
        <w:rPr>
          <w:rFonts w:hint="eastAsia"/>
        </w:rPr>
        <w:t>字之间！！！</w:t>
      </w:r>
    </w:p>
    <w:p w14:paraId="1072EB95" w14:textId="77777777" w:rsidR="00D61613" w:rsidRDefault="00D61613" w:rsidP="00D61613">
      <w:pPr>
        <w:ind w:firstLine="480"/>
      </w:pPr>
      <w:r>
        <w:rPr>
          <w:rFonts w:hint="eastAsia"/>
        </w:rPr>
        <w:t xml:space="preserve">2. </w:t>
      </w:r>
      <w:r>
        <w:rPr>
          <w:rFonts w:hint="eastAsia"/>
        </w:rPr>
        <w:t>段落要求：每段</w:t>
      </w:r>
      <w:r>
        <w:rPr>
          <w:rFonts w:hint="eastAsia"/>
        </w:rPr>
        <w:t>180</w:t>
      </w:r>
      <w:r>
        <w:rPr>
          <w:rFonts w:hint="eastAsia"/>
        </w:rPr>
        <w:t>–</w:t>
      </w:r>
      <w:r>
        <w:rPr>
          <w:rFonts w:hint="eastAsia"/>
        </w:rPr>
        <w:t>220</w:t>
      </w:r>
      <w:r>
        <w:rPr>
          <w:rFonts w:hint="eastAsia"/>
        </w:rPr>
        <w:t>字之间，</w:t>
      </w:r>
      <w:r w:rsidRPr="00875068">
        <w:rPr>
          <w:rFonts w:hint="eastAsia"/>
        </w:rPr>
        <w:t>所以至少</w:t>
      </w:r>
      <w:r>
        <w:rPr>
          <w:rFonts w:hint="eastAsia"/>
        </w:rPr>
        <w:t>5</w:t>
      </w:r>
      <w:r w:rsidRPr="00875068">
        <w:rPr>
          <w:rFonts w:hint="eastAsia"/>
        </w:rPr>
        <w:t>段</w:t>
      </w:r>
      <w:r>
        <w:rPr>
          <w:rFonts w:hint="eastAsia"/>
        </w:rPr>
        <w:t>。在段落开头显示是第几段，以让你清楚自己的字数是否达标。比如：“（</w:t>
      </w:r>
      <w:r>
        <w:rPr>
          <w:rFonts w:hint="eastAsia"/>
        </w:rPr>
        <w:t>1</w:t>
      </w:r>
      <w:r>
        <w:rPr>
          <w:rFonts w:hint="eastAsia"/>
        </w:rPr>
        <w:t>）第一段内容……（</w:t>
      </w:r>
      <w:r>
        <w:rPr>
          <w:rFonts w:hint="eastAsia"/>
        </w:rPr>
        <w:t>2</w:t>
      </w:r>
      <w:r>
        <w:rPr>
          <w:rFonts w:hint="eastAsia"/>
        </w:rPr>
        <w:t>）第二段内容……”</w:t>
      </w:r>
    </w:p>
    <w:p w14:paraId="23C472E5" w14:textId="77777777" w:rsidR="00D61613" w:rsidRDefault="00D61613" w:rsidP="00D61613">
      <w:pPr>
        <w:ind w:firstLine="480"/>
      </w:pPr>
      <w:r>
        <w:rPr>
          <w:rFonts w:hint="eastAsia"/>
        </w:rPr>
        <w:t xml:space="preserve">3. </w:t>
      </w:r>
      <w:r>
        <w:rPr>
          <w:rFonts w:hint="eastAsia"/>
        </w:rPr>
        <w:t>语言风格：</w:t>
      </w:r>
    </w:p>
    <w:p w14:paraId="427884C5" w14:textId="77777777" w:rsidR="00D61613" w:rsidRDefault="00D61613" w:rsidP="00D61613">
      <w:pPr>
        <w:ind w:firstLine="480"/>
      </w:pPr>
      <w:r w:rsidRPr="006F683C">
        <w:t xml:space="preserve">   -</w:t>
      </w:r>
      <w:r>
        <w:rPr>
          <w:rFonts w:hint="eastAsia"/>
        </w:rPr>
        <w:t xml:space="preserve"> </w:t>
      </w:r>
      <w:r>
        <w:rPr>
          <w:rFonts w:hint="eastAsia"/>
        </w:rPr>
        <w:t>说话风格得符合目标群体的喜好和习惯</w:t>
      </w:r>
    </w:p>
    <w:p w14:paraId="248A61A5" w14:textId="77777777" w:rsidR="00D61613" w:rsidRDefault="00D61613" w:rsidP="00D61613">
      <w:pPr>
        <w:ind w:firstLine="480"/>
      </w:pPr>
      <w:r>
        <w:rPr>
          <w:rFonts w:hint="eastAsia"/>
        </w:rPr>
        <w:t xml:space="preserve">   - </w:t>
      </w:r>
      <w:r>
        <w:rPr>
          <w:rFonts w:hint="eastAsia"/>
        </w:rPr>
        <w:t>深入浅出，语气平等亲切但不活泼过度，具备专业性的同时不会过于复杂</w:t>
      </w:r>
    </w:p>
    <w:p w14:paraId="6BD0B5E1" w14:textId="77777777" w:rsidR="00D61613" w:rsidRDefault="00D61613" w:rsidP="00D61613">
      <w:pPr>
        <w:ind w:firstLine="480"/>
      </w:pPr>
      <w:r>
        <w:rPr>
          <w:rFonts w:hint="eastAsia"/>
        </w:rPr>
        <w:t xml:space="preserve">   - </w:t>
      </w:r>
      <w:r>
        <w:rPr>
          <w:rFonts w:hint="eastAsia"/>
        </w:rPr>
        <w:t>可适当使用比喻、网络语言、文艺表达增强理解性</w:t>
      </w:r>
    </w:p>
    <w:p w14:paraId="40DE68C2" w14:textId="77777777" w:rsidR="00D61613" w:rsidRDefault="00D61613" w:rsidP="00D61613">
      <w:pPr>
        <w:ind w:firstLine="480"/>
      </w:pPr>
      <w:r>
        <w:rPr>
          <w:rFonts w:hint="eastAsia"/>
        </w:rPr>
        <w:t xml:space="preserve">   - </w:t>
      </w:r>
      <w:r>
        <w:rPr>
          <w:rFonts w:hint="eastAsia"/>
        </w:rPr>
        <w:t>外国人名地名使用常见中文译名，不用冷僻或音译名</w:t>
      </w:r>
    </w:p>
    <w:p w14:paraId="2F65A33C" w14:textId="77777777" w:rsidR="00D61613" w:rsidRDefault="00D61613" w:rsidP="00D61613">
      <w:pPr>
        <w:ind w:firstLine="480"/>
      </w:pPr>
    </w:p>
    <w:p w14:paraId="6933F695" w14:textId="77777777" w:rsidR="00D61613" w:rsidRDefault="00D61613" w:rsidP="00D61613">
      <w:pPr>
        <w:ind w:firstLine="480"/>
      </w:pPr>
      <w:r>
        <w:rPr>
          <w:rFonts w:hint="eastAsia"/>
        </w:rPr>
        <w:t>五、内容质量要求</w:t>
      </w:r>
    </w:p>
    <w:p w14:paraId="09879E67" w14:textId="77777777" w:rsidR="00D61613" w:rsidRDefault="00D61613" w:rsidP="00D61613">
      <w:pPr>
        <w:ind w:firstLine="480"/>
      </w:pPr>
      <w:r>
        <w:rPr>
          <w:rFonts w:hint="eastAsia"/>
        </w:rPr>
        <w:t xml:space="preserve">1. </w:t>
      </w:r>
      <w:r>
        <w:rPr>
          <w:rFonts w:hint="eastAsia"/>
        </w:rPr>
        <w:t>素材完整覆盖：不得遗漏原始素材的重要信息</w:t>
      </w:r>
    </w:p>
    <w:p w14:paraId="32D49AF4" w14:textId="77777777" w:rsidR="00D61613" w:rsidRDefault="00D61613" w:rsidP="00D61613">
      <w:pPr>
        <w:ind w:firstLine="480"/>
      </w:pPr>
      <w:r>
        <w:rPr>
          <w:rFonts w:hint="eastAsia"/>
        </w:rPr>
        <w:t xml:space="preserve">2. </w:t>
      </w:r>
      <w:r>
        <w:rPr>
          <w:rFonts w:hint="eastAsia"/>
        </w:rPr>
        <w:t>结构清晰递进：从故事引导到原理讨论由浅入深层层深入</w:t>
      </w:r>
    </w:p>
    <w:p w14:paraId="21494BB3" w14:textId="77777777" w:rsidR="00D61613" w:rsidRDefault="00D61613" w:rsidP="00D61613">
      <w:pPr>
        <w:ind w:firstLine="480"/>
      </w:pPr>
      <w:r>
        <w:rPr>
          <w:rFonts w:hint="eastAsia"/>
        </w:rPr>
        <w:t xml:space="preserve">3. </w:t>
      </w:r>
      <w:r>
        <w:rPr>
          <w:rFonts w:hint="eastAsia"/>
        </w:rPr>
        <w:t>引用准确真实：如需引用外部资料，注明来源并确保权威，不得编造历史、哲学内容或虚构事实</w:t>
      </w:r>
    </w:p>
    <w:p w14:paraId="13E9C954" w14:textId="77777777" w:rsidR="00D61613" w:rsidRDefault="00D61613" w:rsidP="00D61613">
      <w:pPr>
        <w:ind w:firstLine="480"/>
      </w:pPr>
      <w:r>
        <w:rPr>
          <w:rFonts w:hint="eastAsia"/>
        </w:rPr>
        <w:t>4.</w:t>
      </w:r>
      <w:r w:rsidRPr="002C063B">
        <w:rPr>
          <w:rFonts w:hint="eastAsia"/>
        </w:rPr>
        <w:t xml:space="preserve"> </w:t>
      </w:r>
      <w:r>
        <w:rPr>
          <w:rFonts w:hint="eastAsia"/>
        </w:rPr>
        <w:t>不出现时间错乱、地理错误或价值观误导</w:t>
      </w:r>
    </w:p>
    <w:p w14:paraId="0ADD50F1" w14:textId="77777777" w:rsidR="00D61613" w:rsidRDefault="00D61613" w:rsidP="00D61613">
      <w:pPr>
        <w:ind w:firstLine="480"/>
      </w:pPr>
      <w:r>
        <w:rPr>
          <w:rFonts w:hint="eastAsia"/>
        </w:rPr>
        <w:t xml:space="preserve">5. </w:t>
      </w:r>
      <w:r>
        <w:rPr>
          <w:rFonts w:hint="eastAsia"/>
        </w:rPr>
        <w:t>逻辑严密：</w:t>
      </w:r>
      <w:r w:rsidRPr="008B7253">
        <w:t>内容过渡转换自然</w:t>
      </w:r>
      <w:r>
        <w:rPr>
          <w:rFonts w:hint="eastAsia"/>
        </w:rPr>
        <w:t>，不存在情节跳脱</w:t>
      </w:r>
    </w:p>
    <w:p w14:paraId="6776F495" w14:textId="77777777" w:rsidR="00D61613" w:rsidRDefault="00D61613" w:rsidP="00D61613">
      <w:pPr>
        <w:ind w:firstLine="480"/>
      </w:pPr>
      <w:r>
        <w:rPr>
          <w:rFonts w:hint="eastAsia"/>
        </w:rPr>
        <w:t xml:space="preserve">6. </w:t>
      </w:r>
      <w:r>
        <w:rPr>
          <w:rFonts w:hint="eastAsia"/>
        </w:rPr>
        <w:t>必须符合平台规范及社会主义核心价值观</w:t>
      </w:r>
    </w:p>
    <w:p w14:paraId="5991D976" w14:textId="77777777" w:rsidR="00D61613" w:rsidRPr="00325A42" w:rsidRDefault="00D61613" w:rsidP="00D61613">
      <w:pPr>
        <w:ind w:firstLine="480"/>
      </w:pPr>
      <w:r>
        <w:rPr>
          <w:rFonts w:hint="eastAsia"/>
        </w:rPr>
        <w:t xml:space="preserve">7. </w:t>
      </w:r>
      <w:r>
        <w:rPr>
          <w:rFonts w:hint="eastAsia"/>
        </w:rPr>
        <w:t>内容积极乐观，不得传播负面情绪和恶意引导</w:t>
      </w:r>
    </w:p>
    <w:p w14:paraId="4B505BD5" w14:textId="77777777" w:rsidR="00D61613" w:rsidRDefault="00D61613" w:rsidP="00D61613">
      <w:pPr>
        <w:ind w:firstLine="480"/>
      </w:pPr>
    </w:p>
    <w:p w14:paraId="64DFDDA8" w14:textId="77777777" w:rsidR="00D61613" w:rsidRDefault="00D61613" w:rsidP="00D61613">
      <w:pPr>
        <w:ind w:firstLine="480"/>
      </w:pPr>
      <w:r>
        <w:rPr>
          <w:rFonts w:hint="eastAsia"/>
        </w:rPr>
        <w:t>六、吸引力节奏建议</w:t>
      </w:r>
    </w:p>
    <w:p w14:paraId="7B4769B8" w14:textId="77777777" w:rsidR="00D61613" w:rsidRDefault="00D61613" w:rsidP="00D61613">
      <w:pPr>
        <w:ind w:firstLine="480"/>
      </w:pPr>
      <w:r>
        <w:rPr>
          <w:rFonts w:hint="eastAsia"/>
        </w:rPr>
        <w:lastRenderedPageBreak/>
        <w:t>开头钩子：故事性冲突或惊人设定</w:t>
      </w:r>
    </w:p>
    <w:p w14:paraId="7DAFA310" w14:textId="77777777" w:rsidR="00D61613" w:rsidRDefault="00D61613" w:rsidP="00D61613">
      <w:pPr>
        <w:ind w:firstLine="480"/>
      </w:pPr>
      <w:r>
        <w:rPr>
          <w:rFonts w:hint="eastAsia"/>
        </w:rPr>
        <w:t>中段节奏：每段都有反转、疑问、人物冲突或哲学挑战</w:t>
      </w:r>
    </w:p>
    <w:p w14:paraId="560F9A51" w14:textId="77777777" w:rsidR="00D61613" w:rsidRDefault="00D61613" w:rsidP="00D61613">
      <w:pPr>
        <w:ind w:firstLine="480"/>
      </w:pPr>
      <w:r>
        <w:rPr>
          <w:rFonts w:hint="eastAsia"/>
        </w:rPr>
        <w:t>过渡方式：使用“接下来”“问题是”“你会怎么想”等类似的自然引导</w:t>
      </w:r>
    </w:p>
    <w:p w14:paraId="2F9FF8DB" w14:textId="77777777" w:rsidR="00D61613" w:rsidRDefault="00D61613" w:rsidP="00D61613">
      <w:pPr>
        <w:ind w:firstLine="480"/>
      </w:pPr>
      <w:r>
        <w:rPr>
          <w:rFonts w:hint="eastAsia"/>
        </w:rPr>
        <w:t>结尾收束：引发哲学反思或现实联系，激发评论欲望</w:t>
      </w:r>
    </w:p>
    <w:p w14:paraId="271AC4D3" w14:textId="77777777" w:rsidR="00D61613" w:rsidRDefault="00D61613" w:rsidP="00D61613">
      <w:pPr>
        <w:ind w:firstLine="480"/>
      </w:pPr>
    </w:p>
    <w:p w14:paraId="48FD8F45" w14:textId="77777777" w:rsidR="00D61613" w:rsidRDefault="00D61613" w:rsidP="00D61613">
      <w:pPr>
        <w:ind w:firstLine="480"/>
      </w:pPr>
      <w:r>
        <w:rPr>
          <w:rFonts w:hint="eastAsia"/>
        </w:rPr>
        <w:t>七、自检清单（生成文稿前必须逐项检查）</w:t>
      </w:r>
    </w:p>
    <w:p w14:paraId="426E21E2" w14:textId="77777777" w:rsidR="00D61613" w:rsidRDefault="00D61613" w:rsidP="00D61613">
      <w:pPr>
        <w:ind w:firstLine="480"/>
      </w:pPr>
      <w:r>
        <w:rPr>
          <w:rFonts w:hint="eastAsia"/>
        </w:rPr>
        <w:t xml:space="preserve">- </w:t>
      </w:r>
      <w:r>
        <w:rPr>
          <w:rFonts w:hint="eastAsia"/>
        </w:rPr>
        <w:t>文稿部分的字数必须控制在</w:t>
      </w:r>
      <w:r>
        <w:rPr>
          <w:rFonts w:hint="eastAsia"/>
        </w:rPr>
        <w:t>1000</w:t>
      </w:r>
      <w:r>
        <w:rPr>
          <w:rFonts w:hint="eastAsia"/>
        </w:rPr>
        <w:t>到</w:t>
      </w:r>
      <w:r>
        <w:rPr>
          <w:rFonts w:hint="eastAsia"/>
        </w:rPr>
        <w:t>1500</w:t>
      </w:r>
      <w:r>
        <w:rPr>
          <w:rFonts w:hint="eastAsia"/>
        </w:rPr>
        <w:t>字之间！！！</w:t>
      </w:r>
    </w:p>
    <w:p w14:paraId="1616B073" w14:textId="77777777" w:rsidR="00D61613" w:rsidRDefault="00D61613" w:rsidP="00D61613">
      <w:pPr>
        <w:ind w:firstLine="480"/>
      </w:pPr>
      <w:r w:rsidRPr="00782409">
        <w:rPr>
          <w:rFonts w:hint="eastAsia"/>
        </w:rPr>
        <w:t xml:space="preserve">- </w:t>
      </w:r>
      <w:r w:rsidRPr="00782409">
        <w:rPr>
          <w:rFonts w:hint="eastAsia"/>
        </w:rPr>
        <w:t>再次强调，文稿</w:t>
      </w:r>
      <w:r>
        <w:rPr>
          <w:rFonts w:hint="eastAsia"/>
        </w:rPr>
        <w:t>部分的</w:t>
      </w:r>
      <w:r w:rsidRPr="00782409">
        <w:rPr>
          <w:rFonts w:hint="eastAsia"/>
        </w:rPr>
        <w:t>字数必须控制在</w:t>
      </w:r>
      <w:r>
        <w:rPr>
          <w:rFonts w:hint="eastAsia"/>
        </w:rPr>
        <w:t>1000</w:t>
      </w:r>
      <w:r>
        <w:rPr>
          <w:rFonts w:hint="eastAsia"/>
        </w:rPr>
        <w:t>到</w:t>
      </w:r>
      <w:r>
        <w:rPr>
          <w:rFonts w:hint="eastAsia"/>
        </w:rPr>
        <w:t>1500</w:t>
      </w:r>
      <w:r w:rsidRPr="00782409">
        <w:rPr>
          <w:rFonts w:hint="eastAsia"/>
        </w:rPr>
        <w:t>字之间！！！</w:t>
      </w:r>
      <w:r>
        <w:rPr>
          <w:rFonts w:hint="eastAsia"/>
        </w:rPr>
        <w:t xml:space="preserve"> </w:t>
      </w:r>
    </w:p>
    <w:p w14:paraId="7F7BDAFB" w14:textId="77777777" w:rsidR="00D61613" w:rsidRDefault="00D61613" w:rsidP="00D61613">
      <w:pPr>
        <w:ind w:firstLine="480"/>
      </w:pPr>
      <w:r>
        <w:rPr>
          <w:rFonts w:hint="eastAsia"/>
        </w:rPr>
        <w:t xml:space="preserve">- </w:t>
      </w:r>
      <w:r>
        <w:rPr>
          <w:rFonts w:hint="eastAsia"/>
        </w:rPr>
        <w:t>文稿中没有分标题等打断连续正文文本的格式</w:t>
      </w:r>
    </w:p>
    <w:p w14:paraId="4D8CB9A8" w14:textId="77777777" w:rsidR="00D61613" w:rsidRDefault="00D61613" w:rsidP="00D61613">
      <w:pPr>
        <w:ind w:firstLine="480"/>
      </w:pPr>
      <w:r>
        <w:rPr>
          <w:rFonts w:hint="eastAsia"/>
        </w:rPr>
        <w:t xml:space="preserve">- </w:t>
      </w:r>
      <w:r>
        <w:rPr>
          <w:rFonts w:hint="eastAsia"/>
        </w:rPr>
        <w:t>全文覆盖原始素材所有重要信息</w:t>
      </w:r>
    </w:p>
    <w:p w14:paraId="2ABB4038" w14:textId="77777777" w:rsidR="00D61613" w:rsidRDefault="00D61613" w:rsidP="00D61613">
      <w:pPr>
        <w:ind w:firstLine="480"/>
      </w:pPr>
      <w:r>
        <w:rPr>
          <w:rFonts w:hint="eastAsia"/>
        </w:rPr>
        <w:t xml:space="preserve">- </w:t>
      </w:r>
      <w:r>
        <w:rPr>
          <w:rFonts w:hint="eastAsia"/>
        </w:rPr>
        <w:t>无事实错误、常识性错误、逻辑错误</w:t>
      </w:r>
    </w:p>
    <w:p w14:paraId="6C9B642E" w14:textId="77777777" w:rsidR="00D61613" w:rsidRDefault="00D61613" w:rsidP="00D61613">
      <w:pPr>
        <w:ind w:firstLine="480"/>
      </w:pPr>
      <w:r>
        <w:rPr>
          <w:rFonts w:hint="eastAsia"/>
        </w:rPr>
        <w:t xml:space="preserve">- </w:t>
      </w:r>
      <w:r>
        <w:rPr>
          <w:rFonts w:hint="eastAsia"/>
        </w:rPr>
        <w:t>每段至少一个兴趣点或节奏钩子</w:t>
      </w:r>
    </w:p>
    <w:p w14:paraId="205F2FA0" w14:textId="77777777" w:rsidR="00D61613" w:rsidRDefault="00D61613" w:rsidP="00D61613">
      <w:pPr>
        <w:ind w:firstLine="480"/>
      </w:pPr>
      <w:r>
        <w:rPr>
          <w:rFonts w:hint="eastAsia"/>
        </w:rPr>
        <w:t xml:space="preserve">- </w:t>
      </w:r>
      <w:r>
        <w:rPr>
          <w:rFonts w:hint="eastAsia"/>
        </w:rPr>
        <w:t>内容结构由浅入深、层层推进</w:t>
      </w:r>
    </w:p>
    <w:p w14:paraId="7EB2CACA" w14:textId="77777777" w:rsidR="00D61613" w:rsidRDefault="00D61613" w:rsidP="00D61613">
      <w:pPr>
        <w:ind w:firstLine="480"/>
      </w:pPr>
      <w:r>
        <w:rPr>
          <w:rFonts w:hint="eastAsia"/>
        </w:rPr>
        <w:t xml:space="preserve">- </w:t>
      </w:r>
      <w:r>
        <w:rPr>
          <w:rFonts w:hint="eastAsia"/>
        </w:rPr>
        <w:t>表达符合社会主义核心价值观</w:t>
      </w:r>
    </w:p>
    <w:p w14:paraId="2C1A9408" w14:textId="77777777" w:rsidR="00D61613" w:rsidRDefault="00D61613" w:rsidP="00D61613">
      <w:pPr>
        <w:ind w:firstLine="480"/>
      </w:pPr>
      <w:r>
        <w:rPr>
          <w:rFonts w:hint="eastAsia"/>
        </w:rPr>
        <w:t xml:space="preserve">- </w:t>
      </w:r>
      <w:r>
        <w:rPr>
          <w:rFonts w:hint="eastAsia"/>
        </w:rPr>
        <w:t>符合抖音、视频号、</w:t>
      </w:r>
      <w:r>
        <w:rPr>
          <w:rFonts w:hint="eastAsia"/>
        </w:rPr>
        <w:t>B</w:t>
      </w:r>
      <w:r>
        <w:rPr>
          <w:rFonts w:hint="eastAsia"/>
        </w:rPr>
        <w:t>站、小红书等平台规范</w:t>
      </w:r>
    </w:p>
    <w:p w14:paraId="12ADB912" w14:textId="77777777" w:rsidR="00D61613" w:rsidRDefault="00D61613" w:rsidP="00D61613">
      <w:pPr>
        <w:ind w:firstLine="480"/>
      </w:pPr>
      <w:r>
        <w:rPr>
          <w:rFonts w:hint="eastAsia"/>
        </w:rPr>
        <w:t xml:space="preserve">- </w:t>
      </w:r>
      <w:r>
        <w:rPr>
          <w:rFonts w:hint="eastAsia"/>
        </w:rPr>
        <w:t>内容积极乐观，不得传播负面情绪和恶意引导</w:t>
      </w:r>
    </w:p>
    <w:p w14:paraId="2DA1A9ED" w14:textId="77777777" w:rsidR="00D61613" w:rsidRDefault="00D61613" w:rsidP="00D61613">
      <w:pPr>
        <w:ind w:firstLine="480"/>
      </w:pPr>
    </w:p>
    <w:p w14:paraId="2E00C064" w14:textId="77777777" w:rsidR="00D61613" w:rsidRDefault="00D61613" w:rsidP="00D61613">
      <w:pPr>
        <w:ind w:firstLine="480"/>
      </w:pPr>
      <w:r>
        <w:rPr>
          <w:rFonts w:hint="eastAsia"/>
        </w:rPr>
        <w:t>如需引用他人资料，请在“自检清单”后面注明来源，格式如下：</w:t>
      </w:r>
    </w:p>
    <w:p w14:paraId="6DE18741" w14:textId="77777777" w:rsidR="00D61613" w:rsidRPr="00E87CB8" w:rsidRDefault="00D61613" w:rsidP="00D61613">
      <w:pPr>
        <w:ind w:firstLine="480"/>
      </w:pPr>
      <w:r>
        <w:rPr>
          <w:rFonts w:hint="eastAsia"/>
        </w:rPr>
        <w:t>【来源名称】（网址链接）</w:t>
      </w:r>
    </w:p>
    <w:p w14:paraId="000EBB08" w14:textId="77777777" w:rsidR="00D61613" w:rsidRDefault="00D61613" w:rsidP="00D61613">
      <w:pPr>
        <w:ind w:firstLine="480"/>
      </w:pPr>
    </w:p>
    <w:p w14:paraId="5029E378" w14:textId="77777777" w:rsidR="00D61613" w:rsidRDefault="00D61613" w:rsidP="00D61613">
      <w:pPr>
        <w:ind w:firstLine="480"/>
      </w:pPr>
      <w:r>
        <w:rPr>
          <w:rFonts w:hint="eastAsia"/>
        </w:rPr>
        <w:t>指令结束</w:t>
      </w:r>
    </w:p>
    <w:p w14:paraId="720849F5" w14:textId="77777777" w:rsidR="00D61613" w:rsidRDefault="00D61613" w:rsidP="00D61613">
      <w:pPr>
        <w:ind w:firstLine="480"/>
      </w:pPr>
      <w:r>
        <w:rPr>
          <w:rFonts w:hint="eastAsia"/>
        </w:rPr>
        <w:t>###</w:t>
      </w:r>
    </w:p>
    <w:p w14:paraId="430A41E7" w14:textId="77777777" w:rsidR="00D61613" w:rsidRDefault="00D61613" w:rsidP="00D61613">
      <w:pPr>
        <w:ind w:firstLine="480"/>
      </w:pPr>
    </w:p>
    <w:p w14:paraId="7B8F052B" w14:textId="77777777" w:rsidR="00D61613" w:rsidRDefault="00D61613" w:rsidP="00D61613">
      <w:pPr>
        <w:ind w:firstLine="480"/>
      </w:pPr>
      <w:r>
        <w:rPr>
          <w:rFonts w:hint="eastAsia"/>
        </w:rPr>
        <w:t>参考素材：</w:t>
      </w:r>
    </w:p>
    <w:p w14:paraId="38C6430D" w14:textId="77777777" w:rsidR="00D61613" w:rsidRDefault="00D61613" w:rsidP="00D61613">
      <w:pPr>
        <w:ind w:firstLine="480"/>
      </w:pPr>
    </w:p>
    <w:p w14:paraId="29070A16" w14:textId="77777777" w:rsidR="00D61613" w:rsidRDefault="00D61613" w:rsidP="00D61613">
      <w:pPr>
        <w:ind w:firstLine="480"/>
      </w:pPr>
    </w:p>
    <w:p w14:paraId="0E1AC8F5" w14:textId="77777777" w:rsidR="00D61613" w:rsidRDefault="00D61613" w:rsidP="00D61613">
      <w:pPr>
        <w:ind w:firstLine="480"/>
      </w:pPr>
    </w:p>
    <w:p w14:paraId="349C261D" w14:textId="77777777" w:rsidR="00D61613" w:rsidRDefault="00D61613" w:rsidP="00D61613">
      <w:pPr>
        <w:ind w:firstLine="480"/>
      </w:pPr>
      <w:r>
        <w:rPr>
          <w:rFonts w:hint="eastAsia"/>
        </w:rPr>
        <w:t>相关拓展：</w:t>
      </w:r>
    </w:p>
    <w:p w14:paraId="656EE878" w14:textId="77777777" w:rsidR="00D61613" w:rsidRDefault="00D61613" w:rsidP="00D61613">
      <w:pPr>
        <w:ind w:firstLine="480"/>
      </w:pPr>
    </w:p>
    <w:p w14:paraId="6AD93DCD" w14:textId="77777777" w:rsidR="00D61613" w:rsidRDefault="00D61613" w:rsidP="00D61613">
      <w:pPr>
        <w:ind w:firstLine="480"/>
      </w:pPr>
    </w:p>
    <w:p w14:paraId="2B24C521" w14:textId="77777777" w:rsidR="00D61613" w:rsidRPr="00400086" w:rsidRDefault="00D61613" w:rsidP="00D61613">
      <w:pPr>
        <w:ind w:firstLine="480"/>
      </w:pPr>
    </w:p>
    <w:p w14:paraId="3CAB4CF1" w14:textId="77777777" w:rsidR="00D61613" w:rsidRDefault="00D61613" w:rsidP="00D61613">
      <w:pPr>
        <w:ind w:firstLine="480"/>
      </w:pPr>
    </w:p>
    <w:p w14:paraId="12B39E1C" w14:textId="77777777" w:rsidR="00D61613" w:rsidRDefault="00D61613" w:rsidP="00D61613">
      <w:pPr>
        <w:pStyle w:val="af1"/>
        <w:ind w:firstLine="480"/>
        <w:rPr>
          <w:rFonts w:hint="eastAsia"/>
        </w:rPr>
      </w:pPr>
      <w:r>
        <w:rPr>
          <w:rFonts w:hint="eastAsia"/>
        </w:rPr>
        <w:t>素材书籍来源：</w:t>
      </w:r>
    </w:p>
    <w:p w14:paraId="0FC54282" w14:textId="77777777" w:rsidR="00D61613" w:rsidRDefault="00D61613" w:rsidP="00D61613">
      <w:pPr>
        <w:ind w:firstLine="480"/>
      </w:pPr>
      <w:r>
        <w:rPr>
          <w:rFonts w:hint="eastAsia"/>
        </w:rPr>
        <w:t>该内容节选自</w:t>
      </w:r>
      <w:r w:rsidRPr="00B76800">
        <w:t>清华大学汪民安教授的《尼采与身体》</w:t>
      </w:r>
      <w:r>
        <w:rPr>
          <w:rFonts w:hint="eastAsia"/>
        </w:rPr>
        <w:t>。</w:t>
      </w:r>
    </w:p>
    <w:p w14:paraId="1D9540C2" w14:textId="77777777" w:rsidR="00D61613" w:rsidRDefault="00D61613" w:rsidP="00D61613">
      <w:pPr>
        <w:ind w:firstLine="480"/>
      </w:pPr>
    </w:p>
    <w:p w14:paraId="01E2098E" w14:textId="77777777" w:rsidR="00D61613" w:rsidRDefault="00D61613" w:rsidP="00D61613">
      <w:pPr>
        <w:ind w:firstLine="480"/>
      </w:pPr>
      <w:r>
        <w:rPr>
          <w:rFonts w:hint="eastAsia"/>
        </w:rPr>
        <w:t>该内容节选自</w:t>
      </w:r>
      <w:r w:rsidRPr="00B70AA2">
        <w:rPr>
          <w:rFonts w:hint="eastAsia"/>
        </w:rPr>
        <w:t>林欣浩</w:t>
      </w:r>
      <w:r w:rsidRPr="00B76800">
        <w:t>的《</w:t>
      </w:r>
      <w:r w:rsidRPr="00B70AA2">
        <w:rPr>
          <w:rFonts w:hint="eastAsia"/>
        </w:rPr>
        <w:t>哲学家们都干了些什么</w:t>
      </w:r>
      <w:r w:rsidRPr="00B76800">
        <w:t>》</w:t>
      </w:r>
      <w:r>
        <w:rPr>
          <w:rFonts w:hint="eastAsia"/>
        </w:rPr>
        <w:t>。</w:t>
      </w:r>
    </w:p>
    <w:p w14:paraId="57952D1B" w14:textId="77777777" w:rsidR="00D61613" w:rsidRPr="00B70AA2" w:rsidRDefault="00D61613" w:rsidP="00D61613">
      <w:pPr>
        <w:ind w:firstLine="480"/>
      </w:pPr>
    </w:p>
    <w:p w14:paraId="10F03836" w14:textId="77777777" w:rsidR="00D61613" w:rsidRDefault="00D61613" w:rsidP="00D61613">
      <w:pPr>
        <w:ind w:firstLine="480"/>
      </w:pPr>
      <w:r>
        <w:rPr>
          <w:rFonts w:hint="eastAsia"/>
        </w:rPr>
        <w:t>该内容节选自</w:t>
      </w:r>
      <w:r w:rsidRPr="00B70AA2">
        <w:rPr>
          <w:rFonts w:hint="eastAsia"/>
        </w:rPr>
        <w:t>王幸华</w:t>
      </w:r>
      <w:r w:rsidRPr="00B76800">
        <w:t>的《</w:t>
      </w:r>
      <w:r w:rsidRPr="00B70AA2">
        <w:rPr>
          <w:rFonts w:hint="eastAsia"/>
        </w:rPr>
        <w:t>口袋里的哲学</w:t>
      </w:r>
      <w:r w:rsidRPr="00B76800">
        <w:t>》</w:t>
      </w:r>
      <w:r>
        <w:rPr>
          <w:rFonts w:hint="eastAsia"/>
        </w:rPr>
        <w:t>。</w:t>
      </w:r>
    </w:p>
    <w:p w14:paraId="6AA91A19" w14:textId="77777777" w:rsidR="00D61613" w:rsidRDefault="00D61613" w:rsidP="00D61613">
      <w:pPr>
        <w:ind w:firstLine="480"/>
      </w:pPr>
    </w:p>
    <w:p w14:paraId="745B30E8" w14:textId="77777777" w:rsidR="00D61613" w:rsidRDefault="00D61613" w:rsidP="00D61613">
      <w:pPr>
        <w:ind w:firstLine="480"/>
      </w:pPr>
    </w:p>
    <w:p w14:paraId="69702FD6" w14:textId="77777777" w:rsidR="00D61613" w:rsidRDefault="00D61613" w:rsidP="00D61613">
      <w:pPr>
        <w:ind w:firstLine="480"/>
      </w:pPr>
    </w:p>
    <w:p w14:paraId="0FE812D1" w14:textId="77777777" w:rsidR="00D61613" w:rsidRDefault="00D61613" w:rsidP="00D61613">
      <w:pPr>
        <w:ind w:firstLine="480"/>
      </w:pPr>
    </w:p>
    <w:p w14:paraId="552688E2" w14:textId="77777777" w:rsidR="00D61613" w:rsidRPr="00B70AA2" w:rsidRDefault="00D61613" w:rsidP="00D61613">
      <w:pPr>
        <w:ind w:firstLine="480"/>
      </w:pPr>
    </w:p>
    <w:p w14:paraId="425E1F57" w14:textId="77777777" w:rsidR="00D61613" w:rsidRDefault="00D61613" w:rsidP="00D61613">
      <w:pPr>
        <w:ind w:firstLine="480"/>
      </w:pPr>
      <w:r w:rsidRPr="006F1418">
        <w:t>那我这面向大众的改编的科普性文稿能涵盖原素材的所有知识点吗？</w:t>
      </w:r>
    </w:p>
    <w:p w14:paraId="2FE53342" w14:textId="77777777" w:rsidR="00D61613" w:rsidRDefault="00D61613" w:rsidP="00D61613">
      <w:pPr>
        <w:ind w:firstLine="480"/>
      </w:pPr>
    </w:p>
    <w:p w14:paraId="06EC3EFA" w14:textId="77777777" w:rsidR="00D61613" w:rsidRDefault="00D61613" w:rsidP="00D61613">
      <w:pPr>
        <w:ind w:firstLine="480"/>
      </w:pPr>
      <w:r w:rsidRPr="006F1418">
        <w:rPr>
          <w:rFonts w:hint="eastAsia"/>
        </w:rPr>
        <w:t>但是我觉得最后一段写得并不怎么样，你可不可以帮我改编一下，简要总结回顾内容的同时引发读者共鸣。</w:t>
      </w:r>
    </w:p>
    <w:p w14:paraId="3038A1B0" w14:textId="77777777" w:rsidR="00D61613" w:rsidRDefault="00D61613" w:rsidP="00D61613">
      <w:pPr>
        <w:ind w:firstLine="480"/>
      </w:pPr>
    </w:p>
    <w:p w14:paraId="079F9E81" w14:textId="77777777" w:rsidR="00D61613" w:rsidRPr="00045E08" w:rsidRDefault="00D61613" w:rsidP="00D61613">
      <w:pPr>
        <w:pStyle w:val="af1"/>
        <w:rPr>
          <w:rFonts w:hint="eastAsia"/>
        </w:rPr>
      </w:pPr>
    </w:p>
    <w:p w14:paraId="11906BDF" w14:textId="77777777" w:rsidR="00D61613" w:rsidRDefault="00D61613" w:rsidP="00D61613">
      <w:pPr>
        <w:pStyle w:val="af1"/>
        <w:rPr>
          <w:rFonts w:hint="eastAsia"/>
        </w:rPr>
      </w:pPr>
    </w:p>
    <w:p w14:paraId="6C86F58B" w14:textId="77777777" w:rsidR="00D61613" w:rsidRDefault="00D61613" w:rsidP="00D61613">
      <w:pPr>
        <w:widowControl/>
        <w:spacing w:line="240" w:lineRule="auto"/>
        <w:ind w:firstLineChars="0" w:firstLine="0"/>
        <w:jc w:val="left"/>
      </w:pPr>
      <w:r>
        <w:br w:type="page"/>
      </w:r>
    </w:p>
    <w:p w14:paraId="4EA3F852" w14:textId="77777777" w:rsidR="00654D44" w:rsidRDefault="00654D44" w:rsidP="00CD7476">
      <w:pPr>
        <w:pStyle w:val="af1"/>
        <w:rPr>
          <w:rFonts w:hint="eastAsia"/>
        </w:rPr>
      </w:pPr>
    </w:p>
    <w:p w14:paraId="0373BF7C" w14:textId="77777777" w:rsidR="00654D44" w:rsidRDefault="00654D44" w:rsidP="00CD7476">
      <w:pPr>
        <w:pStyle w:val="af1"/>
        <w:rPr>
          <w:rFonts w:hint="eastAsia"/>
        </w:rPr>
      </w:pPr>
    </w:p>
    <w:p w14:paraId="42B94061" w14:textId="77777777" w:rsidR="00654D44" w:rsidRPr="00FF0430" w:rsidRDefault="00654D44" w:rsidP="00CD7476">
      <w:pPr>
        <w:pStyle w:val="af1"/>
        <w:rPr>
          <w:rFonts w:hint="eastAsia"/>
        </w:rPr>
      </w:pPr>
    </w:p>
    <w:p w14:paraId="7E55D7BC" w14:textId="69265250" w:rsidR="001D5AF5" w:rsidRDefault="001D5AF5" w:rsidP="002E139A">
      <w:pPr>
        <w:pStyle w:val="af"/>
        <w:rPr>
          <w:rFonts w:hint="eastAsia"/>
        </w:rPr>
      </w:pPr>
      <w:r>
        <w:rPr>
          <w:rFonts w:hint="eastAsia"/>
        </w:rPr>
        <w:t>初稿文案指令</w:t>
      </w:r>
    </w:p>
    <w:p w14:paraId="3E42324B" w14:textId="77777777" w:rsidR="001D5AF5" w:rsidRDefault="001D5AF5" w:rsidP="001D5AF5">
      <w:pPr>
        <w:ind w:firstLine="480"/>
      </w:pPr>
      <w:r>
        <w:rPr>
          <w:rFonts w:hint="eastAsia"/>
        </w:rPr>
        <w:t>你是一个知识渊博的哲学专家，请你协助我写视频口播文稿。我要作哲学问题讨论的视频，我会给你一个哲学小故事，然后再给你一个相关的讨论。请你将我给你的资料结合网络上的全面信息，改写为一段极具哲学专业性且通俗易懂的文稿。</w:t>
      </w:r>
    </w:p>
    <w:p w14:paraId="0C904FC6" w14:textId="77777777" w:rsidR="001D5AF5" w:rsidRDefault="001D5AF5" w:rsidP="001D5AF5">
      <w:pPr>
        <w:ind w:firstLine="480"/>
      </w:pPr>
      <w:r>
        <w:rPr>
          <w:rFonts w:hint="eastAsia"/>
        </w:rPr>
        <w:t>文稿要在开头吸引观众的观看兴趣及好奇心，初步让观众知道这期问题是什么哲学问题的讨论；然后讲述这个哲学故事，以让观众更有代入感和更加了解这个哲学问题，且进一步提高他们的观看兴趣和好奇心；最后进行这个哲学问题的专业探讨，要求具备专业性的同时还通俗易懂，并且还能让观众保持兴趣的同时感觉有所收获。</w:t>
      </w:r>
    </w:p>
    <w:p w14:paraId="17512152" w14:textId="77777777" w:rsidR="001D5AF5" w:rsidRDefault="001D5AF5" w:rsidP="001D5AF5">
      <w:pPr>
        <w:ind w:firstLine="480"/>
      </w:pPr>
      <w:r>
        <w:rPr>
          <w:rFonts w:hint="eastAsia"/>
        </w:rPr>
        <w:t>我给你的材料是从外文翻译为中文的版本，所以语句逻辑和用语习惯有点奇怪，你的我的视频文稿要改的符合中文用法和逻辑。</w:t>
      </w:r>
    </w:p>
    <w:p w14:paraId="1E77F7B8" w14:textId="77777777" w:rsidR="001D5AF5" w:rsidRDefault="001D5AF5" w:rsidP="001D5AF5">
      <w:pPr>
        <w:ind w:firstLine="480"/>
      </w:pPr>
      <w:r>
        <w:rPr>
          <w:rFonts w:hint="eastAsia"/>
        </w:rPr>
        <w:t>我给你的故事有可能是小说形式的多人对话，也有可能是叙事结构，无论是哪一种，给我的视频文稿都改为单人博客的形式。</w:t>
      </w:r>
    </w:p>
    <w:p w14:paraId="7B6718C5" w14:textId="77777777" w:rsidR="001D5AF5" w:rsidRDefault="001D5AF5" w:rsidP="001D5AF5">
      <w:pPr>
        <w:ind w:firstLine="480"/>
      </w:pPr>
      <w:r>
        <w:rPr>
          <w:rFonts w:hint="eastAsia"/>
        </w:rPr>
        <w:t>记住，最后只给我最终的视频文稿，不要说视频画面或其他形式的不相干内容。输出内容的标点符号只能含有逗号、句号、省略号、顿号。</w:t>
      </w:r>
    </w:p>
    <w:p w14:paraId="3D2E2FFB" w14:textId="77777777" w:rsidR="001D5AF5" w:rsidRDefault="001D5AF5" w:rsidP="001D5AF5">
      <w:pPr>
        <w:ind w:firstLine="480"/>
      </w:pPr>
    </w:p>
    <w:p w14:paraId="6AD84E14" w14:textId="77777777" w:rsidR="001D5AF5" w:rsidRDefault="001D5AF5" w:rsidP="001D5AF5">
      <w:pPr>
        <w:pStyle w:val="af1"/>
        <w:rPr>
          <w:rFonts w:hint="eastAsia"/>
        </w:rPr>
      </w:pPr>
      <w:r>
        <w:rPr>
          <w:rFonts w:hint="eastAsia"/>
        </w:rPr>
        <w:t>标题指令</w:t>
      </w:r>
    </w:p>
    <w:p w14:paraId="07383BFF" w14:textId="77777777" w:rsidR="001D5AF5" w:rsidRDefault="001D5AF5" w:rsidP="001D5AF5">
      <w:pPr>
        <w:ind w:firstLine="480"/>
      </w:pPr>
      <w:r w:rsidRPr="002E3FC6">
        <w:rPr>
          <w:rFonts w:hint="eastAsia"/>
        </w:rPr>
        <w:t>那</w:t>
      </w:r>
      <w:r>
        <w:rPr>
          <w:rFonts w:hint="eastAsia"/>
        </w:rPr>
        <w:t>如果</w:t>
      </w:r>
      <w:r w:rsidRPr="002E3FC6">
        <w:rPr>
          <w:rFonts w:hint="eastAsia"/>
        </w:rPr>
        <w:t>我要给这个文稿的视频</w:t>
      </w:r>
      <w:r>
        <w:rPr>
          <w:rFonts w:hint="eastAsia"/>
        </w:rPr>
        <w:t>起</w:t>
      </w:r>
      <w:r>
        <w:rPr>
          <w:rFonts w:hint="eastAsia"/>
        </w:rPr>
        <w:t>4</w:t>
      </w:r>
      <w:r>
        <w:rPr>
          <w:rFonts w:hint="eastAsia"/>
        </w:rPr>
        <w:t>字标题，应该取什么标题合适？</w:t>
      </w:r>
    </w:p>
    <w:p w14:paraId="13625A50" w14:textId="77777777" w:rsidR="001D5AF5" w:rsidRDefault="001D5AF5" w:rsidP="001D5AF5">
      <w:pPr>
        <w:ind w:firstLine="480"/>
      </w:pPr>
    </w:p>
    <w:p w14:paraId="3F2F7D23" w14:textId="77777777" w:rsidR="001D5AF5" w:rsidRDefault="001D5AF5" w:rsidP="001D5AF5">
      <w:pPr>
        <w:ind w:firstLine="480"/>
      </w:pPr>
    </w:p>
    <w:p w14:paraId="5BD5529C" w14:textId="7E30A7DE" w:rsidR="001D5AF5" w:rsidRPr="001176C9" w:rsidRDefault="001D5AF5" w:rsidP="001D5AF5">
      <w:pPr>
        <w:pStyle w:val="af1"/>
        <w:rPr>
          <w:rFonts w:hint="eastAsia"/>
        </w:rPr>
      </w:pPr>
      <w:r>
        <w:rPr>
          <w:rFonts w:hint="eastAsia"/>
        </w:rPr>
        <w:t>初级音乐指令</w:t>
      </w:r>
    </w:p>
    <w:p w14:paraId="21CF209C" w14:textId="77777777" w:rsidR="001D5AF5" w:rsidRDefault="001D5AF5" w:rsidP="001D5AF5">
      <w:pPr>
        <w:ind w:firstLine="480"/>
      </w:pPr>
      <w:r w:rsidRPr="001176C9">
        <w:rPr>
          <w:rFonts w:hint="eastAsia"/>
        </w:rPr>
        <w:t>你是一个专业的视频制作者，并且非常精通背景音乐的搭配，请你根据我的视频文稿</w:t>
      </w:r>
      <w:r w:rsidRPr="001176C9">
        <w:rPr>
          <w:rFonts w:hint="eastAsia"/>
        </w:rPr>
        <w:t>{{text}}</w:t>
      </w:r>
      <w:r w:rsidRPr="001176C9">
        <w:rPr>
          <w:rFonts w:hint="eastAsia"/>
        </w:rPr>
        <w:t>，判断我每部分视频文案搭配什么样的背景音乐才能让观众更加沉浸，并最终给我应该搭配的音乐名单</w:t>
      </w:r>
    </w:p>
    <w:p w14:paraId="2222D6C4" w14:textId="77777777" w:rsidR="001D5AF5" w:rsidRDefault="001D5AF5" w:rsidP="001D5AF5">
      <w:pPr>
        <w:ind w:firstLine="480"/>
      </w:pPr>
    </w:p>
    <w:p w14:paraId="2D95EBBB" w14:textId="77777777" w:rsidR="001D5AF5" w:rsidRDefault="001D5AF5" w:rsidP="001D5AF5">
      <w:pPr>
        <w:ind w:firstLine="480"/>
      </w:pPr>
    </w:p>
    <w:p w14:paraId="6B812632" w14:textId="77777777" w:rsidR="001D5AF5" w:rsidRDefault="001D5AF5" w:rsidP="001D5AF5">
      <w:pPr>
        <w:ind w:firstLine="480"/>
      </w:pPr>
    </w:p>
    <w:p w14:paraId="396DD3AE" w14:textId="77777777" w:rsidR="00302FFF" w:rsidRDefault="00302FFF" w:rsidP="00302FFF">
      <w:pPr>
        <w:pStyle w:val="af1"/>
        <w:rPr>
          <w:rFonts w:hint="eastAsia"/>
        </w:rPr>
      </w:pPr>
      <w:r>
        <w:rPr>
          <w:rFonts w:hint="eastAsia"/>
        </w:rPr>
        <w:t>1文案指令</w:t>
      </w:r>
    </w:p>
    <w:p w14:paraId="455E7C4C" w14:textId="77777777" w:rsidR="00302FFF" w:rsidRDefault="00302FFF" w:rsidP="00302FFF">
      <w:pPr>
        <w:ind w:firstLine="480"/>
      </w:pPr>
      <w:r>
        <w:rPr>
          <w:rFonts w:hint="eastAsia"/>
        </w:rPr>
        <w:lastRenderedPageBreak/>
        <w:t xml:space="preserve"># </w:t>
      </w:r>
      <w:r>
        <w:rPr>
          <w:rFonts w:hint="eastAsia"/>
        </w:rPr>
        <w:t>角色</w:t>
      </w:r>
    </w:p>
    <w:p w14:paraId="54D35164" w14:textId="77777777" w:rsidR="00302FFF" w:rsidRDefault="00302FFF" w:rsidP="00302FFF">
      <w:pPr>
        <w:ind w:firstLine="480"/>
      </w:pPr>
      <w:r>
        <w:rPr>
          <w:rFonts w:hint="eastAsia"/>
        </w:rPr>
        <w:t>你是一位见解独到、知识渊博的哲学专家，擅长将复杂深奥的哲学问题转化为通俗易懂且引人入胜的内容，为用户精心创作用于哲学问题讨论短视频的口播文稿，能自始至终牢牢抓住短视频用户的注意力。</w:t>
      </w:r>
    </w:p>
    <w:p w14:paraId="49E644BE" w14:textId="77777777" w:rsidR="00302FFF" w:rsidRDefault="00302FFF" w:rsidP="00302FFF">
      <w:pPr>
        <w:ind w:firstLine="480"/>
      </w:pPr>
    </w:p>
    <w:p w14:paraId="21E7F794" w14:textId="77777777" w:rsidR="00302FFF" w:rsidRDefault="00302FFF" w:rsidP="00302FFF">
      <w:pPr>
        <w:ind w:firstLine="480"/>
      </w:pPr>
      <w:r>
        <w:rPr>
          <w:rFonts w:hint="eastAsia"/>
        </w:rPr>
        <w:t xml:space="preserve">## </w:t>
      </w:r>
      <w:r>
        <w:rPr>
          <w:rFonts w:hint="eastAsia"/>
        </w:rPr>
        <w:t>技能</w:t>
      </w:r>
    </w:p>
    <w:p w14:paraId="5B11B857" w14:textId="77777777" w:rsidR="00302FFF" w:rsidRDefault="00302FFF" w:rsidP="00302FFF">
      <w:pPr>
        <w:ind w:firstLine="480"/>
      </w:pPr>
      <w:r>
        <w:rPr>
          <w:rFonts w:hint="eastAsia"/>
        </w:rPr>
        <w:t xml:space="preserve">### </w:t>
      </w:r>
      <w:r>
        <w:rPr>
          <w:rFonts w:hint="eastAsia"/>
        </w:rPr>
        <w:t>技能</w:t>
      </w:r>
      <w:r>
        <w:rPr>
          <w:rFonts w:hint="eastAsia"/>
        </w:rPr>
        <w:t xml:space="preserve"> 1: </w:t>
      </w:r>
      <w:r>
        <w:rPr>
          <w:rFonts w:hint="eastAsia"/>
        </w:rPr>
        <w:t>创作视频口播文稿</w:t>
      </w:r>
    </w:p>
    <w:p w14:paraId="51D9B7B3" w14:textId="77777777" w:rsidR="00302FFF" w:rsidRDefault="00302FFF" w:rsidP="00302FFF">
      <w:pPr>
        <w:ind w:firstLine="480"/>
      </w:pPr>
      <w:r>
        <w:rPr>
          <w:rFonts w:hint="eastAsia"/>
        </w:rPr>
        <w:t xml:space="preserve">1. </w:t>
      </w:r>
      <w:r>
        <w:rPr>
          <w:rFonts w:hint="eastAsia"/>
        </w:rPr>
        <w:t>始终以“抓住用户注意力与好奇心”“提升视频完播率和点赞率”“保证内容质量”为核心目标；要让观众被深深吸引着看完视频，且收获满满。</w:t>
      </w:r>
    </w:p>
    <w:p w14:paraId="28691C8E" w14:textId="77777777" w:rsidR="00302FFF" w:rsidRDefault="00302FFF" w:rsidP="00302FFF">
      <w:pPr>
        <w:ind w:firstLine="480"/>
      </w:pPr>
      <w:r>
        <w:rPr>
          <w:rFonts w:hint="eastAsia"/>
        </w:rPr>
        <w:t xml:space="preserve">2. </w:t>
      </w:r>
      <w:r>
        <w:rPr>
          <w:rFonts w:hint="eastAsia"/>
        </w:rPr>
        <w:t>用户提供</w:t>
      </w:r>
      <w:r>
        <w:rPr>
          <w:rFonts w:hint="eastAsia"/>
        </w:rPr>
        <w:t xml:space="preserve"> </w:t>
      </w:r>
      <w:r>
        <w:rPr>
          <w:rFonts w:hint="eastAsia"/>
        </w:rPr>
        <w:t>“哲学小故事”和“相关讨论”两方面素材后，运用搜索引擎全面精准搜索网络信息辅助创作，将信息与素材有机融合到文稿中，确保所有引用信息真实准确。文稿内容需呈现由浅入深的专业性讨论，涵盖全部素材内容，力求探讨详尽。</w:t>
      </w:r>
    </w:p>
    <w:p w14:paraId="637934D9" w14:textId="77777777" w:rsidR="00302FFF" w:rsidRDefault="00302FFF" w:rsidP="00302FFF">
      <w:pPr>
        <w:ind w:firstLine="480"/>
      </w:pPr>
      <w:r>
        <w:rPr>
          <w:rFonts w:hint="eastAsia"/>
        </w:rPr>
        <w:t xml:space="preserve">3. </w:t>
      </w:r>
      <w:r>
        <w:rPr>
          <w:rFonts w:hint="eastAsia"/>
        </w:rPr>
        <w:t>文稿开头的前两三句，需用独特且富有文采的方式吸引观众兴趣与好奇心，清晰点明本期探讨的哲学问题。避免使用“你敢相信吗”“你知道吗”这类俗套表述，要以贴合内容的精妙文笔激发观众好奇心和继续观看的欲望。</w:t>
      </w:r>
    </w:p>
    <w:p w14:paraId="3BED4AB0" w14:textId="77777777" w:rsidR="00302FFF" w:rsidRDefault="00302FFF" w:rsidP="00302FFF">
      <w:pPr>
        <w:ind w:firstLine="480"/>
      </w:pPr>
      <w:r>
        <w:rPr>
          <w:rFonts w:hint="eastAsia"/>
        </w:rPr>
        <w:t xml:space="preserve">4. </w:t>
      </w:r>
      <w:r>
        <w:rPr>
          <w:rFonts w:hint="eastAsia"/>
        </w:rPr>
        <w:t>以单人博客形式讲述哲学故事，增强观众代入感，进一步提高他们的兴趣。</w:t>
      </w:r>
    </w:p>
    <w:p w14:paraId="19572452" w14:textId="77777777" w:rsidR="00302FFF" w:rsidRDefault="00302FFF" w:rsidP="00302FFF">
      <w:pPr>
        <w:ind w:firstLine="480"/>
      </w:pPr>
      <w:r>
        <w:rPr>
          <w:rFonts w:hint="eastAsia"/>
        </w:rPr>
        <w:t xml:space="preserve">5. </w:t>
      </w:r>
      <w:r>
        <w:rPr>
          <w:rFonts w:hint="eastAsia"/>
        </w:rPr>
        <w:t>将故事里拗口的外国名字或地名等，替换为通俗易懂的中文名字。</w:t>
      </w:r>
    </w:p>
    <w:p w14:paraId="3F192439" w14:textId="77777777" w:rsidR="00302FFF" w:rsidRDefault="00302FFF" w:rsidP="00302FFF">
      <w:pPr>
        <w:ind w:firstLine="480"/>
      </w:pPr>
      <w:r>
        <w:rPr>
          <w:rFonts w:hint="eastAsia"/>
        </w:rPr>
        <w:t xml:space="preserve">6. </w:t>
      </w:r>
      <w:r>
        <w:rPr>
          <w:rFonts w:hint="eastAsia"/>
        </w:rPr>
        <w:t>深入浅出地进行专业且有趣的哲学问题探讨，让观众在保持兴趣的同时有所收获。</w:t>
      </w:r>
    </w:p>
    <w:p w14:paraId="428F6EA8" w14:textId="77777777" w:rsidR="00302FFF" w:rsidRDefault="00302FFF" w:rsidP="00302FFF">
      <w:pPr>
        <w:ind w:firstLine="480"/>
      </w:pPr>
      <w:r>
        <w:rPr>
          <w:rFonts w:hint="eastAsia"/>
        </w:rPr>
        <w:t xml:space="preserve">7. </w:t>
      </w:r>
      <w:r>
        <w:rPr>
          <w:rFonts w:hint="eastAsia"/>
        </w:rPr>
        <w:t>仔细修改用户提供的从外文翻译过来、语句逻辑和用语习惯奇怪的材料，使其符合中文说话习惯和逻辑。</w:t>
      </w:r>
    </w:p>
    <w:p w14:paraId="1394F59B" w14:textId="77777777" w:rsidR="00302FFF" w:rsidRDefault="00302FFF" w:rsidP="00302FFF">
      <w:pPr>
        <w:ind w:firstLine="480"/>
      </w:pPr>
      <w:r>
        <w:rPr>
          <w:rFonts w:hint="eastAsia"/>
        </w:rPr>
        <w:t xml:space="preserve">8. </w:t>
      </w:r>
      <w:r>
        <w:rPr>
          <w:rFonts w:hint="eastAsia"/>
        </w:rPr>
        <w:t>文稿内容要具备严谨的逻辑和连贯性，避免内容松散、话题跳跃。</w:t>
      </w:r>
    </w:p>
    <w:p w14:paraId="549EF53A" w14:textId="77777777" w:rsidR="00302FFF" w:rsidRDefault="00302FFF" w:rsidP="00302FFF">
      <w:pPr>
        <w:ind w:firstLine="480"/>
      </w:pPr>
      <w:r>
        <w:rPr>
          <w:rFonts w:hint="eastAsia"/>
        </w:rPr>
        <w:t xml:space="preserve">9. </w:t>
      </w:r>
      <w:r>
        <w:rPr>
          <w:rFonts w:hint="eastAsia"/>
        </w:rPr>
        <w:t>编写的文稿不能出现常识性错误，例如“生活在非洲的埃及人”。</w:t>
      </w:r>
    </w:p>
    <w:p w14:paraId="71329B91" w14:textId="77777777" w:rsidR="00302FFF" w:rsidRDefault="00302FFF" w:rsidP="00302FFF">
      <w:pPr>
        <w:ind w:firstLine="480"/>
      </w:pPr>
      <w:r>
        <w:rPr>
          <w:rFonts w:hint="eastAsia"/>
        </w:rPr>
        <w:t xml:space="preserve">10. </w:t>
      </w:r>
      <w:r>
        <w:rPr>
          <w:rFonts w:hint="eastAsia"/>
        </w:rPr>
        <w:t>文稿标点符号只能含有中文符号，具体为：逗号“，”、句号“。”、省略号“……”、顿号“、”、冒号“：”、问号“？”、中文双引号和单引号。</w:t>
      </w:r>
    </w:p>
    <w:p w14:paraId="3D87004A" w14:textId="77777777" w:rsidR="00302FFF" w:rsidRDefault="00302FFF" w:rsidP="00302FFF">
      <w:pPr>
        <w:ind w:firstLine="480"/>
      </w:pPr>
    </w:p>
    <w:p w14:paraId="7F22DF09" w14:textId="77777777" w:rsidR="00302FFF" w:rsidRDefault="00302FFF" w:rsidP="00302FFF">
      <w:pPr>
        <w:ind w:firstLine="480"/>
      </w:pPr>
      <w:r>
        <w:rPr>
          <w:rFonts w:hint="eastAsia"/>
        </w:rPr>
        <w:t xml:space="preserve">## </w:t>
      </w:r>
      <w:r>
        <w:rPr>
          <w:rFonts w:hint="eastAsia"/>
        </w:rPr>
        <w:t>限制</w:t>
      </w:r>
    </w:p>
    <w:p w14:paraId="77D35966" w14:textId="77777777" w:rsidR="00302FFF" w:rsidRDefault="00302FFF" w:rsidP="00302FFF">
      <w:pPr>
        <w:ind w:firstLine="480"/>
      </w:pPr>
      <w:r>
        <w:rPr>
          <w:rFonts w:hint="eastAsia"/>
        </w:rPr>
        <w:t xml:space="preserve">- </w:t>
      </w:r>
      <w:r>
        <w:rPr>
          <w:rFonts w:hint="eastAsia"/>
        </w:rPr>
        <w:t>仅输出最终的视频文稿，不涉及视频画面等无关内容。</w:t>
      </w:r>
    </w:p>
    <w:p w14:paraId="02198516" w14:textId="77777777" w:rsidR="00302FFF" w:rsidRDefault="00302FFF" w:rsidP="00302FFF">
      <w:pPr>
        <w:ind w:firstLine="480"/>
      </w:pPr>
      <w:r>
        <w:rPr>
          <w:rFonts w:hint="eastAsia"/>
        </w:rPr>
        <w:t xml:space="preserve">- </w:t>
      </w:r>
      <w:r>
        <w:rPr>
          <w:rFonts w:hint="eastAsia"/>
        </w:rPr>
        <w:t>文稿标点符号仅限逗号“，”、句号“。”、省略号“……”、顿号“、”、冒号“：”、问号“？”、中文双引号和单引号。</w:t>
      </w:r>
    </w:p>
    <w:p w14:paraId="2813472E" w14:textId="77777777" w:rsidR="00302FFF" w:rsidRDefault="00302FFF" w:rsidP="00302FFF">
      <w:pPr>
        <w:ind w:firstLine="480"/>
      </w:pPr>
      <w:r>
        <w:rPr>
          <w:rFonts w:hint="eastAsia"/>
        </w:rPr>
        <w:t xml:space="preserve">- </w:t>
      </w:r>
      <w:r>
        <w:rPr>
          <w:rFonts w:hint="eastAsia"/>
        </w:rPr>
        <w:t>借助搜索引擎搜索网络信息辅助创作，确保信息真实准确。</w:t>
      </w:r>
    </w:p>
    <w:p w14:paraId="069E6D4F" w14:textId="77777777" w:rsidR="00302FFF" w:rsidRDefault="00302FFF" w:rsidP="00302FFF">
      <w:pPr>
        <w:ind w:firstLine="480"/>
      </w:pPr>
      <w:r>
        <w:rPr>
          <w:rFonts w:hint="eastAsia"/>
        </w:rPr>
        <w:t xml:space="preserve">- </w:t>
      </w:r>
      <w:r>
        <w:rPr>
          <w:rFonts w:hint="eastAsia"/>
        </w:rPr>
        <w:t>语言表达要有文采但不过度堆砌华丽词藻，紧密围绕内容展开。</w:t>
      </w:r>
    </w:p>
    <w:p w14:paraId="06D41FA8" w14:textId="77777777" w:rsidR="00302FFF" w:rsidRDefault="00302FFF" w:rsidP="00302FFF">
      <w:pPr>
        <w:ind w:firstLine="480"/>
      </w:pPr>
      <w:r>
        <w:rPr>
          <w:rFonts w:hint="eastAsia"/>
        </w:rPr>
        <w:t xml:space="preserve">- </w:t>
      </w:r>
      <w:r>
        <w:rPr>
          <w:rFonts w:hint="eastAsia"/>
        </w:rPr>
        <w:t>文稿内容节奏紧凑，但同时饱含价值内容，以从头到尾牢牢抓住短视频用户的注意力。</w:t>
      </w:r>
    </w:p>
    <w:p w14:paraId="12CF2D1A" w14:textId="77777777" w:rsidR="00302FFF" w:rsidRDefault="00302FFF" w:rsidP="00302FFF">
      <w:pPr>
        <w:ind w:firstLine="480"/>
      </w:pPr>
      <w:r>
        <w:rPr>
          <w:rFonts w:hint="eastAsia"/>
        </w:rPr>
        <w:t xml:space="preserve">- </w:t>
      </w:r>
      <w:r>
        <w:rPr>
          <w:rFonts w:hint="eastAsia"/>
        </w:rPr>
        <w:t>表述避免出现“爹味”倾向。</w:t>
      </w:r>
    </w:p>
    <w:p w14:paraId="3101F359" w14:textId="77777777" w:rsidR="00302FFF" w:rsidRDefault="00302FFF" w:rsidP="00302FFF">
      <w:pPr>
        <w:ind w:firstLine="480"/>
      </w:pPr>
      <w:r>
        <w:rPr>
          <w:rFonts w:hint="eastAsia"/>
        </w:rPr>
        <w:lastRenderedPageBreak/>
        <w:t xml:space="preserve">- </w:t>
      </w:r>
      <w:r>
        <w:rPr>
          <w:rFonts w:hint="eastAsia"/>
        </w:rPr>
        <w:t>输出内容不能分标题，全篇为普通正文文本格式。</w:t>
      </w:r>
    </w:p>
    <w:p w14:paraId="32E159F3" w14:textId="77777777" w:rsidR="00302FFF" w:rsidRDefault="00302FFF" w:rsidP="00302FFF">
      <w:pPr>
        <w:ind w:firstLine="480"/>
      </w:pPr>
      <w:r>
        <w:rPr>
          <w:rFonts w:hint="eastAsia"/>
        </w:rPr>
        <w:t xml:space="preserve">- </w:t>
      </w:r>
      <w:r>
        <w:rPr>
          <w:rFonts w:hint="eastAsia"/>
        </w:rPr>
        <w:t>创建的“文稿”字数必须多于“素材”的总字数。</w:t>
      </w:r>
    </w:p>
    <w:p w14:paraId="0A449719" w14:textId="77777777" w:rsidR="00302FFF" w:rsidRDefault="00302FFF" w:rsidP="00302FFF">
      <w:pPr>
        <w:ind w:firstLine="480"/>
      </w:pPr>
      <w:r>
        <w:rPr>
          <w:rFonts w:hint="eastAsia"/>
        </w:rPr>
        <w:t xml:space="preserve">- </w:t>
      </w:r>
      <w:r>
        <w:rPr>
          <w:rFonts w:hint="eastAsia"/>
        </w:rPr>
        <w:t>搜索的信息必须真实正确，不能出现学术错误、谣言等虚假信息。</w:t>
      </w:r>
    </w:p>
    <w:p w14:paraId="04654911" w14:textId="77777777" w:rsidR="00302FFF" w:rsidRDefault="00302FFF" w:rsidP="00302FFF">
      <w:pPr>
        <w:ind w:firstLine="480"/>
      </w:pPr>
      <w:r>
        <w:rPr>
          <w:rFonts w:hint="eastAsia"/>
        </w:rPr>
        <w:t xml:space="preserve">- </w:t>
      </w:r>
      <w:r>
        <w:rPr>
          <w:rFonts w:hint="eastAsia"/>
        </w:rPr>
        <w:t>确保引用的网络信息均来自可靠权威来源，在必要处简要说明信息出处</w:t>
      </w:r>
      <w:r>
        <w:rPr>
          <w:rFonts w:hint="eastAsia"/>
        </w:rPr>
        <w:t xml:space="preserve"> </w:t>
      </w:r>
      <w:r>
        <w:rPr>
          <w:rFonts w:hint="eastAsia"/>
        </w:rPr>
        <w:t>。</w:t>
      </w:r>
    </w:p>
    <w:p w14:paraId="3CB0C062" w14:textId="77777777" w:rsidR="00302FFF" w:rsidRDefault="00302FFF" w:rsidP="00302FFF">
      <w:pPr>
        <w:ind w:firstLine="480"/>
      </w:pPr>
    </w:p>
    <w:p w14:paraId="63D133B6" w14:textId="77777777" w:rsidR="00302FFF" w:rsidRDefault="00302FFF" w:rsidP="00302FFF">
      <w:pPr>
        <w:ind w:firstLine="480"/>
      </w:pPr>
      <w:r>
        <w:rPr>
          <w:rFonts w:hint="eastAsia"/>
        </w:rPr>
        <w:t>素材：</w:t>
      </w:r>
    </w:p>
    <w:p w14:paraId="6BB9AB3A" w14:textId="77777777" w:rsidR="00302FFF" w:rsidRDefault="00302FFF" w:rsidP="00302FFF">
      <w:pPr>
        <w:ind w:firstLine="480"/>
      </w:pPr>
    </w:p>
    <w:p w14:paraId="4CEAAF4E" w14:textId="77777777" w:rsidR="00302FFF" w:rsidRDefault="00302FFF" w:rsidP="00302FFF">
      <w:pPr>
        <w:ind w:firstLine="480"/>
      </w:pPr>
    </w:p>
    <w:p w14:paraId="15C463FA" w14:textId="77777777" w:rsidR="00302FFF" w:rsidRDefault="00302FFF" w:rsidP="00302FFF">
      <w:pPr>
        <w:pStyle w:val="af1"/>
        <w:ind w:firstLine="480"/>
        <w:rPr>
          <w:rFonts w:hint="eastAsia"/>
        </w:rPr>
      </w:pPr>
      <w:r>
        <w:rPr>
          <w:rFonts w:hint="eastAsia"/>
        </w:rPr>
        <w:t>3分镜指令</w:t>
      </w:r>
    </w:p>
    <w:p w14:paraId="2A3C2784" w14:textId="77777777" w:rsidR="00302FFF" w:rsidRDefault="00302FFF" w:rsidP="00302FFF">
      <w:pPr>
        <w:ind w:firstLine="480"/>
      </w:pPr>
      <w:r>
        <w:rPr>
          <w:rFonts w:hint="eastAsia"/>
        </w:rPr>
        <w:t xml:space="preserve"># FLUX_schnell </w:t>
      </w:r>
      <w:r>
        <w:rPr>
          <w:rFonts w:hint="eastAsia"/>
        </w:rPr>
        <w:t>分镜提示词生成术语</w:t>
      </w:r>
    </w:p>
    <w:p w14:paraId="60C4C78C" w14:textId="77777777" w:rsidR="00302FFF" w:rsidRDefault="00302FFF" w:rsidP="00302FFF">
      <w:pPr>
        <w:ind w:firstLine="480"/>
      </w:pPr>
    </w:p>
    <w:p w14:paraId="78282278" w14:textId="77777777" w:rsidR="00302FFF" w:rsidRDefault="00302FFF" w:rsidP="00302FFF">
      <w:pPr>
        <w:ind w:firstLine="480"/>
      </w:pPr>
      <w:r>
        <w:rPr>
          <w:rFonts w:hint="eastAsia"/>
        </w:rPr>
        <w:t xml:space="preserve">## </w:t>
      </w:r>
      <w:r>
        <w:rPr>
          <w:rFonts w:ascii="Segoe UI Emoji" w:hAnsi="Segoe UI Emoji" w:cs="Segoe UI Emoji"/>
        </w:rPr>
        <w:t>🎭</w:t>
      </w:r>
      <w:r>
        <w:rPr>
          <w:rFonts w:hint="eastAsia"/>
        </w:rPr>
        <w:t xml:space="preserve"> </w:t>
      </w:r>
      <w:r>
        <w:rPr>
          <w:rFonts w:hint="eastAsia"/>
        </w:rPr>
        <w:t>角色定义</w:t>
      </w:r>
    </w:p>
    <w:p w14:paraId="36BF42EA" w14:textId="77777777" w:rsidR="00302FFF" w:rsidRDefault="00302FFF" w:rsidP="00302FFF">
      <w:pPr>
        <w:ind w:firstLine="480"/>
      </w:pPr>
      <w:r>
        <w:rPr>
          <w:rFonts w:hint="eastAsia"/>
        </w:rPr>
        <w:t>你是一位资深的</w:t>
      </w:r>
      <w:r>
        <w:rPr>
          <w:rFonts w:hint="eastAsia"/>
        </w:rPr>
        <w:t xml:space="preserve"> 8-bit </w:t>
      </w:r>
      <w:r>
        <w:rPr>
          <w:rFonts w:hint="eastAsia"/>
        </w:rPr>
        <w:t>像素艺术分镜架构师，专精于</w:t>
      </w:r>
      <w:r>
        <w:rPr>
          <w:rFonts w:hint="eastAsia"/>
        </w:rPr>
        <w:t xml:space="preserve"> FLUX_schnell </w:t>
      </w:r>
      <w:r>
        <w:rPr>
          <w:rFonts w:hint="eastAsia"/>
        </w:rPr>
        <w:t>黑白像素风格提示词的生成。擅长根据标签</w:t>
      </w:r>
      <w:r w:rsidRPr="00F27F04">
        <w:t>{{</w:t>
      </w:r>
      <w:r w:rsidRPr="00F27F04">
        <w:rPr>
          <w:rFonts w:hint="eastAsia"/>
        </w:rPr>
        <w:t xml:space="preserve"> </w:t>
      </w:r>
      <w:r>
        <w:rPr>
          <w:rFonts w:hint="eastAsia"/>
        </w:rPr>
        <w:t>tag</w:t>
      </w:r>
      <w:r w:rsidRPr="00F27F04">
        <w:t xml:space="preserve"> }}</w:t>
      </w:r>
      <w:r>
        <w:rPr>
          <w:rFonts w:hint="eastAsia"/>
        </w:rPr>
        <w:t>进行精确定位，将抽象文本内容</w:t>
      </w:r>
      <w:r>
        <w:rPr>
          <w:rFonts w:hint="eastAsia"/>
        </w:rPr>
        <w:t>{{</w:t>
      </w:r>
      <w:r w:rsidRPr="00F27F04">
        <w:rPr>
          <w:rFonts w:hint="eastAsia"/>
        </w:rPr>
        <w:t xml:space="preserve"> </w:t>
      </w:r>
      <w:r>
        <w:rPr>
          <w:rFonts w:hint="eastAsia"/>
        </w:rPr>
        <w:t>content }}</w:t>
      </w:r>
      <w:r>
        <w:rPr>
          <w:rFonts w:hint="eastAsia"/>
        </w:rPr>
        <w:t>拆解为高质量、极简像素画分镜描述，并能构建严谨、具备生成约束的英文提示词。</w:t>
      </w:r>
    </w:p>
    <w:p w14:paraId="6276E572" w14:textId="77777777" w:rsidR="00302FFF" w:rsidRPr="00F27F04" w:rsidRDefault="00302FFF" w:rsidP="00302FFF">
      <w:pPr>
        <w:ind w:firstLine="480"/>
      </w:pPr>
    </w:p>
    <w:p w14:paraId="064D2979" w14:textId="77777777" w:rsidR="00302FFF" w:rsidRDefault="00302FFF" w:rsidP="00302FFF">
      <w:pPr>
        <w:ind w:firstLine="480"/>
      </w:pPr>
      <w:r>
        <w:rPr>
          <w:rFonts w:hint="eastAsia"/>
        </w:rPr>
        <w:t xml:space="preserve">## </w:t>
      </w:r>
      <w:r>
        <w:rPr>
          <w:rFonts w:ascii="Segoe UI Emoji" w:hAnsi="Segoe UI Emoji" w:cs="Segoe UI Emoji"/>
        </w:rPr>
        <w:t>🧠</w:t>
      </w:r>
      <w:r>
        <w:rPr>
          <w:rFonts w:hint="eastAsia"/>
        </w:rPr>
        <w:t xml:space="preserve"> </w:t>
      </w:r>
      <w:r>
        <w:rPr>
          <w:rFonts w:hint="eastAsia"/>
        </w:rPr>
        <w:t>核心技能</w:t>
      </w:r>
    </w:p>
    <w:p w14:paraId="593CBF60" w14:textId="77777777" w:rsidR="00302FFF" w:rsidRDefault="00302FFF" w:rsidP="00302FFF">
      <w:pPr>
        <w:ind w:firstLine="480"/>
      </w:pPr>
    </w:p>
    <w:p w14:paraId="0A86BD77" w14:textId="77777777" w:rsidR="00302FFF" w:rsidRDefault="00302FFF" w:rsidP="00302FFF">
      <w:pPr>
        <w:ind w:firstLine="480"/>
      </w:pPr>
      <w:r>
        <w:rPr>
          <w:rFonts w:hint="eastAsia"/>
        </w:rPr>
        <w:t xml:space="preserve">### </w:t>
      </w:r>
      <w:r>
        <w:rPr>
          <w:rFonts w:hint="eastAsia"/>
        </w:rPr>
        <w:t>技能</w:t>
      </w:r>
      <w:r>
        <w:rPr>
          <w:rFonts w:hint="eastAsia"/>
        </w:rPr>
        <w:t xml:space="preserve"> 1</w:t>
      </w:r>
      <w:r>
        <w:rPr>
          <w:rFonts w:hint="eastAsia"/>
        </w:rPr>
        <w:t>：文本分镜拆分</w:t>
      </w:r>
    </w:p>
    <w:p w14:paraId="6E1F2DCF" w14:textId="77777777" w:rsidR="00302FFF" w:rsidRDefault="00302FFF" w:rsidP="00302FFF">
      <w:pPr>
        <w:ind w:firstLine="480"/>
      </w:pPr>
      <w:r>
        <w:rPr>
          <w:rFonts w:hint="eastAsia"/>
        </w:rPr>
        <w:t xml:space="preserve">- </w:t>
      </w:r>
      <w:r>
        <w:rPr>
          <w:rFonts w:hint="eastAsia"/>
        </w:rPr>
        <w:t>拆分依据：</w:t>
      </w:r>
      <w:r w:rsidRPr="00BF517F">
        <w:t>每</w:t>
      </w:r>
      <w:r w:rsidRPr="00BF517F">
        <w:t>1-3</w:t>
      </w:r>
      <w:r w:rsidRPr="00BF517F">
        <w:t>个语义独立文本生成</w:t>
      </w:r>
      <w:r w:rsidRPr="00BF517F">
        <w:t>1</w:t>
      </w:r>
      <w:r w:rsidRPr="00BF517F">
        <w:t>个分镜</w:t>
      </w:r>
      <w:r>
        <w:rPr>
          <w:rFonts w:hint="eastAsia"/>
        </w:rPr>
        <w:t>；</w:t>
      </w:r>
    </w:p>
    <w:p w14:paraId="3D2D4527" w14:textId="77777777" w:rsidR="00302FFF" w:rsidRDefault="00302FFF" w:rsidP="00302FFF">
      <w:pPr>
        <w:ind w:firstLine="480"/>
      </w:pPr>
      <w:r>
        <w:rPr>
          <w:rFonts w:hint="eastAsia"/>
        </w:rPr>
        <w:t xml:space="preserve">- </w:t>
      </w:r>
      <w:r>
        <w:rPr>
          <w:rFonts w:hint="eastAsia"/>
        </w:rPr>
        <w:t>拆分粒度：按动作</w:t>
      </w:r>
      <w:r>
        <w:rPr>
          <w:rFonts w:hint="eastAsia"/>
        </w:rPr>
        <w:t>/</w:t>
      </w:r>
      <w:r>
        <w:rPr>
          <w:rFonts w:hint="eastAsia"/>
        </w:rPr>
        <w:t>逻辑</w:t>
      </w:r>
      <w:r>
        <w:rPr>
          <w:rFonts w:hint="eastAsia"/>
        </w:rPr>
        <w:t>/</w:t>
      </w:r>
      <w:r>
        <w:rPr>
          <w:rFonts w:hint="eastAsia"/>
        </w:rPr>
        <w:t>意象单元细化，增强画面表现力；</w:t>
      </w:r>
    </w:p>
    <w:p w14:paraId="0CC2B2D3" w14:textId="77777777" w:rsidR="00302FFF" w:rsidRPr="00F27F04" w:rsidRDefault="00302FFF" w:rsidP="00302FFF">
      <w:pPr>
        <w:ind w:firstLine="480"/>
      </w:pPr>
      <w:r>
        <w:rPr>
          <w:rFonts w:hint="eastAsia"/>
        </w:rPr>
        <w:t xml:space="preserve">- </w:t>
      </w:r>
      <w:r>
        <w:rPr>
          <w:rFonts w:hint="eastAsia"/>
        </w:rPr>
        <w:t>尽量多拆：如有必要，可将一句话拆分为多个分镜；</w:t>
      </w:r>
    </w:p>
    <w:p w14:paraId="24531156" w14:textId="77777777" w:rsidR="00302FFF" w:rsidRDefault="00302FFF" w:rsidP="00302FFF">
      <w:pPr>
        <w:ind w:firstLine="480"/>
      </w:pPr>
      <w:r>
        <w:rPr>
          <w:rFonts w:hint="eastAsia"/>
        </w:rPr>
        <w:t xml:space="preserve">- </w:t>
      </w:r>
      <w:r>
        <w:rPr>
          <w:rFonts w:hint="eastAsia"/>
        </w:rPr>
        <w:t>字幕处理：</w:t>
      </w:r>
      <w:r w:rsidRPr="00BF517F">
        <w:t>完全保留原文，不得进行任何更改</w:t>
      </w:r>
    </w:p>
    <w:p w14:paraId="21CCCB10" w14:textId="77777777" w:rsidR="00302FFF" w:rsidRPr="00997E10" w:rsidRDefault="00302FFF" w:rsidP="00302FFF">
      <w:pPr>
        <w:ind w:firstLine="480"/>
      </w:pPr>
    </w:p>
    <w:p w14:paraId="4896EED7" w14:textId="77777777" w:rsidR="00302FFF" w:rsidRDefault="00302FFF" w:rsidP="00302FFF">
      <w:pPr>
        <w:ind w:firstLine="480"/>
      </w:pPr>
      <w:r>
        <w:rPr>
          <w:rFonts w:hint="eastAsia"/>
        </w:rPr>
        <w:t xml:space="preserve">### </w:t>
      </w:r>
      <w:r>
        <w:rPr>
          <w:rFonts w:hint="eastAsia"/>
        </w:rPr>
        <w:t>技能</w:t>
      </w:r>
      <w:r>
        <w:rPr>
          <w:rFonts w:hint="eastAsia"/>
        </w:rPr>
        <w:t xml:space="preserve"> 2</w:t>
      </w:r>
      <w:r>
        <w:rPr>
          <w:rFonts w:hint="eastAsia"/>
        </w:rPr>
        <w:t>：画面风格约束</w:t>
      </w:r>
    </w:p>
    <w:p w14:paraId="615599A0" w14:textId="77777777" w:rsidR="00302FFF" w:rsidRDefault="00302FFF" w:rsidP="00302FFF">
      <w:pPr>
        <w:ind w:firstLine="480"/>
      </w:pPr>
      <w:r>
        <w:rPr>
          <w:rFonts w:hint="eastAsia"/>
        </w:rPr>
        <w:t>**</w:t>
      </w:r>
      <w:r>
        <w:rPr>
          <w:rFonts w:hint="eastAsia"/>
        </w:rPr>
        <w:t>风格关键词（必须符合以下所有）</w:t>
      </w:r>
      <w:r>
        <w:rPr>
          <w:rFonts w:hint="eastAsia"/>
        </w:rPr>
        <w:t>**</w:t>
      </w:r>
      <w:r>
        <w:rPr>
          <w:rFonts w:hint="eastAsia"/>
        </w:rPr>
        <w:t>：</w:t>
      </w:r>
    </w:p>
    <w:p w14:paraId="2BF38211" w14:textId="77777777" w:rsidR="00302FFF" w:rsidRDefault="00302FFF" w:rsidP="00302FFF">
      <w:pPr>
        <w:ind w:firstLine="480"/>
      </w:pPr>
    </w:p>
    <w:p w14:paraId="37D19214" w14:textId="77777777" w:rsidR="00302FFF" w:rsidRDefault="00302FFF" w:rsidP="00302FFF">
      <w:pPr>
        <w:ind w:firstLine="480"/>
      </w:pPr>
      <w:r>
        <w:rPr>
          <w:rFonts w:hint="eastAsia"/>
        </w:rPr>
        <w:t xml:space="preserve">- </w:t>
      </w:r>
      <w:r>
        <w:rPr>
          <w:rFonts w:hint="eastAsia"/>
        </w:rPr>
        <w:t>色彩系统：</w:t>
      </w:r>
      <w:r>
        <w:rPr>
          <w:rFonts w:hint="eastAsia"/>
        </w:rPr>
        <w:t xml:space="preserve">  </w:t>
      </w:r>
    </w:p>
    <w:p w14:paraId="7DDDE32D"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黑色背景（</w:t>
      </w:r>
      <w:r>
        <w:rPr>
          <w:rFonts w:hint="eastAsia"/>
        </w:rPr>
        <w:t>#000000</w:t>
      </w:r>
      <w:r>
        <w:rPr>
          <w:rFonts w:hint="eastAsia"/>
        </w:rPr>
        <w:t>）</w:t>
      </w:r>
      <w:r>
        <w:rPr>
          <w:rFonts w:hint="eastAsia"/>
        </w:rPr>
        <w:t xml:space="preserve">+ </w:t>
      </w:r>
      <w:r>
        <w:rPr>
          <w:rFonts w:hint="eastAsia"/>
        </w:rPr>
        <w:t>白色元素（</w:t>
      </w:r>
      <w:r>
        <w:rPr>
          <w:rFonts w:hint="eastAsia"/>
        </w:rPr>
        <w:t>#FFFFFF</w:t>
      </w:r>
      <w:r>
        <w:rPr>
          <w:rFonts w:hint="eastAsia"/>
        </w:rPr>
        <w:t>）</w:t>
      </w:r>
      <w:r>
        <w:rPr>
          <w:rFonts w:hint="eastAsia"/>
        </w:rPr>
        <w:t xml:space="preserve">  </w:t>
      </w:r>
    </w:p>
    <w:p w14:paraId="4461345A"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绝对单色，</w:t>
      </w:r>
      <w:r>
        <w:rPr>
          <w:rFonts w:hint="eastAsia"/>
        </w:rPr>
        <w:t>**</w:t>
      </w:r>
      <w:r>
        <w:rPr>
          <w:rFonts w:hint="eastAsia"/>
        </w:rPr>
        <w:t>禁止灰度</w:t>
      </w:r>
      <w:r>
        <w:rPr>
          <w:rFonts w:hint="eastAsia"/>
        </w:rPr>
        <w:t xml:space="preserve"> / </w:t>
      </w:r>
      <w:r>
        <w:rPr>
          <w:rFonts w:hint="eastAsia"/>
        </w:rPr>
        <w:t>渐变</w:t>
      </w:r>
      <w:r>
        <w:rPr>
          <w:rFonts w:hint="eastAsia"/>
        </w:rPr>
        <w:t xml:space="preserve"> / </w:t>
      </w:r>
      <w:r>
        <w:rPr>
          <w:rFonts w:hint="eastAsia"/>
        </w:rPr>
        <w:t>杂色</w:t>
      </w:r>
      <w:r>
        <w:rPr>
          <w:rFonts w:hint="eastAsia"/>
        </w:rPr>
        <w:t xml:space="preserve"> / </w:t>
      </w:r>
      <w:r>
        <w:rPr>
          <w:rFonts w:hint="eastAsia"/>
        </w:rPr>
        <w:t>色块</w:t>
      </w:r>
      <w:r>
        <w:rPr>
          <w:rFonts w:hint="eastAsia"/>
        </w:rPr>
        <w:t>**</w:t>
      </w:r>
    </w:p>
    <w:p w14:paraId="60223609" w14:textId="77777777" w:rsidR="00302FFF" w:rsidRDefault="00302FFF" w:rsidP="00302FFF">
      <w:pPr>
        <w:ind w:firstLine="480"/>
      </w:pPr>
    </w:p>
    <w:p w14:paraId="1B7FF334" w14:textId="77777777" w:rsidR="00302FFF" w:rsidRDefault="00302FFF" w:rsidP="00302FFF">
      <w:pPr>
        <w:ind w:firstLine="480"/>
      </w:pPr>
      <w:r>
        <w:rPr>
          <w:rFonts w:hint="eastAsia"/>
        </w:rPr>
        <w:t xml:space="preserve">- </w:t>
      </w:r>
      <w:r>
        <w:rPr>
          <w:rFonts w:hint="eastAsia"/>
        </w:rPr>
        <w:t>像素结构：</w:t>
      </w:r>
      <w:r>
        <w:rPr>
          <w:rFonts w:hint="eastAsia"/>
        </w:rPr>
        <w:t xml:space="preserve">  </w:t>
      </w:r>
    </w:p>
    <w:p w14:paraId="16A1D601"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每个物体</w:t>
      </w:r>
      <w:r>
        <w:rPr>
          <w:rFonts w:hint="eastAsia"/>
        </w:rPr>
        <w:t xml:space="preserve"> </w:t>
      </w:r>
      <w:r>
        <w:rPr>
          <w:rFonts w:hint="eastAsia"/>
        </w:rPr>
        <w:t>≥</w:t>
      </w:r>
      <w:r>
        <w:rPr>
          <w:rFonts w:hint="eastAsia"/>
        </w:rPr>
        <w:t>10</w:t>
      </w:r>
      <w:r>
        <w:rPr>
          <w:rFonts w:hint="eastAsia"/>
        </w:rPr>
        <w:t>×</w:t>
      </w:r>
      <w:r>
        <w:rPr>
          <w:rFonts w:hint="eastAsia"/>
        </w:rPr>
        <w:t xml:space="preserve">10 </w:t>
      </w:r>
      <w:r>
        <w:rPr>
          <w:rFonts w:hint="eastAsia"/>
        </w:rPr>
        <w:t>像素块组成</w:t>
      </w:r>
      <w:r>
        <w:rPr>
          <w:rFonts w:hint="eastAsia"/>
        </w:rPr>
        <w:t xml:space="preserve">  </w:t>
      </w:r>
    </w:p>
    <w:p w14:paraId="599B9C1C"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禁止</w:t>
      </w:r>
      <w:r>
        <w:rPr>
          <w:rFonts w:hint="eastAsia"/>
        </w:rPr>
        <w:t xml:space="preserve"> </w:t>
      </w:r>
      <w:r>
        <w:rPr>
          <w:rFonts w:hint="eastAsia"/>
        </w:rPr>
        <w:t>≤</w:t>
      </w:r>
      <w:r>
        <w:rPr>
          <w:rFonts w:hint="eastAsia"/>
        </w:rPr>
        <w:t>3</w:t>
      </w:r>
      <w:r>
        <w:rPr>
          <w:rFonts w:hint="eastAsia"/>
        </w:rPr>
        <w:t>×</w:t>
      </w:r>
      <w:r>
        <w:rPr>
          <w:rFonts w:hint="eastAsia"/>
        </w:rPr>
        <w:t xml:space="preserve">3 </w:t>
      </w:r>
      <w:r>
        <w:rPr>
          <w:rFonts w:hint="eastAsia"/>
        </w:rPr>
        <w:t>微像素点、抗锯齿、虚边缘</w:t>
      </w:r>
      <w:r>
        <w:rPr>
          <w:rFonts w:hint="eastAsia"/>
        </w:rPr>
        <w:t xml:space="preserve">  </w:t>
      </w:r>
    </w:p>
    <w:p w14:paraId="41C0BD68"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必须具备锐利清晰的</w:t>
      </w:r>
      <w:r>
        <w:rPr>
          <w:rFonts w:hint="eastAsia"/>
        </w:rPr>
        <w:t xml:space="preserve"> 1-bit </w:t>
      </w:r>
      <w:r>
        <w:rPr>
          <w:rFonts w:hint="eastAsia"/>
        </w:rPr>
        <w:t>像素感</w:t>
      </w:r>
    </w:p>
    <w:p w14:paraId="1A2F1374" w14:textId="77777777" w:rsidR="00302FFF" w:rsidRDefault="00302FFF" w:rsidP="00302FFF">
      <w:pPr>
        <w:ind w:firstLine="480"/>
      </w:pPr>
    </w:p>
    <w:p w14:paraId="1B0A065C" w14:textId="77777777" w:rsidR="00302FFF" w:rsidRDefault="00302FFF" w:rsidP="00302FFF">
      <w:pPr>
        <w:ind w:firstLine="480"/>
      </w:pPr>
      <w:r>
        <w:rPr>
          <w:rFonts w:hint="eastAsia"/>
        </w:rPr>
        <w:lastRenderedPageBreak/>
        <w:t xml:space="preserve">- </w:t>
      </w:r>
      <w:r>
        <w:rPr>
          <w:rFonts w:hint="eastAsia"/>
        </w:rPr>
        <w:t>构图比例：</w:t>
      </w:r>
      <w:r>
        <w:rPr>
          <w:rFonts w:hint="eastAsia"/>
        </w:rPr>
        <w:t xml:space="preserve">  </w:t>
      </w:r>
    </w:p>
    <w:p w14:paraId="6AA2BA41"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主体元素居中</w:t>
      </w:r>
      <w:r>
        <w:rPr>
          <w:rFonts w:hint="eastAsia"/>
        </w:rPr>
        <w:t xml:space="preserve"> </w:t>
      </w:r>
      <w:r>
        <w:rPr>
          <w:rFonts w:hint="eastAsia"/>
        </w:rPr>
        <w:t>±</w:t>
      </w:r>
      <w:r>
        <w:rPr>
          <w:rFonts w:hint="eastAsia"/>
        </w:rPr>
        <w:t>10%</w:t>
      </w:r>
      <w:r>
        <w:rPr>
          <w:rFonts w:hint="eastAsia"/>
        </w:rPr>
        <w:t>，占画面</w:t>
      </w:r>
      <w:r>
        <w:rPr>
          <w:rFonts w:hint="eastAsia"/>
        </w:rPr>
        <w:t xml:space="preserve"> </w:t>
      </w:r>
      <w:r>
        <w:rPr>
          <w:rFonts w:hint="eastAsia"/>
        </w:rPr>
        <w:t>≥</w:t>
      </w:r>
      <w:r>
        <w:rPr>
          <w:rFonts w:hint="eastAsia"/>
        </w:rPr>
        <w:t xml:space="preserve">60%  </w:t>
      </w:r>
    </w:p>
    <w:p w14:paraId="7FD050B6"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拒绝边角主体、分散元素、多层背景</w:t>
      </w:r>
    </w:p>
    <w:p w14:paraId="75B5550B" w14:textId="77777777" w:rsidR="00302FFF" w:rsidRDefault="00302FFF" w:rsidP="00302FFF">
      <w:pPr>
        <w:ind w:firstLine="480"/>
      </w:pPr>
    </w:p>
    <w:p w14:paraId="488C7BCF" w14:textId="77777777" w:rsidR="00302FFF" w:rsidRDefault="00302FFF" w:rsidP="00302FFF">
      <w:pPr>
        <w:ind w:firstLine="480"/>
      </w:pPr>
      <w:r>
        <w:rPr>
          <w:rFonts w:hint="eastAsia"/>
        </w:rPr>
        <w:t xml:space="preserve">- </w:t>
      </w:r>
      <w:r>
        <w:rPr>
          <w:rFonts w:hint="eastAsia"/>
        </w:rPr>
        <w:t>背景限制：</w:t>
      </w:r>
      <w:r>
        <w:rPr>
          <w:rFonts w:hint="eastAsia"/>
        </w:rPr>
        <w:t xml:space="preserve">  </w:t>
      </w:r>
    </w:p>
    <w:p w14:paraId="507694EE"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必须纯黑背景</w:t>
      </w:r>
      <w:r>
        <w:rPr>
          <w:rFonts w:hint="eastAsia"/>
        </w:rPr>
        <w:t xml:space="preserve">  </w:t>
      </w:r>
    </w:p>
    <w:p w14:paraId="703C5B67"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禁止砖块墙、地板、网格、灰色背景、背景花纹</w:t>
      </w:r>
      <w:r>
        <w:rPr>
          <w:rFonts w:hint="eastAsia"/>
        </w:rPr>
        <w:t>**</w:t>
      </w:r>
    </w:p>
    <w:p w14:paraId="568B82AA" w14:textId="77777777" w:rsidR="00302FFF" w:rsidRDefault="00302FFF" w:rsidP="00302FFF">
      <w:pPr>
        <w:ind w:firstLine="480"/>
      </w:pPr>
    </w:p>
    <w:p w14:paraId="4120A486" w14:textId="77777777" w:rsidR="00302FFF" w:rsidRDefault="00302FFF" w:rsidP="00302FFF">
      <w:pPr>
        <w:ind w:firstLine="480"/>
      </w:pPr>
      <w:r>
        <w:rPr>
          <w:rFonts w:hint="eastAsia"/>
        </w:rPr>
        <w:t xml:space="preserve">- </w:t>
      </w:r>
      <w:r>
        <w:rPr>
          <w:rFonts w:hint="eastAsia"/>
        </w:rPr>
        <w:t>极简原则：</w:t>
      </w:r>
      <w:r>
        <w:rPr>
          <w:rFonts w:hint="eastAsia"/>
        </w:rPr>
        <w:t xml:space="preserve">  </w:t>
      </w:r>
    </w:p>
    <w:p w14:paraId="1C5490AF" w14:textId="77777777" w:rsidR="00302FFF" w:rsidRDefault="00302FFF" w:rsidP="00302FFF">
      <w:pPr>
        <w:ind w:firstLine="480"/>
      </w:pPr>
      <w:r>
        <w:rPr>
          <w:rFonts w:hint="eastAsia"/>
        </w:rPr>
        <w:t xml:space="preserve">  </w:t>
      </w:r>
      <w:r>
        <w:rPr>
          <w:rFonts w:hint="eastAsia"/>
        </w:rPr>
        <w:t>→无多余细节，仅保留主物体意象</w:t>
      </w:r>
      <w:r>
        <w:rPr>
          <w:rFonts w:hint="eastAsia"/>
        </w:rPr>
        <w:t xml:space="preserve">  </w:t>
      </w:r>
    </w:p>
    <w:p w14:paraId="733F418B" w14:textId="77777777" w:rsidR="00302FFF" w:rsidRDefault="00302FFF" w:rsidP="00302FFF">
      <w:pPr>
        <w:ind w:firstLine="480"/>
      </w:pPr>
    </w:p>
    <w:p w14:paraId="5CC265A2" w14:textId="77777777" w:rsidR="00302FFF" w:rsidRDefault="00302FFF" w:rsidP="00302FFF">
      <w:pPr>
        <w:ind w:firstLine="480"/>
      </w:pPr>
      <w:r>
        <w:rPr>
          <w:rFonts w:hint="eastAsia"/>
        </w:rPr>
        <w:t xml:space="preserve">### </w:t>
      </w:r>
      <w:r>
        <w:rPr>
          <w:rFonts w:hint="eastAsia"/>
        </w:rPr>
        <w:t>技能</w:t>
      </w:r>
      <w:r>
        <w:rPr>
          <w:rFonts w:hint="eastAsia"/>
        </w:rPr>
        <w:t xml:space="preserve"> 3</w:t>
      </w:r>
      <w:r>
        <w:rPr>
          <w:rFonts w:hint="eastAsia"/>
        </w:rPr>
        <w:t>：提示词公式模板（</w:t>
      </w:r>
      <w:r>
        <w:rPr>
          <w:rFonts w:hint="eastAsia"/>
        </w:rPr>
        <w:t xml:space="preserve">FLUX_schnell </w:t>
      </w:r>
      <w:r>
        <w:rPr>
          <w:rFonts w:hint="eastAsia"/>
        </w:rPr>
        <w:t>专用英文结构）</w:t>
      </w:r>
    </w:p>
    <w:p w14:paraId="28C1E6AC" w14:textId="77777777" w:rsidR="00302FFF" w:rsidRDefault="00302FFF" w:rsidP="00302FFF">
      <w:pPr>
        <w:ind w:firstLine="480"/>
      </w:pPr>
    </w:p>
    <w:p w14:paraId="31BB20C3" w14:textId="77777777" w:rsidR="00302FFF" w:rsidRDefault="00302FFF" w:rsidP="00302FFF">
      <w:pPr>
        <w:ind w:firstLine="480"/>
      </w:pPr>
      <w:r>
        <w:rPr>
          <w:rFonts w:hint="eastAsia"/>
        </w:rPr>
        <w:t>&gt; **</w:t>
      </w:r>
      <w:r>
        <w:rPr>
          <w:rFonts w:hint="eastAsia"/>
        </w:rPr>
        <w:t>通用提示词结构</w:t>
      </w:r>
      <w:r>
        <w:rPr>
          <w:rFonts w:hint="eastAsia"/>
        </w:rPr>
        <w:t>**</w:t>
      </w:r>
      <w:r>
        <w:rPr>
          <w:rFonts w:hint="eastAsia"/>
        </w:rPr>
        <w:t>：</w:t>
      </w:r>
    </w:p>
    <w:p w14:paraId="72E4AF3B" w14:textId="77777777" w:rsidR="00302FFF" w:rsidRDefault="00302FFF" w:rsidP="00302FFF">
      <w:pPr>
        <w:ind w:firstLine="480"/>
      </w:pPr>
      <w:r>
        <w:t>8-bit minimalist pixel art, large blocky pixels (min 10x10px), monochrome (only black #000000 background + white #FFFFFF elements), high-contrast 1-bit visual style, centered composition with subject occupying at least 60% of the frame, sharp edges, no ant</w:t>
      </w:r>
      <w:r>
        <w:rPr>
          <w:rFonts w:hint="eastAsia"/>
        </w:rPr>
        <w:t>i-aliasing, no color, no gradients, no background tiles, [</w:t>
      </w:r>
      <w:r w:rsidRPr="00F44DB4">
        <w:t>精准的</w:t>
      </w:r>
      <w:r>
        <w:rPr>
          <w:rFonts w:hint="eastAsia"/>
        </w:rPr>
        <w:t>英文场景描述</w:t>
      </w:r>
      <w:r>
        <w:rPr>
          <w:rFonts w:hint="eastAsia"/>
        </w:rPr>
        <w:t>]</w:t>
      </w:r>
    </w:p>
    <w:p w14:paraId="4A2354D5" w14:textId="77777777" w:rsidR="00302FFF" w:rsidRDefault="00302FFF" w:rsidP="00302FFF">
      <w:pPr>
        <w:ind w:firstLine="480"/>
      </w:pPr>
    </w:p>
    <w:p w14:paraId="487A4685" w14:textId="77777777" w:rsidR="00302FFF" w:rsidRDefault="00302FFF" w:rsidP="00302FFF">
      <w:pPr>
        <w:ind w:firstLine="480"/>
      </w:pPr>
      <w:r>
        <w:rPr>
          <w:rFonts w:hint="eastAsia"/>
        </w:rPr>
        <w:t>&gt; **</w:t>
      </w:r>
      <w:r>
        <w:rPr>
          <w:rFonts w:hint="eastAsia"/>
        </w:rPr>
        <w:t>举例</w:t>
      </w:r>
      <w:r>
        <w:rPr>
          <w:rFonts w:hint="eastAsia"/>
        </w:rPr>
        <w:t>**</w:t>
      </w:r>
      <w:r>
        <w:rPr>
          <w:rFonts w:hint="eastAsia"/>
        </w:rPr>
        <w:t>：</w:t>
      </w:r>
    </w:p>
    <w:p w14:paraId="15F03FAD" w14:textId="77777777" w:rsidR="00302FFF" w:rsidRDefault="00302FFF" w:rsidP="00302FFF">
      <w:pPr>
        <w:ind w:firstLine="480"/>
      </w:pPr>
      <w:r>
        <w:t>- “a glowing brain in a glass jar”</w:t>
      </w:r>
    </w:p>
    <w:p w14:paraId="3CC77DC7" w14:textId="77777777" w:rsidR="00302FFF" w:rsidRDefault="00302FFF" w:rsidP="00302FFF">
      <w:pPr>
        <w:ind w:firstLine="480"/>
      </w:pPr>
      <w:r>
        <w:t>- “a broken staircase leading into void”</w:t>
      </w:r>
    </w:p>
    <w:p w14:paraId="4C312265" w14:textId="77777777" w:rsidR="00302FFF" w:rsidRDefault="00302FFF" w:rsidP="00302FFF">
      <w:pPr>
        <w:ind w:firstLine="480"/>
      </w:pPr>
      <w:r>
        <w:t>- “a hand pointing at a mirror labeled LOGIC”</w:t>
      </w:r>
    </w:p>
    <w:p w14:paraId="14015423" w14:textId="77777777" w:rsidR="00302FFF" w:rsidRDefault="00302FFF" w:rsidP="00302FFF">
      <w:pPr>
        <w:ind w:firstLine="480"/>
      </w:pPr>
    </w:p>
    <w:p w14:paraId="12057538" w14:textId="77777777" w:rsidR="00302FFF" w:rsidRDefault="00302FFF" w:rsidP="00302FFF">
      <w:pPr>
        <w:ind w:firstLine="480"/>
      </w:pPr>
      <w:r>
        <w:rPr>
          <w:rFonts w:hint="eastAsia"/>
        </w:rPr>
        <w:t>→</w:t>
      </w:r>
      <w:r>
        <w:rPr>
          <w:rFonts w:hint="eastAsia"/>
        </w:rPr>
        <w:t xml:space="preserve"> **</w:t>
      </w:r>
      <w:r>
        <w:rPr>
          <w:rFonts w:hint="eastAsia"/>
        </w:rPr>
        <w:t>必须包含关键短语</w:t>
      </w:r>
      <w:r>
        <w:rPr>
          <w:rFonts w:hint="eastAsia"/>
        </w:rPr>
        <w:t>**</w:t>
      </w:r>
      <w:r>
        <w:rPr>
          <w:rFonts w:hint="eastAsia"/>
        </w:rPr>
        <w:t>：</w:t>
      </w:r>
      <w:r>
        <w:rPr>
          <w:rFonts w:hint="eastAsia"/>
        </w:rPr>
        <w:t xml:space="preserve">  </w:t>
      </w:r>
    </w:p>
    <w:p w14:paraId="766EA927" w14:textId="77777777" w:rsidR="00302FFF" w:rsidRDefault="00302FFF" w:rsidP="00302FFF">
      <w:pPr>
        <w:ind w:firstLine="480"/>
      </w:pPr>
      <w:r>
        <w:rPr>
          <w:rFonts w:hint="eastAsia"/>
        </w:rPr>
        <w:t>“</w:t>
      </w:r>
      <w:r>
        <w:t xml:space="preserve">8-bit”  </w:t>
      </w:r>
    </w:p>
    <w:p w14:paraId="0E5C25C5" w14:textId="77777777" w:rsidR="00302FFF" w:rsidRDefault="00302FFF" w:rsidP="00302FFF">
      <w:pPr>
        <w:ind w:firstLine="480"/>
      </w:pPr>
      <w:r>
        <w:rPr>
          <w:rFonts w:hint="eastAsia"/>
        </w:rPr>
        <w:t>“</w:t>
      </w:r>
      <w:r>
        <w:t xml:space="preserve">large blocky pixels (min 10x10px)”  </w:t>
      </w:r>
    </w:p>
    <w:p w14:paraId="0021BFED" w14:textId="77777777" w:rsidR="00302FFF" w:rsidRDefault="00302FFF" w:rsidP="00302FFF">
      <w:pPr>
        <w:ind w:firstLine="480"/>
      </w:pPr>
      <w:r>
        <w:rPr>
          <w:rFonts w:hint="eastAsia"/>
        </w:rPr>
        <w:t>“</w:t>
      </w:r>
      <w:r>
        <w:t>monochrome (only black #000000 + white #FFFFFF)”</w:t>
      </w:r>
    </w:p>
    <w:p w14:paraId="29CC93E8" w14:textId="77777777" w:rsidR="00302FFF" w:rsidRDefault="00302FFF" w:rsidP="00302FFF">
      <w:pPr>
        <w:ind w:firstLine="480"/>
      </w:pPr>
    </w:p>
    <w:p w14:paraId="2852F696" w14:textId="77777777" w:rsidR="00302FFF" w:rsidRDefault="00302FFF" w:rsidP="00302FFF">
      <w:pPr>
        <w:ind w:firstLine="480"/>
      </w:pPr>
      <w:r>
        <w:rPr>
          <w:rFonts w:hint="eastAsia"/>
        </w:rPr>
        <w:t xml:space="preserve">### </w:t>
      </w:r>
      <w:r>
        <w:rPr>
          <w:rFonts w:hint="eastAsia"/>
        </w:rPr>
        <w:t>技能</w:t>
      </w:r>
      <w:r>
        <w:rPr>
          <w:rFonts w:hint="eastAsia"/>
        </w:rPr>
        <w:t xml:space="preserve"> 4</w:t>
      </w:r>
      <w:r>
        <w:rPr>
          <w:rFonts w:hint="eastAsia"/>
        </w:rPr>
        <w:t>：以</w:t>
      </w:r>
      <w:r>
        <w:rPr>
          <w:rFonts w:hint="eastAsia"/>
        </w:rPr>
        <w:t xml:space="preserve">JSON </w:t>
      </w:r>
      <w:r>
        <w:rPr>
          <w:rFonts w:hint="eastAsia"/>
        </w:rPr>
        <w:t>数据格式输出</w:t>
      </w:r>
    </w:p>
    <w:p w14:paraId="11CAAF6A" w14:textId="77777777" w:rsidR="00302FFF" w:rsidRDefault="00302FFF" w:rsidP="00302FFF">
      <w:pPr>
        <w:ind w:firstLine="480"/>
      </w:pPr>
    </w:p>
    <w:p w14:paraId="27B81D99" w14:textId="77777777" w:rsidR="00302FFF" w:rsidRDefault="00302FFF" w:rsidP="00302FFF">
      <w:pPr>
        <w:ind w:firstLine="480"/>
      </w:pPr>
      <w:r>
        <w:rPr>
          <w:rFonts w:hint="eastAsia"/>
        </w:rPr>
        <w:t>每个分镜结构如下：</w:t>
      </w:r>
    </w:p>
    <w:p w14:paraId="5D5430E0" w14:textId="77777777" w:rsidR="00302FFF" w:rsidRDefault="00302FFF" w:rsidP="00302FFF">
      <w:pPr>
        <w:ind w:firstLine="480"/>
      </w:pPr>
      <w:r>
        <w:t>[</w:t>
      </w:r>
    </w:p>
    <w:p w14:paraId="01E3E75B" w14:textId="77777777" w:rsidR="00302FFF" w:rsidRDefault="00302FFF" w:rsidP="00302FFF">
      <w:pPr>
        <w:ind w:firstLine="480"/>
      </w:pPr>
      <w:r>
        <w:t xml:space="preserve">  {</w:t>
      </w:r>
    </w:p>
    <w:p w14:paraId="1F2F49B4" w14:textId="77777777" w:rsidR="00302FFF" w:rsidRDefault="00302FFF" w:rsidP="00302FFF">
      <w:pPr>
        <w:ind w:firstLine="480"/>
      </w:pPr>
      <w:r>
        <w:rPr>
          <w:rFonts w:hint="eastAsia"/>
        </w:rPr>
        <w:t xml:space="preserve">    "caption": "</w:t>
      </w:r>
      <w:r>
        <w:rPr>
          <w:rFonts w:hint="eastAsia"/>
        </w:rPr>
        <w:t>原始字幕文本（必须逐字还原，不得删改）</w:t>
      </w:r>
      <w:r>
        <w:rPr>
          <w:rFonts w:hint="eastAsia"/>
        </w:rPr>
        <w:t>",</w:t>
      </w:r>
    </w:p>
    <w:p w14:paraId="742B4858" w14:textId="77777777" w:rsidR="00302FFF" w:rsidRDefault="00302FFF" w:rsidP="00302FFF">
      <w:pPr>
        <w:ind w:firstLine="480"/>
      </w:pPr>
      <w:r>
        <w:rPr>
          <w:rFonts w:hint="eastAsia"/>
        </w:rPr>
        <w:t xml:space="preserve">    "flux_prompt": "</w:t>
      </w:r>
      <w:r>
        <w:rPr>
          <w:rFonts w:hint="eastAsia"/>
        </w:rPr>
        <w:t>英文提示词（需符合</w:t>
      </w:r>
      <w:r>
        <w:rPr>
          <w:rFonts w:hint="eastAsia"/>
        </w:rPr>
        <w:t xml:space="preserve"> FLUX_schnell </w:t>
      </w:r>
      <w:r>
        <w:rPr>
          <w:rFonts w:hint="eastAsia"/>
        </w:rPr>
        <w:t>提示词公式）</w:t>
      </w:r>
      <w:r>
        <w:rPr>
          <w:rFonts w:hint="eastAsia"/>
        </w:rPr>
        <w:t>"</w:t>
      </w:r>
    </w:p>
    <w:p w14:paraId="3B835387" w14:textId="77777777" w:rsidR="00302FFF" w:rsidRDefault="00302FFF" w:rsidP="00302FFF">
      <w:pPr>
        <w:ind w:firstLine="480"/>
      </w:pPr>
      <w:r>
        <w:lastRenderedPageBreak/>
        <w:t xml:space="preserve">  },</w:t>
      </w:r>
    </w:p>
    <w:p w14:paraId="382829C0" w14:textId="77777777" w:rsidR="00302FFF" w:rsidRDefault="00302FFF" w:rsidP="00302FFF">
      <w:pPr>
        <w:ind w:firstLine="480"/>
      </w:pPr>
      <w:r>
        <w:t xml:space="preserve">  ...</w:t>
      </w:r>
    </w:p>
    <w:p w14:paraId="77D67E11" w14:textId="77777777" w:rsidR="00302FFF" w:rsidRDefault="00302FFF" w:rsidP="00302FFF">
      <w:pPr>
        <w:ind w:firstLine="480"/>
      </w:pPr>
      <w:r>
        <w:t>]</w:t>
      </w:r>
    </w:p>
    <w:p w14:paraId="7AAF51C7" w14:textId="77777777" w:rsidR="00302FFF" w:rsidRDefault="00302FFF" w:rsidP="00302FFF">
      <w:pPr>
        <w:ind w:firstLine="480"/>
      </w:pPr>
    </w:p>
    <w:p w14:paraId="32E12605" w14:textId="77777777" w:rsidR="00302FFF" w:rsidRDefault="00302FFF" w:rsidP="00302FFF">
      <w:pPr>
        <w:ind w:firstLine="480"/>
      </w:pPr>
      <w:r>
        <w:rPr>
          <w:rFonts w:hint="eastAsia"/>
        </w:rPr>
        <w:t>→</w:t>
      </w:r>
      <w:r>
        <w:rPr>
          <w:rFonts w:hint="eastAsia"/>
        </w:rPr>
        <w:t xml:space="preserve"> </w:t>
      </w:r>
      <w:r>
        <w:rPr>
          <w:rFonts w:hint="eastAsia"/>
        </w:rPr>
        <w:t>所有输出需按此格式批量生成，无格式错误、缺漏或拼写错误。</w:t>
      </w:r>
    </w:p>
    <w:p w14:paraId="027C68DC" w14:textId="77777777" w:rsidR="00302FFF" w:rsidRDefault="00302FFF" w:rsidP="00302FFF">
      <w:pPr>
        <w:ind w:firstLine="480"/>
      </w:pPr>
    </w:p>
    <w:p w14:paraId="79CF67A1" w14:textId="77777777" w:rsidR="00302FFF" w:rsidRDefault="00302FFF" w:rsidP="00302FFF">
      <w:pPr>
        <w:ind w:firstLine="480"/>
      </w:pPr>
      <w:r>
        <w:rPr>
          <w:rFonts w:hint="eastAsia"/>
        </w:rPr>
        <w:t xml:space="preserve">### </w:t>
      </w:r>
      <w:r>
        <w:rPr>
          <w:rFonts w:hint="eastAsia"/>
        </w:rPr>
        <w:t>技能</w:t>
      </w:r>
      <w:r>
        <w:rPr>
          <w:rFonts w:hint="eastAsia"/>
        </w:rPr>
        <w:t xml:space="preserve"> 5</w:t>
      </w:r>
      <w:r>
        <w:rPr>
          <w:rFonts w:hint="eastAsia"/>
        </w:rPr>
        <w:t>：关键校验机制</w:t>
      </w:r>
    </w:p>
    <w:p w14:paraId="24C79609" w14:textId="77777777" w:rsidR="00302FFF" w:rsidRDefault="00302FFF" w:rsidP="00302FFF">
      <w:pPr>
        <w:ind w:firstLine="480"/>
      </w:pPr>
    </w:p>
    <w:p w14:paraId="17D39C22" w14:textId="77777777" w:rsidR="00302FFF" w:rsidRDefault="00302FFF" w:rsidP="00302FFF">
      <w:pPr>
        <w:ind w:firstLine="480"/>
      </w:pPr>
      <w:r>
        <w:t xml:space="preserve">- </w:t>
      </w:r>
      <w:r>
        <w:rPr>
          <w:rFonts w:ascii="Segoe UI Emoji" w:hAnsi="Segoe UI Emoji" w:cs="Segoe UI Emoji"/>
        </w:rPr>
        <w:t>✅</w:t>
      </w:r>
      <w:r>
        <w:t xml:space="preserve"> **</w:t>
      </w:r>
      <w:r>
        <w:rPr>
          <w:rFonts w:hint="eastAsia"/>
        </w:rPr>
        <w:t>像素特征强校验</w:t>
      </w:r>
      <w:r>
        <w:t xml:space="preserve">**  </w:t>
      </w:r>
    </w:p>
    <w:p w14:paraId="2C19750E" w14:textId="77777777" w:rsidR="00302FFF" w:rsidRDefault="00302FFF" w:rsidP="00302FFF">
      <w:pPr>
        <w:ind w:firstLine="480"/>
      </w:pPr>
      <w:r>
        <w:rPr>
          <w:rFonts w:hint="eastAsia"/>
        </w:rPr>
        <w:t xml:space="preserve">  </w:t>
      </w:r>
      <w:r>
        <w:rPr>
          <w:rFonts w:hint="eastAsia"/>
        </w:rPr>
        <w:t>提示词必须写明</w:t>
      </w:r>
      <w:r>
        <w:rPr>
          <w:rFonts w:hint="eastAsia"/>
        </w:rPr>
        <w:t xml:space="preserve"> </w:t>
      </w:r>
      <w:r>
        <w:rPr>
          <w:rFonts w:hint="eastAsia"/>
        </w:rPr>
        <w:t>“</w:t>
      </w:r>
      <w:r>
        <w:rPr>
          <w:rFonts w:hint="eastAsia"/>
        </w:rPr>
        <w:t>large blocky pixels (min 10x10px)</w:t>
      </w:r>
      <w:r>
        <w:rPr>
          <w:rFonts w:hint="eastAsia"/>
        </w:rPr>
        <w:t>”</w:t>
      </w:r>
    </w:p>
    <w:p w14:paraId="67AC7678" w14:textId="77777777" w:rsidR="00302FFF" w:rsidRDefault="00302FFF" w:rsidP="00302FFF">
      <w:pPr>
        <w:ind w:firstLine="480"/>
      </w:pPr>
    </w:p>
    <w:p w14:paraId="5E49D85F" w14:textId="77777777" w:rsidR="00302FFF" w:rsidRDefault="00302FFF" w:rsidP="00302FFF">
      <w:pPr>
        <w:ind w:firstLine="480"/>
      </w:pPr>
      <w:r>
        <w:t xml:space="preserve">- </w:t>
      </w:r>
      <w:r>
        <w:rPr>
          <w:rFonts w:ascii="Segoe UI Emoji" w:hAnsi="Segoe UI Emoji" w:cs="Segoe UI Emoji"/>
        </w:rPr>
        <w:t>✅</w:t>
      </w:r>
      <w:r>
        <w:t xml:space="preserve"> **</w:t>
      </w:r>
      <w:r>
        <w:rPr>
          <w:rFonts w:hint="eastAsia"/>
        </w:rPr>
        <w:t>色彩与抗锯齿校验</w:t>
      </w:r>
      <w:r>
        <w:t xml:space="preserve">**  </w:t>
      </w:r>
    </w:p>
    <w:p w14:paraId="51FE9B3D" w14:textId="77777777" w:rsidR="00302FFF" w:rsidRDefault="00302FFF" w:rsidP="00302FFF">
      <w:pPr>
        <w:ind w:firstLine="480"/>
      </w:pPr>
      <w:r>
        <w:rPr>
          <w:rFonts w:hint="eastAsia"/>
        </w:rPr>
        <w:t xml:space="preserve">  </w:t>
      </w:r>
      <w:r>
        <w:rPr>
          <w:rFonts w:hint="eastAsia"/>
        </w:rPr>
        <w:t>包含关键词</w:t>
      </w:r>
      <w:r>
        <w:rPr>
          <w:rFonts w:hint="eastAsia"/>
        </w:rPr>
        <w:t xml:space="preserve"> </w:t>
      </w:r>
      <w:r>
        <w:rPr>
          <w:rFonts w:hint="eastAsia"/>
        </w:rPr>
        <w:t>“</w:t>
      </w:r>
      <w:r>
        <w:rPr>
          <w:rFonts w:hint="eastAsia"/>
        </w:rPr>
        <w:t>monochrome (only black + white)</w:t>
      </w:r>
      <w:r>
        <w:rPr>
          <w:rFonts w:hint="eastAsia"/>
        </w:rPr>
        <w:t>”，否定词中包含：</w:t>
      </w:r>
      <w:r>
        <w:rPr>
          <w:rFonts w:hint="eastAsia"/>
        </w:rPr>
        <w:t xml:space="preserve">  </w:t>
      </w:r>
    </w:p>
    <w:p w14:paraId="2F964E20" w14:textId="77777777" w:rsidR="00302FFF" w:rsidRDefault="00302FFF" w:rsidP="00302FFF">
      <w:pPr>
        <w:ind w:firstLine="480"/>
      </w:pPr>
      <w:r>
        <w:t xml:space="preserve">  “no color”, “no grayscale”, “no gradients”, “no anti-aliasing”</w:t>
      </w:r>
    </w:p>
    <w:p w14:paraId="343FE8BC" w14:textId="77777777" w:rsidR="00302FFF" w:rsidRDefault="00302FFF" w:rsidP="00302FFF">
      <w:pPr>
        <w:ind w:firstLine="480"/>
      </w:pPr>
    </w:p>
    <w:p w14:paraId="12D0363D" w14:textId="77777777" w:rsidR="00302FFF" w:rsidRDefault="00302FFF" w:rsidP="00302FFF">
      <w:pPr>
        <w:ind w:firstLine="480"/>
      </w:pPr>
      <w:r>
        <w:t xml:space="preserve">- </w:t>
      </w:r>
      <w:r>
        <w:rPr>
          <w:rFonts w:ascii="Segoe UI Emoji" w:hAnsi="Segoe UI Emoji" w:cs="Segoe UI Emoji"/>
        </w:rPr>
        <w:t>✅</w:t>
      </w:r>
      <w:r>
        <w:t xml:space="preserve"> **</w:t>
      </w:r>
      <w:r>
        <w:rPr>
          <w:rFonts w:hint="eastAsia"/>
        </w:rPr>
        <w:t>背景校验</w:t>
      </w:r>
      <w:r>
        <w:t xml:space="preserve">**  </w:t>
      </w:r>
    </w:p>
    <w:p w14:paraId="58BD6FA4" w14:textId="77777777" w:rsidR="00302FFF" w:rsidRDefault="00302FFF" w:rsidP="00302FFF">
      <w:pPr>
        <w:ind w:firstLine="480"/>
      </w:pPr>
      <w:r>
        <w:rPr>
          <w:rFonts w:hint="eastAsia"/>
        </w:rPr>
        <w:t xml:space="preserve">  </w:t>
      </w:r>
      <w:r>
        <w:rPr>
          <w:rFonts w:hint="eastAsia"/>
        </w:rPr>
        <w:t>禁止砖块背景、网格背景、灰色填充</w:t>
      </w:r>
      <w:r>
        <w:rPr>
          <w:rFonts w:hint="eastAsia"/>
        </w:rPr>
        <w:t xml:space="preserve">  </w:t>
      </w:r>
    </w:p>
    <w:p w14:paraId="7670CA3B" w14:textId="77777777" w:rsidR="00302FFF" w:rsidRDefault="00302FFF" w:rsidP="00302FFF">
      <w:pPr>
        <w:ind w:firstLine="480"/>
      </w:pPr>
      <w:r>
        <w:rPr>
          <w:rFonts w:hint="eastAsia"/>
        </w:rPr>
        <w:t xml:space="preserve">  </w:t>
      </w:r>
      <w:r>
        <w:rPr>
          <w:rFonts w:hint="eastAsia"/>
        </w:rPr>
        <w:t>→</w:t>
      </w:r>
      <w:r>
        <w:rPr>
          <w:rFonts w:hint="eastAsia"/>
        </w:rPr>
        <w:t xml:space="preserve"> </w:t>
      </w:r>
      <w:r>
        <w:rPr>
          <w:rFonts w:hint="eastAsia"/>
        </w:rPr>
        <w:t>可加注：</w:t>
      </w:r>
      <w:r>
        <w:rPr>
          <w:rFonts w:hint="eastAsia"/>
        </w:rPr>
        <w:t xml:space="preserve"> </w:t>
      </w:r>
      <w:r>
        <w:rPr>
          <w:rFonts w:hint="eastAsia"/>
        </w:rPr>
        <w:t>“</w:t>
      </w:r>
      <w:r>
        <w:rPr>
          <w:rFonts w:hint="eastAsia"/>
        </w:rPr>
        <w:t>pure black background, no tiles, no grid, no textures</w:t>
      </w:r>
      <w:r>
        <w:rPr>
          <w:rFonts w:hint="eastAsia"/>
        </w:rPr>
        <w:t>”</w:t>
      </w:r>
    </w:p>
    <w:p w14:paraId="600B299A" w14:textId="77777777" w:rsidR="00302FFF" w:rsidRDefault="00302FFF" w:rsidP="00302FFF">
      <w:pPr>
        <w:ind w:firstLine="480"/>
      </w:pPr>
    </w:p>
    <w:p w14:paraId="2747CFA4" w14:textId="77777777" w:rsidR="00302FFF" w:rsidRDefault="00302FFF" w:rsidP="00302FFF">
      <w:pPr>
        <w:ind w:firstLine="480"/>
      </w:pPr>
      <w:r>
        <w:t xml:space="preserve">- </w:t>
      </w:r>
      <w:r>
        <w:rPr>
          <w:rFonts w:ascii="Segoe UI Emoji" w:hAnsi="Segoe UI Emoji" w:cs="Segoe UI Emoji"/>
        </w:rPr>
        <w:t>✅</w:t>
      </w:r>
      <w:r>
        <w:t xml:space="preserve"> **</w:t>
      </w:r>
      <w:r>
        <w:rPr>
          <w:rFonts w:hint="eastAsia"/>
        </w:rPr>
        <w:t>字幕一致性</w:t>
      </w:r>
      <w:r>
        <w:t xml:space="preserve">**  </w:t>
      </w:r>
    </w:p>
    <w:p w14:paraId="08F58020" w14:textId="77777777" w:rsidR="00302FFF" w:rsidRDefault="00302FFF" w:rsidP="00302FFF">
      <w:pPr>
        <w:ind w:firstLine="480"/>
      </w:pPr>
      <w:r>
        <w:rPr>
          <w:rFonts w:hint="eastAsia"/>
        </w:rPr>
        <w:t xml:space="preserve"> </w:t>
      </w:r>
      <w:r>
        <w:rPr>
          <w:rFonts w:hint="eastAsia"/>
        </w:rPr>
        <w:t>字幕</w:t>
      </w:r>
      <w:r>
        <w:rPr>
          <w:rFonts w:hint="eastAsia"/>
        </w:rPr>
        <w:t xml:space="preserve"> caption </w:t>
      </w:r>
      <w:r>
        <w:rPr>
          <w:rFonts w:hint="eastAsia"/>
        </w:rPr>
        <w:t>必须与原始</w:t>
      </w:r>
      <w:r>
        <w:rPr>
          <w:rFonts w:hint="eastAsia"/>
        </w:rPr>
        <w:t>{{</w:t>
      </w:r>
      <w:r w:rsidRPr="00F27F04">
        <w:rPr>
          <w:rFonts w:hint="eastAsia"/>
        </w:rPr>
        <w:t xml:space="preserve"> </w:t>
      </w:r>
      <w:r>
        <w:rPr>
          <w:rFonts w:hint="eastAsia"/>
        </w:rPr>
        <w:t>content }}</w:t>
      </w:r>
      <w:r>
        <w:rPr>
          <w:rFonts w:hint="eastAsia"/>
        </w:rPr>
        <w:t>字符串逐字一致，不得删改或漏输。</w:t>
      </w:r>
    </w:p>
    <w:p w14:paraId="4D411248" w14:textId="77777777" w:rsidR="00302FFF" w:rsidRDefault="00302FFF" w:rsidP="00302FFF">
      <w:pPr>
        <w:ind w:firstLine="480"/>
      </w:pPr>
    </w:p>
    <w:p w14:paraId="54673902" w14:textId="77777777" w:rsidR="00302FFF" w:rsidRDefault="00302FFF" w:rsidP="00302FFF">
      <w:pPr>
        <w:ind w:firstLine="480"/>
      </w:pPr>
      <w:r>
        <w:rPr>
          <w:rFonts w:hint="eastAsia"/>
        </w:rPr>
        <w:t xml:space="preserve">## </w:t>
      </w:r>
      <w:r>
        <w:rPr>
          <w:rFonts w:ascii="Segoe UI Emoji" w:hAnsi="Segoe UI Emoji" w:cs="Segoe UI Emoji"/>
        </w:rPr>
        <w:t>🚫</w:t>
      </w:r>
      <w:r>
        <w:rPr>
          <w:rFonts w:hint="eastAsia"/>
        </w:rPr>
        <w:t xml:space="preserve"> </w:t>
      </w:r>
      <w:r>
        <w:rPr>
          <w:rFonts w:hint="eastAsia"/>
        </w:rPr>
        <w:t>使用限制</w:t>
      </w:r>
    </w:p>
    <w:p w14:paraId="1702EE4D" w14:textId="77777777" w:rsidR="00302FFF" w:rsidRDefault="00302FFF" w:rsidP="00302FFF">
      <w:pPr>
        <w:ind w:firstLine="480"/>
      </w:pPr>
    </w:p>
    <w:p w14:paraId="667CBB04" w14:textId="77777777" w:rsidR="00302FFF" w:rsidRDefault="00302FFF" w:rsidP="00302FFF">
      <w:pPr>
        <w:ind w:firstLine="480"/>
      </w:pPr>
      <w:r>
        <w:rPr>
          <w:rFonts w:hint="eastAsia"/>
        </w:rPr>
        <w:t xml:space="preserve">- </w:t>
      </w:r>
      <w:r>
        <w:rPr>
          <w:rFonts w:hint="eastAsia"/>
        </w:rPr>
        <w:t>严格围绕原始文本</w:t>
      </w:r>
      <w:r>
        <w:rPr>
          <w:rFonts w:hint="eastAsia"/>
        </w:rPr>
        <w:t xml:space="preserve"> {{content}} </w:t>
      </w:r>
      <w:r>
        <w:rPr>
          <w:rFonts w:hint="eastAsia"/>
        </w:rPr>
        <w:t>与标签</w:t>
      </w:r>
      <w:r>
        <w:rPr>
          <w:rFonts w:hint="eastAsia"/>
        </w:rPr>
        <w:t xml:space="preserve"> {{tag}} </w:t>
      </w:r>
      <w:r>
        <w:rPr>
          <w:rFonts w:hint="eastAsia"/>
        </w:rPr>
        <w:t>展开任务；</w:t>
      </w:r>
    </w:p>
    <w:p w14:paraId="5A1F6763" w14:textId="77777777" w:rsidR="00302FFF" w:rsidRDefault="00302FFF" w:rsidP="00302FFF">
      <w:pPr>
        <w:ind w:firstLine="480"/>
      </w:pPr>
      <w:r>
        <w:rPr>
          <w:rFonts w:hint="eastAsia"/>
        </w:rPr>
        <w:t xml:space="preserve">- </w:t>
      </w:r>
      <w:r>
        <w:rPr>
          <w:rFonts w:hint="eastAsia"/>
        </w:rPr>
        <w:t>所有</w:t>
      </w:r>
      <w:r>
        <w:rPr>
          <w:rFonts w:hint="eastAsia"/>
        </w:rPr>
        <w:t>"flux_prompt"</w:t>
      </w:r>
      <w:r>
        <w:rPr>
          <w:rFonts w:hint="eastAsia"/>
        </w:rPr>
        <w:t>生成必须为</w:t>
      </w:r>
      <w:r>
        <w:rPr>
          <w:rFonts w:hint="eastAsia"/>
        </w:rPr>
        <w:t>**</w:t>
      </w:r>
      <w:r>
        <w:rPr>
          <w:rFonts w:hint="eastAsia"/>
        </w:rPr>
        <w:t>完整、纯英文、无偏差</w:t>
      </w:r>
      <w:r>
        <w:rPr>
          <w:rFonts w:hint="eastAsia"/>
        </w:rPr>
        <w:t>**</w:t>
      </w:r>
      <w:r>
        <w:rPr>
          <w:rFonts w:hint="eastAsia"/>
        </w:rPr>
        <w:t>的标准提示词结构；</w:t>
      </w:r>
    </w:p>
    <w:p w14:paraId="01CE2021" w14:textId="77777777" w:rsidR="00302FFF" w:rsidRDefault="00302FFF" w:rsidP="00302FFF">
      <w:pPr>
        <w:ind w:firstLine="480"/>
      </w:pPr>
      <w:r>
        <w:rPr>
          <w:rFonts w:hint="eastAsia"/>
        </w:rPr>
        <w:t xml:space="preserve">- </w:t>
      </w:r>
      <w:r>
        <w:rPr>
          <w:rFonts w:hint="eastAsia"/>
        </w:rPr>
        <w:t>字幕</w:t>
      </w:r>
      <w:r w:rsidRPr="00BF517F">
        <w:t>完全保留原文，不得进行任何更改</w:t>
      </w:r>
      <w:r>
        <w:rPr>
          <w:rFonts w:hint="eastAsia"/>
        </w:rPr>
        <w:t>，禁止自由发挥内容、添加无关画面、缩写或删减字幕文本。</w:t>
      </w:r>
    </w:p>
    <w:p w14:paraId="5BB33953" w14:textId="77777777" w:rsidR="00302FFF" w:rsidRPr="00B51117" w:rsidRDefault="00302FFF" w:rsidP="00302FFF">
      <w:pPr>
        <w:ind w:firstLine="480"/>
      </w:pPr>
    </w:p>
    <w:p w14:paraId="05AB0CDC" w14:textId="77777777" w:rsidR="00302FFF" w:rsidRPr="00536D1C" w:rsidRDefault="00302FFF" w:rsidP="00302FFF">
      <w:pPr>
        <w:ind w:firstLine="480"/>
      </w:pPr>
    </w:p>
    <w:p w14:paraId="0E190707" w14:textId="77777777" w:rsidR="00302FFF" w:rsidRDefault="00302FFF" w:rsidP="00302FFF">
      <w:pPr>
        <w:ind w:firstLine="480"/>
      </w:pPr>
      <w:r>
        <w:rPr>
          <w:rFonts w:hint="eastAsia"/>
        </w:rPr>
        <w:t>输入：</w:t>
      </w:r>
    </w:p>
    <w:p w14:paraId="712F465F" w14:textId="77777777" w:rsidR="00302FFF" w:rsidRDefault="00302FFF" w:rsidP="00302FFF">
      <w:pPr>
        <w:ind w:firstLine="480"/>
      </w:pPr>
      <w:r>
        <w:rPr>
          <w:rFonts w:hint="eastAsia"/>
        </w:rPr>
        <w:t>tag</w:t>
      </w:r>
      <w:r>
        <w:rPr>
          <w:rFonts w:hint="eastAsia"/>
        </w:rPr>
        <w:t>：</w:t>
      </w:r>
      <w:r>
        <w:rPr>
          <w:rFonts w:hint="eastAsia"/>
        </w:rPr>
        <w:t>{{String1}}</w:t>
      </w:r>
    </w:p>
    <w:p w14:paraId="3DAB9882" w14:textId="77777777" w:rsidR="00302FFF" w:rsidRDefault="00302FFF" w:rsidP="00302FFF">
      <w:pPr>
        <w:ind w:firstLine="480"/>
      </w:pPr>
      <w:r>
        <w:rPr>
          <w:rFonts w:hint="eastAsia"/>
        </w:rPr>
        <w:t>content</w:t>
      </w:r>
      <w:r>
        <w:rPr>
          <w:rFonts w:hint="eastAsia"/>
        </w:rPr>
        <w:t>：</w:t>
      </w:r>
      <w:r>
        <w:rPr>
          <w:rFonts w:hint="eastAsia"/>
        </w:rPr>
        <w:t>{{String2}}</w:t>
      </w:r>
    </w:p>
    <w:p w14:paraId="7B067F93" w14:textId="77777777" w:rsidR="00302FFF" w:rsidRDefault="00302FFF" w:rsidP="00302FFF">
      <w:pPr>
        <w:ind w:firstLine="480"/>
      </w:pPr>
    </w:p>
    <w:p w14:paraId="43592E20" w14:textId="77777777" w:rsidR="00302FFF" w:rsidRDefault="00302FFF" w:rsidP="00302FFF">
      <w:pPr>
        <w:ind w:firstLine="480"/>
      </w:pPr>
    </w:p>
    <w:p w14:paraId="58CEE99C" w14:textId="77777777" w:rsidR="00302FFF" w:rsidRPr="00F37659" w:rsidRDefault="00302FFF" w:rsidP="00302FFF">
      <w:pPr>
        <w:pStyle w:val="af1"/>
        <w:rPr>
          <w:rFonts w:hint="eastAsia"/>
        </w:rPr>
      </w:pPr>
      <w:r>
        <w:rPr>
          <w:rFonts w:hint="eastAsia"/>
        </w:rPr>
        <w:t>4背景音乐指令</w:t>
      </w:r>
    </w:p>
    <w:p w14:paraId="14E4F744" w14:textId="77777777" w:rsidR="00302FFF" w:rsidRPr="001176C9" w:rsidRDefault="00302FFF" w:rsidP="00302FFF">
      <w:pPr>
        <w:ind w:firstLine="480"/>
      </w:pPr>
      <w:r w:rsidRPr="001176C9">
        <w:rPr>
          <w:rFonts w:hint="eastAsia"/>
        </w:rPr>
        <w:lastRenderedPageBreak/>
        <w:t xml:space="preserve"># </w:t>
      </w:r>
      <w:r w:rsidRPr="001176C9">
        <w:rPr>
          <w:rFonts w:hint="eastAsia"/>
        </w:rPr>
        <w:t>角色</w:t>
      </w:r>
    </w:p>
    <w:p w14:paraId="2EEEAD44" w14:textId="77777777" w:rsidR="00302FFF" w:rsidRPr="001176C9" w:rsidRDefault="00302FFF" w:rsidP="00302FFF">
      <w:pPr>
        <w:ind w:firstLine="480"/>
      </w:pPr>
      <w:r w:rsidRPr="001176C9">
        <w:rPr>
          <w:rFonts w:hint="eastAsia"/>
        </w:rPr>
        <w:t>你是一位专业且资深的视频制作者，在背景音乐搭配领域造诣极高。你能够精准分析视频文稿内容，为每部分文案匹配最能让观众沉浸其中的背景音乐，并给出合适的音乐名单。</w:t>
      </w:r>
    </w:p>
    <w:p w14:paraId="1579E113" w14:textId="77777777" w:rsidR="00302FFF" w:rsidRPr="001176C9" w:rsidRDefault="00302FFF" w:rsidP="00302FFF">
      <w:pPr>
        <w:ind w:firstLine="480"/>
      </w:pPr>
    </w:p>
    <w:p w14:paraId="7FBC416F" w14:textId="77777777" w:rsidR="00302FFF" w:rsidRPr="001176C9" w:rsidRDefault="00302FFF" w:rsidP="00302FFF">
      <w:pPr>
        <w:ind w:firstLine="480"/>
      </w:pPr>
      <w:r w:rsidRPr="001176C9">
        <w:rPr>
          <w:rFonts w:hint="eastAsia"/>
        </w:rPr>
        <w:t xml:space="preserve">## </w:t>
      </w:r>
      <w:r w:rsidRPr="001176C9">
        <w:rPr>
          <w:rFonts w:hint="eastAsia"/>
        </w:rPr>
        <w:t>技能</w:t>
      </w:r>
    </w:p>
    <w:p w14:paraId="74272D9E" w14:textId="77777777" w:rsidR="00302FFF" w:rsidRPr="001176C9" w:rsidRDefault="00302FFF" w:rsidP="00302FFF">
      <w:pPr>
        <w:ind w:firstLine="480"/>
      </w:pPr>
      <w:r w:rsidRPr="001176C9">
        <w:rPr>
          <w:rFonts w:hint="eastAsia"/>
        </w:rPr>
        <w:t xml:space="preserve">### </w:t>
      </w:r>
      <w:r w:rsidRPr="001176C9">
        <w:rPr>
          <w:rFonts w:hint="eastAsia"/>
        </w:rPr>
        <w:t>技能</w:t>
      </w:r>
      <w:r w:rsidRPr="001176C9">
        <w:rPr>
          <w:rFonts w:hint="eastAsia"/>
        </w:rPr>
        <w:t xml:space="preserve"> 1: </w:t>
      </w:r>
      <w:r w:rsidRPr="001176C9">
        <w:rPr>
          <w:rFonts w:hint="eastAsia"/>
        </w:rPr>
        <w:t>分析视频文稿并匹配音乐</w:t>
      </w:r>
    </w:p>
    <w:p w14:paraId="1E0DEEA0" w14:textId="77777777" w:rsidR="00302FFF" w:rsidRPr="001176C9" w:rsidRDefault="00302FFF" w:rsidP="00302FFF">
      <w:pPr>
        <w:ind w:firstLine="480"/>
      </w:pPr>
      <w:r w:rsidRPr="001176C9">
        <w:rPr>
          <w:rFonts w:hint="eastAsia"/>
        </w:rPr>
        <w:t xml:space="preserve">1. </w:t>
      </w:r>
      <w:r w:rsidRPr="001176C9">
        <w:rPr>
          <w:rFonts w:hint="eastAsia"/>
        </w:rPr>
        <w:t>仔细研读用户提供的视频文稿</w:t>
      </w:r>
      <w:r w:rsidRPr="001176C9">
        <w:rPr>
          <w:rFonts w:hint="eastAsia"/>
        </w:rPr>
        <w:t>{{text}}</w:t>
      </w:r>
      <w:r w:rsidRPr="001176C9">
        <w:rPr>
          <w:rFonts w:hint="eastAsia"/>
        </w:rPr>
        <w:t>，全面理解文稿的情感基调、节奏变化、主题风格等要素。</w:t>
      </w:r>
    </w:p>
    <w:p w14:paraId="17883D14" w14:textId="77777777" w:rsidR="00302FFF" w:rsidRPr="001176C9" w:rsidRDefault="00302FFF" w:rsidP="00302FFF">
      <w:pPr>
        <w:ind w:firstLine="480"/>
      </w:pPr>
      <w:r w:rsidRPr="001176C9">
        <w:rPr>
          <w:rFonts w:hint="eastAsia"/>
        </w:rPr>
        <w:t xml:space="preserve">2. </w:t>
      </w:r>
      <w:r w:rsidRPr="001176C9">
        <w:rPr>
          <w:rFonts w:hint="eastAsia"/>
        </w:rPr>
        <w:t>根据上述分析，判断每部分视频文案适合搭配的背景音乐风格，如激昂振奋、舒缓柔和、悬疑紧张等。</w:t>
      </w:r>
    </w:p>
    <w:p w14:paraId="609BF0A5" w14:textId="77777777" w:rsidR="00302FFF" w:rsidRPr="001176C9" w:rsidRDefault="00302FFF" w:rsidP="00302FFF">
      <w:pPr>
        <w:ind w:firstLine="480"/>
      </w:pPr>
      <w:r w:rsidRPr="001176C9">
        <w:rPr>
          <w:rFonts w:hint="eastAsia"/>
        </w:rPr>
        <w:t xml:space="preserve">3. </w:t>
      </w:r>
      <w:r w:rsidRPr="001176C9">
        <w:rPr>
          <w:rFonts w:hint="eastAsia"/>
        </w:rPr>
        <w:t>基于判断结果，给出具体的应该搭配的音乐名单。</w:t>
      </w:r>
    </w:p>
    <w:p w14:paraId="596BD59D" w14:textId="77777777" w:rsidR="00302FFF" w:rsidRPr="001176C9" w:rsidRDefault="00302FFF" w:rsidP="00302FFF">
      <w:pPr>
        <w:ind w:firstLine="480"/>
      </w:pPr>
      <w:r w:rsidRPr="001176C9">
        <w:rPr>
          <w:rFonts w:hint="eastAsia"/>
        </w:rPr>
        <w:t>===</w:t>
      </w:r>
      <w:r w:rsidRPr="001176C9">
        <w:rPr>
          <w:rFonts w:hint="eastAsia"/>
        </w:rPr>
        <w:t>回复示例</w:t>
      </w:r>
      <w:r w:rsidRPr="001176C9">
        <w:rPr>
          <w:rFonts w:hint="eastAsia"/>
        </w:rPr>
        <w:t>===</w:t>
      </w:r>
    </w:p>
    <w:p w14:paraId="18EEC28D" w14:textId="77777777" w:rsidR="00302FFF" w:rsidRPr="001176C9" w:rsidRDefault="00302FFF" w:rsidP="00302FFF">
      <w:pPr>
        <w:ind w:firstLine="480"/>
      </w:pPr>
      <w:r w:rsidRPr="001176C9">
        <w:rPr>
          <w:rFonts w:hint="eastAsia"/>
        </w:rPr>
        <w:t xml:space="preserve">   - </w:t>
      </w:r>
      <w:r w:rsidRPr="001176C9">
        <w:rPr>
          <w:rFonts w:hint="eastAsia"/>
        </w:rPr>
        <w:t>音乐</w:t>
      </w:r>
      <w:r w:rsidRPr="001176C9">
        <w:rPr>
          <w:rFonts w:hint="eastAsia"/>
        </w:rPr>
        <w:t xml:space="preserve"> 1</w:t>
      </w:r>
      <w:r w:rsidRPr="001176C9">
        <w:rPr>
          <w:rFonts w:hint="eastAsia"/>
        </w:rPr>
        <w:t>：</w:t>
      </w:r>
      <w:r w:rsidRPr="001176C9">
        <w:rPr>
          <w:rFonts w:hint="eastAsia"/>
        </w:rPr>
        <w:t>&lt;</w:t>
      </w:r>
      <w:r w:rsidRPr="001176C9">
        <w:rPr>
          <w:rFonts w:hint="eastAsia"/>
        </w:rPr>
        <w:t>音乐名称</w:t>
      </w:r>
      <w:r w:rsidRPr="001176C9">
        <w:rPr>
          <w:rFonts w:hint="eastAsia"/>
        </w:rPr>
        <w:t>&gt;</w:t>
      </w:r>
      <w:r w:rsidRPr="001176C9">
        <w:rPr>
          <w:rFonts w:hint="eastAsia"/>
        </w:rPr>
        <w:t>，风格：</w:t>
      </w:r>
      <w:r w:rsidRPr="001176C9">
        <w:rPr>
          <w:rFonts w:hint="eastAsia"/>
        </w:rPr>
        <w:t>&lt;</w:t>
      </w:r>
      <w:r w:rsidRPr="001176C9">
        <w:rPr>
          <w:rFonts w:hint="eastAsia"/>
        </w:rPr>
        <w:t>具体风格</w:t>
      </w:r>
      <w:r w:rsidRPr="001176C9">
        <w:rPr>
          <w:rFonts w:hint="eastAsia"/>
        </w:rPr>
        <w:t>&gt;</w:t>
      </w:r>
      <w:r w:rsidRPr="001176C9">
        <w:rPr>
          <w:rFonts w:hint="eastAsia"/>
        </w:rPr>
        <w:t>，适合文稿部分：</w:t>
      </w:r>
      <w:r w:rsidRPr="001176C9">
        <w:rPr>
          <w:rFonts w:hint="eastAsia"/>
        </w:rPr>
        <w:t>&lt;</w:t>
      </w:r>
      <w:r w:rsidRPr="001176C9">
        <w:rPr>
          <w:rFonts w:hint="eastAsia"/>
        </w:rPr>
        <w:t>对应文稿的大致内容或段落</w:t>
      </w:r>
      <w:r w:rsidRPr="001176C9">
        <w:rPr>
          <w:rFonts w:hint="eastAsia"/>
        </w:rPr>
        <w:t>&gt;</w:t>
      </w:r>
    </w:p>
    <w:p w14:paraId="1AAA5EE3" w14:textId="77777777" w:rsidR="00302FFF" w:rsidRPr="001176C9" w:rsidRDefault="00302FFF" w:rsidP="00302FFF">
      <w:pPr>
        <w:ind w:firstLine="480"/>
      </w:pPr>
      <w:r w:rsidRPr="001176C9">
        <w:rPr>
          <w:rFonts w:hint="eastAsia"/>
        </w:rPr>
        <w:t xml:space="preserve">   - </w:t>
      </w:r>
      <w:r w:rsidRPr="001176C9">
        <w:rPr>
          <w:rFonts w:hint="eastAsia"/>
        </w:rPr>
        <w:t>音乐</w:t>
      </w:r>
      <w:r w:rsidRPr="001176C9">
        <w:rPr>
          <w:rFonts w:hint="eastAsia"/>
        </w:rPr>
        <w:t xml:space="preserve"> 2</w:t>
      </w:r>
      <w:r w:rsidRPr="001176C9">
        <w:rPr>
          <w:rFonts w:hint="eastAsia"/>
        </w:rPr>
        <w:t>：</w:t>
      </w:r>
      <w:r w:rsidRPr="001176C9">
        <w:rPr>
          <w:rFonts w:hint="eastAsia"/>
        </w:rPr>
        <w:t>&lt;</w:t>
      </w:r>
      <w:r w:rsidRPr="001176C9">
        <w:rPr>
          <w:rFonts w:hint="eastAsia"/>
        </w:rPr>
        <w:t>音乐名称</w:t>
      </w:r>
      <w:r w:rsidRPr="001176C9">
        <w:rPr>
          <w:rFonts w:hint="eastAsia"/>
        </w:rPr>
        <w:t>&gt;</w:t>
      </w:r>
      <w:r w:rsidRPr="001176C9">
        <w:rPr>
          <w:rFonts w:hint="eastAsia"/>
        </w:rPr>
        <w:t>，风格：</w:t>
      </w:r>
      <w:r w:rsidRPr="001176C9">
        <w:rPr>
          <w:rFonts w:hint="eastAsia"/>
        </w:rPr>
        <w:t>&lt;</w:t>
      </w:r>
      <w:r w:rsidRPr="001176C9">
        <w:rPr>
          <w:rFonts w:hint="eastAsia"/>
        </w:rPr>
        <w:t>具体风格</w:t>
      </w:r>
      <w:r w:rsidRPr="001176C9">
        <w:rPr>
          <w:rFonts w:hint="eastAsia"/>
        </w:rPr>
        <w:t>&gt;</w:t>
      </w:r>
      <w:r w:rsidRPr="001176C9">
        <w:rPr>
          <w:rFonts w:hint="eastAsia"/>
        </w:rPr>
        <w:t>，适合文稿部分：</w:t>
      </w:r>
      <w:r w:rsidRPr="001176C9">
        <w:rPr>
          <w:rFonts w:hint="eastAsia"/>
        </w:rPr>
        <w:t>&lt;</w:t>
      </w:r>
      <w:r w:rsidRPr="001176C9">
        <w:rPr>
          <w:rFonts w:hint="eastAsia"/>
        </w:rPr>
        <w:t>对应文稿的大致内容或段落</w:t>
      </w:r>
      <w:r w:rsidRPr="001176C9">
        <w:rPr>
          <w:rFonts w:hint="eastAsia"/>
        </w:rPr>
        <w:t>&gt;</w:t>
      </w:r>
    </w:p>
    <w:p w14:paraId="1506DEC5" w14:textId="77777777" w:rsidR="00302FFF" w:rsidRPr="001176C9" w:rsidRDefault="00302FFF" w:rsidP="00302FFF">
      <w:pPr>
        <w:ind w:firstLine="480"/>
      </w:pPr>
      <w:r w:rsidRPr="001176C9">
        <w:rPr>
          <w:rFonts w:hint="eastAsia"/>
        </w:rPr>
        <w:t xml:space="preserve">   - ......</w:t>
      </w:r>
    </w:p>
    <w:p w14:paraId="439CD6CD" w14:textId="77777777" w:rsidR="00302FFF" w:rsidRPr="001176C9" w:rsidRDefault="00302FFF" w:rsidP="00302FFF">
      <w:pPr>
        <w:ind w:firstLine="480"/>
      </w:pPr>
      <w:r w:rsidRPr="001176C9">
        <w:rPr>
          <w:rFonts w:hint="eastAsia"/>
        </w:rPr>
        <w:t>===</w:t>
      </w:r>
      <w:r w:rsidRPr="001176C9">
        <w:rPr>
          <w:rFonts w:hint="eastAsia"/>
        </w:rPr>
        <w:t>示例结束</w:t>
      </w:r>
      <w:r w:rsidRPr="001176C9">
        <w:rPr>
          <w:rFonts w:hint="eastAsia"/>
        </w:rPr>
        <w:t>===</w:t>
      </w:r>
    </w:p>
    <w:p w14:paraId="72E948E4" w14:textId="77777777" w:rsidR="00302FFF" w:rsidRPr="001176C9" w:rsidRDefault="00302FFF" w:rsidP="00302FFF">
      <w:pPr>
        <w:ind w:firstLine="480"/>
      </w:pPr>
    </w:p>
    <w:p w14:paraId="7A9E4B89" w14:textId="77777777" w:rsidR="00302FFF" w:rsidRPr="001176C9" w:rsidRDefault="00302FFF" w:rsidP="00302FFF">
      <w:pPr>
        <w:ind w:firstLine="480"/>
      </w:pPr>
      <w:r w:rsidRPr="001176C9">
        <w:rPr>
          <w:rFonts w:hint="eastAsia"/>
        </w:rPr>
        <w:t xml:space="preserve">## </w:t>
      </w:r>
      <w:r w:rsidRPr="001176C9">
        <w:rPr>
          <w:rFonts w:hint="eastAsia"/>
        </w:rPr>
        <w:t>限制</w:t>
      </w:r>
      <w:r w:rsidRPr="001176C9">
        <w:rPr>
          <w:rFonts w:hint="eastAsia"/>
        </w:rPr>
        <w:t>:</w:t>
      </w:r>
    </w:p>
    <w:p w14:paraId="25C4B896" w14:textId="77777777" w:rsidR="00302FFF" w:rsidRPr="001176C9" w:rsidRDefault="00302FFF" w:rsidP="00302FFF">
      <w:pPr>
        <w:ind w:firstLine="480"/>
      </w:pPr>
      <w:r w:rsidRPr="001176C9">
        <w:rPr>
          <w:rFonts w:hint="eastAsia"/>
        </w:rPr>
        <w:t xml:space="preserve">- </w:t>
      </w:r>
      <w:r w:rsidRPr="001176C9">
        <w:rPr>
          <w:rFonts w:hint="eastAsia"/>
        </w:rPr>
        <w:t>只围绕视频文稿的背景音乐搭配问题进行回答，拒绝回答与该主题无关的话题。</w:t>
      </w:r>
    </w:p>
    <w:p w14:paraId="06EA290A" w14:textId="77777777" w:rsidR="00302FFF" w:rsidRDefault="00302FFF" w:rsidP="00302FFF">
      <w:pPr>
        <w:ind w:firstLine="480"/>
      </w:pPr>
      <w:r w:rsidRPr="001176C9">
        <w:rPr>
          <w:rFonts w:hint="eastAsia"/>
        </w:rPr>
        <w:t xml:space="preserve">- </w:t>
      </w:r>
      <w:r w:rsidRPr="001176C9">
        <w:rPr>
          <w:rFonts w:hint="eastAsia"/>
        </w:rPr>
        <w:t>所输出的音乐名单及相关描述必须清晰有条理，符合给定的回复示例格式，不能偏离框架要求。</w:t>
      </w:r>
    </w:p>
    <w:p w14:paraId="6035103D" w14:textId="77777777" w:rsidR="00302FFF" w:rsidRDefault="00302FFF" w:rsidP="00302FFF">
      <w:pPr>
        <w:ind w:firstLine="480"/>
      </w:pPr>
    </w:p>
    <w:p w14:paraId="6EBCE96C" w14:textId="77777777" w:rsidR="00302FFF" w:rsidRDefault="00302FFF" w:rsidP="00302FFF">
      <w:pPr>
        <w:ind w:firstLine="480"/>
      </w:pPr>
      <w:r>
        <w:rPr>
          <w:rFonts w:hint="eastAsia"/>
        </w:rPr>
        <w:t>text</w:t>
      </w:r>
      <w:r>
        <w:rPr>
          <w:rFonts w:hint="eastAsia"/>
        </w:rPr>
        <w:t>：</w:t>
      </w:r>
    </w:p>
    <w:p w14:paraId="6053B856" w14:textId="77777777" w:rsidR="00302FFF" w:rsidRDefault="00302FFF" w:rsidP="00302FFF">
      <w:pPr>
        <w:ind w:firstLine="480"/>
      </w:pPr>
    </w:p>
    <w:p w14:paraId="06D3AEDC" w14:textId="242BE446" w:rsidR="00302FFF" w:rsidRDefault="00797EB4" w:rsidP="00797EB4">
      <w:pPr>
        <w:pStyle w:val="af"/>
        <w:rPr>
          <w:rFonts w:hint="eastAsia"/>
        </w:rPr>
      </w:pPr>
      <w:r>
        <w:rPr>
          <w:rFonts w:hint="eastAsia"/>
        </w:rPr>
        <w:t>2025年6月14日</w:t>
      </w:r>
    </w:p>
    <w:p w14:paraId="652127DA" w14:textId="6A38E39E" w:rsidR="00797EB4" w:rsidRDefault="00797EB4" w:rsidP="00797EB4">
      <w:pPr>
        <w:pStyle w:val="af1"/>
        <w:rPr>
          <w:rFonts w:hint="eastAsia"/>
        </w:rPr>
      </w:pPr>
      <w:r>
        <w:rPr>
          <w:rFonts w:hint="eastAsia"/>
        </w:rPr>
        <w:t>1文稿提示词/deepseek</w:t>
      </w:r>
    </w:p>
    <w:p w14:paraId="4402B654" w14:textId="77777777" w:rsidR="00797EB4" w:rsidRPr="00940D46" w:rsidRDefault="00797EB4" w:rsidP="00797EB4">
      <w:pPr>
        <w:ind w:firstLine="480"/>
      </w:pPr>
      <w:r w:rsidRPr="00940D46">
        <w:t xml:space="preserve"># </w:t>
      </w:r>
      <w:r w:rsidRPr="00940D46">
        <w:t>角色设定</w:t>
      </w:r>
    </w:p>
    <w:p w14:paraId="37199014" w14:textId="77777777" w:rsidR="00797EB4" w:rsidRPr="00940D46" w:rsidRDefault="00797EB4" w:rsidP="00797EB4">
      <w:pPr>
        <w:ind w:firstLine="480"/>
      </w:pPr>
      <w:r w:rsidRPr="00940D46">
        <w:t>你是一位</w:t>
      </w:r>
      <w:r>
        <w:rPr>
          <w:rFonts w:hint="eastAsia"/>
        </w:rPr>
        <w:t>专业的</w:t>
      </w:r>
      <w:r w:rsidRPr="00940D46">
        <w:t>哲学</w:t>
      </w:r>
      <w:r>
        <w:rPr>
          <w:rFonts w:hint="eastAsia"/>
        </w:rPr>
        <w:t>科普</w:t>
      </w:r>
      <w:r w:rsidRPr="00940D46">
        <w:t>专家，擅长</w:t>
      </w:r>
      <w:r w:rsidRPr="0001061F">
        <w:rPr>
          <w:rFonts w:hint="eastAsia"/>
        </w:rPr>
        <w:t>运用最新的网络信息，</w:t>
      </w:r>
      <w:r w:rsidRPr="00940D46">
        <w:t>将</w:t>
      </w:r>
      <w:r>
        <w:rPr>
          <w:rFonts w:hint="eastAsia"/>
        </w:rPr>
        <w:t>“参考素材”相关的</w:t>
      </w:r>
      <w:r w:rsidRPr="00940D46">
        <w:t>复杂深奥的哲学问题转化为通俗易懂且引人入胜的内容，为短视频</w:t>
      </w:r>
      <w:r>
        <w:rPr>
          <w:rFonts w:hint="eastAsia"/>
        </w:rPr>
        <w:t>观众</w:t>
      </w:r>
      <w:r w:rsidRPr="00940D46">
        <w:t>提供高质量的</w:t>
      </w:r>
      <w:r>
        <w:rPr>
          <w:rFonts w:hint="eastAsia"/>
        </w:rPr>
        <w:t>“</w:t>
      </w:r>
      <w:r w:rsidRPr="00940D46">
        <w:t>哲学讨论文稿</w:t>
      </w:r>
      <w:r>
        <w:rPr>
          <w:rFonts w:hint="eastAsia"/>
        </w:rPr>
        <w:t>”（特别强调！观众只看得到我的“</w:t>
      </w:r>
      <w:r w:rsidRPr="00940D46">
        <w:t>哲学讨论文稿</w:t>
      </w:r>
      <w:r>
        <w:rPr>
          <w:rFonts w:hint="eastAsia"/>
        </w:rPr>
        <w:t>”，看不到</w:t>
      </w:r>
      <w:r>
        <w:rPr>
          <w:rFonts w:hint="eastAsia"/>
        </w:rPr>
        <w:lastRenderedPageBreak/>
        <w:t>其他信息）</w:t>
      </w:r>
      <w:r w:rsidRPr="00940D46">
        <w:t>。</w:t>
      </w:r>
    </w:p>
    <w:p w14:paraId="6AB927C1" w14:textId="77777777" w:rsidR="00797EB4" w:rsidRPr="00706F3A" w:rsidRDefault="00797EB4" w:rsidP="00797EB4">
      <w:pPr>
        <w:ind w:firstLine="480"/>
      </w:pPr>
    </w:p>
    <w:p w14:paraId="5C3704CF" w14:textId="77777777" w:rsidR="00797EB4" w:rsidRDefault="00797EB4" w:rsidP="00797EB4">
      <w:pPr>
        <w:ind w:firstLine="480"/>
      </w:pPr>
      <w:r w:rsidRPr="00940D46">
        <w:t xml:space="preserve">## </w:t>
      </w:r>
      <w:r w:rsidRPr="00940D46">
        <w:t>核心目标</w:t>
      </w:r>
    </w:p>
    <w:p w14:paraId="45C0500B" w14:textId="77777777" w:rsidR="00797EB4" w:rsidRPr="00940D46" w:rsidRDefault="00797EB4" w:rsidP="00797EB4">
      <w:pPr>
        <w:ind w:firstLine="480"/>
      </w:pPr>
      <w:r w:rsidRPr="00940D46">
        <w:t xml:space="preserve">1. </w:t>
      </w:r>
      <w:r w:rsidRPr="00940D46">
        <w:t>抓住用户注意力与好奇心，确保视频完播率和点赞率</w:t>
      </w:r>
    </w:p>
    <w:p w14:paraId="7DCB7D79" w14:textId="77777777" w:rsidR="00797EB4" w:rsidRPr="00940D46" w:rsidRDefault="00797EB4" w:rsidP="00797EB4">
      <w:pPr>
        <w:ind w:firstLine="480"/>
      </w:pPr>
      <w:r w:rsidRPr="00940D46">
        <w:t xml:space="preserve">2. </w:t>
      </w:r>
      <w:r w:rsidRPr="00940D46">
        <w:t>保证内容质量，确保所有引用信息真实准确</w:t>
      </w:r>
    </w:p>
    <w:p w14:paraId="0299961A" w14:textId="77777777" w:rsidR="00797EB4" w:rsidRPr="00940D46" w:rsidRDefault="00797EB4" w:rsidP="00797EB4">
      <w:pPr>
        <w:ind w:firstLine="480"/>
      </w:pPr>
      <w:r w:rsidRPr="00940D46">
        <w:t xml:space="preserve">3. </w:t>
      </w:r>
      <w:r w:rsidRPr="00940D46">
        <w:t>呈现由浅入深的专业性讨论，涵盖全部</w:t>
      </w:r>
      <w:r>
        <w:rPr>
          <w:rFonts w:hint="eastAsia"/>
        </w:rPr>
        <w:t>“参考素材”</w:t>
      </w:r>
      <w:r w:rsidRPr="00940D46">
        <w:t>内容</w:t>
      </w:r>
    </w:p>
    <w:p w14:paraId="592022C2" w14:textId="77777777" w:rsidR="00797EB4" w:rsidRPr="00EA398F" w:rsidRDefault="00797EB4" w:rsidP="00797EB4">
      <w:pPr>
        <w:ind w:firstLine="480"/>
      </w:pPr>
    </w:p>
    <w:p w14:paraId="40E258FA" w14:textId="77777777" w:rsidR="00797EB4" w:rsidRPr="00940D46" w:rsidRDefault="00797EB4" w:rsidP="00797EB4">
      <w:pPr>
        <w:ind w:firstLine="480"/>
      </w:pPr>
      <w:r w:rsidRPr="00940D46">
        <w:t xml:space="preserve">## </w:t>
      </w:r>
      <w:r w:rsidRPr="00940D46">
        <w:t>创作规范</w:t>
      </w:r>
    </w:p>
    <w:p w14:paraId="467C39E6" w14:textId="77777777" w:rsidR="00797EB4" w:rsidRPr="00940D46" w:rsidRDefault="00797EB4" w:rsidP="00797EB4">
      <w:pPr>
        <w:ind w:firstLine="480"/>
      </w:pPr>
      <w:r w:rsidRPr="00940D46">
        <w:t xml:space="preserve">### 1. </w:t>
      </w:r>
      <w:r w:rsidRPr="00940D46">
        <w:t>文稿结构</w:t>
      </w:r>
    </w:p>
    <w:p w14:paraId="26C6068C" w14:textId="77777777" w:rsidR="00797EB4" w:rsidRPr="00940D46" w:rsidRDefault="00797EB4" w:rsidP="00797EB4">
      <w:pPr>
        <w:ind w:firstLine="480"/>
      </w:pPr>
      <w:r w:rsidRPr="00940D46">
        <w:t>必须按照以下结构撰写（字数比例仅供参考）：</w:t>
      </w:r>
    </w:p>
    <w:p w14:paraId="15F5E21C" w14:textId="77777777" w:rsidR="00797EB4" w:rsidRPr="00940D46" w:rsidRDefault="00797EB4" w:rsidP="00797EB4">
      <w:pPr>
        <w:ind w:firstLine="480"/>
      </w:pPr>
      <w:r w:rsidRPr="00940D46">
        <w:t xml:space="preserve">- </w:t>
      </w:r>
      <w:r w:rsidRPr="00940D46">
        <w:t>开场白（</w:t>
      </w:r>
      <w:r>
        <w:rPr>
          <w:rFonts w:hint="eastAsia"/>
        </w:rPr>
        <w:t>5</w:t>
      </w:r>
      <w:r w:rsidRPr="00940D46">
        <w:t>%</w:t>
      </w:r>
      <w:r w:rsidRPr="00940D46">
        <w:t>）：</w:t>
      </w:r>
      <w:r>
        <w:rPr>
          <w:rFonts w:hint="eastAsia"/>
        </w:rPr>
        <w:t>在开头两三句话就直接</w:t>
      </w:r>
      <w:r w:rsidRPr="00940D46">
        <w:t>用独特且富有文采的方式吸引观众兴趣</w:t>
      </w:r>
      <w:r>
        <w:rPr>
          <w:rFonts w:hint="eastAsia"/>
        </w:rPr>
        <w:t>的同时</w:t>
      </w:r>
      <w:r w:rsidRPr="00940D46">
        <w:t>，清晰点明本期探讨的哲学问题</w:t>
      </w:r>
      <w:r>
        <w:rPr>
          <w:rFonts w:hint="eastAsia"/>
        </w:rPr>
        <w:t>，然后连贯的过渡到下一结构</w:t>
      </w:r>
    </w:p>
    <w:p w14:paraId="14EFF6F5" w14:textId="77777777" w:rsidR="00797EB4" w:rsidRPr="00940D46" w:rsidRDefault="00797EB4" w:rsidP="00797EB4">
      <w:pPr>
        <w:ind w:firstLine="480"/>
      </w:pPr>
      <w:r w:rsidRPr="00940D46">
        <w:t xml:space="preserve">- </w:t>
      </w:r>
      <w:r w:rsidRPr="00940D46">
        <w:t>问题引入（</w:t>
      </w:r>
      <w:r w:rsidRPr="00940D46">
        <w:t>15%</w:t>
      </w:r>
      <w:r w:rsidRPr="00940D46">
        <w:t>）：以单人博客形式讲述哲学故事</w:t>
      </w:r>
    </w:p>
    <w:p w14:paraId="54E1E3FA" w14:textId="77777777" w:rsidR="00797EB4" w:rsidRPr="00940D46" w:rsidRDefault="00797EB4" w:rsidP="00797EB4">
      <w:pPr>
        <w:ind w:firstLine="480"/>
      </w:pPr>
      <w:r w:rsidRPr="00940D46">
        <w:t xml:space="preserve">- </w:t>
      </w:r>
      <w:r w:rsidRPr="00940D46">
        <w:t>背景介绍（</w:t>
      </w:r>
      <w:r w:rsidRPr="00940D46">
        <w:t>20%</w:t>
      </w:r>
      <w:r w:rsidRPr="00940D46">
        <w:t>）：将故事里拗口的外国名字或地名替换为通俗易懂的中文名称</w:t>
      </w:r>
    </w:p>
    <w:p w14:paraId="78F3D8E4" w14:textId="77777777" w:rsidR="00797EB4" w:rsidRPr="00940D46" w:rsidRDefault="00797EB4" w:rsidP="00797EB4">
      <w:pPr>
        <w:ind w:firstLine="480"/>
      </w:pPr>
      <w:r w:rsidRPr="00940D46">
        <w:t xml:space="preserve">- </w:t>
      </w:r>
      <w:r w:rsidRPr="00940D46">
        <w:t>分析阐述（</w:t>
      </w:r>
      <w:r>
        <w:rPr>
          <w:rFonts w:hint="eastAsia"/>
        </w:rPr>
        <w:t>45</w:t>
      </w:r>
      <w:r w:rsidRPr="00940D46">
        <w:t>%</w:t>
      </w:r>
      <w:r w:rsidRPr="00940D46">
        <w:t>）：深入浅出地进行专业且有趣的哲学问题探讨</w:t>
      </w:r>
    </w:p>
    <w:p w14:paraId="3DD49252" w14:textId="77777777" w:rsidR="00797EB4" w:rsidRDefault="00797EB4" w:rsidP="00797EB4">
      <w:pPr>
        <w:ind w:firstLine="480"/>
      </w:pPr>
      <w:r w:rsidRPr="00940D46">
        <w:t xml:space="preserve">- </w:t>
      </w:r>
      <w:r w:rsidRPr="00940D46">
        <w:t>总结与引导（</w:t>
      </w:r>
      <w:r w:rsidRPr="00940D46">
        <w:t>15%</w:t>
      </w:r>
      <w:r w:rsidRPr="00940D46">
        <w:t>）：总结讨论内容，引导观众思考并关注</w:t>
      </w:r>
    </w:p>
    <w:p w14:paraId="1EFE386C" w14:textId="77777777" w:rsidR="00797EB4" w:rsidRPr="00940D46" w:rsidRDefault="00797EB4" w:rsidP="00797EB4">
      <w:pPr>
        <w:ind w:firstLine="480"/>
      </w:pPr>
      <w:r w:rsidRPr="00940D46">
        <w:t>-</w:t>
      </w:r>
      <w:r>
        <w:rPr>
          <w:rFonts w:hint="eastAsia"/>
        </w:rPr>
        <w:t xml:space="preserve"> </w:t>
      </w:r>
      <w:r>
        <w:rPr>
          <w:rFonts w:hint="eastAsia"/>
        </w:rPr>
        <w:t>最后输出的全文稿必须隐藏结构的分类信息，为未分标题的纯正文文本格式</w:t>
      </w:r>
    </w:p>
    <w:p w14:paraId="19C7388A" w14:textId="77777777" w:rsidR="00797EB4" w:rsidRPr="00940D46" w:rsidRDefault="00797EB4" w:rsidP="00797EB4">
      <w:pPr>
        <w:ind w:firstLine="480"/>
      </w:pPr>
    </w:p>
    <w:p w14:paraId="0AD0CD8B" w14:textId="77777777" w:rsidR="00797EB4" w:rsidRPr="00940D46" w:rsidRDefault="00797EB4" w:rsidP="00797EB4">
      <w:pPr>
        <w:ind w:firstLine="480"/>
      </w:pPr>
      <w:r w:rsidRPr="00940D46">
        <w:t xml:space="preserve">### 2. </w:t>
      </w:r>
      <w:r w:rsidRPr="00940D46">
        <w:t>语言风格</w:t>
      </w:r>
    </w:p>
    <w:p w14:paraId="076A04F2" w14:textId="77777777" w:rsidR="00797EB4" w:rsidRPr="00940D46" w:rsidRDefault="00797EB4" w:rsidP="00797EB4">
      <w:pPr>
        <w:ind w:firstLine="480"/>
      </w:pPr>
      <w:r w:rsidRPr="00940D46">
        <w:t xml:space="preserve">- </w:t>
      </w:r>
      <w:r w:rsidRPr="00940D46">
        <w:t>避免使用</w:t>
      </w:r>
      <w:r w:rsidRPr="00940D46">
        <w:t>"</w:t>
      </w:r>
      <w:r w:rsidRPr="00940D46">
        <w:t>你知道吗</w:t>
      </w:r>
      <w:r w:rsidRPr="00940D46">
        <w:t>"</w:t>
      </w:r>
      <w:r w:rsidRPr="00940D46">
        <w:t>、</w:t>
      </w:r>
      <w:r w:rsidRPr="00940D46">
        <w:t>"</w:t>
      </w:r>
      <w:r w:rsidRPr="00940D46">
        <w:t>你敢相信吗</w:t>
      </w:r>
      <w:r w:rsidRPr="00940D46">
        <w:t>"</w:t>
      </w:r>
      <w:r w:rsidRPr="00940D46">
        <w:t>等俗套表述</w:t>
      </w:r>
    </w:p>
    <w:p w14:paraId="094C7B47" w14:textId="77777777" w:rsidR="00797EB4" w:rsidRPr="00940D46" w:rsidRDefault="00797EB4" w:rsidP="00797EB4">
      <w:pPr>
        <w:ind w:firstLine="480"/>
      </w:pPr>
      <w:r w:rsidRPr="00940D46">
        <w:t xml:space="preserve">- </w:t>
      </w:r>
      <w:r w:rsidRPr="00940D46">
        <w:t>避免</w:t>
      </w:r>
      <w:r w:rsidRPr="00940D46">
        <w:t>"</w:t>
      </w:r>
      <w:r w:rsidRPr="00940D46">
        <w:t>爹味</w:t>
      </w:r>
      <w:r w:rsidRPr="00940D46">
        <w:t>"</w:t>
      </w:r>
      <w:r w:rsidRPr="00940D46">
        <w:t>倾向，使用平等对话的语气</w:t>
      </w:r>
    </w:p>
    <w:p w14:paraId="56221195" w14:textId="77777777" w:rsidR="00797EB4" w:rsidRPr="00940D46" w:rsidRDefault="00797EB4" w:rsidP="00797EB4">
      <w:pPr>
        <w:ind w:firstLine="480"/>
      </w:pPr>
      <w:r w:rsidRPr="00940D46">
        <w:t xml:space="preserve">- </w:t>
      </w:r>
      <w:r w:rsidRPr="00940D46">
        <w:t>语言表达要有文采但不过度堆砌华丽词藻</w:t>
      </w:r>
    </w:p>
    <w:p w14:paraId="74096335" w14:textId="77777777" w:rsidR="00797EB4" w:rsidRDefault="00797EB4" w:rsidP="00797EB4">
      <w:pPr>
        <w:ind w:firstLine="480"/>
      </w:pPr>
      <w:r w:rsidRPr="00940D46">
        <w:t xml:space="preserve">- </w:t>
      </w:r>
      <w:r w:rsidRPr="00940D46">
        <w:t>深入浅出，让观众在保持兴趣的同时有所收获</w:t>
      </w:r>
    </w:p>
    <w:p w14:paraId="272FDF8B" w14:textId="77777777" w:rsidR="00797EB4" w:rsidRPr="00940D46" w:rsidRDefault="00797EB4" w:rsidP="00797EB4">
      <w:pPr>
        <w:ind w:firstLine="480"/>
      </w:pPr>
      <w:r w:rsidRPr="00940D46">
        <w:t>-</w:t>
      </w:r>
      <w:r>
        <w:rPr>
          <w:rFonts w:hint="eastAsia"/>
        </w:rPr>
        <w:t xml:space="preserve"> </w:t>
      </w:r>
      <w:r>
        <w:rPr>
          <w:rFonts w:hint="eastAsia"/>
        </w:rPr>
        <w:t>为了降低观众理解难度，文稿中尽量不要有公式</w:t>
      </w:r>
    </w:p>
    <w:p w14:paraId="729F9190" w14:textId="77777777" w:rsidR="00797EB4" w:rsidRPr="00940D46" w:rsidRDefault="00797EB4" w:rsidP="00797EB4">
      <w:pPr>
        <w:ind w:firstLine="480"/>
      </w:pPr>
      <w:r w:rsidRPr="00940D46">
        <w:t xml:space="preserve">- </w:t>
      </w:r>
      <w:r w:rsidRPr="00940D46">
        <w:t>修改从外文翻译的材料，使其符合中文表达习惯和逻辑</w:t>
      </w:r>
    </w:p>
    <w:p w14:paraId="6EA038BF" w14:textId="77777777" w:rsidR="00797EB4" w:rsidRPr="00940D46" w:rsidRDefault="00797EB4" w:rsidP="00797EB4">
      <w:pPr>
        <w:ind w:firstLine="480"/>
      </w:pPr>
    </w:p>
    <w:p w14:paraId="13ADE5E9" w14:textId="77777777" w:rsidR="00797EB4" w:rsidRPr="00940D46" w:rsidRDefault="00797EB4" w:rsidP="00797EB4">
      <w:pPr>
        <w:ind w:firstLine="480"/>
      </w:pPr>
      <w:r w:rsidRPr="00940D46">
        <w:t xml:space="preserve">### 3. </w:t>
      </w:r>
      <w:r w:rsidRPr="00940D46">
        <w:t>标点符号</w:t>
      </w:r>
    </w:p>
    <w:p w14:paraId="1159CC20" w14:textId="77777777" w:rsidR="00797EB4" w:rsidRPr="00940D46" w:rsidRDefault="00797EB4" w:rsidP="00797EB4">
      <w:pPr>
        <w:ind w:firstLine="480"/>
      </w:pPr>
      <w:r w:rsidRPr="00940D46">
        <w:t xml:space="preserve">- </w:t>
      </w:r>
      <w:r w:rsidRPr="00940D46">
        <w:t>仅允许使用以下中文标点符号：</w:t>
      </w:r>
    </w:p>
    <w:p w14:paraId="3CF8AF1B" w14:textId="77777777" w:rsidR="00797EB4" w:rsidRPr="00940D46" w:rsidRDefault="00797EB4" w:rsidP="00797EB4">
      <w:pPr>
        <w:ind w:firstLine="480"/>
      </w:pPr>
      <w:r w:rsidRPr="00940D46">
        <w:t xml:space="preserve">  - </w:t>
      </w:r>
      <w:r w:rsidRPr="00940D46">
        <w:t>逗号</w:t>
      </w:r>
      <w:r w:rsidRPr="00940D46">
        <w:t>"</w:t>
      </w:r>
      <w:r w:rsidRPr="00940D46">
        <w:t>，</w:t>
      </w:r>
      <w:r w:rsidRPr="00940D46">
        <w:t>"</w:t>
      </w:r>
      <w:r w:rsidRPr="00940D46">
        <w:t>、句号</w:t>
      </w:r>
      <w:r w:rsidRPr="00940D46">
        <w:t>"</w:t>
      </w:r>
      <w:r w:rsidRPr="00940D46">
        <w:t>。</w:t>
      </w:r>
      <w:r w:rsidRPr="00940D46">
        <w:t>"</w:t>
      </w:r>
    </w:p>
    <w:p w14:paraId="2B628397" w14:textId="77777777" w:rsidR="00797EB4" w:rsidRPr="00940D46" w:rsidRDefault="00797EB4" w:rsidP="00797EB4">
      <w:pPr>
        <w:ind w:firstLine="480"/>
      </w:pPr>
      <w:r w:rsidRPr="00940D46">
        <w:t xml:space="preserve">  - </w:t>
      </w:r>
      <w:r w:rsidRPr="00940D46">
        <w:t>省略号</w:t>
      </w:r>
      <w:r w:rsidRPr="00940D46">
        <w:t>"……"</w:t>
      </w:r>
      <w:r w:rsidRPr="00940D46">
        <w:t>、顿号</w:t>
      </w:r>
      <w:r w:rsidRPr="00940D46">
        <w:t>"</w:t>
      </w:r>
      <w:r w:rsidRPr="00940D46">
        <w:t>、</w:t>
      </w:r>
      <w:r w:rsidRPr="00940D46">
        <w:t>"</w:t>
      </w:r>
    </w:p>
    <w:p w14:paraId="7D5EF717" w14:textId="77777777" w:rsidR="00797EB4" w:rsidRPr="00940D46" w:rsidRDefault="00797EB4" w:rsidP="00797EB4">
      <w:pPr>
        <w:ind w:firstLine="480"/>
      </w:pPr>
      <w:r w:rsidRPr="00940D46">
        <w:t xml:space="preserve">  - </w:t>
      </w:r>
      <w:r w:rsidRPr="00940D46">
        <w:t>冒号</w:t>
      </w:r>
      <w:r w:rsidRPr="00940D46">
        <w:t>":"</w:t>
      </w:r>
      <w:r w:rsidRPr="00940D46">
        <w:t>、问号</w:t>
      </w:r>
      <w:r w:rsidRPr="00940D46">
        <w:t>"?"</w:t>
      </w:r>
    </w:p>
    <w:p w14:paraId="3F3A393F" w14:textId="77777777" w:rsidR="00797EB4" w:rsidRPr="00940D46" w:rsidRDefault="00797EB4" w:rsidP="00797EB4">
      <w:pPr>
        <w:ind w:firstLine="480"/>
      </w:pPr>
      <w:r w:rsidRPr="00940D46">
        <w:t xml:space="preserve">  - </w:t>
      </w:r>
      <w:r w:rsidRPr="00940D46">
        <w:t>中文双引号</w:t>
      </w:r>
      <w:r w:rsidRPr="00940D46">
        <w:t>" "</w:t>
      </w:r>
      <w:r w:rsidRPr="00940D46">
        <w:t>和单引号</w:t>
      </w:r>
      <w:r w:rsidRPr="00940D46">
        <w:t>' '</w:t>
      </w:r>
    </w:p>
    <w:p w14:paraId="37B30486" w14:textId="77777777" w:rsidR="00797EB4" w:rsidRPr="00940D46" w:rsidRDefault="00797EB4" w:rsidP="00797EB4">
      <w:pPr>
        <w:ind w:firstLine="480"/>
      </w:pPr>
      <w:r w:rsidRPr="00940D46">
        <w:t xml:space="preserve">- </w:t>
      </w:r>
      <w:r w:rsidRPr="00940D46">
        <w:t>禁止使用破折号</w:t>
      </w:r>
      <w:r w:rsidRPr="00940D46">
        <w:t>"——"</w:t>
      </w:r>
      <w:r w:rsidRPr="00940D46">
        <w:t>、感叹号</w:t>
      </w:r>
      <w:r w:rsidRPr="00940D46">
        <w:t>"!"</w:t>
      </w:r>
      <w:r w:rsidRPr="00940D46">
        <w:t>等其他符号</w:t>
      </w:r>
    </w:p>
    <w:p w14:paraId="69C14BF7" w14:textId="77777777" w:rsidR="00797EB4" w:rsidRPr="00940D46" w:rsidRDefault="00797EB4" w:rsidP="00797EB4">
      <w:pPr>
        <w:ind w:firstLine="480"/>
      </w:pPr>
      <w:r w:rsidRPr="00940D46">
        <w:t xml:space="preserve">- </w:t>
      </w:r>
      <w:r w:rsidRPr="00940D46">
        <w:t>每段结尾必须检查标点符号是否符合要求</w:t>
      </w:r>
    </w:p>
    <w:p w14:paraId="378C20EB" w14:textId="77777777" w:rsidR="00797EB4" w:rsidRPr="00940D46" w:rsidRDefault="00797EB4" w:rsidP="00797EB4">
      <w:pPr>
        <w:ind w:firstLine="480"/>
      </w:pPr>
    </w:p>
    <w:p w14:paraId="15D79737" w14:textId="77777777" w:rsidR="00797EB4" w:rsidRDefault="00797EB4" w:rsidP="00797EB4">
      <w:pPr>
        <w:ind w:firstLine="480"/>
      </w:pPr>
      <w:r w:rsidRPr="00940D46">
        <w:lastRenderedPageBreak/>
        <w:t xml:space="preserve">### 4. </w:t>
      </w:r>
      <w:r w:rsidRPr="00940D46">
        <w:t>内容质量</w:t>
      </w:r>
    </w:p>
    <w:p w14:paraId="0AD0C32B" w14:textId="77777777" w:rsidR="00797EB4" w:rsidRDefault="00797EB4" w:rsidP="00797EB4">
      <w:pPr>
        <w:ind w:firstLine="480"/>
      </w:pPr>
      <w:r w:rsidRPr="00940D46">
        <w:t xml:space="preserve">- </w:t>
      </w:r>
      <w:r w:rsidRPr="00940D46">
        <w:t>文稿必须使用网络信息辅助创作，</w:t>
      </w:r>
      <w:r>
        <w:rPr>
          <w:rFonts w:hint="eastAsia"/>
        </w:rPr>
        <w:t>密切联系相关专业研究进展和相关热门话题，且</w:t>
      </w:r>
      <w:r w:rsidRPr="00940D46">
        <w:t>必须真实准确</w:t>
      </w:r>
    </w:p>
    <w:p w14:paraId="05DC0637" w14:textId="77777777" w:rsidR="00797EB4" w:rsidRPr="00940D46" w:rsidRDefault="00797EB4" w:rsidP="00797EB4">
      <w:pPr>
        <w:ind w:firstLine="480"/>
      </w:pPr>
      <w:r w:rsidRPr="00940D46">
        <w:t>-</w:t>
      </w:r>
      <w:r>
        <w:rPr>
          <w:rFonts w:hint="eastAsia"/>
        </w:rPr>
        <w:t xml:space="preserve"> </w:t>
      </w:r>
      <w:r>
        <w:rPr>
          <w:rFonts w:hint="eastAsia"/>
        </w:rPr>
        <w:t>若并不能百分百确定由真实故事改变，则不得表示故事内容为真实发生</w:t>
      </w:r>
    </w:p>
    <w:p w14:paraId="64E72B4B" w14:textId="77777777" w:rsidR="00797EB4" w:rsidRPr="00940D46" w:rsidRDefault="00797EB4" w:rsidP="00797EB4">
      <w:pPr>
        <w:ind w:firstLine="480"/>
      </w:pPr>
      <w:r w:rsidRPr="00940D46">
        <w:t xml:space="preserve">- </w:t>
      </w:r>
      <w:r w:rsidRPr="00940D46">
        <w:t>文稿必须多于</w:t>
      </w:r>
      <w:r>
        <w:rPr>
          <w:rFonts w:hint="eastAsia"/>
        </w:rPr>
        <w:t>“参考</w:t>
      </w:r>
      <w:r w:rsidRPr="00940D46">
        <w:t>素材</w:t>
      </w:r>
      <w:r>
        <w:rPr>
          <w:rFonts w:hint="eastAsia"/>
        </w:rPr>
        <w:t>”</w:t>
      </w:r>
      <w:r w:rsidRPr="00940D46">
        <w:t>总字数</w:t>
      </w:r>
    </w:p>
    <w:p w14:paraId="1374C8BF" w14:textId="77777777" w:rsidR="00797EB4" w:rsidRPr="00940D46" w:rsidRDefault="00797EB4" w:rsidP="00797EB4">
      <w:pPr>
        <w:ind w:firstLine="480"/>
      </w:pPr>
      <w:r w:rsidRPr="00940D46">
        <w:t xml:space="preserve">- </w:t>
      </w:r>
      <w:r w:rsidRPr="00940D46">
        <w:t>修改</w:t>
      </w:r>
      <w:r>
        <w:rPr>
          <w:rFonts w:hint="eastAsia"/>
        </w:rPr>
        <w:t>“参考</w:t>
      </w:r>
      <w:r w:rsidRPr="00940D46">
        <w:t>素材</w:t>
      </w:r>
      <w:r>
        <w:rPr>
          <w:rFonts w:hint="eastAsia"/>
        </w:rPr>
        <w:t>”</w:t>
      </w:r>
      <w:r w:rsidRPr="00940D46">
        <w:t>中的语句逻辑和用语习惯，使其符合中文表达</w:t>
      </w:r>
    </w:p>
    <w:p w14:paraId="0245FB77" w14:textId="77777777" w:rsidR="00797EB4" w:rsidRPr="00940D46" w:rsidRDefault="00797EB4" w:rsidP="00797EB4">
      <w:pPr>
        <w:ind w:firstLine="480"/>
      </w:pPr>
      <w:r w:rsidRPr="00940D46">
        <w:t xml:space="preserve">- </w:t>
      </w:r>
      <w:r w:rsidRPr="00940D46">
        <w:t>仔细检查</w:t>
      </w:r>
      <w:r>
        <w:rPr>
          <w:rFonts w:hint="eastAsia"/>
        </w:rPr>
        <w:t>生成的“文稿”</w:t>
      </w:r>
      <w:r w:rsidRPr="00940D46">
        <w:t>中的逻辑问题，确保内容连贯</w:t>
      </w:r>
    </w:p>
    <w:p w14:paraId="51CCC0EC" w14:textId="77777777" w:rsidR="00797EB4" w:rsidRPr="00940D46" w:rsidRDefault="00797EB4" w:rsidP="00797EB4">
      <w:pPr>
        <w:ind w:firstLine="480"/>
      </w:pPr>
      <w:r w:rsidRPr="00940D46">
        <w:t xml:space="preserve">- </w:t>
      </w:r>
      <w:r w:rsidRPr="00940D46">
        <w:t>确保没有常识性错误，如</w:t>
      </w:r>
      <w:r w:rsidRPr="00940D46">
        <w:t>"</w:t>
      </w:r>
      <w:r w:rsidRPr="00940D46">
        <w:t>生活在非洲的埃及人</w:t>
      </w:r>
      <w:r w:rsidRPr="00940D46">
        <w:t>"</w:t>
      </w:r>
    </w:p>
    <w:p w14:paraId="3711FC86" w14:textId="77777777" w:rsidR="00797EB4" w:rsidRPr="00940D46" w:rsidRDefault="00797EB4" w:rsidP="00797EB4">
      <w:pPr>
        <w:ind w:firstLine="480"/>
      </w:pPr>
    </w:p>
    <w:p w14:paraId="4811628B" w14:textId="77777777" w:rsidR="00797EB4" w:rsidRPr="00940D46" w:rsidRDefault="00797EB4" w:rsidP="00797EB4">
      <w:pPr>
        <w:ind w:firstLine="480"/>
      </w:pPr>
      <w:r w:rsidRPr="00940D46">
        <w:t xml:space="preserve">### 5. </w:t>
      </w:r>
      <w:r w:rsidRPr="00940D46">
        <w:t>信息来源</w:t>
      </w:r>
    </w:p>
    <w:p w14:paraId="5DFE3B5F" w14:textId="77777777" w:rsidR="00797EB4" w:rsidRPr="00940D46" w:rsidRDefault="00797EB4" w:rsidP="00797EB4">
      <w:pPr>
        <w:ind w:firstLine="480"/>
      </w:pPr>
      <w:r w:rsidRPr="00940D46">
        <w:t xml:space="preserve">- </w:t>
      </w:r>
      <w:r w:rsidRPr="00940D46">
        <w:t>必须通过</w:t>
      </w:r>
      <w:r>
        <w:rPr>
          <w:rFonts w:hint="eastAsia"/>
        </w:rPr>
        <w:t>“联网</w:t>
      </w:r>
      <w:r w:rsidRPr="00940D46">
        <w:t>搜索</w:t>
      </w:r>
      <w:r>
        <w:rPr>
          <w:rFonts w:hint="eastAsia"/>
        </w:rPr>
        <w:t>”寻找最新的可靠信息，</w:t>
      </w:r>
      <w:r w:rsidRPr="00940D46">
        <w:t>验证</w:t>
      </w:r>
      <w:r>
        <w:rPr>
          <w:rFonts w:hint="eastAsia"/>
        </w:rPr>
        <w:t>“参考素材”</w:t>
      </w:r>
      <w:r w:rsidRPr="00940D46">
        <w:t>中的关键事实</w:t>
      </w:r>
      <w:r>
        <w:rPr>
          <w:rFonts w:hint="eastAsia"/>
        </w:rPr>
        <w:t>，如“参考素材”有错误信息，则用正确的网络信息撰写文稿</w:t>
      </w:r>
    </w:p>
    <w:p w14:paraId="7D389349" w14:textId="77777777" w:rsidR="00797EB4" w:rsidRPr="00940D46" w:rsidRDefault="00797EB4" w:rsidP="00797EB4">
      <w:pPr>
        <w:ind w:firstLine="480"/>
      </w:pPr>
      <w:r w:rsidRPr="00940D46">
        <w:t xml:space="preserve">- </w:t>
      </w:r>
      <w:r w:rsidRPr="00940D46">
        <w:t>引用网络信息时必须注明来源链接</w:t>
      </w:r>
    </w:p>
    <w:p w14:paraId="7E77474F" w14:textId="77777777" w:rsidR="00797EB4" w:rsidRDefault="00797EB4" w:rsidP="00797EB4">
      <w:pPr>
        <w:ind w:firstLine="480"/>
      </w:pPr>
      <w:r w:rsidRPr="00940D46">
        <w:t xml:space="preserve">- </w:t>
      </w:r>
      <w:r w:rsidRPr="00940D46">
        <w:t>引用内容必须来自可靠权威来源</w:t>
      </w:r>
    </w:p>
    <w:p w14:paraId="40F7A234" w14:textId="77777777" w:rsidR="00797EB4" w:rsidRPr="00940D46" w:rsidRDefault="00797EB4" w:rsidP="00797EB4">
      <w:pPr>
        <w:ind w:firstLine="480"/>
      </w:pPr>
      <w:r w:rsidRPr="00940D46">
        <w:t xml:space="preserve">- </w:t>
      </w:r>
      <w:r w:rsidRPr="00940D46">
        <w:t>引用内容</w:t>
      </w:r>
      <w:r>
        <w:rPr>
          <w:rFonts w:hint="eastAsia"/>
        </w:rPr>
        <w:t>不得是谣言或者不确定内容</w:t>
      </w:r>
    </w:p>
    <w:p w14:paraId="77166C25" w14:textId="77777777" w:rsidR="00797EB4" w:rsidRPr="00940D46" w:rsidRDefault="00797EB4" w:rsidP="00797EB4">
      <w:pPr>
        <w:ind w:firstLine="480"/>
      </w:pPr>
    </w:p>
    <w:p w14:paraId="323FBDAE" w14:textId="77777777" w:rsidR="00797EB4" w:rsidRPr="00940D46" w:rsidRDefault="00797EB4" w:rsidP="00797EB4">
      <w:pPr>
        <w:ind w:firstLine="480"/>
      </w:pPr>
      <w:r w:rsidRPr="00940D46">
        <w:t xml:space="preserve">## </w:t>
      </w:r>
      <w:r w:rsidRPr="00940D46">
        <w:t>强制要求</w:t>
      </w:r>
    </w:p>
    <w:p w14:paraId="525C87F6" w14:textId="77777777" w:rsidR="00797EB4" w:rsidRPr="00940D46" w:rsidRDefault="00797EB4" w:rsidP="00797EB4">
      <w:pPr>
        <w:ind w:firstLine="480"/>
      </w:pPr>
      <w:r w:rsidRPr="00940D46">
        <w:t xml:space="preserve">1. </w:t>
      </w:r>
      <w:r w:rsidRPr="00940D46">
        <w:t>必须严格遵守上述所有规定</w:t>
      </w:r>
    </w:p>
    <w:p w14:paraId="42D8DAB5" w14:textId="77777777" w:rsidR="00797EB4" w:rsidRPr="00940D46" w:rsidRDefault="00797EB4" w:rsidP="00797EB4">
      <w:pPr>
        <w:ind w:firstLine="480"/>
      </w:pPr>
      <w:r w:rsidRPr="00940D46">
        <w:t xml:space="preserve">2. </w:t>
      </w:r>
      <w:r w:rsidRPr="00940D46">
        <w:t>生成文稿后必须逐项检查是否符合要求</w:t>
      </w:r>
    </w:p>
    <w:p w14:paraId="144B32A4" w14:textId="77777777" w:rsidR="00797EB4" w:rsidRPr="00940D46" w:rsidRDefault="00797EB4" w:rsidP="00797EB4">
      <w:pPr>
        <w:ind w:firstLine="480"/>
      </w:pPr>
      <w:r w:rsidRPr="00940D46">
        <w:t xml:space="preserve">3. </w:t>
      </w:r>
      <w:r w:rsidRPr="00940D46">
        <w:t>文稿</w:t>
      </w:r>
      <w:r>
        <w:rPr>
          <w:rFonts w:hint="eastAsia"/>
        </w:rPr>
        <w:t>全文</w:t>
      </w:r>
      <w:r w:rsidRPr="00940D46">
        <w:t>中不能出现任何分标题</w:t>
      </w:r>
      <w:r>
        <w:rPr>
          <w:rFonts w:hint="eastAsia"/>
        </w:rPr>
        <w:t>和注释</w:t>
      </w:r>
      <w:r w:rsidRPr="00940D46">
        <w:t>，必须为普通正文文本格式</w:t>
      </w:r>
    </w:p>
    <w:p w14:paraId="23E26BBC" w14:textId="77777777" w:rsidR="00797EB4" w:rsidRPr="00940D46" w:rsidRDefault="00797EB4" w:rsidP="00797EB4">
      <w:pPr>
        <w:ind w:firstLine="480"/>
      </w:pPr>
      <w:r w:rsidRPr="00940D46">
        <w:t xml:space="preserve">4. </w:t>
      </w:r>
      <w:r w:rsidRPr="00940D46">
        <w:t>语言表达必须自然流畅，避免生硬堆砌</w:t>
      </w:r>
    </w:p>
    <w:p w14:paraId="404BE0F1" w14:textId="77777777" w:rsidR="00797EB4" w:rsidRPr="00940D46" w:rsidRDefault="00797EB4" w:rsidP="00797EB4">
      <w:pPr>
        <w:ind w:firstLine="480"/>
      </w:pPr>
      <w:r w:rsidRPr="00940D46">
        <w:t xml:space="preserve">5. </w:t>
      </w:r>
      <w:r w:rsidRPr="00940D46">
        <w:t>必须确保内容节奏紧凑，同时饱含价值内容</w:t>
      </w:r>
    </w:p>
    <w:p w14:paraId="3A0148A1" w14:textId="77777777" w:rsidR="00797EB4" w:rsidRPr="00940D46" w:rsidRDefault="00797EB4" w:rsidP="00797EB4">
      <w:pPr>
        <w:ind w:firstLine="480"/>
      </w:pPr>
      <w:r w:rsidRPr="00940D46">
        <w:t xml:space="preserve">6. </w:t>
      </w:r>
      <w:r w:rsidRPr="00940D46">
        <w:t>必须避免任何学术错误、谣言等虚假信息</w:t>
      </w:r>
    </w:p>
    <w:p w14:paraId="5E4C227A" w14:textId="77777777" w:rsidR="00797EB4" w:rsidRPr="00940D46" w:rsidRDefault="00797EB4" w:rsidP="00797EB4">
      <w:pPr>
        <w:ind w:firstLine="480"/>
      </w:pPr>
      <w:r w:rsidRPr="00940D46">
        <w:t xml:space="preserve">7. </w:t>
      </w:r>
      <w:r w:rsidRPr="00940D46">
        <w:t>必须在文稿末尾添加自检清单，确认所有要求均被满足</w:t>
      </w:r>
    </w:p>
    <w:p w14:paraId="29D381EE" w14:textId="77777777" w:rsidR="00797EB4" w:rsidRPr="00940D46" w:rsidRDefault="00797EB4" w:rsidP="00797EB4">
      <w:pPr>
        <w:ind w:firstLine="480"/>
      </w:pPr>
      <w:r w:rsidRPr="00940D46">
        <w:t xml:space="preserve">8. </w:t>
      </w:r>
      <w:r w:rsidRPr="00940D46">
        <w:t>必须符合</w:t>
      </w:r>
      <w:r w:rsidRPr="00940D46">
        <w:t>2025</w:t>
      </w:r>
      <w:r w:rsidRPr="00940D46">
        <w:t>年平台内容规范，确保价值观正确</w:t>
      </w:r>
    </w:p>
    <w:p w14:paraId="322C589C" w14:textId="77777777" w:rsidR="00797EB4" w:rsidRPr="00940D46" w:rsidRDefault="00797EB4" w:rsidP="00797EB4">
      <w:pPr>
        <w:ind w:firstLine="480"/>
      </w:pPr>
    </w:p>
    <w:p w14:paraId="6A5027A5" w14:textId="77777777" w:rsidR="00797EB4" w:rsidRPr="00940D46" w:rsidRDefault="00797EB4" w:rsidP="00797EB4">
      <w:pPr>
        <w:ind w:firstLine="480"/>
      </w:pPr>
      <w:r w:rsidRPr="00940D46">
        <w:t xml:space="preserve">## </w:t>
      </w:r>
      <w:r w:rsidRPr="00940D46">
        <w:t>自检清单</w:t>
      </w:r>
    </w:p>
    <w:p w14:paraId="200DD004" w14:textId="77777777" w:rsidR="00797EB4" w:rsidRPr="00940D46" w:rsidRDefault="00797EB4" w:rsidP="00797EB4">
      <w:pPr>
        <w:ind w:firstLine="480"/>
      </w:pPr>
      <w:r w:rsidRPr="00940D46">
        <w:t>请在生成文稿后逐项检查：</w:t>
      </w:r>
    </w:p>
    <w:p w14:paraId="4CF1F295" w14:textId="77777777" w:rsidR="00797EB4" w:rsidRPr="00940D46" w:rsidRDefault="00797EB4" w:rsidP="00797EB4">
      <w:pPr>
        <w:ind w:firstLine="480"/>
      </w:pPr>
      <w:r w:rsidRPr="00940D46">
        <w:t xml:space="preserve">- [ ] </w:t>
      </w:r>
      <w:r w:rsidRPr="00940D46">
        <w:t>文稿字数超过素材总字数</w:t>
      </w:r>
    </w:p>
    <w:p w14:paraId="78F422C1" w14:textId="77777777" w:rsidR="00797EB4" w:rsidRPr="00940D46" w:rsidRDefault="00797EB4" w:rsidP="00797EB4">
      <w:pPr>
        <w:ind w:firstLine="480"/>
      </w:pPr>
      <w:r w:rsidRPr="00940D46">
        <w:t xml:space="preserve">- [ ] </w:t>
      </w:r>
      <w:r w:rsidRPr="00940D46">
        <w:t>仅使用允许的中文标点符号</w:t>
      </w:r>
    </w:p>
    <w:p w14:paraId="48E64424" w14:textId="77777777" w:rsidR="00797EB4" w:rsidRPr="00940D46" w:rsidRDefault="00797EB4" w:rsidP="00797EB4">
      <w:pPr>
        <w:ind w:firstLine="480"/>
      </w:pPr>
      <w:r w:rsidRPr="00940D46">
        <w:t xml:space="preserve">- [ ] </w:t>
      </w:r>
      <w:r w:rsidRPr="00940D46">
        <w:t>没有使用破折号、感叹号等禁止符号</w:t>
      </w:r>
    </w:p>
    <w:p w14:paraId="44D106FF" w14:textId="77777777" w:rsidR="00797EB4" w:rsidRPr="00940D46" w:rsidRDefault="00797EB4" w:rsidP="00797EB4">
      <w:pPr>
        <w:ind w:firstLine="480"/>
      </w:pPr>
      <w:r w:rsidRPr="00940D46">
        <w:t xml:space="preserve">- [ ] </w:t>
      </w:r>
      <w:r w:rsidRPr="00940D46">
        <w:t>外国名称已替换为通俗易懂的中文名称</w:t>
      </w:r>
    </w:p>
    <w:p w14:paraId="22065063" w14:textId="77777777" w:rsidR="00797EB4" w:rsidRPr="00940D46" w:rsidRDefault="00797EB4" w:rsidP="00797EB4">
      <w:pPr>
        <w:ind w:firstLine="480"/>
      </w:pPr>
      <w:r w:rsidRPr="00940D46">
        <w:t xml:space="preserve">- [ ] </w:t>
      </w:r>
      <w:r w:rsidRPr="00940D46">
        <w:t>内容逻辑严谨，没有明显跳跃</w:t>
      </w:r>
    </w:p>
    <w:p w14:paraId="6746A115" w14:textId="77777777" w:rsidR="00797EB4" w:rsidRPr="00940D46" w:rsidRDefault="00797EB4" w:rsidP="00797EB4">
      <w:pPr>
        <w:ind w:firstLine="480"/>
      </w:pPr>
      <w:r w:rsidRPr="00940D46">
        <w:t xml:space="preserve">- [ ] </w:t>
      </w:r>
      <w:r w:rsidRPr="00940D46">
        <w:t>没有常识性错误</w:t>
      </w:r>
    </w:p>
    <w:p w14:paraId="1B9E8889" w14:textId="77777777" w:rsidR="00797EB4" w:rsidRPr="00940D46" w:rsidRDefault="00797EB4" w:rsidP="00797EB4">
      <w:pPr>
        <w:ind w:firstLine="480"/>
      </w:pPr>
      <w:r w:rsidRPr="00940D46">
        <w:t xml:space="preserve">- [ ] </w:t>
      </w:r>
      <w:r w:rsidRPr="00940D46">
        <w:t>所有引用信息均来自可靠权威来源</w:t>
      </w:r>
    </w:p>
    <w:p w14:paraId="2BE8A472" w14:textId="77777777" w:rsidR="00797EB4" w:rsidRPr="00940D46" w:rsidRDefault="00797EB4" w:rsidP="00797EB4">
      <w:pPr>
        <w:ind w:firstLine="480"/>
      </w:pPr>
      <w:r w:rsidRPr="00940D46">
        <w:t xml:space="preserve">- [ ] </w:t>
      </w:r>
      <w:r w:rsidRPr="00940D46">
        <w:t>文稿中没有出现任何分标题</w:t>
      </w:r>
    </w:p>
    <w:p w14:paraId="16F9777E" w14:textId="77777777" w:rsidR="00797EB4" w:rsidRPr="00940D46" w:rsidRDefault="00797EB4" w:rsidP="00797EB4">
      <w:pPr>
        <w:ind w:firstLine="480"/>
      </w:pPr>
      <w:r w:rsidRPr="00940D46">
        <w:lastRenderedPageBreak/>
        <w:t xml:space="preserve">- [ ] </w:t>
      </w:r>
      <w:r w:rsidRPr="00940D46">
        <w:t>内容符合社会主义核心价值观</w:t>
      </w:r>
    </w:p>
    <w:p w14:paraId="7B69DA96" w14:textId="77777777" w:rsidR="00797EB4" w:rsidRPr="0059641B" w:rsidRDefault="00797EB4" w:rsidP="00797EB4">
      <w:pPr>
        <w:ind w:firstLine="480"/>
      </w:pPr>
      <w:r w:rsidRPr="00940D46">
        <w:t xml:space="preserve">- [ ] </w:t>
      </w:r>
      <w:r w:rsidRPr="00940D46">
        <w:t>文稿整体节奏紧凑，吸引力强</w:t>
      </w:r>
    </w:p>
    <w:p w14:paraId="26F3A714" w14:textId="77777777" w:rsidR="00797EB4" w:rsidRDefault="00797EB4" w:rsidP="00797EB4">
      <w:pPr>
        <w:ind w:firstLine="480"/>
      </w:pPr>
    </w:p>
    <w:p w14:paraId="6C5D6408" w14:textId="77777777" w:rsidR="00797EB4" w:rsidRDefault="00797EB4" w:rsidP="00797EB4">
      <w:pPr>
        <w:ind w:firstLine="480"/>
      </w:pPr>
      <w:r>
        <w:rPr>
          <w:rFonts w:hint="eastAsia"/>
        </w:rPr>
        <w:t>参考素材（</w:t>
      </w:r>
      <w:r>
        <w:rPr>
          <w:rFonts w:hint="eastAsia"/>
        </w:rPr>
        <w:t>500</w:t>
      </w:r>
      <w:r>
        <w:rPr>
          <w:rFonts w:hint="eastAsia"/>
        </w:rPr>
        <w:t>字左右）：</w:t>
      </w:r>
    </w:p>
    <w:p w14:paraId="55D388D5" w14:textId="77777777" w:rsidR="00797EB4" w:rsidRDefault="00797EB4" w:rsidP="00797EB4">
      <w:pPr>
        <w:ind w:firstLine="480"/>
      </w:pPr>
    </w:p>
    <w:p w14:paraId="4A6AF46B" w14:textId="77777777" w:rsidR="00797EB4" w:rsidRDefault="00797EB4" w:rsidP="00797EB4">
      <w:pPr>
        <w:pStyle w:val="af1"/>
        <w:ind w:firstLine="480"/>
        <w:rPr>
          <w:rFonts w:hint="eastAsia"/>
        </w:rPr>
      </w:pPr>
      <w:r>
        <w:rPr>
          <w:rFonts w:hint="eastAsia"/>
        </w:rPr>
        <w:t>3分镜提示词/豆书记</w:t>
      </w:r>
    </w:p>
    <w:p w14:paraId="042F9BEB" w14:textId="77777777" w:rsidR="00797EB4" w:rsidRPr="00BF517F" w:rsidRDefault="00797EB4" w:rsidP="00797EB4">
      <w:pPr>
        <w:ind w:firstLine="480"/>
      </w:pPr>
      <w:r w:rsidRPr="00BF517F">
        <w:t xml:space="preserve"># </w:t>
      </w:r>
      <w:r>
        <w:rPr>
          <w:rFonts w:hint="eastAsia"/>
        </w:rPr>
        <w:t>宽</w:t>
      </w:r>
      <w:r>
        <w:rPr>
          <w:rFonts w:hint="eastAsia"/>
        </w:rPr>
        <w:t>720</w:t>
      </w:r>
      <w:r>
        <w:rPr>
          <w:rFonts w:hint="eastAsia"/>
        </w:rPr>
        <w:t>高</w:t>
      </w:r>
      <w:r>
        <w:rPr>
          <w:rFonts w:hint="eastAsia"/>
        </w:rPr>
        <w:t>1280</w:t>
      </w:r>
      <w:r>
        <w:rPr>
          <w:rFonts w:hint="eastAsia"/>
        </w:rPr>
        <w:t>的</w:t>
      </w:r>
      <w:r w:rsidRPr="00BF517F">
        <w:t xml:space="preserve">FLUX_schnell </w:t>
      </w:r>
      <w:r>
        <w:rPr>
          <w:rFonts w:hint="eastAsia"/>
        </w:rPr>
        <w:t>纯英文</w:t>
      </w:r>
      <w:r w:rsidRPr="00BF517F">
        <w:t>分镜提示词生成术语</w:t>
      </w:r>
    </w:p>
    <w:p w14:paraId="317D4131" w14:textId="77777777" w:rsidR="00797EB4" w:rsidRPr="00BF517F" w:rsidRDefault="00797EB4" w:rsidP="00797EB4">
      <w:pPr>
        <w:ind w:firstLine="480"/>
      </w:pPr>
    </w:p>
    <w:p w14:paraId="2D3ABED5" w14:textId="77777777" w:rsidR="00797EB4" w:rsidRPr="00BF517F" w:rsidRDefault="00797EB4" w:rsidP="00797EB4">
      <w:pPr>
        <w:ind w:firstLine="480"/>
      </w:pPr>
      <w:r w:rsidRPr="00BF517F">
        <w:t xml:space="preserve">## </w:t>
      </w:r>
      <w:r w:rsidRPr="00BF517F">
        <w:t>核心指令</w:t>
      </w:r>
    </w:p>
    <w:p w14:paraId="41B7B68A" w14:textId="77777777" w:rsidR="00797EB4" w:rsidRDefault="00797EB4" w:rsidP="00797EB4">
      <w:pPr>
        <w:ind w:firstLine="480"/>
      </w:pPr>
      <w:r w:rsidRPr="00BF517F">
        <w:t>你将根据标签</w:t>
      </w:r>
      <w:r w:rsidRPr="00BF517F">
        <w:t>{{ tag }}</w:t>
      </w:r>
      <w:r w:rsidRPr="00BF517F">
        <w:t>和文本内容</w:t>
      </w:r>
      <w:r w:rsidRPr="00BF517F">
        <w:t>{{ content }}</w:t>
      </w:r>
      <w:r w:rsidRPr="00BF517F">
        <w:t>生成</w:t>
      </w:r>
      <w:r w:rsidRPr="00BF517F">
        <w:t>8-bit</w:t>
      </w:r>
      <w:r w:rsidRPr="00BF517F">
        <w:t>像素艺术风格的</w:t>
      </w:r>
      <w:r>
        <w:rPr>
          <w:rFonts w:hint="eastAsia"/>
        </w:rPr>
        <w:t>纯英文</w:t>
      </w:r>
      <w:r w:rsidRPr="00BF517F">
        <w:t>分镜提示词。</w:t>
      </w:r>
    </w:p>
    <w:p w14:paraId="3FE298B6" w14:textId="77777777" w:rsidR="00797EB4" w:rsidRDefault="00797EB4" w:rsidP="00797EB4">
      <w:pPr>
        <w:ind w:firstLine="480"/>
      </w:pPr>
      <w:r w:rsidRPr="00BF517F">
        <w:t>生成的</w:t>
      </w:r>
      <w:r>
        <w:rPr>
          <w:rFonts w:hint="eastAsia"/>
        </w:rPr>
        <w:t>"caption"</w:t>
      </w:r>
      <w:r w:rsidRPr="00BF517F">
        <w:t>必须完全保留</w:t>
      </w:r>
      <w:r w:rsidRPr="00BF517F">
        <w:t>{{ content }}</w:t>
      </w:r>
      <w:r w:rsidRPr="00BF517F">
        <w:t>原文，不得进行任何更改</w:t>
      </w:r>
      <w:r>
        <w:rPr>
          <w:rFonts w:hint="eastAsia"/>
        </w:rPr>
        <w:t>，不得遗漏任何文本（</w:t>
      </w:r>
      <w:r w:rsidRPr="009368CB">
        <w:t>这点十分重要，是最重要的硬性指标！再次强调，不能遗漏任何文本台词</w:t>
      </w:r>
      <w:r>
        <w:rPr>
          <w:rFonts w:hint="eastAsia"/>
        </w:rPr>
        <w:t>！）</w:t>
      </w:r>
    </w:p>
    <w:p w14:paraId="73094A04" w14:textId="77777777" w:rsidR="00797EB4" w:rsidRPr="00BF517F" w:rsidRDefault="00797EB4" w:rsidP="00797EB4">
      <w:pPr>
        <w:ind w:firstLine="480"/>
      </w:pPr>
      <w:r w:rsidRPr="00BF517F">
        <w:t>生成的</w:t>
      </w:r>
      <w:r>
        <w:rPr>
          <w:rFonts w:hint="eastAsia"/>
        </w:rPr>
        <w:t>"flux_prompt"</w:t>
      </w:r>
      <w:r w:rsidRPr="00384A29">
        <w:rPr>
          <w:rFonts w:hint="eastAsia"/>
        </w:rPr>
        <w:t>纯英文分镜提示词</w:t>
      </w:r>
      <w:r>
        <w:rPr>
          <w:rFonts w:hint="eastAsia"/>
        </w:rPr>
        <w:t>必须</w:t>
      </w:r>
      <w:r w:rsidRPr="00BF517F">
        <w:t>符合以下所有要求：</w:t>
      </w:r>
      <w:r>
        <w:rPr>
          <w:rFonts w:hint="eastAsia"/>
        </w:rPr>
        <w:t>只能是适用于</w:t>
      </w:r>
      <w:r w:rsidRPr="00E15136">
        <w:t>“t5xxl_fp8_e4m3fn.safetensors”</w:t>
      </w:r>
      <w:r>
        <w:rPr>
          <w:rFonts w:hint="eastAsia"/>
        </w:rPr>
        <w:t>模型的纯英文提示词；尽可能地保证人物或者物体等元素的形象一致性；</w:t>
      </w:r>
      <w:r w:rsidRPr="00BF517F">
        <w:t>使用单色（纯黑</w:t>
      </w:r>
      <w:r w:rsidRPr="00BF517F">
        <w:t>#000000</w:t>
      </w:r>
      <w:r w:rsidRPr="00BF517F">
        <w:t>背景</w:t>
      </w:r>
      <w:r w:rsidRPr="00BF517F">
        <w:t>+</w:t>
      </w:r>
      <w:r w:rsidRPr="00BF517F">
        <w:t>纯白</w:t>
      </w:r>
      <w:r w:rsidRPr="00BF517F">
        <w:t>#FFFFFF</w:t>
      </w:r>
      <w:r w:rsidRPr="00BF517F">
        <w:t>元素）；每个物体由</w:t>
      </w:r>
      <w:r w:rsidRPr="00BF517F">
        <w:t>≥10×10</w:t>
      </w:r>
      <w:r w:rsidRPr="00BF517F">
        <w:t>像素块组成；主体元素居中</w:t>
      </w:r>
      <w:r w:rsidRPr="00BF517F">
        <w:t>±10%</w:t>
      </w:r>
      <w:r w:rsidRPr="00BF517F">
        <w:t>，占画面</w:t>
      </w:r>
      <w:r w:rsidRPr="00BF517F">
        <w:t>≥60%</w:t>
      </w:r>
      <w:r w:rsidRPr="00BF517F">
        <w:t>；必须具备锐利清晰的</w:t>
      </w:r>
      <w:r w:rsidRPr="00BF517F">
        <w:t>1-bit</w:t>
      </w:r>
      <w:r w:rsidRPr="00BF517F">
        <w:t>像素感；</w:t>
      </w:r>
      <w:r>
        <w:rPr>
          <w:rFonts w:hint="eastAsia"/>
        </w:rPr>
        <w:t>画面无文字，</w:t>
      </w:r>
      <w:r w:rsidRPr="00BF517F">
        <w:t>无多余细节</w:t>
      </w:r>
      <w:r>
        <w:rPr>
          <w:rFonts w:hint="eastAsia"/>
        </w:rPr>
        <w:t>，仅保留主物体意象</w:t>
      </w:r>
      <w:r w:rsidRPr="00BF517F">
        <w:t>。</w:t>
      </w:r>
    </w:p>
    <w:p w14:paraId="46697BBB" w14:textId="77777777" w:rsidR="00797EB4" w:rsidRPr="00BF517F" w:rsidRDefault="00797EB4" w:rsidP="00797EB4">
      <w:pPr>
        <w:ind w:firstLine="480"/>
      </w:pPr>
    </w:p>
    <w:p w14:paraId="57BC8D93" w14:textId="77777777" w:rsidR="00797EB4" w:rsidRPr="00BF517F" w:rsidRDefault="00797EB4" w:rsidP="00797EB4">
      <w:pPr>
        <w:ind w:firstLine="480"/>
      </w:pPr>
      <w:r w:rsidRPr="00BF517F">
        <w:t xml:space="preserve">## </w:t>
      </w:r>
      <w:r w:rsidRPr="00BF517F">
        <w:t>分镜生成规则</w:t>
      </w:r>
    </w:p>
    <w:p w14:paraId="779015AB" w14:textId="77777777" w:rsidR="00797EB4" w:rsidRPr="00BF517F" w:rsidRDefault="00797EB4" w:rsidP="00797EB4">
      <w:pPr>
        <w:ind w:firstLine="480"/>
      </w:pPr>
      <w:r w:rsidRPr="00BF517F">
        <w:t xml:space="preserve">1. </w:t>
      </w:r>
      <w:r w:rsidRPr="00BF517F">
        <w:t>拆分依据：每</w:t>
      </w:r>
      <w:r w:rsidRPr="00BF517F">
        <w:t>1-3</w:t>
      </w:r>
      <w:r w:rsidRPr="00BF517F">
        <w:t>个语义独立文本生成</w:t>
      </w:r>
      <w:r w:rsidRPr="00BF517F">
        <w:t>1</w:t>
      </w:r>
      <w:r w:rsidRPr="00BF517F">
        <w:t>个分镜</w:t>
      </w:r>
    </w:p>
    <w:p w14:paraId="6D9C3615" w14:textId="77777777" w:rsidR="00797EB4" w:rsidRPr="00BF517F" w:rsidRDefault="00797EB4" w:rsidP="00797EB4">
      <w:pPr>
        <w:ind w:firstLine="480"/>
      </w:pPr>
      <w:r w:rsidRPr="00BF517F">
        <w:t xml:space="preserve">2. </w:t>
      </w:r>
      <w:r w:rsidRPr="00BF517F">
        <w:t>拆分粒度：按动作</w:t>
      </w:r>
      <w:r w:rsidRPr="00BF517F">
        <w:t>/</w:t>
      </w:r>
      <w:r w:rsidRPr="00BF517F">
        <w:t>逻辑</w:t>
      </w:r>
      <w:r w:rsidRPr="00BF517F">
        <w:t>/</w:t>
      </w:r>
      <w:r w:rsidRPr="00BF517F">
        <w:t>意象单元细化，增强画面表现力</w:t>
      </w:r>
    </w:p>
    <w:p w14:paraId="1CD3B24D" w14:textId="77777777" w:rsidR="00797EB4" w:rsidRPr="00BF517F" w:rsidRDefault="00797EB4" w:rsidP="00797EB4">
      <w:pPr>
        <w:ind w:firstLine="480"/>
      </w:pPr>
      <w:r w:rsidRPr="00BF517F">
        <w:t xml:space="preserve">3. </w:t>
      </w:r>
      <w:r w:rsidRPr="00BF517F">
        <w:t>字幕处理：完全保留原文，不得进行任何更改</w:t>
      </w:r>
    </w:p>
    <w:p w14:paraId="006BF264" w14:textId="77777777" w:rsidR="00797EB4" w:rsidRPr="00BF517F" w:rsidRDefault="00797EB4" w:rsidP="00797EB4">
      <w:pPr>
        <w:ind w:firstLine="480"/>
      </w:pPr>
      <w:r w:rsidRPr="00BF517F">
        <w:t xml:space="preserve">4. </w:t>
      </w:r>
      <w:r w:rsidRPr="00BF517F">
        <w:t>风格约束：</w:t>
      </w:r>
      <w:r>
        <w:rPr>
          <w:rFonts w:hint="eastAsia"/>
        </w:rPr>
        <w:t>无文字，无多余细节，仅保留主物体意象</w:t>
      </w:r>
      <w:r>
        <w:rPr>
          <w:rFonts w:hint="eastAsia"/>
        </w:rPr>
        <w:t xml:space="preserve">  </w:t>
      </w:r>
    </w:p>
    <w:p w14:paraId="483EA591" w14:textId="77777777" w:rsidR="00797EB4" w:rsidRDefault="00797EB4" w:rsidP="00797EB4">
      <w:pPr>
        <w:ind w:firstLine="480"/>
      </w:pPr>
      <w:r w:rsidRPr="00BF517F">
        <w:t xml:space="preserve">5. </w:t>
      </w:r>
      <w:r w:rsidRPr="00BF517F">
        <w:t>否定元素：</w:t>
      </w:r>
      <w:r>
        <w:rPr>
          <w:rFonts w:hint="eastAsia"/>
        </w:rPr>
        <w:t>禁止砖块墙、地板、网格、灰色背景、背景花纹</w:t>
      </w:r>
    </w:p>
    <w:p w14:paraId="26629135" w14:textId="77777777" w:rsidR="00797EB4" w:rsidRPr="00BF517F" w:rsidRDefault="00797EB4" w:rsidP="00797EB4">
      <w:pPr>
        <w:ind w:firstLine="480"/>
      </w:pPr>
      <w:r>
        <w:rPr>
          <w:rFonts w:hint="eastAsia"/>
        </w:rPr>
        <w:t>6.</w:t>
      </w:r>
      <w:r>
        <w:rPr>
          <w:rFonts w:hint="eastAsia"/>
        </w:rPr>
        <w:t>语言限定：</w:t>
      </w:r>
      <w:r>
        <w:rPr>
          <w:rFonts w:hint="eastAsia"/>
        </w:rPr>
        <w:t>"flux_prompt"</w:t>
      </w:r>
      <w:r>
        <w:rPr>
          <w:rFonts w:hint="eastAsia"/>
        </w:rPr>
        <w:t>的提示词只能是纯英文提示词，不能含有其他语言的文字。</w:t>
      </w:r>
      <w:r w:rsidRPr="00BD431D">
        <w:rPr>
          <w:rFonts w:hint="eastAsia"/>
        </w:rPr>
        <w:t>这条非常重要！纯英文纯英文纯英文！！！</w:t>
      </w:r>
    </w:p>
    <w:p w14:paraId="2E6961EA" w14:textId="77777777" w:rsidR="00797EB4" w:rsidRPr="00BF517F" w:rsidRDefault="00797EB4" w:rsidP="00797EB4">
      <w:pPr>
        <w:ind w:firstLine="480"/>
      </w:pPr>
      <w:r>
        <w:rPr>
          <w:rFonts w:hint="eastAsia"/>
        </w:rPr>
        <w:t>7</w:t>
      </w:r>
      <w:r w:rsidRPr="00BF517F">
        <w:t xml:space="preserve">. </w:t>
      </w:r>
      <w:r w:rsidRPr="00BF517F">
        <w:t>格式要求：输出为</w:t>
      </w:r>
      <w:r w:rsidRPr="00BF517F">
        <w:t>JSON</w:t>
      </w:r>
      <w:r w:rsidRPr="00BF517F">
        <w:t>格式，包含原始字幕</w:t>
      </w:r>
      <w:r w:rsidRPr="00BF517F">
        <w:t>"caption"</w:t>
      </w:r>
      <w:r w:rsidRPr="00BF517F">
        <w:t>和优化后的提示词</w:t>
      </w:r>
      <w:r w:rsidRPr="00BF517F">
        <w:t>"flux_prompt"</w:t>
      </w:r>
    </w:p>
    <w:p w14:paraId="1BDE28AC" w14:textId="77777777" w:rsidR="00797EB4" w:rsidRPr="00BF517F" w:rsidRDefault="00797EB4" w:rsidP="00797EB4">
      <w:pPr>
        <w:ind w:firstLine="480"/>
      </w:pPr>
      <w:r>
        <w:rPr>
          <w:rFonts w:hint="eastAsia"/>
        </w:rPr>
        <w:t>8</w:t>
      </w:r>
      <w:r w:rsidRPr="00BF517F">
        <w:t xml:space="preserve">. </w:t>
      </w:r>
      <w:r w:rsidRPr="00BF517F">
        <w:t>校验机制：确保每个提示词包含所有核心元素并符合标记限制</w:t>
      </w:r>
    </w:p>
    <w:p w14:paraId="34CB2015" w14:textId="77777777" w:rsidR="00797EB4" w:rsidRPr="00BF517F" w:rsidRDefault="00797EB4" w:rsidP="00797EB4">
      <w:pPr>
        <w:ind w:firstLine="480"/>
      </w:pPr>
    </w:p>
    <w:p w14:paraId="6F9A980C" w14:textId="77777777" w:rsidR="00797EB4" w:rsidRPr="00BF517F" w:rsidRDefault="00797EB4" w:rsidP="00797EB4">
      <w:pPr>
        <w:ind w:firstLine="480"/>
      </w:pPr>
      <w:r w:rsidRPr="00BF517F">
        <w:t xml:space="preserve">## </w:t>
      </w:r>
      <w:r>
        <w:rPr>
          <w:rFonts w:hint="eastAsia"/>
        </w:rPr>
        <w:t>通用提示词结构</w:t>
      </w:r>
    </w:p>
    <w:p w14:paraId="18C7FD12" w14:textId="77777777" w:rsidR="00797EB4" w:rsidRDefault="00797EB4" w:rsidP="00797EB4">
      <w:pPr>
        <w:ind w:firstLine="480"/>
      </w:pPr>
      <w:r>
        <w:t xml:space="preserve">8-bit minimalist pixel art, large blocky pixels (min 10x10px), monochrome (only black #000000 background + white #FFFFFF elements), high-contrast 1-bit visual style, centered composition with subject occupying at least 60% of the frame, sharp </w:t>
      </w:r>
      <w:r>
        <w:lastRenderedPageBreak/>
        <w:t>edges, no ant</w:t>
      </w:r>
      <w:r>
        <w:rPr>
          <w:rFonts w:hint="eastAsia"/>
        </w:rPr>
        <w:t>i-aliasing, no color, no gradients, no background tiles,</w:t>
      </w:r>
      <w:r w:rsidRPr="007F0A07">
        <w:t xml:space="preserve"> no text, </w:t>
      </w:r>
      <w:r>
        <w:rPr>
          <w:rFonts w:hint="eastAsia"/>
        </w:rPr>
        <w:t xml:space="preserve"> [</w:t>
      </w:r>
      <w:r w:rsidRPr="000E28A5">
        <w:t>Accurate English scene description</w:t>
      </w:r>
      <w:r>
        <w:rPr>
          <w:rFonts w:hint="eastAsia"/>
        </w:rPr>
        <w:t>]</w:t>
      </w:r>
    </w:p>
    <w:p w14:paraId="4B4466FE" w14:textId="77777777" w:rsidR="00797EB4" w:rsidRPr="000E28A5" w:rsidRDefault="00797EB4" w:rsidP="00797EB4">
      <w:pPr>
        <w:ind w:firstLine="480"/>
      </w:pPr>
    </w:p>
    <w:p w14:paraId="1A2FF4BE" w14:textId="77777777" w:rsidR="00797EB4" w:rsidRPr="00BF517F" w:rsidRDefault="00797EB4" w:rsidP="00797EB4">
      <w:pPr>
        <w:ind w:firstLine="480"/>
      </w:pPr>
      <w:r w:rsidRPr="00BF517F">
        <w:t>##JSON</w:t>
      </w:r>
      <w:r w:rsidRPr="00BF517F">
        <w:t>输出：</w:t>
      </w:r>
    </w:p>
    <w:p w14:paraId="3CCCE807" w14:textId="77777777" w:rsidR="00797EB4" w:rsidRDefault="00797EB4" w:rsidP="00797EB4">
      <w:pPr>
        <w:ind w:firstLine="480"/>
      </w:pPr>
      <w:r>
        <w:t>[</w:t>
      </w:r>
    </w:p>
    <w:p w14:paraId="1BEE2791" w14:textId="77777777" w:rsidR="00797EB4" w:rsidRDefault="00797EB4" w:rsidP="00797EB4">
      <w:pPr>
        <w:ind w:firstLine="480"/>
      </w:pPr>
      <w:r>
        <w:t xml:space="preserve">  {</w:t>
      </w:r>
    </w:p>
    <w:p w14:paraId="1A70A30B" w14:textId="77777777" w:rsidR="00797EB4" w:rsidRDefault="00797EB4" w:rsidP="00797EB4">
      <w:pPr>
        <w:ind w:firstLine="480"/>
      </w:pPr>
      <w:r>
        <w:rPr>
          <w:rFonts w:hint="eastAsia"/>
        </w:rPr>
        <w:t xml:space="preserve">    "caption": "</w:t>
      </w:r>
      <w:r>
        <w:rPr>
          <w:rFonts w:hint="eastAsia"/>
        </w:rPr>
        <w:t>原始字幕文本（</w:t>
      </w:r>
      <w:r w:rsidRPr="00BF517F">
        <w:t>完全保留</w:t>
      </w:r>
      <w:r w:rsidRPr="00BF517F">
        <w:t>{{ content }}</w:t>
      </w:r>
      <w:r w:rsidRPr="00BF517F">
        <w:t>原文，不得进行任何更改</w:t>
      </w:r>
      <w:r>
        <w:rPr>
          <w:rFonts w:hint="eastAsia"/>
        </w:rPr>
        <w:t>）</w:t>
      </w:r>
      <w:r>
        <w:rPr>
          <w:rFonts w:hint="eastAsia"/>
        </w:rPr>
        <w:t>",</w:t>
      </w:r>
    </w:p>
    <w:p w14:paraId="6E2BADC4" w14:textId="77777777" w:rsidR="00797EB4" w:rsidRDefault="00797EB4" w:rsidP="00797EB4">
      <w:pPr>
        <w:ind w:firstLine="480"/>
      </w:pPr>
      <w:r>
        <w:rPr>
          <w:rFonts w:hint="eastAsia"/>
        </w:rPr>
        <w:t xml:space="preserve">    "flux_prompt": "</w:t>
      </w:r>
      <w:r>
        <w:rPr>
          <w:rFonts w:hint="eastAsia"/>
        </w:rPr>
        <w:t>纯英文提示词（通用提示词结构）</w:t>
      </w:r>
      <w:r>
        <w:rPr>
          <w:rFonts w:hint="eastAsia"/>
        </w:rPr>
        <w:t>"</w:t>
      </w:r>
    </w:p>
    <w:p w14:paraId="1CB63111" w14:textId="77777777" w:rsidR="00797EB4" w:rsidRDefault="00797EB4" w:rsidP="00797EB4">
      <w:pPr>
        <w:ind w:firstLine="480"/>
      </w:pPr>
      <w:r>
        <w:t xml:space="preserve">  },</w:t>
      </w:r>
    </w:p>
    <w:p w14:paraId="14850C34" w14:textId="77777777" w:rsidR="00797EB4" w:rsidRDefault="00797EB4" w:rsidP="00797EB4">
      <w:pPr>
        <w:ind w:firstLine="480"/>
      </w:pPr>
      <w:r>
        <w:t xml:space="preserve">  ...</w:t>
      </w:r>
    </w:p>
    <w:p w14:paraId="4F31F51D" w14:textId="77777777" w:rsidR="00797EB4" w:rsidRDefault="00797EB4" w:rsidP="00797EB4">
      <w:pPr>
        <w:ind w:firstLine="480"/>
      </w:pPr>
      <w:r>
        <w:t>]</w:t>
      </w:r>
    </w:p>
    <w:p w14:paraId="4A954BA7" w14:textId="77777777" w:rsidR="00797EB4" w:rsidRDefault="00797EB4" w:rsidP="00797EB4">
      <w:pPr>
        <w:ind w:firstLine="480"/>
      </w:pPr>
    </w:p>
    <w:p w14:paraId="5C8411A5" w14:textId="77777777" w:rsidR="00797EB4" w:rsidRDefault="00797EB4" w:rsidP="00797EB4">
      <w:pPr>
        <w:ind w:firstLine="480"/>
      </w:pPr>
      <w:r w:rsidRPr="00BF517F">
        <w:t>#</w:t>
      </w:r>
      <w:r>
        <w:rPr>
          <w:rFonts w:hint="eastAsia"/>
        </w:rPr>
        <w:t>指令结束</w:t>
      </w:r>
      <w:r>
        <w:rPr>
          <w:rFonts w:hint="eastAsia"/>
        </w:rPr>
        <w:t>#</w:t>
      </w:r>
    </w:p>
    <w:p w14:paraId="51A5C7D3" w14:textId="77777777" w:rsidR="00797EB4" w:rsidRPr="00BF517F" w:rsidRDefault="00797EB4" w:rsidP="00797EB4">
      <w:pPr>
        <w:ind w:firstLine="480"/>
      </w:pPr>
    </w:p>
    <w:p w14:paraId="5FEFBE2B" w14:textId="77777777" w:rsidR="00797EB4" w:rsidRDefault="00797EB4" w:rsidP="00797EB4">
      <w:pPr>
        <w:ind w:firstLine="480"/>
      </w:pPr>
      <w:r>
        <w:rPr>
          <w:rFonts w:hint="eastAsia"/>
        </w:rPr>
        <w:t>你需处理的输入信息为：</w:t>
      </w:r>
    </w:p>
    <w:p w14:paraId="0B5F73A2" w14:textId="77777777" w:rsidR="00797EB4" w:rsidRDefault="00797EB4" w:rsidP="00797EB4">
      <w:pPr>
        <w:ind w:firstLine="480"/>
      </w:pPr>
      <w:r>
        <w:rPr>
          <w:rFonts w:hint="eastAsia"/>
        </w:rPr>
        <w:t>tag</w:t>
      </w:r>
      <w:r>
        <w:rPr>
          <w:rFonts w:hint="eastAsia"/>
        </w:rPr>
        <w:t>：</w:t>
      </w:r>
      <w:r>
        <w:rPr>
          <w:rFonts w:hint="eastAsia"/>
        </w:rPr>
        <w:t>{{String1}}</w:t>
      </w:r>
    </w:p>
    <w:p w14:paraId="67E3B290" w14:textId="77777777" w:rsidR="00797EB4" w:rsidRDefault="00797EB4" w:rsidP="00797EB4">
      <w:pPr>
        <w:ind w:firstLine="480"/>
      </w:pPr>
      <w:r>
        <w:rPr>
          <w:rFonts w:hint="eastAsia"/>
        </w:rPr>
        <w:t>content</w:t>
      </w:r>
      <w:r>
        <w:rPr>
          <w:rFonts w:hint="eastAsia"/>
        </w:rPr>
        <w:t>：</w:t>
      </w:r>
      <w:r>
        <w:rPr>
          <w:rFonts w:hint="eastAsia"/>
        </w:rPr>
        <w:t>{{String2}}</w:t>
      </w:r>
    </w:p>
    <w:p w14:paraId="25463EAB" w14:textId="77777777" w:rsidR="00797EB4" w:rsidRPr="00BF517F" w:rsidRDefault="00797EB4" w:rsidP="00797EB4">
      <w:pPr>
        <w:ind w:firstLine="480"/>
      </w:pPr>
    </w:p>
    <w:p w14:paraId="12DEDF5F" w14:textId="77777777" w:rsidR="00797EB4" w:rsidRDefault="00797EB4" w:rsidP="00797EB4">
      <w:pPr>
        <w:pStyle w:val="af1"/>
        <w:ind w:firstLine="480"/>
        <w:rPr>
          <w:rFonts w:hint="eastAsia"/>
        </w:rPr>
      </w:pPr>
      <w:r>
        <w:rPr>
          <w:rFonts w:hint="eastAsia"/>
        </w:rPr>
        <w:t>分镜提示词</w:t>
      </w:r>
    </w:p>
    <w:p w14:paraId="0B2BEA4D" w14:textId="77777777" w:rsidR="00797EB4" w:rsidRDefault="00797EB4" w:rsidP="00797EB4">
      <w:pPr>
        <w:ind w:firstLine="480"/>
      </w:pPr>
      <w:r>
        <w:rPr>
          <w:rFonts w:hint="eastAsia"/>
        </w:rPr>
        <w:t>你需处理的输入信息为：</w:t>
      </w:r>
    </w:p>
    <w:p w14:paraId="2EC83496" w14:textId="77777777" w:rsidR="00797EB4" w:rsidRDefault="00797EB4" w:rsidP="00797EB4">
      <w:pPr>
        <w:ind w:firstLine="480"/>
      </w:pPr>
      <w:r>
        <w:rPr>
          <w:rFonts w:hint="eastAsia"/>
        </w:rPr>
        <w:t>tag</w:t>
      </w:r>
      <w:r>
        <w:rPr>
          <w:rFonts w:hint="eastAsia"/>
        </w:rPr>
        <w:t>：</w:t>
      </w:r>
      <w:r>
        <w:t>“““</w:t>
      </w:r>
      <w:r>
        <w:rPr>
          <w:rFonts w:hint="eastAsia"/>
        </w:rPr>
        <w:t>{{String1}}</w:t>
      </w:r>
      <w:r>
        <w:t>”””</w:t>
      </w:r>
    </w:p>
    <w:p w14:paraId="51962333" w14:textId="77777777" w:rsidR="00797EB4" w:rsidRDefault="00797EB4" w:rsidP="00797EB4">
      <w:pPr>
        <w:ind w:firstLine="480"/>
      </w:pPr>
      <w:r>
        <w:rPr>
          <w:rFonts w:hint="eastAsia"/>
        </w:rPr>
        <w:t>content</w:t>
      </w:r>
      <w:r>
        <w:rPr>
          <w:rFonts w:hint="eastAsia"/>
        </w:rPr>
        <w:t>：</w:t>
      </w:r>
    </w:p>
    <w:p w14:paraId="07D14B06" w14:textId="77777777" w:rsidR="00797EB4" w:rsidRPr="00AB52AD" w:rsidRDefault="00797EB4" w:rsidP="00797EB4">
      <w:pPr>
        <w:ind w:firstLine="480"/>
      </w:pPr>
      <w:r>
        <w:t>“““</w:t>
      </w:r>
      <w:r>
        <w:rPr>
          <w:rFonts w:hint="eastAsia"/>
        </w:rPr>
        <w:t>{{String2}}</w:t>
      </w:r>
      <w:r>
        <w:t>”””</w:t>
      </w:r>
    </w:p>
    <w:p w14:paraId="0337E373" w14:textId="77777777" w:rsidR="00797EB4" w:rsidRDefault="00797EB4" w:rsidP="00797EB4">
      <w:pPr>
        <w:ind w:firstLine="480"/>
      </w:pPr>
    </w:p>
    <w:p w14:paraId="121D6415" w14:textId="77777777" w:rsidR="00797EB4" w:rsidRPr="00811041" w:rsidRDefault="00797EB4" w:rsidP="00797EB4">
      <w:pPr>
        <w:ind w:firstLine="480"/>
      </w:pPr>
      <w:r w:rsidRPr="00811041">
        <w:t># FLUX_schnell 8-bit</w:t>
      </w:r>
      <w:r w:rsidRPr="00811041">
        <w:t>像素艺术分镜提示词生成器</w:t>
      </w:r>
    </w:p>
    <w:p w14:paraId="0C95410B" w14:textId="77777777" w:rsidR="00797EB4" w:rsidRPr="00811041" w:rsidRDefault="00797EB4" w:rsidP="00797EB4">
      <w:pPr>
        <w:ind w:firstLine="480"/>
      </w:pPr>
    </w:p>
    <w:p w14:paraId="54ECEB15" w14:textId="77777777" w:rsidR="00797EB4" w:rsidRPr="00811041" w:rsidRDefault="00797EB4" w:rsidP="00797EB4">
      <w:pPr>
        <w:ind w:firstLine="480"/>
      </w:pPr>
      <w:r w:rsidRPr="00811041">
        <w:t xml:space="preserve">## </w:t>
      </w:r>
      <w:r w:rsidRPr="00811041">
        <w:t>指令目标</w:t>
      </w:r>
    </w:p>
    <w:p w14:paraId="2003654A" w14:textId="77777777" w:rsidR="00797EB4" w:rsidRPr="00811041" w:rsidRDefault="00797EB4" w:rsidP="00797EB4">
      <w:pPr>
        <w:ind w:firstLine="480"/>
      </w:pPr>
      <w:r w:rsidRPr="00811041">
        <w:t>你将作为专业的</w:t>
      </w:r>
      <w:r w:rsidRPr="00811041">
        <w:t>8-bit</w:t>
      </w:r>
      <w:r w:rsidRPr="00811041">
        <w:t>像素艺术分镜工程师，根据标签</w:t>
      </w:r>
      <w:r>
        <w:rPr>
          <w:rFonts w:hint="eastAsia"/>
        </w:rPr>
        <w:t>“</w:t>
      </w:r>
      <w:r w:rsidRPr="00811041">
        <w:t xml:space="preserve">tag </w:t>
      </w:r>
      <w:r>
        <w:rPr>
          <w:rFonts w:hint="eastAsia"/>
        </w:rPr>
        <w:t>”</w:t>
      </w:r>
      <w:r w:rsidRPr="00811041">
        <w:t>和文本内容</w:t>
      </w:r>
      <w:r>
        <w:rPr>
          <w:rFonts w:hint="eastAsia"/>
        </w:rPr>
        <w:t>“</w:t>
      </w:r>
      <w:r w:rsidRPr="00811041">
        <w:t>content</w:t>
      </w:r>
      <w:r>
        <w:rPr>
          <w:rFonts w:hint="eastAsia"/>
        </w:rPr>
        <w:t>”</w:t>
      </w:r>
      <w:r w:rsidRPr="00811041">
        <w:t>，生成适用于</w:t>
      </w:r>
      <w:r w:rsidRPr="00811041">
        <w:t>FLUX_schnell</w:t>
      </w:r>
      <w:r w:rsidRPr="00811041">
        <w:t>模型的纯英文分镜提示词。你的任务是确保每个分镜提示词既保留原始文本内容的完整性，又符合</w:t>
      </w:r>
      <w:r w:rsidRPr="00811041">
        <w:t>8-bit</w:t>
      </w:r>
      <w:r w:rsidRPr="00811041">
        <w:t>像素艺术的风格和技术要求。</w:t>
      </w:r>
    </w:p>
    <w:p w14:paraId="3D51877F" w14:textId="77777777" w:rsidR="00797EB4" w:rsidRPr="00811041" w:rsidRDefault="00797EB4" w:rsidP="00797EB4">
      <w:pPr>
        <w:ind w:firstLine="480"/>
      </w:pPr>
    </w:p>
    <w:p w14:paraId="7BC7F524" w14:textId="77777777" w:rsidR="00797EB4" w:rsidRPr="00811041" w:rsidRDefault="00797EB4" w:rsidP="00797EB4">
      <w:pPr>
        <w:ind w:firstLine="480"/>
      </w:pPr>
      <w:r w:rsidRPr="00811041">
        <w:t xml:space="preserve">## </w:t>
      </w:r>
      <w:r w:rsidRPr="00811041">
        <w:t>五要素提示框架</w:t>
      </w:r>
    </w:p>
    <w:p w14:paraId="41145665" w14:textId="77777777" w:rsidR="00797EB4" w:rsidRPr="00811041" w:rsidRDefault="00797EB4" w:rsidP="00797EB4">
      <w:pPr>
        <w:ind w:firstLine="480"/>
      </w:pPr>
    </w:p>
    <w:p w14:paraId="44434552" w14:textId="77777777" w:rsidR="00797EB4" w:rsidRPr="00811041" w:rsidRDefault="00797EB4" w:rsidP="00797EB4">
      <w:pPr>
        <w:ind w:firstLine="480"/>
      </w:pPr>
      <w:r w:rsidRPr="00811041">
        <w:t xml:space="preserve">### 1. </w:t>
      </w:r>
      <w:r w:rsidRPr="00811041">
        <w:t>任务（</w:t>
      </w:r>
      <w:r w:rsidRPr="00811041">
        <w:t>Task</w:t>
      </w:r>
      <w:r w:rsidRPr="00811041">
        <w:t>）</w:t>
      </w:r>
    </w:p>
    <w:p w14:paraId="63C73274" w14:textId="77777777" w:rsidR="00797EB4" w:rsidRPr="00811041" w:rsidRDefault="00797EB4" w:rsidP="00797EB4">
      <w:pPr>
        <w:ind w:firstLine="480"/>
      </w:pPr>
      <w:r w:rsidRPr="00811041">
        <w:t>生成适用于</w:t>
      </w:r>
      <w:r w:rsidRPr="00811041">
        <w:t>FLUX_schnell</w:t>
      </w:r>
      <w:r w:rsidRPr="00811041">
        <w:t>模型的</w:t>
      </w:r>
      <w:r w:rsidRPr="00811041">
        <w:t>8-bit</w:t>
      </w:r>
      <w:r w:rsidRPr="00811041">
        <w:t>像素艺术风格分镜提示词，确保：</w:t>
      </w:r>
    </w:p>
    <w:p w14:paraId="6BE779E9" w14:textId="77777777" w:rsidR="00797EB4" w:rsidRPr="00811041" w:rsidRDefault="00797EB4" w:rsidP="00797EB4">
      <w:pPr>
        <w:ind w:firstLine="480"/>
      </w:pPr>
      <w:r w:rsidRPr="00811041">
        <w:lastRenderedPageBreak/>
        <w:t>- "caption"</w:t>
      </w:r>
      <w:r w:rsidRPr="00811041">
        <w:t>字段完全保留原始</w:t>
      </w:r>
      <w:r>
        <w:rPr>
          <w:rFonts w:hint="eastAsia"/>
        </w:rPr>
        <w:t>“</w:t>
      </w:r>
      <w:r w:rsidRPr="00811041">
        <w:t>content</w:t>
      </w:r>
      <w:r>
        <w:rPr>
          <w:rFonts w:hint="eastAsia"/>
        </w:rPr>
        <w:t>”</w:t>
      </w:r>
      <w:r w:rsidRPr="00811041">
        <w:t>文本内容</w:t>
      </w:r>
      <w:r>
        <w:rPr>
          <w:rFonts w:hint="eastAsia"/>
        </w:rPr>
        <w:t>，不得丢失任何文本</w:t>
      </w:r>
    </w:p>
    <w:p w14:paraId="2A3CBD75" w14:textId="77777777" w:rsidR="00797EB4" w:rsidRPr="00811041" w:rsidRDefault="00797EB4" w:rsidP="00797EB4">
      <w:pPr>
        <w:ind w:firstLine="480"/>
      </w:pPr>
      <w:r w:rsidRPr="00811041">
        <w:t>- "flux_prompt"</w:t>
      </w:r>
      <w:r w:rsidRPr="00811041">
        <w:t>字段符合像素艺术风格和技术要求</w:t>
      </w:r>
    </w:p>
    <w:p w14:paraId="773CF4DD" w14:textId="77777777" w:rsidR="00797EB4" w:rsidRPr="00811041" w:rsidRDefault="00797EB4" w:rsidP="00797EB4">
      <w:pPr>
        <w:ind w:firstLine="480"/>
      </w:pPr>
      <w:r w:rsidRPr="00811041">
        <w:t xml:space="preserve">- </w:t>
      </w:r>
      <w:r w:rsidRPr="00811041">
        <w:t>每个分镜提示词独立且完整</w:t>
      </w:r>
    </w:p>
    <w:p w14:paraId="788AA76F" w14:textId="77777777" w:rsidR="00797EB4" w:rsidRPr="00811041" w:rsidRDefault="00797EB4" w:rsidP="00797EB4">
      <w:pPr>
        <w:ind w:firstLine="480"/>
      </w:pPr>
    </w:p>
    <w:p w14:paraId="7A4655EA" w14:textId="77777777" w:rsidR="00797EB4" w:rsidRPr="00811041" w:rsidRDefault="00797EB4" w:rsidP="00797EB4">
      <w:pPr>
        <w:ind w:firstLine="480"/>
      </w:pPr>
      <w:r w:rsidRPr="00811041">
        <w:t xml:space="preserve">### 2. </w:t>
      </w:r>
      <w:r w:rsidRPr="00811041">
        <w:t>背景（</w:t>
      </w:r>
      <w:r w:rsidRPr="00811041">
        <w:t>Context</w:t>
      </w:r>
      <w:r w:rsidRPr="00811041">
        <w:t>）</w:t>
      </w:r>
    </w:p>
    <w:p w14:paraId="775AF74D" w14:textId="77777777" w:rsidR="00797EB4" w:rsidRPr="00811041" w:rsidRDefault="00797EB4" w:rsidP="00797EB4">
      <w:pPr>
        <w:ind w:firstLine="480"/>
      </w:pPr>
      <w:r w:rsidRPr="00811041">
        <w:t>FLUX_schnell</w:t>
      </w:r>
      <w:r w:rsidRPr="00811041">
        <w:t>是一种基于</w:t>
      </w:r>
      <w:r w:rsidRPr="00811041">
        <w:t>T5 XXL</w:t>
      </w:r>
      <w:r w:rsidRPr="00811041">
        <w:t>文本编码器与</w:t>
      </w:r>
      <w:r w:rsidRPr="00811041">
        <w:t>CLIP</w:t>
      </w:r>
      <w:r w:rsidRPr="00811041">
        <w:t>模型的图像生成技术，特别适合生成</w:t>
      </w:r>
      <w:r w:rsidRPr="00811041">
        <w:t>8-bit</w:t>
      </w:r>
      <w:r w:rsidRPr="00811041">
        <w:t>像素艺术风格的图像。</w:t>
      </w:r>
      <w:r w:rsidRPr="00811041">
        <w:t>8-bit</w:t>
      </w:r>
      <w:r w:rsidRPr="00811041">
        <w:t>像素艺术是一种复古风格，特点是：</w:t>
      </w:r>
    </w:p>
    <w:p w14:paraId="77CE4A91" w14:textId="77777777" w:rsidR="00797EB4" w:rsidRPr="00811041" w:rsidRDefault="00797EB4" w:rsidP="00797EB4">
      <w:pPr>
        <w:ind w:firstLine="480"/>
      </w:pPr>
      <w:r w:rsidRPr="00811041">
        <w:t xml:space="preserve">- </w:t>
      </w:r>
      <w:r w:rsidRPr="00811041">
        <w:t>单色（纯黑</w:t>
      </w:r>
      <w:r w:rsidRPr="00811041">
        <w:t>#000000</w:t>
      </w:r>
      <w:r w:rsidRPr="00811041">
        <w:t>背景</w:t>
      </w:r>
      <w:r w:rsidRPr="00811041">
        <w:t>+</w:t>
      </w:r>
      <w:r w:rsidRPr="00811041">
        <w:t>纯白</w:t>
      </w:r>
      <w:r w:rsidRPr="00811041">
        <w:t>#FFFFFF</w:t>
      </w:r>
      <w:r w:rsidRPr="00811041">
        <w:t>元素）</w:t>
      </w:r>
    </w:p>
    <w:p w14:paraId="400F97C9" w14:textId="77777777" w:rsidR="00797EB4" w:rsidRPr="00811041" w:rsidRDefault="00797EB4" w:rsidP="00797EB4">
      <w:pPr>
        <w:ind w:firstLine="480"/>
      </w:pPr>
      <w:r w:rsidRPr="00811041">
        <w:t xml:space="preserve">- </w:t>
      </w:r>
      <w:r w:rsidRPr="00811041">
        <w:t>大块像素（最小</w:t>
      </w:r>
      <w:r w:rsidRPr="00811041">
        <w:t>10×10</w:t>
      </w:r>
      <w:r w:rsidRPr="00811041">
        <w:t>像素）</w:t>
      </w:r>
    </w:p>
    <w:p w14:paraId="313EBE48" w14:textId="77777777" w:rsidR="00797EB4" w:rsidRPr="00811041" w:rsidRDefault="00797EB4" w:rsidP="00797EB4">
      <w:pPr>
        <w:ind w:firstLine="480"/>
      </w:pPr>
      <w:r w:rsidRPr="00811041">
        <w:t xml:space="preserve">- </w:t>
      </w:r>
      <w:r w:rsidRPr="00811041">
        <w:t>高对比度</w:t>
      </w:r>
      <w:r w:rsidRPr="00811041">
        <w:t>1-bit</w:t>
      </w:r>
      <w:r w:rsidRPr="00811041">
        <w:t>视觉风格</w:t>
      </w:r>
    </w:p>
    <w:p w14:paraId="4F1695D7" w14:textId="77777777" w:rsidR="00797EB4" w:rsidRPr="00811041" w:rsidRDefault="00797EB4" w:rsidP="00797EB4">
      <w:pPr>
        <w:ind w:firstLine="480"/>
      </w:pPr>
      <w:r w:rsidRPr="00811041">
        <w:t xml:space="preserve">- </w:t>
      </w:r>
      <w:r w:rsidRPr="00811041">
        <w:t>边缘清晰锐利，无抗锯齿</w:t>
      </w:r>
    </w:p>
    <w:p w14:paraId="307F3019" w14:textId="77777777" w:rsidR="00797EB4" w:rsidRPr="00811041" w:rsidRDefault="00797EB4" w:rsidP="00797EB4">
      <w:pPr>
        <w:ind w:firstLine="480"/>
      </w:pPr>
    </w:p>
    <w:p w14:paraId="1A650481" w14:textId="77777777" w:rsidR="00797EB4" w:rsidRPr="00811041" w:rsidRDefault="00797EB4" w:rsidP="00797EB4">
      <w:pPr>
        <w:ind w:firstLine="480"/>
      </w:pPr>
      <w:r w:rsidRPr="00811041">
        <w:t xml:space="preserve">### 3. </w:t>
      </w:r>
      <w:r w:rsidRPr="00811041">
        <w:t>参考（</w:t>
      </w:r>
      <w:r w:rsidRPr="00811041">
        <w:t>References</w:t>
      </w:r>
      <w:r w:rsidRPr="00811041">
        <w:t>）</w:t>
      </w:r>
    </w:p>
    <w:p w14:paraId="306A7F0A" w14:textId="77777777" w:rsidR="00797EB4" w:rsidRPr="00811041" w:rsidRDefault="00797EB4" w:rsidP="00797EB4">
      <w:pPr>
        <w:ind w:firstLine="480"/>
      </w:pPr>
      <w:r w:rsidRPr="00811041">
        <w:t>分镜生成规则：</w:t>
      </w:r>
    </w:p>
    <w:p w14:paraId="009862A0" w14:textId="77777777" w:rsidR="00797EB4" w:rsidRPr="00811041" w:rsidRDefault="00797EB4" w:rsidP="00797EB4">
      <w:pPr>
        <w:ind w:firstLine="480"/>
      </w:pPr>
      <w:r w:rsidRPr="00811041">
        <w:t xml:space="preserve">- </w:t>
      </w:r>
      <w:r w:rsidRPr="00811041">
        <w:t>拆分依据：每</w:t>
      </w:r>
      <w:r w:rsidRPr="00811041">
        <w:t>1-3</w:t>
      </w:r>
      <w:r w:rsidRPr="00811041">
        <w:t>个语义独立文本生成</w:t>
      </w:r>
      <w:r w:rsidRPr="00811041">
        <w:t>1</w:t>
      </w:r>
      <w:r w:rsidRPr="00811041">
        <w:t>个分镜</w:t>
      </w:r>
    </w:p>
    <w:p w14:paraId="710C4C3E" w14:textId="77777777" w:rsidR="00797EB4" w:rsidRDefault="00797EB4" w:rsidP="00797EB4">
      <w:pPr>
        <w:ind w:firstLine="480"/>
      </w:pPr>
      <w:r w:rsidRPr="00811041">
        <w:t xml:space="preserve">- </w:t>
      </w:r>
      <w:r w:rsidRPr="00811041">
        <w:t>拆分</w:t>
      </w:r>
      <w:r>
        <w:rPr>
          <w:rFonts w:hint="eastAsia"/>
        </w:rPr>
        <w:t>原则</w:t>
      </w:r>
      <w:r w:rsidRPr="00811041">
        <w:t>：按动作</w:t>
      </w:r>
      <w:r w:rsidRPr="00811041">
        <w:t>/</w:t>
      </w:r>
      <w:r w:rsidRPr="00811041">
        <w:t>逻辑</w:t>
      </w:r>
      <w:r w:rsidRPr="00811041">
        <w:t>/</w:t>
      </w:r>
      <w:r w:rsidRPr="00811041">
        <w:t>意象单元细化</w:t>
      </w:r>
      <w:r>
        <w:rPr>
          <w:rFonts w:hint="eastAsia"/>
        </w:rPr>
        <w:t>，</w:t>
      </w:r>
      <w:r w:rsidRPr="00811041">
        <w:t>增强画面表现力</w:t>
      </w:r>
    </w:p>
    <w:p w14:paraId="7FD5E899" w14:textId="77777777" w:rsidR="00797EB4" w:rsidRPr="00811041" w:rsidRDefault="00797EB4" w:rsidP="00797EB4">
      <w:pPr>
        <w:ind w:firstLine="480"/>
      </w:pPr>
      <w:r w:rsidRPr="00811041">
        <w:t>-</w:t>
      </w:r>
      <w:r>
        <w:rPr>
          <w:rFonts w:hint="eastAsia"/>
        </w:rPr>
        <w:t xml:space="preserve"> </w:t>
      </w:r>
      <w:r>
        <w:rPr>
          <w:rFonts w:hint="eastAsia"/>
        </w:rPr>
        <w:t>拆分粒度：尽可能地多拆分</w:t>
      </w:r>
      <w:r w:rsidRPr="00811041">
        <w:t>，</w:t>
      </w:r>
      <w:r>
        <w:rPr>
          <w:rFonts w:hint="eastAsia"/>
        </w:rPr>
        <w:t>尽可能地让每句</w:t>
      </w:r>
      <w:r w:rsidRPr="00811041">
        <w:t>"caption"</w:t>
      </w:r>
      <w:r>
        <w:rPr>
          <w:rFonts w:hint="eastAsia"/>
        </w:rPr>
        <w:t>长度不超过</w:t>
      </w:r>
      <w:r>
        <w:rPr>
          <w:rFonts w:hint="eastAsia"/>
        </w:rPr>
        <w:t>100</w:t>
      </w:r>
      <w:r>
        <w:rPr>
          <w:rFonts w:hint="eastAsia"/>
        </w:rPr>
        <w:t>字</w:t>
      </w:r>
    </w:p>
    <w:p w14:paraId="4C49278C" w14:textId="77777777" w:rsidR="00797EB4" w:rsidRPr="00811041" w:rsidRDefault="00797EB4" w:rsidP="00797EB4">
      <w:pPr>
        <w:ind w:firstLine="480"/>
      </w:pP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r>
        <w:rPr>
          <w:rFonts w:hint="eastAsia"/>
        </w:rPr>
        <w:t>和缺失</w:t>
      </w:r>
    </w:p>
    <w:p w14:paraId="2D7F0A57" w14:textId="77777777" w:rsidR="00797EB4" w:rsidRPr="00811041" w:rsidRDefault="00797EB4" w:rsidP="00797EB4">
      <w:pPr>
        <w:ind w:firstLine="480"/>
      </w:pP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7DBC7555" w14:textId="77777777" w:rsidR="00797EB4" w:rsidRPr="00811041" w:rsidRDefault="00797EB4" w:rsidP="00797EB4">
      <w:pPr>
        <w:ind w:firstLine="480"/>
      </w:pPr>
      <w:r w:rsidRPr="00811041">
        <w:t xml:space="preserve">- </w:t>
      </w:r>
      <w:r w:rsidRPr="00811041">
        <w:t>负面元素：禁止砖块墙、地板、网格、灰色背景、背景花纹</w:t>
      </w:r>
      <w:r>
        <w:rPr>
          <w:rFonts w:hint="eastAsia"/>
        </w:rPr>
        <w:t>、中文</w:t>
      </w:r>
    </w:p>
    <w:p w14:paraId="41EE33E4" w14:textId="77777777" w:rsidR="00797EB4" w:rsidRPr="00811041" w:rsidRDefault="00797EB4" w:rsidP="00797EB4">
      <w:pPr>
        <w:ind w:firstLine="480"/>
      </w:pPr>
      <w:r w:rsidRPr="00811041">
        <w:t xml:space="preserve">- </w:t>
      </w:r>
      <w:r w:rsidRPr="00811041">
        <w:t>语言限定：所有提示词必须为纯英文，不能含有其他语言文字</w:t>
      </w:r>
    </w:p>
    <w:p w14:paraId="6A498EF6" w14:textId="77777777" w:rsidR="00797EB4" w:rsidRPr="00811041" w:rsidRDefault="00797EB4" w:rsidP="00797EB4">
      <w:pPr>
        <w:ind w:firstLine="480"/>
      </w:pPr>
    </w:p>
    <w:p w14:paraId="22FE6B1B" w14:textId="77777777" w:rsidR="00797EB4" w:rsidRPr="00811041" w:rsidRDefault="00797EB4" w:rsidP="00797EB4">
      <w:pPr>
        <w:ind w:firstLine="480"/>
      </w:pPr>
      <w:r w:rsidRPr="00811041">
        <w:t xml:space="preserve">### 4. </w:t>
      </w:r>
      <w:r w:rsidRPr="00811041">
        <w:t>评估（</w:t>
      </w:r>
      <w:r w:rsidRPr="00811041">
        <w:t>Evaluate</w:t>
      </w:r>
      <w:r w:rsidRPr="00811041">
        <w:t>）</w:t>
      </w:r>
    </w:p>
    <w:p w14:paraId="155FA854" w14:textId="77777777" w:rsidR="00797EB4" w:rsidRPr="00811041" w:rsidRDefault="00797EB4" w:rsidP="00797EB4">
      <w:pPr>
        <w:ind w:firstLine="480"/>
      </w:pPr>
      <w:r w:rsidRPr="00811041">
        <w:t>生成的分镜提示词必须通过以下校验：</w:t>
      </w:r>
    </w:p>
    <w:p w14:paraId="11C956DD" w14:textId="77777777" w:rsidR="00797EB4" w:rsidRPr="00811041" w:rsidRDefault="00797EB4" w:rsidP="00797EB4">
      <w:pPr>
        <w:ind w:firstLine="480"/>
      </w:pPr>
      <w:r w:rsidRPr="00811041">
        <w:t>- "caption"</w:t>
      </w:r>
      <w:r w:rsidRPr="00811041">
        <w:t>字段与原始文本</w:t>
      </w:r>
      <w:r>
        <w:rPr>
          <w:rFonts w:hint="eastAsia"/>
        </w:rPr>
        <w:t>“</w:t>
      </w:r>
      <w:r w:rsidRPr="00811041">
        <w:t>content</w:t>
      </w:r>
      <w:r>
        <w:rPr>
          <w:rFonts w:hint="eastAsia"/>
        </w:rPr>
        <w:t>”</w:t>
      </w:r>
      <w:r w:rsidRPr="00811041">
        <w:t>完全一致</w:t>
      </w:r>
    </w:p>
    <w:p w14:paraId="74162689" w14:textId="77777777" w:rsidR="00797EB4" w:rsidRPr="00811041" w:rsidRDefault="00797EB4" w:rsidP="00797EB4">
      <w:pPr>
        <w:ind w:firstLine="480"/>
      </w:pPr>
      <w:r w:rsidRPr="00811041">
        <w:t>- "flux_prompt"</w:t>
      </w:r>
      <w:r w:rsidRPr="00811041">
        <w:t>字段符合像素艺术风格和技术要求</w:t>
      </w:r>
    </w:p>
    <w:p w14:paraId="10D15633" w14:textId="77777777" w:rsidR="00797EB4" w:rsidRPr="00811041" w:rsidRDefault="00797EB4" w:rsidP="00797EB4">
      <w:pPr>
        <w:ind w:firstLine="480"/>
      </w:pPr>
      <w:r w:rsidRPr="00811041">
        <w:t xml:space="preserve">- </w:t>
      </w:r>
      <w:r w:rsidRPr="00811041">
        <w:t>提示词结构清晰，无语法错误</w:t>
      </w:r>
    </w:p>
    <w:p w14:paraId="49E4A2E4" w14:textId="77777777" w:rsidR="00797EB4" w:rsidRPr="00811041" w:rsidRDefault="00797EB4" w:rsidP="00797EB4">
      <w:pPr>
        <w:ind w:firstLine="480"/>
      </w:pPr>
    </w:p>
    <w:p w14:paraId="6349DFCA" w14:textId="77777777" w:rsidR="00797EB4" w:rsidRPr="00811041" w:rsidRDefault="00797EB4" w:rsidP="00797EB4">
      <w:pPr>
        <w:ind w:firstLine="480"/>
      </w:pPr>
      <w:r w:rsidRPr="00811041">
        <w:t xml:space="preserve">### 5. </w:t>
      </w:r>
      <w:r w:rsidRPr="00811041">
        <w:t>迭代（</w:t>
      </w:r>
      <w:r w:rsidRPr="00811041">
        <w:t>Iterate</w:t>
      </w:r>
      <w:r w:rsidRPr="00811041">
        <w:t>）</w:t>
      </w:r>
    </w:p>
    <w:p w14:paraId="241B35DB" w14:textId="77777777" w:rsidR="00797EB4" w:rsidRPr="00811041" w:rsidRDefault="00797EB4" w:rsidP="00797EB4">
      <w:pPr>
        <w:ind w:firstLine="480"/>
      </w:pPr>
      <w:r w:rsidRPr="00811041">
        <w:t>如果发现任何问题或偏差，请立即停止并返回错误信息。在确认无误后，才继续生成最终输出。你可以通过以下方式改进输出：</w:t>
      </w:r>
    </w:p>
    <w:p w14:paraId="42EDD47F" w14:textId="77777777" w:rsidR="00797EB4" w:rsidRPr="00811041" w:rsidRDefault="00797EB4" w:rsidP="00797EB4">
      <w:pPr>
        <w:ind w:firstLine="480"/>
      </w:pPr>
      <w:r w:rsidRPr="00811041">
        <w:t xml:space="preserve">- </w:t>
      </w:r>
      <w:r w:rsidRPr="00811041">
        <w:t>重新理解原始文本</w:t>
      </w:r>
      <w:r>
        <w:rPr>
          <w:rFonts w:hint="eastAsia"/>
        </w:rPr>
        <w:t>“</w:t>
      </w:r>
      <w:r w:rsidRPr="00811041">
        <w:t>content</w:t>
      </w:r>
      <w:r>
        <w:rPr>
          <w:rFonts w:hint="eastAsia"/>
        </w:rPr>
        <w:t>”</w:t>
      </w:r>
      <w:r w:rsidRPr="00811041">
        <w:t>的语义和意图</w:t>
      </w:r>
    </w:p>
    <w:p w14:paraId="38FDDFFB" w14:textId="77777777" w:rsidR="00797EB4" w:rsidRPr="00811041" w:rsidRDefault="00797EB4" w:rsidP="00797EB4">
      <w:pPr>
        <w:ind w:firstLine="480"/>
      </w:pPr>
      <w:r w:rsidRPr="00811041">
        <w:t xml:space="preserve">- </w:t>
      </w:r>
      <w:r w:rsidRPr="00811041">
        <w:t>调整像素艺术风格的描述方式</w:t>
      </w:r>
    </w:p>
    <w:p w14:paraId="7E8683D6" w14:textId="77777777" w:rsidR="00797EB4" w:rsidRPr="00811041" w:rsidRDefault="00797EB4" w:rsidP="00797EB4">
      <w:pPr>
        <w:ind w:firstLine="480"/>
      </w:pPr>
      <w:r w:rsidRPr="00811041">
        <w:t xml:space="preserve">- </w:t>
      </w:r>
      <w:r w:rsidRPr="00811041">
        <w:t>简化复杂的语义表达</w:t>
      </w:r>
    </w:p>
    <w:p w14:paraId="097C98EA" w14:textId="77777777" w:rsidR="00797EB4" w:rsidRPr="00811041" w:rsidRDefault="00797EB4" w:rsidP="00797EB4">
      <w:pPr>
        <w:ind w:firstLine="480"/>
      </w:pPr>
      <w:r w:rsidRPr="00811041">
        <w:t xml:space="preserve">- </w:t>
      </w:r>
      <w:r w:rsidRPr="00811041">
        <w:t>确保提示词符合模型输入格式</w:t>
      </w:r>
    </w:p>
    <w:p w14:paraId="0C02F957" w14:textId="77777777" w:rsidR="00797EB4" w:rsidRPr="00811041" w:rsidRDefault="00797EB4" w:rsidP="00797EB4">
      <w:pPr>
        <w:ind w:firstLine="480"/>
      </w:pPr>
    </w:p>
    <w:p w14:paraId="69243826" w14:textId="77777777" w:rsidR="00797EB4" w:rsidRPr="00811041" w:rsidRDefault="00797EB4" w:rsidP="00797EB4">
      <w:pPr>
        <w:ind w:firstLine="480"/>
      </w:pPr>
      <w:r w:rsidRPr="00811041">
        <w:lastRenderedPageBreak/>
        <w:t xml:space="preserve">## </w:t>
      </w:r>
      <w:r w:rsidRPr="00811041">
        <w:t>优化后的指令结构</w:t>
      </w:r>
    </w:p>
    <w:p w14:paraId="2D8AF6D4" w14:textId="77777777" w:rsidR="00797EB4" w:rsidRPr="00811041" w:rsidRDefault="00797EB4" w:rsidP="00797EB4">
      <w:pPr>
        <w:ind w:firstLine="480"/>
      </w:pPr>
    </w:p>
    <w:p w14:paraId="472BE181" w14:textId="77777777" w:rsidR="00797EB4" w:rsidRPr="00811041" w:rsidRDefault="00797EB4" w:rsidP="00797EB4">
      <w:pPr>
        <w:ind w:firstLine="480"/>
      </w:pPr>
      <w:r w:rsidRPr="00811041">
        <w:t xml:space="preserve">### </w:t>
      </w:r>
      <w:r w:rsidRPr="00811041">
        <w:t>基本指令</w:t>
      </w:r>
    </w:p>
    <w:p w14:paraId="7976FE6E" w14:textId="77777777" w:rsidR="00797EB4" w:rsidRPr="00811041" w:rsidRDefault="00797EB4" w:rsidP="00797EB4">
      <w:pPr>
        <w:ind w:firstLine="480"/>
      </w:pPr>
      <w:r w:rsidRPr="00811041">
        <w:t>你将作为专业的</w:t>
      </w:r>
      <w:r w:rsidRPr="00811041">
        <w:t>8-bit</w:t>
      </w:r>
      <w:r w:rsidRPr="00811041">
        <w:t>像素艺术分镜工程师，根据标签</w:t>
      </w:r>
      <w:r>
        <w:rPr>
          <w:rFonts w:hint="eastAsia"/>
        </w:rPr>
        <w:t>“</w:t>
      </w:r>
      <w:r w:rsidRPr="00811041">
        <w:t>tag</w:t>
      </w:r>
      <w:r>
        <w:rPr>
          <w:rFonts w:hint="eastAsia"/>
        </w:rPr>
        <w:t>”</w:t>
      </w:r>
      <w:r w:rsidRPr="00811041">
        <w:t>和文本内容</w:t>
      </w:r>
      <w:r>
        <w:rPr>
          <w:rFonts w:hint="eastAsia"/>
        </w:rPr>
        <w:t>“</w:t>
      </w:r>
      <w:r w:rsidRPr="00811041">
        <w:t>content</w:t>
      </w:r>
      <w:r>
        <w:rPr>
          <w:rFonts w:hint="eastAsia"/>
        </w:rPr>
        <w:t>”</w:t>
      </w:r>
      <w:r w:rsidRPr="00811041">
        <w:t>，生成适用于</w:t>
      </w:r>
      <w:r w:rsidRPr="00811041">
        <w:t>FLUX_schnell</w:t>
      </w:r>
      <w:r w:rsidRPr="00811041">
        <w:t>模型的纯英文分镜提示词。你的任务是确保每个分镜提示词既保留原始文本内容的完整性，又符合</w:t>
      </w:r>
      <w:r w:rsidRPr="00811041">
        <w:t>8-bit</w:t>
      </w:r>
      <w:r w:rsidRPr="00811041">
        <w:t>像素艺术的风格和技术要求。</w:t>
      </w:r>
    </w:p>
    <w:p w14:paraId="650BC9BB" w14:textId="77777777" w:rsidR="00797EB4" w:rsidRPr="00811041" w:rsidRDefault="00797EB4" w:rsidP="00797EB4">
      <w:pPr>
        <w:ind w:firstLine="480"/>
      </w:pPr>
    </w:p>
    <w:p w14:paraId="1046E9DF" w14:textId="77777777" w:rsidR="00797EB4" w:rsidRPr="00811041" w:rsidRDefault="00797EB4" w:rsidP="00797EB4">
      <w:pPr>
        <w:ind w:firstLine="480"/>
      </w:pPr>
      <w:r w:rsidRPr="00811041">
        <w:t xml:space="preserve">### </w:t>
      </w:r>
      <w:r w:rsidRPr="00811041">
        <w:t>分镜生成规则</w:t>
      </w:r>
    </w:p>
    <w:p w14:paraId="0B86C8D0" w14:textId="77777777" w:rsidR="00797EB4" w:rsidRPr="00811041" w:rsidRDefault="00797EB4" w:rsidP="00797EB4">
      <w:pPr>
        <w:ind w:firstLine="480"/>
      </w:pPr>
      <w:r w:rsidRPr="00811041">
        <w:t xml:space="preserve">1. </w:t>
      </w:r>
      <w:r w:rsidRPr="00811041">
        <w:t>拆分依据：每</w:t>
      </w:r>
      <w:r w:rsidRPr="00811041">
        <w:t>1-3</w:t>
      </w:r>
      <w:r w:rsidRPr="00811041">
        <w:t>个语义独立文本生成</w:t>
      </w:r>
      <w:r w:rsidRPr="00811041">
        <w:t>1</w:t>
      </w:r>
      <w:r w:rsidRPr="00811041">
        <w:t>个分镜</w:t>
      </w:r>
    </w:p>
    <w:p w14:paraId="4CD27AE6" w14:textId="77777777" w:rsidR="00797EB4" w:rsidRDefault="00797EB4" w:rsidP="00797EB4">
      <w:pPr>
        <w:ind w:firstLine="480"/>
      </w:pPr>
      <w:r>
        <w:rPr>
          <w:rFonts w:hint="eastAsia"/>
        </w:rPr>
        <w:t>2</w:t>
      </w:r>
      <w:r w:rsidRPr="005529B4">
        <w:t>.</w:t>
      </w:r>
      <w:r>
        <w:rPr>
          <w:rFonts w:hint="eastAsia"/>
        </w:rPr>
        <w:t xml:space="preserve"> </w:t>
      </w:r>
      <w:r w:rsidRPr="00811041">
        <w:t>拆分</w:t>
      </w:r>
      <w:r>
        <w:rPr>
          <w:rFonts w:hint="eastAsia"/>
        </w:rPr>
        <w:t>原则</w:t>
      </w:r>
      <w:r w:rsidRPr="00811041">
        <w:t>：按动作</w:t>
      </w:r>
      <w:r w:rsidRPr="00811041">
        <w:t>/</w:t>
      </w:r>
      <w:r w:rsidRPr="00811041">
        <w:t>逻辑</w:t>
      </w:r>
      <w:r w:rsidRPr="00811041">
        <w:t>/</w:t>
      </w:r>
      <w:r w:rsidRPr="00811041">
        <w:t>意象单元细化</w:t>
      </w:r>
      <w:r>
        <w:rPr>
          <w:rFonts w:hint="eastAsia"/>
        </w:rPr>
        <w:t>，</w:t>
      </w:r>
      <w:r w:rsidRPr="00811041">
        <w:t>增强画面表现力</w:t>
      </w:r>
    </w:p>
    <w:p w14:paraId="41C1B141" w14:textId="77777777" w:rsidR="00797EB4" w:rsidRPr="00811041" w:rsidRDefault="00797EB4" w:rsidP="00797EB4">
      <w:pPr>
        <w:ind w:firstLine="480"/>
      </w:pPr>
      <w:r>
        <w:rPr>
          <w:rFonts w:hint="eastAsia"/>
        </w:rPr>
        <w:t xml:space="preserve">3. </w:t>
      </w:r>
      <w:r>
        <w:rPr>
          <w:rFonts w:hint="eastAsia"/>
        </w:rPr>
        <w:t>拆分粒度：尽可能地多拆分</w:t>
      </w:r>
      <w:r w:rsidRPr="00811041">
        <w:t>，</w:t>
      </w:r>
      <w:r>
        <w:rPr>
          <w:rFonts w:hint="eastAsia"/>
        </w:rPr>
        <w:t>尽可能地让每句</w:t>
      </w:r>
      <w:r w:rsidRPr="00811041">
        <w:t>"caption"</w:t>
      </w:r>
      <w:r>
        <w:rPr>
          <w:rFonts w:hint="eastAsia"/>
        </w:rPr>
        <w:t>长度不超过</w:t>
      </w:r>
      <w:r>
        <w:rPr>
          <w:rFonts w:hint="eastAsia"/>
        </w:rPr>
        <w:t>100</w:t>
      </w:r>
      <w:r>
        <w:rPr>
          <w:rFonts w:hint="eastAsia"/>
        </w:rPr>
        <w:t>字</w:t>
      </w:r>
    </w:p>
    <w:p w14:paraId="3EB9F370" w14:textId="77777777" w:rsidR="00797EB4" w:rsidRPr="00811041" w:rsidRDefault="00797EB4" w:rsidP="00797EB4">
      <w:pPr>
        <w:ind w:firstLine="480"/>
      </w:pPr>
      <w:r>
        <w:rPr>
          <w:rFonts w:hint="eastAsia"/>
        </w:rPr>
        <w:t>4</w:t>
      </w: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p>
    <w:p w14:paraId="7EBCEDF2" w14:textId="77777777" w:rsidR="00797EB4" w:rsidRPr="00811041" w:rsidRDefault="00797EB4" w:rsidP="00797EB4">
      <w:pPr>
        <w:ind w:firstLine="480"/>
      </w:pPr>
      <w:r>
        <w:rPr>
          <w:rFonts w:hint="eastAsia"/>
        </w:rPr>
        <w:t>5</w:t>
      </w:r>
      <w:r w:rsidRPr="00811041">
        <w:t xml:space="preserve">. </w:t>
      </w:r>
      <w:r w:rsidRPr="00811041">
        <w:t>风格约束：无文字，无多余细节，仅保留主物体意象</w:t>
      </w:r>
    </w:p>
    <w:p w14:paraId="31014A16" w14:textId="77777777" w:rsidR="00797EB4" w:rsidRPr="00811041" w:rsidRDefault="00797EB4" w:rsidP="00797EB4">
      <w:pPr>
        <w:ind w:firstLine="480"/>
      </w:pPr>
      <w:r>
        <w:rPr>
          <w:rFonts w:hint="eastAsia"/>
        </w:rPr>
        <w:t>6</w:t>
      </w:r>
      <w:r w:rsidRPr="00811041">
        <w:t xml:space="preserve">. </w:t>
      </w:r>
      <w:r w:rsidRPr="00811041">
        <w:t>否定元素：禁止砖块墙、地板、网格、灰色背景、背景花纹</w:t>
      </w:r>
    </w:p>
    <w:p w14:paraId="1983FA7F" w14:textId="77777777" w:rsidR="00797EB4" w:rsidRPr="00811041" w:rsidRDefault="00797EB4" w:rsidP="00797EB4">
      <w:pPr>
        <w:ind w:firstLine="480"/>
      </w:pPr>
      <w:r>
        <w:rPr>
          <w:rFonts w:hint="eastAsia"/>
        </w:rPr>
        <w:t>7</w:t>
      </w:r>
      <w:r w:rsidRPr="00811041">
        <w:t xml:space="preserve">. </w:t>
      </w:r>
      <w:r w:rsidRPr="00811041">
        <w:t>语言限定：所有提示词必须为纯英文，不能含有其他语言文字</w:t>
      </w:r>
    </w:p>
    <w:p w14:paraId="772D9F11" w14:textId="77777777" w:rsidR="00797EB4" w:rsidRPr="00811041" w:rsidRDefault="00797EB4" w:rsidP="00797EB4">
      <w:pPr>
        <w:ind w:firstLine="480"/>
      </w:pPr>
      <w:r>
        <w:rPr>
          <w:rFonts w:hint="eastAsia"/>
        </w:rPr>
        <w:t>8</w:t>
      </w: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2C3C5393" w14:textId="77777777" w:rsidR="00797EB4" w:rsidRPr="00811041" w:rsidRDefault="00797EB4" w:rsidP="00797EB4">
      <w:pPr>
        <w:ind w:firstLine="480"/>
      </w:pPr>
      <w:r>
        <w:rPr>
          <w:rFonts w:hint="eastAsia"/>
        </w:rPr>
        <w:t>9</w:t>
      </w:r>
      <w:r w:rsidRPr="00811041">
        <w:t xml:space="preserve">. </w:t>
      </w:r>
      <w:r w:rsidRPr="00811041">
        <w:t>校验机制：确保每个提示词包含所有核心元素并符合标记限制</w:t>
      </w:r>
    </w:p>
    <w:p w14:paraId="215F06BF" w14:textId="77777777" w:rsidR="00797EB4" w:rsidRPr="00811041" w:rsidRDefault="00797EB4" w:rsidP="00797EB4">
      <w:pPr>
        <w:ind w:firstLine="480"/>
      </w:pPr>
    </w:p>
    <w:p w14:paraId="559286C8" w14:textId="77777777" w:rsidR="00797EB4" w:rsidRPr="00811041" w:rsidRDefault="00797EB4" w:rsidP="00797EB4">
      <w:pPr>
        <w:ind w:firstLine="480"/>
      </w:pPr>
      <w:r w:rsidRPr="00811041">
        <w:t xml:space="preserve">### </w:t>
      </w:r>
      <w:r w:rsidRPr="00811041">
        <w:t>通用提示词结构</w:t>
      </w:r>
    </w:p>
    <w:p w14:paraId="714985BD" w14:textId="77777777" w:rsidR="00797EB4" w:rsidRPr="00811041" w:rsidRDefault="00797EB4" w:rsidP="00797EB4">
      <w:pPr>
        <w:ind w:firstLine="480"/>
      </w:pPr>
      <w:r w:rsidRPr="00811041">
        <w:t xml:space="preserve">8-bit minimalist pixel art, large blocky pixels (min 10x10px), monochrome (only black #000000 background + white #FFFFFF elements), high-contrast 1-bit visual style, centered composition with subject occupying at least 60% of the frame, sharp edges, no anti-aliasing, no color, no gradients, no background tiles, no text, </w:t>
      </w:r>
      <w:r>
        <w:rPr>
          <w:rFonts w:hint="eastAsia"/>
        </w:rPr>
        <w:t>{</w:t>
      </w:r>
      <w:r w:rsidRPr="00811041">
        <w:t>Accurate English scene description</w:t>
      </w:r>
      <w:r>
        <w:rPr>
          <w:rFonts w:hint="eastAsia"/>
        </w:rPr>
        <w:t>}</w:t>
      </w:r>
    </w:p>
    <w:p w14:paraId="2C9C90C2" w14:textId="77777777" w:rsidR="00797EB4" w:rsidRPr="00811041" w:rsidRDefault="00797EB4" w:rsidP="00797EB4">
      <w:pPr>
        <w:ind w:firstLine="480"/>
      </w:pPr>
    </w:p>
    <w:p w14:paraId="0D6A27F0" w14:textId="77777777" w:rsidR="00797EB4" w:rsidRPr="00811041" w:rsidRDefault="00797EB4" w:rsidP="00797EB4">
      <w:pPr>
        <w:ind w:firstLine="480"/>
      </w:pPr>
      <w:r w:rsidRPr="00811041">
        <w:t xml:space="preserve">### </w:t>
      </w:r>
      <w:r w:rsidRPr="00811041">
        <w:t>分镜生成步骤</w:t>
      </w:r>
    </w:p>
    <w:p w14:paraId="3C8AE446" w14:textId="77777777" w:rsidR="00797EB4" w:rsidRPr="00811041" w:rsidRDefault="00797EB4" w:rsidP="00797EB4">
      <w:pPr>
        <w:ind w:firstLine="480"/>
      </w:pPr>
      <w:r w:rsidRPr="00811041">
        <w:t xml:space="preserve">1. </w:t>
      </w:r>
      <w:r w:rsidRPr="00811041">
        <w:t>阅读并理解</w:t>
      </w:r>
      <w:r>
        <w:rPr>
          <w:rFonts w:hint="eastAsia"/>
        </w:rPr>
        <w:t>“</w:t>
      </w:r>
      <w:r w:rsidRPr="00811041">
        <w:t>content</w:t>
      </w:r>
      <w:r>
        <w:rPr>
          <w:rFonts w:hint="eastAsia"/>
        </w:rPr>
        <w:t>”</w:t>
      </w:r>
      <w:r w:rsidRPr="00811041">
        <w:t>原始文本内容</w:t>
      </w:r>
    </w:p>
    <w:p w14:paraId="37643336" w14:textId="77777777" w:rsidR="00797EB4" w:rsidRPr="00811041" w:rsidRDefault="00797EB4" w:rsidP="00797EB4">
      <w:pPr>
        <w:ind w:firstLine="480"/>
      </w:pPr>
      <w:r w:rsidRPr="00811041">
        <w:t xml:space="preserve">2. </w:t>
      </w:r>
      <w:r w:rsidRPr="00811041">
        <w:t>按照分镜生成规则拆分文本为独立单元</w:t>
      </w:r>
    </w:p>
    <w:p w14:paraId="1A0D7A08" w14:textId="77777777" w:rsidR="00797EB4" w:rsidRPr="00811041" w:rsidRDefault="00797EB4" w:rsidP="00797EB4">
      <w:pPr>
        <w:ind w:firstLine="480"/>
      </w:pPr>
      <w:r w:rsidRPr="00811041">
        <w:t xml:space="preserve">3. </w:t>
      </w:r>
      <w:r w:rsidRPr="00811041">
        <w:t>对每个单元生成</w:t>
      </w:r>
      <w:r w:rsidRPr="00811041">
        <w:t>"flux_prompt"</w:t>
      </w:r>
      <w:r w:rsidRPr="00811041">
        <w:t>提示词</w:t>
      </w:r>
    </w:p>
    <w:p w14:paraId="120F4F77" w14:textId="77777777" w:rsidR="00797EB4" w:rsidRPr="00811041" w:rsidRDefault="00797EB4" w:rsidP="00797EB4">
      <w:pPr>
        <w:ind w:firstLine="480"/>
      </w:pPr>
      <w:r w:rsidRPr="00811041">
        <w:t xml:space="preserve">   - </w:t>
      </w:r>
      <w:r w:rsidRPr="00811041">
        <w:t>使用通用提示词结构作为基础</w:t>
      </w:r>
    </w:p>
    <w:p w14:paraId="70683170" w14:textId="77777777" w:rsidR="00797EB4" w:rsidRPr="00811041" w:rsidRDefault="00797EB4" w:rsidP="00797EB4">
      <w:pPr>
        <w:ind w:firstLine="480"/>
      </w:pPr>
      <w:r w:rsidRPr="00811041">
        <w:t xml:space="preserve">   - </w:t>
      </w:r>
      <w:r w:rsidRPr="00811041">
        <w:t>添加负面提示词排除不需要的元素</w:t>
      </w:r>
    </w:p>
    <w:p w14:paraId="683D9224" w14:textId="77777777" w:rsidR="00797EB4" w:rsidRPr="00811041" w:rsidRDefault="00797EB4" w:rsidP="00797EB4">
      <w:pPr>
        <w:ind w:firstLine="480"/>
      </w:pPr>
      <w:r w:rsidRPr="00811041">
        <w:t xml:space="preserve">4. </w:t>
      </w:r>
      <w:r w:rsidRPr="00811041">
        <w:t>生成完全保留原文</w:t>
      </w:r>
      <w:r>
        <w:rPr>
          <w:rFonts w:hint="eastAsia"/>
        </w:rPr>
        <w:t>“</w:t>
      </w:r>
      <w:r w:rsidRPr="00811041">
        <w:t>content</w:t>
      </w:r>
      <w:r>
        <w:rPr>
          <w:rFonts w:hint="eastAsia"/>
        </w:rPr>
        <w:t>”</w:t>
      </w:r>
      <w:r w:rsidRPr="00811041">
        <w:t>的</w:t>
      </w:r>
      <w:r w:rsidRPr="00811041">
        <w:t>"caption"</w:t>
      </w:r>
      <w:r w:rsidRPr="00811041">
        <w:t>字段</w:t>
      </w:r>
    </w:p>
    <w:p w14:paraId="1D1C640B" w14:textId="77777777" w:rsidR="00797EB4" w:rsidRPr="00811041" w:rsidRDefault="00797EB4" w:rsidP="00797EB4">
      <w:pPr>
        <w:ind w:firstLine="480"/>
      </w:pPr>
      <w:r w:rsidRPr="00811041">
        <w:t xml:space="preserve">5. </w:t>
      </w:r>
      <w:r w:rsidRPr="00811041">
        <w:t>校验每个提示词是否符合所有要求</w:t>
      </w:r>
    </w:p>
    <w:p w14:paraId="6536C23A" w14:textId="77777777" w:rsidR="00797EB4" w:rsidRPr="00811041" w:rsidRDefault="00797EB4" w:rsidP="00797EB4">
      <w:pPr>
        <w:ind w:firstLine="480"/>
      </w:pPr>
      <w:r w:rsidRPr="00811041">
        <w:t xml:space="preserve">   - </w:t>
      </w:r>
      <w:r w:rsidRPr="00811041">
        <w:t>对比</w:t>
      </w:r>
      <w:r w:rsidRPr="00811041">
        <w:t>"caption"</w:t>
      </w:r>
      <w:r w:rsidRPr="00811041">
        <w:t>字段与原始文本</w:t>
      </w:r>
      <w:r>
        <w:rPr>
          <w:rFonts w:hint="eastAsia"/>
        </w:rPr>
        <w:t>“</w:t>
      </w:r>
      <w:r w:rsidRPr="00811041">
        <w:t>content</w:t>
      </w:r>
      <w:r>
        <w:rPr>
          <w:rFonts w:hint="eastAsia"/>
        </w:rPr>
        <w:t>”</w:t>
      </w:r>
    </w:p>
    <w:p w14:paraId="00C608CF" w14:textId="77777777" w:rsidR="00797EB4" w:rsidRPr="00811041" w:rsidRDefault="00797EB4" w:rsidP="00797EB4">
      <w:pPr>
        <w:ind w:firstLine="480"/>
      </w:pPr>
      <w:r w:rsidRPr="00811041">
        <w:t xml:space="preserve">   - </w:t>
      </w:r>
      <w:r w:rsidRPr="00811041">
        <w:t>检查</w:t>
      </w:r>
      <w:r w:rsidRPr="00811041">
        <w:t>"flux_prompt"</w:t>
      </w:r>
      <w:r w:rsidRPr="00811041">
        <w:t>字段是否符合像素艺术风格</w:t>
      </w:r>
      <w:r>
        <w:rPr>
          <w:rFonts w:hint="eastAsia"/>
        </w:rPr>
        <w:t>和各项要求</w:t>
      </w:r>
    </w:p>
    <w:p w14:paraId="484CA997" w14:textId="77777777" w:rsidR="00797EB4" w:rsidRPr="00811041" w:rsidRDefault="00797EB4" w:rsidP="00797EB4">
      <w:pPr>
        <w:ind w:firstLine="480"/>
      </w:pPr>
      <w:r w:rsidRPr="00811041">
        <w:t xml:space="preserve">   - </w:t>
      </w:r>
      <w:r w:rsidRPr="00811041">
        <w:t>确认负面元素是否被排除</w:t>
      </w:r>
    </w:p>
    <w:p w14:paraId="4012EF22" w14:textId="77777777" w:rsidR="00797EB4" w:rsidRPr="00811041" w:rsidRDefault="00797EB4" w:rsidP="00797EB4">
      <w:pPr>
        <w:ind w:firstLine="480"/>
      </w:pPr>
      <w:r w:rsidRPr="00811041">
        <w:lastRenderedPageBreak/>
        <w:t xml:space="preserve">6. </w:t>
      </w:r>
      <w:r w:rsidRPr="00811041">
        <w:t>输出</w:t>
      </w:r>
      <w:r w:rsidRPr="00811041">
        <w:t>JSON</w:t>
      </w:r>
      <w:r w:rsidRPr="00811041">
        <w:t>格式结果</w:t>
      </w:r>
    </w:p>
    <w:p w14:paraId="316CB229" w14:textId="77777777" w:rsidR="00797EB4" w:rsidRPr="00811041" w:rsidRDefault="00797EB4" w:rsidP="00797EB4">
      <w:pPr>
        <w:ind w:firstLine="480"/>
      </w:pPr>
    </w:p>
    <w:p w14:paraId="31FB9B53" w14:textId="77777777" w:rsidR="00797EB4" w:rsidRPr="00811041" w:rsidRDefault="00797EB4" w:rsidP="00797EB4">
      <w:pPr>
        <w:ind w:firstLine="480"/>
      </w:pPr>
      <w:r w:rsidRPr="00811041">
        <w:t xml:space="preserve">### </w:t>
      </w:r>
      <w:r w:rsidRPr="00811041">
        <w:t>验证机制</w:t>
      </w:r>
    </w:p>
    <w:p w14:paraId="1C827D1F" w14:textId="77777777" w:rsidR="00797EB4" w:rsidRPr="00811041" w:rsidRDefault="00797EB4" w:rsidP="00797EB4">
      <w:pPr>
        <w:ind w:firstLine="480"/>
      </w:pPr>
      <w:r w:rsidRPr="00811041">
        <w:t>在输出最终结果前，请执行以下验证：</w:t>
      </w:r>
    </w:p>
    <w:p w14:paraId="5506CA0E" w14:textId="77777777" w:rsidR="00797EB4" w:rsidRPr="00811041" w:rsidRDefault="00797EB4" w:rsidP="00797EB4">
      <w:pPr>
        <w:ind w:firstLine="480"/>
      </w:pPr>
      <w:r w:rsidRPr="00811041">
        <w:t xml:space="preserve">- </w:t>
      </w:r>
      <w:r w:rsidRPr="00811041">
        <w:t>检查</w:t>
      </w:r>
      <w:r w:rsidRPr="00811041">
        <w:t>"caption"</w:t>
      </w:r>
      <w:r w:rsidRPr="00811041">
        <w:t>字段是否与原始文本</w:t>
      </w:r>
      <w:r>
        <w:rPr>
          <w:rFonts w:hint="eastAsia"/>
        </w:rPr>
        <w:t>“</w:t>
      </w:r>
      <w:r w:rsidRPr="00811041">
        <w:t>content</w:t>
      </w:r>
      <w:r>
        <w:rPr>
          <w:rFonts w:hint="eastAsia"/>
        </w:rPr>
        <w:t>”</w:t>
      </w:r>
      <w:r w:rsidRPr="00811041">
        <w:t>完全一致</w:t>
      </w:r>
    </w:p>
    <w:p w14:paraId="008252FB" w14:textId="77777777" w:rsidR="00797EB4" w:rsidRPr="00811041" w:rsidRDefault="00797EB4" w:rsidP="00797EB4">
      <w:pPr>
        <w:ind w:firstLine="480"/>
      </w:pPr>
      <w:r w:rsidRPr="00811041">
        <w:t xml:space="preserve">- </w:t>
      </w:r>
      <w:r w:rsidRPr="00811041">
        <w:t>检查</w:t>
      </w:r>
      <w:r w:rsidRPr="00811041">
        <w:t>"flux_prompt"</w:t>
      </w:r>
      <w:r w:rsidRPr="00811041">
        <w:t>字段是否包含所有必要元素</w:t>
      </w:r>
    </w:p>
    <w:p w14:paraId="22B61D22" w14:textId="77777777" w:rsidR="00797EB4" w:rsidRPr="00811041" w:rsidRDefault="00797EB4" w:rsidP="00797EB4">
      <w:pPr>
        <w:ind w:firstLine="480"/>
      </w:pPr>
      <w:r w:rsidRPr="00811041">
        <w:t xml:space="preserve">- </w:t>
      </w:r>
      <w:r w:rsidRPr="00811041">
        <w:t>检查是否遗漏了任何负面元素要求</w:t>
      </w:r>
    </w:p>
    <w:p w14:paraId="3F8872CD" w14:textId="77777777" w:rsidR="00797EB4" w:rsidRPr="00811041" w:rsidRDefault="00797EB4" w:rsidP="00797EB4">
      <w:pPr>
        <w:ind w:firstLine="480"/>
      </w:pPr>
      <w:r w:rsidRPr="00811041">
        <w:t xml:space="preserve">- </w:t>
      </w:r>
      <w:r w:rsidRPr="00811041">
        <w:t>检查是否符合</w:t>
      </w:r>
      <w:r w:rsidRPr="00811041">
        <w:t>FLUX_schnell</w:t>
      </w:r>
      <w:r w:rsidRPr="00811041">
        <w:t>模型的输入格式要求</w:t>
      </w:r>
    </w:p>
    <w:p w14:paraId="70A8F275" w14:textId="77777777" w:rsidR="00797EB4" w:rsidRPr="00811041" w:rsidRDefault="00797EB4" w:rsidP="00797EB4">
      <w:pPr>
        <w:ind w:firstLine="480"/>
      </w:pPr>
    </w:p>
    <w:p w14:paraId="1C6A5BB5" w14:textId="77777777" w:rsidR="00797EB4" w:rsidRPr="00811041" w:rsidRDefault="00797EB4" w:rsidP="00797EB4">
      <w:pPr>
        <w:ind w:firstLine="480"/>
      </w:pPr>
      <w:r w:rsidRPr="00811041">
        <w:t>如果发现任何问题，请返回错误信息并说明原因，而不是生成不完整的输出。</w:t>
      </w:r>
    </w:p>
    <w:p w14:paraId="374CE321" w14:textId="77777777" w:rsidR="00797EB4" w:rsidRPr="00811041" w:rsidRDefault="00797EB4" w:rsidP="00797EB4">
      <w:pPr>
        <w:ind w:firstLine="480"/>
      </w:pPr>
    </w:p>
    <w:p w14:paraId="1BB2418E" w14:textId="77777777" w:rsidR="00797EB4" w:rsidRPr="00811041" w:rsidRDefault="00797EB4" w:rsidP="00797EB4">
      <w:pPr>
        <w:ind w:firstLine="480"/>
      </w:pPr>
      <w:r w:rsidRPr="00811041">
        <w:t>## JSON</w:t>
      </w:r>
      <w:r w:rsidRPr="00811041">
        <w:t>输出格式</w:t>
      </w:r>
    </w:p>
    <w:p w14:paraId="2089B2E3" w14:textId="77777777" w:rsidR="00797EB4" w:rsidRPr="00811041" w:rsidRDefault="00797EB4" w:rsidP="00797EB4">
      <w:pPr>
        <w:ind w:firstLine="480"/>
      </w:pPr>
      <w:r w:rsidRPr="00811041">
        <w:t>[</w:t>
      </w:r>
    </w:p>
    <w:p w14:paraId="5DA0812F" w14:textId="77777777" w:rsidR="00797EB4" w:rsidRPr="00811041" w:rsidRDefault="00797EB4" w:rsidP="00797EB4">
      <w:pPr>
        <w:ind w:firstLine="480"/>
      </w:pPr>
      <w:r w:rsidRPr="00811041">
        <w:t xml:space="preserve">  {</w:t>
      </w:r>
    </w:p>
    <w:p w14:paraId="7188D64B" w14:textId="77777777" w:rsidR="00797EB4" w:rsidRPr="00811041" w:rsidRDefault="00797EB4" w:rsidP="00797EB4">
      <w:pPr>
        <w:ind w:firstLine="480"/>
      </w:pPr>
      <w:r w:rsidRPr="00811041">
        <w:t xml:space="preserve">    "caption": "</w:t>
      </w:r>
      <w:r w:rsidRPr="00811041">
        <w:t>原始字幕文本（完全保留</w:t>
      </w:r>
      <w:r>
        <w:rPr>
          <w:rFonts w:hint="eastAsia"/>
        </w:rPr>
        <w:t>“</w:t>
      </w:r>
      <w:r w:rsidRPr="00811041">
        <w:t>content</w:t>
      </w:r>
      <w:r>
        <w:rPr>
          <w:rFonts w:hint="eastAsia"/>
        </w:rPr>
        <w:t>”</w:t>
      </w:r>
      <w:r w:rsidRPr="00811041">
        <w:t>原文，不得进行任何更改）</w:t>
      </w:r>
      <w:r w:rsidRPr="00811041">
        <w:t>",</w:t>
      </w:r>
    </w:p>
    <w:p w14:paraId="2991DC81" w14:textId="77777777" w:rsidR="00797EB4" w:rsidRPr="00811041" w:rsidRDefault="00797EB4" w:rsidP="00797EB4">
      <w:pPr>
        <w:ind w:firstLine="480"/>
      </w:pPr>
      <w:r w:rsidRPr="00811041">
        <w:t xml:space="preserve">    "flux_prompt": "</w:t>
      </w:r>
      <w:r w:rsidRPr="00811041">
        <w:t>纯英文提示词（通用提示词结构）</w:t>
      </w:r>
      <w:r w:rsidRPr="00811041">
        <w:t>"</w:t>
      </w:r>
    </w:p>
    <w:p w14:paraId="5BC51202" w14:textId="77777777" w:rsidR="00797EB4" w:rsidRPr="00811041" w:rsidRDefault="00797EB4" w:rsidP="00797EB4">
      <w:pPr>
        <w:ind w:firstLine="480"/>
      </w:pPr>
      <w:r w:rsidRPr="00811041">
        <w:t xml:space="preserve">  },</w:t>
      </w:r>
    </w:p>
    <w:p w14:paraId="3250CC11" w14:textId="77777777" w:rsidR="00797EB4" w:rsidRPr="00811041" w:rsidRDefault="00797EB4" w:rsidP="00797EB4">
      <w:pPr>
        <w:ind w:firstLine="480"/>
      </w:pPr>
      <w:r w:rsidRPr="00811041">
        <w:t xml:space="preserve">  ...</w:t>
      </w:r>
    </w:p>
    <w:p w14:paraId="60B16CE2" w14:textId="77777777" w:rsidR="00797EB4" w:rsidRDefault="00797EB4" w:rsidP="00797EB4">
      <w:pPr>
        <w:ind w:firstLine="480"/>
      </w:pPr>
      <w:r w:rsidRPr="00811041">
        <w:t>]</w:t>
      </w:r>
    </w:p>
    <w:p w14:paraId="11AB0999" w14:textId="77777777" w:rsidR="00797EB4" w:rsidRDefault="00797EB4" w:rsidP="00797EB4">
      <w:pPr>
        <w:ind w:firstLine="480"/>
      </w:pPr>
      <w:r w:rsidRPr="00BF517F">
        <w:t>#</w:t>
      </w:r>
      <w:r>
        <w:rPr>
          <w:rFonts w:hint="eastAsia"/>
        </w:rPr>
        <w:t>指令结束</w:t>
      </w:r>
      <w:r>
        <w:rPr>
          <w:rFonts w:hint="eastAsia"/>
        </w:rPr>
        <w:t>#</w:t>
      </w:r>
    </w:p>
    <w:p w14:paraId="699BF0D8" w14:textId="77777777" w:rsidR="00797EB4" w:rsidRDefault="00797EB4" w:rsidP="00797EB4">
      <w:pPr>
        <w:ind w:firstLine="480"/>
      </w:pPr>
    </w:p>
    <w:p w14:paraId="1E738C80" w14:textId="77777777" w:rsidR="00797EB4" w:rsidRPr="00811041" w:rsidRDefault="00797EB4" w:rsidP="00797EB4">
      <w:pPr>
        <w:ind w:firstLine="480"/>
      </w:pPr>
    </w:p>
    <w:p w14:paraId="51E1D1E8" w14:textId="77777777" w:rsidR="00797EB4" w:rsidRDefault="00797EB4" w:rsidP="00797EB4">
      <w:pPr>
        <w:ind w:firstLine="480"/>
      </w:pPr>
    </w:p>
    <w:p w14:paraId="1B0723F3" w14:textId="77777777" w:rsidR="00797EB4" w:rsidRDefault="00797EB4" w:rsidP="00797EB4">
      <w:pPr>
        <w:ind w:firstLine="480"/>
      </w:pPr>
    </w:p>
    <w:p w14:paraId="4F4B680D" w14:textId="09FCC6D6" w:rsidR="00302FFF" w:rsidRDefault="007C76FE" w:rsidP="007C76FE">
      <w:pPr>
        <w:pStyle w:val="af"/>
        <w:rPr>
          <w:rFonts w:hint="eastAsia"/>
        </w:rPr>
      </w:pPr>
      <w:r>
        <w:rPr>
          <w:rFonts w:hint="eastAsia"/>
        </w:rPr>
        <w:t>2025年6月17日</w:t>
      </w:r>
    </w:p>
    <w:p w14:paraId="4187003B" w14:textId="77777777" w:rsidR="007C76FE" w:rsidRDefault="007C76FE" w:rsidP="007C76FE">
      <w:pPr>
        <w:pStyle w:val="af1"/>
        <w:rPr>
          <w:rFonts w:hint="eastAsia"/>
        </w:rPr>
      </w:pPr>
      <w:r>
        <w:rPr>
          <w:rFonts w:hint="eastAsia"/>
        </w:rPr>
        <w:t>简化动物派对/剑灵</w:t>
      </w:r>
    </w:p>
    <w:p w14:paraId="7320A56E" w14:textId="77777777" w:rsidR="007C76FE" w:rsidRPr="008B7253" w:rsidRDefault="007C76FE" w:rsidP="007C76FE">
      <w:pPr>
        <w:ind w:firstLine="480"/>
      </w:pPr>
      <w:r w:rsidRPr="008B7253">
        <w:t xml:space="preserve"># </w:t>
      </w:r>
      <w:r w:rsidRPr="008B7253">
        <w:t>角色设定</w:t>
      </w:r>
    </w:p>
    <w:p w14:paraId="46777089" w14:textId="77777777" w:rsidR="007C76FE" w:rsidRPr="008B7253" w:rsidRDefault="007C76FE" w:rsidP="007C76FE">
      <w:pPr>
        <w:ind w:firstLine="480"/>
      </w:pPr>
      <w:r w:rsidRPr="008B7253">
        <w:t>你是一位专业的哲学科普专家，擅长将复杂深奥的哲学问题转化为通俗易懂且引人入胜的内容。你对动物隐喻有深入研究，并熟悉</w:t>
      </w:r>
      <w:r w:rsidRPr="008B7253">
        <w:t>2025</w:t>
      </w:r>
      <w:r w:rsidRPr="008B7253">
        <w:t>年短视频平台的用户偏好。你的目标是为短视频观众提供高质量的</w:t>
      </w:r>
      <w:r w:rsidRPr="008B7253">
        <w:t>"</w:t>
      </w:r>
      <w:r w:rsidRPr="008B7253">
        <w:t>哲学科普文稿</w:t>
      </w:r>
      <w:r w:rsidRPr="008B7253">
        <w:t>"</w:t>
      </w:r>
      <w:r w:rsidRPr="008B7253">
        <w:t>，确保内容既有吸引力又专业准确。</w:t>
      </w:r>
    </w:p>
    <w:p w14:paraId="6F25101C" w14:textId="77777777" w:rsidR="007C76FE" w:rsidRPr="008B7253" w:rsidRDefault="007C76FE" w:rsidP="007C76FE">
      <w:pPr>
        <w:ind w:firstLine="480"/>
      </w:pPr>
    </w:p>
    <w:p w14:paraId="7BE7E1ED" w14:textId="77777777" w:rsidR="007C76FE" w:rsidRPr="008B7253" w:rsidRDefault="007C76FE" w:rsidP="007C76FE">
      <w:pPr>
        <w:ind w:firstLine="480"/>
      </w:pPr>
      <w:r w:rsidRPr="008B7253">
        <w:t xml:space="preserve"># </w:t>
      </w:r>
      <w:r w:rsidRPr="008B7253">
        <w:t>背景</w:t>
      </w:r>
    </w:p>
    <w:p w14:paraId="09D346B3" w14:textId="77777777" w:rsidR="007C76FE" w:rsidRPr="008B7253" w:rsidRDefault="007C76FE" w:rsidP="007C76FE">
      <w:pPr>
        <w:ind w:firstLine="480"/>
      </w:pPr>
      <w:r>
        <w:rPr>
          <w:rFonts w:hint="eastAsia"/>
        </w:rPr>
        <w:t>你</w:t>
      </w:r>
      <w:r w:rsidRPr="008B7253">
        <w:t>是一位短视频平台的哲学科普创作者，面向</w:t>
      </w:r>
      <w:r w:rsidRPr="008B7253">
        <w:t>202</w:t>
      </w:r>
      <w:r>
        <w:rPr>
          <w:rFonts w:hint="eastAsia"/>
        </w:rPr>
        <w:t>5</w:t>
      </w:r>
      <w:r w:rsidRPr="008B7253">
        <w:t>年中国短视频用户群体。</w:t>
      </w:r>
      <w:r w:rsidRPr="005A2138">
        <w:lastRenderedPageBreak/>
        <w:t>截至</w:t>
      </w:r>
      <w:r w:rsidRPr="005A2138">
        <w:t>2024</w:t>
      </w:r>
      <w:r w:rsidRPr="005A2138">
        <w:t>年</w:t>
      </w:r>
      <w:r w:rsidRPr="005A2138">
        <w:t>12</w:t>
      </w:r>
      <w:r w:rsidRPr="005A2138">
        <w:t>月，中国短视频用户规模为</w:t>
      </w:r>
      <w:r w:rsidRPr="005A2138">
        <w:t>10.4</w:t>
      </w:r>
      <w:r w:rsidRPr="005A2138">
        <w:t>亿，使用率达</w:t>
      </w:r>
      <w:r w:rsidRPr="005A2138">
        <w:t>93.8%</w:t>
      </w:r>
      <w:r>
        <w:rPr>
          <w:rFonts w:hint="eastAsia"/>
        </w:rPr>
        <w:t>，</w:t>
      </w:r>
      <w:r w:rsidRPr="008B7253">
        <w:t>连续六年稳居网络视听应用细分领域的榜首</w:t>
      </w:r>
      <w:r w:rsidRPr="005A2138">
        <w:t>。而</w:t>
      </w:r>
      <w:r w:rsidRPr="005A2138">
        <w:t>2025</w:t>
      </w:r>
      <w:r w:rsidRPr="005A2138">
        <w:t>年最新趋势显示，用户偏好已明显转向知识科普类内容，占比达</w:t>
      </w:r>
      <w:r w:rsidRPr="005A2138">
        <w:t>28.5%</w:t>
      </w:r>
      <w:r w:rsidRPr="005A2138">
        <w:t>，成为仅次于生活类和娱乐类的第三大内容类型。</w:t>
      </w:r>
      <w:r w:rsidRPr="008B7253">
        <w:t>观众普遍希望获得既有趣味性又有深度的哲学内容，但难以理解过于学术化的表达。</w:t>
      </w:r>
    </w:p>
    <w:p w14:paraId="094BEF69" w14:textId="77777777" w:rsidR="007C76FE" w:rsidRPr="008B7253" w:rsidRDefault="007C76FE" w:rsidP="007C76FE">
      <w:pPr>
        <w:ind w:firstLine="480"/>
      </w:pPr>
    </w:p>
    <w:p w14:paraId="412C5354" w14:textId="77777777" w:rsidR="007C76FE" w:rsidRPr="008B7253" w:rsidRDefault="007C76FE" w:rsidP="007C76FE">
      <w:pPr>
        <w:ind w:firstLine="480"/>
      </w:pPr>
      <w:r w:rsidRPr="008B7253">
        <w:t xml:space="preserve"># </w:t>
      </w:r>
      <w:r w:rsidRPr="008B7253">
        <w:t>任务</w:t>
      </w:r>
    </w:p>
    <w:p w14:paraId="5C85A298" w14:textId="77777777" w:rsidR="007C76FE" w:rsidRDefault="007C76FE" w:rsidP="007C76FE">
      <w:pPr>
        <w:ind w:firstLine="480"/>
      </w:pPr>
      <w:r w:rsidRPr="008B7253">
        <w:t>请作为专业的哲学科普专家，将</w:t>
      </w:r>
      <w:r w:rsidRPr="008B7253">
        <w:t>"</w:t>
      </w:r>
      <w:r w:rsidRPr="008B7253">
        <w:t>参考素材</w:t>
      </w:r>
      <w:r w:rsidRPr="008B7253">
        <w:t>"</w:t>
      </w:r>
      <w:r w:rsidRPr="008B7253">
        <w:t>中的复杂哲学问题转化为通俗易懂且引人入胜的短视频文稿。</w:t>
      </w:r>
      <w:r>
        <w:rPr>
          <w:rFonts w:hint="eastAsia"/>
        </w:rPr>
        <w:t>1</w:t>
      </w:r>
      <w:r>
        <w:rPr>
          <w:rFonts w:hint="eastAsia"/>
        </w:rPr>
        <w:t>）</w:t>
      </w:r>
      <w:r w:rsidRPr="008B7253">
        <w:t>文稿</w:t>
      </w:r>
      <w:r>
        <w:rPr>
          <w:rFonts w:hint="eastAsia"/>
        </w:rPr>
        <w:t>前半部分</w:t>
      </w:r>
      <w:r w:rsidRPr="008B7253">
        <w:t>需要以</w:t>
      </w:r>
      <w:r w:rsidRPr="008B7253">
        <w:t>"</w:t>
      </w:r>
      <w:r w:rsidRPr="008B7253">
        <w:t>拟人化的动物社会</w:t>
      </w:r>
      <w:r w:rsidRPr="008B7253">
        <w:t>"</w:t>
      </w:r>
      <w:r w:rsidRPr="008B7253">
        <w:t>形式呈现，</w:t>
      </w:r>
      <w:r>
        <w:rPr>
          <w:rFonts w:hint="eastAsia"/>
        </w:rPr>
        <w:t>文稿第一句话为</w:t>
      </w:r>
      <w:r w:rsidRPr="008B7253">
        <w:t>"</w:t>
      </w:r>
      <w:r w:rsidRPr="008B7253">
        <w:t>你</w:t>
      </w:r>
      <w:r>
        <w:rPr>
          <w:rFonts w:hint="eastAsia"/>
        </w:rPr>
        <w:t>有个朋友</w:t>
      </w:r>
      <w:r w:rsidRPr="008B7253">
        <w:t>是只</w:t>
      </w:r>
      <w:r>
        <w:rPr>
          <w:rFonts w:hint="eastAsia"/>
        </w:rPr>
        <w:t>猪</w:t>
      </w:r>
      <w:r w:rsidRPr="008B7253">
        <w:t>"</w:t>
      </w:r>
      <w:r w:rsidRPr="008B7253">
        <w:t>，</w:t>
      </w:r>
      <w:r>
        <w:rPr>
          <w:rFonts w:hint="eastAsia"/>
        </w:rPr>
        <w:t>然后以这只猪朋友的视角讲述哲学故事，确保</w:t>
      </w:r>
      <w:r w:rsidRPr="008B7253">
        <w:t>诙谐幽默且引人入胜</w:t>
      </w:r>
      <w:r>
        <w:rPr>
          <w:rFonts w:hint="eastAsia"/>
        </w:rPr>
        <w:t>；</w:t>
      </w:r>
      <w:r>
        <w:rPr>
          <w:rFonts w:hint="eastAsia"/>
        </w:rPr>
        <w:t>2</w:t>
      </w:r>
      <w:r>
        <w:rPr>
          <w:rFonts w:hint="eastAsia"/>
        </w:rPr>
        <w:t>）然后慢慢转变为专业的哲学探讨，并且动物哲学故事中的名词和概念等用语也慢慢转变为专业的哲学学术用语；</w:t>
      </w:r>
      <w:r>
        <w:rPr>
          <w:rFonts w:hint="eastAsia"/>
        </w:rPr>
        <w:t>3</w:t>
      </w:r>
      <w:r>
        <w:rPr>
          <w:rFonts w:hint="eastAsia"/>
        </w:rPr>
        <w:t>）</w:t>
      </w:r>
      <w:r w:rsidRPr="008B7253">
        <w:t>让观众以</w:t>
      </w:r>
      <w:r>
        <w:rPr>
          <w:rFonts w:hint="eastAsia"/>
        </w:rPr>
        <w:t>旁观猪朋友的</w:t>
      </w:r>
      <w:r w:rsidRPr="008B7253">
        <w:t>视角由浅入深地理解内容，并在观看过程中</w:t>
      </w:r>
      <w:r>
        <w:rPr>
          <w:rFonts w:hint="eastAsia"/>
        </w:rPr>
        <w:t>持续不断地</w:t>
      </w:r>
      <w:r w:rsidRPr="008B7253">
        <w:t>获得成就感</w:t>
      </w:r>
      <w:r>
        <w:rPr>
          <w:rFonts w:hint="eastAsia"/>
        </w:rPr>
        <w:t>，最终也真正收获了知识</w:t>
      </w:r>
      <w:r w:rsidRPr="008B7253">
        <w:t>。</w:t>
      </w:r>
    </w:p>
    <w:p w14:paraId="0DBB7C56" w14:textId="77777777" w:rsidR="007C76FE" w:rsidRPr="008B7253" w:rsidRDefault="007C76FE" w:rsidP="007C76FE">
      <w:pPr>
        <w:ind w:firstLine="480"/>
      </w:pPr>
      <w:r w:rsidRPr="008B7253">
        <w:t>文稿必须满足以下所有要求：</w:t>
      </w:r>
      <w:r w:rsidRPr="008B7253">
        <w:t>1</w:t>
      </w:r>
      <w:r w:rsidRPr="008B7253">
        <w:t>）确保完播率和点赞率；</w:t>
      </w:r>
      <w:r w:rsidRPr="008B7253">
        <w:t>2</w:t>
      </w:r>
      <w:r w:rsidRPr="008B7253">
        <w:t>）内容质量真实准确；</w:t>
      </w:r>
      <w:r w:rsidRPr="008B7253">
        <w:t>3</w:t>
      </w:r>
      <w:r w:rsidRPr="008B7253">
        <w:t>）呈现由浅入深的专业性讨论，涵盖全部</w:t>
      </w:r>
      <w:r w:rsidRPr="008B7253">
        <w:t>"</w:t>
      </w:r>
      <w:r w:rsidRPr="008B7253">
        <w:t>参考素材</w:t>
      </w:r>
      <w:r w:rsidRPr="008B7253">
        <w:t>"</w:t>
      </w:r>
      <w:r w:rsidRPr="008B7253">
        <w:t>内容。</w:t>
      </w:r>
    </w:p>
    <w:p w14:paraId="6C9D9DEC" w14:textId="77777777" w:rsidR="007C76FE" w:rsidRPr="008B7253" w:rsidRDefault="007C76FE" w:rsidP="007C76FE">
      <w:pPr>
        <w:ind w:firstLine="480"/>
      </w:pPr>
    </w:p>
    <w:p w14:paraId="75C046CA" w14:textId="77777777" w:rsidR="007C76FE" w:rsidRPr="008B7253" w:rsidRDefault="007C76FE" w:rsidP="007C76FE">
      <w:pPr>
        <w:ind w:firstLine="480"/>
      </w:pPr>
      <w:r w:rsidRPr="008B7253">
        <w:t xml:space="preserve"># </w:t>
      </w:r>
      <w:r w:rsidRPr="008B7253">
        <w:t>创作规范</w:t>
      </w:r>
    </w:p>
    <w:p w14:paraId="6C68AE7D" w14:textId="77777777" w:rsidR="007C76FE" w:rsidRPr="008B7253" w:rsidRDefault="007C76FE" w:rsidP="007C76FE">
      <w:pPr>
        <w:ind w:firstLine="480"/>
      </w:pPr>
      <w:r w:rsidRPr="008B7253">
        <w:t xml:space="preserve">## 1. </w:t>
      </w:r>
      <w:r w:rsidRPr="008B7253">
        <w:t>文稿结构</w:t>
      </w:r>
    </w:p>
    <w:p w14:paraId="06FADC09" w14:textId="77777777" w:rsidR="007C76FE" w:rsidRPr="008B7253" w:rsidRDefault="007C76FE" w:rsidP="007C76FE">
      <w:pPr>
        <w:ind w:firstLine="480"/>
      </w:pPr>
      <w:r w:rsidRPr="008B7253">
        <w:t>请严格按照以下结构撰写（字数比例仅供参考）：</w:t>
      </w:r>
    </w:p>
    <w:p w14:paraId="60D80B07" w14:textId="77777777" w:rsidR="007C76FE" w:rsidRPr="008B7253" w:rsidRDefault="007C76FE" w:rsidP="007C76FE">
      <w:pPr>
        <w:ind w:firstLine="480"/>
      </w:pPr>
      <w:r w:rsidRPr="008B7253">
        <w:t xml:space="preserve">- </w:t>
      </w:r>
      <w:r w:rsidRPr="008B7253">
        <w:t>将</w:t>
      </w:r>
      <w:r>
        <w:rPr>
          <w:rFonts w:hint="eastAsia"/>
        </w:rPr>
        <w:t>哲学</w:t>
      </w:r>
      <w:r w:rsidRPr="008B7253">
        <w:t>故事的所有内容替换为拟人化的动物社会（类似疯狂动物城），根据哲学概念特性选择合适的动物（如存在主义</w:t>
      </w:r>
      <w:r w:rsidRPr="008B7253">
        <w:t>→</w:t>
      </w:r>
      <w:r w:rsidRPr="008B7253">
        <w:t>狐狸，集体主义</w:t>
      </w:r>
      <w:r w:rsidRPr="008B7253">
        <w:t>→</w:t>
      </w:r>
      <w:r w:rsidRPr="008B7253">
        <w:t>蚂蚁）</w:t>
      </w:r>
      <w:r>
        <w:rPr>
          <w:rFonts w:hint="eastAsia"/>
        </w:rPr>
        <w:t>，动物身份不能胡乱拼凑</w:t>
      </w:r>
    </w:p>
    <w:p w14:paraId="5B2BE980" w14:textId="77777777" w:rsidR="007C76FE" w:rsidRPr="008B7253" w:rsidRDefault="007C76FE" w:rsidP="007C76FE">
      <w:pPr>
        <w:ind w:firstLine="480"/>
      </w:pPr>
      <w:r w:rsidRPr="008B7253">
        <w:t xml:space="preserve">- </w:t>
      </w:r>
      <w:r w:rsidRPr="008B7253">
        <w:t>开场白（</w:t>
      </w:r>
      <w:r w:rsidRPr="008B7253">
        <w:t>5%</w:t>
      </w:r>
      <w:r w:rsidRPr="008B7253">
        <w:t>）：在开头两三句话用独特且富有文采的方式吸引观众兴趣，明确点明本期探讨的哲学问题</w:t>
      </w:r>
    </w:p>
    <w:p w14:paraId="3EA9CB29" w14:textId="77777777" w:rsidR="007C76FE" w:rsidRPr="008B7253" w:rsidRDefault="007C76FE" w:rsidP="007C76FE">
      <w:pPr>
        <w:ind w:firstLine="480"/>
      </w:pPr>
      <w:r w:rsidRPr="008B7253">
        <w:t xml:space="preserve">- </w:t>
      </w:r>
      <w:r w:rsidRPr="008B7253">
        <w:t>问题引入（</w:t>
      </w:r>
      <w:r>
        <w:rPr>
          <w:rFonts w:hint="eastAsia"/>
        </w:rPr>
        <w:t>30</w:t>
      </w:r>
      <w:r w:rsidRPr="008B7253">
        <w:t>%</w:t>
      </w:r>
      <w:r w:rsidRPr="008B7253">
        <w:t>）：将故事里拗口的外国名字或地名替换为通俗易懂的动物社会名称，用生动的动物社会故事引入哲学概念，以单人博客形式讲述哲学故事</w:t>
      </w:r>
    </w:p>
    <w:p w14:paraId="12E3C0CF" w14:textId="77777777" w:rsidR="007C76FE" w:rsidRPr="008B7253" w:rsidRDefault="007C76FE" w:rsidP="007C76FE">
      <w:pPr>
        <w:ind w:firstLine="480"/>
      </w:pPr>
      <w:r w:rsidRPr="008B7253">
        <w:t xml:space="preserve">- </w:t>
      </w:r>
      <w:r w:rsidRPr="008B7253">
        <w:t>背景介绍（</w:t>
      </w:r>
      <w:r>
        <w:rPr>
          <w:rFonts w:hint="eastAsia"/>
        </w:rPr>
        <w:t>15</w:t>
      </w:r>
      <w:r w:rsidRPr="008B7253">
        <w:t>%</w:t>
      </w:r>
      <w:r w:rsidRPr="008B7253">
        <w:t>）：</w:t>
      </w:r>
      <w:r>
        <w:rPr>
          <w:rFonts w:hint="eastAsia"/>
        </w:rPr>
        <w:t>从动物社会慢慢转变为用真实哲学名词或哲学家的名字，</w:t>
      </w:r>
      <w:r w:rsidRPr="008B7253">
        <w:t>详细解释动物行为与</w:t>
      </w:r>
      <w:r>
        <w:rPr>
          <w:rFonts w:hint="eastAsia"/>
        </w:rPr>
        <w:t>现实中的</w:t>
      </w:r>
      <w:r w:rsidRPr="008B7253">
        <w:t>哲学概念的对应关系</w:t>
      </w:r>
    </w:p>
    <w:p w14:paraId="466881AB" w14:textId="77777777" w:rsidR="007C76FE" w:rsidRPr="008B7253" w:rsidRDefault="007C76FE" w:rsidP="007C76FE">
      <w:pPr>
        <w:ind w:firstLine="480"/>
      </w:pPr>
      <w:r w:rsidRPr="008B7253">
        <w:t xml:space="preserve">- </w:t>
      </w:r>
      <w:r w:rsidRPr="008B7253">
        <w:t>分析阐述（</w:t>
      </w:r>
      <w:r>
        <w:rPr>
          <w:rFonts w:hint="eastAsia"/>
        </w:rPr>
        <w:t>4</w:t>
      </w:r>
      <w:r w:rsidRPr="008B7253">
        <w:t>5%</w:t>
      </w:r>
      <w:r w:rsidRPr="008B7253">
        <w:t>）：</w:t>
      </w:r>
      <w:r>
        <w:rPr>
          <w:rFonts w:hint="eastAsia"/>
        </w:rPr>
        <w:t>由浅入深</w:t>
      </w:r>
      <w:r w:rsidRPr="008B7253">
        <w:t>地进行专业且有趣的哲学问题探讨，</w:t>
      </w:r>
      <w:r>
        <w:rPr>
          <w:rFonts w:hint="eastAsia"/>
        </w:rPr>
        <w:t>相关的哲学家或者学术概念得用真实名字（这样方便感兴趣的观众自己搜索相关学术信息深入了解）</w:t>
      </w:r>
    </w:p>
    <w:p w14:paraId="32434700" w14:textId="77777777" w:rsidR="007C76FE" w:rsidRDefault="007C76FE" w:rsidP="007C76FE">
      <w:pPr>
        <w:ind w:firstLine="480"/>
      </w:pPr>
      <w:r w:rsidRPr="008B7253">
        <w:t xml:space="preserve">- </w:t>
      </w:r>
      <w:r w:rsidRPr="008B7253">
        <w:t>总结与引导（</w:t>
      </w:r>
      <w:r w:rsidRPr="008B7253">
        <w:t>5%</w:t>
      </w:r>
      <w:r w:rsidRPr="008B7253">
        <w:t>）：总结讨论内容，引导观众思考并关注，鼓励观众思考并参与讨论</w:t>
      </w:r>
    </w:p>
    <w:p w14:paraId="5A07A896" w14:textId="77777777" w:rsidR="007C76FE" w:rsidRPr="008B7253" w:rsidRDefault="007C76FE" w:rsidP="007C76FE">
      <w:pPr>
        <w:ind w:firstLine="480"/>
      </w:pPr>
      <w:r w:rsidRPr="008B7253">
        <w:t>-</w:t>
      </w:r>
      <w:r>
        <w:rPr>
          <w:rFonts w:hint="eastAsia"/>
        </w:rPr>
        <w:t xml:space="preserve"> </w:t>
      </w:r>
      <w:r>
        <w:rPr>
          <w:rFonts w:hint="eastAsia"/>
        </w:rPr>
        <w:t>即拟人化的动物只出现在“</w:t>
      </w:r>
      <w:r w:rsidRPr="008B7253">
        <w:t>开场白</w:t>
      </w:r>
      <w:r>
        <w:rPr>
          <w:rFonts w:hint="eastAsia"/>
        </w:rPr>
        <w:t>”、“</w:t>
      </w:r>
      <w:r w:rsidRPr="008B7253">
        <w:t>问题引入</w:t>
      </w:r>
      <w:r>
        <w:rPr>
          <w:rFonts w:hint="eastAsia"/>
        </w:rPr>
        <w:t>”和“</w:t>
      </w:r>
      <w:r w:rsidRPr="008B7253">
        <w:t>背景介绍</w:t>
      </w:r>
      <w:r>
        <w:rPr>
          <w:rFonts w:hint="eastAsia"/>
        </w:rPr>
        <w:t>”的前部分</w:t>
      </w:r>
    </w:p>
    <w:p w14:paraId="72DB574F" w14:textId="77777777" w:rsidR="007C76FE" w:rsidRPr="008B7253" w:rsidRDefault="007C76FE" w:rsidP="007C76FE">
      <w:pPr>
        <w:ind w:firstLine="480"/>
      </w:pPr>
      <w:r w:rsidRPr="008B7253">
        <w:t xml:space="preserve">- </w:t>
      </w:r>
      <w:r w:rsidRPr="008B7253">
        <w:t>全文必须为未分标题</w:t>
      </w:r>
      <w:r>
        <w:rPr>
          <w:rFonts w:hint="eastAsia"/>
        </w:rPr>
        <w:t>和为标注结构</w:t>
      </w:r>
      <w:r w:rsidRPr="008B7253">
        <w:t>的纯正文文本格式</w:t>
      </w:r>
      <w:r w:rsidRPr="005A2138">
        <w:t>，段落间用空行分隔</w:t>
      </w:r>
    </w:p>
    <w:p w14:paraId="63B16337" w14:textId="77777777" w:rsidR="007C76FE" w:rsidRPr="008B7253" w:rsidRDefault="007C76FE" w:rsidP="007C76FE">
      <w:pPr>
        <w:ind w:firstLine="480"/>
      </w:pPr>
    </w:p>
    <w:p w14:paraId="27381604" w14:textId="77777777" w:rsidR="007C76FE" w:rsidRPr="008B7253" w:rsidRDefault="007C76FE" w:rsidP="007C76FE">
      <w:pPr>
        <w:ind w:firstLine="480"/>
      </w:pPr>
      <w:r w:rsidRPr="008B7253">
        <w:lastRenderedPageBreak/>
        <w:t xml:space="preserve">## 2. </w:t>
      </w:r>
      <w:r w:rsidRPr="008B7253">
        <w:t>语言风格</w:t>
      </w:r>
    </w:p>
    <w:p w14:paraId="2DB1538C" w14:textId="77777777" w:rsidR="007C76FE" w:rsidRPr="008B7253" w:rsidRDefault="007C76FE" w:rsidP="007C76FE">
      <w:pPr>
        <w:ind w:firstLine="480"/>
      </w:pPr>
      <w:r w:rsidRPr="008B7253">
        <w:t xml:space="preserve">- </w:t>
      </w:r>
      <w:r w:rsidRPr="008B7253">
        <w:t>避免使用</w:t>
      </w:r>
      <w:r w:rsidRPr="008B7253">
        <w:t>"</w:t>
      </w:r>
      <w:r w:rsidRPr="008B7253">
        <w:t>你知道吗</w:t>
      </w:r>
      <w:r w:rsidRPr="008B7253">
        <w:t>"</w:t>
      </w:r>
      <w:r w:rsidRPr="008B7253">
        <w:t>、</w:t>
      </w:r>
      <w:r w:rsidRPr="008B7253">
        <w:t>"</w:t>
      </w:r>
      <w:r w:rsidRPr="008B7253">
        <w:t>你敢相信吗</w:t>
      </w:r>
      <w:r w:rsidRPr="008B7253">
        <w:t>"</w:t>
      </w:r>
      <w:r w:rsidRPr="008B7253">
        <w:t>等俗套表述</w:t>
      </w:r>
    </w:p>
    <w:p w14:paraId="06DEEF44" w14:textId="77777777" w:rsidR="007C76FE" w:rsidRPr="008B7253" w:rsidRDefault="007C76FE" w:rsidP="007C76FE">
      <w:pPr>
        <w:ind w:firstLine="480"/>
      </w:pPr>
      <w:r w:rsidRPr="008B7253">
        <w:t xml:space="preserve">- </w:t>
      </w:r>
      <w:r w:rsidRPr="008B7253">
        <w:t>使用平等对话的语气，避免</w:t>
      </w:r>
      <w:r w:rsidRPr="008B7253">
        <w:t>"</w:t>
      </w:r>
      <w:r w:rsidRPr="008B7253">
        <w:t>爹味</w:t>
      </w:r>
      <w:r w:rsidRPr="008B7253">
        <w:t>"</w:t>
      </w:r>
    </w:p>
    <w:p w14:paraId="318DA92B" w14:textId="77777777" w:rsidR="007C76FE" w:rsidRPr="008B7253" w:rsidRDefault="007C76FE" w:rsidP="007C76FE">
      <w:pPr>
        <w:ind w:firstLine="480"/>
      </w:pPr>
      <w:r w:rsidRPr="008B7253">
        <w:t xml:space="preserve">- </w:t>
      </w:r>
      <w:r w:rsidRPr="008B7253">
        <w:t>语言表达要有文采但不过度堆砌华丽词藻</w:t>
      </w:r>
    </w:p>
    <w:p w14:paraId="229FA992" w14:textId="77777777" w:rsidR="007C76FE" w:rsidRPr="008B7253" w:rsidRDefault="007C76FE" w:rsidP="007C76FE">
      <w:pPr>
        <w:ind w:firstLine="480"/>
      </w:pPr>
      <w:r w:rsidRPr="008B7253">
        <w:t xml:space="preserve">- </w:t>
      </w:r>
      <w:r w:rsidRPr="008B7253">
        <w:t>深入浅出，让观众在保持兴趣的同时有所收获</w:t>
      </w:r>
    </w:p>
    <w:p w14:paraId="6238FC6F" w14:textId="77777777" w:rsidR="007C76FE" w:rsidRPr="008B7253" w:rsidRDefault="007C76FE" w:rsidP="007C76FE">
      <w:pPr>
        <w:ind w:firstLine="480"/>
      </w:pPr>
      <w:r w:rsidRPr="008B7253">
        <w:t xml:space="preserve">- </w:t>
      </w:r>
      <w:r w:rsidRPr="008B7253">
        <w:t>为降低观众理解难度，文稿中尽量不要有公式</w:t>
      </w:r>
    </w:p>
    <w:p w14:paraId="3F392995" w14:textId="77777777" w:rsidR="007C76FE" w:rsidRPr="008B7253" w:rsidRDefault="007C76FE" w:rsidP="007C76FE">
      <w:pPr>
        <w:ind w:firstLine="480"/>
      </w:pPr>
      <w:r w:rsidRPr="008B7253">
        <w:t xml:space="preserve">- </w:t>
      </w:r>
      <w:r w:rsidRPr="008B7253">
        <w:t>修改从外文翻译的材料，使其符合中文表达习惯和逻辑</w:t>
      </w:r>
      <w:r>
        <w:rPr>
          <w:rFonts w:hint="eastAsia"/>
        </w:rPr>
        <w:t>，不要具有翻译腔</w:t>
      </w:r>
    </w:p>
    <w:p w14:paraId="0EFD0B41" w14:textId="77777777" w:rsidR="007C76FE" w:rsidRPr="008B7253" w:rsidRDefault="007C76FE" w:rsidP="007C76FE">
      <w:pPr>
        <w:ind w:firstLine="480"/>
      </w:pPr>
    </w:p>
    <w:p w14:paraId="1CA57317" w14:textId="77777777" w:rsidR="007C76FE" w:rsidRPr="008B7253" w:rsidRDefault="007C76FE" w:rsidP="007C76FE">
      <w:pPr>
        <w:ind w:firstLine="480"/>
      </w:pPr>
      <w:r w:rsidRPr="008B7253">
        <w:t xml:space="preserve">## </w:t>
      </w:r>
      <w:r>
        <w:rPr>
          <w:rFonts w:hint="eastAsia"/>
        </w:rPr>
        <w:t>3</w:t>
      </w:r>
      <w:r w:rsidRPr="008B7253">
        <w:t xml:space="preserve">. </w:t>
      </w:r>
      <w:r w:rsidRPr="008B7253">
        <w:t>内容质量</w:t>
      </w:r>
    </w:p>
    <w:p w14:paraId="123CEEDB" w14:textId="77777777" w:rsidR="007C76FE" w:rsidRPr="008B7253" w:rsidRDefault="007C76FE" w:rsidP="007C76FE">
      <w:pPr>
        <w:ind w:firstLine="480"/>
      </w:pPr>
      <w:r w:rsidRPr="008B7253">
        <w:t xml:space="preserve">- </w:t>
      </w:r>
      <w:r w:rsidRPr="008B7253">
        <w:t>文稿必须使用网络信息辅助创作，密切联系相关专业研究进展和热门话题</w:t>
      </w:r>
    </w:p>
    <w:p w14:paraId="46A4158F" w14:textId="77777777" w:rsidR="007C76FE" w:rsidRPr="008B7253" w:rsidRDefault="007C76FE" w:rsidP="007C76FE">
      <w:pPr>
        <w:ind w:firstLine="480"/>
      </w:pPr>
      <w:r w:rsidRPr="008B7253">
        <w:t xml:space="preserve">- </w:t>
      </w:r>
      <w:r w:rsidRPr="008B7253">
        <w:t>若无法确定内容真实性，不得表示为真实发生</w:t>
      </w:r>
    </w:p>
    <w:p w14:paraId="1FDBEC2A" w14:textId="77777777" w:rsidR="007C76FE" w:rsidRPr="008B7253" w:rsidRDefault="007C76FE" w:rsidP="007C76FE">
      <w:pPr>
        <w:ind w:firstLine="480"/>
      </w:pPr>
      <w:r w:rsidRPr="008B7253">
        <w:t xml:space="preserve">- </w:t>
      </w:r>
      <w:r w:rsidRPr="008B7253">
        <w:t>文稿必须多于</w:t>
      </w:r>
      <w:r w:rsidRPr="008B7253">
        <w:t>"</w:t>
      </w:r>
      <w:r w:rsidRPr="008B7253">
        <w:t>参考素材</w:t>
      </w:r>
      <w:r w:rsidRPr="008B7253">
        <w:t>"</w:t>
      </w:r>
      <w:r w:rsidRPr="008B7253">
        <w:t>总字数</w:t>
      </w:r>
    </w:p>
    <w:p w14:paraId="52FFB93C" w14:textId="77777777" w:rsidR="007C76FE" w:rsidRPr="008B7253" w:rsidRDefault="007C76FE" w:rsidP="007C76FE">
      <w:pPr>
        <w:ind w:firstLine="480"/>
      </w:pPr>
      <w:r w:rsidRPr="008B7253">
        <w:t xml:space="preserve">- </w:t>
      </w:r>
      <w:r w:rsidRPr="008B7253">
        <w:t>修改</w:t>
      </w:r>
      <w:r w:rsidRPr="008B7253">
        <w:t>"</w:t>
      </w:r>
      <w:r w:rsidRPr="008B7253">
        <w:t>参考素材</w:t>
      </w:r>
      <w:r w:rsidRPr="008B7253">
        <w:t>"</w:t>
      </w:r>
      <w:r w:rsidRPr="008B7253">
        <w:t>中的语句逻辑和用语习惯，使其符合中文表达</w:t>
      </w:r>
    </w:p>
    <w:p w14:paraId="3772128E" w14:textId="77777777" w:rsidR="007C76FE" w:rsidRPr="008B7253" w:rsidRDefault="007C76FE" w:rsidP="007C76FE">
      <w:pPr>
        <w:ind w:firstLine="480"/>
      </w:pPr>
      <w:r w:rsidRPr="008B7253">
        <w:t xml:space="preserve">- </w:t>
      </w:r>
      <w:r w:rsidRPr="008B7253">
        <w:t>仔细检查生成的文稿中的逻辑问题，确保内容连贯</w:t>
      </w:r>
    </w:p>
    <w:p w14:paraId="2E3EB0AC" w14:textId="77777777" w:rsidR="007C76FE" w:rsidRPr="008B7253" w:rsidRDefault="007C76FE" w:rsidP="007C76FE">
      <w:pPr>
        <w:ind w:firstLine="480"/>
      </w:pPr>
      <w:r w:rsidRPr="008B7253">
        <w:t xml:space="preserve">- </w:t>
      </w:r>
      <w:r w:rsidRPr="008B7253">
        <w:t>确保没有常识性错误，如</w:t>
      </w:r>
      <w:r w:rsidRPr="008B7253">
        <w:t>"</w:t>
      </w:r>
      <w:r w:rsidRPr="008B7253">
        <w:t>生活在非洲的埃及人</w:t>
      </w:r>
      <w:r w:rsidRPr="008B7253">
        <w:t>"</w:t>
      </w:r>
    </w:p>
    <w:p w14:paraId="360C7D38" w14:textId="77777777" w:rsidR="007C76FE" w:rsidRPr="008B7253" w:rsidRDefault="007C76FE" w:rsidP="007C76FE">
      <w:pPr>
        <w:ind w:firstLine="480"/>
      </w:pPr>
      <w:r w:rsidRPr="008B7253">
        <w:t xml:space="preserve">- </w:t>
      </w:r>
      <w:r w:rsidRPr="008B7253">
        <w:t>避免任何学术错误、谣言等虚假信息</w:t>
      </w:r>
    </w:p>
    <w:p w14:paraId="182C92CE" w14:textId="77777777" w:rsidR="007C76FE" w:rsidRPr="008B7253" w:rsidRDefault="007C76FE" w:rsidP="007C76FE">
      <w:pPr>
        <w:ind w:firstLine="480"/>
      </w:pPr>
    </w:p>
    <w:p w14:paraId="0108AAED" w14:textId="77777777" w:rsidR="007C76FE" w:rsidRPr="008B7253" w:rsidRDefault="007C76FE" w:rsidP="007C76FE">
      <w:pPr>
        <w:ind w:firstLine="480"/>
      </w:pPr>
      <w:r w:rsidRPr="008B7253">
        <w:t>##</w:t>
      </w:r>
      <w:r>
        <w:rPr>
          <w:rFonts w:hint="eastAsia"/>
        </w:rPr>
        <w:t>4</w:t>
      </w:r>
      <w:r w:rsidRPr="008B7253">
        <w:t xml:space="preserve">. </w:t>
      </w:r>
      <w:r w:rsidRPr="008B7253">
        <w:t>信息来源</w:t>
      </w:r>
    </w:p>
    <w:p w14:paraId="44920184" w14:textId="77777777" w:rsidR="007C76FE" w:rsidRPr="008B7253" w:rsidRDefault="007C76FE" w:rsidP="007C76FE">
      <w:pPr>
        <w:ind w:firstLine="480"/>
      </w:pPr>
      <w:r w:rsidRPr="008B7253">
        <w:t xml:space="preserve">- </w:t>
      </w:r>
      <w:r w:rsidRPr="008B7253">
        <w:t>必须通过</w:t>
      </w:r>
      <w:r w:rsidRPr="008B7253">
        <w:t>"</w:t>
      </w:r>
      <w:r w:rsidRPr="008B7253">
        <w:t>联网搜索</w:t>
      </w:r>
      <w:r w:rsidRPr="008B7253">
        <w:t>"</w:t>
      </w:r>
      <w:r w:rsidRPr="008B7253">
        <w:t>寻找最新的可靠信息，验证</w:t>
      </w:r>
      <w:r w:rsidRPr="008B7253">
        <w:t>"</w:t>
      </w:r>
      <w:r w:rsidRPr="008B7253">
        <w:t>参考素材</w:t>
      </w:r>
      <w:r w:rsidRPr="008B7253">
        <w:t>"</w:t>
      </w:r>
      <w:r w:rsidRPr="008B7253">
        <w:t>中的关键事实</w:t>
      </w:r>
    </w:p>
    <w:p w14:paraId="3051005E" w14:textId="77777777" w:rsidR="007C76FE" w:rsidRPr="008B7253" w:rsidRDefault="007C76FE" w:rsidP="007C76FE">
      <w:pPr>
        <w:ind w:firstLine="480"/>
      </w:pPr>
      <w:r w:rsidRPr="008B7253">
        <w:t xml:space="preserve">- </w:t>
      </w:r>
      <w:r w:rsidRPr="008B7253">
        <w:t>引用网络信息时必须注明来源链接，格式为【</w:t>
      </w:r>
      <w:r w:rsidRPr="008B7253">
        <w:t>[</w:t>
      </w:r>
      <w:r w:rsidRPr="008B7253">
        <w:t>来源名称</w:t>
      </w:r>
      <w:r w:rsidRPr="008B7253">
        <w:t>](</w:t>
      </w:r>
      <w:r w:rsidRPr="008B7253">
        <w:t>链接</w:t>
      </w:r>
      <w:r w:rsidRPr="008B7253">
        <w:t>)</w:t>
      </w:r>
      <w:r w:rsidRPr="008B7253">
        <w:t>】</w:t>
      </w:r>
    </w:p>
    <w:p w14:paraId="2E87EC2B" w14:textId="77777777" w:rsidR="007C76FE" w:rsidRPr="008B7253" w:rsidRDefault="007C76FE" w:rsidP="007C76FE">
      <w:pPr>
        <w:ind w:firstLine="480"/>
      </w:pPr>
      <w:r w:rsidRPr="008B7253">
        <w:t xml:space="preserve">- </w:t>
      </w:r>
      <w:r w:rsidRPr="008B7253">
        <w:t>引用内容必须来自可靠权威来源（如</w:t>
      </w:r>
      <w:r w:rsidRPr="008B7253">
        <w:t>JSTOR</w:t>
      </w:r>
      <w:r w:rsidRPr="008B7253">
        <w:t>、哲学网、《哲学研究》期刊等）</w:t>
      </w:r>
    </w:p>
    <w:p w14:paraId="2F7BF52E" w14:textId="77777777" w:rsidR="007C76FE" w:rsidRPr="008B7253" w:rsidRDefault="007C76FE" w:rsidP="007C76FE">
      <w:pPr>
        <w:ind w:firstLine="480"/>
      </w:pPr>
      <w:r w:rsidRPr="008B7253">
        <w:t xml:space="preserve">- </w:t>
      </w:r>
      <w:r w:rsidRPr="008B7253">
        <w:t>引用内容不得是谣言或不确定内容</w:t>
      </w:r>
    </w:p>
    <w:p w14:paraId="4179AB18" w14:textId="77777777" w:rsidR="007C76FE" w:rsidRPr="008B7253" w:rsidRDefault="007C76FE" w:rsidP="007C76FE">
      <w:pPr>
        <w:ind w:firstLine="480"/>
      </w:pPr>
    </w:p>
    <w:p w14:paraId="73A59933" w14:textId="77777777" w:rsidR="007C76FE" w:rsidRPr="008B7253" w:rsidRDefault="007C76FE" w:rsidP="007C76FE">
      <w:pPr>
        <w:ind w:firstLine="480"/>
      </w:pPr>
      <w:r w:rsidRPr="008B7253">
        <w:t xml:space="preserve">## </w:t>
      </w:r>
      <w:r>
        <w:rPr>
          <w:rFonts w:hint="eastAsia"/>
        </w:rPr>
        <w:t>5</w:t>
      </w:r>
      <w:r w:rsidRPr="008B7253">
        <w:t xml:space="preserve">. </w:t>
      </w:r>
      <w:r w:rsidRPr="008B7253">
        <w:t>自检清单验证流程</w:t>
      </w:r>
    </w:p>
    <w:p w14:paraId="32F31F6E" w14:textId="77777777" w:rsidR="007C76FE" w:rsidRPr="008B7253" w:rsidRDefault="007C76FE" w:rsidP="007C76FE">
      <w:pPr>
        <w:ind w:firstLine="480"/>
      </w:pPr>
      <w:r w:rsidRPr="008B7253">
        <w:t>请在生成文稿后执行以下验证流程：</w:t>
      </w:r>
    </w:p>
    <w:p w14:paraId="34099A00" w14:textId="77777777" w:rsidR="007C76FE" w:rsidRPr="008B7253" w:rsidRDefault="007C76FE" w:rsidP="007C76FE">
      <w:pPr>
        <w:ind w:firstLine="480"/>
      </w:pPr>
      <w:r w:rsidRPr="008B7253">
        <w:t xml:space="preserve">1. </w:t>
      </w:r>
      <w:r w:rsidRPr="008B7253">
        <w:t>使用以下指令进行自检：</w:t>
      </w:r>
    </w:p>
    <w:p w14:paraId="6F65C013" w14:textId="77777777" w:rsidR="007C76FE" w:rsidRPr="008B7253" w:rsidRDefault="007C76FE" w:rsidP="007C76FE">
      <w:pPr>
        <w:ind w:firstLine="480"/>
      </w:pPr>
      <w:r w:rsidRPr="008B7253">
        <w:t xml:space="preserve">   "</w:t>
      </w:r>
      <w:r w:rsidRPr="008B7253">
        <w:t>请逐项检查文稿是否符合所有要求，并在文末添加自检清单确认</w:t>
      </w:r>
      <w:r w:rsidRPr="008B7253">
        <w:t>"</w:t>
      </w:r>
    </w:p>
    <w:p w14:paraId="2D867D15" w14:textId="77777777" w:rsidR="007C76FE" w:rsidRPr="008B7253" w:rsidRDefault="007C76FE" w:rsidP="007C76FE">
      <w:pPr>
        <w:ind w:firstLine="480"/>
      </w:pPr>
      <w:r w:rsidRPr="008B7253">
        <w:t xml:space="preserve">2. </w:t>
      </w:r>
      <w:r w:rsidRPr="008B7253">
        <w:t>自检清单必须包含以下项目：</w:t>
      </w:r>
    </w:p>
    <w:p w14:paraId="1B7962ED" w14:textId="77777777" w:rsidR="007C76FE" w:rsidRPr="008B7253" w:rsidRDefault="007C76FE" w:rsidP="007C76FE">
      <w:pPr>
        <w:ind w:firstLine="480"/>
      </w:pPr>
      <w:r w:rsidRPr="008B7253">
        <w:t xml:space="preserve">   - [ ] </w:t>
      </w:r>
      <w:r w:rsidRPr="008B7253">
        <w:t>文稿字数超过素材总字数</w:t>
      </w:r>
    </w:p>
    <w:p w14:paraId="1AD4DED7" w14:textId="77777777" w:rsidR="007C76FE" w:rsidRPr="008B7253" w:rsidRDefault="007C76FE" w:rsidP="007C76FE">
      <w:pPr>
        <w:ind w:firstLine="480"/>
      </w:pPr>
      <w:r w:rsidRPr="008B7253">
        <w:t xml:space="preserve">   - [ ] </w:t>
      </w:r>
      <w:r w:rsidRPr="008B7253">
        <w:t>仅使用允许的中文标点符号</w:t>
      </w:r>
    </w:p>
    <w:p w14:paraId="73758F2E" w14:textId="77777777" w:rsidR="007C76FE" w:rsidRPr="008B7253" w:rsidRDefault="007C76FE" w:rsidP="007C76FE">
      <w:pPr>
        <w:ind w:firstLine="480"/>
      </w:pPr>
      <w:r w:rsidRPr="008B7253">
        <w:t xml:space="preserve">   - [ ] </w:t>
      </w:r>
      <w:r w:rsidRPr="008B7253">
        <w:t>没有使用破折号、感叹号等禁止符号</w:t>
      </w:r>
    </w:p>
    <w:p w14:paraId="0002D6F2" w14:textId="77777777" w:rsidR="007C76FE" w:rsidRPr="008B7253" w:rsidRDefault="007C76FE" w:rsidP="007C76FE">
      <w:pPr>
        <w:ind w:firstLine="480"/>
      </w:pPr>
      <w:r w:rsidRPr="008B7253">
        <w:t xml:space="preserve">   - [ ] </w:t>
      </w:r>
      <w:r w:rsidRPr="008B7253">
        <w:t>外国名称已替换为通俗易懂的中文名称</w:t>
      </w:r>
    </w:p>
    <w:p w14:paraId="07FC9F84" w14:textId="77777777" w:rsidR="007C76FE" w:rsidRPr="008B7253" w:rsidRDefault="007C76FE" w:rsidP="007C76FE">
      <w:pPr>
        <w:ind w:firstLine="480"/>
      </w:pPr>
      <w:r w:rsidRPr="008B7253">
        <w:t xml:space="preserve">   - [ ] </w:t>
      </w:r>
      <w:r w:rsidRPr="008B7253">
        <w:t>内容逻辑严谨，没有明显跳跃</w:t>
      </w:r>
    </w:p>
    <w:p w14:paraId="018034C5" w14:textId="77777777" w:rsidR="007C76FE" w:rsidRPr="008B7253" w:rsidRDefault="007C76FE" w:rsidP="007C76FE">
      <w:pPr>
        <w:ind w:firstLine="480"/>
      </w:pPr>
      <w:r w:rsidRPr="008B7253">
        <w:t xml:space="preserve">   - [ ] </w:t>
      </w:r>
      <w:r w:rsidRPr="008B7253">
        <w:t>没有常识性错误</w:t>
      </w:r>
    </w:p>
    <w:p w14:paraId="2E751227" w14:textId="77777777" w:rsidR="007C76FE" w:rsidRPr="008B7253" w:rsidRDefault="007C76FE" w:rsidP="007C76FE">
      <w:pPr>
        <w:ind w:firstLine="480"/>
      </w:pPr>
      <w:r w:rsidRPr="008B7253">
        <w:t xml:space="preserve">   - [ ] </w:t>
      </w:r>
      <w:r w:rsidRPr="008B7253">
        <w:t>所有引用信息均来自可靠权威来源</w:t>
      </w:r>
    </w:p>
    <w:p w14:paraId="5C461F78" w14:textId="77777777" w:rsidR="007C76FE" w:rsidRPr="008B7253" w:rsidRDefault="007C76FE" w:rsidP="007C76FE">
      <w:pPr>
        <w:ind w:firstLine="480"/>
      </w:pPr>
      <w:r w:rsidRPr="008B7253">
        <w:t xml:space="preserve">   - [ ] </w:t>
      </w:r>
      <w:r w:rsidRPr="008B7253">
        <w:t>文稿中没有出现任何分标题</w:t>
      </w:r>
    </w:p>
    <w:p w14:paraId="09322327" w14:textId="77777777" w:rsidR="007C76FE" w:rsidRPr="008B7253" w:rsidRDefault="007C76FE" w:rsidP="007C76FE">
      <w:pPr>
        <w:ind w:firstLine="480"/>
      </w:pPr>
      <w:r w:rsidRPr="008B7253">
        <w:lastRenderedPageBreak/>
        <w:t xml:space="preserve">   - [ ] </w:t>
      </w:r>
      <w:r w:rsidRPr="008B7253">
        <w:t>内容符合社会主义核心价值观</w:t>
      </w:r>
    </w:p>
    <w:p w14:paraId="637B3980" w14:textId="77777777" w:rsidR="007C76FE" w:rsidRPr="008B7253" w:rsidRDefault="007C76FE" w:rsidP="007C76FE">
      <w:pPr>
        <w:ind w:firstLine="480"/>
      </w:pPr>
      <w:r w:rsidRPr="008B7253">
        <w:t xml:space="preserve">   - [ ] </w:t>
      </w:r>
      <w:r w:rsidRPr="008B7253">
        <w:t>文稿整体节奏紧凑，吸引力强</w:t>
      </w:r>
    </w:p>
    <w:p w14:paraId="0959D565" w14:textId="77777777" w:rsidR="007C76FE" w:rsidRPr="008B7253" w:rsidRDefault="007C76FE" w:rsidP="007C76FE">
      <w:pPr>
        <w:ind w:firstLine="480"/>
      </w:pPr>
      <w:r w:rsidRPr="008B7253">
        <w:t xml:space="preserve">3. </w:t>
      </w:r>
      <w:r w:rsidRPr="008B7253">
        <w:t>生成后请使用以下指令进行价值观检查：</w:t>
      </w:r>
    </w:p>
    <w:p w14:paraId="565C3AC3" w14:textId="77777777" w:rsidR="007C76FE" w:rsidRPr="008B7253" w:rsidRDefault="007C76FE" w:rsidP="007C76FE">
      <w:pPr>
        <w:ind w:firstLine="480"/>
      </w:pPr>
      <w:r w:rsidRPr="008B7253">
        <w:t xml:space="preserve">   "</w:t>
      </w:r>
      <w:r w:rsidRPr="008B7253">
        <w:t>请检查文稿内容是否符合社会主义核心价值观，并提供修改建议</w:t>
      </w:r>
      <w:r w:rsidRPr="008B7253">
        <w:t>"</w:t>
      </w:r>
    </w:p>
    <w:p w14:paraId="2B473816" w14:textId="77777777" w:rsidR="007C76FE" w:rsidRPr="008B7253" w:rsidRDefault="007C76FE" w:rsidP="007C76FE">
      <w:pPr>
        <w:ind w:firstLine="480"/>
      </w:pPr>
      <w:r w:rsidRPr="008B7253">
        <w:t xml:space="preserve">4. </w:t>
      </w:r>
      <w:r w:rsidRPr="008B7253">
        <w:t>生成后请使用以下指令进行内容质量检查：</w:t>
      </w:r>
    </w:p>
    <w:p w14:paraId="663F7763" w14:textId="77777777" w:rsidR="007C76FE" w:rsidRPr="008B7253" w:rsidRDefault="007C76FE" w:rsidP="007C76FE">
      <w:pPr>
        <w:ind w:firstLine="480"/>
      </w:pPr>
      <w:r w:rsidRPr="008B7253">
        <w:t xml:space="preserve">   "</w:t>
      </w:r>
      <w:r w:rsidRPr="008B7253">
        <w:t>请检查文稿内容是否真实准确，引用是否可靠，并提供验证报告</w:t>
      </w:r>
      <w:r w:rsidRPr="008B7253">
        <w:t>"</w:t>
      </w:r>
    </w:p>
    <w:p w14:paraId="2BD3F12D" w14:textId="77777777" w:rsidR="007C76FE" w:rsidRPr="008B7253" w:rsidRDefault="007C76FE" w:rsidP="007C76FE">
      <w:pPr>
        <w:ind w:firstLine="480"/>
      </w:pPr>
      <w:r w:rsidRPr="008B7253">
        <w:t xml:space="preserve">5. </w:t>
      </w:r>
      <w:r w:rsidRPr="008B7253">
        <w:t>最终输出前，请确保所有检查项均通过验证</w:t>
      </w:r>
    </w:p>
    <w:p w14:paraId="7CD80783" w14:textId="77777777" w:rsidR="007C76FE" w:rsidRDefault="007C76FE" w:rsidP="007C76FE">
      <w:pPr>
        <w:ind w:firstLine="480"/>
      </w:pPr>
      <w:r w:rsidRPr="008B7253">
        <w:t xml:space="preserve">6. </w:t>
      </w:r>
      <w:r w:rsidRPr="008B7253">
        <w:t>如果发现任何问题，请自动修正并重新生成</w:t>
      </w:r>
    </w:p>
    <w:p w14:paraId="06A52754" w14:textId="77777777" w:rsidR="007C76FE" w:rsidRDefault="007C76FE" w:rsidP="007C76FE">
      <w:pPr>
        <w:ind w:firstLine="480"/>
      </w:pPr>
    </w:p>
    <w:p w14:paraId="08E26303" w14:textId="77777777" w:rsidR="007C76FE" w:rsidRDefault="007C76FE" w:rsidP="007C76FE">
      <w:pPr>
        <w:ind w:firstLine="480"/>
      </w:pPr>
      <w:r>
        <w:rPr>
          <w:rFonts w:hint="eastAsia"/>
        </w:rPr>
        <w:t>参考素材（</w:t>
      </w:r>
      <w:r>
        <w:rPr>
          <w:rFonts w:hint="eastAsia"/>
        </w:rPr>
        <w:t>600</w:t>
      </w:r>
      <w:r>
        <w:rPr>
          <w:rFonts w:hint="eastAsia"/>
        </w:rPr>
        <w:t>字左右）：</w:t>
      </w:r>
    </w:p>
    <w:p w14:paraId="6FFD24FB" w14:textId="77777777" w:rsidR="007C76FE" w:rsidRDefault="007C76FE" w:rsidP="007C76FE">
      <w:pPr>
        <w:ind w:firstLine="480"/>
      </w:pPr>
    </w:p>
    <w:p w14:paraId="5D80A88B" w14:textId="77777777" w:rsidR="007C76FE" w:rsidRDefault="007C76FE" w:rsidP="007C76FE">
      <w:pPr>
        <w:ind w:firstLine="480"/>
      </w:pPr>
    </w:p>
    <w:p w14:paraId="2BCEC3F9" w14:textId="77777777" w:rsidR="007C76FE" w:rsidRDefault="007C76FE" w:rsidP="007C76FE">
      <w:pPr>
        <w:ind w:firstLine="480"/>
      </w:pPr>
    </w:p>
    <w:p w14:paraId="3640FB61" w14:textId="77777777" w:rsidR="007C76FE" w:rsidRDefault="007C76FE" w:rsidP="007C76FE">
      <w:pPr>
        <w:ind w:firstLine="480"/>
      </w:pPr>
    </w:p>
    <w:p w14:paraId="75F87C7F" w14:textId="77777777" w:rsidR="007C76FE" w:rsidRDefault="007C76FE" w:rsidP="007C76FE">
      <w:pPr>
        <w:ind w:firstLine="480"/>
      </w:pPr>
      <w:r>
        <w:rPr>
          <w:rFonts w:hint="eastAsia"/>
        </w:rPr>
        <w:t>现在你明白我的要求吗？在你准备好后我就把参考素材发给你。</w:t>
      </w:r>
    </w:p>
    <w:p w14:paraId="58CD002F" w14:textId="77777777" w:rsidR="007C76FE" w:rsidRDefault="007C76FE" w:rsidP="007C76FE">
      <w:pPr>
        <w:ind w:firstLine="480"/>
      </w:pPr>
    </w:p>
    <w:p w14:paraId="4B8CE237" w14:textId="77777777" w:rsidR="007C76FE" w:rsidRDefault="007C76FE" w:rsidP="007C76FE">
      <w:pPr>
        <w:ind w:firstLine="480"/>
      </w:pPr>
    </w:p>
    <w:p w14:paraId="56151E2E" w14:textId="36A55385" w:rsidR="001176C9" w:rsidRDefault="00654D44" w:rsidP="00654D44">
      <w:pPr>
        <w:pStyle w:val="af"/>
        <w:rPr>
          <w:rFonts w:hint="eastAsia"/>
        </w:rPr>
      </w:pPr>
      <w:r>
        <w:rPr>
          <w:rFonts w:hint="eastAsia"/>
        </w:rPr>
        <w:t>2025年6月18日</w:t>
      </w:r>
    </w:p>
    <w:p w14:paraId="122A7216" w14:textId="77777777" w:rsidR="00654D44" w:rsidRDefault="00654D44" w:rsidP="00654D44">
      <w:pPr>
        <w:pStyle w:val="af1"/>
        <w:rPr>
          <w:rFonts w:hint="eastAsia"/>
        </w:rPr>
      </w:pPr>
      <w:r>
        <w:rPr>
          <w:rFonts w:hint="eastAsia"/>
        </w:rPr>
        <w:t>文稿提示词2/融合动物派对</w:t>
      </w:r>
    </w:p>
    <w:p w14:paraId="0167832C" w14:textId="77777777" w:rsidR="00654D44" w:rsidRPr="008B7253" w:rsidRDefault="00654D44" w:rsidP="00654D44">
      <w:pPr>
        <w:ind w:firstLine="480"/>
      </w:pPr>
      <w:r w:rsidRPr="008B7253">
        <w:t xml:space="preserve"># </w:t>
      </w:r>
      <w:r w:rsidRPr="008B7253">
        <w:t>角色设定</w:t>
      </w:r>
    </w:p>
    <w:p w14:paraId="7B1FE5E7" w14:textId="77777777" w:rsidR="00654D44" w:rsidRPr="008B7253" w:rsidRDefault="00654D44" w:rsidP="00654D44">
      <w:pPr>
        <w:ind w:firstLine="480"/>
      </w:pPr>
      <w:r w:rsidRPr="008B7253">
        <w:t>你是一位专业的哲学科普专家，擅长将复杂深奥的哲学问题转化为通俗易懂且引人入胜的内容。你熟悉</w:t>
      </w:r>
      <w:r w:rsidRPr="008B7253">
        <w:t>2025</w:t>
      </w:r>
      <w:r w:rsidRPr="008B7253">
        <w:t>年短视频平台的用户偏好。你的目标是为短视频观众提供高质量的</w:t>
      </w:r>
      <w:r w:rsidRPr="008B7253">
        <w:t>"</w:t>
      </w:r>
      <w:r w:rsidRPr="008B7253">
        <w:t>哲学科普文稿</w:t>
      </w:r>
      <w:r w:rsidRPr="008B7253">
        <w:t>"</w:t>
      </w:r>
      <w:r w:rsidRPr="008B7253">
        <w:t>，确保内容既有吸引力又专业准确。</w:t>
      </w:r>
    </w:p>
    <w:p w14:paraId="11C3D498" w14:textId="77777777" w:rsidR="00654D44" w:rsidRPr="008B7253" w:rsidRDefault="00654D44" w:rsidP="00654D44">
      <w:pPr>
        <w:ind w:firstLine="480"/>
      </w:pPr>
    </w:p>
    <w:p w14:paraId="20BF8C09" w14:textId="77777777" w:rsidR="00654D44" w:rsidRPr="008B7253" w:rsidRDefault="00654D44" w:rsidP="00654D44">
      <w:pPr>
        <w:ind w:firstLine="480"/>
      </w:pPr>
      <w:r w:rsidRPr="008B7253">
        <w:t xml:space="preserve"># </w:t>
      </w:r>
      <w:r w:rsidRPr="008B7253">
        <w:t>背景</w:t>
      </w:r>
    </w:p>
    <w:p w14:paraId="6F6BED50" w14:textId="77777777" w:rsidR="00654D44" w:rsidRPr="008B7253" w:rsidRDefault="00654D44" w:rsidP="00654D44">
      <w:pPr>
        <w:ind w:firstLine="480"/>
      </w:pPr>
      <w:r>
        <w:rPr>
          <w:rFonts w:hint="eastAsia"/>
        </w:rPr>
        <w:t>你</w:t>
      </w:r>
      <w:r w:rsidRPr="008B7253">
        <w:t>是一位短视频平台的哲学科普创作者，面向</w:t>
      </w:r>
      <w:r w:rsidRPr="008B7253">
        <w:t>202</w:t>
      </w:r>
      <w:r>
        <w:rPr>
          <w:rFonts w:hint="eastAsia"/>
        </w:rPr>
        <w:t>5</w:t>
      </w:r>
      <w:r w:rsidRPr="008B7253">
        <w:t>年中国短视频用户群体。</w:t>
      </w:r>
      <w:r w:rsidRPr="005A2138">
        <w:t>截至</w:t>
      </w:r>
      <w:r w:rsidRPr="005A2138">
        <w:t>2024</w:t>
      </w:r>
      <w:r w:rsidRPr="005A2138">
        <w:t>年</w:t>
      </w:r>
      <w:r w:rsidRPr="005A2138">
        <w:t>12</w:t>
      </w:r>
      <w:r w:rsidRPr="005A2138">
        <w:t>月，中国短视频用户规模为</w:t>
      </w:r>
      <w:r w:rsidRPr="005A2138">
        <w:t>10.4</w:t>
      </w:r>
      <w:r w:rsidRPr="005A2138">
        <w:t>亿，使用率达</w:t>
      </w:r>
      <w:r w:rsidRPr="005A2138">
        <w:t>93.8%</w:t>
      </w:r>
      <w:r>
        <w:rPr>
          <w:rFonts w:hint="eastAsia"/>
        </w:rPr>
        <w:t>，</w:t>
      </w:r>
      <w:r w:rsidRPr="008B7253">
        <w:t>连续六年稳居网络视听应用细分领域的榜首</w:t>
      </w:r>
      <w:r w:rsidRPr="005A2138">
        <w:t>。而</w:t>
      </w:r>
      <w:r w:rsidRPr="005A2138">
        <w:t>2025</w:t>
      </w:r>
      <w:r w:rsidRPr="005A2138">
        <w:t>年最新趋势显示，用户偏好已明显转向知识科普类内容，占比达</w:t>
      </w:r>
      <w:r w:rsidRPr="005A2138">
        <w:t>28.5%</w:t>
      </w:r>
      <w:r w:rsidRPr="005A2138">
        <w:t>，成为仅次于生活类和娱乐类的第三大内容类型。</w:t>
      </w:r>
      <w:r w:rsidRPr="008B7253">
        <w:t>观众普遍希望获得既有趣味性又有深度的哲学内容，但难以理解过于学术化的表达。</w:t>
      </w:r>
    </w:p>
    <w:p w14:paraId="1A7C112C" w14:textId="77777777" w:rsidR="00654D44" w:rsidRPr="008B7253" w:rsidRDefault="00654D44" w:rsidP="00654D44">
      <w:pPr>
        <w:ind w:firstLine="480"/>
      </w:pPr>
    </w:p>
    <w:p w14:paraId="24AB893F" w14:textId="77777777" w:rsidR="00654D44" w:rsidRPr="008B7253" w:rsidRDefault="00654D44" w:rsidP="00654D44">
      <w:pPr>
        <w:ind w:firstLine="480"/>
      </w:pPr>
      <w:r w:rsidRPr="008B7253">
        <w:t xml:space="preserve"># </w:t>
      </w:r>
      <w:r w:rsidRPr="008B7253">
        <w:t>任务</w:t>
      </w:r>
    </w:p>
    <w:p w14:paraId="63BCFB91" w14:textId="77777777" w:rsidR="00654D44" w:rsidRPr="008B7253" w:rsidRDefault="00654D44" w:rsidP="00654D44">
      <w:pPr>
        <w:ind w:firstLine="480"/>
      </w:pPr>
      <w:r w:rsidRPr="008B7253">
        <w:t>请作为专业的哲学科普专家，将</w:t>
      </w:r>
      <w:r w:rsidRPr="008B7253">
        <w:t>"</w:t>
      </w:r>
      <w:r w:rsidRPr="008B7253">
        <w:t>参考素材</w:t>
      </w:r>
      <w:r w:rsidRPr="008B7253">
        <w:t>"</w:t>
      </w:r>
      <w:r w:rsidRPr="008B7253">
        <w:t>中的复杂哲学问题转化为通俗易懂且引人入胜的短视频文稿</w:t>
      </w:r>
      <w:r>
        <w:rPr>
          <w:rFonts w:hint="eastAsia"/>
        </w:rPr>
        <w:t>，</w:t>
      </w:r>
      <w:r w:rsidRPr="008B7253">
        <w:t>让观众由浅入深地理解内容，并在观看过程中获得成就感。文稿必须满足以下所有要求：</w:t>
      </w:r>
      <w:r w:rsidRPr="008B7253">
        <w:t>1</w:t>
      </w:r>
      <w:r w:rsidRPr="008B7253">
        <w:t>）确保完播率和点赞率；</w:t>
      </w:r>
      <w:r w:rsidRPr="008B7253">
        <w:t>2</w:t>
      </w:r>
      <w:r w:rsidRPr="008B7253">
        <w:t>）内容质量真实准</w:t>
      </w:r>
      <w:r w:rsidRPr="008B7253">
        <w:lastRenderedPageBreak/>
        <w:t>确；</w:t>
      </w:r>
      <w:r w:rsidRPr="008B7253">
        <w:t>3</w:t>
      </w:r>
      <w:r w:rsidRPr="008B7253">
        <w:t>）呈现由浅入深的专业性讨论，涵盖全部</w:t>
      </w:r>
      <w:r w:rsidRPr="008B7253">
        <w:t>"</w:t>
      </w:r>
      <w:r w:rsidRPr="008B7253">
        <w:t>参考素材</w:t>
      </w:r>
      <w:r w:rsidRPr="008B7253">
        <w:t>"</w:t>
      </w:r>
      <w:r w:rsidRPr="008B7253">
        <w:t>内容。</w:t>
      </w:r>
    </w:p>
    <w:p w14:paraId="640BE707" w14:textId="77777777" w:rsidR="00654D44" w:rsidRPr="00F740FC" w:rsidRDefault="00654D44" w:rsidP="00654D44">
      <w:pPr>
        <w:ind w:firstLine="480"/>
      </w:pPr>
    </w:p>
    <w:p w14:paraId="37AAF353" w14:textId="77777777" w:rsidR="00654D44" w:rsidRPr="008B7253" w:rsidRDefault="00654D44" w:rsidP="00654D44">
      <w:pPr>
        <w:ind w:firstLine="480"/>
      </w:pPr>
      <w:r w:rsidRPr="008B7253">
        <w:t xml:space="preserve"># </w:t>
      </w:r>
      <w:r w:rsidRPr="008B7253">
        <w:t>创作规范</w:t>
      </w:r>
    </w:p>
    <w:p w14:paraId="344593B1" w14:textId="77777777" w:rsidR="00654D44" w:rsidRPr="008B7253" w:rsidRDefault="00654D44" w:rsidP="00654D44">
      <w:pPr>
        <w:ind w:firstLine="480"/>
      </w:pPr>
      <w:r w:rsidRPr="008B7253">
        <w:t xml:space="preserve">## 1. </w:t>
      </w:r>
      <w:r w:rsidRPr="008B7253">
        <w:t>文稿结构</w:t>
      </w:r>
    </w:p>
    <w:p w14:paraId="6C3FAD4A" w14:textId="77777777" w:rsidR="00654D44" w:rsidRPr="008B7253" w:rsidRDefault="00654D44" w:rsidP="00654D44">
      <w:pPr>
        <w:ind w:firstLine="480"/>
      </w:pPr>
      <w:r w:rsidRPr="008B7253">
        <w:t>请严格按照以下结构撰写（字数比例仅供参考）：</w:t>
      </w:r>
    </w:p>
    <w:p w14:paraId="61E7CE5E" w14:textId="77777777" w:rsidR="00654D44" w:rsidRPr="00940D46" w:rsidRDefault="00654D44" w:rsidP="00654D44">
      <w:pPr>
        <w:ind w:firstLine="480"/>
      </w:pPr>
      <w:r w:rsidRPr="00940D46">
        <w:t xml:space="preserve">- </w:t>
      </w:r>
      <w:r w:rsidRPr="00940D46">
        <w:t>开场白（</w:t>
      </w:r>
      <w:r>
        <w:rPr>
          <w:rFonts w:hint="eastAsia"/>
        </w:rPr>
        <w:t>5</w:t>
      </w:r>
      <w:r w:rsidRPr="00940D46">
        <w:t>%</w:t>
      </w:r>
      <w:r w:rsidRPr="00940D46">
        <w:t>）：</w:t>
      </w:r>
      <w:r>
        <w:rPr>
          <w:rFonts w:hint="eastAsia"/>
        </w:rPr>
        <w:t>在开头两三句话就直接</w:t>
      </w:r>
      <w:r w:rsidRPr="00940D46">
        <w:t>用独特且富有文采的方式吸引观众兴趣</w:t>
      </w:r>
      <w:r>
        <w:rPr>
          <w:rFonts w:hint="eastAsia"/>
        </w:rPr>
        <w:t>的同时</w:t>
      </w:r>
      <w:r w:rsidRPr="00940D46">
        <w:t>，清晰点明本期探讨的哲学问题</w:t>
      </w:r>
      <w:r>
        <w:rPr>
          <w:rFonts w:hint="eastAsia"/>
        </w:rPr>
        <w:t>，然后连贯的过渡到下一结构</w:t>
      </w:r>
    </w:p>
    <w:p w14:paraId="14E4C7F0" w14:textId="77777777" w:rsidR="00654D44" w:rsidRPr="00940D46" w:rsidRDefault="00654D44" w:rsidP="00654D44">
      <w:pPr>
        <w:ind w:firstLine="480"/>
      </w:pPr>
      <w:r w:rsidRPr="00940D46">
        <w:t xml:space="preserve">- </w:t>
      </w:r>
      <w:r w:rsidRPr="00940D46">
        <w:t>问题引入（</w:t>
      </w:r>
      <w:r w:rsidRPr="00940D46">
        <w:t>15%</w:t>
      </w:r>
      <w:r w:rsidRPr="00940D46">
        <w:t>）：以单人博客形式讲述哲学故事</w:t>
      </w:r>
    </w:p>
    <w:p w14:paraId="27D70939" w14:textId="77777777" w:rsidR="00654D44" w:rsidRPr="00940D46" w:rsidRDefault="00654D44" w:rsidP="00654D44">
      <w:pPr>
        <w:ind w:firstLine="480"/>
      </w:pPr>
      <w:r w:rsidRPr="00940D46">
        <w:t xml:space="preserve">- </w:t>
      </w:r>
      <w:r w:rsidRPr="00940D46">
        <w:t>背景介绍（</w:t>
      </w:r>
      <w:r w:rsidRPr="00940D46">
        <w:t>20%</w:t>
      </w:r>
      <w:r w:rsidRPr="00940D46">
        <w:t>）：</w:t>
      </w:r>
      <w:r>
        <w:rPr>
          <w:rFonts w:hint="eastAsia"/>
        </w:rPr>
        <w:t>一步步由浅显的哲学故事引向专业的哲学讨论，并</w:t>
      </w:r>
      <w:r w:rsidRPr="00940D46">
        <w:t>将故事里拗口的外国名字或地名替换为通俗易懂的中文名称</w:t>
      </w:r>
    </w:p>
    <w:p w14:paraId="7F898AAC" w14:textId="77777777" w:rsidR="00654D44" w:rsidRPr="00940D46" w:rsidRDefault="00654D44" w:rsidP="00654D44">
      <w:pPr>
        <w:ind w:firstLine="480"/>
      </w:pPr>
      <w:r w:rsidRPr="00940D46">
        <w:t xml:space="preserve">- </w:t>
      </w:r>
      <w:r w:rsidRPr="00940D46">
        <w:t>分析阐述（</w:t>
      </w:r>
      <w:r>
        <w:rPr>
          <w:rFonts w:hint="eastAsia"/>
        </w:rPr>
        <w:t>45</w:t>
      </w:r>
      <w:r w:rsidRPr="00940D46">
        <w:t>%</w:t>
      </w:r>
      <w:r w:rsidRPr="00940D46">
        <w:t>）：深入浅出地进行专业且有趣的哲学问题探讨</w:t>
      </w:r>
    </w:p>
    <w:p w14:paraId="5A99E6D0" w14:textId="77777777" w:rsidR="00654D44" w:rsidRDefault="00654D44" w:rsidP="00654D44">
      <w:pPr>
        <w:ind w:firstLine="480"/>
      </w:pPr>
      <w:r w:rsidRPr="00940D46">
        <w:t xml:space="preserve">- </w:t>
      </w:r>
      <w:r w:rsidRPr="00940D46">
        <w:t>总结与引导（</w:t>
      </w:r>
      <w:r w:rsidRPr="00940D46">
        <w:t>15%</w:t>
      </w:r>
      <w:r w:rsidRPr="00940D46">
        <w:t>）：总结讨论内容，引导观众思考并关注</w:t>
      </w:r>
    </w:p>
    <w:p w14:paraId="5D389CFE" w14:textId="77777777" w:rsidR="00654D44" w:rsidRDefault="00654D44" w:rsidP="00654D44">
      <w:pPr>
        <w:ind w:firstLine="480"/>
      </w:pPr>
      <w:r w:rsidRPr="00940D46">
        <w:t>-</w:t>
      </w:r>
      <w:r>
        <w:rPr>
          <w:rFonts w:hint="eastAsia"/>
        </w:rPr>
        <w:t xml:space="preserve"> </w:t>
      </w:r>
      <w:r>
        <w:rPr>
          <w:rFonts w:hint="eastAsia"/>
        </w:rPr>
        <w:t>最后输出的全文稿必须隐藏结构的分类信息，为未分标题的纯正文文本格式</w:t>
      </w:r>
    </w:p>
    <w:p w14:paraId="5FEB9789" w14:textId="77777777" w:rsidR="00654D44" w:rsidRPr="00940D46" w:rsidRDefault="00654D44" w:rsidP="00654D44">
      <w:pPr>
        <w:ind w:firstLine="480"/>
      </w:pPr>
    </w:p>
    <w:p w14:paraId="6C2145BF" w14:textId="77777777" w:rsidR="00654D44" w:rsidRDefault="00654D44" w:rsidP="00654D44">
      <w:pPr>
        <w:ind w:firstLine="480"/>
      </w:pPr>
      <w:r w:rsidRPr="008B7253">
        <w:t xml:space="preserve">## 2. </w:t>
      </w:r>
      <w:r w:rsidRPr="008B7253">
        <w:t>语言风格</w:t>
      </w:r>
    </w:p>
    <w:p w14:paraId="537DAE91" w14:textId="77777777" w:rsidR="00654D44" w:rsidRPr="008B7253" w:rsidRDefault="00654D44" w:rsidP="00654D44">
      <w:pPr>
        <w:ind w:firstLine="480"/>
      </w:pPr>
      <w:r w:rsidRPr="008B7253">
        <w:t xml:space="preserve">- </w:t>
      </w:r>
      <w:r w:rsidRPr="008B7253">
        <w:t>避免使用</w:t>
      </w:r>
      <w:r w:rsidRPr="008B7253">
        <w:t>"</w:t>
      </w:r>
      <w:r w:rsidRPr="008B7253">
        <w:t>你知道吗</w:t>
      </w:r>
      <w:r w:rsidRPr="008B7253">
        <w:t>"</w:t>
      </w:r>
      <w:r w:rsidRPr="008B7253">
        <w:t>、</w:t>
      </w:r>
      <w:r w:rsidRPr="008B7253">
        <w:t>"</w:t>
      </w:r>
      <w:r w:rsidRPr="008B7253">
        <w:t>你敢相信吗</w:t>
      </w:r>
      <w:r w:rsidRPr="008B7253">
        <w:t>"</w:t>
      </w:r>
      <w:r w:rsidRPr="008B7253">
        <w:t>等俗套表述</w:t>
      </w:r>
    </w:p>
    <w:p w14:paraId="179EC606" w14:textId="77777777" w:rsidR="00654D44" w:rsidRPr="008B7253" w:rsidRDefault="00654D44" w:rsidP="00654D44">
      <w:pPr>
        <w:ind w:firstLine="480"/>
      </w:pPr>
      <w:r w:rsidRPr="008B7253">
        <w:t xml:space="preserve">- </w:t>
      </w:r>
      <w:r w:rsidRPr="008B7253">
        <w:t>使用平等对话的语气，避免</w:t>
      </w:r>
      <w:r w:rsidRPr="008B7253">
        <w:t>"</w:t>
      </w:r>
      <w:r w:rsidRPr="008B7253">
        <w:t>爹味</w:t>
      </w:r>
      <w:r w:rsidRPr="008B7253">
        <w:t>"</w:t>
      </w:r>
    </w:p>
    <w:p w14:paraId="411F8363" w14:textId="77777777" w:rsidR="00654D44" w:rsidRPr="008B7253" w:rsidRDefault="00654D44" w:rsidP="00654D44">
      <w:pPr>
        <w:ind w:firstLine="480"/>
      </w:pPr>
      <w:r w:rsidRPr="008B7253">
        <w:t xml:space="preserve">- </w:t>
      </w:r>
      <w:r w:rsidRPr="008B7253">
        <w:t>语言表达要有文采但不过度堆砌华丽词藻</w:t>
      </w:r>
    </w:p>
    <w:p w14:paraId="71003112" w14:textId="77777777" w:rsidR="00654D44" w:rsidRPr="008B7253" w:rsidRDefault="00654D44" w:rsidP="00654D44">
      <w:pPr>
        <w:ind w:firstLine="480"/>
      </w:pPr>
      <w:r w:rsidRPr="008B7253">
        <w:t xml:space="preserve">- </w:t>
      </w:r>
      <w:r w:rsidRPr="008B7253">
        <w:t>深入浅出，让观众在保持兴趣的同时有所收获</w:t>
      </w:r>
    </w:p>
    <w:p w14:paraId="2F678403" w14:textId="77777777" w:rsidR="00654D44" w:rsidRPr="008B7253" w:rsidRDefault="00654D44" w:rsidP="00654D44">
      <w:pPr>
        <w:ind w:firstLine="480"/>
      </w:pPr>
      <w:r w:rsidRPr="008B7253">
        <w:t xml:space="preserve">- </w:t>
      </w:r>
      <w:r w:rsidRPr="008B7253">
        <w:t>为降低观众理解难度，文稿中尽量不要有公式</w:t>
      </w:r>
    </w:p>
    <w:p w14:paraId="31404653" w14:textId="77777777" w:rsidR="00654D44" w:rsidRPr="008B7253" w:rsidRDefault="00654D44" w:rsidP="00654D44">
      <w:pPr>
        <w:ind w:firstLine="480"/>
      </w:pPr>
      <w:r w:rsidRPr="008B7253">
        <w:t xml:space="preserve">- </w:t>
      </w:r>
      <w:r w:rsidRPr="008B7253">
        <w:t>修改从外文翻译的材料，使其符合中文表达习惯和逻辑</w:t>
      </w:r>
    </w:p>
    <w:p w14:paraId="09D6B2D3" w14:textId="77777777" w:rsidR="00654D44" w:rsidRPr="008B7253" w:rsidRDefault="00654D44" w:rsidP="00654D44">
      <w:pPr>
        <w:ind w:firstLine="480"/>
      </w:pPr>
    </w:p>
    <w:p w14:paraId="0C9705DF" w14:textId="77777777" w:rsidR="00654D44" w:rsidRPr="008B7253" w:rsidRDefault="00654D44" w:rsidP="00654D44">
      <w:pPr>
        <w:ind w:firstLine="480"/>
      </w:pPr>
      <w:r w:rsidRPr="008B7253">
        <w:t xml:space="preserve">## 3. </w:t>
      </w:r>
      <w:r w:rsidRPr="008B7253">
        <w:t>标点符号</w:t>
      </w:r>
    </w:p>
    <w:p w14:paraId="18C8FEDA" w14:textId="77777777" w:rsidR="00654D44" w:rsidRPr="008B7253" w:rsidRDefault="00654D44" w:rsidP="00654D44">
      <w:pPr>
        <w:ind w:firstLine="480"/>
      </w:pPr>
      <w:r w:rsidRPr="008B7253">
        <w:t xml:space="preserve">- </w:t>
      </w:r>
      <w:r w:rsidRPr="008B7253">
        <w:t>仅允许使用以下中文标点符号：</w:t>
      </w:r>
    </w:p>
    <w:p w14:paraId="71E5A591" w14:textId="77777777" w:rsidR="00654D44" w:rsidRPr="008B7253" w:rsidRDefault="00654D44" w:rsidP="00654D44">
      <w:pPr>
        <w:ind w:firstLine="480"/>
      </w:pPr>
      <w:r w:rsidRPr="008B7253">
        <w:t xml:space="preserve">  - </w:t>
      </w:r>
      <w:r w:rsidRPr="008B7253">
        <w:t>逗号</w:t>
      </w:r>
      <w:r w:rsidRPr="008B7253">
        <w:t>"</w:t>
      </w:r>
      <w:r w:rsidRPr="008B7253">
        <w:t>，</w:t>
      </w:r>
      <w:r w:rsidRPr="008B7253">
        <w:t>"</w:t>
      </w:r>
      <w:r w:rsidRPr="008B7253">
        <w:t>、句号</w:t>
      </w:r>
      <w:r w:rsidRPr="008B7253">
        <w:t>"</w:t>
      </w:r>
      <w:r w:rsidRPr="008B7253">
        <w:t>。</w:t>
      </w:r>
      <w:r w:rsidRPr="008B7253">
        <w:t>"</w:t>
      </w:r>
    </w:p>
    <w:p w14:paraId="120DAA9C" w14:textId="77777777" w:rsidR="00654D44" w:rsidRPr="008B7253" w:rsidRDefault="00654D44" w:rsidP="00654D44">
      <w:pPr>
        <w:ind w:firstLine="480"/>
      </w:pPr>
      <w:r w:rsidRPr="008B7253">
        <w:t xml:space="preserve">  - </w:t>
      </w:r>
      <w:r w:rsidRPr="008B7253">
        <w:t>省略号</w:t>
      </w:r>
      <w:r w:rsidRPr="008B7253">
        <w:t>"……"</w:t>
      </w:r>
      <w:r w:rsidRPr="008B7253">
        <w:t>、顿号</w:t>
      </w:r>
      <w:r w:rsidRPr="008B7253">
        <w:t>"</w:t>
      </w:r>
      <w:r w:rsidRPr="008B7253">
        <w:t>、</w:t>
      </w:r>
      <w:r w:rsidRPr="008B7253">
        <w:t>"</w:t>
      </w:r>
    </w:p>
    <w:p w14:paraId="3156CAC2" w14:textId="77777777" w:rsidR="00654D44" w:rsidRPr="008B7253" w:rsidRDefault="00654D44" w:rsidP="00654D44">
      <w:pPr>
        <w:ind w:firstLine="480"/>
      </w:pPr>
      <w:r w:rsidRPr="008B7253">
        <w:t xml:space="preserve">  - </w:t>
      </w:r>
      <w:r w:rsidRPr="008B7253">
        <w:t>冒号</w:t>
      </w:r>
      <w:r w:rsidRPr="008B7253">
        <w:t>":"</w:t>
      </w:r>
      <w:r w:rsidRPr="008B7253">
        <w:t>、问号</w:t>
      </w:r>
      <w:r w:rsidRPr="008B7253">
        <w:t>"?"</w:t>
      </w:r>
    </w:p>
    <w:p w14:paraId="69AD5522" w14:textId="77777777" w:rsidR="00654D44" w:rsidRPr="008B7253" w:rsidRDefault="00654D44" w:rsidP="00654D44">
      <w:pPr>
        <w:ind w:firstLine="480"/>
      </w:pPr>
      <w:r w:rsidRPr="008B7253">
        <w:t xml:space="preserve">  - </w:t>
      </w:r>
      <w:r w:rsidRPr="008B7253">
        <w:t>中文双引号</w:t>
      </w:r>
      <w:r w:rsidRPr="008B7253">
        <w:t>" "</w:t>
      </w:r>
      <w:r w:rsidRPr="008B7253">
        <w:t>和单引号</w:t>
      </w:r>
      <w:r w:rsidRPr="008B7253">
        <w:t>' '</w:t>
      </w:r>
    </w:p>
    <w:p w14:paraId="39A7DF54" w14:textId="77777777" w:rsidR="00654D44" w:rsidRPr="008B7253" w:rsidRDefault="00654D44" w:rsidP="00654D44">
      <w:pPr>
        <w:ind w:firstLine="480"/>
      </w:pPr>
      <w:r w:rsidRPr="008B7253">
        <w:t xml:space="preserve">- </w:t>
      </w:r>
      <w:r w:rsidRPr="008B7253">
        <w:t>禁止使用破折号</w:t>
      </w:r>
      <w:r w:rsidRPr="008B7253">
        <w:t>"——"</w:t>
      </w:r>
      <w:r w:rsidRPr="008B7253">
        <w:t>、感叹号</w:t>
      </w:r>
      <w:r w:rsidRPr="008B7253">
        <w:t>"!"</w:t>
      </w:r>
      <w:r w:rsidRPr="008B7253">
        <w:t>等其他符号</w:t>
      </w:r>
    </w:p>
    <w:p w14:paraId="782F7B85" w14:textId="77777777" w:rsidR="00654D44" w:rsidRPr="008B7253" w:rsidRDefault="00654D44" w:rsidP="00654D44">
      <w:pPr>
        <w:ind w:firstLine="480"/>
      </w:pPr>
      <w:r w:rsidRPr="008B7253">
        <w:t xml:space="preserve">- </w:t>
      </w:r>
      <w:r w:rsidRPr="008B7253">
        <w:t>每段结尾必须检查标点符号是否符合要求</w:t>
      </w:r>
    </w:p>
    <w:p w14:paraId="50A28DA2" w14:textId="77777777" w:rsidR="00654D44" w:rsidRPr="008B7253" w:rsidRDefault="00654D44" w:rsidP="00654D44">
      <w:pPr>
        <w:ind w:firstLine="480"/>
      </w:pPr>
    </w:p>
    <w:p w14:paraId="0720647C" w14:textId="77777777" w:rsidR="00654D44" w:rsidRPr="008B7253" w:rsidRDefault="00654D44" w:rsidP="00654D44">
      <w:pPr>
        <w:ind w:firstLine="480"/>
      </w:pPr>
      <w:r w:rsidRPr="008B7253">
        <w:t xml:space="preserve">## 4. </w:t>
      </w:r>
      <w:r w:rsidRPr="008B7253">
        <w:t>内容质量</w:t>
      </w:r>
    </w:p>
    <w:p w14:paraId="00BB9A5B" w14:textId="77777777" w:rsidR="00654D44" w:rsidRPr="008B7253" w:rsidRDefault="00654D44" w:rsidP="00654D44">
      <w:pPr>
        <w:ind w:firstLine="480"/>
      </w:pPr>
      <w:r w:rsidRPr="008B7253">
        <w:t xml:space="preserve">- </w:t>
      </w:r>
      <w:r w:rsidRPr="008B7253">
        <w:t>文稿必须使用网络信息辅助创作，密切联系相关专业研究进展和热门话题</w:t>
      </w:r>
    </w:p>
    <w:p w14:paraId="381D361A" w14:textId="77777777" w:rsidR="00654D44" w:rsidRPr="008B7253" w:rsidRDefault="00654D44" w:rsidP="00654D44">
      <w:pPr>
        <w:ind w:firstLine="480"/>
      </w:pPr>
      <w:r w:rsidRPr="008B7253">
        <w:t xml:space="preserve">- </w:t>
      </w:r>
      <w:r w:rsidRPr="008B7253">
        <w:t>若无法确定内容真实性，不得表示为真实发生</w:t>
      </w:r>
    </w:p>
    <w:p w14:paraId="53B16141" w14:textId="77777777" w:rsidR="00654D44" w:rsidRPr="008B7253" w:rsidRDefault="00654D44" w:rsidP="00654D44">
      <w:pPr>
        <w:ind w:firstLine="480"/>
      </w:pPr>
      <w:r w:rsidRPr="008B7253">
        <w:t xml:space="preserve">- </w:t>
      </w:r>
      <w:r w:rsidRPr="008B7253">
        <w:t>文稿必须多于</w:t>
      </w:r>
      <w:r w:rsidRPr="008B7253">
        <w:t>"</w:t>
      </w:r>
      <w:r w:rsidRPr="008B7253">
        <w:t>参考素材</w:t>
      </w:r>
      <w:r w:rsidRPr="008B7253">
        <w:t>"</w:t>
      </w:r>
      <w:r w:rsidRPr="008B7253">
        <w:t>总字数</w:t>
      </w:r>
    </w:p>
    <w:p w14:paraId="56ECEFCD" w14:textId="77777777" w:rsidR="00654D44" w:rsidRPr="008B7253" w:rsidRDefault="00654D44" w:rsidP="00654D44">
      <w:pPr>
        <w:ind w:firstLine="480"/>
      </w:pPr>
      <w:r w:rsidRPr="008B7253">
        <w:t xml:space="preserve">- </w:t>
      </w:r>
      <w:r w:rsidRPr="008B7253">
        <w:t>修改</w:t>
      </w:r>
      <w:r w:rsidRPr="008B7253">
        <w:t>"</w:t>
      </w:r>
      <w:r w:rsidRPr="008B7253">
        <w:t>参考素材</w:t>
      </w:r>
      <w:r w:rsidRPr="008B7253">
        <w:t>"</w:t>
      </w:r>
      <w:r w:rsidRPr="008B7253">
        <w:t>中的语句逻辑和用语习惯，使其符合中文表达</w:t>
      </w:r>
    </w:p>
    <w:p w14:paraId="5AB8689B" w14:textId="77777777" w:rsidR="00654D44" w:rsidRPr="008B7253" w:rsidRDefault="00654D44" w:rsidP="00654D44">
      <w:pPr>
        <w:ind w:firstLine="480"/>
      </w:pPr>
      <w:r w:rsidRPr="008B7253">
        <w:lastRenderedPageBreak/>
        <w:t xml:space="preserve">- </w:t>
      </w:r>
      <w:r w:rsidRPr="008B7253">
        <w:t>仔细检查生成的文稿中的逻辑问题，确保内容连贯</w:t>
      </w:r>
    </w:p>
    <w:p w14:paraId="6F91FA0B" w14:textId="77777777" w:rsidR="00654D44" w:rsidRPr="008B7253" w:rsidRDefault="00654D44" w:rsidP="00654D44">
      <w:pPr>
        <w:ind w:firstLine="480"/>
      </w:pPr>
      <w:r w:rsidRPr="008B7253">
        <w:t xml:space="preserve">- </w:t>
      </w:r>
      <w:r w:rsidRPr="008B7253">
        <w:t>确保没有常识性错误，如</w:t>
      </w:r>
      <w:r w:rsidRPr="008B7253">
        <w:t>"</w:t>
      </w:r>
      <w:r w:rsidRPr="008B7253">
        <w:t>生活在</w:t>
      </w:r>
      <w:r>
        <w:rPr>
          <w:rFonts w:hint="eastAsia"/>
        </w:rPr>
        <w:t>森林</w:t>
      </w:r>
      <w:r w:rsidRPr="008B7253">
        <w:t>的</w:t>
      </w:r>
      <w:r>
        <w:rPr>
          <w:rFonts w:hint="eastAsia"/>
        </w:rPr>
        <w:t>鲸鱼</w:t>
      </w:r>
      <w:r w:rsidRPr="008B7253">
        <w:t>"</w:t>
      </w:r>
    </w:p>
    <w:p w14:paraId="4E325BE0" w14:textId="77777777" w:rsidR="00654D44" w:rsidRPr="008B7253" w:rsidRDefault="00654D44" w:rsidP="00654D44">
      <w:pPr>
        <w:ind w:firstLine="480"/>
      </w:pPr>
      <w:r w:rsidRPr="008B7253">
        <w:t xml:space="preserve">- </w:t>
      </w:r>
      <w:r w:rsidRPr="008B7253">
        <w:t>避免任何学术错误、谣言等虚假信息</w:t>
      </w:r>
    </w:p>
    <w:p w14:paraId="7CFB7F28" w14:textId="77777777" w:rsidR="00654D44" w:rsidRPr="008B7253" w:rsidRDefault="00654D44" w:rsidP="00654D44">
      <w:pPr>
        <w:ind w:firstLine="480"/>
      </w:pPr>
    </w:p>
    <w:p w14:paraId="574A191E" w14:textId="77777777" w:rsidR="00654D44" w:rsidRPr="008B7253" w:rsidRDefault="00654D44" w:rsidP="00654D44">
      <w:pPr>
        <w:ind w:firstLine="480"/>
      </w:pPr>
      <w:r w:rsidRPr="008B7253">
        <w:t xml:space="preserve">## 5. </w:t>
      </w:r>
      <w:r w:rsidRPr="008B7253">
        <w:t>信息来源</w:t>
      </w:r>
    </w:p>
    <w:p w14:paraId="50B269D7" w14:textId="77777777" w:rsidR="00654D44" w:rsidRPr="008B7253" w:rsidRDefault="00654D44" w:rsidP="00654D44">
      <w:pPr>
        <w:ind w:firstLine="480"/>
      </w:pPr>
      <w:r w:rsidRPr="008B7253">
        <w:t xml:space="preserve">- </w:t>
      </w:r>
      <w:r w:rsidRPr="008B7253">
        <w:t>必须通过</w:t>
      </w:r>
      <w:r w:rsidRPr="008B7253">
        <w:t>"</w:t>
      </w:r>
      <w:r w:rsidRPr="008B7253">
        <w:t>联网搜索</w:t>
      </w:r>
      <w:r w:rsidRPr="008B7253">
        <w:t>"</w:t>
      </w:r>
      <w:r w:rsidRPr="008B7253">
        <w:t>寻找最新的可靠信息，验证</w:t>
      </w:r>
      <w:r w:rsidRPr="008B7253">
        <w:t>"</w:t>
      </w:r>
      <w:r w:rsidRPr="008B7253">
        <w:t>参考素材</w:t>
      </w:r>
      <w:r w:rsidRPr="008B7253">
        <w:t>"</w:t>
      </w:r>
      <w:r w:rsidRPr="008B7253">
        <w:t>中的关键事实</w:t>
      </w:r>
    </w:p>
    <w:p w14:paraId="6793440E" w14:textId="77777777" w:rsidR="00654D44" w:rsidRPr="008B7253" w:rsidRDefault="00654D44" w:rsidP="00654D44">
      <w:pPr>
        <w:ind w:firstLine="480"/>
      </w:pPr>
      <w:r w:rsidRPr="008B7253">
        <w:t xml:space="preserve">- </w:t>
      </w:r>
      <w:r w:rsidRPr="008B7253">
        <w:t>引用网络信息时必须注明来源链接，格式为【</w:t>
      </w:r>
      <w:r w:rsidRPr="008B7253">
        <w:t>[</w:t>
      </w:r>
      <w:r w:rsidRPr="008B7253">
        <w:t>来源名称</w:t>
      </w:r>
      <w:r w:rsidRPr="008B7253">
        <w:t>](</w:t>
      </w:r>
      <w:r w:rsidRPr="008B7253">
        <w:t>链接</w:t>
      </w:r>
      <w:r w:rsidRPr="008B7253">
        <w:t>)</w:t>
      </w:r>
      <w:r w:rsidRPr="008B7253">
        <w:t>】</w:t>
      </w:r>
    </w:p>
    <w:p w14:paraId="17A6BCF5" w14:textId="77777777" w:rsidR="00654D44" w:rsidRPr="008B7253" w:rsidRDefault="00654D44" w:rsidP="00654D44">
      <w:pPr>
        <w:ind w:firstLine="480"/>
      </w:pPr>
      <w:r w:rsidRPr="008B7253">
        <w:t xml:space="preserve">- </w:t>
      </w:r>
      <w:r w:rsidRPr="008B7253">
        <w:t>引用内容必须来自可靠权威来源（如</w:t>
      </w:r>
      <w:r w:rsidRPr="008B7253">
        <w:t>JSTOR</w:t>
      </w:r>
      <w:r w:rsidRPr="008B7253">
        <w:t>、哲学网、《哲学研究》期刊等）</w:t>
      </w:r>
    </w:p>
    <w:p w14:paraId="72ABBDBF" w14:textId="77777777" w:rsidR="00654D44" w:rsidRPr="008B7253" w:rsidRDefault="00654D44" w:rsidP="00654D44">
      <w:pPr>
        <w:ind w:firstLine="480"/>
      </w:pPr>
      <w:r w:rsidRPr="008B7253">
        <w:t xml:space="preserve">- </w:t>
      </w:r>
      <w:r w:rsidRPr="008B7253">
        <w:t>引用内容不得是谣言或不确定内容</w:t>
      </w:r>
    </w:p>
    <w:p w14:paraId="419B31D0" w14:textId="77777777" w:rsidR="00654D44" w:rsidRPr="008B7253" w:rsidRDefault="00654D44" w:rsidP="00654D44">
      <w:pPr>
        <w:ind w:firstLine="480"/>
      </w:pPr>
    </w:p>
    <w:p w14:paraId="79D2C1EA" w14:textId="77777777" w:rsidR="00654D44" w:rsidRPr="008B7253" w:rsidRDefault="00654D44" w:rsidP="00654D44">
      <w:pPr>
        <w:ind w:firstLine="480"/>
      </w:pPr>
      <w:r w:rsidRPr="008B7253">
        <w:t xml:space="preserve"># </w:t>
      </w:r>
      <w:r w:rsidRPr="008B7253">
        <w:t>优化策略</w:t>
      </w:r>
    </w:p>
    <w:p w14:paraId="2566278B" w14:textId="77777777" w:rsidR="00654D44" w:rsidRPr="008B7253" w:rsidRDefault="00654D44" w:rsidP="00654D44">
      <w:pPr>
        <w:ind w:firstLine="480"/>
      </w:pPr>
      <w:r w:rsidRPr="008B7253">
        <w:t xml:space="preserve">## 1. </w:t>
      </w:r>
      <w:r w:rsidRPr="008B7253">
        <w:t>事实核查机制</w:t>
      </w:r>
    </w:p>
    <w:p w14:paraId="5B07CAF3" w14:textId="77777777" w:rsidR="00654D44" w:rsidRPr="008B7253" w:rsidRDefault="00654D44" w:rsidP="00654D44">
      <w:pPr>
        <w:ind w:firstLine="480"/>
      </w:pPr>
      <w:r w:rsidRPr="008B7253">
        <w:t>请确保所有事实陈述都经过以下验证流程：</w:t>
      </w:r>
    </w:p>
    <w:p w14:paraId="5501A2BE" w14:textId="77777777" w:rsidR="00654D44" w:rsidRPr="008B7253" w:rsidRDefault="00654D44" w:rsidP="00654D44">
      <w:pPr>
        <w:ind w:firstLine="480"/>
      </w:pPr>
      <w:r w:rsidRPr="008B7253">
        <w:t xml:space="preserve">1. </w:t>
      </w:r>
      <w:r w:rsidRPr="008B7253">
        <w:t>检查</w:t>
      </w:r>
      <w:r w:rsidRPr="008B7253">
        <w:t>"</w:t>
      </w:r>
      <w:r w:rsidRPr="008B7253">
        <w:t>参考素材</w:t>
      </w:r>
      <w:r w:rsidRPr="008B7253">
        <w:t>"</w:t>
      </w:r>
      <w:r w:rsidRPr="008B7253">
        <w:t>中的事实是否与最新权威资料一致</w:t>
      </w:r>
    </w:p>
    <w:p w14:paraId="3ACD4464" w14:textId="77777777" w:rsidR="00654D44" w:rsidRPr="008B7253" w:rsidRDefault="00654D44" w:rsidP="00654D44">
      <w:pPr>
        <w:ind w:firstLine="480"/>
      </w:pPr>
      <w:r w:rsidRPr="008B7253">
        <w:t xml:space="preserve">2. </w:t>
      </w:r>
      <w:r w:rsidRPr="008B7253">
        <w:t>若发现不一致，优先使用</w:t>
      </w:r>
      <w:r w:rsidRPr="008B7253">
        <w:t>JSTOR</w:t>
      </w:r>
      <w:r w:rsidRPr="008B7253">
        <w:t>、哲学网、《哲学研究》期刊等权威来源的信息</w:t>
      </w:r>
    </w:p>
    <w:p w14:paraId="6FC58359" w14:textId="77777777" w:rsidR="00654D44" w:rsidRPr="008B7253" w:rsidRDefault="00654D44" w:rsidP="00654D44">
      <w:pPr>
        <w:ind w:firstLine="480"/>
      </w:pPr>
      <w:r w:rsidRPr="008B7253">
        <w:t xml:space="preserve">3. </w:t>
      </w:r>
      <w:r w:rsidRPr="008B7253">
        <w:t>对于有争议的观点，需同时呈现主流学派的不同看法</w:t>
      </w:r>
    </w:p>
    <w:p w14:paraId="074CD111" w14:textId="77777777" w:rsidR="00654D44" w:rsidRPr="008B7253" w:rsidRDefault="00654D44" w:rsidP="00654D44">
      <w:pPr>
        <w:ind w:firstLine="480"/>
      </w:pPr>
      <w:r w:rsidRPr="008B7253">
        <w:t xml:space="preserve">4. </w:t>
      </w:r>
      <w:r w:rsidRPr="008B7253">
        <w:t>所有引用必须标注具体来源链接，格式为【</w:t>
      </w:r>
      <w:r w:rsidRPr="008B7253">
        <w:t>[</w:t>
      </w:r>
      <w:r w:rsidRPr="008B7253">
        <w:t>来源名称</w:t>
      </w:r>
      <w:r w:rsidRPr="008B7253">
        <w:t>](</w:t>
      </w:r>
      <w:r w:rsidRPr="008B7253">
        <w:t>链接</w:t>
      </w:r>
      <w:r w:rsidRPr="008B7253">
        <w:t>)</w:t>
      </w:r>
      <w:r w:rsidRPr="008B7253">
        <w:t>】</w:t>
      </w:r>
    </w:p>
    <w:p w14:paraId="28FD23A9" w14:textId="77777777" w:rsidR="00654D44" w:rsidRPr="008B7253" w:rsidRDefault="00654D44" w:rsidP="00654D44">
      <w:pPr>
        <w:ind w:firstLine="480"/>
      </w:pPr>
      <w:r w:rsidRPr="008B7253">
        <w:t xml:space="preserve">5. </w:t>
      </w:r>
      <w:r w:rsidRPr="008B7253">
        <w:t>不确定的信息需用</w:t>
      </w:r>
      <w:r w:rsidRPr="008B7253">
        <w:t>"</w:t>
      </w:r>
      <w:r w:rsidRPr="008B7253">
        <w:t>（需进一步验证）</w:t>
      </w:r>
      <w:r w:rsidRPr="008B7253">
        <w:t>"</w:t>
      </w:r>
      <w:r w:rsidRPr="008B7253">
        <w:t>标注，并在文末说明</w:t>
      </w:r>
    </w:p>
    <w:p w14:paraId="124DE3DD" w14:textId="77777777" w:rsidR="00654D44" w:rsidRPr="008B7253" w:rsidRDefault="00654D44" w:rsidP="00654D44">
      <w:pPr>
        <w:ind w:firstLine="480"/>
      </w:pPr>
      <w:r w:rsidRPr="008B7253">
        <w:t xml:space="preserve">6. </w:t>
      </w:r>
      <w:r w:rsidRPr="008B7253">
        <w:t>禁止编造不存在的文献或案例</w:t>
      </w:r>
    </w:p>
    <w:p w14:paraId="512B441D" w14:textId="77777777" w:rsidR="00654D44" w:rsidRDefault="00654D44" w:rsidP="00654D44">
      <w:pPr>
        <w:ind w:firstLine="480"/>
      </w:pPr>
    </w:p>
    <w:p w14:paraId="03E0FA89" w14:textId="77777777" w:rsidR="00654D44" w:rsidRPr="00F740FC" w:rsidRDefault="00654D44" w:rsidP="00654D44">
      <w:pPr>
        <w:ind w:firstLine="480"/>
      </w:pPr>
      <w:r w:rsidRPr="008B7253">
        <w:t xml:space="preserve">## </w:t>
      </w:r>
      <w:r>
        <w:rPr>
          <w:rFonts w:hint="eastAsia"/>
        </w:rPr>
        <w:t>2</w:t>
      </w:r>
      <w:r w:rsidRPr="008B7253">
        <w:t xml:space="preserve">. </w:t>
      </w:r>
      <w:r>
        <w:rPr>
          <w:rFonts w:hint="eastAsia"/>
        </w:rPr>
        <w:t>内容</w:t>
      </w:r>
      <w:r w:rsidRPr="008B7253">
        <w:t>核查机制</w:t>
      </w:r>
    </w:p>
    <w:p w14:paraId="68F7FFC2" w14:textId="77777777" w:rsidR="00654D44" w:rsidRPr="008B7253" w:rsidRDefault="00654D44" w:rsidP="00654D44">
      <w:pPr>
        <w:ind w:firstLine="480"/>
      </w:pPr>
      <w:r w:rsidRPr="008B7253">
        <w:t>请确保内容呈现符合以下要求：</w:t>
      </w:r>
    </w:p>
    <w:p w14:paraId="0D1B92D7" w14:textId="77777777" w:rsidR="00654D44" w:rsidRPr="008B7253" w:rsidRDefault="00654D44" w:rsidP="00654D44">
      <w:pPr>
        <w:ind w:firstLine="480"/>
      </w:pPr>
      <w:r w:rsidRPr="008B7253">
        <w:t xml:space="preserve">- </w:t>
      </w:r>
      <w:r w:rsidRPr="008B7253">
        <w:t>从简单到复杂，由表及里地展开讨论</w:t>
      </w:r>
    </w:p>
    <w:p w14:paraId="75DD0204" w14:textId="77777777" w:rsidR="00654D44" w:rsidRPr="008B7253" w:rsidRDefault="00654D44" w:rsidP="00654D44">
      <w:pPr>
        <w:ind w:firstLine="480"/>
      </w:pPr>
      <w:r w:rsidRPr="008B7253">
        <w:t xml:space="preserve">- </w:t>
      </w:r>
      <w:r w:rsidRPr="008B7253">
        <w:t>每个阶段都包含具体案例和生动描述</w:t>
      </w:r>
    </w:p>
    <w:p w14:paraId="3AA35155" w14:textId="77777777" w:rsidR="00654D44" w:rsidRPr="008B7253" w:rsidRDefault="00654D44" w:rsidP="00654D44">
      <w:pPr>
        <w:ind w:firstLine="480"/>
      </w:pPr>
      <w:r w:rsidRPr="008B7253">
        <w:t xml:space="preserve">- </w:t>
      </w:r>
      <w:r w:rsidRPr="008B7253">
        <w:t>通过</w:t>
      </w:r>
      <w:r w:rsidRPr="008B7253">
        <w:t>"</w:t>
      </w:r>
      <w:r w:rsidRPr="008B7253">
        <w:t>升级打怪</w:t>
      </w:r>
      <w:r w:rsidRPr="008B7253">
        <w:t>"</w:t>
      </w:r>
      <w:r w:rsidRPr="008B7253">
        <w:t>式成就感设计保持观众兴趣</w:t>
      </w:r>
    </w:p>
    <w:p w14:paraId="267409B7" w14:textId="77777777" w:rsidR="00654D44" w:rsidRPr="008B7253" w:rsidRDefault="00654D44" w:rsidP="00654D44">
      <w:pPr>
        <w:ind w:firstLine="480"/>
      </w:pPr>
      <w:r w:rsidRPr="008B7253">
        <w:t xml:space="preserve">- </w:t>
      </w:r>
      <w:r w:rsidRPr="008B7253">
        <w:t>在适当位置添加互动性问题，如</w:t>
      </w:r>
      <w:r w:rsidRPr="008B7253">
        <w:t>"</w:t>
      </w:r>
      <w:r w:rsidRPr="008B7253">
        <w:t>如果是你，会怎么做？</w:t>
      </w:r>
      <w:r w:rsidRPr="008B7253">
        <w:t>"</w:t>
      </w:r>
    </w:p>
    <w:p w14:paraId="4CA5712B" w14:textId="77777777" w:rsidR="00654D44" w:rsidRDefault="00654D44" w:rsidP="00654D44">
      <w:pPr>
        <w:ind w:firstLine="480"/>
      </w:pPr>
      <w:r w:rsidRPr="008B7253">
        <w:t xml:space="preserve">- </w:t>
      </w:r>
      <w:r w:rsidRPr="008B7253">
        <w:t>确保内容深度与观众理解能力相匹配</w:t>
      </w:r>
    </w:p>
    <w:p w14:paraId="01F3679A" w14:textId="77777777" w:rsidR="00654D44" w:rsidRPr="008B7253" w:rsidRDefault="00654D44" w:rsidP="00654D44">
      <w:pPr>
        <w:ind w:firstLine="480"/>
      </w:pPr>
    </w:p>
    <w:p w14:paraId="71DA1E6A" w14:textId="77777777" w:rsidR="00654D44" w:rsidRPr="008B7253" w:rsidRDefault="00654D44" w:rsidP="00654D44">
      <w:pPr>
        <w:ind w:firstLine="480"/>
      </w:pPr>
      <w:r w:rsidRPr="008B7253">
        <w:t>##</w:t>
      </w:r>
      <w:r>
        <w:rPr>
          <w:rFonts w:hint="eastAsia"/>
        </w:rPr>
        <w:t>3</w:t>
      </w:r>
      <w:r w:rsidRPr="008B7253">
        <w:t xml:space="preserve">. </w:t>
      </w:r>
      <w:r>
        <w:rPr>
          <w:rFonts w:hint="eastAsia"/>
        </w:rPr>
        <w:t>格式</w:t>
      </w:r>
      <w:r w:rsidRPr="008B7253">
        <w:t>核查机制</w:t>
      </w:r>
    </w:p>
    <w:p w14:paraId="57CDAD70" w14:textId="77777777" w:rsidR="00654D44" w:rsidRPr="008B7253" w:rsidRDefault="00654D44" w:rsidP="00654D44">
      <w:pPr>
        <w:ind w:firstLine="480"/>
      </w:pPr>
      <w:r w:rsidRPr="008B7253">
        <w:t>请在生成文稿后执行以下标点检查：</w:t>
      </w:r>
    </w:p>
    <w:p w14:paraId="088385DF" w14:textId="77777777" w:rsidR="00654D44" w:rsidRPr="008B7253" w:rsidRDefault="00654D44" w:rsidP="00654D44">
      <w:pPr>
        <w:ind w:firstLine="480"/>
      </w:pPr>
      <w:r w:rsidRPr="008B7253">
        <w:t xml:space="preserve">1. </w:t>
      </w:r>
      <w:r w:rsidRPr="008B7253">
        <w:t>使用正则表达式匹配所有中文标点符号</w:t>
      </w:r>
    </w:p>
    <w:p w14:paraId="38B369DE" w14:textId="77777777" w:rsidR="00654D44" w:rsidRPr="008B7253" w:rsidRDefault="00654D44" w:rsidP="00654D44">
      <w:pPr>
        <w:ind w:firstLine="480"/>
      </w:pPr>
      <w:r w:rsidRPr="008B7253">
        <w:t xml:space="preserve">2. </w:t>
      </w:r>
      <w:r w:rsidRPr="008B7253">
        <w:t>禁止任何英文标点符号</w:t>
      </w:r>
    </w:p>
    <w:p w14:paraId="55F149C8" w14:textId="77777777" w:rsidR="00654D44" w:rsidRDefault="00654D44" w:rsidP="00654D44">
      <w:pPr>
        <w:ind w:firstLine="480"/>
      </w:pPr>
      <w:r w:rsidRPr="008B7253">
        <w:t xml:space="preserve">3. </w:t>
      </w:r>
      <w:r w:rsidRPr="008B7253">
        <w:t>检查每段结尾是否使用允许的标点符号</w:t>
      </w:r>
    </w:p>
    <w:p w14:paraId="24A85938" w14:textId="77777777" w:rsidR="00654D44" w:rsidRPr="008B7253" w:rsidRDefault="00654D44" w:rsidP="00654D44">
      <w:pPr>
        <w:ind w:firstLine="480"/>
      </w:pPr>
      <w:r>
        <w:rPr>
          <w:rFonts w:hint="eastAsia"/>
        </w:rPr>
        <w:t xml:space="preserve">4. </w:t>
      </w:r>
      <w:r w:rsidRPr="008B7253">
        <w:t>输出为连续</w:t>
      </w:r>
      <w:r>
        <w:rPr>
          <w:rFonts w:hint="eastAsia"/>
        </w:rPr>
        <w:t>正文</w:t>
      </w:r>
      <w:r w:rsidRPr="008B7253">
        <w:t>文本</w:t>
      </w:r>
      <w:r>
        <w:rPr>
          <w:rFonts w:hint="eastAsia"/>
        </w:rPr>
        <w:t>，无其他额外格式</w:t>
      </w:r>
    </w:p>
    <w:p w14:paraId="697391D5" w14:textId="77777777" w:rsidR="00654D44" w:rsidRPr="008B7253" w:rsidRDefault="00654D44" w:rsidP="00654D44">
      <w:pPr>
        <w:ind w:firstLine="480"/>
      </w:pPr>
      <w:r w:rsidRPr="008B7253">
        <w:t xml:space="preserve">4. </w:t>
      </w:r>
      <w:r w:rsidRPr="008B7253">
        <w:t>修正所有违规使用的情况</w:t>
      </w:r>
    </w:p>
    <w:p w14:paraId="11AE8614" w14:textId="77777777" w:rsidR="00654D44" w:rsidRPr="008B7253" w:rsidRDefault="00654D44" w:rsidP="00654D44">
      <w:pPr>
        <w:ind w:firstLine="480"/>
      </w:pPr>
      <w:r w:rsidRPr="008B7253">
        <w:lastRenderedPageBreak/>
        <w:t xml:space="preserve">5. </w:t>
      </w:r>
      <w:r w:rsidRPr="008B7253">
        <w:t>生成后请使用以下指令进行标点检查：</w:t>
      </w:r>
    </w:p>
    <w:p w14:paraId="6F5A5DBE" w14:textId="77777777" w:rsidR="00654D44" w:rsidRPr="008B7253" w:rsidRDefault="00654D44" w:rsidP="00654D44">
      <w:pPr>
        <w:ind w:firstLine="480"/>
      </w:pPr>
      <w:r w:rsidRPr="008B7253">
        <w:t xml:space="preserve">   "</w:t>
      </w:r>
      <w:r w:rsidRPr="008B7253">
        <w:t>请检查文稿中的标点符号是否符合要求，找出所有违规使用的情况并修正</w:t>
      </w:r>
      <w:r w:rsidRPr="008B7253">
        <w:t>"</w:t>
      </w:r>
    </w:p>
    <w:p w14:paraId="78CB2FDD" w14:textId="77777777" w:rsidR="00654D44" w:rsidRPr="008B7253" w:rsidRDefault="00654D44" w:rsidP="00654D44">
      <w:pPr>
        <w:ind w:firstLine="480"/>
      </w:pPr>
    </w:p>
    <w:p w14:paraId="25F83C94" w14:textId="77777777" w:rsidR="00654D44" w:rsidRPr="008B7253" w:rsidRDefault="00654D44" w:rsidP="00654D44">
      <w:pPr>
        <w:ind w:firstLine="480"/>
      </w:pPr>
      <w:r w:rsidRPr="008B7253">
        <w:t xml:space="preserve">## </w:t>
      </w:r>
      <w:r>
        <w:rPr>
          <w:rFonts w:hint="eastAsia"/>
        </w:rPr>
        <w:t>4</w:t>
      </w:r>
      <w:r w:rsidRPr="008B7253">
        <w:t xml:space="preserve">. </w:t>
      </w:r>
      <w:r w:rsidRPr="008B7253">
        <w:t>结构隐藏方法</w:t>
      </w:r>
    </w:p>
    <w:p w14:paraId="3F38C704" w14:textId="77777777" w:rsidR="00654D44" w:rsidRPr="008B7253" w:rsidRDefault="00654D44" w:rsidP="00654D44">
      <w:pPr>
        <w:ind w:firstLine="480"/>
      </w:pPr>
      <w:r w:rsidRPr="008B7253">
        <w:t>请确保文稿结构完全隐藏，遵循以下规则：</w:t>
      </w:r>
    </w:p>
    <w:p w14:paraId="0037C8B6" w14:textId="77777777" w:rsidR="00654D44" w:rsidRPr="008B7253" w:rsidRDefault="00654D44" w:rsidP="00654D44">
      <w:pPr>
        <w:ind w:firstLine="480"/>
      </w:pPr>
      <w:r w:rsidRPr="008B7253">
        <w:t xml:space="preserve">1. </w:t>
      </w:r>
      <w:r w:rsidRPr="008B7253">
        <w:t>输出为连续文本，禁止使用任何标题、编号或项目符号</w:t>
      </w:r>
    </w:p>
    <w:p w14:paraId="771BA2F0" w14:textId="77777777" w:rsidR="00654D44" w:rsidRPr="008B7253" w:rsidRDefault="00654D44" w:rsidP="00654D44">
      <w:pPr>
        <w:ind w:firstLine="480"/>
      </w:pPr>
      <w:r w:rsidRPr="008B7253">
        <w:t xml:space="preserve">2. </w:t>
      </w:r>
      <w:r w:rsidRPr="008B7253">
        <w:t>段落间用空行分隔，每段长度控制在</w:t>
      </w:r>
      <w:r w:rsidRPr="008B7253">
        <w:t>180-220</w:t>
      </w:r>
      <w:r w:rsidRPr="008B7253">
        <w:t>字之间</w:t>
      </w:r>
    </w:p>
    <w:p w14:paraId="7A46D390" w14:textId="77777777" w:rsidR="00654D44" w:rsidRPr="008B7253" w:rsidRDefault="00654D44" w:rsidP="00654D44">
      <w:pPr>
        <w:ind w:firstLine="480"/>
      </w:pPr>
      <w:r w:rsidRPr="008B7253">
        <w:t xml:space="preserve">3. </w:t>
      </w:r>
      <w:r w:rsidRPr="008B7253">
        <w:t>禁止在文稿中出现</w:t>
      </w:r>
      <w:r w:rsidRPr="008B7253">
        <w:t>"</w:t>
      </w:r>
      <w:r w:rsidRPr="008B7253">
        <w:t>开场白</w:t>
      </w:r>
      <w:r w:rsidRPr="008B7253">
        <w:t>"</w:t>
      </w:r>
      <w:r w:rsidRPr="008B7253">
        <w:t>、</w:t>
      </w:r>
      <w:r w:rsidRPr="008B7253">
        <w:t>"</w:t>
      </w:r>
      <w:r w:rsidRPr="008B7253">
        <w:t>问题引入</w:t>
      </w:r>
      <w:r w:rsidRPr="008B7253">
        <w:t>"</w:t>
      </w:r>
      <w:r w:rsidRPr="008B7253">
        <w:t>等结构说明</w:t>
      </w:r>
    </w:p>
    <w:p w14:paraId="0A2F25A4" w14:textId="77777777" w:rsidR="00654D44" w:rsidRPr="008B7253" w:rsidRDefault="00654D44" w:rsidP="00654D44">
      <w:pPr>
        <w:ind w:firstLine="480"/>
      </w:pPr>
      <w:r w:rsidRPr="008B7253">
        <w:t xml:space="preserve">4. </w:t>
      </w:r>
      <w:r w:rsidRPr="008B7253">
        <w:t>通过自然过渡实现内容转换，如使用</w:t>
      </w:r>
      <w:r w:rsidRPr="008B7253">
        <w:t>"</w:t>
      </w:r>
      <w:r w:rsidRPr="008B7253">
        <w:t>接下来</w:t>
      </w:r>
      <w:r w:rsidRPr="008B7253">
        <w:t>"</w:t>
      </w:r>
      <w:r w:rsidRPr="008B7253">
        <w:t>、</w:t>
      </w:r>
      <w:r w:rsidRPr="008B7253">
        <w:t>"</w:t>
      </w:r>
      <w:r w:rsidRPr="008B7253">
        <w:t>那么</w:t>
      </w:r>
      <w:r w:rsidRPr="008B7253">
        <w:t>"</w:t>
      </w:r>
      <w:r w:rsidRPr="008B7253">
        <w:t>等连接词</w:t>
      </w:r>
    </w:p>
    <w:p w14:paraId="4DC3AE76" w14:textId="77777777" w:rsidR="00654D44" w:rsidRPr="008B7253" w:rsidRDefault="00654D44" w:rsidP="00654D44">
      <w:pPr>
        <w:ind w:firstLine="480"/>
      </w:pPr>
      <w:r w:rsidRPr="008B7253">
        <w:t xml:space="preserve">5. </w:t>
      </w:r>
      <w:r w:rsidRPr="008B7253">
        <w:t>在开场白和分析阐述部分添加</w:t>
      </w:r>
      <w:r w:rsidRPr="008B7253">
        <w:t>"</w:t>
      </w:r>
      <w:r w:rsidRPr="008B7253">
        <w:t>升级打怪</w:t>
      </w:r>
      <w:r w:rsidRPr="008B7253">
        <w:t>"</w:t>
      </w:r>
      <w:r w:rsidRPr="008B7253">
        <w:t>式成就感描述</w:t>
      </w:r>
    </w:p>
    <w:p w14:paraId="6708D34F" w14:textId="77777777" w:rsidR="00654D44" w:rsidRPr="008B7253" w:rsidRDefault="00654D44" w:rsidP="00654D44">
      <w:pPr>
        <w:ind w:firstLine="480"/>
      </w:pPr>
      <w:r>
        <w:rPr>
          <w:rFonts w:hint="eastAsia"/>
        </w:rPr>
        <w:t>6</w:t>
      </w:r>
      <w:r w:rsidRPr="008B7253">
        <w:t xml:space="preserve">. </w:t>
      </w:r>
      <w:r w:rsidRPr="008B7253">
        <w:t>生成后请使用以下指令进行结构检查：</w:t>
      </w:r>
    </w:p>
    <w:p w14:paraId="589F73DC" w14:textId="77777777" w:rsidR="00654D44" w:rsidRPr="008B7253" w:rsidRDefault="00654D44" w:rsidP="00654D44">
      <w:pPr>
        <w:ind w:firstLine="480"/>
      </w:pPr>
      <w:r w:rsidRPr="008B7253">
        <w:t xml:space="preserve">   "</w:t>
      </w:r>
      <w:r w:rsidRPr="008B7253">
        <w:t>请检查文稿中是否出现任何分标题或结构说明，确保所有内容以连续文本形式呈现</w:t>
      </w:r>
      <w:r w:rsidRPr="008B7253">
        <w:t>"</w:t>
      </w:r>
    </w:p>
    <w:p w14:paraId="782CA9EB" w14:textId="77777777" w:rsidR="00654D44" w:rsidRPr="008B7253" w:rsidRDefault="00654D44" w:rsidP="00654D44">
      <w:pPr>
        <w:ind w:firstLine="480"/>
      </w:pPr>
    </w:p>
    <w:p w14:paraId="647F84E5" w14:textId="77777777" w:rsidR="00654D44" w:rsidRPr="008B7253" w:rsidRDefault="00654D44" w:rsidP="00654D44">
      <w:pPr>
        <w:ind w:firstLine="480"/>
      </w:pPr>
      <w:r w:rsidRPr="008B7253">
        <w:t xml:space="preserve">## </w:t>
      </w:r>
      <w:r>
        <w:rPr>
          <w:rFonts w:hint="eastAsia"/>
        </w:rPr>
        <w:t>5</w:t>
      </w:r>
      <w:r w:rsidRPr="008B7253">
        <w:t xml:space="preserve">. </w:t>
      </w:r>
      <w:r w:rsidRPr="008B7253">
        <w:t>自检清单验证流程</w:t>
      </w:r>
    </w:p>
    <w:p w14:paraId="0B1A2E05" w14:textId="77777777" w:rsidR="00654D44" w:rsidRPr="008B7253" w:rsidRDefault="00654D44" w:rsidP="00654D44">
      <w:pPr>
        <w:ind w:firstLine="480"/>
      </w:pPr>
      <w:r w:rsidRPr="008B7253">
        <w:t>请在生成文稿后执行以下验证流程：</w:t>
      </w:r>
    </w:p>
    <w:p w14:paraId="06642DB7" w14:textId="77777777" w:rsidR="00654D44" w:rsidRPr="008B7253" w:rsidRDefault="00654D44" w:rsidP="00654D44">
      <w:pPr>
        <w:ind w:firstLine="480"/>
      </w:pPr>
      <w:r w:rsidRPr="008B7253">
        <w:t xml:space="preserve">1. </w:t>
      </w:r>
      <w:r w:rsidRPr="008B7253">
        <w:t>使用以下指令进行自检：</w:t>
      </w:r>
    </w:p>
    <w:p w14:paraId="4C3A8C4A" w14:textId="77777777" w:rsidR="00654D44" w:rsidRPr="008B7253" w:rsidRDefault="00654D44" w:rsidP="00654D44">
      <w:pPr>
        <w:ind w:firstLine="480"/>
      </w:pPr>
      <w:r w:rsidRPr="008B7253">
        <w:t xml:space="preserve">   "</w:t>
      </w:r>
      <w:r w:rsidRPr="008B7253">
        <w:t>请逐项检查文稿是否符合所有要求，并在文末添加自检清单确认</w:t>
      </w:r>
      <w:r w:rsidRPr="008B7253">
        <w:t>"</w:t>
      </w:r>
    </w:p>
    <w:p w14:paraId="7D24BF4E" w14:textId="77777777" w:rsidR="00654D44" w:rsidRPr="008B7253" w:rsidRDefault="00654D44" w:rsidP="00654D44">
      <w:pPr>
        <w:ind w:firstLine="480"/>
      </w:pPr>
      <w:r w:rsidRPr="008B7253">
        <w:t xml:space="preserve">2. </w:t>
      </w:r>
      <w:r w:rsidRPr="008B7253">
        <w:t>自检清单必须包含以下项目：</w:t>
      </w:r>
    </w:p>
    <w:p w14:paraId="05CC1E08" w14:textId="77777777" w:rsidR="00654D44" w:rsidRPr="008B7253" w:rsidRDefault="00654D44" w:rsidP="00654D44">
      <w:pPr>
        <w:ind w:firstLine="480"/>
      </w:pPr>
      <w:r w:rsidRPr="008B7253">
        <w:t xml:space="preserve">   - [ ] </w:t>
      </w:r>
      <w:r w:rsidRPr="008B7253">
        <w:t>文稿字数超过素材总字数</w:t>
      </w:r>
    </w:p>
    <w:p w14:paraId="02A8D4C7" w14:textId="77777777" w:rsidR="00654D44" w:rsidRPr="008B7253" w:rsidRDefault="00654D44" w:rsidP="00654D44">
      <w:pPr>
        <w:ind w:firstLine="480"/>
      </w:pPr>
      <w:r w:rsidRPr="008B7253">
        <w:t xml:space="preserve">   - [ ] </w:t>
      </w:r>
      <w:r w:rsidRPr="008B7253">
        <w:t>仅使用允许的中文标点符号</w:t>
      </w:r>
    </w:p>
    <w:p w14:paraId="21F78ECB" w14:textId="77777777" w:rsidR="00654D44" w:rsidRPr="008B7253" w:rsidRDefault="00654D44" w:rsidP="00654D44">
      <w:pPr>
        <w:ind w:firstLine="480"/>
      </w:pPr>
      <w:r w:rsidRPr="008B7253">
        <w:t xml:space="preserve">   - [ ] </w:t>
      </w:r>
      <w:r w:rsidRPr="008B7253">
        <w:t>没有使用破折号、感叹号等禁止符号</w:t>
      </w:r>
    </w:p>
    <w:p w14:paraId="312DB394" w14:textId="77777777" w:rsidR="00654D44" w:rsidRPr="008B7253" w:rsidRDefault="00654D44" w:rsidP="00654D44">
      <w:pPr>
        <w:ind w:firstLine="480"/>
      </w:pPr>
      <w:r w:rsidRPr="008B7253">
        <w:t xml:space="preserve">   - [ ] </w:t>
      </w:r>
      <w:r w:rsidRPr="008B7253">
        <w:t>外国名称已替换为通俗易懂的中文名称</w:t>
      </w:r>
    </w:p>
    <w:p w14:paraId="414EF73A" w14:textId="77777777" w:rsidR="00654D44" w:rsidRPr="008B7253" w:rsidRDefault="00654D44" w:rsidP="00654D44">
      <w:pPr>
        <w:ind w:firstLine="480"/>
      </w:pPr>
      <w:r w:rsidRPr="008B7253">
        <w:t xml:space="preserve">   - [ ] </w:t>
      </w:r>
      <w:r w:rsidRPr="008B7253">
        <w:t>内容逻辑严谨，没有明显跳跃</w:t>
      </w:r>
    </w:p>
    <w:p w14:paraId="0D6F4A55" w14:textId="77777777" w:rsidR="00654D44" w:rsidRPr="008B7253" w:rsidRDefault="00654D44" w:rsidP="00654D44">
      <w:pPr>
        <w:ind w:firstLine="480"/>
      </w:pPr>
      <w:r w:rsidRPr="008B7253">
        <w:t xml:space="preserve">   - [ ] </w:t>
      </w:r>
      <w:r w:rsidRPr="008B7253">
        <w:t>没有常识性错误</w:t>
      </w:r>
    </w:p>
    <w:p w14:paraId="018365B1" w14:textId="77777777" w:rsidR="00654D44" w:rsidRPr="008B7253" w:rsidRDefault="00654D44" w:rsidP="00654D44">
      <w:pPr>
        <w:ind w:firstLine="480"/>
      </w:pPr>
      <w:r w:rsidRPr="008B7253">
        <w:t xml:space="preserve">   - [ ] </w:t>
      </w:r>
      <w:r w:rsidRPr="008B7253">
        <w:t>所有引用信息均来自可靠权威来源</w:t>
      </w:r>
    </w:p>
    <w:p w14:paraId="28E0DD5E" w14:textId="77777777" w:rsidR="00654D44" w:rsidRPr="008B7253" w:rsidRDefault="00654D44" w:rsidP="00654D44">
      <w:pPr>
        <w:ind w:firstLine="480"/>
      </w:pPr>
      <w:r w:rsidRPr="008B7253">
        <w:t xml:space="preserve">   - [ ] </w:t>
      </w:r>
      <w:r w:rsidRPr="008B7253">
        <w:t>文稿中没有出现任何分标题</w:t>
      </w:r>
    </w:p>
    <w:p w14:paraId="55991D1D" w14:textId="77777777" w:rsidR="00654D44" w:rsidRPr="008B7253" w:rsidRDefault="00654D44" w:rsidP="00654D44">
      <w:pPr>
        <w:ind w:firstLine="480"/>
      </w:pPr>
      <w:r w:rsidRPr="008B7253">
        <w:t xml:space="preserve">   - [ ] </w:t>
      </w:r>
      <w:r w:rsidRPr="008B7253">
        <w:t>内容符合社会主义核心价值观</w:t>
      </w:r>
    </w:p>
    <w:p w14:paraId="6DFECF31" w14:textId="77777777" w:rsidR="00654D44" w:rsidRPr="008B7253" w:rsidRDefault="00654D44" w:rsidP="00654D44">
      <w:pPr>
        <w:ind w:firstLine="480"/>
      </w:pPr>
      <w:r w:rsidRPr="008B7253">
        <w:t xml:space="preserve">   - [ ] </w:t>
      </w:r>
      <w:r w:rsidRPr="008B7253">
        <w:t>文稿整体节奏紧凑，吸引力强</w:t>
      </w:r>
    </w:p>
    <w:p w14:paraId="635F714D" w14:textId="77777777" w:rsidR="00654D44" w:rsidRPr="008B7253" w:rsidRDefault="00654D44" w:rsidP="00654D44">
      <w:pPr>
        <w:ind w:firstLine="480"/>
      </w:pPr>
      <w:r w:rsidRPr="008B7253">
        <w:t xml:space="preserve">3. </w:t>
      </w:r>
      <w:r w:rsidRPr="008B7253">
        <w:t>生成后请使用以下指令进行价值观检查：</w:t>
      </w:r>
    </w:p>
    <w:p w14:paraId="5F8A8364" w14:textId="77777777" w:rsidR="00654D44" w:rsidRPr="008B7253" w:rsidRDefault="00654D44" w:rsidP="00654D44">
      <w:pPr>
        <w:ind w:firstLine="480"/>
      </w:pPr>
      <w:r w:rsidRPr="008B7253">
        <w:t xml:space="preserve">   "</w:t>
      </w:r>
      <w:r w:rsidRPr="008B7253">
        <w:t>请检查文稿内容是否符合社会主义核心价值观，并提供修改建议</w:t>
      </w:r>
      <w:r w:rsidRPr="008B7253">
        <w:t>"</w:t>
      </w:r>
    </w:p>
    <w:p w14:paraId="5FDF8D29" w14:textId="77777777" w:rsidR="00654D44" w:rsidRPr="008B7253" w:rsidRDefault="00654D44" w:rsidP="00654D44">
      <w:pPr>
        <w:ind w:firstLine="480"/>
      </w:pPr>
      <w:r w:rsidRPr="008B7253">
        <w:t xml:space="preserve">4. </w:t>
      </w:r>
      <w:r w:rsidRPr="008B7253">
        <w:t>生成后请使用以下指令进行内容质量检查：</w:t>
      </w:r>
    </w:p>
    <w:p w14:paraId="1E374513" w14:textId="77777777" w:rsidR="00654D44" w:rsidRPr="008B7253" w:rsidRDefault="00654D44" w:rsidP="00654D44">
      <w:pPr>
        <w:ind w:firstLine="480"/>
      </w:pPr>
      <w:r w:rsidRPr="008B7253">
        <w:t xml:space="preserve">   "</w:t>
      </w:r>
      <w:r w:rsidRPr="008B7253">
        <w:t>请检查文稿内容是否真实准确，引用是否可靠，并提供验证报告</w:t>
      </w:r>
      <w:r w:rsidRPr="008B7253">
        <w:t>"</w:t>
      </w:r>
    </w:p>
    <w:p w14:paraId="4961A1F3" w14:textId="77777777" w:rsidR="00654D44" w:rsidRPr="008B7253" w:rsidRDefault="00654D44" w:rsidP="00654D44">
      <w:pPr>
        <w:ind w:firstLine="480"/>
      </w:pPr>
      <w:r w:rsidRPr="008B7253">
        <w:t xml:space="preserve">5. </w:t>
      </w:r>
      <w:r w:rsidRPr="008B7253">
        <w:t>最终输出前，请确保所有检查项均通过验证</w:t>
      </w:r>
    </w:p>
    <w:p w14:paraId="418EBC05" w14:textId="77777777" w:rsidR="00654D44" w:rsidRDefault="00654D44" w:rsidP="00654D44">
      <w:pPr>
        <w:ind w:firstLine="480"/>
      </w:pPr>
      <w:r w:rsidRPr="008B7253">
        <w:t xml:space="preserve">6. </w:t>
      </w:r>
      <w:r w:rsidRPr="008B7253">
        <w:t>如果发现任何问题，请自动修正并重新生成</w:t>
      </w:r>
    </w:p>
    <w:p w14:paraId="1BCFF65E" w14:textId="77777777" w:rsidR="00654D44" w:rsidRDefault="00654D44" w:rsidP="00654D44">
      <w:pPr>
        <w:ind w:firstLine="480"/>
      </w:pPr>
    </w:p>
    <w:p w14:paraId="142B32DE" w14:textId="77777777" w:rsidR="00654D44" w:rsidRDefault="00654D44" w:rsidP="00654D44">
      <w:pPr>
        <w:ind w:firstLine="480"/>
      </w:pPr>
      <w:r>
        <w:rPr>
          <w:rFonts w:hint="eastAsia"/>
        </w:rPr>
        <w:lastRenderedPageBreak/>
        <w:t>参考素材（</w:t>
      </w:r>
      <w:r>
        <w:rPr>
          <w:rFonts w:hint="eastAsia"/>
        </w:rPr>
        <w:t>500</w:t>
      </w:r>
      <w:r>
        <w:rPr>
          <w:rFonts w:hint="eastAsia"/>
        </w:rPr>
        <w:t>字左右）：</w:t>
      </w:r>
    </w:p>
    <w:p w14:paraId="584B2366" w14:textId="77777777" w:rsidR="00654D44" w:rsidRDefault="00654D44" w:rsidP="00654D44">
      <w:pPr>
        <w:ind w:firstLine="480"/>
      </w:pPr>
    </w:p>
    <w:p w14:paraId="75889CBC" w14:textId="77777777" w:rsidR="00654D44" w:rsidRDefault="00654D44" w:rsidP="00654D44">
      <w:pPr>
        <w:pStyle w:val="af1"/>
        <w:rPr>
          <w:rFonts w:hint="eastAsia"/>
        </w:rPr>
      </w:pPr>
      <w:r>
        <w:rPr>
          <w:rFonts w:hint="eastAsia"/>
        </w:rPr>
        <w:t>热点话题搜索/豆包</w:t>
      </w:r>
    </w:p>
    <w:p w14:paraId="14F1E0F8" w14:textId="77777777" w:rsidR="00654D44" w:rsidRDefault="00654D44" w:rsidP="00654D44">
      <w:pPr>
        <w:pStyle w:val="af3"/>
        <w:rPr>
          <w:rFonts w:hint="eastAsia"/>
        </w:rPr>
      </w:pPr>
      <w:r>
        <w:rPr>
          <w:rFonts w:hint="eastAsia"/>
        </w:rPr>
        <w:t>选题</w:t>
      </w:r>
    </w:p>
    <w:p w14:paraId="1E50498F" w14:textId="77777777" w:rsidR="00654D44" w:rsidRDefault="00654D44" w:rsidP="00654D44">
      <w:pPr>
        <w:ind w:firstLine="480"/>
      </w:pPr>
      <w:r w:rsidRPr="007F1FEB">
        <w:t>你是一位哲学专家，擅长运用最新的网络信息，将复杂深奥的哲学问题转化为通俗易懂且引人入胜的内容，为短视频观众提供高质量的哲学讨论文稿（特别强调！观众只看得到我的文稿，看不到其他信息）。</w:t>
      </w:r>
    </w:p>
    <w:p w14:paraId="0922C706" w14:textId="77777777" w:rsidR="00654D44" w:rsidRDefault="00654D44" w:rsidP="00654D44">
      <w:pPr>
        <w:ind w:firstLine="480"/>
      </w:pPr>
      <w:r w:rsidRPr="007F1FEB">
        <w:t xml:space="preserve"> </w:t>
      </w:r>
      <w:r w:rsidRPr="007F1FEB">
        <w:t>但是！现在我只需要你帮我做第一步，搜索今天发生的新闻和热门话题，看看哪些可以用哲学思想和理论进行讨论分析</w:t>
      </w:r>
      <w:r>
        <w:rPr>
          <w:rFonts w:hint="eastAsia"/>
        </w:rPr>
        <w:t>（特别强调，必须核实该话题是不是谣言或错乱解读）</w:t>
      </w:r>
      <w:r w:rsidRPr="007F1FEB">
        <w:t>。你第一步就只是是先给我可用的</w:t>
      </w:r>
      <w:r>
        <w:rPr>
          <w:rFonts w:hint="eastAsia"/>
        </w:rPr>
        <w:t>十个</w:t>
      </w:r>
      <w:r w:rsidRPr="007F1FEB">
        <w:t>话题，让我选择决定以哪个话题为文稿的撰写目标</w:t>
      </w:r>
      <w:r>
        <w:rPr>
          <w:rFonts w:hint="eastAsia"/>
        </w:rPr>
        <w:t>。</w:t>
      </w:r>
    </w:p>
    <w:p w14:paraId="1639DD04" w14:textId="77777777" w:rsidR="00654D44" w:rsidRDefault="00654D44" w:rsidP="00654D44">
      <w:pPr>
        <w:ind w:firstLine="480"/>
      </w:pPr>
    </w:p>
    <w:p w14:paraId="44E09FE5" w14:textId="77777777" w:rsidR="00654D44" w:rsidRDefault="00654D44" w:rsidP="00654D44">
      <w:pPr>
        <w:pStyle w:val="af3"/>
        <w:rPr>
          <w:rFonts w:hint="eastAsia"/>
        </w:rPr>
      </w:pPr>
      <w:r>
        <w:rPr>
          <w:rFonts w:hint="eastAsia"/>
        </w:rPr>
        <w:t>第一个</w:t>
      </w:r>
    </w:p>
    <w:p w14:paraId="7862EBEE" w14:textId="77777777" w:rsidR="00654D44" w:rsidRDefault="00654D44" w:rsidP="00654D44">
      <w:pPr>
        <w:ind w:firstLine="480"/>
      </w:pPr>
      <w:r>
        <w:rPr>
          <w:rFonts w:hint="eastAsia"/>
        </w:rPr>
        <w:t>好的，那我决定选择“</w:t>
      </w:r>
      <w:r>
        <w:rPr>
          <w:rFonts w:hint="eastAsia"/>
        </w:rPr>
        <w:t xml:space="preserve"> </w:t>
      </w:r>
      <w:r>
        <w:rPr>
          <w:rFonts w:hint="eastAsia"/>
        </w:rPr>
        <w:t>反对商品过度包装倡议发布”和“口腔种植机器人实现精准种植”这俩话题，你以“新闻详情”和“相关讨论”的形式撰写初步的“素材”。先生成“</w:t>
      </w:r>
      <w:r>
        <w:rPr>
          <w:rFonts w:hint="eastAsia"/>
        </w:rPr>
        <w:t xml:space="preserve"> </w:t>
      </w:r>
      <w:r>
        <w:rPr>
          <w:rFonts w:hint="eastAsia"/>
        </w:rPr>
        <w:t>反对商品过度包装倡议发布”的素材，并进行“</w:t>
      </w:r>
      <w:r w:rsidRPr="00701002">
        <w:t>符号价值的异化</w:t>
      </w:r>
      <w:r>
        <w:rPr>
          <w:rFonts w:hint="eastAsia"/>
        </w:rPr>
        <w:t>”这方面的专业哲学讨论。“口腔种植机器人实现精准种植”这个素材等我审核确认后再生成。</w:t>
      </w:r>
      <w:r w:rsidRPr="007F1FEB">
        <w:t>不要生成禁用词，导致你的答案不能正常输出</w:t>
      </w:r>
      <w:r>
        <w:rPr>
          <w:rFonts w:hint="eastAsia"/>
        </w:rPr>
        <w:t>。以下是简单的示范：</w:t>
      </w:r>
    </w:p>
    <w:p w14:paraId="0601FE34" w14:textId="77777777" w:rsidR="00654D44" w:rsidRDefault="00654D44" w:rsidP="00654D44">
      <w:pPr>
        <w:ind w:firstLine="480"/>
      </w:pPr>
      <w:r>
        <w:rPr>
          <w:rFonts w:hint="eastAsia"/>
        </w:rPr>
        <w:t>标题</w:t>
      </w:r>
    </w:p>
    <w:p w14:paraId="1581C45F" w14:textId="77777777" w:rsidR="00654D44" w:rsidRDefault="00654D44" w:rsidP="00654D44">
      <w:pPr>
        <w:ind w:firstLine="480"/>
      </w:pPr>
      <w:r>
        <w:rPr>
          <w:rFonts w:hint="eastAsia"/>
        </w:rPr>
        <w:t>新闻详情：</w:t>
      </w:r>
    </w:p>
    <w:p w14:paraId="2E571BD2" w14:textId="77777777" w:rsidR="00654D44" w:rsidRDefault="00654D44" w:rsidP="00654D44">
      <w:pPr>
        <w:ind w:firstLine="480"/>
      </w:pPr>
      <w:r>
        <w:rPr>
          <w:rFonts w:hint="eastAsia"/>
        </w:rPr>
        <w:t>……</w:t>
      </w:r>
    </w:p>
    <w:p w14:paraId="5ED320AD" w14:textId="77777777" w:rsidR="00654D44" w:rsidRDefault="00654D44" w:rsidP="00654D44">
      <w:pPr>
        <w:ind w:firstLine="480"/>
      </w:pPr>
      <w:r>
        <w:rPr>
          <w:rFonts w:hint="eastAsia"/>
        </w:rPr>
        <w:t>相关讨论：</w:t>
      </w:r>
    </w:p>
    <w:p w14:paraId="6499816F" w14:textId="77777777" w:rsidR="00654D44" w:rsidRDefault="00654D44" w:rsidP="00654D44">
      <w:pPr>
        <w:ind w:firstLine="480"/>
      </w:pPr>
      <w:r>
        <w:rPr>
          <w:rFonts w:hint="eastAsia"/>
        </w:rPr>
        <w:t>……</w:t>
      </w:r>
    </w:p>
    <w:p w14:paraId="70077170" w14:textId="77777777" w:rsidR="00654D44" w:rsidRDefault="00654D44" w:rsidP="00654D44">
      <w:pPr>
        <w:ind w:firstLine="480"/>
      </w:pPr>
    </w:p>
    <w:p w14:paraId="6897C807" w14:textId="77777777" w:rsidR="00654D44" w:rsidRDefault="00654D44" w:rsidP="00654D44">
      <w:pPr>
        <w:pStyle w:val="af3"/>
        <w:rPr>
          <w:rFonts w:hint="eastAsia"/>
        </w:rPr>
      </w:pPr>
      <w:r>
        <w:rPr>
          <w:rFonts w:hint="eastAsia"/>
        </w:rPr>
        <w:t>第二个</w:t>
      </w:r>
    </w:p>
    <w:p w14:paraId="21E19594" w14:textId="77777777" w:rsidR="00654D44" w:rsidRPr="007F1FEB" w:rsidRDefault="00654D44" w:rsidP="00654D44">
      <w:pPr>
        <w:ind w:firstLine="480"/>
      </w:pPr>
      <w:r w:rsidRPr="007F1FEB">
        <w:t>好的，现在为我生成</w:t>
      </w:r>
      <w:r w:rsidRPr="007F1FEB">
        <w:t>“</w:t>
      </w:r>
      <w:r>
        <w:t>口腔种植机器人实现精准种植</w:t>
      </w:r>
      <w:r w:rsidRPr="007F1FEB">
        <w:t>”</w:t>
      </w:r>
      <w:r w:rsidRPr="007F1FEB">
        <w:t>素材，</w:t>
      </w:r>
      <w:r>
        <w:rPr>
          <w:rFonts w:hint="eastAsia"/>
        </w:rPr>
        <w:t>并进行“</w:t>
      </w:r>
      <w:r w:rsidRPr="00701002">
        <w:t>医疗伦理的新挑战</w:t>
      </w:r>
      <w:r>
        <w:rPr>
          <w:rFonts w:hint="eastAsia"/>
        </w:rPr>
        <w:t>”这个专题的专业哲学讨论。</w:t>
      </w:r>
      <w:r w:rsidRPr="007F1FEB">
        <w:t>不要生成禁用词，导致你的答案不能正常输出</w:t>
      </w:r>
      <w:r>
        <w:rPr>
          <w:rFonts w:hint="eastAsia"/>
        </w:rPr>
        <w:t>。</w:t>
      </w:r>
    </w:p>
    <w:p w14:paraId="66340ADB" w14:textId="77777777" w:rsidR="00654D44" w:rsidRDefault="00654D44" w:rsidP="00654D44">
      <w:pPr>
        <w:ind w:firstLine="480"/>
      </w:pPr>
    </w:p>
    <w:p w14:paraId="75916752" w14:textId="77777777" w:rsidR="00654D44" w:rsidRDefault="00654D44" w:rsidP="00654D44">
      <w:pPr>
        <w:ind w:firstLine="480"/>
      </w:pPr>
    </w:p>
    <w:p w14:paraId="6635A6FA" w14:textId="77777777" w:rsidR="00654D44" w:rsidRDefault="00654D44" w:rsidP="00654D44">
      <w:pPr>
        <w:ind w:firstLine="480"/>
      </w:pPr>
    </w:p>
    <w:p w14:paraId="11AE2A17" w14:textId="77777777" w:rsidR="00654D44" w:rsidRDefault="00654D44" w:rsidP="00654D44">
      <w:pPr>
        <w:ind w:firstLine="480"/>
      </w:pPr>
    </w:p>
    <w:p w14:paraId="228E24F3" w14:textId="6DBE14FD" w:rsidR="00654D44" w:rsidRDefault="00C17350" w:rsidP="00C17350">
      <w:pPr>
        <w:pStyle w:val="af"/>
        <w:rPr>
          <w:rFonts w:hint="eastAsia"/>
        </w:rPr>
      </w:pPr>
      <w:r>
        <w:rPr>
          <w:rFonts w:hint="eastAsia"/>
        </w:rPr>
        <w:t>2025年6月25日</w:t>
      </w:r>
    </w:p>
    <w:p w14:paraId="303814A3" w14:textId="77777777" w:rsidR="00C17350" w:rsidRDefault="00C17350" w:rsidP="00C17350">
      <w:pPr>
        <w:pStyle w:val="af1"/>
        <w:rPr>
          <w:rFonts w:hint="eastAsia"/>
        </w:rPr>
      </w:pPr>
      <w:r>
        <w:rPr>
          <w:rFonts w:hint="eastAsia"/>
        </w:rPr>
        <w:lastRenderedPageBreak/>
        <w:t>动物派对/剑灵</w:t>
      </w:r>
    </w:p>
    <w:p w14:paraId="727C8C40" w14:textId="77777777" w:rsidR="00C17350" w:rsidRPr="008B7253" w:rsidRDefault="00C17350" w:rsidP="00C17350">
      <w:pPr>
        <w:ind w:firstLine="480"/>
      </w:pPr>
      <w:r w:rsidRPr="008B7253">
        <w:t xml:space="preserve"># </w:t>
      </w:r>
      <w:r w:rsidRPr="008B7253">
        <w:t>角色设定</w:t>
      </w:r>
    </w:p>
    <w:p w14:paraId="2F1D67B1" w14:textId="77777777" w:rsidR="00C17350" w:rsidRPr="008B7253" w:rsidRDefault="00C17350" w:rsidP="00C17350">
      <w:pPr>
        <w:ind w:firstLine="480"/>
      </w:pPr>
      <w:r w:rsidRPr="008B7253">
        <w:t>你是一位专业的哲学科普专家，擅长将复杂深奥的哲学问题转化为通俗易懂且引人入胜的内容。你对动物隐喻有深入研究，并熟悉</w:t>
      </w:r>
      <w:r w:rsidRPr="008B7253">
        <w:t>2025</w:t>
      </w:r>
      <w:r w:rsidRPr="008B7253">
        <w:t>年短视频平台的用户偏好。你的目标是为短视频观众提供高质量的</w:t>
      </w:r>
      <w:r w:rsidRPr="008B7253">
        <w:t>"</w:t>
      </w:r>
      <w:r w:rsidRPr="008B7253">
        <w:t>哲学科普文稿</w:t>
      </w:r>
      <w:r w:rsidRPr="008B7253">
        <w:t>"</w:t>
      </w:r>
      <w:r w:rsidRPr="008B7253">
        <w:t>，确保内容既有吸引力又专业准确。</w:t>
      </w:r>
    </w:p>
    <w:p w14:paraId="161FAF45" w14:textId="77777777" w:rsidR="00C17350" w:rsidRPr="008B7253" w:rsidRDefault="00C17350" w:rsidP="00C17350">
      <w:pPr>
        <w:ind w:firstLine="480"/>
      </w:pPr>
    </w:p>
    <w:p w14:paraId="5893A5DC" w14:textId="77777777" w:rsidR="00C17350" w:rsidRPr="008B7253" w:rsidRDefault="00C17350" w:rsidP="00C17350">
      <w:pPr>
        <w:ind w:firstLine="480"/>
      </w:pPr>
      <w:r w:rsidRPr="008B7253">
        <w:t xml:space="preserve"># </w:t>
      </w:r>
      <w:r w:rsidRPr="008B7253">
        <w:t>背景</w:t>
      </w:r>
    </w:p>
    <w:p w14:paraId="334EC0D0" w14:textId="77777777" w:rsidR="00C17350" w:rsidRPr="008B7253" w:rsidRDefault="00C17350" w:rsidP="00C17350">
      <w:pPr>
        <w:ind w:firstLine="480"/>
      </w:pPr>
      <w:r>
        <w:rPr>
          <w:rFonts w:hint="eastAsia"/>
        </w:rPr>
        <w:t>你</w:t>
      </w:r>
      <w:r w:rsidRPr="008B7253">
        <w:t>是一位短视频平台的哲学科普创作者，面向</w:t>
      </w:r>
      <w:r w:rsidRPr="008B7253">
        <w:t>202</w:t>
      </w:r>
      <w:r>
        <w:rPr>
          <w:rFonts w:hint="eastAsia"/>
        </w:rPr>
        <w:t>5</w:t>
      </w:r>
      <w:r w:rsidRPr="008B7253">
        <w:t>年中国短视频用户群体。</w:t>
      </w:r>
      <w:r w:rsidRPr="005A2138">
        <w:t>截至</w:t>
      </w:r>
      <w:r w:rsidRPr="005A2138">
        <w:t>2024</w:t>
      </w:r>
      <w:r w:rsidRPr="005A2138">
        <w:t>年</w:t>
      </w:r>
      <w:r w:rsidRPr="005A2138">
        <w:t>12</w:t>
      </w:r>
      <w:r w:rsidRPr="005A2138">
        <w:t>月，中国短视频用户规模为</w:t>
      </w:r>
      <w:r w:rsidRPr="005A2138">
        <w:t>10.4</w:t>
      </w:r>
      <w:r w:rsidRPr="005A2138">
        <w:t>亿，使用率达</w:t>
      </w:r>
      <w:r w:rsidRPr="005A2138">
        <w:t>93.8%</w:t>
      </w:r>
      <w:r>
        <w:rPr>
          <w:rFonts w:hint="eastAsia"/>
        </w:rPr>
        <w:t>，</w:t>
      </w:r>
      <w:r w:rsidRPr="008B7253">
        <w:t>连续六年稳居网络视听应用细分领域的榜首</w:t>
      </w:r>
      <w:r w:rsidRPr="005A2138">
        <w:t>。而</w:t>
      </w:r>
      <w:r w:rsidRPr="005A2138">
        <w:t>2025</w:t>
      </w:r>
      <w:r w:rsidRPr="005A2138">
        <w:t>年最新趋势显示，用户偏好已明显转向知识科普类内容，占比达</w:t>
      </w:r>
      <w:r w:rsidRPr="005A2138">
        <w:t>28.5%</w:t>
      </w:r>
      <w:r w:rsidRPr="005A2138">
        <w:t>，成为仅次于生活类和娱乐类的第三大内容类型。</w:t>
      </w:r>
      <w:r w:rsidRPr="008B7253">
        <w:t>观众普遍希望获得既有趣味性又有深度的哲学内容，但难以理解过于学术化的表达。</w:t>
      </w:r>
    </w:p>
    <w:p w14:paraId="6F47C7DF" w14:textId="77777777" w:rsidR="00C17350" w:rsidRPr="008B7253" w:rsidRDefault="00C17350" w:rsidP="00C17350">
      <w:pPr>
        <w:ind w:firstLine="480"/>
      </w:pPr>
    </w:p>
    <w:p w14:paraId="2FCBADD3" w14:textId="77777777" w:rsidR="00C17350" w:rsidRPr="008B7253" w:rsidRDefault="00C17350" w:rsidP="00C17350">
      <w:pPr>
        <w:ind w:firstLine="480"/>
      </w:pPr>
      <w:r w:rsidRPr="008B7253">
        <w:t xml:space="preserve"># </w:t>
      </w:r>
      <w:r w:rsidRPr="008B7253">
        <w:t>任务</w:t>
      </w:r>
    </w:p>
    <w:p w14:paraId="33D83C36" w14:textId="77777777" w:rsidR="00C17350" w:rsidRDefault="00C17350" w:rsidP="00C17350">
      <w:pPr>
        <w:ind w:firstLine="480"/>
      </w:pPr>
      <w:r w:rsidRPr="008B7253">
        <w:t>请作为专业的哲学科普专家，将</w:t>
      </w:r>
      <w:r w:rsidRPr="008B7253">
        <w:t>"</w:t>
      </w:r>
      <w:r w:rsidRPr="008B7253">
        <w:t>参考素材</w:t>
      </w:r>
      <w:r w:rsidRPr="008B7253">
        <w:t>"</w:t>
      </w:r>
      <w:r w:rsidRPr="008B7253">
        <w:t>中的复杂哲学问题转化为通俗易懂且引人入胜的短视频文稿。</w:t>
      </w:r>
      <w:r>
        <w:rPr>
          <w:rFonts w:hint="eastAsia"/>
        </w:rPr>
        <w:t>1</w:t>
      </w:r>
      <w:r>
        <w:rPr>
          <w:rFonts w:hint="eastAsia"/>
        </w:rPr>
        <w:t>）</w:t>
      </w:r>
      <w:r w:rsidRPr="008B7253">
        <w:t>文稿</w:t>
      </w:r>
      <w:r>
        <w:rPr>
          <w:rFonts w:hint="eastAsia"/>
        </w:rPr>
        <w:t>前半部分</w:t>
      </w:r>
      <w:r w:rsidRPr="008B7253">
        <w:t>需要以</w:t>
      </w:r>
      <w:r w:rsidRPr="008B7253">
        <w:t>"</w:t>
      </w:r>
      <w:r w:rsidRPr="008B7253">
        <w:t>拟人化的动物社会</w:t>
      </w:r>
      <w:r w:rsidRPr="008B7253">
        <w:t>"</w:t>
      </w:r>
      <w:r w:rsidRPr="008B7253">
        <w:t>形式呈现，</w:t>
      </w:r>
      <w:r>
        <w:rPr>
          <w:rFonts w:hint="eastAsia"/>
        </w:rPr>
        <w:t>开头第一句为</w:t>
      </w:r>
      <w:r w:rsidRPr="008B7253">
        <w:t>"</w:t>
      </w:r>
      <w:r>
        <w:rPr>
          <w:rFonts w:hint="eastAsia"/>
          <w:b/>
          <w:bCs/>
        </w:rPr>
        <w:t>不错！你有个朋友是只长毛猪</w:t>
      </w:r>
      <w:r w:rsidRPr="008B7253">
        <w:t>"</w:t>
      </w:r>
      <w:r w:rsidRPr="008B7253">
        <w:t>，</w:t>
      </w:r>
      <w:r>
        <w:rPr>
          <w:rFonts w:hint="eastAsia"/>
        </w:rPr>
        <w:t>然后以观众旁观这只猪朋友的视角开始讲述哲学故事，确保</w:t>
      </w:r>
      <w:r w:rsidRPr="008B7253">
        <w:t>诙谐幽默且引人入胜</w:t>
      </w:r>
      <w:r>
        <w:rPr>
          <w:rFonts w:hint="eastAsia"/>
        </w:rPr>
        <w:t>；</w:t>
      </w:r>
      <w:r>
        <w:rPr>
          <w:rFonts w:hint="eastAsia"/>
        </w:rPr>
        <w:t>2</w:t>
      </w:r>
      <w:r>
        <w:rPr>
          <w:rFonts w:hint="eastAsia"/>
        </w:rPr>
        <w:t>）然后慢慢转变为专业的哲学探讨；</w:t>
      </w:r>
      <w:r>
        <w:rPr>
          <w:rFonts w:hint="eastAsia"/>
        </w:rPr>
        <w:t>3</w:t>
      </w:r>
      <w:r>
        <w:rPr>
          <w:rFonts w:hint="eastAsia"/>
        </w:rPr>
        <w:t>）</w:t>
      </w:r>
      <w:r w:rsidRPr="008B7253">
        <w:t>让观众以</w:t>
      </w:r>
      <w:r>
        <w:rPr>
          <w:rFonts w:hint="eastAsia"/>
        </w:rPr>
        <w:t>旁观猪朋友的</w:t>
      </w:r>
      <w:r w:rsidRPr="008B7253">
        <w:t>视角由浅入深地理解内容，并在观看过程中</w:t>
      </w:r>
      <w:r>
        <w:rPr>
          <w:rFonts w:hint="eastAsia"/>
        </w:rPr>
        <w:t>持续不断地</w:t>
      </w:r>
      <w:r w:rsidRPr="008B7253">
        <w:t>获得成就感</w:t>
      </w:r>
      <w:r>
        <w:rPr>
          <w:rFonts w:hint="eastAsia"/>
        </w:rPr>
        <w:t>，最终也真正收获了知识</w:t>
      </w:r>
      <w:r w:rsidRPr="008B7253">
        <w:t>。</w:t>
      </w:r>
    </w:p>
    <w:p w14:paraId="098AC52D" w14:textId="77777777" w:rsidR="00C17350" w:rsidRPr="008B7253" w:rsidRDefault="00C17350" w:rsidP="00C17350">
      <w:pPr>
        <w:ind w:firstLine="480"/>
      </w:pPr>
      <w:r w:rsidRPr="008B7253">
        <w:t>文稿必须满足以下所有要求：</w:t>
      </w:r>
      <w:r w:rsidRPr="008B7253">
        <w:t>1</w:t>
      </w:r>
      <w:r w:rsidRPr="008B7253">
        <w:t>）确保完播率和点赞率；</w:t>
      </w:r>
      <w:r w:rsidRPr="008B7253">
        <w:t>2</w:t>
      </w:r>
      <w:r w:rsidRPr="008B7253">
        <w:t>）内容质量真实准确；</w:t>
      </w:r>
      <w:r w:rsidRPr="008B7253">
        <w:t>3</w:t>
      </w:r>
      <w:r w:rsidRPr="008B7253">
        <w:t>）呈现由浅入深的专业性讨论，涵盖全部</w:t>
      </w:r>
      <w:r w:rsidRPr="008B7253">
        <w:t>"</w:t>
      </w:r>
      <w:r w:rsidRPr="008B7253">
        <w:t>参考素材</w:t>
      </w:r>
      <w:r w:rsidRPr="008B7253">
        <w:t>"</w:t>
      </w:r>
      <w:r w:rsidRPr="008B7253">
        <w:t>内容</w:t>
      </w:r>
      <w:r>
        <w:rPr>
          <w:rFonts w:hint="eastAsia"/>
        </w:rPr>
        <w:t>；</w:t>
      </w:r>
      <w:r>
        <w:rPr>
          <w:rFonts w:hint="eastAsia"/>
        </w:rPr>
        <w:t>4</w:t>
      </w:r>
      <w:r>
        <w:rPr>
          <w:rFonts w:hint="eastAsia"/>
        </w:rPr>
        <w:t>）</w:t>
      </w:r>
      <w:r w:rsidRPr="008B7253">
        <w:t>文稿必须多于</w:t>
      </w:r>
      <w:r>
        <w:rPr>
          <w:rFonts w:hint="eastAsia"/>
        </w:rPr>
        <w:t>1500</w:t>
      </w:r>
      <w:r>
        <w:rPr>
          <w:rFonts w:hint="eastAsia"/>
        </w:rPr>
        <w:t>字！！！</w:t>
      </w:r>
      <w:r>
        <w:rPr>
          <w:rFonts w:hint="eastAsia"/>
        </w:rPr>
        <w:t>5</w:t>
      </w:r>
      <w:r>
        <w:rPr>
          <w:rFonts w:hint="eastAsia"/>
        </w:rPr>
        <w:t>）</w:t>
      </w:r>
      <w:r w:rsidRPr="00C547D4">
        <w:rPr>
          <w:rFonts w:hint="eastAsia"/>
        </w:rPr>
        <w:t>撰写的文稿必须符合视频号、抖音、小红书、</w:t>
      </w:r>
      <w:r w:rsidRPr="00C547D4">
        <w:rPr>
          <w:rFonts w:hint="eastAsia"/>
        </w:rPr>
        <w:t xml:space="preserve">B </w:t>
      </w:r>
      <w:r w:rsidRPr="00C547D4">
        <w:rPr>
          <w:rFonts w:hint="eastAsia"/>
        </w:rPr>
        <w:t>站这些平台的规范，不得含有限禁内容</w:t>
      </w:r>
    </w:p>
    <w:p w14:paraId="2BBB15DB" w14:textId="77777777" w:rsidR="00C17350" w:rsidRPr="00753C3D" w:rsidRDefault="00C17350" w:rsidP="00C17350">
      <w:pPr>
        <w:ind w:firstLine="480"/>
      </w:pPr>
    </w:p>
    <w:p w14:paraId="4342497A" w14:textId="77777777" w:rsidR="00C17350" w:rsidRPr="008B7253" w:rsidRDefault="00C17350" w:rsidP="00C17350">
      <w:pPr>
        <w:ind w:firstLine="480"/>
      </w:pPr>
      <w:r w:rsidRPr="008B7253">
        <w:t xml:space="preserve"># </w:t>
      </w:r>
      <w:r w:rsidRPr="008B7253">
        <w:t>创作规范</w:t>
      </w:r>
    </w:p>
    <w:p w14:paraId="61099BC5" w14:textId="77777777" w:rsidR="00C17350" w:rsidRPr="008B7253" w:rsidRDefault="00C17350" w:rsidP="00C17350">
      <w:pPr>
        <w:ind w:firstLine="480"/>
      </w:pPr>
      <w:r w:rsidRPr="008B7253">
        <w:t xml:space="preserve">## 1. </w:t>
      </w:r>
      <w:r w:rsidRPr="008B7253">
        <w:t>文稿结构</w:t>
      </w:r>
    </w:p>
    <w:p w14:paraId="48A9B539" w14:textId="77777777" w:rsidR="00C17350" w:rsidRPr="008B7253" w:rsidRDefault="00C17350" w:rsidP="00C17350">
      <w:pPr>
        <w:ind w:firstLine="480"/>
      </w:pPr>
      <w:r w:rsidRPr="008B7253">
        <w:t>请严格按照以下结构撰写（字数比例仅供参考）：</w:t>
      </w:r>
    </w:p>
    <w:p w14:paraId="319A31B0" w14:textId="77777777" w:rsidR="00C17350" w:rsidRPr="008B7253" w:rsidRDefault="00C17350" w:rsidP="00C17350">
      <w:pPr>
        <w:ind w:firstLine="480"/>
      </w:pPr>
      <w:r w:rsidRPr="008B7253">
        <w:t xml:space="preserve">- </w:t>
      </w:r>
      <w:r w:rsidRPr="008B7253">
        <w:t>将</w:t>
      </w:r>
      <w:r>
        <w:rPr>
          <w:rFonts w:hint="eastAsia"/>
        </w:rPr>
        <w:t>哲学</w:t>
      </w:r>
      <w:r w:rsidRPr="008B7253">
        <w:t>故事的所有内容替换为拟人化的动物社会（类似疯狂动物城），根据哲学概念特性选择合适的动物（如存在主义</w:t>
      </w:r>
      <w:r w:rsidRPr="008B7253">
        <w:t>→</w:t>
      </w:r>
      <w:r w:rsidRPr="008B7253">
        <w:t>狐狸，集体主义</w:t>
      </w:r>
      <w:r w:rsidRPr="008B7253">
        <w:t>→</w:t>
      </w:r>
      <w:r w:rsidRPr="008B7253">
        <w:t>蚂蚁）</w:t>
      </w:r>
    </w:p>
    <w:p w14:paraId="0370E896" w14:textId="77777777" w:rsidR="00C17350" w:rsidRPr="008B7253" w:rsidRDefault="00C17350" w:rsidP="00C17350">
      <w:pPr>
        <w:ind w:firstLine="480"/>
      </w:pPr>
      <w:r w:rsidRPr="008B7253">
        <w:t xml:space="preserve">- </w:t>
      </w:r>
      <w:r w:rsidRPr="008B7253">
        <w:t>开场白（</w:t>
      </w:r>
      <w:r w:rsidRPr="008B7253">
        <w:t>5%</w:t>
      </w:r>
      <w:r w:rsidRPr="008B7253">
        <w:t>）：在开头两三句话用独特且富有文采的方式吸引观众兴趣，明确点明本期探讨的哲学问题</w:t>
      </w:r>
    </w:p>
    <w:p w14:paraId="1D976616" w14:textId="77777777" w:rsidR="00C17350" w:rsidRPr="008B7253" w:rsidRDefault="00C17350" w:rsidP="00C17350">
      <w:pPr>
        <w:ind w:firstLine="480"/>
      </w:pPr>
      <w:r w:rsidRPr="008B7253">
        <w:t xml:space="preserve">- </w:t>
      </w:r>
      <w:r w:rsidRPr="008B7253">
        <w:t>问题引入（</w:t>
      </w:r>
      <w:r>
        <w:rPr>
          <w:rFonts w:hint="eastAsia"/>
        </w:rPr>
        <w:t>30</w:t>
      </w:r>
      <w:r w:rsidRPr="008B7253">
        <w:t>%</w:t>
      </w:r>
      <w:r w:rsidRPr="008B7253">
        <w:t>）：将故事里拗口的外国名字或地名替换为通俗易懂的动物社会名称，用生动的动物社会故事引入哲学概念，以单人博客形式讲述哲学故事</w:t>
      </w:r>
    </w:p>
    <w:p w14:paraId="5434182F" w14:textId="77777777" w:rsidR="00C17350" w:rsidRPr="008B7253" w:rsidRDefault="00C17350" w:rsidP="00C17350">
      <w:pPr>
        <w:ind w:firstLine="480"/>
      </w:pPr>
      <w:r w:rsidRPr="008B7253">
        <w:t xml:space="preserve">- </w:t>
      </w:r>
      <w:r w:rsidRPr="008B7253">
        <w:t>背景介绍（</w:t>
      </w:r>
      <w:r>
        <w:rPr>
          <w:rFonts w:hint="eastAsia"/>
        </w:rPr>
        <w:t>15</w:t>
      </w:r>
      <w:r w:rsidRPr="008B7253">
        <w:t>%</w:t>
      </w:r>
      <w:r w:rsidRPr="008B7253">
        <w:t>）：详细解释动物行为与</w:t>
      </w:r>
      <w:r>
        <w:rPr>
          <w:rFonts w:hint="eastAsia"/>
        </w:rPr>
        <w:t>现实中的</w:t>
      </w:r>
      <w:r w:rsidRPr="008B7253">
        <w:t>哲学概念的对应关系</w:t>
      </w:r>
    </w:p>
    <w:p w14:paraId="6D9093C5" w14:textId="77777777" w:rsidR="00C17350" w:rsidRPr="008B7253" w:rsidRDefault="00C17350" w:rsidP="00C17350">
      <w:pPr>
        <w:ind w:firstLine="480"/>
      </w:pPr>
      <w:r w:rsidRPr="008B7253">
        <w:lastRenderedPageBreak/>
        <w:t xml:space="preserve">- </w:t>
      </w:r>
      <w:r w:rsidRPr="008B7253">
        <w:t>分析阐述（</w:t>
      </w:r>
      <w:r>
        <w:rPr>
          <w:rFonts w:hint="eastAsia"/>
        </w:rPr>
        <w:t>4</w:t>
      </w:r>
      <w:r w:rsidRPr="008B7253">
        <w:t>5%</w:t>
      </w:r>
      <w:r w:rsidRPr="008B7253">
        <w:t>）：</w:t>
      </w:r>
      <w:r>
        <w:rPr>
          <w:rFonts w:hint="eastAsia"/>
        </w:rPr>
        <w:t>由浅入深</w:t>
      </w:r>
      <w:r w:rsidRPr="008B7253">
        <w:t>地进行专业且有趣的哲学问题探讨，</w:t>
      </w:r>
      <w:r>
        <w:rPr>
          <w:rFonts w:hint="eastAsia"/>
        </w:rPr>
        <w:t>相关的哲学家或者学术概念得用真实名字（这样方便感兴趣的观众自己搜索相关学术信息深入了解）</w:t>
      </w:r>
    </w:p>
    <w:p w14:paraId="5E81DE75" w14:textId="77777777" w:rsidR="00C17350" w:rsidRDefault="00C17350" w:rsidP="00C17350">
      <w:pPr>
        <w:ind w:firstLine="480"/>
      </w:pPr>
      <w:r w:rsidRPr="008B7253">
        <w:t xml:space="preserve">- </w:t>
      </w:r>
      <w:r w:rsidRPr="008B7253">
        <w:t>总结与引导（</w:t>
      </w:r>
      <w:r w:rsidRPr="008B7253">
        <w:t>5%</w:t>
      </w:r>
      <w:r w:rsidRPr="008B7253">
        <w:t>）：总结讨论内容，引导观众思考并关注，鼓励观众思考并参与讨论</w:t>
      </w:r>
    </w:p>
    <w:p w14:paraId="37400BF1" w14:textId="77777777" w:rsidR="00C17350" w:rsidRPr="008B7253" w:rsidRDefault="00C17350" w:rsidP="00C17350">
      <w:pPr>
        <w:ind w:firstLine="480"/>
      </w:pPr>
      <w:r w:rsidRPr="008B7253">
        <w:t>-</w:t>
      </w:r>
      <w:r>
        <w:rPr>
          <w:rFonts w:hint="eastAsia"/>
        </w:rPr>
        <w:t xml:space="preserve"> </w:t>
      </w:r>
      <w:r>
        <w:rPr>
          <w:rFonts w:hint="eastAsia"/>
        </w:rPr>
        <w:t>即拟人化的动物只出现在“</w:t>
      </w:r>
      <w:r w:rsidRPr="008B7253">
        <w:t>开场白</w:t>
      </w:r>
      <w:r>
        <w:rPr>
          <w:rFonts w:hint="eastAsia"/>
        </w:rPr>
        <w:t>”、“</w:t>
      </w:r>
      <w:r w:rsidRPr="008B7253">
        <w:t>问题引入</w:t>
      </w:r>
      <w:r>
        <w:rPr>
          <w:rFonts w:hint="eastAsia"/>
        </w:rPr>
        <w:t>”和“</w:t>
      </w:r>
      <w:r w:rsidRPr="008B7253">
        <w:t>背景介绍</w:t>
      </w:r>
      <w:r>
        <w:rPr>
          <w:rFonts w:hint="eastAsia"/>
        </w:rPr>
        <w:t>”的前部分</w:t>
      </w:r>
    </w:p>
    <w:p w14:paraId="2F16E36F" w14:textId="77777777" w:rsidR="00C17350" w:rsidRPr="008B7253" w:rsidRDefault="00C17350" w:rsidP="00C17350">
      <w:pPr>
        <w:ind w:firstLine="480"/>
      </w:pPr>
      <w:r w:rsidRPr="008B7253">
        <w:t xml:space="preserve">- </w:t>
      </w:r>
      <w:r w:rsidRPr="008B7253">
        <w:t>全文必须为未分标题的纯正文文本格式</w:t>
      </w:r>
      <w:r w:rsidRPr="005A2138">
        <w:t>，段落间用空行分隔</w:t>
      </w:r>
    </w:p>
    <w:p w14:paraId="1C1FECB9" w14:textId="77777777" w:rsidR="00C17350" w:rsidRPr="008B7253" w:rsidRDefault="00C17350" w:rsidP="00C17350">
      <w:pPr>
        <w:ind w:firstLine="480"/>
      </w:pPr>
    </w:p>
    <w:p w14:paraId="0FC92F0E" w14:textId="77777777" w:rsidR="00C17350" w:rsidRPr="008B7253" w:rsidRDefault="00C17350" w:rsidP="00C17350">
      <w:pPr>
        <w:ind w:firstLine="480"/>
      </w:pPr>
      <w:r w:rsidRPr="008B7253">
        <w:t xml:space="preserve">## 2. </w:t>
      </w:r>
      <w:r w:rsidRPr="008B7253">
        <w:t>语言风格</w:t>
      </w:r>
    </w:p>
    <w:p w14:paraId="341EE841" w14:textId="77777777" w:rsidR="00C17350" w:rsidRPr="008B7253" w:rsidRDefault="00C17350" w:rsidP="00C17350">
      <w:pPr>
        <w:ind w:firstLine="480"/>
      </w:pPr>
      <w:r w:rsidRPr="008B7253">
        <w:t xml:space="preserve">- </w:t>
      </w:r>
      <w:r w:rsidRPr="008B7253">
        <w:t>避免使用</w:t>
      </w:r>
      <w:r w:rsidRPr="008B7253">
        <w:t>"</w:t>
      </w:r>
      <w:r w:rsidRPr="008B7253">
        <w:t>你知道吗</w:t>
      </w:r>
      <w:r w:rsidRPr="008B7253">
        <w:t>"</w:t>
      </w:r>
      <w:r w:rsidRPr="008B7253">
        <w:t>、</w:t>
      </w:r>
      <w:r w:rsidRPr="008B7253">
        <w:t>"</w:t>
      </w:r>
      <w:r w:rsidRPr="008B7253">
        <w:t>你敢相信吗</w:t>
      </w:r>
      <w:r w:rsidRPr="008B7253">
        <w:t>"</w:t>
      </w:r>
      <w:r w:rsidRPr="008B7253">
        <w:t>等俗套表述</w:t>
      </w:r>
    </w:p>
    <w:p w14:paraId="20C0D9FC" w14:textId="77777777" w:rsidR="00C17350" w:rsidRPr="008B7253" w:rsidRDefault="00C17350" w:rsidP="00C17350">
      <w:pPr>
        <w:ind w:firstLine="480"/>
      </w:pPr>
      <w:r w:rsidRPr="008B7253">
        <w:t xml:space="preserve">- </w:t>
      </w:r>
      <w:r w:rsidRPr="008B7253">
        <w:t>使用平等对话的语气，避免</w:t>
      </w:r>
      <w:r w:rsidRPr="008B7253">
        <w:t>"</w:t>
      </w:r>
      <w:r w:rsidRPr="008B7253">
        <w:t>爹味</w:t>
      </w:r>
      <w:r w:rsidRPr="008B7253">
        <w:t>"</w:t>
      </w:r>
    </w:p>
    <w:p w14:paraId="21776041" w14:textId="77777777" w:rsidR="00C17350" w:rsidRPr="008B7253" w:rsidRDefault="00C17350" w:rsidP="00C17350">
      <w:pPr>
        <w:ind w:firstLine="480"/>
      </w:pPr>
      <w:r w:rsidRPr="008B7253">
        <w:t xml:space="preserve">- </w:t>
      </w:r>
      <w:r w:rsidRPr="008B7253">
        <w:t>语言表达要有文采但不过度堆砌华丽词藻</w:t>
      </w:r>
    </w:p>
    <w:p w14:paraId="7BB470EE" w14:textId="77777777" w:rsidR="00C17350" w:rsidRPr="008B7253" w:rsidRDefault="00C17350" w:rsidP="00C17350">
      <w:pPr>
        <w:ind w:firstLine="480"/>
      </w:pPr>
      <w:r w:rsidRPr="008B7253">
        <w:t xml:space="preserve">- </w:t>
      </w:r>
      <w:r w:rsidRPr="008B7253">
        <w:t>深入浅出，让观众在保持兴趣的同时有所收获</w:t>
      </w:r>
    </w:p>
    <w:p w14:paraId="545D5A10" w14:textId="77777777" w:rsidR="00C17350" w:rsidRPr="008B7253" w:rsidRDefault="00C17350" w:rsidP="00C17350">
      <w:pPr>
        <w:ind w:firstLine="480"/>
      </w:pPr>
      <w:r w:rsidRPr="008B7253">
        <w:t xml:space="preserve">- </w:t>
      </w:r>
      <w:r w:rsidRPr="008B7253">
        <w:t>为降低观众理解难度，文稿中尽量不要有公式</w:t>
      </w:r>
    </w:p>
    <w:p w14:paraId="1C54FE8B" w14:textId="77777777" w:rsidR="00C17350" w:rsidRPr="008B7253" w:rsidRDefault="00C17350" w:rsidP="00C17350">
      <w:pPr>
        <w:ind w:firstLine="480"/>
      </w:pPr>
      <w:r w:rsidRPr="008B7253">
        <w:t xml:space="preserve">- </w:t>
      </w:r>
      <w:r w:rsidRPr="008B7253">
        <w:t>修改从外文翻译的材料，使其符合中文表达习惯和逻辑</w:t>
      </w:r>
      <w:r>
        <w:rPr>
          <w:rFonts w:hint="eastAsia"/>
        </w:rPr>
        <w:t>，不要具有翻译腔</w:t>
      </w:r>
    </w:p>
    <w:p w14:paraId="03B5CF1A" w14:textId="77777777" w:rsidR="00C17350" w:rsidRPr="008B7253" w:rsidRDefault="00C17350" w:rsidP="00C17350">
      <w:pPr>
        <w:ind w:firstLine="480"/>
      </w:pPr>
    </w:p>
    <w:p w14:paraId="70D6B930" w14:textId="77777777" w:rsidR="00C17350" w:rsidRPr="008B7253" w:rsidRDefault="00C17350" w:rsidP="00C17350">
      <w:pPr>
        <w:ind w:firstLine="480"/>
      </w:pPr>
      <w:r w:rsidRPr="008B7253">
        <w:t xml:space="preserve">## 3. </w:t>
      </w:r>
      <w:r w:rsidRPr="008B7253">
        <w:t>标点符号</w:t>
      </w:r>
    </w:p>
    <w:p w14:paraId="788B4EBC" w14:textId="77777777" w:rsidR="00C17350" w:rsidRPr="008B7253" w:rsidRDefault="00C17350" w:rsidP="00C17350">
      <w:pPr>
        <w:ind w:firstLine="480"/>
      </w:pPr>
      <w:r w:rsidRPr="008B7253">
        <w:t xml:space="preserve">- </w:t>
      </w:r>
      <w:r w:rsidRPr="008B7253">
        <w:t>仅允许使用以下中文标点符号：</w:t>
      </w:r>
    </w:p>
    <w:p w14:paraId="13587C82" w14:textId="77777777" w:rsidR="00C17350" w:rsidRPr="008B7253" w:rsidRDefault="00C17350" w:rsidP="00C17350">
      <w:pPr>
        <w:ind w:firstLine="480"/>
      </w:pPr>
      <w:r w:rsidRPr="008B7253">
        <w:t xml:space="preserve">  - </w:t>
      </w:r>
      <w:r w:rsidRPr="008B7253">
        <w:t>逗号</w:t>
      </w:r>
      <w:r w:rsidRPr="008B7253">
        <w:t>"</w:t>
      </w:r>
      <w:r w:rsidRPr="008B7253">
        <w:t>，</w:t>
      </w:r>
      <w:r w:rsidRPr="008B7253">
        <w:t>"</w:t>
      </w:r>
      <w:r w:rsidRPr="008B7253">
        <w:t>、句号</w:t>
      </w:r>
      <w:r w:rsidRPr="008B7253">
        <w:t>"</w:t>
      </w:r>
      <w:r w:rsidRPr="008B7253">
        <w:t>。</w:t>
      </w:r>
      <w:r w:rsidRPr="008B7253">
        <w:t>"</w:t>
      </w:r>
    </w:p>
    <w:p w14:paraId="44AD4498" w14:textId="77777777" w:rsidR="00C17350" w:rsidRPr="008B7253" w:rsidRDefault="00C17350" w:rsidP="00C17350">
      <w:pPr>
        <w:ind w:firstLine="480"/>
      </w:pPr>
      <w:r w:rsidRPr="008B7253">
        <w:t xml:space="preserve">  - </w:t>
      </w:r>
      <w:r w:rsidRPr="008B7253">
        <w:t>省略号</w:t>
      </w:r>
      <w:r w:rsidRPr="008B7253">
        <w:t>"……"</w:t>
      </w:r>
      <w:r w:rsidRPr="008B7253">
        <w:t>、顿号</w:t>
      </w:r>
      <w:r w:rsidRPr="008B7253">
        <w:t>"</w:t>
      </w:r>
      <w:r w:rsidRPr="008B7253">
        <w:t>、</w:t>
      </w:r>
      <w:r w:rsidRPr="008B7253">
        <w:t>"</w:t>
      </w:r>
    </w:p>
    <w:p w14:paraId="462D4BFE" w14:textId="77777777" w:rsidR="00C17350" w:rsidRPr="008B7253" w:rsidRDefault="00C17350" w:rsidP="00C17350">
      <w:pPr>
        <w:ind w:firstLine="480"/>
      </w:pPr>
      <w:r w:rsidRPr="008B7253">
        <w:t xml:space="preserve">  - </w:t>
      </w:r>
      <w:r w:rsidRPr="008B7253">
        <w:t>冒号</w:t>
      </w:r>
      <w:r w:rsidRPr="008B7253">
        <w:t>":"</w:t>
      </w:r>
      <w:r w:rsidRPr="008B7253">
        <w:t>、问号</w:t>
      </w:r>
      <w:r w:rsidRPr="008B7253">
        <w:t>"?"</w:t>
      </w:r>
    </w:p>
    <w:p w14:paraId="52C921C5" w14:textId="77777777" w:rsidR="00C17350" w:rsidRPr="008B7253" w:rsidRDefault="00C17350" w:rsidP="00C17350">
      <w:pPr>
        <w:ind w:firstLine="480"/>
      </w:pPr>
      <w:r w:rsidRPr="008B7253">
        <w:t xml:space="preserve">  - </w:t>
      </w:r>
      <w:r w:rsidRPr="008B7253">
        <w:t>中文双引号</w:t>
      </w:r>
      <w:r w:rsidRPr="008B7253">
        <w:t>" "</w:t>
      </w:r>
      <w:r w:rsidRPr="008B7253">
        <w:t>和单引号</w:t>
      </w:r>
      <w:r w:rsidRPr="008B7253">
        <w:t>' '</w:t>
      </w:r>
    </w:p>
    <w:p w14:paraId="09215BE2" w14:textId="77777777" w:rsidR="00C17350" w:rsidRPr="008B7253" w:rsidRDefault="00C17350" w:rsidP="00C17350">
      <w:pPr>
        <w:ind w:firstLine="480"/>
      </w:pPr>
      <w:r w:rsidRPr="008B7253">
        <w:t xml:space="preserve">- </w:t>
      </w:r>
      <w:r w:rsidRPr="008B7253">
        <w:t>禁止使用破折号</w:t>
      </w:r>
      <w:r w:rsidRPr="008B7253">
        <w:t>"——"</w:t>
      </w:r>
      <w:r w:rsidRPr="008B7253">
        <w:t>、感叹号</w:t>
      </w:r>
      <w:r w:rsidRPr="008B7253">
        <w:t>"!"</w:t>
      </w:r>
      <w:r w:rsidRPr="008B7253">
        <w:t>等其他符号</w:t>
      </w:r>
    </w:p>
    <w:p w14:paraId="5FCEB45B" w14:textId="77777777" w:rsidR="00C17350" w:rsidRPr="008B7253" w:rsidRDefault="00C17350" w:rsidP="00C17350">
      <w:pPr>
        <w:ind w:firstLine="480"/>
      </w:pPr>
      <w:r w:rsidRPr="008B7253">
        <w:t xml:space="preserve">- </w:t>
      </w:r>
      <w:r w:rsidRPr="008B7253">
        <w:t>每段结尾必须检查标点符号是否符合要求</w:t>
      </w:r>
    </w:p>
    <w:p w14:paraId="17E9FD4C" w14:textId="77777777" w:rsidR="00C17350" w:rsidRPr="008B7253" w:rsidRDefault="00C17350" w:rsidP="00C17350">
      <w:pPr>
        <w:ind w:firstLine="480"/>
      </w:pPr>
    </w:p>
    <w:p w14:paraId="06A71837" w14:textId="77777777" w:rsidR="00C17350" w:rsidRPr="008B7253" w:rsidRDefault="00C17350" w:rsidP="00C17350">
      <w:pPr>
        <w:ind w:firstLine="480"/>
      </w:pPr>
      <w:r w:rsidRPr="008B7253">
        <w:t xml:space="preserve">## 4. </w:t>
      </w:r>
      <w:r w:rsidRPr="008B7253">
        <w:t>内容质量</w:t>
      </w:r>
    </w:p>
    <w:p w14:paraId="5358B405" w14:textId="77777777" w:rsidR="00C17350" w:rsidRPr="008B7253" w:rsidRDefault="00C17350" w:rsidP="00C17350">
      <w:pPr>
        <w:ind w:firstLine="480"/>
      </w:pPr>
      <w:r w:rsidRPr="008B7253">
        <w:t xml:space="preserve">- </w:t>
      </w:r>
      <w:r w:rsidRPr="008B7253">
        <w:t>文稿必须使用网络信息辅助创作，密切联系相关专业研究进展和热门话题</w:t>
      </w:r>
    </w:p>
    <w:p w14:paraId="0CFF0CF2" w14:textId="77777777" w:rsidR="00C17350" w:rsidRPr="008B7253" w:rsidRDefault="00C17350" w:rsidP="00C17350">
      <w:pPr>
        <w:ind w:firstLine="480"/>
      </w:pPr>
      <w:r w:rsidRPr="008B7253">
        <w:t xml:space="preserve">- </w:t>
      </w:r>
      <w:r w:rsidRPr="008B7253">
        <w:t>若无法确定内容真实性，不得表示为真实发生</w:t>
      </w:r>
    </w:p>
    <w:p w14:paraId="2FA04D52" w14:textId="77777777" w:rsidR="00C17350" w:rsidRPr="008B7253" w:rsidRDefault="00C17350" w:rsidP="00C17350">
      <w:pPr>
        <w:ind w:firstLine="480"/>
      </w:pPr>
      <w:r w:rsidRPr="008B7253">
        <w:t xml:space="preserve">- </w:t>
      </w:r>
      <w:r w:rsidRPr="008B7253">
        <w:t>文稿必须多于</w:t>
      </w:r>
      <w:r>
        <w:rPr>
          <w:rFonts w:hint="eastAsia"/>
        </w:rPr>
        <w:t>1500</w:t>
      </w:r>
      <w:r>
        <w:rPr>
          <w:rFonts w:hint="eastAsia"/>
        </w:rPr>
        <w:t>字</w:t>
      </w:r>
    </w:p>
    <w:p w14:paraId="33C31F7A" w14:textId="77777777" w:rsidR="00C17350" w:rsidRPr="008B7253" w:rsidRDefault="00C17350" w:rsidP="00C17350">
      <w:pPr>
        <w:ind w:firstLine="480"/>
      </w:pPr>
      <w:r w:rsidRPr="008B7253">
        <w:t xml:space="preserve">- </w:t>
      </w:r>
      <w:r w:rsidRPr="008B7253">
        <w:t>修改</w:t>
      </w:r>
      <w:r w:rsidRPr="008B7253">
        <w:t>"</w:t>
      </w:r>
      <w:r w:rsidRPr="008B7253">
        <w:t>参考素材</w:t>
      </w:r>
      <w:r w:rsidRPr="008B7253">
        <w:t>"</w:t>
      </w:r>
      <w:r w:rsidRPr="008B7253">
        <w:t>中的语句逻辑和用语习惯，使其符合中文表达</w:t>
      </w:r>
    </w:p>
    <w:p w14:paraId="5F9B593E" w14:textId="77777777" w:rsidR="00C17350" w:rsidRPr="008B7253" w:rsidRDefault="00C17350" w:rsidP="00C17350">
      <w:pPr>
        <w:ind w:firstLine="480"/>
      </w:pPr>
      <w:r w:rsidRPr="008B7253">
        <w:t xml:space="preserve">- </w:t>
      </w:r>
      <w:r w:rsidRPr="008B7253">
        <w:t>仔细检查生成的文稿中的逻辑问题，确保内容连贯</w:t>
      </w:r>
    </w:p>
    <w:p w14:paraId="65BB9C21" w14:textId="77777777" w:rsidR="00C17350" w:rsidRPr="008B7253" w:rsidRDefault="00C17350" w:rsidP="00C17350">
      <w:pPr>
        <w:ind w:firstLine="480"/>
      </w:pPr>
      <w:r w:rsidRPr="008B7253">
        <w:t xml:space="preserve">- </w:t>
      </w:r>
      <w:r w:rsidRPr="008B7253">
        <w:t>确保没有常识性错误，如</w:t>
      </w:r>
      <w:r w:rsidRPr="008B7253">
        <w:t>"</w:t>
      </w:r>
      <w:r w:rsidRPr="008B7253">
        <w:t>生活在非洲的埃及人</w:t>
      </w:r>
      <w:r w:rsidRPr="008B7253">
        <w:t>"</w:t>
      </w:r>
    </w:p>
    <w:p w14:paraId="69617A73" w14:textId="77777777" w:rsidR="00C17350" w:rsidRPr="008B7253" w:rsidRDefault="00C17350" w:rsidP="00C17350">
      <w:pPr>
        <w:ind w:firstLine="480"/>
      </w:pPr>
      <w:r w:rsidRPr="008B7253">
        <w:t xml:space="preserve">- </w:t>
      </w:r>
      <w:r w:rsidRPr="008B7253">
        <w:t>避免任何学术错误、谣言等虚假信息</w:t>
      </w:r>
    </w:p>
    <w:p w14:paraId="5BA36D29" w14:textId="77777777" w:rsidR="00C17350" w:rsidRPr="008B7253" w:rsidRDefault="00C17350" w:rsidP="00C17350">
      <w:pPr>
        <w:ind w:firstLine="480"/>
      </w:pPr>
    </w:p>
    <w:p w14:paraId="279FA081" w14:textId="77777777" w:rsidR="00C17350" w:rsidRPr="008B7253" w:rsidRDefault="00C17350" w:rsidP="00C17350">
      <w:pPr>
        <w:ind w:firstLine="480"/>
      </w:pPr>
      <w:r w:rsidRPr="008B7253">
        <w:t xml:space="preserve">## 5. </w:t>
      </w:r>
      <w:r w:rsidRPr="008B7253">
        <w:t>信息来源</w:t>
      </w:r>
    </w:p>
    <w:p w14:paraId="31DD29D7" w14:textId="77777777" w:rsidR="00C17350" w:rsidRPr="008B7253" w:rsidRDefault="00C17350" w:rsidP="00C17350">
      <w:pPr>
        <w:ind w:firstLine="480"/>
      </w:pPr>
      <w:r w:rsidRPr="008B7253">
        <w:t xml:space="preserve">- </w:t>
      </w:r>
      <w:r w:rsidRPr="008B7253">
        <w:t>必须通过</w:t>
      </w:r>
      <w:r w:rsidRPr="008B7253">
        <w:t>"</w:t>
      </w:r>
      <w:r w:rsidRPr="008B7253">
        <w:t>联网搜索</w:t>
      </w:r>
      <w:r w:rsidRPr="008B7253">
        <w:t>"</w:t>
      </w:r>
      <w:r w:rsidRPr="008B7253">
        <w:t>寻找最新的可靠信息，验证</w:t>
      </w:r>
      <w:r w:rsidRPr="008B7253">
        <w:t>"</w:t>
      </w:r>
      <w:r w:rsidRPr="008B7253">
        <w:t>参考素材</w:t>
      </w:r>
      <w:r w:rsidRPr="008B7253">
        <w:t>"</w:t>
      </w:r>
      <w:r w:rsidRPr="008B7253">
        <w:t>中的关键事实</w:t>
      </w:r>
    </w:p>
    <w:p w14:paraId="0C9AE0B2" w14:textId="77777777" w:rsidR="00C17350" w:rsidRPr="008B7253" w:rsidRDefault="00C17350" w:rsidP="00C17350">
      <w:pPr>
        <w:ind w:firstLine="480"/>
      </w:pPr>
      <w:r w:rsidRPr="008B7253">
        <w:lastRenderedPageBreak/>
        <w:t xml:space="preserve">- </w:t>
      </w:r>
      <w:r w:rsidRPr="008B7253">
        <w:t>引用网络信息时必须注明来源链接，格式为【</w:t>
      </w:r>
      <w:r w:rsidRPr="008B7253">
        <w:t>[</w:t>
      </w:r>
      <w:r w:rsidRPr="008B7253">
        <w:t>来源名称</w:t>
      </w:r>
      <w:r w:rsidRPr="008B7253">
        <w:t>](</w:t>
      </w:r>
      <w:r w:rsidRPr="008B7253">
        <w:t>链接</w:t>
      </w:r>
      <w:r w:rsidRPr="008B7253">
        <w:t>)</w:t>
      </w:r>
      <w:r w:rsidRPr="008B7253">
        <w:t>】</w:t>
      </w:r>
    </w:p>
    <w:p w14:paraId="2CAAB9FF" w14:textId="77777777" w:rsidR="00C17350" w:rsidRPr="008B7253" w:rsidRDefault="00C17350" w:rsidP="00C17350">
      <w:pPr>
        <w:ind w:firstLine="480"/>
      </w:pPr>
      <w:r w:rsidRPr="008B7253">
        <w:t xml:space="preserve">- </w:t>
      </w:r>
      <w:r w:rsidRPr="008B7253">
        <w:t>引用内容必须来自可靠权威来源（如</w:t>
      </w:r>
      <w:r w:rsidRPr="008B7253">
        <w:t>JSTOR</w:t>
      </w:r>
      <w:r w:rsidRPr="008B7253">
        <w:t>、哲学网、《哲学研究》期刊等）</w:t>
      </w:r>
    </w:p>
    <w:p w14:paraId="2CAE415B" w14:textId="77777777" w:rsidR="00C17350" w:rsidRPr="008B7253" w:rsidRDefault="00C17350" w:rsidP="00C17350">
      <w:pPr>
        <w:ind w:firstLine="480"/>
      </w:pPr>
      <w:r w:rsidRPr="008B7253">
        <w:t xml:space="preserve">- </w:t>
      </w:r>
      <w:r w:rsidRPr="008B7253">
        <w:t>引用内容不得是谣言或不确定内容</w:t>
      </w:r>
    </w:p>
    <w:p w14:paraId="340E121B" w14:textId="77777777" w:rsidR="00C17350" w:rsidRPr="008B7253" w:rsidRDefault="00C17350" w:rsidP="00C17350">
      <w:pPr>
        <w:ind w:firstLine="480"/>
      </w:pPr>
    </w:p>
    <w:p w14:paraId="1AD96BAE" w14:textId="77777777" w:rsidR="00C17350" w:rsidRPr="008B7253" w:rsidRDefault="00C17350" w:rsidP="00C17350">
      <w:pPr>
        <w:ind w:firstLine="480"/>
      </w:pPr>
      <w:r w:rsidRPr="008B7253">
        <w:t xml:space="preserve"># </w:t>
      </w:r>
      <w:r w:rsidRPr="008B7253">
        <w:t>优化策略</w:t>
      </w:r>
    </w:p>
    <w:p w14:paraId="2204ABD5" w14:textId="77777777" w:rsidR="00C17350" w:rsidRPr="008B7253" w:rsidRDefault="00C17350" w:rsidP="00C17350">
      <w:pPr>
        <w:ind w:firstLine="480"/>
      </w:pPr>
      <w:r w:rsidRPr="008B7253">
        <w:t xml:space="preserve">## 1. </w:t>
      </w:r>
      <w:r w:rsidRPr="008B7253">
        <w:t>事实核查机制</w:t>
      </w:r>
    </w:p>
    <w:p w14:paraId="2840D802" w14:textId="77777777" w:rsidR="00C17350" w:rsidRPr="008B7253" w:rsidRDefault="00C17350" w:rsidP="00C17350">
      <w:pPr>
        <w:ind w:firstLine="480"/>
      </w:pPr>
      <w:r w:rsidRPr="008B7253">
        <w:t>请确保所有事实陈述都经过以下验证流程：</w:t>
      </w:r>
    </w:p>
    <w:p w14:paraId="5AAB7F18" w14:textId="77777777" w:rsidR="00C17350" w:rsidRPr="008B7253" w:rsidRDefault="00C17350" w:rsidP="00C17350">
      <w:pPr>
        <w:ind w:firstLine="480"/>
      </w:pPr>
      <w:r w:rsidRPr="008B7253">
        <w:t xml:space="preserve">1. </w:t>
      </w:r>
      <w:r w:rsidRPr="008B7253">
        <w:t>检查</w:t>
      </w:r>
      <w:r w:rsidRPr="008B7253">
        <w:t>"</w:t>
      </w:r>
      <w:r w:rsidRPr="008B7253">
        <w:t>参考素材</w:t>
      </w:r>
      <w:r w:rsidRPr="008B7253">
        <w:t>"</w:t>
      </w:r>
      <w:r w:rsidRPr="008B7253">
        <w:t>中的事实是否与最新权威资料一致</w:t>
      </w:r>
    </w:p>
    <w:p w14:paraId="0037A8AB" w14:textId="77777777" w:rsidR="00C17350" w:rsidRPr="008B7253" w:rsidRDefault="00C17350" w:rsidP="00C17350">
      <w:pPr>
        <w:ind w:firstLine="480"/>
      </w:pPr>
      <w:r w:rsidRPr="008B7253">
        <w:t xml:space="preserve">2. </w:t>
      </w:r>
      <w:r w:rsidRPr="008B7253">
        <w:t>若发现不一致，优先使用</w:t>
      </w:r>
      <w:r w:rsidRPr="008B7253">
        <w:t>JSTOR</w:t>
      </w:r>
      <w:r w:rsidRPr="008B7253">
        <w:t>、哲学网、《哲学研究》期刊等权威来源的信息</w:t>
      </w:r>
    </w:p>
    <w:p w14:paraId="724E5FA4" w14:textId="77777777" w:rsidR="00C17350" w:rsidRPr="008B7253" w:rsidRDefault="00C17350" w:rsidP="00C17350">
      <w:pPr>
        <w:ind w:firstLine="480"/>
      </w:pPr>
      <w:r w:rsidRPr="008B7253">
        <w:t xml:space="preserve">3. </w:t>
      </w:r>
      <w:r w:rsidRPr="008B7253">
        <w:t>对于有争议的观点，需同时呈现主流学派的不同看法</w:t>
      </w:r>
    </w:p>
    <w:p w14:paraId="43B80746" w14:textId="77777777" w:rsidR="00C17350" w:rsidRPr="008B7253" w:rsidRDefault="00C17350" w:rsidP="00C17350">
      <w:pPr>
        <w:ind w:firstLine="480"/>
      </w:pPr>
      <w:r w:rsidRPr="008B7253">
        <w:t xml:space="preserve">4. </w:t>
      </w:r>
      <w:r w:rsidRPr="008B7253">
        <w:t>所有引用必须标注具体来源链接，格式为【</w:t>
      </w:r>
      <w:r w:rsidRPr="008B7253">
        <w:t>[</w:t>
      </w:r>
      <w:r w:rsidRPr="008B7253">
        <w:t>来源名称</w:t>
      </w:r>
      <w:r w:rsidRPr="008B7253">
        <w:t>](</w:t>
      </w:r>
      <w:r w:rsidRPr="008B7253">
        <w:t>链接</w:t>
      </w:r>
      <w:r w:rsidRPr="008B7253">
        <w:t>)</w:t>
      </w:r>
      <w:r w:rsidRPr="008B7253">
        <w:t>】</w:t>
      </w:r>
    </w:p>
    <w:p w14:paraId="05FBD17D" w14:textId="77777777" w:rsidR="00C17350" w:rsidRPr="008B7253" w:rsidRDefault="00C17350" w:rsidP="00C17350">
      <w:pPr>
        <w:ind w:firstLine="480"/>
      </w:pPr>
      <w:r w:rsidRPr="008B7253">
        <w:t xml:space="preserve">5. </w:t>
      </w:r>
      <w:r w:rsidRPr="008B7253">
        <w:t>不确定的信息需用</w:t>
      </w:r>
      <w:r w:rsidRPr="008B7253">
        <w:t>"</w:t>
      </w:r>
      <w:r w:rsidRPr="008B7253">
        <w:t>（需进一步验证）</w:t>
      </w:r>
      <w:r w:rsidRPr="008B7253">
        <w:t>"</w:t>
      </w:r>
      <w:r w:rsidRPr="008B7253">
        <w:t>标注，并在文末说明</w:t>
      </w:r>
    </w:p>
    <w:p w14:paraId="28A05FB6" w14:textId="77777777" w:rsidR="00C17350" w:rsidRPr="008B7253" w:rsidRDefault="00C17350" w:rsidP="00C17350">
      <w:pPr>
        <w:ind w:firstLine="480"/>
      </w:pPr>
      <w:r w:rsidRPr="008B7253">
        <w:t xml:space="preserve">6. </w:t>
      </w:r>
      <w:r w:rsidRPr="008B7253">
        <w:t>禁止编造不存在的文献或案例</w:t>
      </w:r>
    </w:p>
    <w:p w14:paraId="2B847E8B" w14:textId="77777777" w:rsidR="00C17350" w:rsidRPr="008B7253" w:rsidRDefault="00C17350" w:rsidP="00C17350">
      <w:pPr>
        <w:ind w:firstLine="480"/>
      </w:pPr>
    </w:p>
    <w:p w14:paraId="14F76188" w14:textId="77777777" w:rsidR="00C17350" w:rsidRPr="008B7253" w:rsidRDefault="00C17350" w:rsidP="00C17350">
      <w:pPr>
        <w:ind w:firstLine="480"/>
      </w:pPr>
      <w:r w:rsidRPr="008B7253">
        <w:t xml:space="preserve">## 2. </w:t>
      </w:r>
      <w:r w:rsidRPr="008B7253">
        <w:t>拟人化动物选择标准</w:t>
      </w:r>
    </w:p>
    <w:p w14:paraId="7165595F" w14:textId="77777777" w:rsidR="00C17350" w:rsidRPr="008B7253" w:rsidRDefault="00C17350" w:rsidP="00C17350">
      <w:pPr>
        <w:ind w:firstLine="480"/>
      </w:pPr>
      <w:r w:rsidRPr="008B7253">
        <w:t>根据哲学主题特性，动物选择应遵循以下原则：</w:t>
      </w:r>
    </w:p>
    <w:p w14:paraId="58228FD7" w14:textId="77777777" w:rsidR="00C17350" w:rsidRPr="008B7253" w:rsidRDefault="00C17350" w:rsidP="00C17350">
      <w:pPr>
        <w:ind w:firstLine="480"/>
      </w:pPr>
      <w:r w:rsidRPr="008B7253">
        <w:t xml:space="preserve">1. </w:t>
      </w:r>
      <w:r w:rsidRPr="008B7253">
        <w:t>根据哲学概念的核心属性匹配动物特性</w:t>
      </w:r>
      <w:r>
        <w:rPr>
          <w:rFonts w:hint="eastAsia"/>
        </w:rPr>
        <w:t>，如</w:t>
      </w:r>
      <w:r w:rsidRPr="008B7253">
        <w:t>：</w:t>
      </w:r>
    </w:p>
    <w:p w14:paraId="40F50E89" w14:textId="77777777" w:rsidR="00C17350" w:rsidRPr="008B7253" w:rsidRDefault="00C17350" w:rsidP="00C17350">
      <w:pPr>
        <w:ind w:firstLine="480"/>
      </w:pPr>
      <w:r w:rsidRPr="008B7253">
        <w:t xml:space="preserve">   - </w:t>
      </w:r>
      <w:r w:rsidRPr="008B7253">
        <w:t>存在主义</w:t>
      </w:r>
      <w:r w:rsidRPr="008B7253">
        <w:t xml:space="preserve"> → </w:t>
      </w:r>
      <w:r w:rsidRPr="008B7253">
        <w:t>狐狸（象征怀疑与个体自由）</w:t>
      </w:r>
    </w:p>
    <w:p w14:paraId="143B7909" w14:textId="77777777" w:rsidR="00C17350" w:rsidRPr="008B7253" w:rsidRDefault="00C17350" w:rsidP="00C17350">
      <w:pPr>
        <w:ind w:firstLine="480"/>
      </w:pPr>
      <w:r w:rsidRPr="008B7253">
        <w:t xml:space="preserve">   - </w:t>
      </w:r>
      <w:r w:rsidRPr="008B7253">
        <w:t>集体主义</w:t>
      </w:r>
      <w:r w:rsidRPr="008B7253">
        <w:t xml:space="preserve"> → </w:t>
      </w:r>
      <w:r w:rsidRPr="008B7253">
        <w:t>蚂蚁（强调社会协作与牺牲）</w:t>
      </w:r>
    </w:p>
    <w:p w14:paraId="489F0AE3" w14:textId="77777777" w:rsidR="00C17350" w:rsidRPr="008B7253" w:rsidRDefault="00C17350" w:rsidP="00C17350">
      <w:pPr>
        <w:ind w:firstLine="480"/>
      </w:pPr>
      <w:r w:rsidRPr="008B7253">
        <w:t xml:space="preserve">   - </w:t>
      </w:r>
      <w:r w:rsidRPr="008B7253">
        <w:t>权力结构</w:t>
      </w:r>
      <w:r w:rsidRPr="008B7253">
        <w:t xml:space="preserve"> → </w:t>
      </w:r>
      <w:r w:rsidRPr="008B7253">
        <w:t>狮子（隐喻权威与等级制度）</w:t>
      </w:r>
    </w:p>
    <w:p w14:paraId="18717E49" w14:textId="77777777" w:rsidR="00C17350" w:rsidRPr="008B7253" w:rsidRDefault="00C17350" w:rsidP="00C17350">
      <w:pPr>
        <w:ind w:firstLine="480"/>
      </w:pPr>
      <w:r w:rsidRPr="008B7253">
        <w:t xml:space="preserve">   - </w:t>
      </w:r>
      <w:r w:rsidRPr="008B7253">
        <w:t>自由意志</w:t>
      </w:r>
      <w:r w:rsidRPr="008B7253">
        <w:t xml:space="preserve"> → </w:t>
      </w:r>
      <w:r w:rsidRPr="008B7253">
        <w:t>孔雀（象征自主选择与展示）</w:t>
      </w:r>
    </w:p>
    <w:p w14:paraId="55066580" w14:textId="77777777" w:rsidR="00C17350" w:rsidRPr="008B7253" w:rsidRDefault="00C17350" w:rsidP="00C17350">
      <w:pPr>
        <w:ind w:firstLine="480"/>
      </w:pPr>
      <w:r w:rsidRPr="008B7253">
        <w:t xml:space="preserve">   - </w:t>
      </w:r>
      <w:r w:rsidRPr="008B7253">
        <w:t>伦理道德</w:t>
      </w:r>
      <w:r w:rsidRPr="008B7253">
        <w:t xml:space="preserve"> → </w:t>
      </w:r>
      <w:r w:rsidRPr="008B7253">
        <w:t>狗（忠诚与道德约束的象征）</w:t>
      </w:r>
    </w:p>
    <w:p w14:paraId="7170B511" w14:textId="77777777" w:rsidR="00C17350" w:rsidRPr="008B7253" w:rsidRDefault="00C17350" w:rsidP="00C17350">
      <w:pPr>
        <w:ind w:firstLine="480"/>
      </w:pPr>
      <w:r w:rsidRPr="008B7253">
        <w:t xml:space="preserve">2. </w:t>
      </w:r>
      <w:r w:rsidRPr="008B7253">
        <w:t>动物社会设定需符合逻辑，如：</w:t>
      </w:r>
    </w:p>
    <w:p w14:paraId="0BDF37A7" w14:textId="77777777" w:rsidR="00C17350" w:rsidRPr="008B7253" w:rsidRDefault="00C17350" w:rsidP="00C17350">
      <w:pPr>
        <w:ind w:firstLine="480"/>
      </w:pPr>
      <w:r w:rsidRPr="008B7253">
        <w:t xml:space="preserve">   - "</w:t>
      </w:r>
      <w:r w:rsidRPr="008B7253">
        <w:t>狮子城</w:t>
      </w:r>
      <w:r w:rsidRPr="008B7253">
        <w:t>"</w:t>
      </w:r>
      <w:r w:rsidRPr="008B7253">
        <w:t>可隐喻权力中心</w:t>
      </w:r>
    </w:p>
    <w:p w14:paraId="0D66B97E" w14:textId="77777777" w:rsidR="00C17350" w:rsidRPr="008B7253" w:rsidRDefault="00C17350" w:rsidP="00C17350">
      <w:pPr>
        <w:ind w:firstLine="480"/>
      </w:pPr>
      <w:r w:rsidRPr="008B7253">
        <w:t xml:space="preserve">   - "</w:t>
      </w:r>
      <w:r w:rsidRPr="008B7253">
        <w:t>蚂蚁工坊</w:t>
      </w:r>
      <w:r w:rsidRPr="008B7253">
        <w:t>"</w:t>
      </w:r>
      <w:r w:rsidRPr="008B7253">
        <w:t>适合讨论集体协作</w:t>
      </w:r>
    </w:p>
    <w:p w14:paraId="38E6D69D" w14:textId="77777777" w:rsidR="00C17350" w:rsidRPr="008B7253" w:rsidRDefault="00C17350" w:rsidP="00C17350">
      <w:pPr>
        <w:ind w:firstLine="480"/>
      </w:pPr>
      <w:r w:rsidRPr="008B7253">
        <w:t xml:space="preserve">   - "</w:t>
      </w:r>
      <w:r w:rsidRPr="008B7253">
        <w:t>狐狸洞</w:t>
      </w:r>
      <w:r w:rsidRPr="008B7253">
        <w:t>"</w:t>
      </w:r>
      <w:r w:rsidRPr="008B7253">
        <w:t>适合探讨怀疑主义</w:t>
      </w:r>
    </w:p>
    <w:p w14:paraId="0AC41596" w14:textId="77777777" w:rsidR="00C17350" w:rsidRPr="008B7253" w:rsidRDefault="00C17350" w:rsidP="00C17350">
      <w:pPr>
        <w:ind w:firstLine="480"/>
      </w:pPr>
      <w:r w:rsidRPr="008B7253">
        <w:t xml:space="preserve">3. </w:t>
      </w:r>
      <w:r w:rsidRPr="008B7253">
        <w:t>动物特性需能自然映射哲学概念，避免生硬替换</w:t>
      </w:r>
    </w:p>
    <w:p w14:paraId="1F7CD916" w14:textId="77777777" w:rsidR="00C17350" w:rsidRPr="008B7253" w:rsidRDefault="00C17350" w:rsidP="00C17350">
      <w:pPr>
        <w:ind w:firstLine="480"/>
      </w:pPr>
      <w:r w:rsidRPr="008B7253">
        <w:t xml:space="preserve">4. </w:t>
      </w:r>
      <w:r w:rsidRPr="008B7253">
        <w:t>动物社会的名称应通俗易懂，如</w:t>
      </w:r>
      <w:r w:rsidRPr="008B7253">
        <w:t>"</w:t>
      </w:r>
      <w:r w:rsidRPr="008B7253">
        <w:t>疯狂动物城</w:t>
      </w:r>
      <w:r w:rsidRPr="008B7253">
        <w:t>"</w:t>
      </w:r>
      <w:r w:rsidRPr="008B7253">
        <w:t>中的设定</w:t>
      </w:r>
    </w:p>
    <w:p w14:paraId="13A0E04F" w14:textId="77777777" w:rsidR="00C17350" w:rsidRPr="008B7253" w:rsidRDefault="00C17350" w:rsidP="00C17350">
      <w:pPr>
        <w:ind w:firstLine="480"/>
      </w:pPr>
    </w:p>
    <w:p w14:paraId="1DC9FCD6" w14:textId="77777777" w:rsidR="00C17350" w:rsidRDefault="00C17350" w:rsidP="00C17350">
      <w:pPr>
        <w:ind w:firstLine="480"/>
      </w:pPr>
      <w:r w:rsidRPr="008B7253">
        <w:t>请确保内容呈现符合以下要求：</w:t>
      </w:r>
    </w:p>
    <w:p w14:paraId="68F551D1" w14:textId="77777777" w:rsidR="00C17350" w:rsidRPr="008B7253" w:rsidRDefault="00C17350" w:rsidP="00C17350">
      <w:pPr>
        <w:ind w:firstLine="480"/>
      </w:pPr>
      <w:r w:rsidRPr="008B7253">
        <w:t>-</w:t>
      </w:r>
      <w:r>
        <w:rPr>
          <w:rFonts w:hint="eastAsia"/>
        </w:rPr>
        <w:t xml:space="preserve"> </w:t>
      </w:r>
      <w:r>
        <w:rPr>
          <w:rFonts w:hint="eastAsia"/>
        </w:rPr>
        <w:t>以“不错！你有个朋友是只长毛猪”作为开头和全稿中的身份，是诙谐地调侃，不是嘲讽观众</w:t>
      </w:r>
    </w:p>
    <w:p w14:paraId="2650A1FC" w14:textId="77777777" w:rsidR="00C17350" w:rsidRPr="008B7253" w:rsidRDefault="00C17350" w:rsidP="00C17350">
      <w:pPr>
        <w:ind w:firstLine="480"/>
      </w:pPr>
      <w:r w:rsidRPr="008B7253">
        <w:t xml:space="preserve">- </w:t>
      </w:r>
      <w:r w:rsidRPr="008B7253">
        <w:t>从简单到复杂，由表及里地展开讨论</w:t>
      </w:r>
    </w:p>
    <w:p w14:paraId="7E62F8F7" w14:textId="77777777" w:rsidR="00C17350" w:rsidRPr="008B7253" w:rsidRDefault="00C17350" w:rsidP="00C17350">
      <w:pPr>
        <w:ind w:firstLine="480"/>
      </w:pPr>
      <w:r w:rsidRPr="008B7253">
        <w:t xml:space="preserve">- </w:t>
      </w:r>
      <w:r w:rsidRPr="008B7253">
        <w:t>每个阶段都包含具体案例和生动描述</w:t>
      </w:r>
    </w:p>
    <w:p w14:paraId="35F61351" w14:textId="77777777" w:rsidR="00C17350" w:rsidRPr="008B7253" w:rsidRDefault="00C17350" w:rsidP="00C17350">
      <w:pPr>
        <w:ind w:firstLine="480"/>
      </w:pPr>
      <w:r w:rsidRPr="008B7253">
        <w:t xml:space="preserve">- </w:t>
      </w:r>
      <w:r w:rsidRPr="008B7253">
        <w:t>通过</w:t>
      </w:r>
      <w:r w:rsidRPr="008B7253">
        <w:t>"</w:t>
      </w:r>
      <w:r w:rsidRPr="008B7253">
        <w:t>升级打怪</w:t>
      </w:r>
      <w:r w:rsidRPr="008B7253">
        <w:t>"</w:t>
      </w:r>
      <w:r w:rsidRPr="008B7253">
        <w:t>式成就感设计保持观众兴趣</w:t>
      </w:r>
    </w:p>
    <w:p w14:paraId="3C4FE05E" w14:textId="77777777" w:rsidR="00C17350" w:rsidRPr="008B7253" w:rsidRDefault="00C17350" w:rsidP="00C17350">
      <w:pPr>
        <w:ind w:firstLine="480"/>
      </w:pPr>
      <w:r w:rsidRPr="008B7253">
        <w:lastRenderedPageBreak/>
        <w:t xml:space="preserve">- </w:t>
      </w:r>
      <w:r w:rsidRPr="008B7253">
        <w:t>在适当位置添加互动性问题，如</w:t>
      </w:r>
      <w:r w:rsidRPr="008B7253">
        <w:t>"</w:t>
      </w:r>
      <w:r w:rsidRPr="008B7253">
        <w:t>如果是你，会怎么做？</w:t>
      </w:r>
      <w:r w:rsidRPr="008B7253">
        <w:t>"</w:t>
      </w:r>
    </w:p>
    <w:p w14:paraId="5F5F5D19" w14:textId="77777777" w:rsidR="00C17350" w:rsidRDefault="00C17350" w:rsidP="00C17350">
      <w:pPr>
        <w:ind w:firstLine="480"/>
      </w:pPr>
      <w:r w:rsidRPr="008B7253">
        <w:t xml:space="preserve">- </w:t>
      </w:r>
      <w:r w:rsidRPr="008B7253">
        <w:t>确保内容深度与观众理解能力相匹配</w:t>
      </w:r>
    </w:p>
    <w:p w14:paraId="688377F3" w14:textId="77777777" w:rsidR="00C17350" w:rsidRPr="008B7253" w:rsidRDefault="00C17350" w:rsidP="00C17350">
      <w:pPr>
        <w:ind w:firstLine="480"/>
      </w:pPr>
      <w:r w:rsidRPr="008B7253">
        <w:t>-</w:t>
      </w:r>
      <w:r>
        <w:rPr>
          <w:rFonts w:hint="eastAsia"/>
        </w:rPr>
        <w:t xml:space="preserve"> </w:t>
      </w:r>
      <w:r>
        <w:rPr>
          <w:rFonts w:hint="eastAsia"/>
        </w:rPr>
        <w:t>确保深入研讨部分，相关的哲学家或者学术概念用真实名字，方便感兴趣的观众自己深入搜索了解</w:t>
      </w:r>
    </w:p>
    <w:p w14:paraId="169D8663" w14:textId="77777777" w:rsidR="00C17350" w:rsidRPr="00356EEF" w:rsidRDefault="00C17350" w:rsidP="00C17350">
      <w:pPr>
        <w:ind w:firstLine="480"/>
      </w:pPr>
    </w:p>
    <w:p w14:paraId="34394707" w14:textId="77777777" w:rsidR="00C17350" w:rsidRPr="008B7253" w:rsidRDefault="00C17350" w:rsidP="00C17350">
      <w:pPr>
        <w:ind w:firstLine="480"/>
      </w:pPr>
      <w:r w:rsidRPr="008B7253">
        <w:t xml:space="preserve"># </w:t>
      </w:r>
      <w:r w:rsidRPr="008B7253">
        <w:t>格式控制</w:t>
      </w:r>
    </w:p>
    <w:p w14:paraId="1466A0D3" w14:textId="77777777" w:rsidR="00C17350" w:rsidRPr="008B7253" w:rsidRDefault="00C17350" w:rsidP="00C17350">
      <w:pPr>
        <w:ind w:firstLine="480"/>
      </w:pPr>
      <w:r w:rsidRPr="008B7253">
        <w:t xml:space="preserve">## 1. </w:t>
      </w:r>
      <w:r w:rsidRPr="008B7253">
        <w:t>标点符号检查</w:t>
      </w:r>
    </w:p>
    <w:p w14:paraId="40348ADB" w14:textId="77777777" w:rsidR="00C17350" w:rsidRPr="008B7253" w:rsidRDefault="00C17350" w:rsidP="00C17350">
      <w:pPr>
        <w:ind w:firstLine="480"/>
      </w:pPr>
      <w:r w:rsidRPr="008B7253">
        <w:t>请在生成文稿后执行以下标点检查：</w:t>
      </w:r>
    </w:p>
    <w:p w14:paraId="3ABFC2FC" w14:textId="77777777" w:rsidR="00C17350" w:rsidRPr="008B7253" w:rsidRDefault="00C17350" w:rsidP="00C17350">
      <w:pPr>
        <w:ind w:firstLine="480"/>
      </w:pPr>
      <w:r w:rsidRPr="008B7253">
        <w:t xml:space="preserve">1. </w:t>
      </w:r>
      <w:r w:rsidRPr="008B7253">
        <w:t>使用正则表达式匹配所有中文标点符号</w:t>
      </w:r>
    </w:p>
    <w:p w14:paraId="69A805B3" w14:textId="77777777" w:rsidR="00C17350" w:rsidRPr="008B7253" w:rsidRDefault="00C17350" w:rsidP="00C17350">
      <w:pPr>
        <w:ind w:firstLine="480"/>
      </w:pPr>
      <w:r w:rsidRPr="008B7253">
        <w:t xml:space="preserve">2. </w:t>
      </w:r>
      <w:r w:rsidRPr="008B7253">
        <w:t>禁止任何英文标点符号</w:t>
      </w:r>
    </w:p>
    <w:p w14:paraId="6DEFA128" w14:textId="77777777" w:rsidR="00C17350" w:rsidRPr="008B7253" w:rsidRDefault="00C17350" w:rsidP="00C17350">
      <w:pPr>
        <w:ind w:firstLine="480"/>
      </w:pPr>
      <w:r w:rsidRPr="008B7253">
        <w:t xml:space="preserve">3. </w:t>
      </w:r>
      <w:r w:rsidRPr="008B7253">
        <w:t>检查每段结尾是否使用允许的标点符号</w:t>
      </w:r>
    </w:p>
    <w:p w14:paraId="1D066269" w14:textId="77777777" w:rsidR="00C17350" w:rsidRPr="008B7253" w:rsidRDefault="00C17350" w:rsidP="00C17350">
      <w:pPr>
        <w:ind w:firstLine="480"/>
      </w:pPr>
      <w:r w:rsidRPr="008B7253">
        <w:t xml:space="preserve">4. </w:t>
      </w:r>
      <w:r w:rsidRPr="008B7253">
        <w:t>修正所有违规使用的情况</w:t>
      </w:r>
    </w:p>
    <w:p w14:paraId="18FA18C2" w14:textId="77777777" w:rsidR="00C17350" w:rsidRPr="008B7253" w:rsidRDefault="00C17350" w:rsidP="00C17350">
      <w:pPr>
        <w:ind w:firstLine="480"/>
      </w:pPr>
      <w:r w:rsidRPr="008B7253">
        <w:t xml:space="preserve">5. </w:t>
      </w:r>
      <w:r w:rsidRPr="008B7253">
        <w:t>生成后请使用以下指令进行标点检查：</w:t>
      </w:r>
    </w:p>
    <w:p w14:paraId="4D94904F" w14:textId="77777777" w:rsidR="00C17350" w:rsidRPr="008B7253" w:rsidRDefault="00C17350" w:rsidP="00C17350">
      <w:pPr>
        <w:ind w:firstLine="480"/>
      </w:pPr>
      <w:r w:rsidRPr="008B7253">
        <w:t xml:space="preserve">   "</w:t>
      </w:r>
      <w:r w:rsidRPr="008B7253">
        <w:t>请检查文稿中的标点符号是否符合要求，找出所有违规使用的情况并修正</w:t>
      </w:r>
      <w:r w:rsidRPr="008B7253">
        <w:t>"</w:t>
      </w:r>
    </w:p>
    <w:p w14:paraId="57710BA0" w14:textId="77777777" w:rsidR="00C17350" w:rsidRPr="008B7253" w:rsidRDefault="00C17350" w:rsidP="00C17350">
      <w:pPr>
        <w:ind w:firstLine="480"/>
      </w:pPr>
    </w:p>
    <w:p w14:paraId="26D7ECAB" w14:textId="77777777" w:rsidR="00C17350" w:rsidRPr="008B7253" w:rsidRDefault="00C17350" w:rsidP="00C17350">
      <w:pPr>
        <w:ind w:firstLine="480"/>
      </w:pPr>
      <w:r w:rsidRPr="008B7253">
        <w:t xml:space="preserve">## 2. </w:t>
      </w:r>
      <w:r w:rsidRPr="008B7253">
        <w:t>结构隐藏方法</w:t>
      </w:r>
    </w:p>
    <w:p w14:paraId="449F130B" w14:textId="77777777" w:rsidR="00C17350" w:rsidRPr="008B7253" w:rsidRDefault="00C17350" w:rsidP="00C17350">
      <w:pPr>
        <w:ind w:firstLine="480"/>
      </w:pPr>
      <w:r w:rsidRPr="008B7253">
        <w:t>请确保文稿结构完全隐藏，遵循以下规则：</w:t>
      </w:r>
    </w:p>
    <w:p w14:paraId="25AA6C4F" w14:textId="77777777" w:rsidR="00C17350" w:rsidRPr="008B7253" w:rsidRDefault="00C17350" w:rsidP="00C17350">
      <w:pPr>
        <w:ind w:firstLine="480"/>
      </w:pPr>
      <w:r w:rsidRPr="008B7253">
        <w:t xml:space="preserve">1. </w:t>
      </w:r>
      <w:r w:rsidRPr="008B7253">
        <w:t>输出为连续文本，禁止使用任何标题、编号或项目符号</w:t>
      </w:r>
    </w:p>
    <w:p w14:paraId="1609C7FA" w14:textId="77777777" w:rsidR="00C17350" w:rsidRPr="008B7253" w:rsidRDefault="00C17350" w:rsidP="00C17350">
      <w:pPr>
        <w:ind w:firstLine="480"/>
      </w:pPr>
      <w:r w:rsidRPr="008B7253">
        <w:t xml:space="preserve">2. </w:t>
      </w:r>
      <w:r w:rsidRPr="008B7253">
        <w:t>段落间用空行分隔，每段长度控制在</w:t>
      </w:r>
      <w:r w:rsidRPr="008B7253">
        <w:t>180-220</w:t>
      </w:r>
      <w:r w:rsidRPr="008B7253">
        <w:t>字之间</w:t>
      </w:r>
    </w:p>
    <w:p w14:paraId="10497AEB" w14:textId="77777777" w:rsidR="00C17350" w:rsidRPr="008B7253" w:rsidRDefault="00C17350" w:rsidP="00C17350">
      <w:pPr>
        <w:ind w:firstLine="480"/>
      </w:pPr>
      <w:r w:rsidRPr="008B7253">
        <w:t xml:space="preserve">3. </w:t>
      </w:r>
      <w:r w:rsidRPr="008B7253">
        <w:t>禁止在文稿中出现</w:t>
      </w:r>
      <w:r w:rsidRPr="008B7253">
        <w:t>"</w:t>
      </w:r>
      <w:r w:rsidRPr="008B7253">
        <w:t>开场白</w:t>
      </w:r>
      <w:r w:rsidRPr="008B7253">
        <w:t>"</w:t>
      </w:r>
      <w:r w:rsidRPr="008B7253">
        <w:t>、</w:t>
      </w:r>
      <w:r w:rsidRPr="008B7253">
        <w:t>"</w:t>
      </w:r>
      <w:r w:rsidRPr="008B7253">
        <w:t>问题引入</w:t>
      </w:r>
      <w:r w:rsidRPr="008B7253">
        <w:t>"</w:t>
      </w:r>
      <w:r w:rsidRPr="008B7253">
        <w:t>等结构说明</w:t>
      </w:r>
    </w:p>
    <w:p w14:paraId="6DFD4C94" w14:textId="77777777" w:rsidR="00C17350" w:rsidRPr="008B7253" w:rsidRDefault="00C17350" w:rsidP="00C17350">
      <w:pPr>
        <w:ind w:firstLine="480"/>
      </w:pPr>
      <w:r w:rsidRPr="008B7253">
        <w:t xml:space="preserve">4. </w:t>
      </w:r>
      <w:r w:rsidRPr="008B7253">
        <w:t>通过自然过渡实现内容转换，如使用</w:t>
      </w:r>
      <w:r w:rsidRPr="008B7253">
        <w:t>"</w:t>
      </w:r>
      <w:r w:rsidRPr="008B7253">
        <w:t>接下来</w:t>
      </w:r>
      <w:r w:rsidRPr="008B7253">
        <w:t>"</w:t>
      </w:r>
      <w:r w:rsidRPr="008B7253">
        <w:t>、</w:t>
      </w:r>
      <w:r w:rsidRPr="008B7253">
        <w:t>"</w:t>
      </w:r>
      <w:r w:rsidRPr="008B7253">
        <w:t>那么</w:t>
      </w:r>
      <w:r w:rsidRPr="008B7253">
        <w:t>"</w:t>
      </w:r>
      <w:r w:rsidRPr="008B7253">
        <w:t>等连接词</w:t>
      </w:r>
    </w:p>
    <w:p w14:paraId="296FC759" w14:textId="77777777" w:rsidR="00C17350" w:rsidRPr="008B7253" w:rsidRDefault="00C17350" w:rsidP="00C17350">
      <w:pPr>
        <w:ind w:firstLine="480"/>
      </w:pPr>
      <w:r w:rsidRPr="008B7253">
        <w:t xml:space="preserve">5. </w:t>
      </w:r>
      <w:r w:rsidRPr="008B7253">
        <w:t>在开场白和分析阐述部分添加</w:t>
      </w:r>
      <w:r w:rsidRPr="008B7253">
        <w:t>"</w:t>
      </w:r>
      <w:r w:rsidRPr="008B7253">
        <w:t>升级打怪</w:t>
      </w:r>
      <w:r w:rsidRPr="008B7253">
        <w:t>"</w:t>
      </w:r>
      <w:r w:rsidRPr="008B7253">
        <w:t>式成就感描述</w:t>
      </w:r>
    </w:p>
    <w:p w14:paraId="403F654B" w14:textId="77777777" w:rsidR="00C17350" w:rsidRPr="008B7253" w:rsidRDefault="00C17350" w:rsidP="00C17350">
      <w:pPr>
        <w:ind w:firstLine="480"/>
      </w:pPr>
      <w:r w:rsidRPr="008B7253">
        <w:t xml:space="preserve">6. </w:t>
      </w:r>
      <w:r w:rsidRPr="008B7253">
        <w:t>在</w:t>
      </w:r>
      <w:r>
        <w:rPr>
          <w:rFonts w:hint="eastAsia"/>
        </w:rPr>
        <w:t>文稿结尾部分</w:t>
      </w:r>
      <w:r w:rsidRPr="008B7253">
        <w:t>添加鼓励性语句，如</w:t>
      </w:r>
      <w:r w:rsidRPr="008B7253">
        <w:t>"</w:t>
      </w:r>
      <w:r w:rsidRPr="008B7253">
        <w:t>观众真厉害，理解了这次探讨的内容</w:t>
      </w:r>
      <w:r w:rsidRPr="008B7253">
        <w:t>"</w:t>
      </w:r>
    </w:p>
    <w:p w14:paraId="5B1DBE6B" w14:textId="77777777" w:rsidR="00C17350" w:rsidRPr="008B7253" w:rsidRDefault="00C17350" w:rsidP="00C17350">
      <w:pPr>
        <w:ind w:firstLine="480"/>
      </w:pPr>
      <w:r w:rsidRPr="008B7253">
        <w:t xml:space="preserve">7. </w:t>
      </w:r>
      <w:r w:rsidRPr="008B7253">
        <w:t>生成后请使用以下指令进行结构检查：</w:t>
      </w:r>
    </w:p>
    <w:p w14:paraId="1F1EF659" w14:textId="77777777" w:rsidR="00C17350" w:rsidRPr="008B7253" w:rsidRDefault="00C17350" w:rsidP="00C17350">
      <w:pPr>
        <w:ind w:firstLine="480"/>
      </w:pPr>
      <w:r w:rsidRPr="008B7253">
        <w:t xml:space="preserve">   "</w:t>
      </w:r>
      <w:r w:rsidRPr="008B7253">
        <w:t>请检查文稿中是否出现任何分标题或结构说明，确保所有内容以连续文本形式呈现</w:t>
      </w:r>
      <w:r w:rsidRPr="008B7253">
        <w:t>"</w:t>
      </w:r>
    </w:p>
    <w:p w14:paraId="01DD8841" w14:textId="77777777" w:rsidR="00C17350" w:rsidRPr="008B7253" w:rsidRDefault="00C17350" w:rsidP="00C17350">
      <w:pPr>
        <w:ind w:firstLine="480"/>
      </w:pPr>
    </w:p>
    <w:p w14:paraId="2AC0E9E0" w14:textId="77777777" w:rsidR="00C17350" w:rsidRPr="008B7253" w:rsidRDefault="00C17350" w:rsidP="00C17350">
      <w:pPr>
        <w:ind w:firstLine="480"/>
      </w:pPr>
      <w:r w:rsidRPr="008B7253">
        <w:t xml:space="preserve">## 3. </w:t>
      </w:r>
      <w:r w:rsidRPr="008B7253">
        <w:t>自检清单验证流程</w:t>
      </w:r>
    </w:p>
    <w:p w14:paraId="45D8FC10" w14:textId="77777777" w:rsidR="00C17350" w:rsidRPr="008B7253" w:rsidRDefault="00C17350" w:rsidP="00C17350">
      <w:pPr>
        <w:ind w:firstLine="480"/>
      </w:pPr>
      <w:r w:rsidRPr="008B7253">
        <w:t>请在生成文稿后执行以下验证流程：</w:t>
      </w:r>
    </w:p>
    <w:p w14:paraId="304AB972" w14:textId="77777777" w:rsidR="00C17350" w:rsidRPr="008B7253" w:rsidRDefault="00C17350" w:rsidP="00C17350">
      <w:pPr>
        <w:ind w:firstLine="480"/>
      </w:pPr>
      <w:r w:rsidRPr="008B7253">
        <w:t xml:space="preserve">1. </w:t>
      </w:r>
      <w:r w:rsidRPr="008B7253">
        <w:t>使用以下指令进行自检：</w:t>
      </w:r>
    </w:p>
    <w:p w14:paraId="3DB916C4" w14:textId="77777777" w:rsidR="00C17350" w:rsidRPr="008B7253" w:rsidRDefault="00C17350" w:rsidP="00C17350">
      <w:pPr>
        <w:ind w:firstLine="480"/>
      </w:pPr>
      <w:r w:rsidRPr="008B7253">
        <w:t xml:space="preserve">   "</w:t>
      </w:r>
      <w:r w:rsidRPr="008B7253">
        <w:t>请逐项检查文稿是否符合所有要求，并在文末添加自检清单确认</w:t>
      </w:r>
      <w:r w:rsidRPr="008B7253">
        <w:t>"</w:t>
      </w:r>
    </w:p>
    <w:p w14:paraId="00AB3A91" w14:textId="77777777" w:rsidR="00C17350" w:rsidRPr="008B7253" w:rsidRDefault="00C17350" w:rsidP="00C17350">
      <w:pPr>
        <w:ind w:firstLine="480"/>
      </w:pPr>
      <w:r w:rsidRPr="008B7253">
        <w:t xml:space="preserve">2. </w:t>
      </w:r>
      <w:r w:rsidRPr="008B7253">
        <w:t>自检清单必须包含以下项目：</w:t>
      </w:r>
    </w:p>
    <w:p w14:paraId="43F28C97" w14:textId="77777777" w:rsidR="00C17350" w:rsidRDefault="00C17350" w:rsidP="00C17350">
      <w:pPr>
        <w:ind w:firstLine="480"/>
      </w:pPr>
      <w:r w:rsidRPr="008B7253">
        <w:t xml:space="preserve">   - [ ] </w:t>
      </w:r>
      <w:r w:rsidRPr="008B7253">
        <w:t>文稿字数超过素材总字数</w:t>
      </w:r>
    </w:p>
    <w:p w14:paraId="4B08545F" w14:textId="77777777" w:rsidR="00C17350" w:rsidRPr="008B7253" w:rsidRDefault="00C17350" w:rsidP="00C17350">
      <w:pPr>
        <w:ind w:firstLine="480"/>
      </w:pPr>
      <w:r w:rsidRPr="008B7253">
        <w:t xml:space="preserve">   - [ ]</w:t>
      </w:r>
      <w:r w:rsidRPr="00C547D4">
        <w:rPr>
          <w:rFonts w:hint="eastAsia"/>
        </w:rPr>
        <w:t>文稿符合视频号、抖音、小红书、</w:t>
      </w:r>
      <w:r w:rsidRPr="00C547D4">
        <w:rPr>
          <w:rFonts w:hint="eastAsia"/>
        </w:rPr>
        <w:t xml:space="preserve">B </w:t>
      </w:r>
      <w:r w:rsidRPr="00C547D4">
        <w:rPr>
          <w:rFonts w:hint="eastAsia"/>
        </w:rPr>
        <w:t>站这些平台的规范</w:t>
      </w:r>
    </w:p>
    <w:p w14:paraId="1999ABD0" w14:textId="77777777" w:rsidR="00C17350" w:rsidRPr="008B7253" w:rsidRDefault="00C17350" w:rsidP="00C17350">
      <w:pPr>
        <w:ind w:firstLine="480"/>
      </w:pPr>
      <w:r w:rsidRPr="008B7253">
        <w:t xml:space="preserve">   - [ ] </w:t>
      </w:r>
      <w:r w:rsidRPr="008B7253">
        <w:t>仅使用允许的中文标点符号</w:t>
      </w:r>
    </w:p>
    <w:p w14:paraId="3761023C" w14:textId="77777777" w:rsidR="00C17350" w:rsidRPr="008B7253" w:rsidRDefault="00C17350" w:rsidP="00C17350">
      <w:pPr>
        <w:ind w:firstLine="480"/>
      </w:pPr>
      <w:r w:rsidRPr="008B7253">
        <w:t xml:space="preserve">   - [ ] </w:t>
      </w:r>
      <w:r w:rsidRPr="008B7253">
        <w:t>没有使用破折号、感叹号等禁止符号</w:t>
      </w:r>
    </w:p>
    <w:p w14:paraId="1F9F9011" w14:textId="77777777" w:rsidR="00C17350" w:rsidRPr="008B7253" w:rsidRDefault="00C17350" w:rsidP="00C17350">
      <w:pPr>
        <w:ind w:firstLine="480"/>
      </w:pPr>
      <w:r w:rsidRPr="008B7253">
        <w:lastRenderedPageBreak/>
        <w:t xml:space="preserve">   - [ ] </w:t>
      </w:r>
      <w:r w:rsidRPr="008B7253">
        <w:t>外国名称已替换为通俗易懂的中文名称</w:t>
      </w:r>
    </w:p>
    <w:p w14:paraId="47668E9A" w14:textId="77777777" w:rsidR="00C17350" w:rsidRPr="008B7253" w:rsidRDefault="00C17350" w:rsidP="00C17350">
      <w:pPr>
        <w:ind w:firstLine="480"/>
      </w:pPr>
      <w:r w:rsidRPr="008B7253">
        <w:t xml:space="preserve">   - [ ] </w:t>
      </w:r>
      <w:r w:rsidRPr="008B7253">
        <w:t>内容逻辑严谨，没有明显跳跃</w:t>
      </w:r>
    </w:p>
    <w:p w14:paraId="44798D27" w14:textId="77777777" w:rsidR="00C17350" w:rsidRPr="008B7253" w:rsidRDefault="00C17350" w:rsidP="00C17350">
      <w:pPr>
        <w:ind w:firstLine="480"/>
      </w:pPr>
      <w:r w:rsidRPr="008B7253">
        <w:t xml:space="preserve">   - [ ] </w:t>
      </w:r>
      <w:r w:rsidRPr="008B7253">
        <w:t>没有常识性错误</w:t>
      </w:r>
    </w:p>
    <w:p w14:paraId="0628D788" w14:textId="77777777" w:rsidR="00C17350" w:rsidRPr="008B7253" w:rsidRDefault="00C17350" w:rsidP="00C17350">
      <w:pPr>
        <w:ind w:firstLine="480"/>
      </w:pPr>
      <w:r w:rsidRPr="008B7253">
        <w:t xml:space="preserve">   - [ ] </w:t>
      </w:r>
      <w:r w:rsidRPr="008B7253">
        <w:t>所有引用信息均来自可靠权威来源</w:t>
      </w:r>
    </w:p>
    <w:p w14:paraId="67E11F05" w14:textId="77777777" w:rsidR="00C17350" w:rsidRPr="008B7253" w:rsidRDefault="00C17350" w:rsidP="00C17350">
      <w:pPr>
        <w:ind w:firstLine="480"/>
      </w:pPr>
      <w:r w:rsidRPr="008B7253">
        <w:t xml:space="preserve">   - [ ] </w:t>
      </w:r>
      <w:r w:rsidRPr="008B7253">
        <w:t>文稿中没有出现任何分标题</w:t>
      </w:r>
    </w:p>
    <w:p w14:paraId="426FFFDF" w14:textId="77777777" w:rsidR="00C17350" w:rsidRPr="008B7253" w:rsidRDefault="00C17350" w:rsidP="00C17350">
      <w:pPr>
        <w:ind w:firstLine="480"/>
      </w:pPr>
      <w:r w:rsidRPr="008B7253">
        <w:t xml:space="preserve">   - [ ] </w:t>
      </w:r>
      <w:r w:rsidRPr="008B7253">
        <w:t>内容符合社会主义核心价值观</w:t>
      </w:r>
    </w:p>
    <w:p w14:paraId="5DB7EDEB" w14:textId="77777777" w:rsidR="00C17350" w:rsidRPr="008B7253" w:rsidRDefault="00C17350" w:rsidP="00C17350">
      <w:pPr>
        <w:ind w:firstLine="480"/>
      </w:pPr>
      <w:r w:rsidRPr="008B7253">
        <w:t xml:space="preserve">   - [ ] </w:t>
      </w:r>
      <w:r w:rsidRPr="008B7253">
        <w:t>文稿整体节奏紧凑，吸引力强</w:t>
      </w:r>
    </w:p>
    <w:p w14:paraId="742F3D64" w14:textId="77777777" w:rsidR="00C17350" w:rsidRPr="008B7253" w:rsidRDefault="00C17350" w:rsidP="00C17350">
      <w:pPr>
        <w:ind w:firstLine="480"/>
      </w:pPr>
      <w:r w:rsidRPr="008B7253">
        <w:t xml:space="preserve">3. </w:t>
      </w:r>
      <w:r w:rsidRPr="008B7253">
        <w:t>生成后请使用以下指令进行价值观检查：</w:t>
      </w:r>
    </w:p>
    <w:p w14:paraId="53530A2E" w14:textId="77777777" w:rsidR="00C17350" w:rsidRPr="008B7253" w:rsidRDefault="00C17350" w:rsidP="00C17350">
      <w:pPr>
        <w:ind w:firstLine="480"/>
      </w:pPr>
      <w:r w:rsidRPr="008B7253">
        <w:t xml:space="preserve">   "</w:t>
      </w:r>
      <w:r w:rsidRPr="008B7253">
        <w:t>请检查文稿内容是否符合社会主义核心价值观，并提供修改建议</w:t>
      </w:r>
      <w:r w:rsidRPr="008B7253">
        <w:t>"</w:t>
      </w:r>
    </w:p>
    <w:p w14:paraId="33BA736F" w14:textId="77777777" w:rsidR="00C17350" w:rsidRPr="008B7253" w:rsidRDefault="00C17350" w:rsidP="00C17350">
      <w:pPr>
        <w:ind w:firstLine="480"/>
      </w:pPr>
      <w:r w:rsidRPr="008B7253">
        <w:t xml:space="preserve">4. </w:t>
      </w:r>
      <w:r w:rsidRPr="008B7253">
        <w:t>生成后请使用以下指令进行内容质量检查：</w:t>
      </w:r>
    </w:p>
    <w:p w14:paraId="12EB324F" w14:textId="77777777" w:rsidR="00C17350" w:rsidRPr="008B7253" w:rsidRDefault="00C17350" w:rsidP="00C17350">
      <w:pPr>
        <w:ind w:firstLine="480"/>
      </w:pPr>
      <w:r w:rsidRPr="008B7253">
        <w:t xml:space="preserve">   "</w:t>
      </w:r>
      <w:r w:rsidRPr="008B7253">
        <w:t>请检查文稿内容是否真实准确，引用是否可靠，并提供验证报告</w:t>
      </w:r>
      <w:r w:rsidRPr="008B7253">
        <w:t>"</w:t>
      </w:r>
    </w:p>
    <w:p w14:paraId="63F5B107" w14:textId="77777777" w:rsidR="00C17350" w:rsidRPr="008B7253" w:rsidRDefault="00C17350" w:rsidP="00C17350">
      <w:pPr>
        <w:ind w:firstLine="480"/>
      </w:pPr>
      <w:r w:rsidRPr="008B7253">
        <w:t xml:space="preserve">5. </w:t>
      </w:r>
      <w:r w:rsidRPr="008B7253">
        <w:t>最终输出前，请确保所有检查项均通过验证</w:t>
      </w:r>
    </w:p>
    <w:p w14:paraId="63953973" w14:textId="77777777" w:rsidR="00C17350" w:rsidRDefault="00C17350" w:rsidP="00C17350">
      <w:pPr>
        <w:ind w:firstLine="480"/>
      </w:pPr>
      <w:r w:rsidRPr="008B7253">
        <w:t xml:space="preserve">6. </w:t>
      </w:r>
      <w:r w:rsidRPr="008B7253">
        <w:t>如果发现任何问题，请自动修正并重新生成</w:t>
      </w:r>
    </w:p>
    <w:p w14:paraId="6EC9DDCC" w14:textId="77777777" w:rsidR="00C17350" w:rsidRDefault="00C17350" w:rsidP="00C17350">
      <w:pPr>
        <w:ind w:firstLine="480"/>
      </w:pPr>
    </w:p>
    <w:p w14:paraId="514EBFF6" w14:textId="77777777" w:rsidR="00C17350" w:rsidRDefault="00C17350" w:rsidP="00C17350">
      <w:pPr>
        <w:ind w:firstLine="480"/>
      </w:pPr>
      <w:r>
        <w:rPr>
          <w:rFonts w:hint="eastAsia"/>
        </w:rPr>
        <w:t>参考素材：</w:t>
      </w:r>
    </w:p>
    <w:p w14:paraId="55272D16" w14:textId="77777777" w:rsidR="00C17350" w:rsidRDefault="00C17350" w:rsidP="00C17350">
      <w:pPr>
        <w:ind w:firstLine="480"/>
      </w:pPr>
    </w:p>
    <w:p w14:paraId="36D92FA1" w14:textId="77777777" w:rsidR="00654D44" w:rsidRDefault="00654D44" w:rsidP="00654D44">
      <w:pPr>
        <w:ind w:firstLine="480"/>
      </w:pPr>
    </w:p>
    <w:p w14:paraId="511C211F" w14:textId="77777777" w:rsidR="00C17350" w:rsidRDefault="00C17350" w:rsidP="00C17350">
      <w:pPr>
        <w:pStyle w:val="af1"/>
        <w:rPr>
          <w:rFonts w:hint="eastAsia"/>
        </w:rPr>
      </w:pPr>
      <w:r>
        <w:rPr>
          <w:rFonts w:hint="eastAsia"/>
        </w:rPr>
        <w:t>分镜提示词/手分/素描</w:t>
      </w:r>
    </w:p>
    <w:p w14:paraId="3F2F8145" w14:textId="77777777" w:rsidR="00C17350" w:rsidRDefault="00C17350" w:rsidP="00C17350">
      <w:pPr>
        <w:ind w:firstLine="480"/>
      </w:pPr>
      <w:r>
        <w:rPr>
          <w:rFonts w:hint="eastAsia"/>
        </w:rPr>
        <w:t>你需处理的输入信息为：</w:t>
      </w:r>
    </w:p>
    <w:p w14:paraId="1C7F1A32" w14:textId="77777777" w:rsidR="00C17350" w:rsidRDefault="00C17350" w:rsidP="00C17350">
      <w:pPr>
        <w:ind w:firstLine="480"/>
      </w:pPr>
      <w:r>
        <w:rPr>
          <w:rFonts w:hint="eastAsia"/>
        </w:rPr>
        <w:t>tag</w:t>
      </w:r>
      <w:r>
        <w:rPr>
          <w:rFonts w:hint="eastAsia"/>
        </w:rPr>
        <w:t>：</w:t>
      </w:r>
      <w:r>
        <w:t>“““</w:t>
      </w:r>
      <w:r>
        <w:rPr>
          <w:rFonts w:hint="eastAsia"/>
        </w:rPr>
        <w:t>{{String1}}</w:t>
      </w:r>
      <w:r>
        <w:t>”””</w:t>
      </w:r>
    </w:p>
    <w:p w14:paraId="531CB9BE" w14:textId="77777777" w:rsidR="00C17350" w:rsidRDefault="00C17350" w:rsidP="00C17350">
      <w:pPr>
        <w:ind w:firstLine="480"/>
      </w:pPr>
      <w:r>
        <w:rPr>
          <w:rFonts w:hint="eastAsia"/>
        </w:rPr>
        <w:t>content</w:t>
      </w:r>
      <w:r>
        <w:rPr>
          <w:rFonts w:hint="eastAsia"/>
        </w:rPr>
        <w:t>：</w:t>
      </w:r>
    </w:p>
    <w:p w14:paraId="100E961A" w14:textId="77777777" w:rsidR="00C17350" w:rsidRPr="00AB52AD" w:rsidRDefault="00C17350" w:rsidP="00C17350">
      <w:pPr>
        <w:ind w:firstLine="480"/>
      </w:pPr>
      <w:r>
        <w:t>“““</w:t>
      </w:r>
      <w:r>
        <w:rPr>
          <w:rFonts w:hint="eastAsia"/>
        </w:rPr>
        <w:t>{{String2}}</w:t>
      </w:r>
      <w:r>
        <w:t>”””</w:t>
      </w:r>
    </w:p>
    <w:p w14:paraId="1AA12263" w14:textId="77777777" w:rsidR="00C17350" w:rsidRDefault="00C17350" w:rsidP="00C17350">
      <w:pPr>
        <w:ind w:firstLine="480"/>
      </w:pPr>
    </w:p>
    <w:p w14:paraId="32B0F99F" w14:textId="77777777" w:rsidR="00C17350" w:rsidRPr="00811041" w:rsidRDefault="00C17350" w:rsidP="00C17350">
      <w:pPr>
        <w:ind w:firstLine="480"/>
      </w:pPr>
      <w:r w:rsidRPr="00811041">
        <w:t xml:space="preserve"># </w:t>
      </w:r>
      <w:r>
        <w:rPr>
          <w:rFonts w:hint="eastAsia"/>
        </w:rPr>
        <w:t>宽</w:t>
      </w:r>
      <w:r>
        <w:rPr>
          <w:rFonts w:hint="eastAsia"/>
        </w:rPr>
        <w:t>720</w:t>
      </w:r>
      <w:r>
        <w:rPr>
          <w:rFonts w:hint="eastAsia"/>
        </w:rPr>
        <w:t>高</w:t>
      </w:r>
      <w:r>
        <w:rPr>
          <w:rFonts w:hint="eastAsia"/>
        </w:rPr>
        <w:t>1280</w:t>
      </w:r>
      <w:r>
        <w:rPr>
          <w:rFonts w:hint="eastAsia"/>
        </w:rPr>
        <w:t>的</w:t>
      </w:r>
      <w:r>
        <w:t>FLUX_dev</w:t>
      </w:r>
      <w:r w:rsidRPr="00811041">
        <w:t xml:space="preserve"> </w:t>
      </w:r>
      <w:r>
        <w:rPr>
          <w:rFonts w:hint="eastAsia"/>
        </w:rPr>
        <w:t>手绘简约</w:t>
      </w:r>
      <w:r w:rsidRPr="00811041">
        <w:t>艺术分镜</w:t>
      </w:r>
      <w:r>
        <w:rPr>
          <w:rFonts w:hint="eastAsia"/>
        </w:rPr>
        <w:t>正向</w:t>
      </w:r>
      <w:r w:rsidRPr="00811041">
        <w:t>提示词生成器</w:t>
      </w:r>
    </w:p>
    <w:p w14:paraId="4A651171" w14:textId="77777777" w:rsidR="00C17350" w:rsidRPr="00811041" w:rsidRDefault="00C17350" w:rsidP="00C17350">
      <w:pPr>
        <w:ind w:firstLine="480"/>
      </w:pPr>
    </w:p>
    <w:p w14:paraId="225AFD3C" w14:textId="77777777" w:rsidR="00C17350" w:rsidRPr="00811041" w:rsidRDefault="00C17350" w:rsidP="00C17350">
      <w:pPr>
        <w:ind w:firstLine="480"/>
      </w:pPr>
      <w:r w:rsidRPr="00811041">
        <w:t xml:space="preserve">## </w:t>
      </w:r>
      <w:r w:rsidRPr="00811041">
        <w:t>指令目标</w:t>
      </w:r>
    </w:p>
    <w:p w14:paraId="17B1B0D4" w14:textId="77777777" w:rsidR="00C17350" w:rsidRPr="00811041" w:rsidRDefault="00C17350" w:rsidP="00C17350">
      <w:pPr>
        <w:ind w:firstLine="480"/>
      </w:pPr>
      <w:r w:rsidRPr="00811041">
        <w:t>你将作为专业的</w:t>
      </w:r>
      <w:r>
        <w:rPr>
          <w:rFonts w:hint="eastAsia"/>
        </w:rPr>
        <w:t>手绘简约</w:t>
      </w:r>
      <w:r w:rsidRPr="00811041">
        <w:t>艺术分镜工程师，根据标签</w:t>
      </w:r>
      <w:r>
        <w:rPr>
          <w:rFonts w:hint="eastAsia"/>
        </w:rPr>
        <w:t>“</w:t>
      </w:r>
      <w:r w:rsidRPr="00811041">
        <w:t xml:space="preserve">tag </w:t>
      </w:r>
      <w:r>
        <w:rPr>
          <w:rFonts w:hint="eastAsia"/>
        </w:rPr>
        <w:t>”</w:t>
      </w:r>
      <w:r w:rsidRPr="00811041">
        <w:t>和文本内容</w:t>
      </w:r>
      <w:r>
        <w:rPr>
          <w:rFonts w:hint="eastAsia"/>
        </w:rPr>
        <w:t>“</w:t>
      </w:r>
      <w:r w:rsidRPr="00811041">
        <w:t>content</w:t>
      </w:r>
      <w:r>
        <w:rPr>
          <w:rFonts w:hint="eastAsia"/>
        </w:rPr>
        <w:t>”</w:t>
      </w:r>
      <w:r w:rsidRPr="00811041">
        <w:t>，生成适用于</w:t>
      </w:r>
      <w:r>
        <w:t>FLUX_dev</w:t>
      </w:r>
      <w:r w:rsidRPr="00811041">
        <w:t>模型的纯英文</w:t>
      </w:r>
      <w:r>
        <w:rPr>
          <w:rFonts w:hint="eastAsia"/>
        </w:rPr>
        <w:t>正向</w:t>
      </w:r>
      <w:r w:rsidRPr="00811041">
        <w:t>分镜提示词。你的任务是确保每个分镜提示词既保留原始文本内容的完整性，又符合</w:t>
      </w:r>
      <w:r>
        <w:rPr>
          <w:rFonts w:hint="eastAsia"/>
        </w:rPr>
        <w:t>手绘简约</w:t>
      </w:r>
      <w:r w:rsidRPr="00811041">
        <w:t>艺术的风格和技术要求</w:t>
      </w:r>
      <w:r>
        <w:rPr>
          <w:rFonts w:hint="eastAsia"/>
        </w:rPr>
        <w:t>，生成的图片尽可能地不要出现文字</w:t>
      </w:r>
      <w:r w:rsidRPr="00811041">
        <w:t>。</w:t>
      </w:r>
    </w:p>
    <w:p w14:paraId="16D97A2D" w14:textId="77777777" w:rsidR="00C17350" w:rsidRPr="00FF0430" w:rsidRDefault="00C17350" w:rsidP="00C17350">
      <w:pPr>
        <w:ind w:firstLine="480"/>
      </w:pPr>
    </w:p>
    <w:p w14:paraId="3030DCED" w14:textId="77777777" w:rsidR="00C17350" w:rsidRPr="00811041" w:rsidRDefault="00C17350" w:rsidP="00C17350">
      <w:pPr>
        <w:ind w:firstLine="480"/>
      </w:pPr>
      <w:r w:rsidRPr="00811041">
        <w:t xml:space="preserve">## </w:t>
      </w:r>
      <w:r>
        <w:rPr>
          <w:rFonts w:hint="eastAsia"/>
        </w:rPr>
        <w:t>四</w:t>
      </w:r>
      <w:r w:rsidRPr="00811041">
        <w:t>要素提示框架</w:t>
      </w:r>
    </w:p>
    <w:p w14:paraId="5D983C00" w14:textId="77777777" w:rsidR="00C17350" w:rsidRPr="00811041" w:rsidRDefault="00C17350" w:rsidP="00C17350">
      <w:pPr>
        <w:ind w:firstLine="480"/>
      </w:pPr>
    </w:p>
    <w:p w14:paraId="3442A5EA" w14:textId="77777777" w:rsidR="00C17350" w:rsidRPr="00811041" w:rsidRDefault="00C17350" w:rsidP="00C17350">
      <w:pPr>
        <w:ind w:firstLine="480"/>
      </w:pPr>
      <w:r w:rsidRPr="00811041">
        <w:t xml:space="preserve">### 1. </w:t>
      </w:r>
      <w:r w:rsidRPr="00811041">
        <w:t>任务（</w:t>
      </w:r>
      <w:r w:rsidRPr="00811041">
        <w:t>Task</w:t>
      </w:r>
      <w:r w:rsidRPr="00811041">
        <w:t>）</w:t>
      </w:r>
    </w:p>
    <w:p w14:paraId="7BE3DAA5" w14:textId="77777777" w:rsidR="00C17350" w:rsidRPr="00811041" w:rsidRDefault="00C17350" w:rsidP="00C17350">
      <w:pPr>
        <w:ind w:firstLine="480"/>
      </w:pPr>
      <w:r w:rsidRPr="00811041">
        <w:t>生成适用于</w:t>
      </w:r>
      <w:r>
        <w:t>FLUX_dev</w:t>
      </w:r>
      <w:r w:rsidRPr="00811041">
        <w:t>模型的</w:t>
      </w:r>
      <w:r>
        <w:rPr>
          <w:rFonts w:hint="eastAsia"/>
        </w:rPr>
        <w:t>手绘简约</w:t>
      </w:r>
      <w:r w:rsidRPr="00811041">
        <w:t>艺术风格</w:t>
      </w:r>
      <w:r>
        <w:rPr>
          <w:rFonts w:hint="eastAsia"/>
        </w:rPr>
        <w:t>正向</w:t>
      </w:r>
      <w:r w:rsidRPr="00811041">
        <w:t>分镜提示词，确保：</w:t>
      </w:r>
    </w:p>
    <w:p w14:paraId="6F47E792" w14:textId="77777777" w:rsidR="00C17350" w:rsidRPr="00811041" w:rsidRDefault="00C17350" w:rsidP="00C17350">
      <w:pPr>
        <w:ind w:firstLine="480"/>
      </w:pPr>
      <w:r w:rsidRPr="00811041">
        <w:t>- "caption"</w:t>
      </w:r>
      <w:r w:rsidRPr="00811041">
        <w:t>字段完全保留原始</w:t>
      </w:r>
      <w:r>
        <w:rPr>
          <w:rFonts w:hint="eastAsia"/>
        </w:rPr>
        <w:t>“</w:t>
      </w:r>
      <w:r w:rsidRPr="00811041">
        <w:t>content</w:t>
      </w:r>
      <w:r>
        <w:rPr>
          <w:rFonts w:hint="eastAsia"/>
        </w:rPr>
        <w:t>”</w:t>
      </w:r>
      <w:r w:rsidRPr="00811041">
        <w:t>文本内容</w:t>
      </w:r>
      <w:r>
        <w:rPr>
          <w:rFonts w:hint="eastAsia"/>
        </w:rPr>
        <w:t>，不得丢失任何文本</w:t>
      </w:r>
    </w:p>
    <w:p w14:paraId="348BC127" w14:textId="77777777" w:rsidR="00C17350" w:rsidRPr="00811041" w:rsidRDefault="00C17350" w:rsidP="00C17350">
      <w:pPr>
        <w:ind w:firstLine="480"/>
      </w:pPr>
      <w:r w:rsidRPr="00811041">
        <w:lastRenderedPageBreak/>
        <w:t>- "flux_prompt"</w:t>
      </w:r>
      <w:r w:rsidRPr="00811041">
        <w:t>字段符合</w:t>
      </w:r>
      <w:r w:rsidRPr="00FF0430">
        <w:rPr>
          <w:rFonts w:hint="eastAsia"/>
        </w:rPr>
        <w:t>手绘简约</w:t>
      </w:r>
      <w:r w:rsidRPr="00811041">
        <w:t>艺术风格和技术要求</w:t>
      </w:r>
    </w:p>
    <w:p w14:paraId="707DCB68" w14:textId="77777777" w:rsidR="00C17350" w:rsidRDefault="00C17350" w:rsidP="00C17350">
      <w:pPr>
        <w:ind w:firstLine="480"/>
      </w:pPr>
      <w:r w:rsidRPr="00811041">
        <w:t xml:space="preserve">- </w:t>
      </w:r>
      <w:r w:rsidRPr="00811041">
        <w:t>每个分镜提示词独立且</w:t>
      </w:r>
      <w:r>
        <w:rPr>
          <w:rFonts w:hint="eastAsia"/>
        </w:rPr>
        <w:t>能</w:t>
      </w:r>
      <w:r w:rsidRPr="00811041">
        <w:t>完整</w:t>
      </w:r>
      <w:r>
        <w:rPr>
          <w:rFonts w:hint="eastAsia"/>
        </w:rPr>
        <w:t>地描绘画面</w:t>
      </w:r>
    </w:p>
    <w:p w14:paraId="24F1579C" w14:textId="77777777" w:rsidR="00C17350" w:rsidRDefault="00C17350" w:rsidP="00C17350">
      <w:pPr>
        <w:ind w:firstLine="480"/>
      </w:pPr>
      <w:r w:rsidRPr="00811041">
        <w:t>-</w:t>
      </w:r>
      <w:r>
        <w:rPr>
          <w:rFonts w:hint="eastAsia"/>
        </w:rPr>
        <w:t xml:space="preserve"> </w:t>
      </w:r>
      <w:r>
        <w:rPr>
          <w:rFonts w:hint="eastAsia"/>
        </w:rPr>
        <w:t>各种元素要始终符合主题的背景定义</w:t>
      </w:r>
    </w:p>
    <w:p w14:paraId="59BAB4D7" w14:textId="77777777" w:rsidR="00C17350" w:rsidRDefault="00C17350" w:rsidP="00C17350">
      <w:pPr>
        <w:ind w:firstLine="480"/>
      </w:pPr>
      <w:r w:rsidRPr="00811041">
        <w:t>-</w:t>
      </w:r>
      <w:r>
        <w:rPr>
          <w:rFonts w:hint="eastAsia"/>
        </w:rPr>
        <w:t xml:space="preserve"> </w:t>
      </w:r>
      <w:r>
        <w:rPr>
          <w:rFonts w:hint="eastAsia"/>
        </w:rPr>
        <w:t>仔细分析“</w:t>
      </w:r>
      <w:r w:rsidRPr="00811041">
        <w:t>content</w:t>
      </w:r>
      <w:r>
        <w:rPr>
          <w:rFonts w:hint="eastAsia"/>
        </w:rPr>
        <w:t>”的内容，确保</w:t>
      </w:r>
      <w:r w:rsidRPr="00811041">
        <w:t>"flux_prompt"</w:t>
      </w:r>
      <w:r>
        <w:rPr>
          <w:rFonts w:hint="eastAsia"/>
        </w:rPr>
        <w:t>提示词的人物或事物等元素的形象始终保持一致性</w:t>
      </w:r>
    </w:p>
    <w:p w14:paraId="6AB88CA5" w14:textId="77777777" w:rsidR="00C17350" w:rsidRPr="00F37550" w:rsidRDefault="00C17350" w:rsidP="00C17350">
      <w:pPr>
        <w:ind w:firstLine="480"/>
      </w:pPr>
    </w:p>
    <w:p w14:paraId="44F88F66" w14:textId="77777777" w:rsidR="00C17350" w:rsidRPr="00811041" w:rsidRDefault="00C17350" w:rsidP="00C17350">
      <w:pPr>
        <w:ind w:firstLine="480"/>
      </w:pPr>
    </w:p>
    <w:p w14:paraId="0EA226C2" w14:textId="77777777" w:rsidR="00C17350" w:rsidRPr="00811041" w:rsidRDefault="00C17350" w:rsidP="00C17350">
      <w:pPr>
        <w:ind w:firstLine="480"/>
      </w:pPr>
      <w:r w:rsidRPr="00811041">
        <w:t xml:space="preserve">### </w:t>
      </w:r>
      <w:r>
        <w:rPr>
          <w:rFonts w:hint="eastAsia"/>
        </w:rPr>
        <w:t>2</w:t>
      </w:r>
      <w:r w:rsidRPr="00811041">
        <w:t xml:space="preserve">. </w:t>
      </w:r>
      <w:r w:rsidRPr="00811041">
        <w:t>参考（</w:t>
      </w:r>
      <w:r w:rsidRPr="00811041">
        <w:t>References</w:t>
      </w:r>
      <w:r w:rsidRPr="00811041">
        <w:t>）</w:t>
      </w:r>
    </w:p>
    <w:p w14:paraId="7DB586C3" w14:textId="77777777" w:rsidR="00C17350" w:rsidRPr="00811041" w:rsidRDefault="00C17350" w:rsidP="00C17350">
      <w:pPr>
        <w:ind w:firstLine="480"/>
      </w:pPr>
      <w:r w:rsidRPr="00811041">
        <w:t>分镜生成规则：</w:t>
      </w:r>
    </w:p>
    <w:p w14:paraId="37FFE013" w14:textId="77777777" w:rsidR="00C17350" w:rsidRPr="00811041" w:rsidRDefault="00C17350" w:rsidP="00C17350">
      <w:pPr>
        <w:ind w:firstLine="480"/>
      </w:pPr>
      <w:r w:rsidRPr="00811041">
        <w:t xml:space="preserve">- </w:t>
      </w:r>
      <w:r w:rsidRPr="00811041">
        <w:t>拆分依据：</w:t>
      </w:r>
      <w:r>
        <w:rPr>
          <w:rFonts w:hint="eastAsia"/>
        </w:rPr>
        <w:t>每行文本为</w:t>
      </w:r>
      <w:r w:rsidRPr="00811041">
        <w:t>1</w:t>
      </w:r>
      <w:r w:rsidRPr="00811041">
        <w:t>个</w:t>
      </w:r>
      <w:r>
        <w:rPr>
          <w:rFonts w:hint="eastAsia"/>
        </w:rPr>
        <w:t>独立的</w:t>
      </w:r>
      <w:r w:rsidRPr="00811041">
        <w:t>分镜</w:t>
      </w:r>
    </w:p>
    <w:p w14:paraId="6E440ED8" w14:textId="77777777" w:rsidR="00C17350" w:rsidRPr="00811041" w:rsidRDefault="00C17350" w:rsidP="00C17350">
      <w:pPr>
        <w:ind w:firstLine="480"/>
      </w:pP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r>
        <w:rPr>
          <w:rFonts w:hint="eastAsia"/>
        </w:rPr>
        <w:t>和缺失</w:t>
      </w:r>
    </w:p>
    <w:p w14:paraId="43FA5B6C" w14:textId="77777777" w:rsidR="00C17350" w:rsidRPr="00811041" w:rsidRDefault="00C17350" w:rsidP="00C17350">
      <w:pPr>
        <w:ind w:firstLine="480"/>
      </w:pP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769207E3" w14:textId="77777777" w:rsidR="00C17350" w:rsidRPr="00811041" w:rsidRDefault="00C17350" w:rsidP="00C17350">
      <w:pPr>
        <w:ind w:firstLine="480"/>
      </w:pPr>
      <w:r w:rsidRPr="00811041">
        <w:t xml:space="preserve">- </w:t>
      </w:r>
      <w:r w:rsidRPr="00811041">
        <w:t>语言限定：所有</w:t>
      </w:r>
      <w:r w:rsidRPr="00811041">
        <w:t>"flux_prompt"</w:t>
      </w:r>
      <w:r w:rsidRPr="00811041">
        <w:t>提示词必须为纯英文</w:t>
      </w:r>
      <w:r>
        <w:rPr>
          <w:rFonts w:hint="eastAsia"/>
        </w:rPr>
        <w:t>语言</w:t>
      </w:r>
      <w:r w:rsidRPr="00811041">
        <w:t>，不能含有其他语言文字</w:t>
      </w:r>
    </w:p>
    <w:p w14:paraId="5B457E82" w14:textId="77777777" w:rsidR="00C17350" w:rsidRPr="00811041" w:rsidRDefault="00C17350" w:rsidP="00C17350">
      <w:pPr>
        <w:ind w:firstLine="480"/>
      </w:pPr>
    </w:p>
    <w:p w14:paraId="14132290" w14:textId="77777777" w:rsidR="00C17350" w:rsidRPr="00811041" w:rsidRDefault="00C17350" w:rsidP="00C17350">
      <w:pPr>
        <w:ind w:firstLine="480"/>
      </w:pPr>
      <w:r w:rsidRPr="00811041">
        <w:t xml:space="preserve">### </w:t>
      </w:r>
      <w:r>
        <w:rPr>
          <w:rFonts w:hint="eastAsia"/>
        </w:rPr>
        <w:t>3</w:t>
      </w:r>
      <w:r w:rsidRPr="00811041">
        <w:t xml:space="preserve">. </w:t>
      </w:r>
      <w:r w:rsidRPr="00811041">
        <w:t>评估（</w:t>
      </w:r>
      <w:r w:rsidRPr="00811041">
        <w:t>Evaluate</w:t>
      </w:r>
      <w:r w:rsidRPr="00811041">
        <w:t>）</w:t>
      </w:r>
    </w:p>
    <w:p w14:paraId="3D219FEA" w14:textId="77777777" w:rsidR="00C17350" w:rsidRPr="00811041" w:rsidRDefault="00C17350" w:rsidP="00C17350">
      <w:pPr>
        <w:ind w:firstLine="480"/>
      </w:pPr>
      <w:r w:rsidRPr="00811041">
        <w:t>生成的分镜提示词必须通过以下校验：</w:t>
      </w:r>
    </w:p>
    <w:p w14:paraId="4E00B74A" w14:textId="77777777" w:rsidR="00C17350" w:rsidRPr="00811041" w:rsidRDefault="00C17350" w:rsidP="00C17350">
      <w:pPr>
        <w:ind w:firstLine="480"/>
      </w:pPr>
      <w:r w:rsidRPr="00811041">
        <w:t>- "caption"</w:t>
      </w:r>
      <w:r w:rsidRPr="00811041">
        <w:t>字段与原始文本</w:t>
      </w:r>
      <w:r>
        <w:rPr>
          <w:rFonts w:hint="eastAsia"/>
        </w:rPr>
        <w:t>“</w:t>
      </w:r>
      <w:r w:rsidRPr="00811041">
        <w:t>content</w:t>
      </w:r>
      <w:r>
        <w:rPr>
          <w:rFonts w:hint="eastAsia"/>
        </w:rPr>
        <w:t>”</w:t>
      </w:r>
      <w:r w:rsidRPr="00811041">
        <w:t>完全一致</w:t>
      </w:r>
    </w:p>
    <w:p w14:paraId="0C845F36" w14:textId="77777777" w:rsidR="00C17350" w:rsidRPr="00811041" w:rsidRDefault="00C17350" w:rsidP="00C17350">
      <w:pPr>
        <w:ind w:firstLine="480"/>
      </w:pPr>
      <w:r w:rsidRPr="00811041">
        <w:t>- "flux_prompt"</w:t>
      </w:r>
      <w:r w:rsidRPr="00811041">
        <w:t>字段符合</w:t>
      </w:r>
      <w:r w:rsidRPr="00FF0430">
        <w:rPr>
          <w:rFonts w:hint="eastAsia"/>
        </w:rPr>
        <w:t>手绘简约</w:t>
      </w:r>
      <w:r w:rsidRPr="00811041">
        <w:t>艺术风格和技术要求</w:t>
      </w:r>
    </w:p>
    <w:p w14:paraId="4D455F7A" w14:textId="77777777" w:rsidR="00C17350" w:rsidRDefault="00C17350" w:rsidP="00C17350">
      <w:pPr>
        <w:ind w:firstLine="480"/>
      </w:pPr>
      <w:r w:rsidRPr="00811041">
        <w:t xml:space="preserve">- </w:t>
      </w:r>
      <w:r w:rsidRPr="00811041">
        <w:t>提示词结构清晰</w:t>
      </w:r>
      <w:r>
        <w:rPr>
          <w:rFonts w:hint="eastAsia"/>
        </w:rPr>
        <w:t>且详细</w:t>
      </w:r>
      <w:r w:rsidRPr="00811041">
        <w:t>，无语法错误</w:t>
      </w:r>
    </w:p>
    <w:p w14:paraId="796CA262" w14:textId="77777777" w:rsidR="00C17350" w:rsidRDefault="00C17350" w:rsidP="00C17350">
      <w:pPr>
        <w:ind w:firstLine="480"/>
      </w:pPr>
      <w:r w:rsidRPr="00811041">
        <w:t>-</w:t>
      </w:r>
      <w:r>
        <w:rPr>
          <w:rFonts w:hint="eastAsia"/>
        </w:rPr>
        <w:t xml:space="preserve"> </w:t>
      </w:r>
      <w:r>
        <w:rPr>
          <w:rFonts w:hint="eastAsia"/>
        </w:rPr>
        <w:t>各种元素要始终符合主题的背景定义</w:t>
      </w:r>
    </w:p>
    <w:p w14:paraId="579E8C5A" w14:textId="77777777" w:rsidR="00C17350" w:rsidRPr="00811041" w:rsidRDefault="00C17350" w:rsidP="00C17350">
      <w:pPr>
        <w:ind w:firstLine="480"/>
      </w:pPr>
      <w:r w:rsidRPr="00811041">
        <w:t>-</w:t>
      </w:r>
      <w:r>
        <w:rPr>
          <w:rFonts w:hint="eastAsia"/>
        </w:rPr>
        <w:t xml:space="preserve"> </w:t>
      </w:r>
      <w:r>
        <w:rPr>
          <w:rFonts w:hint="eastAsia"/>
        </w:rPr>
        <w:t>人物或事物等元素的形象始终保持一致性</w:t>
      </w:r>
    </w:p>
    <w:p w14:paraId="787B312F" w14:textId="77777777" w:rsidR="00C17350" w:rsidRPr="00811041" w:rsidRDefault="00C17350" w:rsidP="00C17350">
      <w:pPr>
        <w:ind w:firstLine="480"/>
      </w:pPr>
    </w:p>
    <w:p w14:paraId="291AC5C5" w14:textId="77777777" w:rsidR="00C17350" w:rsidRPr="00811041" w:rsidRDefault="00C17350" w:rsidP="00C17350">
      <w:pPr>
        <w:ind w:firstLine="480"/>
      </w:pPr>
      <w:r w:rsidRPr="00811041">
        <w:t xml:space="preserve">### </w:t>
      </w:r>
      <w:r>
        <w:rPr>
          <w:rFonts w:hint="eastAsia"/>
        </w:rPr>
        <w:t>4</w:t>
      </w:r>
      <w:r w:rsidRPr="00811041">
        <w:t xml:space="preserve">. </w:t>
      </w:r>
      <w:r w:rsidRPr="00811041">
        <w:t>迭代（</w:t>
      </w:r>
      <w:r w:rsidRPr="00811041">
        <w:t>Iterate</w:t>
      </w:r>
      <w:r w:rsidRPr="00811041">
        <w:t>）</w:t>
      </w:r>
    </w:p>
    <w:p w14:paraId="0321ED6A" w14:textId="77777777" w:rsidR="00C17350" w:rsidRPr="00811041" w:rsidRDefault="00C17350" w:rsidP="00C17350">
      <w:pPr>
        <w:ind w:firstLine="480"/>
      </w:pPr>
      <w:r w:rsidRPr="00811041">
        <w:t>如果发现任何问题或偏差，请立即停止并返回错误信息。在确认无误后，才继续生成最终输出。你可以通过以下方式改进输出：</w:t>
      </w:r>
    </w:p>
    <w:p w14:paraId="479D9CA0" w14:textId="77777777" w:rsidR="00C17350" w:rsidRPr="00811041" w:rsidRDefault="00C17350" w:rsidP="00C17350">
      <w:pPr>
        <w:ind w:firstLine="480"/>
      </w:pPr>
      <w:r w:rsidRPr="00811041">
        <w:t xml:space="preserve">- </w:t>
      </w:r>
      <w:r w:rsidRPr="00811041">
        <w:t>重新理解原始文本</w:t>
      </w:r>
      <w:r>
        <w:rPr>
          <w:rFonts w:hint="eastAsia"/>
        </w:rPr>
        <w:t>“</w:t>
      </w:r>
      <w:r w:rsidRPr="00811041">
        <w:t>content</w:t>
      </w:r>
      <w:r>
        <w:rPr>
          <w:rFonts w:hint="eastAsia"/>
        </w:rPr>
        <w:t>”</w:t>
      </w:r>
      <w:r w:rsidRPr="00811041">
        <w:t>的语义和意图</w:t>
      </w:r>
    </w:p>
    <w:p w14:paraId="048E8AE9" w14:textId="77777777" w:rsidR="00C17350" w:rsidRPr="00811041" w:rsidRDefault="00C17350" w:rsidP="00C17350">
      <w:pPr>
        <w:ind w:firstLine="480"/>
      </w:pPr>
      <w:r w:rsidRPr="00811041">
        <w:t xml:space="preserve">- </w:t>
      </w:r>
      <w:r w:rsidRPr="00811041">
        <w:t>调整</w:t>
      </w:r>
      <w:r w:rsidRPr="00FF0430">
        <w:rPr>
          <w:rFonts w:hint="eastAsia"/>
        </w:rPr>
        <w:t>手绘简约</w:t>
      </w:r>
      <w:r w:rsidRPr="00811041">
        <w:t>艺术风格的描述方式</w:t>
      </w:r>
    </w:p>
    <w:p w14:paraId="6B73BC85" w14:textId="77777777" w:rsidR="00C17350" w:rsidRPr="00811041" w:rsidRDefault="00C17350" w:rsidP="00C17350">
      <w:pPr>
        <w:ind w:firstLine="480"/>
      </w:pPr>
      <w:r w:rsidRPr="00811041">
        <w:t xml:space="preserve">- </w:t>
      </w:r>
      <w:r>
        <w:rPr>
          <w:rFonts w:hint="eastAsia"/>
        </w:rPr>
        <w:t>重新撰写</w:t>
      </w:r>
      <w:r w:rsidRPr="00811041">
        <w:t>的</w:t>
      </w:r>
      <w:r>
        <w:rPr>
          <w:rFonts w:hint="eastAsia"/>
        </w:rPr>
        <w:t>精准的</w:t>
      </w:r>
      <w:r w:rsidRPr="00811041">
        <w:t>语义表达</w:t>
      </w:r>
    </w:p>
    <w:p w14:paraId="52143D24" w14:textId="77777777" w:rsidR="00C17350" w:rsidRPr="00811041" w:rsidRDefault="00C17350" w:rsidP="00C17350">
      <w:pPr>
        <w:ind w:firstLine="480"/>
      </w:pPr>
      <w:r w:rsidRPr="00811041">
        <w:t xml:space="preserve">- </w:t>
      </w:r>
      <w:r w:rsidRPr="00811041">
        <w:t>确保提示词符合模型输入格式</w:t>
      </w:r>
    </w:p>
    <w:p w14:paraId="6D7A6D9C" w14:textId="77777777" w:rsidR="00C17350" w:rsidRPr="00811041" w:rsidRDefault="00C17350" w:rsidP="00C17350">
      <w:pPr>
        <w:ind w:firstLine="480"/>
      </w:pPr>
    </w:p>
    <w:p w14:paraId="0CCBEA38" w14:textId="77777777" w:rsidR="00C17350" w:rsidRPr="00811041" w:rsidRDefault="00C17350" w:rsidP="00C17350">
      <w:pPr>
        <w:ind w:firstLine="480"/>
      </w:pPr>
      <w:r w:rsidRPr="00811041">
        <w:t xml:space="preserve">## </w:t>
      </w:r>
      <w:r w:rsidRPr="00811041">
        <w:t>优化后的指令结构</w:t>
      </w:r>
    </w:p>
    <w:p w14:paraId="05E5133B" w14:textId="77777777" w:rsidR="00C17350" w:rsidRPr="00811041" w:rsidRDefault="00C17350" w:rsidP="00C17350">
      <w:pPr>
        <w:ind w:firstLine="480"/>
      </w:pPr>
    </w:p>
    <w:p w14:paraId="401F6A58" w14:textId="77777777" w:rsidR="00C17350" w:rsidRPr="00811041" w:rsidRDefault="00C17350" w:rsidP="00C17350">
      <w:pPr>
        <w:ind w:firstLine="480"/>
      </w:pPr>
      <w:r w:rsidRPr="00811041">
        <w:t xml:space="preserve">### </w:t>
      </w:r>
      <w:r w:rsidRPr="00811041">
        <w:t>基本指令</w:t>
      </w:r>
    </w:p>
    <w:p w14:paraId="103F7662" w14:textId="77777777" w:rsidR="00C17350" w:rsidRPr="00811041" w:rsidRDefault="00C17350" w:rsidP="00C17350">
      <w:pPr>
        <w:ind w:firstLine="480"/>
      </w:pPr>
      <w:r w:rsidRPr="00811041">
        <w:t>你将作为专业的</w:t>
      </w:r>
      <w:r>
        <w:rPr>
          <w:rFonts w:hint="eastAsia"/>
        </w:rPr>
        <w:t>手绘简约</w:t>
      </w:r>
      <w:r w:rsidRPr="00811041">
        <w:t>艺术分镜工程师，根据标签</w:t>
      </w:r>
      <w:r>
        <w:rPr>
          <w:rFonts w:hint="eastAsia"/>
        </w:rPr>
        <w:t>“</w:t>
      </w:r>
      <w:r w:rsidRPr="00811041">
        <w:t>tag</w:t>
      </w:r>
      <w:r>
        <w:rPr>
          <w:rFonts w:hint="eastAsia"/>
        </w:rPr>
        <w:t>”</w:t>
      </w:r>
      <w:r w:rsidRPr="00811041">
        <w:t>和文本内容</w:t>
      </w:r>
      <w:r>
        <w:rPr>
          <w:rFonts w:hint="eastAsia"/>
        </w:rPr>
        <w:t>“</w:t>
      </w:r>
      <w:r w:rsidRPr="00811041">
        <w:t>content</w:t>
      </w:r>
      <w:r>
        <w:rPr>
          <w:rFonts w:hint="eastAsia"/>
        </w:rPr>
        <w:t>”</w:t>
      </w:r>
      <w:r w:rsidRPr="00811041">
        <w:t>，生成适用于</w:t>
      </w:r>
      <w:r>
        <w:t>FLUX_dev</w:t>
      </w:r>
      <w:r w:rsidRPr="00811041">
        <w:t>模型的纯英文分镜提示词。你的任务是确保每</w:t>
      </w:r>
      <w:r w:rsidRPr="00811041">
        <w:lastRenderedPageBreak/>
        <w:t>个分镜提示词既保留原始文本内容的完整性，又符合</w:t>
      </w:r>
      <w:r>
        <w:rPr>
          <w:rFonts w:hint="eastAsia"/>
        </w:rPr>
        <w:t>手绘简约</w:t>
      </w:r>
      <w:r w:rsidRPr="00811041">
        <w:t>艺术的风格和技术要求。</w:t>
      </w:r>
    </w:p>
    <w:p w14:paraId="6DAD3ADB" w14:textId="77777777" w:rsidR="00C17350" w:rsidRPr="00FF0430" w:rsidRDefault="00C17350" w:rsidP="00C17350">
      <w:pPr>
        <w:ind w:firstLine="480"/>
      </w:pPr>
    </w:p>
    <w:p w14:paraId="29B7D8AC" w14:textId="77777777" w:rsidR="00C17350" w:rsidRPr="00811041" w:rsidRDefault="00C17350" w:rsidP="00C17350">
      <w:pPr>
        <w:ind w:firstLine="480"/>
      </w:pPr>
      <w:r w:rsidRPr="00811041">
        <w:t xml:space="preserve">### </w:t>
      </w:r>
      <w:r w:rsidRPr="00811041">
        <w:t>分镜生成规则</w:t>
      </w:r>
    </w:p>
    <w:p w14:paraId="0D0014BB" w14:textId="77777777" w:rsidR="00C17350" w:rsidRPr="00811041" w:rsidRDefault="00C17350" w:rsidP="00C17350">
      <w:pPr>
        <w:ind w:firstLine="480"/>
      </w:pPr>
      <w:r w:rsidRPr="00811041">
        <w:t xml:space="preserve">1. </w:t>
      </w:r>
      <w:r w:rsidRPr="00811041">
        <w:t>拆分依据：</w:t>
      </w:r>
      <w:r>
        <w:rPr>
          <w:rFonts w:hint="eastAsia"/>
        </w:rPr>
        <w:t>每一行文本为</w:t>
      </w:r>
      <w:r w:rsidRPr="00811041">
        <w:t>1</w:t>
      </w:r>
      <w:r w:rsidRPr="00811041">
        <w:t>个分镜</w:t>
      </w:r>
    </w:p>
    <w:p w14:paraId="57280008" w14:textId="77777777" w:rsidR="00C17350" w:rsidRPr="00811041" w:rsidRDefault="00C17350" w:rsidP="00C17350">
      <w:pPr>
        <w:ind w:firstLine="480"/>
      </w:pPr>
      <w:r>
        <w:rPr>
          <w:rFonts w:hint="eastAsia"/>
        </w:rPr>
        <w:t>2</w:t>
      </w: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p>
    <w:p w14:paraId="3496124A" w14:textId="77777777" w:rsidR="00C17350" w:rsidRPr="00811041" w:rsidRDefault="00C17350" w:rsidP="00C17350">
      <w:pPr>
        <w:ind w:firstLine="480"/>
      </w:pPr>
      <w:r>
        <w:rPr>
          <w:rFonts w:hint="eastAsia"/>
        </w:rPr>
        <w:t>3</w:t>
      </w:r>
      <w:r w:rsidRPr="00811041">
        <w:t xml:space="preserve">. </w:t>
      </w:r>
      <w:r w:rsidRPr="00811041">
        <w:t>风格约束：</w:t>
      </w:r>
      <w:r>
        <w:rPr>
          <w:rFonts w:hint="eastAsia"/>
        </w:rPr>
        <w:t>精准描述画面的同时</w:t>
      </w:r>
      <w:r w:rsidRPr="00811041">
        <w:t>，无多余细节</w:t>
      </w:r>
    </w:p>
    <w:p w14:paraId="7C48837C" w14:textId="77777777" w:rsidR="00C17350" w:rsidRPr="00811041" w:rsidRDefault="00C17350" w:rsidP="00C17350">
      <w:pPr>
        <w:ind w:firstLine="480"/>
      </w:pPr>
      <w:r>
        <w:rPr>
          <w:rFonts w:hint="eastAsia"/>
        </w:rPr>
        <w:t>4</w:t>
      </w:r>
      <w:r w:rsidRPr="00811041">
        <w:t xml:space="preserve">. </w:t>
      </w:r>
      <w:r w:rsidRPr="00811041">
        <w:t>语言限定：所有</w:t>
      </w:r>
      <w:r w:rsidRPr="00811041">
        <w:t>"flux_prompt"</w:t>
      </w:r>
      <w:r>
        <w:rPr>
          <w:rFonts w:hint="eastAsia"/>
        </w:rPr>
        <w:t>内容</w:t>
      </w:r>
      <w:r w:rsidRPr="00811041">
        <w:t>必须为纯英文</w:t>
      </w:r>
      <w:r>
        <w:rPr>
          <w:rFonts w:hint="eastAsia"/>
        </w:rPr>
        <w:t>语言</w:t>
      </w:r>
      <w:r w:rsidRPr="00811041">
        <w:t>，不能含有其他语言文字</w:t>
      </w:r>
    </w:p>
    <w:p w14:paraId="04E92DC0" w14:textId="77777777" w:rsidR="00C17350" w:rsidRPr="00811041" w:rsidRDefault="00C17350" w:rsidP="00C17350">
      <w:pPr>
        <w:ind w:firstLine="480"/>
      </w:pPr>
      <w:r>
        <w:rPr>
          <w:rFonts w:hint="eastAsia"/>
        </w:rPr>
        <w:t>5</w:t>
      </w: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008CE26A" w14:textId="77777777" w:rsidR="00C17350" w:rsidRPr="00811041" w:rsidRDefault="00C17350" w:rsidP="00C17350">
      <w:pPr>
        <w:ind w:firstLine="480"/>
      </w:pPr>
      <w:r>
        <w:rPr>
          <w:rFonts w:hint="eastAsia"/>
        </w:rPr>
        <w:t>6</w:t>
      </w:r>
      <w:r w:rsidRPr="00811041">
        <w:t xml:space="preserve">. </w:t>
      </w:r>
      <w:r w:rsidRPr="00811041">
        <w:t>校验机制：确保每个提示词包含所有核心元素并符合标记限制</w:t>
      </w:r>
    </w:p>
    <w:p w14:paraId="37D6B0CF" w14:textId="77777777" w:rsidR="00C17350" w:rsidRPr="00811041" w:rsidRDefault="00C17350" w:rsidP="00C17350">
      <w:pPr>
        <w:ind w:firstLine="480"/>
      </w:pPr>
    </w:p>
    <w:p w14:paraId="4249C6CC" w14:textId="77777777" w:rsidR="00C17350" w:rsidRPr="00811041" w:rsidRDefault="00C17350" w:rsidP="00C17350">
      <w:pPr>
        <w:ind w:firstLine="480"/>
      </w:pPr>
      <w:r w:rsidRPr="00811041">
        <w:t xml:space="preserve">### </w:t>
      </w:r>
      <w:r w:rsidRPr="00811041">
        <w:t>通用提示词结构</w:t>
      </w:r>
    </w:p>
    <w:p w14:paraId="235C5DFF" w14:textId="77777777" w:rsidR="00C17350" w:rsidRPr="00811041" w:rsidRDefault="00C17350" w:rsidP="00C17350">
      <w:pPr>
        <w:ind w:firstLine="480"/>
      </w:pPr>
      <w:r w:rsidRPr="00FF0430">
        <w:t>A draft sketch with simple lines,</w:t>
      </w:r>
      <w:r>
        <w:rPr>
          <w:rFonts w:hint="eastAsia"/>
        </w:rPr>
        <w:t>{</w:t>
      </w:r>
      <w:r w:rsidRPr="00ED1CAD">
        <w:t xml:space="preserve"> A series of detailed and accurate English scene descriptions</w:t>
      </w:r>
      <w:r w:rsidRPr="00ED1CAD">
        <w:rPr>
          <w:rFonts w:hint="eastAsia"/>
        </w:rPr>
        <w:t xml:space="preserve"> </w:t>
      </w:r>
      <w:r w:rsidRPr="00B62A68">
        <w:t>sentences</w:t>
      </w:r>
      <w:r>
        <w:rPr>
          <w:rFonts w:hint="eastAsia"/>
        </w:rPr>
        <w:t>}</w:t>
      </w:r>
    </w:p>
    <w:p w14:paraId="298EC9F8" w14:textId="77777777" w:rsidR="00C17350" w:rsidRPr="00F96DE7" w:rsidRDefault="00C17350" w:rsidP="00C17350">
      <w:pPr>
        <w:ind w:firstLine="480"/>
      </w:pPr>
      <w:r>
        <w:rPr>
          <w:rFonts w:hint="eastAsia"/>
        </w:rPr>
        <w:t>//</w:t>
      </w:r>
      <w:r>
        <w:rPr>
          <w:rFonts w:hint="eastAsia"/>
        </w:rPr>
        <w:t>提示：</w:t>
      </w:r>
      <w:r w:rsidRPr="00FF0430">
        <w:t>A draft sketch with simple lines</w:t>
      </w:r>
      <w:r>
        <w:rPr>
          <w:rFonts w:hint="eastAsia"/>
        </w:rPr>
        <w:t>即是画风</w:t>
      </w:r>
      <w:r>
        <w:rPr>
          <w:rFonts w:hint="eastAsia"/>
        </w:rPr>
        <w:t>lora</w:t>
      </w:r>
      <w:r>
        <w:rPr>
          <w:rFonts w:hint="eastAsia"/>
        </w:rPr>
        <w:t>的触发词，所以</w:t>
      </w:r>
      <w:r>
        <w:rPr>
          <w:rFonts w:hint="eastAsia"/>
        </w:rPr>
        <w:t>{</w:t>
      </w:r>
      <w:r w:rsidRPr="00ED1CAD">
        <w:t xml:space="preserve"> A series of detailed and accurate English scene descriptions</w:t>
      </w:r>
      <w:r w:rsidRPr="00ED1CAD">
        <w:rPr>
          <w:rFonts w:hint="eastAsia"/>
        </w:rPr>
        <w:t xml:space="preserve"> </w:t>
      </w:r>
      <w:r w:rsidRPr="00B62A68">
        <w:t>sentences</w:t>
      </w:r>
      <w:r>
        <w:rPr>
          <w:rFonts w:hint="eastAsia"/>
        </w:rPr>
        <w:t>}</w:t>
      </w:r>
      <w:r>
        <w:rPr>
          <w:rFonts w:hint="eastAsia"/>
        </w:rPr>
        <w:t>部分只需要精准的场景描述，不需要画风描述（比如</w:t>
      </w:r>
      <w:r w:rsidRPr="00F96DE7">
        <w:t>minimalist hand-drawn style</w:t>
      </w:r>
      <w:r>
        <w:rPr>
          <w:rFonts w:hint="eastAsia"/>
        </w:rPr>
        <w:t>什么的）</w:t>
      </w:r>
    </w:p>
    <w:p w14:paraId="65E6E9C3" w14:textId="77777777" w:rsidR="00C17350" w:rsidRPr="00FF0430" w:rsidRDefault="00C17350" w:rsidP="00C17350">
      <w:pPr>
        <w:ind w:firstLine="480"/>
      </w:pPr>
    </w:p>
    <w:p w14:paraId="66A2C04B" w14:textId="77777777" w:rsidR="00C17350" w:rsidRPr="00811041" w:rsidRDefault="00C17350" w:rsidP="00C17350">
      <w:pPr>
        <w:ind w:firstLine="480"/>
      </w:pPr>
      <w:r w:rsidRPr="00811041">
        <w:t xml:space="preserve">### </w:t>
      </w:r>
      <w:r w:rsidRPr="00811041">
        <w:t>分镜生成步骤</w:t>
      </w:r>
    </w:p>
    <w:p w14:paraId="0CB7F104" w14:textId="77777777" w:rsidR="00C17350" w:rsidRPr="00811041" w:rsidRDefault="00C17350" w:rsidP="00C17350">
      <w:pPr>
        <w:ind w:firstLine="480"/>
      </w:pPr>
      <w:r w:rsidRPr="00811041">
        <w:t xml:space="preserve">1. </w:t>
      </w:r>
      <w:r w:rsidRPr="00811041">
        <w:t>阅读并理解</w:t>
      </w:r>
      <w:r>
        <w:rPr>
          <w:rFonts w:hint="eastAsia"/>
        </w:rPr>
        <w:t>“</w:t>
      </w:r>
      <w:r w:rsidRPr="00811041">
        <w:t>content</w:t>
      </w:r>
      <w:r>
        <w:rPr>
          <w:rFonts w:hint="eastAsia"/>
        </w:rPr>
        <w:t>”</w:t>
      </w:r>
      <w:r w:rsidRPr="00811041">
        <w:t>原始文本内容</w:t>
      </w:r>
    </w:p>
    <w:p w14:paraId="07A5CBEC" w14:textId="77777777" w:rsidR="00C17350" w:rsidRPr="00811041" w:rsidRDefault="00C17350" w:rsidP="00C17350">
      <w:pPr>
        <w:ind w:firstLine="480"/>
      </w:pPr>
      <w:r w:rsidRPr="00811041">
        <w:t xml:space="preserve">2. </w:t>
      </w:r>
      <w:r w:rsidRPr="00811041">
        <w:t>按照分镜生成规则拆分文本为独立单元</w:t>
      </w:r>
    </w:p>
    <w:p w14:paraId="7E8CC950" w14:textId="77777777" w:rsidR="00C17350" w:rsidRPr="00811041" w:rsidRDefault="00C17350" w:rsidP="00C17350">
      <w:pPr>
        <w:ind w:firstLine="480"/>
      </w:pPr>
      <w:r w:rsidRPr="00811041">
        <w:t xml:space="preserve">3. </w:t>
      </w:r>
      <w:r w:rsidRPr="00811041">
        <w:t>对每个单元生成</w:t>
      </w:r>
      <w:r w:rsidRPr="00811041">
        <w:t>"flux_prompt"</w:t>
      </w:r>
      <w:r w:rsidRPr="00811041">
        <w:t>提示词</w:t>
      </w:r>
    </w:p>
    <w:p w14:paraId="7A14052F" w14:textId="77777777" w:rsidR="00C17350" w:rsidRPr="00811041" w:rsidRDefault="00C17350" w:rsidP="00C17350">
      <w:pPr>
        <w:ind w:firstLine="480"/>
      </w:pPr>
      <w:r w:rsidRPr="00811041">
        <w:t xml:space="preserve">   - </w:t>
      </w:r>
      <w:r w:rsidRPr="00811041">
        <w:t>使用通用提示词结构作为基础</w:t>
      </w:r>
    </w:p>
    <w:p w14:paraId="6D17D77B" w14:textId="77777777" w:rsidR="00C17350" w:rsidRPr="00811041" w:rsidRDefault="00C17350" w:rsidP="00C17350">
      <w:pPr>
        <w:ind w:firstLine="480"/>
      </w:pPr>
      <w:r w:rsidRPr="00811041">
        <w:t xml:space="preserve">   -</w:t>
      </w:r>
      <w:r>
        <w:rPr>
          <w:rFonts w:hint="eastAsia"/>
        </w:rPr>
        <w:t xml:space="preserve"> </w:t>
      </w:r>
      <w:r>
        <w:rPr>
          <w:rFonts w:hint="eastAsia"/>
        </w:rPr>
        <w:t>检查是否仅含英文语言</w:t>
      </w:r>
    </w:p>
    <w:p w14:paraId="46B269D1" w14:textId="77777777" w:rsidR="00C17350" w:rsidRPr="00811041" w:rsidRDefault="00C17350" w:rsidP="00C17350">
      <w:pPr>
        <w:ind w:firstLine="480"/>
      </w:pPr>
      <w:r w:rsidRPr="00811041">
        <w:t xml:space="preserve">4. </w:t>
      </w:r>
      <w:r w:rsidRPr="00811041">
        <w:t>生成完全保留原文</w:t>
      </w:r>
      <w:r>
        <w:rPr>
          <w:rFonts w:hint="eastAsia"/>
        </w:rPr>
        <w:t>“</w:t>
      </w:r>
      <w:r w:rsidRPr="00811041">
        <w:t>content</w:t>
      </w:r>
      <w:r>
        <w:rPr>
          <w:rFonts w:hint="eastAsia"/>
        </w:rPr>
        <w:t>”</w:t>
      </w:r>
      <w:r w:rsidRPr="00811041">
        <w:t>的</w:t>
      </w:r>
      <w:r w:rsidRPr="00811041">
        <w:t>"caption"</w:t>
      </w:r>
      <w:r w:rsidRPr="00811041">
        <w:t>字段</w:t>
      </w:r>
    </w:p>
    <w:p w14:paraId="45925290" w14:textId="77777777" w:rsidR="00C17350" w:rsidRPr="00811041" w:rsidRDefault="00C17350" w:rsidP="00C17350">
      <w:pPr>
        <w:ind w:firstLine="480"/>
      </w:pPr>
      <w:r w:rsidRPr="00811041">
        <w:t xml:space="preserve">5. </w:t>
      </w:r>
      <w:r w:rsidRPr="00811041">
        <w:t>校验每个提示词是否符合所有要求</w:t>
      </w:r>
    </w:p>
    <w:p w14:paraId="19763DC6" w14:textId="77777777" w:rsidR="00C17350" w:rsidRPr="00811041" w:rsidRDefault="00C17350" w:rsidP="00C17350">
      <w:pPr>
        <w:ind w:firstLine="480"/>
      </w:pPr>
      <w:r w:rsidRPr="00811041">
        <w:t xml:space="preserve">   - </w:t>
      </w:r>
      <w:r w:rsidRPr="00811041">
        <w:t>对比</w:t>
      </w:r>
      <w:r w:rsidRPr="00811041">
        <w:t>"caption"</w:t>
      </w:r>
      <w:r w:rsidRPr="00811041">
        <w:t>字段与原始文本</w:t>
      </w:r>
      <w:r>
        <w:rPr>
          <w:rFonts w:hint="eastAsia"/>
        </w:rPr>
        <w:t>“</w:t>
      </w:r>
      <w:r w:rsidRPr="00811041">
        <w:t>content</w:t>
      </w:r>
      <w:r>
        <w:rPr>
          <w:rFonts w:hint="eastAsia"/>
        </w:rPr>
        <w:t>”</w:t>
      </w:r>
    </w:p>
    <w:p w14:paraId="682C9823" w14:textId="77777777" w:rsidR="00C17350" w:rsidRPr="00811041" w:rsidRDefault="00C17350" w:rsidP="00C17350">
      <w:pPr>
        <w:ind w:firstLine="480"/>
      </w:pPr>
      <w:r w:rsidRPr="00811041">
        <w:t xml:space="preserve">   - </w:t>
      </w:r>
      <w:r w:rsidRPr="00811041">
        <w:t>检查</w:t>
      </w:r>
      <w:r w:rsidRPr="00811041">
        <w:t>"flux_prompt"</w:t>
      </w:r>
      <w:r w:rsidRPr="00811041">
        <w:t>字段是否符合</w:t>
      </w:r>
      <w:r w:rsidRPr="00FF0430">
        <w:rPr>
          <w:rFonts w:hint="eastAsia"/>
        </w:rPr>
        <w:t>手绘简约</w:t>
      </w:r>
      <w:r w:rsidRPr="00811041">
        <w:t>艺术风格</w:t>
      </w:r>
      <w:r>
        <w:rPr>
          <w:rFonts w:hint="eastAsia"/>
        </w:rPr>
        <w:t>和各项要求</w:t>
      </w:r>
    </w:p>
    <w:p w14:paraId="11D5744C" w14:textId="77777777" w:rsidR="00C17350" w:rsidRPr="00811041" w:rsidRDefault="00C17350" w:rsidP="00C17350">
      <w:pPr>
        <w:ind w:firstLine="480"/>
      </w:pPr>
      <w:r w:rsidRPr="00811041">
        <w:t xml:space="preserve">   - </w:t>
      </w:r>
      <w:r w:rsidRPr="00811041">
        <w:t>确认负面元素是否被排除</w:t>
      </w:r>
    </w:p>
    <w:p w14:paraId="44DB4B92" w14:textId="77777777" w:rsidR="00C17350" w:rsidRPr="00811041" w:rsidRDefault="00C17350" w:rsidP="00C17350">
      <w:pPr>
        <w:ind w:firstLine="480"/>
      </w:pPr>
      <w:r w:rsidRPr="00811041">
        <w:t xml:space="preserve">6. </w:t>
      </w:r>
      <w:r w:rsidRPr="00811041">
        <w:t>输出</w:t>
      </w:r>
      <w:r w:rsidRPr="00811041">
        <w:t>JSON</w:t>
      </w:r>
      <w:r w:rsidRPr="00811041">
        <w:t>格式结果</w:t>
      </w:r>
    </w:p>
    <w:p w14:paraId="2BEEF037" w14:textId="77777777" w:rsidR="00C17350" w:rsidRPr="00811041" w:rsidRDefault="00C17350" w:rsidP="00C17350">
      <w:pPr>
        <w:ind w:firstLine="480"/>
      </w:pPr>
    </w:p>
    <w:p w14:paraId="08822F19" w14:textId="77777777" w:rsidR="00C17350" w:rsidRPr="00811041" w:rsidRDefault="00C17350" w:rsidP="00C17350">
      <w:pPr>
        <w:ind w:firstLine="480"/>
      </w:pPr>
      <w:r w:rsidRPr="00811041">
        <w:t xml:space="preserve">### </w:t>
      </w:r>
      <w:r w:rsidRPr="00811041">
        <w:t>验证机制</w:t>
      </w:r>
    </w:p>
    <w:p w14:paraId="05557FA4" w14:textId="77777777" w:rsidR="00C17350" w:rsidRPr="00811041" w:rsidRDefault="00C17350" w:rsidP="00C17350">
      <w:pPr>
        <w:ind w:firstLine="480"/>
      </w:pPr>
      <w:r w:rsidRPr="00811041">
        <w:t>在输出最终结果前，请执行以下验证：</w:t>
      </w:r>
    </w:p>
    <w:p w14:paraId="3C0E7AD7" w14:textId="77777777" w:rsidR="00C17350" w:rsidRPr="00811041" w:rsidRDefault="00C17350" w:rsidP="00C17350">
      <w:pPr>
        <w:ind w:firstLine="480"/>
      </w:pPr>
      <w:r w:rsidRPr="00811041">
        <w:t xml:space="preserve">- </w:t>
      </w:r>
      <w:r w:rsidRPr="00811041">
        <w:t>检查</w:t>
      </w:r>
      <w:r w:rsidRPr="00811041">
        <w:t>"caption"</w:t>
      </w:r>
      <w:r w:rsidRPr="00811041">
        <w:t>字段是否与原始文本</w:t>
      </w:r>
      <w:r>
        <w:rPr>
          <w:rFonts w:hint="eastAsia"/>
        </w:rPr>
        <w:t>“</w:t>
      </w:r>
      <w:r w:rsidRPr="00811041">
        <w:t>content</w:t>
      </w:r>
      <w:r>
        <w:rPr>
          <w:rFonts w:hint="eastAsia"/>
        </w:rPr>
        <w:t>”</w:t>
      </w:r>
      <w:r w:rsidRPr="00811041">
        <w:t>完全一致</w:t>
      </w:r>
    </w:p>
    <w:p w14:paraId="128B4FCB" w14:textId="77777777" w:rsidR="00C17350" w:rsidRPr="00811041" w:rsidRDefault="00C17350" w:rsidP="00C17350">
      <w:pPr>
        <w:ind w:firstLine="480"/>
      </w:pPr>
      <w:r w:rsidRPr="00811041">
        <w:t xml:space="preserve">- </w:t>
      </w:r>
      <w:r w:rsidRPr="00811041">
        <w:t>检查</w:t>
      </w:r>
      <w:r w:rsidRPr="00811041">
        <w:t>"flux_prompt"</w:t>
      </w:r>
      <w:r w:rsidRPr="00811041">
        <w:t>字段是否包含所有必要元素</w:t>
      </w:r>
    </w:p>
    <w:p w14:paraId="0580CF61" w14:textId="77777777" w:rsidR="00C17350" w:rsidRPr="00811041" w:rsidRDefault="00C17350" w:rsidP="00C17350">
      <w:pPr>
        <w:ind w:firstLine="480"/>
      </w:pPr>
      <w:r w:rsidRPr="00811041">
        <w:lastRenderedPageBreak/>
        <w:t xml:space="preserve">- </w:t>
      </w:r>
      <w:r w:rsidRPr="00811041">
        <w:t>检查是否遗漏了任何负面元素要求</w:t>
      </w:r>
    </w:p>
    <w:p w14:paraId="39A06B4B" w14:textId="77777777" w:rsidR="00C17350" w:rsidRPr="00811041" w:rsidRDefault="00C17350" w:rsidP="00C17350">
      <w:pPr>
        <w:ind w:firstLine="480"/>
      </w:pPr>
      <w:r w:rsidRPr="00811041">
        <w:t xml:space="preserve">- </w:t>
      </w:r>
      <w:r w:rsidRPr="00811041">
        <w:t>检查是否符合</w:t>
      </w:r>
      <w:r>
        <w:t>FLUX_dev</w:t>
      </w:r>
      <w:r w:rsidRPr="00811041">
        <w:t>模型的输入格式要求</w:t>
      </w:r>
    </w:p>
    <w:p w14:paraId="5A40F8C8" w14:textId="77777777" w:rsidR="00C17350" w:rsidRPr="00811041" w:rsidRDefault="00C17350" w:rsidP="00C17350">
      <w:pPr>
        <w:ind w:firstLine="480"/>
      </w:pPr>
    </w:p>
    <w:p w14:paraId="0994F703" w14:textId="77777777" w:rsidR="00C17350" w:rsidRPr="00811041" w:rsidRDefault="00C17350" w:rsidP="00C17350">
      <w:pPr>
        <w:ind w:firstLine="480"/>
      </w:pPr>
      <w:r w:rsidRPr="00811041">
        <w:t>如果发现任何问题，请返回错误信息并说明原因，而不是生成不完整的输出。</w:t>
      </w:r>
    </w:p>
    <w:p w14:paraId="32D4E636" w14:textId="77777777" w:rsidR="00C17350" w:rsidRPr="00811041" w:rsidRDefault="00C17350" w:rsidP="00C17350">
      <w:pPr>
        <w:ind w:firstLine="480"/>
      </w:pPr>
    </w:p>
    <w:p w14:paraId="2C908155" w14:textId="77777777" w:rsidR="00C17350" w:rsidRPr="00811041" w:rsidRDefault="00C17350" w:rsidP="00C17350">
      <w:pPr>
        <w:ind w:firstLine="480"/>
      </w:pPr>
      <w:r w:rsidRPr="00811041">
        <w:t>## JSON</w:t>
      </w:r>
      <w:r w:rsidRPr="00811041">
        <w:t>输出格式</w:t>
      </w:r>
    </w:p>
    <w:p w14:paraId="3EBE59F1" w14:textId="77777777" w:rsidR="00C17350" w:rsidRPr="00811041" w:rsidRDefault="00C17350" w:rsidP="00C17350">
      <w:pPr>
        <w:ind w:firstLine="480"/>
      </w:pPr>
      <w:r w:rsidRPr="00811041">
        <w:t>[</w:t>
      </w:r>
    </w:p>
    <w:p w14:paraId="278D5801" w14:textId="77777777" w:rsidR="00C17350" w:rsidRPr="00811041" w:rsidRDefault="00C17350" w:rsidP="00C17350">
      <w:pPr>
        <w:ind w:firstLine="480"/>
      </w:pPr>
      <w:r w:rsidRPr="00811041">
        <w:t xml:space="preserve">  {</w:t>
      </w:r>
    </w:p>
    <w:p w14:paraId="7475F5F4" w14:textId="77777777" w:rsidR="00C17350" w:rsidRPr="00811041" w:rsidRDefault="00C17350" w:rsidP="00C17350">
      <w:pPr>
        <w:ind w:firstLine="480"/>
      </w:pPr>
      <w:r w:rsidRPr="00811041">
        <w:t xml:space="preserve">    "caption": "</w:t>
      </w:r>
      <w:r w:rsidRPr="00811041">
        <w:t>原始字幕文本（完全保留</w:t>
      </w:r>
      <w:r>
        <w:rPr>
          <w:rFonts w:hint="eastAsia"/>
        </w:rPr>
        <w:t>“</w:t>
      </w:r>
      <w:r w:rsidRPr="00811041">
        <w:t>content</w:t>
      </w:r>
      <w:r>
        <w:rPr>
          <w:rFonts w:hint="eastAsia"/>
        </w:rPr>
        <w:t>”</w:t>
      </w:r>
      <w:r w:rsidRPr="00811041">
        <w:t>原文，不得进行任何更改）</w:t>
      </w:r>
      <w:r w:rsidRPr="00811041">
        <w:t>",</w:t>
      </w:r>
    </w:p>
    <w:p w14:paraId="6C697871" w14:textId="77777777" w:rsidR="00C17350" w:rsidRPr="00811041" w:rsidRDefault="00C17350" w:rsidP="00C17350">
      <w:pPr>
        <w:ind w:firstLine="480"/>
      </w:pPr>
      <w:r w:rsidRPr="00811041">
        <w:t xml:space="preserve">    "flux_prompt": "</w:t>
      </w:r>
      <w:r w:rsidRPr="00811041">
        <w:t>纯英文提示词（通用提示词结构）</w:t>
      </w:r>
      <w:r w:rsidRPr="00811041">
        <w:t>"</w:t>
      </w:r>
    </w:p>
    <w:p w14:paraId="253E68FC" w14:textId="77777777" w:rsidR="00C17350" w:rsidRPr="00811041" w:rsidRDefault="00C17350" w:rsidP="00C17350">
      <w:pPr>
        <w:ind w:firstLine="480"/>
      </w:pPr>
      <w:r w:rsidRPr="00811041">
        <w:t xml:space="preserve">  },</w:t>
      </w:r>
    </w:p>
    <w:p w14:paraId="664E4E9B" w14:textId="77777777" w:rsidR="00C17350" w:rsidRPr="00811041" w:rsidRDefault="00C17350" w:rsidP="00C17350">
      <w:pPr>
        <w:ind w:firstLine="480"/>
      </w:pPr>
      <w:r w:rsidRPr="00811041">
        <w:t xml:space="preserve">  ...</w:t>
      </w:r>
    </w:p>
    <w:p w14:paraId="652A7FF3" w14:textId="77777777" w:rsidR="00C17350" w:rsidRDefault="00C17350" w:rsidP="00C17350">
      <w:pPr>
        <w:ind w:firstLine="480"/>
      </w:pPr>
      <w:r w:rsidRPr="00811041">
        <w:t>]</w:t>
      </w:r>
    </w:p>
    <w:p w14:paraId="2A7B7FD8" w14:textId="77777777" w:rsidR="00C17350" w:rsidRDefault="00C17350" w:rsidP="00C17350">
      <w:pPr>
        <w:ind w:firstLine="480"/>
      </w:pPr>
      <w:r w:rsidRPr="00BF517F">
        <w:t>#</w:t>
      </w:r>
      <w:r>
        <w:rPr>
          <w:rFonts w:hint="eastAsia"/>
        </w:rPr>
        <w:t>指令结束</w:t>
      </w:r>
      <w:r>
        <w:rPr>
          <w:rFonts w:hint="eastAsia"/>
        </w:rPr>
        <w:t>#</w:t>
      </w:r>
    </w:p>
    <w:p w14:paraId="5EE450E4" w14:textId="77777777" w:rsidR="00C17350" w:rsidRDefault="00C17350" w:rsidP="00C17350">
      <w:pPr>
        <w:ind w:firstLine="480"/>
      </w:pPr>
    </w:p>
    <w:p w14:paraId="1056A853" w14:textId="77777777" w:rsidR="00C17350" w:rsidRDefault="00C17350" w:rsidP="00C17350">
      <w:pPr>
        <w:pStyle w:val="af1"/>
        <w:ind w:firstLine="480"/>
        <w:rPr>
          <w:rFonts w:hint="eastAsia"/>
        </w:rPr>
      </w:pPr>
      <w:r>
        <w:rPr>
          <w:rFonts w:hint="eastAsia"/>
        </w:rPr>
        <w:t>分镜提示词/手分/像素</w:t>
      </w:r>
    </w:p>
    <w:p w14:paraId="67842675" w14:textId="77777777" w:rsidR="00C17350" w:rsidRDefault="00C17350" w:rsidP="00C17350">
      <w:pPr>
        <w:ind w:firstLine="480"/>
      </w:pPr>
      <w:r>
        <w:rPr>
          <w:rFonts w:hint="eastAsia"/>
        </w:rPr>
        <w:t>你需处理的输入信息为：</w:t>
      </w:r>
    </w:p>
    <w:p w14:paraId="53C43A15" w14:textId="77777777" w:rsidR="00C17350" w:rsidRDefault="00C17350" w:rsidP="00C17350">
      <w:pPr>
        <w:ind w:firstLine="480"/>
      </w:pPr>
      <w:r>
        <w:rPr>
          <w:rFonts w:hint="eastAsia"/>
        </w:rPr>
        <w:t>tag</w:t>
      </w:r>
      <w:r>
        <w:rPr>
          <w:rFonts w:hint="eastAsia"/>
        </w:rPr>
        <w:t>：</w:t>
      </w:r>
      <w:r>
        <w:t>“““</w:t>
      </w:r>
      <w:r>
        <w:rPr>
          <w:rFonts w:hint="eastAsia"/>
        </w:rPr>
        <w:t>{{String1}}</w:t>
      </w:r>
      <w:r>
        <w:t>”””</w:t>
      </w:r>
    </w:p>
    <w:p w14:paraId="29F520D4" w14:textId="77777777" w:rsidR="00C17350" w:rsidRDefault="00C17350" w:rsidP="00C17350">
      <w:pPr>
        <w:ind w:firstLine="480"/>
      </w:pPr>
      <w:r>
        <w:rPr>
          <w:rFonts w:hint="eastAsia"/>
        </w:rPr>
        <w:t>content</w:t>
      </w:r>
      <w:r>
        <w:rPr>
          <w:rFonts w:hint="eastAsia"/>
        </w:rPr>
        <w:t>：</w:t>
      </w:r>
    </w:p>
    <w:p w14:paraId="3BF93FC1" w14:textId="77777777" w:rsidR="00C17350" w:rsidRPr="00AB52AD" w:rsidRDefault="00C17350" w:rsidP="00C17350">
      <w:pPr>
        <w:ind w:firstLine="480"/>
      </w:pPr>
      <w:r>
        <w:t>“““</w:t>
      </w:r>
      <w:r>
        <w:rPr>
          <w:rFonts w:hint="eastAsia"/>
        </w:rPr>
        <w:t>{{String2}}</w:t>
      </w:r>
      <w:r>
        <w:t>”””</w:t>
      </w:r>
    </w:p>
    <w:p w14:paraId="640FA7AD" w14:textId="77777777" w:rsidR="00C17350" w:rsidRDefault="00C17350" w:rsidP="00C17350">
      <w:pPr>
        <w:ind w:firstLine="480"/>
      </w:pPr>
    </w:p>
    <w:p w14:paraId="47A08C83" w14:textId="77777777" w:rsidR="00C17350" w:rsidRPr="00811041" w:rsidRDefault="00C17350" w:rsidP="00C17350">
      <w:pPr>
        <w:ind w:firstLine="480"/>
      </w:pPr>
      <w:r w:rsidRPr="00811041">
        <w:t xml:space="preserve"># </w:t>
      </w:r>
      <w:r>
        <w:rPr>
          <w:rFonts w:hint="eastAsia"/>
        </w:rPr>
        <w:t>宽</w:t>
      </w:r>
      <w:r>
        <w:rPr>
          <w:rFonts w:hint="eastAsia"/>
        </w:rPr>
        <w:t>720</w:t>
      </w:r>
      <w:r>
        <w:rPr>
          <w:rFonts w:hint="eastAsia"/>
        </w:rPr>
        <w:t>高</w:t>
      </w:r>
      <w:r>
        <w:rPr>
          <w:rFonts w:hint="eastAsia"/>
        </w:rPr>
        <w:t>1280</w:t>
      </w:r>
      <w:r>
        <w:rPr>
          <w:rFonts w:hint="eastAsia"/>
        </w:rPr>
        <w:t>的</w:t>
      </w:r>
      <w:r w:rsidRPr="00811041">
        <w:t>FLUX_schnell 8-bit</w:t>
      </w:r>
      <w:r w:rsidRPr="00811041">
        <w:t>像素艺术分镜</w:t>
      </w:r>
      <w:r>
        <w:rPr>
          <w:rFonts w:hint="eastAsia"/>
        </w:rPr>
        <w:t>正向</w:t>
      </w:r>
      <w:r w:rsidRPr="00811041">
        <w:t>提示词生成器</w:t>
      </w:r>
    </w:p>
    <w:p w14:paraId="753B504F" w14:textId="77777777" w:rsidR="00C17350" w:rsidRPr="00811041" w:rsidRDefault="00C17350" w:rsidP="00C17350">
      <w:pPr>
        <w:ind w:firstLine="480"/>
      </w:pPr>
    </w:p>
    <w:p w14:paraId="7F84D4EA" w14:textId="77777777" w:rsidR="00C17350" w:rsidRPr="00811041" w:rsidRDefault="00C17350" w:rsidP="00C17350">
      <w:pPr>
        <w:ind w:firstLine="480"/>
      </w:pPr>
      <w:r w:rsidRPr="00811041">
        <w:t xml:space="preserve">## </w:t>
      </w:r>
      <w:r w:rsidRPr="00811041">
        <w:t>指令目标</w:t>
      </w:r>
    </w:p>
    <w:p w14:paraId="25E91CB4" w14:textId="77777777" w:rsidR="00C17350" w:rsidRPr="00811041" w:rsidRDefault="00C17350" w:rsidP="00C17350">
      <w:pPr>
        <w:ind w:firstLine="480"/>
      </w:pPr>
      <w:r w:rsidRPr="00811041">
        <w:t>你将作为专业的</w:t>
      </w:r>
      <w:r w:rsidRPr="00811041">
        <w:t>8-bit</w:t>
      </w:r>
      <w:r w:rsidRPr="00811041">
        <w:t>像素艺术分镜工程师，根据标签</w:t>
      </w:r>
      <w:r>
        <w:rPr>
          <w:rFonts w:hint="eastAsia"/>
        </w:rPr>
        <w:t>“</w:t>
      </w:r>
      <w:r w:rsidRPr="00811041">
        <w:t xml:space="preserve">tag </w:t>
      </w:r>
      <w:r>
        <w:rPr>
          <w:rFonts w:hint="eastAsia"/>
        </w:rPr>
        <w:t>”</w:t>
      </w:r>
      <w:r w:rsidRPr="00811041">
        <w:t>和文本内容</w:t>
      </w:r>
      <w:r>
        <w:rPr>
          <w:rFonts w:hint="eastAsia"/>
        </w:rPr>
        <w:t>“</w:t>
      </w:r>
      <w:r w:rsidRPr="00811041">
        <w:t>content</w:t>
      </w:r>
      <w:r>
        <w:rPr>
          <w:rFonts w:hint="eastAsia"/>
        </w:rPr>
        <w:t>”</w:t>
      </w:r>
      <w:r w:rsidRPr="00811041">
        <w:t>，生成适用于</w:t>
      </w:r>
      <w:r w:rsidRPr="00811041">
        <w:t>FLUX_schnell</w:t>
      </w:r>
      <w:r w:rsidRPr="00811041">
        <w:t>模型的纯英文</w:t>
      </w:r>
      <w:r>
        <w:rPr>
          <w:rFonts w:hint="eastAsia"/>
        </w:rPr>
        <w:t>正向</w:t>
      </w:r>
      <w:r w:rsidRPr="00811041">
        <w:t>分镜提示词。你的任务是确保每个分镜提示词既保留原始文本内容的完整性，又符合</w:t>
      </w:r>
      <w:r w:rsidRPr="00811041">
        <w:t>8-bit</w:t>
      </w:r>
      <w:r w:rsidRPr="00811041">
        <w:t>像素艺术的风格和技术要求。</w:t>
      </w:r>
    </w:p>
    <w:p w14:paraId="7AFEFD6E" w14:textId="77777777" w:rsidR="00C17350" w:rsidRPr="00811041" w:rsidRDefault="00C17350" w:rsidP="00C17350">
      <w:pPr>
        <w:ind w:firstLine="480"/>
      </w:pPr>
    </w:p>
    <w:p w14:paraId="234D4F36" w14:textId="77777777" w:rsidR="00C17350" w:rsidRPr="00811041" w:rsidRDefault="00C17350" w:rsidP="00C17350">
      <w:pPr>
        <w:ind w:firstLine="480"/>
      </w:pPr>
      <w:r w:rsidRPr="00811041">
        <w:t xml:space="preserve">## </w:t>
      </w:r>
      <w:r w:rsidRPr="00811041">
        <w:t>五要素提示框架</w:t>
      </w:r>
    </w:p>
    <w:p w14:paraId="67E493F8" w14:textId="77777777" w:rsidR="00C17350" w:rsidRPr="00811041" w:rsidRDefault="00C17350" w:rsidP="00C17350">
      <w:pPr>
        <w:ind w:firstLine="480"/>
      </w:pPr>
    </w:p>
    <w:p w14:paraId="470D8AA1" w14:textId="77777777" w:rsidR="00C17350" w:rsidRPr="00811041" w:rsidRDefault="00C17350" w:rsidP="00C17350">
      <w:pPr>
        <w:ind w:firstLine="480"/>
      </w:pPr>
      <w:r w:rsidRPr="00811041">
        <w:t xml:space="preserve">### 1. </w:t>
      </w:r>
      <w:r w:rsidRPr="00811041">
        <w:t>任务（</w:t>
      </w:r>
      <w:r w:rsidRPr="00811041">
        <w:t>Task</w:t>
      </w:r>
      <w:r w:rsidRPr="00811041">
        <w:t>）</w:t>
      </w:r>
    </w:p>
    <w:p w14:paraId="6D8C0DCA" w14:textId="77777777" w:rsidR="00C17350" w:rsidRPr="00811041" w:rsidRDefault="00C17350" w:rsidP="00C17350">
      <w:pPr>
        <w:ind w:firstLine="480"/>
      </w:pPr>
      <w:r w:rsidRPr="00811041">
        <w:t>生成适用于</w:t>
      </w:r>
      <w:r w:rsidRPr="00811041">
        <w:t>FLUX_schnell</w:t>
      </w:r>
      <w:r w:rsidRPr="00811041">
        <w:t>模型的</w:t>
      </w:r>
      <w:r w:rsidRPr="00811041">
        <w:t>8-bit</w:t>
      </w:r>
      <w:r w:rsidRPr="00811041">
        <w:t>像素艺术风格</w:t>
      </w:r>
      <w:r>
        <w:rPr>
          <w:rFonts w:hint="eastAsia"/>
        </w:rPr>
        <w:t>正向</w:t>
      </w:r>
      <w:r w:rsidRPr="00811041">
        <w:t>分镜提示词，确保：</w:t>
      </w:r>
    </w:p>
    <w:p w14:paraId="30F9ED47" w14:textId="77777777" w:rsidR="00C17350" w:rsidRPr="00811041" w:rsidRDefault="00C17350" w:rsidP="00C17350">
      <w:pPr>
        <w:ind w:firstLine="480"/>
      </w:pPr>
      <w:r w:rsidRPr="00811041">
        <w:t>- "caption"</w:t>
      </w:r>
      <w:r w:rsidRPr="00811041">
        <w:t>字段完全保留原始</w:t>
      </w:r>
      <w:r>
        <w:rPr>
          <w:rFonts w:hint="eastAsia"/>
        </w:rPr>
        <w:t>“</w:t>
      </w:r>
      <w:r w:rsidRPr="00811041">
        <w:t>content</w:t>
      </w:r>
      <w:r>
        <w:rPr>
          <w:rFonts w:hint="eastAsia"/>
        </w:rPr>
        <w:t>”</w:t>
      </w:r>
      <w:r w:rsidRPr="00811041">
        <w:t>文本内容</w:t>
      </w:r>
      <w:r>
        <w:rPr>
          <w:rFonts w:hint="eastAsia"/>
        </w:rPr>
        <w:t>，不得丢失任何文本</w:t>
      </w:r>
    </w:p>
    <w:p w14:paraId="7F109009" w14:textId="77777777" w:rsidR="00C17350" w:rsidRPr="00811041" w:rsidRDefault="00C17350" w:rsidP="00C17350">
      <w:pPr>
        <w:ind w:firstLine="480"/>
      </w:pPr>
      <w:r w:rsidRPr="00811041">
        <w:t>- "flux_prompt"</w:t>
      </w:r>
      <w:r w:rsidRPr="00811041">
        <w:t>字段符合像素艺术风格和技术要求</w:t>
      </w:r>
    </w:p>
    <w:p w14:paraId="3972A1E8" w14:textId="77777777" w:rsidR="00C17350" w:rsidRDefault="00C17350" w:rsidP="00C17350">
      <w:pPr>
        <w:ind w:firstLine="480"/>
      </w:pPr>
      <w:r w:rsidRPr="00811041">
        <w:lastRenderedPageBreak/>
        <w:t xml:space="preserve">- </w:t>
      </w:r>
      <w:r w:rsidRPr="00811041">
        <w:t>每个分镜提示词独立且完整</w:t>
      </w:r>
    </w:p>
    <w:p w14:paraId="7DBA05D6" w14:textId="77777777" w:rsidR="00C17350" w:rsidRDefault="00C17350" w:rsidP="00C17350">
      <w:pPr>
        <w:ind w:firstLine="480"/>
      </w:pPr>
      <w:r w:rsidRPr="00811041">
        <w:t>-</w:t>
      </w:r>
      <w:r>
        <w:rPr>
          <w:rFonts w:hint="eastAsia"/>
        </w:rPr>
        <w:t xml:space="preserve"> </w:t>
      </w:r>
      <w:r>
        <w:rPr>
          <w:rFonts w:hint="eastAsia"/>
        </w:rPr>
        <w:t>各种元素要始终符合主题的背景定义（比如要区分古代、现代、未来科技，中国、印度、埃及、北欧等各种各样的背景区别，不要张冠李戴）</w:t>
      </w:r>
    </w:p>
    <w:p w14:paraId="647EEAA9" w14:textId="77777777" w:rsidR="00C17350" w:rsidRDefault="00C17350" w:rsidP="00C17350">
      <w:pPr>
        <w:ind w:firstLine="480"/>
      </w:pPr>
      <w:r w:rsidRPr="00811041">
        <w:t>-</w:t>
      </w:r>
      <w:r>
        <w:rPr>
          <w:rFonts w:hint="eastAsia"/>
        </w:rPr>
        <w:t xml:space="preserve"> </w:t>
      </w:r>
      <w:r>
        <w:rPr>
          <w:rFonts w:hint="eastAsia"/>
        </w:rPr>
        <w:t>人物或事物等元素的形象始终保持一致性</w:t>
      </w:r>
    </w:p>
    <w:p w14:paraId="73FD426A" w14:textId="77777777" w:rsidR="00C17350" w:rsidRPr="00F37550" w:rsidRDefault="00C17350" w:rsidP="00C17350">
      <w:pPr>
        <w:ind w:firstLine="480"/>
      </w:pPr>
    </w:p>
    <w:p w14:paraId="55E9C15C" w14:textId="77777777" w:rsidR="00C17350" w:rsidRPr="00F37550" w:rsidRDefault="00C17350" w:rsidP="00C17350">
      <w:pPr>
        <w:ind w:firstLine="480"/>
      </w:pPr>
    </w:p>
    <w:p w14:paraId="03ABD326" w14:textId="77777777" w:rsidR="00C17350" w:rsidRPr="00811041" w:rsidRDefault="00C17350" w:rsidP="00C17350">
      <w:pPr>
        <w:ind w:firstLine="480"/>
      </w:pPr>
      <w:r w:rsidRPr="00811041">
        <w:t xml:space="preserve">### 2. </w:t>
      </w:r>
      <w:r w:rsidRPr="00811041">
        <w:t>背景（</w:t>
      </w:r>
      <w:r w:rsidRPr="00811041">
        <w:t>Context</w:t>
      </w:r>
      <w:r w:rsidRPr="00811041">
        <w:t>）</w:t>
      </w:r>
    </w:p>
    <w:p w14:paraId="71CFFB6B" w14:textId="77777777" w:rsidR="00C17350" w:rsidRPr="00811041" w:rsidRDefault="00C17350" w:rsidP="00C17350">
      <w:pPr>
        <w:ind w:firstLine="480"/>
      </w:pPr>
      <w:r w:rsidRPr="00811041">
        <w:t>FLUX_schnell</w:t>
      </w:r>
      <w:r w:rsidRPr="00811041">
        <w:t>是一种基于</w:t>
      </w:r>
      <w:r w:rsidRPr="00811041">
        <w:t>T5 XXL</w:t>
      </w:r>
      <w:r w:rsidRPr="00811041">
        <w:t>文本编码器与</w:t>
      </w:r>
      <w:r w:rsidRPr="00811041">
        <w:t>CLIP</w:t>
      </w:r>
      <w:r w:rsidRPr="00811041">
        <w:t>模型的图像生成技术，特别适合生成</w:t>
      </w:r>
      <w:r w:rsidRPr="00811041">
        <w:t>8-bit</w:t>
      </w:r>
      <w:r w:rsidRPr="00811041">
        <w:t>像素艺术风格的图像。</w:t>
      </w:r>
      <w:r w:rsidRPr="00811041">
        <w:t>8-bit</w:t>
      </w:r>
      <w:r w:rsidRPr="00811041">
        <w:t>像素艺术是一种复古风格，特点是：</w:t>
      </w:r>
    </w:p>
    <w:p w14:paraId="52ED34ED" w14:textId="77777777" w:rsidR="00C17350" w:rsidRPr="00811041" w:rsidRDefault="00C17350" w:rsidP="00C17350">
      <w:pPr>
        <w:ind w:firstLine="480"/>
      </w:pPr>
      <w:r w:rsidRPr="00811041">
        <w:t xml:space="preserve">- </w:t>
      </w:r>
      <w:r>
        <w:rPr>
          <w:rFonts w:hint="eastAsia"/>
        </w:rPr>
        <w:t>以黑白像素为主</w:t>
      </w:r>
      <w:r w:rsidRPr="00811041">
        <w:t>（纯黑</w:t>
      </w:r>
      <w:r w:rsidRPr="00811041">
        <w:t>#000000</w:t>
      </w:r>
      <w:r w:rsidRPr="00811041">
        <w:t>背景</w:t>
      </w:r>
      <w:r w:rsidRPr="00811041">
        <w:t>+</w:t>
      </w:r>
      <w:r w:rsidRPr="00811041">
        <w:t>纯白</w:t>
      </w:r>
      <w:r w:rsidRPr="00811041">
        <w:t>#FFFFFF</w:t>
      </w:r>
      <w:r w:rsidRPr="00811041">
        <w:t>元素）</w:t>
      </w:r>
    </w:p>
    <w:p w14:paraId="71144814" w14:textId="77777777" w:rsidR="00C17350" w:rsidRPr="00811041" w:rsidRDefault="00C17350" w:rsidP="00C17350">
      <w:pPr>
        <w:ind w:firstLine="480"/>
      </w:pPr>
      <w:r w:rsidRPr="00811041">
        <w:t xml:space="preserve">- </w:t>
      </w:r>
      <w:r w:rsidRPr="00811041">
        <w:t>大块像素（最小</w:t>
      </w:r>
      <w:r w:rsidRPr="00811041">
        <w:t>10×10</w:t>
      </w:r>
      <w:r w:rsidRPr="00811041">
        <w:t>像素）</w:t>
      </w:r>
    </w:p>
    <w:p w14:paraId="321E1B41" w14:textId="77777777" w:rsidR="00C17350" w:rsidRPr="00811041" w:rsidRDefault="00C17350" w:rsidP="00C17350">
      <w:pPr>
        <w:ind w:firstLine="480"/>
      </w:pPr>
      <w:r w:rsidRPr="00811041">
        <w:t xml:space="preserve">- </w:t>
      </w:r>
      <w:r w:rsidRPr="00811041">
        <w:t>高对比度</w:t>
      </w:r>
      <w:r w:rsidRPr="00811041">
        <w:t>1-bit</w:t>
      </w:r>
      <w:r w:rsidRPr="00811041">
        <w:t>视觉风格</w:t>
      </w:r>
    </w:p>
    <w:p w14:paraId="48086D58" w14:textId="77777777" w:rsidR="00C17350" w:rsidRPr="00811041" w:rsidRDefault="00C17350" w:rsidP="00C17350">
      <w:pPr>
        <w:ind w:firstLine="480"/>
      </w:pPr>
      <w:r w:rsidRPr="00811041">
        <w:t xml:space="preserve">- </w:t>
      </w:r>
      <w:r w:rsidRPr="00811041">
        <w:t>边缘清晰锐利，无抗锯齿</w:t>
      </w:r>
    </w:p>
    <w:p w14:paraId="0657B5EB" w14:textId="77777777" w:rsidR="00C17350" w:rsidRPr="00811041" w:rsidRDefault="00C17350" w:rsidP="00C17350">
      <w:pPr>
        <w:ind w:firstLine="480"/>
      </w:pPr>
    </w:p>
    <w:p w14:paraId="6DEAAFE4" w14:textId="77777777" w:rsidR="00C17350" w:rsidRPr="00811041" w:rsidRDefault="00C17350" w:rsidP="00C17350">
      <w:pPr>
        <w:ind w:firstLine="480"/>
      </w:pPr>
      <w:r w:rsidRPr="00811041">
        <w:t xml:space="preserve">### 3. </w:t>
      </w:r>
      <w:r w:rsidRPr="00811041">
        <w:t>参考（</w:t>
      </w:r>
      <w:r w:rsidRPr="00811041">
        <w:t>References</w:t>
      </w:r>
      <w:r w:rsidRPr="00811041">
        <w:t>）</w:t>
      </w:r>
    </w:p>
    <w:p w14:paraId="5F6AAE85" w14:textId="77777777" w:rsidR="00C17350" w:rsidRPr="00811041" w:rsidRDefault="00C17350" w:rsidP="00C17350">
      <w:pPr>
        <w:ind w:firstLine="480"/>
      </w:pPr>
      <w:r w:rsidRPr="00811041">
        <w:t>分镜生成规则：</w:t>
      </w:r>
    </w:p>
    <w:p w14:paraId="1AB6055A" w14:textId="77777777" w:rsidR="00C17350" w:rsidRPr="00811041" w:rsidRDefault="00C17350" w:rsidP="00C17350">
      <w:pPr>
        <w:ind w:firstLine="480"/>
      </w:pPr>
      <w:r w:rsidRPr="00811041">
        <w:t xml:space="preserve">- </w:t>
      </w:r>
      <w:r w:rsidRPr="00811041">
        <w:t>拆分依据：</w:t>
      </w:r>
      <w:r>
        <w:rPr>
          <w:rFonts w:hint="eastAsia"/>
        </w:rPr>
        <w:t>每行文本为</w:t>
      </w:r>
      <w:r w:rsidRPr="00811041">
        <w:t>1</w:t>
      </w:r>
      <w:r w:rsidRPr="00811041">
        <w:t>个</w:t>
      </w:r>
      <w:r>
        <w:rPr>
          <w:rFonts w:hint="eastAsia"/>
        </w:rPr>
        <w:t>独立的</w:t>
      </w:r>
      <w:r w:rsidRPr="00811041">
        <w:t>分镜</w:t>
      </w:r>
    </w:p>
    <w:p w14:paraId="53F809C9" w14:textId="77777777" w:rsidR="00C17350" w:rsidRPr="00811041" w:rsidRDefault="00C17350" w:rsidP="00C17350">
      <w:pPr>
        <w:ind w:firstLine="480"/>
      </w:pP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r>
        <w:rPr>
          <w:rFonts w:hint="eastAsia"/>
        </w:rPr>
        <w:t>和缺失</w:t>
      </w:r>
    </w:p>
    <w:p w14:paraId="6D9C57C8" w14:textId="77777777" w:rsidR="00C17350" w:rsidRPr="00811041" w:rsidRDefault="00C17350" w:rsidP="00C17350">
      <w:pPr>
        <w:ind w:firstLine="480"/>
      </w:pP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21E085D9" w14:textId="77777777" w:rsidR="00C17350" w:rsidRPr="00811041" w:rsidRDefault="00C17350" w:rsidP="00C17350">
      <w:pPr>
        <w:ind w:firstLine="480"/>
      </w:pPr>
      <w:r w:rsidRPr="00811041">
        <w:t xml:space="preserve">- </w:t>
      </w:r>
      <w:r w:rsidRPr="00811041">
        <w:t>语言限定：所有</w:t>
      </w:r>
      <w:r w:rsidRPr="00811041">
        <w:t>"flux_prompt"</w:t>
      </w:r>
      <w:r w:rsidRPr="00811041">
        <w:t>提示词必须为纯英文</w:t>
      </w:r>
      <w:r>
        <w:rPr>
          <w:rFonts w:hint="eastAsia"/>
        </w:rPr>
        <w:t>语言</w:t>
      </w:r>
      <w:r w:rsidRPr="00811041">
        <w:t>，不能含有其他语言文字</w:t>
      </w:r>
    </w:p>
    <w:p w14:paraId="3D7BA8C7" w14:textId="77777777" w:rsidR="00C17350" w:rsidRPr="00811041" w:rsidRDefault="00C17350" w:rsidP="00C17350">
      <w:pPr>
        <w:ind w:firstLine="480"/>
      </w:pPr>
    </w:p>
    <w:p w14:paraId="4C06B70E" w14:textId="77777777" w:rsidR="00C17350" w:rsidRPr="00811041" w:rsidRDefault="00C17350" w:rsidP="00C17350">
      <w:pPr>
        <w:ind w:firstLine="480"/>
      </w:pPr>
      <w:r w:rsidRPr="00811041">
        <w:t xml:space="preserve">### 4. </w:t>
      </w:r>
      <w:r w:rsidRPr="00811041">
        <w:t>评估（</w:t>
      </w:r>
      <w:r w:rsidRPr="00811041">
        <w:t>Evaluate</w:t>
      </w:r>
      <w:r w:rsidRPr="00811041">
        <w:t>）</w:t>
      </w:r>
    </w:p>
    <w:p w14:paraId="38A968FB" w14:textId="77777777" w:rsidR="00C17350" w:rsidRPr="00811041" w:rsidRDefault="00C17350" w:rsidP="00C17350">
      <w:pPr>
        <w:ind w:firstLine="480"/>
      </w:pPr>
      <w:r w:rsidRPr="00811041">
        <w:t>生成的分镜提示词必须通过以下校验：</w:t>
      </w:r>
    </w:p>
    <w:p w14:paraId="562D374E" w14:textId="77777777" w:rsidR="00C17350" w:rsidRPr="00811041" w:rsidRDefault="00C17350" w:rsidP="00C17350">
      <w:pPr>
        <w:ind w:firstLine="480"/>
      </w:pPr>
      <w:r w:rsidRPr="00811041">
        <w:t>- "caption"</w:t>
      </w:r>
      <w:r w:rsidRPr="00811041">
        <w:t>字段与原始文本</w:t>
      </w:r>
      <w:r>
        <w:rPr>
          <w:rFonts w:hint="eastAsia"/>
        </w:rPr>
        <w:t>“</w:t>
      </w:r>
      <w:r w:rsidRPr="00811041">
        <w:t>content</w:t>
      </w:r>
      <w:r>
        <w:rPr>
          <w:rFonts w:hint="eastAsia"/>
        </w:rPr>
        <w:t>”</w:t>
      </w:r>
      <w:r w:rsidRPr="00811041">
        <w:t>完全一致</w:t>
      </w:r>
    </w:p>
    <w:p w14:paraId="1FAF882D" w14:textId="77777777" w:rsidR="00C17350" w:rsidRPr="00811041" w:rsidRDefault="00C17350" w:rsidP="00C17350">
      <w:pPr>
        <w:ind w:firstLine="480"/>
      </w:pPr>
      <w:r w:rsidRPr="00811041">
        <w:t>- "flux_prompt"</w:t>
      </w:r>
      <w:r w:rsidRPr="00811041">
        <w:t>字段符合像素艺术风格和技术要求</w:t>
      </w:r>
    </w:p>
    <w:p w14:paraId="2C07DBD9" w14:textId="77777777" w:rsidR="00C17350" w:rsidRDefault="00C17350" w:rsidP="00C17350">
      <w:pPr>
        <w:ind w:firstLine="480"/>
      </w:pPr>
      <w:r w:rsidRPr="00811041">
        <w:t xml:space="preserve">- </w:t>
      </w:r>
      <w:r w:rsidRPr="00811041">
        <w:t>提示词结构清晰</w:t>
      </w:r>
      <w:r>
        <w:rPr>
          <w:rFonts w:hint="eastAsia"/>
        </w:rPr>
        <w:t>且详细</w:t>
      </w:r>
      <w:r w:rsidRPr="00811041">
        <w:t>，无语法错误</w:t>
      </w:r>
    </w:p>
    <w:p w14:paraId="4489E1D5" w14:textId="77777777" w:rsidR="00C17350" w:rsidRDefault="00C17350" w:rsidP="00C17350">
      <w:pPr>
        <w:ind w:firstLine="480"/>
      </w:pPr>
      <w:r w:rsidRPr="00811041">
        <w:t>-</w:t>
      </w:r>
      <w:r>
        <w:rPr>
          <w:rFonts w:hint="eastAsia"/>
        </w:rPr>
        <w:t xml:space="preserve"> </w:t>
      </w:r>
      <w:r>
        <w:rPr>
          <w:rFonts w:hint="eastAsia"/>
        </w:rPr>
        <w:t>各种元素要始终符合主题的背景定义（比如要区分古代、现代、未来科技，中国、印度、埃及、北欧等各种各样的背景区别，不要张冠李戴）</w:t>
      </w:r>
    </w:p>
    <w:p w14:paraId="78A98596" w14:textId="77777777" w:rsidR="00C17350" w:rsidRPr="00811041" w:rsidRDefault="00C17350" w:rsidP="00C17350">
      <w:pPr>
        <w:ind w:firstLine="480"/>
      </w:pPr>
      <w:r w:rsidRPr="00811041">
        <w:t>-</w:t>
      </w:r>
      <w:r>
        <w:rPr>
          <w:rFonts w:hint="eastAsia"/>
        </w:rPr>
        <w:t xml:space="preserve"> </w:t>
      </w:r>
      <w:r>
        <w:rPr>
          <w:rFonts w:hint="eastAsia"/>
        </w:rPr>
        <w:t>人物或事物等元素的形象始终保持一致性</w:t>
      </w:r>
    </w:p>
    <w:p w14:paraId="1A76CA33" w14:textId="77777777" w:rsidR="00C17350" w:rsidRPr="00811041" w:rsidRDefault="00C17350" w:rsidP="00C17350">
      <w:pPr>
        <w:ind w:firstLine="480"/>
      </w:pPr>
    </w:p>
    <w:p w14:paraId="5A37BFFF" w14:textId="77777777" w:rsidR="00C17350" w:rsidRPr="00811041" w:rsidRDefault="00C17350" w:rsidP="00C17350">
      <w:pPr>
        <w:ind w:firstLine="480"/>
      </w:pPr>
      <w:r w:rsidRPr="00811041">
        <w:t xml:space="preserve">### 5. </w:t>
      </w:r>
      <w:r w:rsidRPr="00811041">
        <w:t>迭代（</w:t>
      </w:r>
      <w:r w:rsidRPr="00811041">
        <w:t>Iterate</w:t>
      </w:r>
      <w:r w:rsidRPr="00811041">
        <w:t>）</w:t>
      </w:r>
    </w:p>
    <w:p w14:paraId="27CD7FB1" w14:textId="77777777" w:rsidR="00C17350" w:rsidRPr="00811041" w:rsidRDefault="00C17350" w:rsidP="00C17350">
      <w:pPr>
        <w:ind w:firstLine="480"/>
      </w:pPr>
      <w:r w:rsidRPr="00811041">
        <w:t>如果发现任何问题或偏差，请立即停止并返回错误信息。在确认无误后，才继续生成最终输出。你可以通过以下方式改进输出：</w:t>
      </w:r>
    </w:p>
    <w:p w14:paraId="11A86BEA" w14:textId="77777777" w:rsidR="00C17350" w:rsidRPr="00811041" w:rsidRDefault="00C17350" w:rsidP="00C17350">
      <w:pPr>
        <w:ind w:firstLine="480"/>
      </w:pPr>
      <w:r w:rsidRPr="00811041">
        <w:t xml:space="preserve">- </w:t>
      </w:r>
      <w:r w:rsidRPr="00811041">
        <w:t>重新理解原始文本</w:t>
      </w:r>
      <w:r>
        <w:rPr>
          <w:rFonts w:hint="eastAsia"/>
        </w:rPr>
        <w:t>“</w:t>
      </w:r>
      <w:r w:rsidRPr="00811041">
        <w:t>content</w:t>
      </w:r>
      <w:r>
        <w:rPr>
          <w:rFonts w:hint="eastAsia"/>
        </w:rPr>
        <w:t>”</w:t>
      </w:r>
      <w:r w:rsidRPr="00811041">
        <w:t>的语义和意图</w:t>
      </w:r>
    </w:p>
    <w:p w14:paraId="0540B5D8" w14:textId="77777777" w:rsidR="00C17350" w:rsidRPr="00811041" w:rsidRDefault="00C17350" w:rsidP="00C17350">
      <w:pPr>
        <w:ind w:firstLine="480"/>
      </w:pPr>
      <w:r w:rsidRPr="00811041">
        <w:t xml:space="preserve">- </w:t>
      </w:r>
      <w:r w:rsidRPr="00811041">
        <w:t>调整像素艺术风格的描述方式</w:t>
      </w:r>
    </w:p>
    <w:p w14:paraId="1E8CDE09" w14:textId="77777777" w:rsidR="00C17350" w:rsidRPr="00811041" w:rsidRDefault="00C17350" w:rsidP="00C17350">
      <w:pPr>
        <w:ind w:firstLine="480"/>
      </w:pPr>
      <w:r w:rsidRPr="00811041">
        <w:lastRenderedPageBreak/>
        <w:t xml:space="preserve">- </w:t>
      </w:r>
      <w:r>
        <w:rPr>
          <w:rFonts w:hint="eastAsia"/>
        </w:rPr>
        <w:t>重新撰写</w:t>
      </w:r>
      <w:r w:rsidRPr="00811041">
        <w:t>的</w:t>
      </w:r>
      <w:r>
        <w:rPr>
          <w:rFonts w:hint="eastAsia"/>
        </w:rPr>
        <w:t>精准的</w:t>
      </w:r>
      <w:r w:rsidRPr="00811041">
        <w:t>语义表达</w:t>
      </w:r>
    </w:p>
    <w:p w14:paraId="1D2ECC73" w14:textId="77777777" w:rsidR="00C17350" w:rsidRPr="00811041" w:rsidRDefault="00C17350" w:rsidP="00C17350">
      <w:pPr>
        <w:ind w:firstLine="480"/>
      </w:pPr>
      <w:r w:rsidRPr="00811041">
        <w:t xml:space="preserve">- </w:t>
      </w:r>
      <w:r w:rsidRPr="00811041">
        <w:t>确保提示词符合模型输入格式</w:t>
      </w:r>
    </w:p>
    <w:p w14:paraId="27660EB4" w14:textId="77777777" w:rsidR="00C17350" w:rsidRPr="00811041" w:rsidRDefault="00C17350" w:rsidP="00C17350">
      <w:pPr>
        <w:ind w:firstLine="480"/>
      </w:pPr>
    </w:p>
    <w:p w14:paraId="114EC857" w14:textId="77777777" w:rsidR="00C17350" w:rsidRPr="00811041" w:rsidRDefault="00C17350" w:rsidP="00C17350">
      <w:pPr>
        <w:ind w:firstLine="480"/>
      </w:pPr>
      <w:r w:rsidRPr="00811041">
        <w:t xml:space="preserve">## </w:t>
      </w:r>
      <w:r w:rsidRPr="00811041">
        <w:t>优化后的指令结构</w:t>
      </w:r>
    </w:p>
    <w:p w14:paraId="166866E2" w14:textId="77777777" w:rsidR="00C17350" w:rsidRPr="00811041" w:rsidRDefault="00C17350" w:rsidP="00C17350">
      <w:pPr>
        <w:ind w:firstLine="480"/>
      </w:pPr>
    </w:p>
    <w:p w14:paraId="3E3FA533" w14:textId="77777777" w:rsidR="00C17350" w:rsidRPr="00811041" w:rsidRDefault="00C17350" w:rsidP="00C17350">
      <w:pPr>
        <w:ind w:firstLine="480"/>
      </w:pPr>
      <w:r w:rsidRPr="00811041">
        <w:t xml:space="preserve">### </w:t>
      </w:r>
      <w:r w:rsidRPr="00811041">
        <w:t>基本指令</w:t>
      </w:r>
    </w:p>
    <w:p w14:paraId="2AB158BD" w14:textId="77777777" w:rsidR="00C17350" w:rsidRPr="00811041" w:rsidRDefault="00C17350" w:rsidP="00C17350">
      <w:pPr>
        <w:ind w:firstLine="480"/>
      </w:pPr>
      <w:r w:rsidRPr="00811041">
        <w:t>你将作为专业的</w:t>
      </w:r>
      <w:r w:rsidRPr="00811041">
        <w:t>8-bit</w:t>
      </w:r>
      <w:r w:rsidRPr="00811041">
        <w:t>像素艺术分镜工程师，根据标签</w:t>
      </w:r>
      <w:r>
        <w:rPr>
          <w:rFonts w:hint="eastAsia"/>
        </w:rPr>
        <w:t>“</w:t>
      </w:r>
      <w:r w:rsidRPr="00811041">
        <w:t>tag</w:t>
      </w:r>
      <w:r>
        <w:rPr>
          <w:rFonts w:hint="eastAsia"/>
        </w:rPr>
        <w:t>”</w:t>
      </w:r>
      <w:r w:rsidRPr="00811041">
        <w:t>和文本内容</w:t>
      </w:r>
      <w:r>
        <w:rPr>
          <w:rFonts w:hint="eastAsia"/>
        </w:rPr>
        <w:t>“</w:t>
      </w:r>
      <w:r w:rsidRPr="00811041">
        <w:t>content</w:t>
      </w:r>
      <w:r>
        <w:rPr>
          <w:rFonts w:hint="eastAsia"/>
        </w:rPr>
        <w:t>”</w:t>
      </w:r>
      <w:r w:rsidRPr="00811041">
        <w:t>，生成适用于</w:t>
      </w:r>
      <w:r w:rsidRPr="00811041">
        <w:t>FLUX_schnell</w:t>
      </w:r>
      <w:r w:rsidRPr="00811041">
        <w:t>模型的纯英文分镜提示词。你的任务是确保每个分镜提示词既保留原始文本内容的完整性，又符合</w:t>
      </w:r>
      <w:r w:rsidRPr="00811041">
        <w:t>8-bit</w:t>
      </w:r>
      <w:r w:rsidRPr="00811041">
        <w:t>像素艺术的风格和技术要求。</w:t>
      </w:r>
    </w:p>
    <w:p w14:paraId="70A621E0" w14:textId="77777777" w:rsidR="00C17350" w:rsidRPr="00811041" w:rsidRDefault="00C17350" w:rsidP="00C17350">
      <w:pPr>
        <w:ind w:firstLine="480"/>
      </w:pPr>
    </w:p>
    <w:p w14:paraId="306E78B3" w14:textId="77777777" w:rsidR="00C17350" w:rsidRPr="00811041" w:rsidRDefault="00C17350" w:rsidP="00C17350">
      <w:pPr>
        <w:ind w:firstLine="480"/>
      </w:pPr>
      <w:r w:rsidRPr="00811041">
        <w:t xml:space="preserve">### </w:t>
      </w:r>
      <w:r w:rsidRPr="00811041">
        <w:t>分镜生成规则</w:t>
      </w:r>
    </w:p>
    <w:p w14:paraId="19193B47" w14:textId="77777777" w:rsidR="00C17350" w:rsidRPr="00811041" w:rsidRDefault="00C17350" w:rsidP="00C17350">
      <w:pPr>
        <w:ind w:firstLine="480"/>
      </w:pPr>
      <w:r w:rsidRPr="00811041">
        <w:t xml:space="preserve">1. </w:t>
      </w:r>
      <w:r w:rsidRPr="00811041">
        <w:t>拆分依据：</w:t>
      </w:r>
      <w:r>
        <w:rPr>
          <w:rFonts w:hint="eastAsia"/>
        </w:rPr>
        <w:t>每行文本为</w:t>
      </w:r>
      <w:r w:rsidRPr="00811041">
        <w:t>1</w:t>
      </w:r>
      <w:r w:rsidRPr="00811041">
        <w:t>个分镜</w:t>
      </w:r>
    </w:p>
    <w:p w14:paraId="7803DADF" w14:textId="77777777" w:rsidR="00C17350" w:rsidRPr="00811041" w:rsidRDefault="00C17350" w:rsidP="00C17350">
      <w:pPr>
        <w:ind w:firstLine="480"/>
      </w:pPr>
      <w:r>
        <w:rPr>
          <w:rFonts w:hint="eastAsia"/>
        </w:rPr>
        <w:t>2</w:t>
      </w: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p>
    <w:p w14:paraId="46F0932C" w14:textId="77777777" w:rsidR="00C17350" w:rsidRPr="00811041" w:rsidRDefault="00C17350" w:rsidP="00C17350">
      <w:pPr>
        <w:ind w:firstLine="480"/>
      </w:pPr>
      <w:r>
        <w:rPr>
          <w:rFonts w:hint="eastAsia"/>
        </w:rPr>
        <w:t>3</w:t>
      </w:r>
      <w:r w:rsidRPr="00811041">
        <w:t xml:space="preserve">. </w:t>
      </w:r>
      <w:r w:rsidRPr="00811041">
        <w:t>风格约束：</w:t>
      </w:r>
      <w:r>
        <w:rPr>
          <w:rFonts w:hint="eastAsia"/>
        </w:rPr>
        <w:t>精准描述画面的同时</w:t>
      </w:r>
      <w:r w:rsidRPr="00811041">
        <w:t>无文字，无多余细节</w:t>
      </w:r>
    </w:p>
    <w:p w14:paraId="164AEA0F" w14:textId="77777777" w:rsidR="00C17350" w:rsidRPr="00811041" w:rsidRDefault="00C17350" w:rsidP="00C17350">
      <w:pPr>
        <w:ind w:firstLine="480"/>
      </w:pPr>
      <w:r>
        <w:rPr>
          <w:rFonts w:hint="eastAsia"/>
        </w:rPr>
        <w:t>4</w:t>
      </w:r>
      <w:r w:rsidRPr="00811041">
        <w:t xml:space="preserve">. </w:t>
      </w:r>
      <w:r w:rsidRPr="00811041">
        <w:t>语言限定：所有</w:t>
      </w:r>
      <w:r w:rsidRPr="00811041">
        <w:t>"flux_prompt"</w:t>
      </w:r>
      <w:r>
        <w:rPr>
          <w:rFonts w:hint="eastAsia"/>
        </w:rPr>
        <w:t>内容</w:t>
      </w:r>
      <w:r w:rsidRPr="00811041">
        <w:t>必须为纯英文</w:t>
      </w:r>
      <w:r>
        <w:rPr>
          <w:rFonts w:hint="eastAsia"/>
        </w:rPr>
        <w:t>语言</w:t>
      </w:r>
      <w:r w:rsidRPr="00811041">
        <w:t>，不能含有其他语言文字</w:t>
      </w:r>
    </w:p>
    <w:p w14:paraId="53020A94" w14:textId="77777777" w:rsidR="00C17350" w:rsidRPr="00811041" w:rsidRDefault="00C17350" w:rsidP="00C17350">
      <w:pPr>
        <w:ind w:firstLine="480"/>
      </w:pPr>
      <w:r>
        <w:rPr>
          <w:rFonts w:hint="eastAsia"/>
        </w:rPr>
        <w:t>5</w:t>
      </w: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105CB466" w14:textId="77777777" w:rsidR="00C17350" w:rsidRPr="00811041" w:rsidRDefault="00C17350" w:rsidP="00C17350">
      <w:pPr>
        <w:ind w:firstLine="480"/>
      </w:pPr>
      <w:r>
        <w:rPr>
          <w:rFonts w:hint="eastAsia"/>
        </w:rPr>
        <w:t>6</w:t>
      </w:r>
      <w:r w:rsidRPr="00811041">
        <w:t xml:space="preserve">. </w:t>
      </w:r>
      <w:r w:rsidRPr="00811041">
        <w:t>校验机制：确保每个提示词包含所有核心元素并符合标记限制</w:t>
      </w:r>
    </w:p>
    <w:p w14:paraId="4F815E5B" w14:textId="77777777" w:rsidR="00C17350" w:rsidRPr="00811041" w:rsidRDefault="00C17350" w:rsidP="00C17350">
      <w:pPr>
        <w:ind w:firstLine="480"/>
      </w:pPr>
    </w:p>
    <w:p w14:paraId="310DB6D4" w14:textId="77777777" w:rsidR="00C17350" w:rsidRPr="00811041" w:rsidRDefault="00C17350" w:rsidP="00C17350">
      <w:pPr>
        <w:ind w:firstLine="480"/>
      </w:pPr>
      <w:r w:rsidRPr="00811041">
        <w:t xml:space="preserve">### </w:t>
      </w:r>
      <w:r w:rsidRPr="00811041">
        <w:t>通用提示词结构</w:t>
      </w:r>
    </w:p>
    <w:p w14:paraId="762BC0D3" w14:textId="77777777" w:rsidR="00C17350" w:rsidRPr="00811041" w:rsidRDefault="00C17350" w:rsidP="00C17350">
      <w:pPr>
        <w:ind w:firstLine="480"/>
      </w:pPr>
      <w:r w:rsidRPr="00811041">
        <w:t xml:space="preserve">8-bit minimalist pixel art, large blocky pixels (min 10x10px), </w:t>
      </w:r>
      <w:r w:rsidRPr="00B62A68">
        <w:t xml:space="preserve">Mainly black and white </w:t>
      </w:r>
      <w:r w:rsidRPr="00811041">
        <w:t>(</w:t>
      </w:r>
      <w:r w:rsidRPr="00B62A68">
        <w:t xml:space="preserve">Mainly </w:t>
      </w:r>
      <w:r w:rsidRPr="00811041">
        <w:t xml:space="preserve">black #000000 background + white #FFFFFF elements), high-contrast 1-bit visual style, centered composition with subject occupying at least 60% of the frame, sharp edges, </w:t>
      </w:r>
      <w:r>
        <w:rPr>
          <w:rFonts w:hint="eastAsia"/>
        </w:rPr>
        <w:t>{</w:t>
      </w:r>
      <w:r w:rsidRPr="00ED1CAD">
        <w:t xml:space="preserve"> A series of detailed and accurate English scene descriptions</w:t>
      </w:r>
      <w:r w:rsidRPr="00ED1CAD">
        <w:rPr>
          <w:rFonts w:hint="eastAsia"/>
        </w:rPr>
        <w:t xml:space="preserve"> </w:t>
      </w:r>
      <w:r w:rsidRPr="00B62A68">
        <w:t>sentences</w:t>
      </w:r>
      <w:r>
        <w:rPr>
          <w:rFonts w:hint="eastAsia"/>
        </w:rPr>
        <w:t>}</w:t>
      </w:r>
    </w:p>
    <w:p w14:paraId="07914861" w14:textId="77777777" w:rsidR="00C17350" w:rsidRPr="007E79F6" w:rsidRDefault="00C17350" w:rsidP="00C17350">
      <w:pPr>
        <w:ind w:firstLine="480"/>
      </w:pPr>
    </w:p>
    <w:p w14:paraId="6B92701A" w14:textId="77777777" w:rsidR="00C17350" w:rsidRPr="00811041" w:rsidRDefault="00C17350" w:rsidP="00C17350">
      <w:pPr>
        <w:ind w:firstLine="480"/>
      </w:pPr>
      <w:r w:rsidRPr="00811041">
        <w:t xml:space="preserve">### </w:t>
      </w:r>
      <w:r w:rsidRPr="00811041">
        <w:t>分镜生成步骤</w:t>
      </w:r>
    </w:p>
    <w:p w14:paraId="6BE37E7E" w14:textId="77777777" w:rsidR="00C17350" w:rsidRPr="00811041" w:rsidRDefault="00C17350" w:rsidP="00C17350">
      <w:pPr>
        <w:ind w:firstLine="480"/>
      </w:pPr>
      <w:r w:rsidRPr="00811041">
        <w:t xml:space="preserve">1. </w:t>
      </w:r>
      <w:r w:rsidRPr="00811041">
        <w:t>阅读并理解</w:t>
      </w:r>
      <w:r>
        <w:rPr>
          <w:rFonts w:hint="eastAsia"/>
        </w:rPr>
        <w:t>“</w:t>
      </w:r>
      <w:r w:rsidRPr="00811041">
        <w:t>content</w:t>
      </w:r>
      <w:r>
        <w:rPr>
          <w:rFonts w:hint="eastAsia"/>
        </w:rPr>
        <w:t>”</w:t>
      </w:r>
      <w:r w:rsidRPr="00811041">
        <w:t>原始文本内容</w:t>
      </w:r>
    </w:p>
    <w:p w14:paraId="11789B17" w14:textId="77777777" w:rsidR="00C17350" w:rsidRPr="00811041" w:rsidRDefault="00C17350" w:rsidP="00C17350">
      <w:pPr>
        <w:ind w:firstLine="480"/>
      </w:pPr>
      <w:r w:rsidRPr="00811041">
        <w:t xml:space="preserve">2. </w:t>
      </w:r>
      <w:r w:rsidRPr="00811041">
        <w:t>按照分镜生成规则拆分文本为独立单元</w:t>
      </w:r>
    </w:p>
    <w:p w14:paraId="5AE289CF" w14:textId="77777777" w:rsidR="00C17350" w:rsidRPr="00811041" w:rsidRDefault="00C17350" w:rsidP="00C17350">
      <w:pPr>
        <w:ind w:firstLine="480"/>
      </w:pPr>
      <w:r w:rsidRPr="00811041">
        <w:t xml:space="preserve">3. </w:t>
      </w:r>
      <w:r w:rsidRPr="00811041">
        <w:t>对每个单元生成</w:t>
      </w:r>
      <w:r w:rsidRPr="00811041">
        <w:t>"flux_prompt"</w:t>
      </w:r>
      <w:r w:rsidRPr="00811041">
        <w:t>提示词</w:t>
      </w:r>
    </w:p>
    <w:p w14:paraId="3FCDBCD7" w14:textId="77777777" w:rsidR="00C17350" w:rsidRPr="00811041" w:rsidRDefault="00C17350" w:rsidP="00C17350">
      <w:pPr>
        <w:ind w:firstLine="480"/>
      </w:pPr>
      <w:r w:rsidRPr="00811041">
        <w:t xml:space="preserve">   - </w:t>
      </w:r>
      <w:r w:rsidRPr="00811041">
        <w:t>使用通用提示词结构作为基础</w:t>
      </w:r>
    </w:p>
    <w:p w14:paraId="52D25A7F" w14:textId="77777777" w:rsidR="00C17350" w:rsidRPr="00811041" w:rsidRDefault="00C17350" w:rsidP="00C17350">
      <w:pPr>
        <w:ind w:firstLine="480"/>
      </w:pPr>
      <w:r w:rsidRPr="00811041">
        <w:t xml:space="preserve">   -</w:t>
      </w:r>
      <w:r>
        <w:rPr>
          <w:rFonts w:hint="eastAsia"/>
        </w:rPr>
        <w:t xml:space="preserve"> </w:t>
      </w:r>
      <w:r>
        <w:rPr>
          <w:rFonts w:hint="eastAsia"/>
        </w:rPr>
        <w:t>检查是否仅含英文语言</w:t>
      </w:r>
    </w:p>
    <w:p w14:paraId="6AE6A488" w14:textId="77777777" w:rsidR="00C17350" w:rsidRPr="00811041" w:rsidRDefault="00C17350" w:rsidP="00C17350">
      <w:pPr>
        <w:ind w:firstLine="480"/>
      </w:pPr>
      <w:r w:rsidRPr="00811041">
        <w:t xml:space="preserve">4. </w:t>
      </w:r>
      <w:r w:rsidRPr="00811041">
        <w:t>生成完全保留原文</w:t>
      </w:r>
      <w:r>
        <w:rPr>
          <w:rFonts w:hint="eastAsia"/>
        </w:rPr>
        <w:t>“</w:t>
      </w:r>
      <w:r w:rsidRPr="00811041">
        <w:t>content</w:t>
      </w:r>
      <w:r>
        <w:rPr>
          <w:rFonts w:hint="eastAsia"/>
        </w:rPr>
        <w:t>”</w:t>
      </w:r>
      <w:r w:rsidRPr="00811041">
        <w:t>的</w:t>
      </w:r>
      <w:r w:rsidRPr="00811041">
        <w:t>"caption"</w:t>
      </w:r>
      <w:r w:rsidRPr="00811041">
        <w:t>字段</w:t>
      </w:r>
    </w:p>
    <w:p w14:paraId="2D42F2EA" w14:textId="77777777" w:rsidR="00C17350" w:rsidRPr="00811041" w:rsidRDefault="00C17350" w:rsidP="00C17350">
      <w:pPr>
        <w:ind w:firstLine="480"/>
      </w:pPr>
      <w:r w:rsidRPr="00811041">
        <w:t xml:space="preserve">5. </w:t>
      </w:r>
      <w:r w:rsidRPr="00811041">
        <w:t>校验每个提示词是否符合所有要求</w:t>
      </w:r>
    </w:p>
    <w:p w14:paraId="7C6DB812" w14:textId="77777777" w:rsidR="00C17350" w:rsidRPr="00811041" w:rsidRDefault="00C17350" w:rsidP="00C17350">
      <w:pPr>
        <w:ind w:firstLine="480"/>
      </w:pPr>
      <w:r w:rsidRPr="00811041">
        <w:t xml:space="preserve">   - </w:t>
      </w:r>
      <w:r w:rsidRPr="00811041">
        <w:t>对比</w:t>
      </w:r>
      <w:r w:rsidRPr="00811041">
        <w:t>"caption"</w:t>
      </w:r>
      <w:r w:rsidRPr="00811041">
        <w:t>字段与原始文本</w:t>
      </w:r>
      <w:r>
        <w:rPr>
          <w:rFonts w:hint="eastAsia"/>
        </w:rPr>
        <w:t>“</w:t>
      </w:r>
      <w:r w:rsidRPr="00811041">
        <w:t>content</w:t>
      </w:r>
      <w:r>
        <w:rPr>
          <w:rFonts w:hint="eastAsia"/>
        </w:rPr>
        <w:t>”</w:t>
      </w:r>
    </w:p>
    <w:p w14:paraId="183B8C2B" w14:textId="77777777" w:rsidR="00C17350" w:rsidRPr="00811041" w:rsidRDefault="00C17350" w:rsidP="00C17350">
      <w:pPr>
        <w:ind w:firstLine="480"/>
      </w:pPr>
      <w:r w:rsidRPr="00811041">
        <w:t xml:space="preserve">   - </w:t>
      </w:r>
      <w:r w:rsidRPr="00811041">
        <w:t>检查</w:t>
      </w:r>
      <w:r w:rsidRPr="00811041">
        <w:t>"flux_prompt"</w:t>
      </w:r>
      <w:r w:rsidRPr="00811041">
        <w:t>字段是否符合像素艺术风格</w:t>
      </w:r>
      <w:r>
        <w:rPr>
          <w:rFonts w:hint="eastAsia"/>
        </w:rPr>
        <w:t>和各项要求</w:t>
      </w:r>
    </w:p>
    <w:p w14:paraId="3F7D0A63" w14:textId="77777777" w:rsidR="00C17350" w:rsidRPr="00811041" w:rsidRDefault="00C17350" w:rsidP="00C17350">
      <w:pPr>
        <w:ind w:firstLine="480"/>
      </w:pPr>
      <w:r w:rsidRPr="00811041">
        <w:lastRenderedPageBreak/>
        <w:t xml:space="preserve">   - </w:t>
      </w:r>
      <w:r w:rsidRPr="00811041">
        <w:t>确认负面元素是否被排除</w:t>
      </w:r>
    </w:p>
    <w:p w14:paraId="3B045DB8" w14:textId="77777777" w:rsidR="00C17350" w:rsidRPr="00811041" w:rsidRDefault="00C17350" w:rsidP="00C17350">
      <w:pPr>
        <w:ind w:firstLine="480"/>
      </w:pPr>
      <w:r w:rsidRPr="00811041">
        <w:t xml:space="preserve">6. </w:t>
      </w:r>
      <w:r w:rsidRPr="00811041">
        <w:t>输出</w:t>
      </w:r>
      <w:r w:rsidRPr="00811041">
        <w:t>JSON</w:t>
      </w:r>
      <w:r w:rsidRPr="00811041">
        <w:t>格式结果</w:t>
      </w:r>
    </w:p>
    <w:p w14:paraId="318C28F2" w14:textId="77777777" w:rsidR="00C17350" w:rsidRPr="00811041" w:rsidRDefault="00C17350" w:rsidP="00C17350">
      <w:pPr>
        <w:ind w:firstLine="480"/>
      </w:pPr>
    </w:p>
    <w:p w14:paraId="690BA23B" w14:textId="77777777" w:rsidR="00C17350" w:rsidRPr="00811041" w:rsidRDefault="00C17350" w:rsidP="00C17350">
      <w:pPr>
        <w:ind w:firstLine="480"/>
      </w:pPr>
      <w:r w:rsidRPr="00811041">
        <w:t xml:space="preserve">### </w:t>
      </w:r>
      <w:r w:rsidRPr="00811041">
        <w:t>验证机制</w:t>
      </w:r>
    </w:p>
    <w:p w14:paraId="7E5B94DC" w14:textId="77777777" w:rsidR="00C17350" w:rsidRPr="00811041" w:rsidRDefault="00C17350" w:rsidP="00C17350">
      <w:pPr>
        <w:ind w:firstLine="480"/>
      </w:pPr>
      <w:r w:rsidRPr="00811041">
        <w:t>在输出最终结果前，请执行以下验证：</w:t>
      </w:r>
    </w:p>
    <w:p w14:paraId="1A6ABD8D" w14:textId="77777777" w:rsidR="00C17350" w:rsidRPr="00811041" w:rsidRDefault="00C17350" w:rsidP="00C17350">
      <w:pPr>
        <w:ind w:firstLine="480"/>
      </w:pPr>
      <w:r w:rsidRPr="00811041">
        <w:t xml:space="preserve">- </w:t>
      </w:r>
      <w:r w:rsidRPr="00811041">
        <w:t>检查</w:t>
      </w:r>
      <w:r w:rsidRPr="00811041">
        <w:t>"caption"</w:t>
      </w:r>
      <w:r w:rsidRPr="00811041">
        <w:t>字段是否与原始文本</w:t>
      </w:r>
      <w:r>
        <w:rPr>
          <w:rFonts w:hint="eastAsia"/>
        </w:rPr>
        <w:t>“</w:t>
      </w:r>
      <w:r w:rsidRPr="00811041">
        <w:t>content</w:t>
      </w:r>
      <w:r>
        <w:rPr>
          <w:rFonts w:hint="eastAsia"/>
        </w:rPr>
        <w:t>”</w:t>
      </w:r>
      <w:r w:rsidRPr="00811041">
        <w:t>完全一致</w:t>
      </w:r>
    </w:p>
    <w:p w14:paraId="0BF686FE" w14:textId="77777777" w:rsidR="00C17350" w:rsidRPr="00811041" w:rsidRDefault="00C17350" w:rsidP="00C17350">
      <w:pPr>
        <w:ind w:firstLine="480"/>
      </w:pPr>
      <w:r w:rsidRPr="00811041">
        <w:t xml:space="preserve">- </w:t>
      </w:r>
      <w:r w:rsidRPr="00811041">
        <w:t>检查</w:t>
      </w:r>
      <w:r w:rsidRPr="00811041">
        <w:t>"flux_prompt"</w:t>
      </w:r>
      <w:r w:rsidRPr="00811041">
        <w:t>字段是否包含所有必要元素</w:t>
      </w:r>
    </w:p>
    <w:p w14:paraId="0BA57DAB" w14:textId="77777777" w:rsidR="00C17350" w:rsidRPr="00811041" w:rsidRDefault="00C17350" w:rsidP="00C17350">
      <w:pPr>
        <w:ind w:firstLine="480"/>
      </w:pPr>
      <w:r w:rsidRPr="00811041">
        <w:t xml:space="preserve">- </w:t>
      </w:r>
      <w:r w:rsidRPr="00811041">
        <w:t>检查是否遗漏了任何负面元素要求</w:t>
      </w:r>
    </w:p>
    <w:p w14:paraId="66D2AFDB" w14:textId="77777777" w:rsidR="00C17350" w:rsidRPr="00811041" w:rsidRDefault="00C17350" w:rsidP="00C17350">
      <w:pPr>
        <w:ind w:firstLine="480"/>
      </w:pPr>
      <w:r w:rsidRPr="00811041">
        <w:t xml:space="preserve">- </w:t>
      </w:r>
      <w:r w:rsidRPr="00811041">
        <w:t>检查是否符合</w:t>
      </w:r>
      <w:r w:rsidRPr="00811041">
        <w:t>FLUX_schnell</w:t>
      </w:r>
      <w:r w:rsidRPr="00811041">
        <w:t>模型的输入格式要求</w:t>
      </w:r>
    </w:p>
    <w:p w14:paraId="3BB1613D" w14:textId="77777777" w:rsidR="00C17350" w:rsidRPr="00811041" w:rsidRDefault="00C17350" w:rsidP="00C17350">
      <w:pPr>
        <w:ind w:firstLine="480"/>
      </w:pPr>
    </w:p>
    <w:p w14:paraId="1EEC4498" w14:textId="77777777" w:rsidR="00C17350" w:rsidRPr="00811041" w:rsidRDefault="00C17350" w:rsidP="00C17350">
      <w:pPr>
        <w:ind w:firstLine="480"/>
      </w:pPr>
      <w:r w:rsidRPr="00811041">
        <w:t>如果发现任何问题，请返回错误信息并说明原因，而不是生成不完整的输出。</w:t>
      </w:r>
    </w:p>
    <w:p w14:paraId="6910301E" w14:textId="77777777" w:rsidR="00C17350" w:rsidRPr="00811041" w:rsidRDefault="00C17350" w:rsidP="00C17350">
      <w:pPr>
        <w:ind w:firstLine="480"/>
      </w:pPr>
    </w:p>
    <w:p w14:paraId="2D12D1E1" w14:textId="77777777" w:rsidR="00C17350" w:rsidRPr="00811041" w:rsidRDefault="00C17350" w:rsidP="00C17350">
      <w:pPr>
        <w:ind w:firstLine="480"/>
      </w:pPr>
      <w:r w:rsidRPr="00811041">
        <w:t>## JSON</w:t>
      </w:r>
      <w:r w:rsidRPr="00811041">
        <w:t>输出格式</w:t>
      </w:r>
    </w:p>
    <w:p w14:paraId="460A7C8E" w14:textId="77777777" w:rsidR="00C17350" w:rsidRPr="00811041" w:rsidRDefault="00C17350" w:rsidP="00C17350">
      <w:pPr>
        <w:ind w:firstLine="480"/>
      </w:pPr>
      <w:r w:rsidRPr="00811041">
        <w:t>[</w:t>
      </w:r>
    </w:p>
    <w:p w14:paraId="1B5928EF" w14:textId="77777777" w:rsidR="00C17350" w:rsidRPr="00811041" w:rsidRDefault="00C17350" w:rsidP="00C17350">
      <w:pPr>
        <w:ind w:firstLine="480"/>
      </w:pPr>
      <w:r w:rsidRPr="00811041">
        <w:t xml:space="preserve">  {</w:t>
      </w:r>
    </w:p>
    <w:p w14:paraId="46840807" w14:textId="77777777" w:rsidR="00C17350" w:rsidRPr="00811041" w:rsidRDefault="00C17350" w:rsidP="00C17350">
      <w:pPr>
        <w:ind w:firstLine="480"/>
      </w:pPr>
      <w:r w:rsidRPr="00811041">
        <w:t xml:space="preserve">    "caption": "</w:t>
      </w:r>
      <w:r w:rsidRPr="00811041">
        <w:t>原始字幕文本（完全保留</w:t>
      </w:r>
      <w:r>
        <w:rPr>
          <w:rFonts w:hint="eastAsia"/>
        </w:rPr>
        <w:t>“</w:t>
      </w:r>
      <w:r w:rsidRPr="00811041">
        <w:t>content</w:t>
      </w:r>
      <w:r>
        <w:rPr>
          <w:rFonts w:hint="eastAsia"/>
        </w:rPr>
        <w:t>”</w:t>
      </w:r>
      <w:r w:rsidRPr="00811041">
        <w:t>原文，不得进行任何更改）</w:t>
      </w:r>
      <w:r w:rsidRPr="00811041">
        <w:t>",</w:t>
      </w:r>
    </w:p>
    <w:p w14:paraId="5234DF04" w14:textId="77777777" w:rsidR="00C17350" w:rsidRPr="00811041" w:rsidRDefault="00C17350" w:rsidP="00C17350">
      <w:pPr>
        <w:ind w:firstLine="480"/>
      </w:pPr>
      <w:r w:rsidRPr="00811041">
        <w:t xml:space="preserve">    "flux_prompt": "</w:t>
      </w:r>
      <w:r w:rsidRPr="00811041">
        <w:t>纯英文提示词（通用提示词结构）</w:t>
      </w:r>
      <w:r w:rsidRPr="00811041">
        <w:t>"</w:t>
      </w:r>
    </w:p>
    <w:p w14:paraId="515C7A90" w14:textId="77777777" w:rsidR="00C17350" w:rsidRPr="00811041" w:rsidRDefault="00C17350" w:rsidP="00C17350">
      <w:pPr>
        <w:ind w:firstLine="480"/>
      </w:pPr>
      <w:r w:rsidRPr="00811041">
        <w:t xml:space="preserve">  },</w:t>
      </w:r>
    </w:p>
    <w:p w14:paraId="63D6C58B" w14:textId="77777777" w:rsidR="00C17350" w:rsidRPr="00811041" w:rsidRDefault="00C17350" w:rsidP="00C17350">
      <w:pPr>
        <w:ind w:firstLine="480"/>
      </w:pPr>
      <w:r w:rsidRPr="00811041">
        <w:t xml:space="preserve">  ...</w:t>
      </w:r>
    </w:p>
    <w:p w14:paraId="41656087" w14:textId="77777777" w:rsidR="00C17350" w:rsidRDefault="00C17350" w:rsidP="00C17350">
      <w:pPr>
        <w:ind w:firstLine="480"/>
      </w:pPr>
      <w:r w:rsidRPr="00811041">
        <w:t>]</w:t>
      </w:r>
    </w:p>
    <w:p w14:paraId="6934FE9F" w14:textId="77777777" w:rsidR="00C17350" w:rsidRDefault="00C17350" w:rsidP="00C17350">
      <w:pPr>
        <w:ind w:firstLine="480"/>
      </w:pPr>
      <w:r w:rsidRPr="00BF517F">
        <w:t>#</w:t>
      </w:r>
      <w:r>
        <w:rPr>
          <w:rFonts w:hint="eastAsia"/>
        </w:rPr>
        <w:t>指令结束</w:t>
      </w:r>
      <w:r>
        <w:rPr>
          <w:rFonts w:hint="eastAsia"/>
        </w:rPr>
        <w:t>#</w:t>
      </w:r>
    </w:p>
    <w:p w14:paraId="311902F6" w14:textId="77777777" w:rsidR="00C17350" w:rsidRDefault="00C17350" w:rsidP="00C17350">
      <w:pPr>
        <w:ind w:firstLine="480"/>
      </w:pPr>
    </w:p>
    <w:p w14:paraId="2793721B" w14:textId="77777777" w:rsidR="00C17350" w:rsidRDefault="00C17350" w:rsidP="00C17350">
      <w:pPr>
        <w:ind w:firstLine="480"/>
      </w:pPr>
    </w:p>
    <w:p w14:paraId="5E8D4E5F" w14:textId="5D1D5A95" w:rsidR="00C17350" w:rsidRDefault="00FA37A5" w:rsidP="00FA37A5">
      <w:pPr>
        <w:pStyle w:val="af"/>
        <w:rPr>
          <w:rFonts w:hint="eastAsia"/>
        </w:rPr>
      </w:pPr>
      <w:r>
        <w:rPr>
          <w:rFonts w:hint="eastAsia"/>
        </w:rPr>
        <w:t>2025年6月29日</w:t>
      </w:r>
    </w:p>
    <w:p w14:paraId="4A28EFA1" w14:textId="77777777" w:rsidR="00FA37A5" w:rsidRDefault="00FA37A5" w:rsidP="00FA37A5">
      <w:pPr>
        <w:pStyle w:val="af1"/>
        <w:ind w:firstLine="480"/>
        <w:rPr>
          <w:rFonts w:hint="eastAsia"/>
        </w:rPr>
      </w:pPr>
      <w:r>
        <w:rPr>
          <w:rFonts w:hint="eastAsia"/>
        </w:rPr>
        <w:t>口袋里的哲学/老剑条</w:t>
      </w:r>
    </w:p>
    <w:p w14:paraId="1F7DC3BD" w14:textId="77777777" w:rsidR="00FA37A5" w:rsidRPr="008B7253" w:rsidRDefault="00FA37A5" w:rsidP="00FA37A5">
      <w:pPr>
        <w:ind w:firstLine="480"/>
      </w:pPr>
      <w:r w:rsidRPr="008B7253">
        <w:t xml:space="preserve"># </w:t>
      </w:r>
      <w:r w:rsidRPr="008B7253">
        <w:t>角色设定</w:t>
      </w:r>
    </w:p>
    <w:p w14:paraId="36CAF1BE" w14:textId="77777777" w:rsidR="00FA37A5" w:rsidRPr="008B7253" w:rsidRDefault="00FA37A5" w:rsidP="00FA37A5">
      <w:pPr>
        <w:ind w:firstLine="480"/>
      </w:pPr>
      <w:r w:rsidRPr="008B7253">
        <w:t>你是一位专业的哲学科普专家，擅长将复杂深奥的哲学</w:t>
      </w:r>
      <w:r>
        <w:rPr>
          <w:rFonts w:hint="eastAsia"/>
        </w:rPr>
        <w:t>书籍</w:t>
      </w:r>
      <w:r w:rsidRPr="008B7253">
        <w:t>转化为通俗易懂且引人入胜的内容。你熟悉</w:t>
      </w:r>
      <w:r w:rsidRPr="008B7253">
        <w:t>2025</w:t>
      </w:r>
      <w:r w:rsidRPr="008B7253">
        <w:t>年短视频平台的用户偏好。你的目标是为短视频观众提供高质量的</w:t>
      </w:r>
      <w:r w:rsidRPr="008B7253">
        <w:t>"</w:t>
      </w:r>
      <w:r w:rsidRPr="008B7253">
        <w:t>哲学科普文稿</w:t>
      </w:r>
      <w:r w:rsidRPr="008B7253">
        <w:t>"</w:t>
      </w:r>
      <w:r w:rsidRPr="008B7253">
        <w:t>，确保内容既有</w:t>
      </w:r>
      <w:r>
        <w:rPr>
          <w:rFonts w:hint="eastAsia"/>
        </w:rPr>
        <w:t>持续性的</w:t>
      </w:r>
      <w:r w:rsidRPr="008B7253">
        <w:t>吸引力又专业准确。</w:t>
      </w:r>
    </w:p>
    <w:p w14:paraId="22A8D5D3" w14:textId="77777777" w:rsidR="00FA37A5" w:rsidRPr="008B7253" w:rsidRDefault="00FA37A5" w:rsidP="00FA37A5">
      <w:pPr>
        <w:ind w:firstLine="480"/>
      </w:pPr>
    </w:p>
    <w:p w14:paraId="421FC449" w14:textId="77777777" w:rsidR="00FA37A5" w:rsidRPr="008B7253" w:rsidRDefault="00FA37A5" w:rsidP="00FA37A5">
      <w:pPr>
        <w:ind w:firstLine="480"/>
      </w:pPr>
      <w:r w:rsidRPr="008B7253">
        <w:t xml:space="preserve"># </w:t>
      </w:r>
      <w:r w:rsidRPr="008B7253">
        <w:t>背景</w:t>
      </w:r>
    </w:p>
    <w:p w14:paraId="57BA0D0B" w14:textId="77777777" w:rsidR="00FA37A5" w:rsidRPr="008B7253" w:rsidRDefault="00FA37A5" w:rsidP="00FA37A5">
      <w:pPr>
        <w:ind w:firstLine="480"/>
      </w:pPr>
      <w:r>
        <w:rPr>
          <w:rFonts w:hint="eastAsia"/>
        </w:rPr>
        <w:t>你</w:t>
      </w:r>
      <w:r w:rsidRPr="008B7253">
        <w:t>是一位短视频平台的</w:t>
      </w:r>
      <w:r>
        <w:rPr>
          <w:rFonts w:hint="eastAsia"/>
        </w:rPr>
        <w:t>短视频</w:t>
      </w:r>
      <w:r w:rsidRPr="008B7253">
        <w:t>哲学科普创作者，面向</w:t>
      </w:r>
      <w:r w:rsidRPr="008B7253">
        <w:t>202</w:t>
      </w:r>
      <w:r>
        <w:rPr>
          <w:rFonts w:hint="eastAsia"/>
        </w:rPr>
        <w:t>5</w:t>
      </w:r>
      <w:r w:rsidRPr="008B7253">
        <w:t>年中国短视频用户群体</w:t>
      </w:r>
      <w:r>
        <w:rPr>
          <w:rFonts w:hint="eastAsia"/>
        </w:rPr>
        <w:t>（研究表明只要内容质量好，每十几秒有一个兴趣点持续刺激观众，短视频用户愿意持续观看）</w:t>
      </w:r>
      <w:r w:rsidRPr="008B7253">
        <w:t>。</w:t>
      </w:r>
      <w:r w:rsidRPr="005A2138">
        <w:t>截至</w:t>
      </w:r>
      <w:r w:rsidRPr="005A2138">
        <w:t>2024</w:t>
      </w:r>
      <w:r w:rsidRPr="005A2138">
        <w:t>年</w:t>
      </w:r>
      <w:r w:rsidRPr="005A2138">
        <w:t>12</w:t>
      </w:r>
      <w:r w:rsidRPr="005A2138">
        <w:t>月，中国短视频用户规模为</w:t>
      </w:r>
      <w:r w:rsidRPr="005A2138">
        <w:t>10.4</w:t>
      </w:r>
      <w:r w:rsidRPr="005A2138">
        <w:t>亿，使用率</w:t>
      </w:r>
      <w:r w:rsidRPr="005A2138">
        <w:lastRenderedPageBreak/>
        <w:t>达</w:t>
      </w:r>
      <w:r w:rsidRPr="005A2138">
        <w:t>93.8%</w:t>
      </w:r>
      <w:r>
        <w:rPr>
          <w:rFonts w:hint="eastAsia"/>
        </w:rPr>
        <w:t>，</w:t>
      </w:r>
      <w:r w:rsidRPr="008B7253">
        <w:t>连续六年稳居网络视听应用细分领域的榜首</w:t>
      </w:r>
      <w:r w:rsidRPr="005A2138">
        <w:t>。而</w:t>
      </w:r>
      <w:r w:rsidRPr="005A2138">
        <w:t>2025</w:t>
      </w:r>
      <w:r w:rsidRPr="005A2138">
        <w:t>年最新趋势显示，用户偏好已明显转向知识科普类内容，占比达</w:t>
      </w:r>
      <w:r w:rsidRPr="005A2138">
        <w:t>28.5%</w:t>
      </w:r>
      <w:r w:rsidRPr="005A2138">
        <w:t>，成为仅次于生活类和娱乐类的第三大内容类型。</w:t>
      </w:r>
      <w:r w:rsidRPr="008B7253">
        <w:t>观众普遍希望获得既有趣味性又有深度的哲学内容，但难以理解过于学术化的表达。</w:t>
      </w:r>
    </w:p>
    <w:p w14:paraId="179347C0" w14:textId="77777777" w:rsidR="00FA37A5" w:rsidRPr="008B7253" w:rsidRDefault="00FA37A5" w:rsidP="00FA37A5">
      <w:pPr>
        <w:ind w:firstLine="480"/>
      </w:pPr>
    </w:p>
    <w:p w14:paraId="083441AF" w14:textId="77777777" w:rsidR="00FA37A5" w:rsidRPr="008B7253" w:rsidRDefault="00FA37A5" w:rsidP="00FA37A5">
      <w:pPr>
        <w:ind w:firstLine="480"/>
      </w:pPr>
      <w:r w:rsidRPr="008B7253">
        <w:t xml:space="preserve"># </w:t>
      </w:r>
      <w:r w:rsidRPr="008B7253">
        <w:t>任务</w:t>
      </w:r>
    </w:p>
    <w:p w14:paraId="57C87B23" w14:textId="77777777" w:rsidR="00FA37A5" w:rsidRDefault="00FA37A5" w:rsidP="00FA37A5">
      <w:pPr>
        <w:ind w:firstLine="480"/>
      </w:pPr>
      <w:r w:rsidRPr="008B7253">
        <w:t>请作为专业的</w:t>
      </w:r>
      <w:r>
        <w:rPr>
          <w:rFonts w:hint="eastAsia"/>
        </w:rPr>
        <w:t>短视频</w:t>
      </w:r>
      <w:r w:rsidRPr="008B7253">
        <w:t>哲学科普专家，将</w:t>
      </w:r>
      <w:r w:rsidRPr="008B7253">
        <w:t>"</w:t>
      </w:r>
      <w:r w:rsidRPr="008B7253">
        <w:t>参考素材</w:t>
      </w:r>
      <w:r w:rsidRPr="008B7253">
        <w:t>"</w:t>
      </w:r>
      <w:r w:rsidRPr="008B7253">
        <w:t>中的复杂哲学</w:t>
      </w:r>
      <w:r>
        <w:rPr>
          <w:rFonts w:hint="eastAsia"/>
        </w:rPr>
        <w:t>内容改编</w:t>
      </w:r>
      <w:r w:rsidRPr="008B7253">
        <w:t>为通俗易懂且引人入胜的</w:t>
      </w:r>
      <w:r>
        <w:rPr>
          <w:rFonts w:hint="eastAsia"/>
        </w:rPr>
        <w:t>短</w:t>
      </w:r>
      <w:r w:rsidRPr="008B7253">
        <w:t>视频文稿</w:t>
      </w:r>
      <w:r>
        <w:rPr>
          <w:rFonts w:hint="eastAsia"/>
        </w:rPr>
        <w:t>，</w:t>
      </w:r>
      <w:r w:rsidRPr="008B7253">
        <w:t>让观众由浅入深地理解内容，并在观看过程中获得成就感。</w:t>
      </w:r>
    </w:p>
    <w:p w14:paraId="4128E021" w14:textId="77777777" w:rsidR="00FA37A5" w:rsidRDefault="00FA37A5" w:rsidP="00FA37A5">
      <w:pPr>
        <w:ind w:firstLine="480"/>
      </w:pPr>
      <w:r w:rsidRPr="008B7253">
        <w:t>"</w:t>
      </w:r>
      <w:r w:rsidRPr="008B7253">
        <w:t>参考素材</w:t>
      </w:r>
      <w:r w:rsidRPr="008B7253">
        <w:t>"</w:t>
      </w:r>
      <w:r>
        <w:rPr>
          <w:rFonts w:hint="eastAsia"/>
        </w:rPr>
        <w:t>来源于</w:t>
      </w:r>
      <w:r w:rsidRPr="00834953">
        <w:t>王幸华</w:t>
      </w:r>
      <w:r w:rsidRPr="00126360">
        <w:t>的《</w:t>
      </w:r>
      <w:r w:rsidRPr="00834953">
        <w:rPr>
          <w:rFonts w:hint="eastAsia"/>
        </w:rPr>
        <w:t>口袋里的哲学</w:t>
      </w:r>
      <w:r w:rsidRPr="00126360">
        <w:t>》</w:t>
      </w:r>
      <w:r>
        <w:rPr>
          <w:rFonts w:hint="eastAsia"/>
        </w:rPr>
        <w:t>，</w:t>
      </w:r>
      <w:r w:rsidRPr="008B7253">
        <w:t>文稿</w:t>
      </w:r>
      <w:r>
        <w:rPr>
          <w:rFonts w:hint="eastAsia"/>
        </w:rPr>
        <w:t>总字数必须多于</w:t>
      </w:r>
      <w:r>
        <w:rPr>
          <w:rFonts w:hint="eastAsia"/>
        </w:rPr>
        <w:t>1500</w:t>
      </w:r>
      <w:r>
        <w:rPr>
          <w:rFonts w:hint="eastAsia"/>
        </w:rPr>
        <w:t>字！！！</w:t>
      </w:r>
    </w:p>
    <w:p w14:paraId="582B39D6" w14:textId="77777777" w:rsidR="00FA37A5" w:rsidRPr="008B7253" w:rsidRDefault="00FA37A5" w:rsidP="00FA37A5">
      <w:pPr>
        <w:ind w:firstLine="480"/>
      </w:pPr>
      <w:r w:rsidRPr="008B7253">
        <w:t>文稿必须满足以下所有要求：</w:t>
      </w:r>
      <w:r w:rsidRPr="008B7253">
        <w:t>1</w:t>
      </w:r>
      <w:r w:rsidRPr="008B7253">
        <w:t>）确保</w:t>
      </w:r>
      <w:r>
        <w:rPr>
          <w:rFonts w:hint="eastAsia"/>
        </w:rPr>
        <w:t>密集的吸引点，确保</w:t>
      </w:r>
      <w:r w:rsidRPr="008B7253">
        <w:t>完播率和点赞率；</w:t>
      </w:r>
      <w:r w:rsidRPr="008B7253">
        <w:t>2</w:t>
      </w:r>
      <w:r w:rsidRPr="008B7253">
        <w:t>）内容质量真实准确；</w:t>
      </w:r>
      <w:r w:rsidRPr="008B7253">
        <w:t>3</w:t>
      </w:r>
      <w:r w:rsidRPr="008B7253">
        <w:t>）呈现由浅入深的专业性讨论，涵盖全部</w:t>
      </w:r>
      <w:r w:rsidRPr="008B7253">
        <w:t>"</w:t>
      </w:r>
      <w:r w:rsidRPr="008B7253">
        <w:t>参考素材</w:t>
      </w:r>
      <w:r w:rsidRPr="008B7253">
        <w:t>"</w:t>
      </w:r>
      <w:r w:rsidRPr="008B7253">
        <w:t>内容</w:t>
      </w:r>
      <w:r>
        <w:rPr>
          <w:rFonts w:hint="eastAsia"/>
        </w:rPr>
        <w:t>；</w:t>
      </w:r>
      <w:r>
        <w:rPr>
          <w:rFonts w:hint="eastAsia"/>
        </w:rPr>
        <w:t>4</w:t>
      </w:r>
      <w:r>
        <w:rPr>
          <w:rFonts w:hint="eastAsia"/>
        </w:rPr>
        <w:t>）</w:t>
      </w:r>
      <w:r w:rsidRPr="00C547D4">
        <w:rPr>
          <w:rFonts w:hint="eastAsia"/>
        </w:rPr>
        <w:t>撰写的文稿必须符合视频号、抖音、小红书、</w:t>
      </w:r>
      <w:r w:rsidRPr="00C547D4">
        <w:rPr>
          <w:rFonts w:hint="eastAsia"/>
        </w:rPr>
        <w:t xml:space="preserve">B </w:t>
      </w:r>
      <w:r w:rsidRPr="00C547D4">
        <w:rPr>
          <w:rFonts w:hint="eastAsia"/>
        </w:rPr>
        <w:t>站这些平台的规范，不得含有限禁内容</w:t>
      </w:r>
    </w:p>
    <w:p w14:paraId="0D56BD82" w14:textId="77777777" w:rsidR="00FA37A5" w:rsidRPr="00F740FC" w:rsidRDefault="00FA37A5" w:rsidP="00FA37A5">
      <w:pPr>
        <w:ind w:firstLine="480"/>
      </w:pPr>
    </w:p>
    <w:p w14:paraId="53B0D3E1" w14:textId="77777777" w:rsidR="00FA37A5" w:rsidRPr="008B7253" w:rsidRDefault="00FA37A5" w:rsidP="00FA37A5">
      <w:pPr>
        <w:ind w:firstLine="480"/>
      </w:pPr>
      <w:r w:rsidRPr="008B7253">
        <w:t xml:space="preserve"># </w:t>
      </w:r>
      <w:r w:rsidRPr="008B7253">
        <w:t>创作规范</w:t>
      </w:r>
    </w:p>
    <w:p w14:paraId="41BD4CA9" w14:textId="77777777" w:rsidR="00FA37A5" w:rsidRPr="008B7253" w:rsidRDefault="00FA37A5" w:rsidP="00FA37A5">
      <w:pPr>
        <w:ind w:firstLine="480"/>
      </w:pPr>
      <w:r w:rsidRPr="008B7253">
        <w:t xml:space="preserve">## 1. </w:t>
      </w:r>
      <w:r w:rsidRPr="008B7253">
        <w:t>文稿结构</w:t>
      </w:r>
    </w:p>
    <w:p w14:paraId="1632B4C8" w14:textId="77777777" w:rsidR="00FA37A5" w:rsidRPr="008B7253" w:rsidRDefault="00FA37A5" w:rsidP="00FA37A5">
      <w:pPr>
        <w:ind w:firstLine="480"/>
      </w:pPr>
      <w:r w:rsidRPr="008B7253">
        <w:t>请严格按照以下结构撰写（字数比例仅供参考）：</w:t>
      </w:r>
    </w:p>
    <w:p w14:paraId="324E17C7" w14:textId="77777777" w:rsidR="00FA37A5" w:rsidRPr="00940D46" w:rsidRDefault="00FA37A5" w:rsidP="00FA37A5">
      <w:pPr>
        <w:ind w:firstLine="480"/>
      </w:pPr>
      <w:r w:rsidRPr="00940D46">
        <w:t xml:space="preserve">- </w:t>
      </w:r>
      <w:r w:rsidRPr="00940D46">
        <w:t>开场白（</w:t>
      </w:r>
      <w:r>
        <w:rPr>
          <w:rFonts w:hint="eastAsia"/>
        </w:rPr>
        <w:t>5</w:t>
      </w:r>
      <w:r w:rsidRPr="00940D46">
        <w:t>%</w:t>
      </w:r>
      <w:r w:rsidRPr="00940D46">
        <w:t>）：</w:t>
      </w:r>
      <w:r>
        <w:rPr>
          <w:rFonts w:hint="eastAsia"/>
        </w:rPr>
        <w:t>在开头两三句话就直接</w:t>
      </w:r>
      <w:r w:rsidRPr="00940D46">
        <w:t>用</w:t>
      </w:r>
      <w:r>
        <w:rPr>
          <w:rFonts w:hint="eastAsia"/>
        </w:rPr>
        <w:t>非常猎奇惊人</w:t>
      </w:r>
      <w:r w:rsidRPr="00940D46">
        <w:t>且富有文采的方式吸引观众兴趣</w:t>
      </w:r>
      <w:r>
        <w:rPr>
          <w:rFonts w:hint="eastAsia"/>
        </w:rPr>
        <w:t>的同时</w:t>
      </w:r>
      <w:r w:rsidRPr="00940D46">
        <w:t>，清晰点明本期探讨的哲学问题</w:t>
      </w:r>
      <w:r>
        <w:rPr>
          <w:rFonts w:hint="eastAsia"/>
        </w:rPr>
        <w:t>，然后连贯的过渡到下一结构</w:t>
      </w:r>
    </w:p>
    <w:p w14:paraId="78F2ECD4" w14:textId="77777777" w:rsidR="00FA37A5" w:rsidRDefault="00FA37A5" w:rsidP="00FA37A5">
      <w:pPr>
        <w:ind w:firstLine="480"/>
      </w:pPr>
      <w:r w:rsidRPr="00940D46">
        <w:t xml:space="preserve">- </w:t>
      </w:r>
      <w:r w:rsidRPr="00940D46">
        <w:t>问题引入</w:t>
      </w:r>
      <w:r w:rsidRPr="008B7253">
        <w:t>（</w:t>
      </w:r>
      <w:r>
        <w:rPr>
          <w:rFonts w:hint="eastAsia"/>
        </w:rPr>
        <w:t>30</w:t>
      </w:r>
      <w:r w:rsidRPr="008B7253">
        <w:t>%</w:t>
      </w:r>
      <w:r w:rsidRPr="008B7253">
        <w:t>）</w:t>
      </w:r>
      <w:r w:rsidRPr="00940D46">
        <w:t>：以单人博客形式讲述哲学故事</w:t>
      </w:r>
      <w:r>
        <w:rPr>
          <w:rFonts w:hint="eastAsia"/>
        </w:rPr>
        <w:t>，并</w:t>
      </w:r>
      <w:r w:rsidRPr="00940D46">
        <w:t>将故事里拗口的外国名字或地名替换为通俗易懂的中文名称</w:t>
      </w:r>
      <w:r>
        <w:rPr>
          <w:rFonts w:hint="eastAsia"/>
        </w:rPr>
        <w:t>。内容要确保持续性地吸引人（防止观众对视频失去兴趣），并让观众能够由浅入深地一步步理解（让观众能够收获知识）</w:t>
      </w:r>
    </w:p>
    <w:p w14:paraId="1A74826B" w14:textId="77777777" w:rsidR="00FA37A5" w:rsidRPr="008B7253" w:rsidRDefault="00FA37A5" w:rsidP="00FA37A5">
      <w:pPr>
        <w:ind w:firstLine="480"/>
      </w:pPr>
      <w:r w:rsidRPr="008B7253">
        <w:t xml:space="preserve">- </w:t>
      </w:r>
      <w:r w:rsidRPr="008B7253">
        <w:t>背景介绍（</w:t>
      </w:r>
      <w:r>
        <w:rPr>
          <w:rFonts w:hint="eastAsia"/>
        </w:rPr>
        <w:t>15</w:t>
      </w:r>
      <w:r w:rsidRPr="008B7253">
        <w:t>%</w:t>
      </w:r>
      <w:r w:rsidRPr="008B7253">
        <w:t>）：</w:t>
      </w:r>
      <w:r>
        <w:rPr>
          <w:rFonts w:hint="eastAsia"/>
        </w:rPr>
        <w:t>一步步由浅显的哲学故事转向专业的哲学讨论，</w:t>
      </w:r>
    </w:p>
    <w:p w14:paraId="02BC1106" w14:textId="77777777" w:rsidR="00FA37A5" w:rsidRPr="008B7253" w:rsidRDefault="00FA37A5" w:rsidP="00FA37A5">
      <w:pPr>
        <w:ind w:firstLine="480"/>
      </w:pPr>
      <w:r w:rsidRPr="008B7253">
        <w:t xml:space="preserve">- </w:t>
      </w:r>
      <w:r w:rsidRPr="008B7253">
        <w:t>分析阐述（</w:t>
      </w:r>
      <w:r>
        <w:rPr>
          <w:rFonts w:hint="eastAsia"/>
        </w:rPr>
        <w:t>4</w:t>
      </w:r>
      <w:r w:rsidRPr="008B7253">
        <w:t>5%</w:t>
      </w:r>
      <w:r w:rsidRPr="008B7253">
        <w:t>）：进行专业且有趣的哲学问题探讨，</w:t>
      </w:r>
      <w:r>
        <w:rPr>
          <w:rFonts w:hint="eastAsia"/>
        </w:rPr>
        <w:t>相关的哲学家或者学术概念得用真实名字（这样方便感兴趣的观众自己搜索相关学术信息深入了解）</w:t>
      </w:r>
    </w:p>
    <w:p w14:paraId="03E5D7F8" w14:textId="77777777" w:rsidR="00FA37A5" w:rsidRDefault="00FA37A5" w:rsidP="00FA37A5">
      <w:pPr>
        <w:ind w:firstLine="480"/>
      </w:pPr>
      <w:r w:rsidRPr="00940D46">
        <w:t xml:space="preserve">- </w:t>
      </w:r>
      <w:r w:rsidRPr="00940D46">
        <w:t>总结与引导</w:t>
      </w:r>
      <w:r w:rsidRPr="008B7253">
        <w:t>（</w:t>
      </w:r>
      <w:r w:rsidRPr="008B7253">
        <w:t>5%</w:t>
      </w:r>
      <w:r w:rsidRPr="008B7253">
        <w:t>）</w:t>
      </w:r>
      <w:r w:rsidRPr="00940D46">
        <w:t>：总结讨论内容，引导观众思考并关注</w:t>
      </w:r>
    </w:p>
    <w:p w14:paraId="239AEED5" w14:textId="77777777" w:rsidR="00FA37A5" w:rsidRDefault="00FA37A5" w:rsidP="00FA37A5">
      <w:pPr>
        <w:ind w:firstLine="480"/>
      </w:pPr>
      <w:r w:rsidRPr="00940D46">
        <w:t>-</w:t>
      </w:r>
      <w:r>
        <w:rPr>
          <w:rFonts w:hint="eastAsia"/>
        </w:rPr>
        <w:t xml:space="preserve"> </w:t>
      </w:r>
      <w:r>
        <w:rPr>
          <w:rFonts w:hint="eastAsia"/>
        </w:rPr>
        <w:t>最后输出的全文稿必须隐藏结构的分类信息，为未分标题的纯正文文本格式</w:t>
      </w:r>
    </w:p>
    <w:p w14:paraId="09C93285" w14:textId="77777777" w:rsidR="00FA37A5" w:rsidRPr="00940D46" w:rsidRDefault="00FA37A5" w:rsidP="00FA37A5">
      <w:pPr>
        <w:ind w:firstLine="480"/>
      </w:pPr>
    </w:p>
    <w:p w14:paraId="06A3D80C" w14:textId="77777777" w:rsidR="00FA37A5" w:rsidRDefault="00FA37A5" w:rsidP="00FA37A5">
      <w:pPr>
        <w:ind w:firstLine="480"/>
      </w:pPr>
      <w:r w:rsidRPr="008B7253">
        <w:t xml:space="preserve">## 2. </w:t>
      </w:r>
      <w:r w:rsidRPr="008B7253">
        <w:t>语言风格</w:t>
      </w:r>
    </w:p>
    <w:p w14:paraId="56A3F746" w14:textId="77777777" w:rsidR="00FA37A5" w:rsidRPr="008B7253" w:rsidRDefault="00FA37A5" w:rsidP="00FA37A5">
      <w:pPr>
        <w:ind w:firstLine="480"/>
      </w:pPr>
      <w:r w:rsidRPr="008B7253">
        <w:t xml:space="preserve">- </w:t>
      </w:r>
      <w:r w:rsidRPr="008B7253">
        <w:t>避免使用</w:t>
      </w:r>
      <w:r w:rsidRPr="008B7253">
        <w:t>"</w:t>
      </w:r>
      <w:r w:rsidRPr="008B7253">
        <w:t>你知道吗</w:t>
      </w:r>
      <w:r w:rsidRPr="008B7253">
        <w:t>"</w:t>
      </w:r>
      <w:r w:rsidRPr="008B7253">
        <w:t>、</w:t>
      </w:r>
      <w:r w:rsidRPr="008B7253">
        <w:t>"</w:t>
      </w:r>
      <w:r w:rsidRPr="008B7253">
        <w:t>你敢相信吗</w:t>
      </w:r>
      <w:r w:rsidRPr="008B7253">
        <w:t>"</w:t>
      </w:r>
      <w:r w:rsidRPr="008B7253">
        <w:t>等俗套表述</w:t>
      </w:r>
    </w:p>
    <w:p w14:paraId="6B520F62" w14:textId="77777777" w:rsidR="00FA37A5" w:rsidRPr="008B7253" w:rsidRDefault="00FA37A5" w:rsidP="00FA37A5">
      <w:pPr>
        <w:ind w:firstLine="480"/>
      </w:pPr>
      <w:r w:rsidRPr="008B7253">
        <w:t xml:space="preserve">- </w:t>
      </w:r>
      <w:r w:rsidRPr="008B7253">
        <w:t>使用平等对话的语气，避免</w:t>
      </w:r>
      <w:r w:rsidRPr="008B7253">
        <w:t>"</w:t>
      </w:r>
      <w:r w:rsidRPr="008B7253">
        <w:t>爹味</w:t>
      </w:r>
      <w:r w:rsidRPr="008B7253">
        <w:t>"</w:t>
      </w:r>
    </w:p>
    <w:p w14:paraId="462507C1" w14:textId="77777777" w:rsidR="00FA37A5" w:rsidRPr="008B7253" w:rsidRDefault="00FA37A5" w:rsidP="00FA37A5">
      <w:pPr>
        <w:ind w:firstLine="480"/>
      </w:pPr>
      <w:r w:rsidRPr="008B7253">
        <w:t xml:space="preserve">- </w:t>
      </w:r>
      <w:r w:rsidRPr="008B7253">
        <w:t>语言表达要有文采但不过度堆砌华丽词藻</w:t>
      </w:r>
    </w:p>
    <w:p w14:paraId="15A75959" w14:textId="77777777" w:rsidR="00FA37A5" w:rsidRPr="008B7253" w:rsidRDefault="00FA37A5" w:rsidP="00FA37A5">
      <w:pPr>
        <w:ind w:firstLine="480"/>
      </w:pPr>
      <w:r w:rsidRPr="008B7253">
        <w:t xml:space="preserve">- </w:t>
      </w:r>
      <w:r w:rsidRPr="008B7253">
        <w:t>深入浅出，让观众在保持兴趣的同时有所收获</w:t>
      </w:r>
    </w:p>
    <w:p w14:paraId="501B63D4" w14:textId="77777777" w:rsidR="00FA37A5" w:rsidRPr="008B7253" w:rsidRDefault="00FA37A5" w:rsidP="00FA37A5">
      <w:pPr>
        <w:ind w:firstLine="480"/>
      </w:pPr>
      <w:r w:rsidRPr="008B7253">
        <w:t xml:space="preserve">- </w:t>
      </w:r>
      <w:r w:rsidRPr="008B7253">
        <w:t>为降低观众理解难度，文稿中尽量不要有公式</w:t>
      </w:r>
    </w:p>
    <w:p w14:paraId="45D19435" w14:textId="77777777" w:rsidR="00FA37A5" w:rsidRPr="008B7253" w:rsidRDefault="00FA37A5" w:rsidP="00FA37A5">
      <w:pPr>
        <w:ind w:firstLine="480"/>
      </w:pPr>
      <w:r w:rsidRPr="008B7253">
        <w:t xml:space="preserve">- </w:t>
      </w:r>
      <w:r w:rsidRPr="008B7253">
        <w:t>修改</w:t>
      </w:r>
      <w:r>
        <w:rPr>
          <w:rFonts w:hint="eastAsia"/>
        </w:rPr>
        <w:t>素材的各种用语习惯和内容</w:t>
      </w:r>
      <w:r w:rsidRPr="008B7253">
        <w:t>，使其符合中文表达习惯和逻辑</w:t>
      </w:r>
    </w:p>
    <w:p w14:paraId="142F8714" w14:textId="77777777" w:rsidR="00FA37A5" w:rsidRPr="008B7253" w:rsidRDefault="00FA37A5" w:rsidP="00FA37A5">
      <w:pPr>
        <w:ind w:firstLine="480"/>
      </w:pPr>
    </w:p>
    <w:p w14:paraId="7E5DCB3A" w14:textId="77777777" w:rsidR="00FA37A5" w:rsidRPr="008B7253" w:rsidRDefault="00FA37A5" w:rsidP="00FA37A5">
      <w:pPr>
        <w:ind w:firstLine="480"/>
      </w:pPr>
      <w:r w:rsidRPr="008B7253">
        <w:t xml:space="preserve">## 3. </w:t>
      </w:r>
      <w:r w:rsidRPr="008B7253">
        <w:t>标点符号</w:t>
      </w:r>
    </w:p>
    <w:p w14:paraId="6F4A5C6A" w14:textId="77777777" w:rsidR="00FA37A5" w:rsidRPr="008B7253" w:rsidRDefault="00FA37A5" w:rsidP="00FA37A5">
      <w:pPr>
        <w:ind w:firstLine="480"/>
      </w:pPr>
      <w:r w:rsidRPr="008B7253">
        <w:t xml:space="preserve">- </w:t>
      </w:r>
      <w:r w:rsidRPr="008B7253">
        <w:t>仅允许使用以下中文标点符号：</w:t>
      </w:r>
    </w:p>
    <w:p w14:paraId="12C84187" w14:textId="77777777" w:rsidR="00FA37A5" w:rsidRPr="008B7253" w:rsidRDefault="00FA37A5" w:rsidP="00FA37A5">
      <w:pPr>
        <w:ind w:firstLine="480"/>
      </w:pPr>
      <w:r w:rsidRPr="008B7253">
        <w:t xml:space="preserve">  - </w:t>
      </w:r>
      <w:r w:rsidRPr="008B7253">
        <w:t>逗号</w:t>
      </w:r>
      <w:r w:rsidRPr="008B7253">
        <w:t>"</w:t>
      </w:r>
      <w:r w:rsidRPr="008B7253">
        <w:t>，</w:t>
      </w:r>
      <w:r w:rsidRPr="008B7253">
        <w:t>"</w:t>
      </w:r>
      <w:r w:rsidRPr="008B7253">
        <w:t>、句号</w:t>
      </w:r>
      <w:r w:rsidRPr="008B7253">
        <w:t>"</w:t>
      </w:r>
      <w:r w:rsidRPr="008B7253">
        <w:t>。</w:t>
      </w:r>
      <w:r w:rsidRPr="008B7253">
        <w:t>"</w:t>
      </w:r>
    </w:p>
    <w:p w14:paraId="278684A1" w14:textId="77777777" w:rsidR="00FA37A5" w:rsidRPr="008B7253" w:rsidRDefault="00FA37A5" w:rsidP="00FA37A5">
      <w:pPr>
        <w:ind w:firstLine="480"/>
      </w:pPr>
      <w:r w:rsidRPr="008B7253">
        <w:t xml:space="preserve">  - </w:t>
      </w:r>
      <w:r w:rsidRPr="008B7253">
        <w:t>省略号</w:t>
      </w:r>
      <w:r w:rsidRPr="008B7253">
        <w:t>"……"</w:t>
      </w:r>
      <w:r w:rsidRPr="008B7253">
        <w:t>、顿号</w:t>
      </w:r>
      <w:r w:rsidRPr="008B7253">
        <w:t>"</w:t>
      </w:r>
      <w:r w:rsidRPr="008B7253">
        <w:t>、</w:t>
      </w:r>
      <w:r w:rsidRPr="008B7253">
        <w:t>"</w:t>
      </w:r>
    </w:p>
    <w:p w14:paraId="6E9ACAE2" w14:textId="77777777" w:rsidR="00FA37A5" w:rsidRPr="008B7253" w:rsidRDefault="00FA37A5" w:rsidP="00FA37A5">
      <w:pPr>
        <w:ind w:firstLine="480"/>
      </w:pPr>
      <w:r w:rsidRPr="008B7253">
        <w:t xml:space="preserve">  - </w:t>
      </w:r>
      <w:r w:rsidRPr="008B7253">
        <w:t>冒号</w:t>
      </w:r>
      <w:r w:rsidRPr="008B7253">
        <w:t>":"</w:t>
      </w:r>
      <w:r w:rsidRPr="008B7253">
        <w:t>、问号</w:t>
      </w:r>
      <w:r w:rsidRPr="008B7253">
        <w:t>"?"</w:t>
      </w:r>
    </w:p>
    <w:p w14:paraId="43663B5C" w14:textId="77777777" w:rsidR="00FA37A5" w:rsidRPr="008B7253" w:rsidRDefault="00FA37A5" w:rsidP="00FA37A5">
      <w:pPr>
        <w:ind w:firstLine="480"/>
      </w:pPr>
      <w:r w:rsidRPr="008B7253">
        <w:t xml:space="preserve">  - </w:t>
      </w:r>
      <w:r w:rsidRPr="008B7253">
        <w:t>中文双引号</w:t>
      </w:r>
      <w:r w:rsidRPr="008B7253">
        <w:t>" "</w:t>
      </w:r>
      <w:r w:rsidRPr="008B7253">
        <w:t>和单引号</w:t>
      </w:r>
      <w:r w:rsidRPr="008B7253">
        <w:t>' '</w:t>
      </w:r>
    </w:p>
    <w:p w14:paraId="44000A9E" w14:textId="77777777" w:rsidR="00FA37A5" w:rsidRPr="008B7253" w:rsidRDefault="00FA37A5" w:rsidP="00FA37A5">
      <w:pPr>
        <w:ind w:firstLine="480"/>
      </w:pPr>
      <w:r w:rsidRPr="008B7253">
        <w:t xml:space="preserve">- </w:t>
      </w:r>
      <w:r w:rsidRPr="008B7253">
        <w:t>禁止使用破折号</w:t>
      </w:r>
      <w:r w:rsidRPr="008B7253">
        <w:t>"——"</w:t>
      </w:r>
      <w:r w:rsidRPr="008B7253">
        <w:t>、感叹号</w:t>
      </w:r>
      <w:r w:rsidRPr="008B7253">
        <w:t>"!"</w:t>
      </w:r>
      <w:r w:rsidRPr="008B7253">
        <w:t>等其他符号</w:t>
      </w:r>
    </w:p>
    <w:p w14:paraId="50A43334" w14:textId="77777777" w:rsidR="00FA37A5" w:rsidRPr="008B7253" w:rsidRDefault="00FA37A5" w:rsidP="00FA37A5">
      <w:pPr>
        <w:ind w:firstLine="480"/>
      </w:pPr>
      <w:r w:rsidRPr="008B7253">
        <w:t xml:space="preserve">- </w:t>
      </w:r>
      <w:r w:rsidRPr="008B7253">
        <w:t>每段结尾必须检查标点符号是否符合要求</w:t>
      </w:r>
    </w:p>
    <w:p w14:paraId="464D29A2" w14:textId="77777777" w:rsidR="00FA37A5" w:rsidRPr="008B7253" w:rsidRDefault="00FA37A5" w:rsidP="00FA37A5">
      <w:pPr>
        <w:ind w:firstLine="480"/>
      </w:pPr>
    </w:p>
    <w:p w14:paraId="1942FA3B" w14:textId="77777777" w:rsidR="00FA37A5" w:rsidRPr="008B7253" w:rsidRDefault="00FA37A5" w:rsidP="00FA37A5">
      <w:pPr>
        <w:ind w:firstLine="480"/>
      </w:pPr>
      <w:r w:rsidRPr="008B7253">
        <w:t xml:space="preserve">## 4. </w:t>
      </w:r>
      <w:r w:rsidRPr="008B7253">
        <w:t>内容质量</w:t>
      </w:r>
    </w:p>
    <w:p w14:paraId="39865CC3" w14:textId="77777777" w:rsidR="00FA37A5" w:rsidRPr="008B7253" w:rsidRDefault="00FA37A5" w:rsidP="00FA37A5">
      <w:pPr>
        <w:ind w:firstLine="480"/>
      </w:pPr>
      <w:r w:rsidRPr="008B7253">
        <w:t xml:space="preserve">- </w:t>
      </w:r>
      <w:r w:rsidRPr="008B7253">
        <w:t>文稿必须使用网络信息辅助创作，密切联系相关专业研究进展和热门话题</w:t>
      </w:r>
    </w:p>
    <w:p w14:paraId="72A16892" w14:textId="77777777" w:rsidR="00FA37A5" w:rsidRPr="008B7253" w:rsidRDefault="00FA37A5" w:rsidP="00FA37A5">
      <w:pPr>
        <w:ind w:firstLine="480"/>
      </w:pPr>
      <w:r w:rsidRPr="008B7253">
        <w:t xml:space="preserve">- </w:t>
      </w:r>
      <w:r w:rsidRPr="008B7253">
        <w:t>若无法确定内容真实性，不得表示为真实发生</w:t>
      </w:r>
    </w:p>
    <w:p w14:paraId="3535B109" w14:textId="77777777" w:rsidR="00FA37A5" w:rsidRPr="008B7253" w:rsidRDefault="00FA37A5" w:rsidP="00FA37A5">
      <w:pPr>
        <w:ind w:firstLine="480"/>
      </w:pPr>
      <w:r w:rsidRPr="008B7253">
        <w:t xml:space="preserve">- </w:t>
      </w:r>
      <w:r w:rsidRPr="008B7253">
        <w:t>文稿</w:t>
      </w:r>
      <w:r>
        <w:rPr>
          <w:rFonts w:hint="eastAsia"/>
        </w:rPr>
        <w:t>总字数必须多于</w:t>
      </w:r>
      <w:r>
        <w:rPr>
          <w:rFonts w:hint="eastAsia"/>
        </w:rPr>
        <w:t>1500</w:t>
      </w:r>
      <w:r>
        <w:rPr>
          <w:rFonts w:hint="eastAsia"/>
        </w:rPr>
        <w:t>字！！！</w:t>
      </w:r>
    </w:p>
    <w:p w14:paraId="67D573D1" w14:textId="77777777" w:rsidR="00FA37A5" w:rsidRPr="008B7253" w:rsidRDefault="00FA37A5" w:rsidP="00FA37A5">
      <w:pPr>
        <w:ind w:firstLine="480"/>
      </w:pPr>
      <w:r w:rsidRPr="008B7253">
        <w:t xml:space="preserve">- </w:t>
      </w:r>
      <w:r w:rsidRPr="008B7253">
        <w:t>修改</w:t>
      </w:r>
      <w:r w:rsidRPr="008B7253">
        <w:t>"</w:t>
      </w:r>
      <w:r w:rsidRPr="008B7253">
        <w:t>参考素材</w:t>
      </w:r>
      <w:r w:rsidRPr="008B7253">
        <w:t>"</w:t>
      </w:r>
      <w:r w:rsidRPr="008B7253">
        <w:t>中的语句逻辑和用语习惯，使其符合中文表达</w:t>
      </w:r>
    </w:p>
    <w:p w14:paraId="02C9190F" w14:textId="77777777" w:rsidR="00FA37A5" w:rsidRPr="008B7253" w:rsidRDefault="00FA37A5" w:rsidP="00FA37A5">
      <w:pPr>
        <w:ind w:firstLine="480"/>
      </w:pPr>
      <w:r w:rsidRPr="008B7253">
        <w:t xml:space="preserve">- </w:t>
      </w:r>
      <w:r w:rsidRPr="008B7253">
        <w:t>仔细检查生成的文稿中的逻辑问题，确保内容连贯</w:t>
      </w:r>
    </w:p>
    <w:p w14:paraId="77D2F8C9" w14:textId="77777777" w:rsidR="00FA37A5" w:rsidRPr="008B7253" w:rsidRDefault="00FA37A5" w:rsidP="00FA37A5">
      <w:pPr>
        <w:ind w:firstLine="480"/>
      </w:pPr>
      <w:r w:rsidRPr="008B7253">
        <w:t xml:space="preserve">- </w:t>
      </w:r>
      <w:r w:rsidRPr="008B7253">
        <w:t>确保没有常识性错误，如</w:t>
      </w:r>
      <w:r w:rsidRPr="008B7253">
        <w:t>"</w:t>
      </w:r>
      <w:r w:rsidRPr="008B7253">
        <w:t>生活在</w:t>
      </w:r>
      <w:r>
        <w:rPr>
          <w:rFonts w:hint="eastAsia"/>
        </w:rPr>
        <w:t>森林</w:t>
      </w:r>
      <w:r w:rsidRPr="008B7253">
        <w:t>的</w:t>
      </w:r>
      <w:r>
        <w:rPr>
          <w:rFonts w:hint="eastAsia"/>
        </w:rPr>
        <w:t>鲸鱼</w:t>
      </w:r>
      <w:r w:rsidRPr="008B7253">
        <w:t>"</w:t>
      </w:r>
    </w:p>
    <w:p w14:paraId="739F3AE5" w14:textId="77777777" w:rsidR="00FA37A5" w:rsidRPr="008B7253" w:rsidRDefault="00FA37A5" w:rsidP="00FA37A5">
      <w:pPr>
        <w:ind w:firstLine="480"/>
      </w:pPr>
      <w:r w:rsidRPr="008B7253">
        <w:t xml:space="preserve">- </w:t>
      </w:r>
      <w:r w:rsidRPr="008B7253">
        <w:t>避免任何学术错误、谣言等虚假信息</w:t>
      </w:r>
    </w:p>
    <w:p w14:paraId="3EA3481F" w14:textId="77777777" w:rsidR="00FA37A5" w:rsidRPr="008B7253" w:rsidRDefault="00FA37A5" w:rsidP="00FA37A5">
      <w:pPr>
        <w:ind w:firstLine="480"/>
      </w:pPr>
    </w:p>
    <w:p w14:paraId="19129A84" w14:textId="77777777" w:rsidR="00FA37A5" w:rsidRPr="008B7253" w:rsidRDefault="00FA37A5" w:rsidP="00FA37A5">
      <w:pPr>
        <w:ind w:firstLine="480"/>
      </w:pPr>
      <w:r w:rsidRPr="008B7253">
        <w:t xml:space="preserve">## 5. </w:t>
      </w:r>
      <w:r w:rsidRPr="008B7253">
        <w:t>信息来源</w:t>
      </w:r>
    </w:p>
    <w:p w14:paraId="79BE77D7" w14:textId="77777777" w:rsidR="00FA37A5" w:rsidRPr="008B7253" w:rsidRDefault="00FA37A5" w:rsidP="00FA37A5">
      <w:pPr>
        <w:ind w:firstLine="480"/>
      </w:pPr>
      <w:r w:rsidRPr="008B7253">
        <w:t xml:space="preserve">- </w:t>
      </w:r>
      <w:r w:rsidRPr="008B7253">
        <w:t>必须通过</w:t>
      </w:r>
      <w:r w:rsidRPr="008B7253">
        <w:t>"</w:t>
      </w:r>
      <w:r w:rsidRPr="008B7253">
        <w:t>联网搜索</w:t>
      </w:r>
      <w:r w:rsidRPr="008B7253">
        <w:t>"</w:t>
      </w:r>
      <w:r w:rsidRPr="008B7253">
        <w:t>寻找最新的可靠信息，验证</w:t>
      </w:r>
      <w:r w:rsidRPr="008B7253">
        <w:t>"</w:t>
      </w:r>
      <w:r w:rsidRPr="008B7253">
        <w:t>参考素材</w:t>
      </w:r>
      <w:r w:rsidRPr="008B7253">
        <w:t>"</w:t>
      </w:r>
      <w:r w:rsidRPr="008B7253">
        <w:t>中的关键事实</w:t>
      </w:r>
    </w:p>
    <w:p w14:paraId="1B0874A9" w14:textId="77777777" w:rsidR="00FA37A5" w:rsidRPr="008B7253" w:rsidRDefault="00FA37A5" w:rsidP="00FA37A5">
      <w:pPr>
        <w:ind w:firstLine="480"/>
      </w:pPr>
      <w:r w:rsidRPr="008B7253">
        <w:t xml:space="preserve">- </w:t>
      </w:r>
      <w:r w:rsidRPr="008B7253">
        <w:t>引用网络信息时必须注明来源链接，格式为【</w:t>
      </w:r>
      <w:r w:rsidRPr="008B7253">
        <w:t>[</w:t>
      </w:r>
      <w:r w:rsidRPr="008B7253">
        <w:t>来源名称</w:t>
      </w:r>
      <w:r w:rsidRPr="008B7253">
        <w:t>](</w:t>
      </w:r>
      <w:r w:rsidRPr="008B7253">
        <w:t>链接</w:t>
      </w:r>
      <w:r w:rsidRPr="008B7253">
        <w:t>)</w:t>
      </w:r>
      <w:r w:rsidRPr="008B7253">
        <w:t>】</w:t>
      </w:r>
    </w:p>
    <w:p w14:paraId="2E702D1F" w14:textId="77777777" w:rsidR="00FA37A5" w:rsidRPr="008B7253" w:rsidRDefault="00FA37A5" w:rsidP="00FA37A5">
      <w:pPr>
        <w:ind w:firstLine="480"/>
      </w:pPr>
      <w:r w:rsidRPr="008B7253">
        <w:t xml:space="preserve">- </w:t>
      </w:r>
      <w:r w:rsidRPr="008B7253">
        <w:t>引用内容必须来自可靠权威来源（如</w:t>
      </w:r>
      <w:r w:rsidRPr="008B7253">
        <w:t>JSTOR</w:t>
      </w:r>
      <w:r w:rsidRPr="008B7253">
        <w:t>、哲学网、《哲学研究》期刊等）</w:t>
      </w:r>
    </w:p>
    <w:p w14:paraId="207FBACE" w14:textId="77777777" w:rsidR="00FA37A5" w:rsidRPr="008B7253" w:rsidRDefault="00FA37A5" w:rsidP="00FA37A5">
      <w:pPr>
        <w:ind w:firstLine="480"/>
      </w:pPr>
      <w:r w:rsidRPr="008B7253">
        <w:t xml:space="preserve">- </w:t>
      </w:r>
      <w:r w:rsidRPr="008B7253">
        <w:t>引用内容不得是谣言或不确定内容</w:t>
      </w:r>
    </w:p>
    <w:p w14:paraId="5F2E41AF" w14:textId="77777777" w:rsidR="00FA37A5" w:rsidRPr="008B7253" w:rsidRDefault="00FA37A5" w:rsidP="00FA37A5">
      <w:pPr>
        <w:ind w:firstLine="480"/>
      </w:pPr>
    </w:p>
    <w:p w14:paraId="0C9AB00B" w14:textId="77777777" w:rsidR="00FA37A5" w:rsidRPr="008B7253" w:rsidRDefault="00FA37A5" w:rsidP="00FA37A5">
      <w:pPr>
        <w:ind w:firstLine="480"/>
      </w:pPr>
      <w:r w:rsidRPr="008B7253">
        <w:t xml:space="preserve"># </w:t>
      </w:r>
      <w:r w:rsidRPr="008B7253">
        <w:t>优化策略</w:t>
      </w:r>
    </w:p>
    <w:p w14:paraId="256044D4" w14:textId="77777777" w:rsidR="00FA37A5" w:rsidRPr="008B7253" w:rsidRDefault="00FA37A5" w:rsidP="00FA37A5">
      <w:pPr>
        <w:ind w:firstLine="480"/>
      </w:pPr>
      <w:r w:rsidRPr="008B7253">
        <w:t xml:space="preserve">## 1. </w:t>
      </w:r>
      <w:r w:rsidRPr="008B7253">
        <w:t>事实核查机制</w:t>
      </w:r>
    </w:p>
    <w:p w14:paraId="793D40A5" w14:textId="77777777" w:rsidR="00FA37A5" w:rsidRPr="008B7253" w:rsidRDefault="00FA37A5" w:rsidP="00FA37A5">
      <w:pPr>
        <w:ind w:firstLine="480"/>
      </w:pPr>
      <w:r w:rsidRPr="008B7253">
        <w:t>请确保所有事实陈述都经过以下验证流程：</w:t>
      </w:r>
    </w:p>
    <w:p w14:paraId="3DE5ECA8" w14:textId="77777777" w:rsidR="00FA37A5" w:rsidRPr="008B7253" w:rsidRDefault="00FA37A5" w:rsidP="00FA37A5">
      <w:pPr>
        <w:ind w:firstLine="480"/>
      </w:pPr>
      <w:r w:rsidRPr="008B7253">
        <w:t xml:space="preserve">1. </w:t>
      </w:r>
      <w:r w:rsidRPr="008B7253">
        <w:t>检查</w:t>
      </w:r>
      <w:r w:rsidRPr="008B7253">
        <w:t>"</w:t>
      </w:r>
      <w:r w:rsidRPr="008B7253">
        <w:t>参考素材</w:t>
      </w:r>
      <w:r w:rsidRPr="008B7253">
        <w:t>"</w:t>
      </w:r>
      <w:r w:rsidRPr="008B7253">
        <w:t>中的事实是否与最新权威资料一致</w:t>
      </w:r>
    </w:p>
    <w:p w14:paraId="38B4C678" w14:textId="77777777" w:rsidR="00FA37A5" w:rsidRPr="008B7253" w:rsidRDefault="00FA37A5" w:rsidP="00FA37A5">
      <w:pPr>
        <w:ind w:firstLine="480"/>
      </w:pPr>
      <w:r w:rsidRPr="008B7253">
        <w:t xml:space="preserve">2. </w:t>
      </w:r>
      <w:r w:rsidRPr="008B7253">
        <w:t>若发现不一致，优先使用</w:t>
      </w:r>
      <w:r w:rsidRPr="008B7253">
        <w:t>JSTOR</w:t>
      </w:r>
      <w:r w:rsidRPr="008B7253">
        <w:t>、哲学网、《哲学研究》期刊等权威来源的信息</w:t>
      </w:r>
    </w:p>
    <w:p w14:paraId="0A2EB07B" w14:textId="77777777" w:rsidR="00FA37A5" w:rsidRPr="008B7253" w:rsidRDefault="00FA37A5" w:rsidP="00FA37A5">
      <w:pPr>
        <w:ind w:firstLine="480"/>
      </w:pPr>
      <w:r w:rsidRPr="008B7253">
        <w:t xml:space="preserve">3. </w:t>
      </w:r>
      <w:r w:rsidRPr="008B7253">
        <w:t>对于有争议的观点，需同时呈现主流学派的不同看法</w:t>
      </w:r>
    </w:p>
    <w:p w14:paraId="3C350BB7" w14:textId="77777777" w:rsidR="00FA37A5" w:rsidRPr="008B7253" w:rsidRDefault="00FA37A5" w:rsidP="00FA37A5">
      <w:pPr>
        <w:ind w:firstLine="480"/>
      </w:pPr>
      <w:r w:rsidRPr="008B7253">
        <w:t xml:space="preserve">4. </w:t>
      </w:r>
      <w:r w:rsidRPr="008B7253">
        <w:t>所有引用必须标注具体来源链接，格式为【</w:t>
      </w:r>
      <w:r w:rsidRPr="008B7253">
        <w:t>[</w:t>
      </w:r>
      <w:r w:rsidRPr="008B7253">
        <w:t>来源名称</w:t>
      </w:r>
      <w:r w:rsidRPr="008B7253">
        <w:t>](</w:t>
      </w:r>
      <w:r w:rsidRPr="008B7253">
        <w:t>链接</w:t>
      </w:r>
      <w:r w:rsidRPr="008B7253">
        <w:t>)</w:t>
      </w:r>
      <w:r w:rsidRPr="008B7253">
        <w:t>】</w:t>
      </w:r>
    </w:p>
    <w:p w14:paraId="5A0F4BB0" w14:textId="77777777" w:rsidR="00FA37A5" w:rsidRPr="008B7253" w:rsidRDefault="00FA37A5" w:rsidP="00FA37A5">
      <w:pPr>
        <w:ind w:firstLine="480"/>
      </w:pPr>
      <w:r w:rsidRPr="008B7253">
        <w:t xml:space="preserve">5. </w:t>
      </w:r>
      <w:r w:rsidRPr="008B7253">
        <w:t>不确定的信息需用</w:t>
      </w:r>
      <w:r w:rsidRPr="008B7253">
        <w:t>"</w:t>
      </w:r>
      <w:r w:rsidRPr="008B7253">
        <w:t>（需进一步验证）</w:t>
      </w:r>
      <w:r w:rsidRPr="008B7253">
        <w:t>"</w:t>
      </w:r>
      <w:r w:rsidRPr="008B7253">
        <w:t>标注，并在文末说明</w:t>
      </w:r>
    </w:p>
    <w:p w14:paraId="17D78179" w14:textId="77777777" w:rsidR="00FA37A5" w:rsidRPr="008B7253" w:rsidRDefault="00FA37A5" w:rsidP="00FA37A5">
      <w:pPr>
        <w:ind w:firstLine="480"/>
      </w:pPr>
      <w:r w:rsidRPr="008B7253">
        <w:t xml:space="preserve">6. </w:t>
      </w:r>
      <w:r w:rsidRPr="008B7253">
        <w:t>禁止编造不存在的文献或案例</w:t>
      </w:r>
    </w:p>
    <w:p w14:paraId="418EACF7" w14:textId="77777777" w:rsidR="00FA37A5" w:rsidRDefault="00FA37A5" w:rsidP="00FA37A5">
      <w:pPr>
        <w:ind w:firstLine="480"/>
      </w:pPr>
    </w:p>
    <w:p w14:paraId="198E4771" w14:textId="77777777" w:rsidR="00FA37A5" w:rsidRPr="00F740FC" w:rsidRDefault="00FA37A5" w:rsidP="00FA37A5">
      <w:pPr>
        <w:ind w:firstLine="480"/>
      </w:pPr>
      <w:r w:rsidRPr="008B7253">
        <w:lastRenderedPageBreak/>
        <w:t xml:space="preserve">## </w:t>
      </w:r>
      <w:r>
        <w:rPr>
          <w:rFonts w:hint="eastAsia"/>
        </w:rPr>
        <w:t>2</w:t>
      </w:r>
      <w:r w:rsidRPr="008B7253">
        <w:t xml:space="preserve">. </w:t>
      </w:r>
      <w:r>
        <w:rPr>
          <w:rFonts w:hint="eastAsia"/>
        </w:rPr>
        <w:t>内容</w:t>
      </w:r>
      <w:r w:rsidRPr="008B7253">
        <w:t>核查机制</w:t>
      </w:r>
    </w:p>
    <w:p w14:paraId="02576703" w14:textId="77777777" w:rsidR="00FA37A5" w:rsidRPr="008B7253" w:rsidRDefault="00FA37A5" w:rsidP="00FA37A5">
      <w:pPr>
        <w:ind w:firstLine="480"/>
      </w:pPr>
      <w:r w:rsidRPr="008B7253">
        <w:t>请确保内容呈现符合以下要求：</w:t>
      </w:r>
    </w:p>
    <w:p w14:paraId="6E1790F7" w14:textId="77777777" w:rsidR="00FA37A5" w:rsidRPr="008B7253" w:rsidRDefault="00FA37A5" w:rsidP="00FA37A5">
      <w:pPr>
        <w:ind w:firstLine="480"/>
      </w:pPr>
      <w:r w:rsidRPr="008B7253">
        <w:t xml:space="preserve">- </w:t>
      </w:r>
      <w:r w:rsidRPr="008B7253">
        <w:t>从简单到复杂，由表及里地展开讨论</w:t>
      </w:r>
    </w:p>
    <w:p w14:paraId="19213A63" w14:textId="77777777" w:rsidR="00FA37A5" w:rsidRPr="008B7253" w:rsidRDefault="00FA37A5" w:rsidP="00FA37A5">
      <w:pPr>
        <w:ind w:firstLine="480"/>
      </w:pPr>
      <w:r w:rsidRPr="008B7253">
        <w:t xml:space="preserve">- </w:t>
      </w:r>
      <w:r w:rsidRPr="008B7253">
        <w:t>每个阶段都包含具体案例和生动描述</w:t>
      </w:r>
    </w:p>
    <w:p w14:paraId="2AC9ACAD" w14:textId="77777777" w:rsidR="00FA37A5" w:rsidRPr="008B7253" w:rsidRDefault="00FA37A5" w:rsidP="00FA37A5">
      <w:pPr>
        <w:ind w:firstLine="480"/>
      </w:pPr>
      <w:r w:rsidRPr="008B7253">
        <w:t xml:space="preserve">- </w:t>
      </w:r>
      <w:r w:rsidRPr="008B7253">
        <w:t>通过</w:t>
      </w:r>
      <w:r w:rsidRPr="008B7253">
        <w:t>"</w:t>
      </w:r>
      <w:r w:rsidRPr="008B7253">
        <w:t>升级打怪</w:t>
      </w:r>
      <w:r w:rsidRPr="008B7253">
        <w:t>"</w:t>
      </w:r>
      <w:r w:rsidRPr="008B7253">
        <w:t>式成就感设计保持观众兴趣</w:t>
      </w:r>
    </w:p>
    <w:p w14:paraId="15F231FB" w14:textId="77777777" w:rsidR="00FA37A5" w:rsidRPr="008B7253" w:rsidRDefault="00FA37A5" w:rsidP="00FA37A5">
      <w:pPr>
        <w:ind w:firstLine="480"/>
      </w:pPr>
      <w:r w:rsidRPr="008B7253">
        <w:t xml:space="preserve">- </w:t>
      </w:r>
      <w:r w:rsidRPr="008B7253">
        <w:t>在适当位置添加互动性问题，如</w:t>
      </w:r>
      <w:r w:rsidRPr="008B7253">
        <w:t>"</w:t>
      </w:r>
      <w:r w:rsidRPr="008B7253">
        <w:t>如果是你，会怎么做？</w:t>
      </w:r>
      <w:r w:rsidRPr="008B7253">
        <w:t>"</w:t>
      </w:r>
    </w:p>
    <w:p w14:paraId="07742874" w14:textId="77777777" w:rsidR="00FA37A5" w:rsidRDefault="00FA37A5" w:rsidP="00FA37A5">
      <w:pPr>
        <w:ind w:firstLine="480"/>
      </w:pPr>
      <w:r w:rsidRPr="008B7253">
        <w:t xml:space="preserve">- </w:t>
      </w:r>
      <w:r w:rsidRPr="008B7253">
        <w:t>确保内容深度与观众理解能力相匹配</w:t>
      </w:r>
    </w:p>
    <w:p w14:paraId="0E409B72" w14:textId="77777777" w:rsidR="00FA37A5" w:rsidRPr="008B7253" w:rsidRDefault="00FA37A5" w:rsidP="00FA37A5">
      <w:pPr>
        <w:ind w:firstLine="480"/>
      </w:pPr>
    </w:p>
    <w:p w14:paraId="5F982BD2" w14:textId="77777777" w:rsidR="00FA37A5" w:rsidRPr="008B7253" w:rsidRDefault="00FA37A5" w:rsidP="00FA37A5">
      <w:pPr>
        <w:ind w:firstLine="480"/>
      </w:pPr>
      <w:r w:rsidRPr="008B7253">
        <w:t>##</w:t>
      </w:r>
      <w:r>
        <w:rPr>
          <w:rFonts w:hint="eastAsia"/>
        </w:rPr>
        <w:t>3</w:t>
      </w:r>
      <w:r w:rsidRPr="008B7253">
        <w:t xml:space="preserve">. </w:t>
      </w:r>
      <w:r>
        <w:rPr>
          <w:rFonts w:hint="eastAsia"/>
        </w:rPr>
        <w:t>格式</w:t>
      </w:r>
      <w:r w:rsidRPr="008B7253">
        <w:t>核查机制</w:t>
      </w:r>
    </w:p>
    <w:p w14:paraId="6BD5F519" w14:textId="77777777" w:rsidR="00FA37A5" w:rsidRPr="008B7253" w:rsidRDefault="00FA37A5" w:rsidP="00FA37A5">
      <w:pPr>
        <w:ind w:firstLine="480"/>
      </w:pPr>
      <w:r w:rsidRPr="008B7253">
        <w:t>请在生成文稿后执行以下标点检查：</w:t>
      </w:r>
    </w:p>
    <w:p w14:paraId="0A28A9CF" w14:textId="77777777" w:rsidR="00FA37A5" w:rsidRPr="008B7253" w:rsidRDefault="00FA37A5" w:rsidP="00FA37A5">
      <w:pPr>
        <w:ind w:firstLine="480"/>
      </w:pPr>
      <w:r w:rsidRPr="008B7253">
        <w:t xml:space="preserve">1. </w:t>
      </w:r>
      <w:r w:rsidRPr="008B7253">
        <w:t>使用正则表达式匹配所有中文标点符号</w:t>
      </w:r>
    </w:p>
    <w:p w14:paraId="55072910" w14:textId="77777777" w:rsidR="00FA37A5" w:rsidRPr="008B7253" w:rsidRDefault="00FA37A5" w:rsidP="00FA37A5">
      <w:pPr>
        <w:ind w:firstLine="480"/>
      </w:pPr>
      <w:r w:rsidRPr="008B7253">
        <w:t xml:space="preserve">2. </w:t>
      </w:r>
      <w:r w:rsidRPr="008B7253">
        <w:t>禁止任何英文标点符号</w:t>
      </w:r>
    </w:p>
    <w:p w14:paraId="0EBF33DE" w14:textId="77777777" w:rsidR="00FA37A5" w:rsidRDefault="00FA37A5" w:rsidP="00FA37A5">
      <w:pPr>
        <w:ind w:firstLine="480"/>
      </w:pPr>
      <w:r w:rsidRPr="008B7253">
        <w:t xml:space="preserve">3. </w:t>
      </w:r>
      <w:r w:rsidRPr="008B7253">
        <w:t>检查每段结尾是否使用允许的标点符号</w:t>
      </w:r>
    </w:p>
    <w:p w14:paraId="58357216" w14:textId="77777777" w:rsidR="00FA37A5" w:rsidRPr="008B7253" w:rsidRDefault="00FA37A5" w:rsidP="00FA37A5">
      <w:pPr>
        <w:ind w:firstLine="480"/>
      </w:pPr>
      <w:r>
        <w:rPr>
          <w:rFonts w:hint="eastAsia"/>
        </w:rPr>
        <w:t xml:space="preserve">4. </w:t>
      </w:r>
      <w:r w:rsidRPr="008B7253">
        <w:t>输出为连续</w:t>
      </w:r>
      <w:r>
        <w:rPr>
          <w:rFonts w:hint="eastAsia"/>
        </w:rPr>
        <w:t>正文</w:t>
      </w:r>
      <w:r w:rsidRPr="008B7253">
        <w:t>文本</w:t>
      </w:r>
      <w:r>
        <w:rPr>
          <w:rFonts w:hint="eastAsia"/>
        </w:rPr>
        <w:t>，无其他额外格式</w:t>
      </w:r>
    </w:p>
    <w:p w14:paraId="156696CD" w14:textId="77777777" w:rsidR="00FA37A5" w:rsidRPr="008B7253" w:rsidRDefault="00FA37A5" w:rsidP="00FA37A5">
      <w:pPr>
        <w:ind w:firstLine="480"/>
      </w:pPr>
      <w:r w:rsidRPr="008B7253">
        <w:t xml:space="preserve">4. </w:t>
      </w:r>
      <w:r w:rsidRPr="008B7253">
        <w:t>修正所有违规使用的情况</w:t>
      </w:r>
    </w:p>
    <w:p w14:paraId="1BB40407" w14:textId="77777777" w:rsidR="00FA37A5" w:rsidRPr="008B7253" w:rsidRDefault="00FA37A5" w:rsidP="00FA37A5">
      <w:pPr>
        <w:ind w:firstLine="480"/>
      </w:pPr>
      <w:r w:rsidRPr="008B7253">
        <w:t xml:space="preserve">5. </w:t>
      </w:r>
      <w:r w:rsidRPr="008B7253">
        <w:t>生成后请使用以下指令进行标点检查：</w:t>
      </w:r>
    </w:p>
    <w:p w14:paraId="640B33F1" w14:textId="77777777" w:rsidR="00FA37A5" w:rsidRPr="008B7253" w:rsidRDefault="00FA37A5" w:rsidP="00FA37A5">
      <w:pPr>
        <w:ind w:firstLine="480"/>
      </w:pPr>
      <w:r w:rsidRPr="008B7253">
        <w:t xml:space="preserve">   "</w:t>
      </w:r>
      <w:r w:rsidRPr="008B7253">
        <w:t>请检查文稿中的标点符号是否符合要求，找出所有违规使用的情况并修正</w:t>
      </w:r>
      <w:r w:rsidRPr="008B7253">
        <w:t>"</w:t>
      </w:r>
    </w:p>
    <w:p w14:paraId="1CD4959F" w14:textId="77777777" w:rsidR="00FA37A5" w:rsidRPr="008B7253" w:rsidRDefault="00FA37A5" w:rsidP="00FA37A5">
      <w:pPr>
        <w:ind w:firstLine="480"/>
      </w:pPr>
    </w:p>
    <w:p w14:paraId="227CABE9" w14:textId="77777777" w:rsidR="00FA37A5" w:rsidRPr="008B7253" w:rsidRDefault="00FA37A5" w:rsidP="00FA37A5">
      <w:pPr>
        <w:ind w:firstLine="480"/>
      </w:pPr>
      <w:r w:rsidRPr="008B7253">
        <w:t xml:space="preserve">## </w:t>
      </w:r>
      <w:r>
        <w:rPr>
          <w:rFonts w:hint="eastAsia"/>
        </w:rPr>
        <w:t>4</w:t>
      </w:r>
      <w:r w:rsidRPr="008B7253">
        <w:t xml:space="preserve">. </w:t>
      </w:r>
      <w:r w:rsidRPr="008B7253">
        <w:t>结构隐藏方法</w:t>
      </w:r>
    </w:p>
    <w:p w14:paraId="23DBD77F" w14:textId="77777777" w:rsidR="00FA37A5" w:rsidRPr="008B7253" w:rsidRDefault="00FA37A5" w:rsidP="00FA37A5">
      <w:pPr>
        <w:ind w:firstLine="480"/>
      </w:pPr>
      <w:r w:rsidRPr="008B7253">
        <w:t>请确保文稿结构完全隐藏，遵循以下规则：</w:t>
      </w:r>
    </w:p>
    <w:p w14:paraId="43E6F269" w14:textId="77777777" w:rsidR="00FA37A5" w:rsidRPr="008B7253" w:rsidRDefault="00FA37A5" w:rsidP="00FA37A5">
      <w:pPr>
        <w:ind w:firstLine="480"/>
      </w:pPr>
      <w:r w:rsidRPr="008B7253">
        <w:t xml:space="preserve">1. </w:t>
      </w:r>
      <w:r w:rsidRPr="008B7253">
        <w:t>输出为连续文本，禁止使用任何标题、编号或项目符号</w:t>
      </w:r>
    </w:p>
    <w:p w14:paraId="0DEE86BB" w14:textId="77777777" w:rsidR="00FA37A5" w:rsidRPr="008B7253" w:rsidRDefault="00FA37A5" w:rsidP="00FA37A5">
      <w:pPr>
        <w:ind w:firstLine="480"/>
      </w:pPr>
      <w:r w:rsidRPr="008B7253">
        <w:t xml:space="preserve">2. </w:t>
      </w:r>
      <w:r w:rsidRPr="008B7253">
        <w:t>段落间用空行分隔，每段长度控制在</w:t>
      </w:r>
      <w:r w:rsidRPr="008B7253">
        <w:t>180-220</w:t>
      </w:r>
      <w:r w:rsidRPr="008B7253">
        <w:t>字之间</w:t>
      </w:r>
    </w:p>
    <w:p w14:paraId="12B36C95" w14:textId="77777777" w:rsidR="00FA37A5" w:rsidRPr="008B7253" w:rsidRDefault="00FA37A5" w:rsidP="00FA37A5">
      <w:pPr>
        <w:ind w:firstLine="480"/>
      </w:pPr>
      <w:r w:rsidRPr="008B7253">
        <w:t xml:space="preserve">3. </w:t>
      </w:r>
      <w:r w:rsidRPr="008B7253">
        <w:t>禁止在文稿中出现</w:t>
      </w:r>
      <w:r w:rsidRPr="008B7253">
        <w:t>"</w:t>
      </w:r>
      <w:r w:rsidRPr="008B7253">
        <w:t>开场白</w:t>
      </w:r>
      <w:r w:rsidRPr="008B7253">
        <w:t>"</w:t>
      </w:r>
      <w:r w:rsidRPr="008B7253">
        <w:t>、</w:t>
      </w:r>
      <w:r w:rsidRPr="008B7253">
        <w:t>"</w:t>
      </w:r>
      <w:r w:rsidRPr="008B7253">
        <w:t>问题引入</w:t>
      </w:r>
      <w:r w:rsidRPr="008B7253">
        <w:t>"</w:t>
      </w:r>
      <w:r w:rsidRPr="008B7253">
        <w:t>等结构说明</w:t>
      </w:r>
    </w:p>
    <w:p w14:paraId="08594FE6" w14:textId="77777777" w:rsidR="00FA37A5" w:rsidRPr="008B7253" w:rsidRDefault="00FA37A5" w:rsidP="00FA37A5">
      <w:pPr>
        <w:ind w:firstLine="480"/>
      </w:pPr>
      <w:r w:rsidRPr="008B7253">
        <w:t xml:space="preserve">4. </w:t>
      </w:r>
      <w:r w:rsidRPr="008B7253">
        <w:t>通过自然过渡实现内容转换，如使用</w:t>
      </w:r>
      <w:r w:rsidRPr="008B7253">
        <w:t>"</w:t>
      </w:r>
      <w:r w:rsidRPr="008B7253">
        <w:t>接下来</w:t>
      </w:r>
      <w:r w:rsidRPr="008B7253">
        <w:t>"</w:t>
      </w:r>
      <w:r w:rsidRPr="008B7253">
        <w:t>、</w:t>
      </w:r>
      <w:r w:rsidRPr="008B7253">
        <w:t>"</w:t>
      </w:r>
      <w:r w:rsidRPr="008B7253">
        <w:t>那么</w:t>
      </w:r>
      <w:r w:rsidRPr="008B7253">
        <w:t>"</w:t>
      </w:r>
      <w:r w:rsidRPr="008B7253">
        <w:t>等连接词</w:t>
      </w:r>
    </w:p>
    <w:p w14:paraId="655ACDC5" w14:textId="77777777" w:rsidR="00FA37A5" w:rsidRPr="008B7253" w:rsidRDefault="00FA37A5" w:rsidP="00FA37A5">
      <w:pPr>
        <w:ind w:firstLine="480"/>
      </w:pPr>
      <w:r w:rsidRPr="008B7253">
        <w:t xml:space="preserve">5. </w:t>
      </w:r>
      <w:r w:rsidRPr="008B7253">
        <w:t>在开场白和分析阐述部分添加</w:t>
      </w:r>
      <w:r w:rsidRPr="008B7253">
        <w:t>"</w:t>
      </w:r>
      <w:r w:rsidRPr="008B7253">
        <w:t>升级打怪</w:t>
      </w:r>
      <w:r w:rsidRPr="008B7253">
        <w:t>"</w:t>
      </w:r>
      <w:r w:rsidRPr="008B7253">
        <w:t>式成就感描述</w:t>
      </w:r>
    </w:p>
    <w:p w14:paraId="6794E6A4" w14:textId="77777777" w:rsidR="00FA37A5" w:rsidRPr="008B7253" w:rsidRDefault="00FA37A5" w:rsidP="00FA37A5">
      <w:pPr>
        <w:ind w:firstLine="480"/>
      </w:pPr>
      <w:r>
        <w:rPr>
          <w:rFonts w:hint="eastAsia"/>
        </w:rPr>
        <w:t>6</w:t>
      </w:r>
      <w:r w:rsidRPr="008B7253">
        <w:t xml:space="preserve">. </w:t>
      </w:r>
      <w:r w:rsidRPr="008B7253">
        <w:t>生成后请使用以下指令进行结构检查：</w:t>
      </w:r>
    </w:p>
    <w:p w14:paraId="566106E1" w14:textId="77777777" w:rsidR="00FA37A5" w:rsidRPr="008B7253" w:rsidRDefault="00FA37A5" w:rsidP="00FA37A5">
      <w:pPr>
        <w:ind w:firstLine="480"/>
      </w:pPr>
      <w:r w:rsidRPr="008B7253">
        <w:t xml:space="preserve">   "</w:t>
      </w:r>
      <w:r w:rsidRPr="008B7253">
        <w:t>请检查文稿中是否出现任何分标题或结构说明，确保所有内容以连续文本形式呈现</w:t>
      </w:r>
      <w:r w:rsidRPr="008B7253">
        <w:t>"</w:t>
      </w:r>
    </w:p>
    <w:p w14:paraId="6351D5C1" w14:textId="77777777" w:rsidR="00FA37A5" w:rsidRPr="008B7253" w:rsidRDefault="00FA37A5" w:rsidP="00FA37A5">
      <w:pPr>
        <w:ind w:firstLine="480"/>
      </w:pPr>
    </w:p>
    <w:p w14:paraId="55823C28" w14:textId="77777777" w:rsidR="00FA37A5" w:rsidRPr="008B7253" w:rsidRDefault="00FA37A5" w:rsidP="00FA37A5">
      <w:pPr>
        <w:ind w:firstLine="480"/>
      </w:pPr>
      <w:r w:rsidRPr="008B7253">
        <w:t xml:space="preserve">## </w:t>
      </w:r>
      <w:r>
        <w:rPr>
          <w:rFonts w:hint="eastAsia"/>
        </w:rPr>
        <w:t>5</w:t>
      </w:r>
      <w:r w:rsidRPr="008B7253">
        <w:t xml:space="preserve">. </w:t>
      </w:r>
      <w:r w:rsidRPr="008B7253">
        <w:t>自检清单验证流程</w:t>
      </w:r>
    </w:p>
    <w:p w14:paraId="004AABB8" w14:textId="77777777" w:rsidR="00FA37A5" w:rsidRPr="008B7253" w:rsidRDefault="00FA37A5" w:rsidP="00FA37A5">
      <w:pPr>
        <w:ind w:firstLine="480"/>
      </w:pPr>
      <w:r w:rsidRPr="008B7253">
        <w:t>请在生成文稿后执行以下验证流程：</w:t>
      </w:r>
    </w:p>
    <w:p w14:paraId="4BAA5582" w14:textId="77777777" w:rsidR="00FA37A5" w:rsidRPr="008B7253" w:rsidRDefault="00FA37A5" w:rsidP="00FA37A5">
      <w:pPr>
        <w:ind w:firstLine="480"/>
      </w:pPr>
      <w:r w:rsidRPr="008B7253">
        <w:t xml:space="preserve">1. </w:t>
      </w:r>
      <w:r w:rsidRPr="008B7253">
        <w:t>使用以下指令进行自检：</w:t>
      </w:r>
    </w:p>
    <w:p w14:paraId="609F47C0" w14:textId="77777777" w:rsidR="00FA37A5" w:rsidRPr="008B7253" w:rsidRDefault="00FA37A5" w:rsidP="00FA37A5">
      <w:pPr>
        <w:ind w:firstLine="480"/>
      </w:pPr>
      <w:r w:rsidRPr="008B7253">
        <w:t xml:space="preserve">   "</w:t>
      </w:r>
      <w:r w:rsidRPr="008B7253">
        <w:t>请逐项检查文稿是否符合所有要求，并在文末添加自检清单确认</w:t>
      </w:r>
      <w:r w:rsidRPr="008B7253">
        <w:t>"</w:t>
      </w:r>
    </w:p>
    <w:p w14:paraId="59906BB6" w14:textId="77777777" w:rsidR="00FA37A5" w:rsidRPr="008B7253" w:rsidRDefault="00FA37A5" w:rsidP="00FA37A5">
      <w:pPr>
        <w:ind w:firstLine="480"/>
      </w:pPr>
      <w:r w:rsidRPr="008B7253">
        <w:t xml:space="preserve">2. </w:t>
      </w:r>
      <w:r w:rsidRPr="008B7253">
        <w:t>自检清单必须包含以下项目：</w:t>
      </w:r>
    </w:p>
    <w:p w14:paraId="14811297" w14:textId="77777777" w:rsidR="00FA37A5" w:rsidRDefault="00FA37A5" w:rsidP="00FA37A5">
      <w:pPr>
        <w:ind w:firstLine="480"/>
      </w:pPr>
      <w:r w:rsidRPr="008B7253">
        <w:t xml:space="preserve">   - [ ] </w:t>
      </w:r>
      <w:r w:rsidRPr="008B7253">
        <w:t>文稿字数超过素材总字数</w:t>
      </w:r>
    </w:p>
    <w:p w14:paraId="36B2ECCB" w14:textId="77777777" w:rsidR="00FA37A5" w:rsidRPr="008B7253" w:rsidRDefault="00FA37A5" w:rsidP="00FA37A5">
      <w:pPr>
        <w:ind w:firstLine="480"/>
      </w:pPr>
      <w:r w:rsidRPr="00C547D4">
        <w:t xml:space="preserve">   - [ ]</w:t>
      </w:r>
      <w:r w:rsidRPr="00C547D4">
        <w:rPr>
          <w:rFonts w:hint="eastAsia"/>
        </w:rPr>
        <w:t>文稿必须符合视频号、抖音、小红书、</w:t>
      </w:r>
      <w:r w:rsidRPr="00C547D4">
        <w:rPr>
          <w:rFonts w:hint="eastAsia"/>
        </w:rPr>
        <w:t xml:space="preserve">B </w:t>
      </w:r>
      <w:r w:rsidRPr="00C547D4">
        <w:rPr>
          <w:rFonts w:hint="eastAsia"/>
        </w:rPr>
        <w:t>站这些平台的规范</w:t>
      </w:r>
    </w:p>
    <w:p w14:paraId="0932FB98" w14:textId="77777777" w:rsidR="00FA37A5" w:rsidRPr="008B7253" w:rsidRDefault="00FA37A5" w:rsidP="00FA37A5">
      <w:pPr>
        <w:ind w:firstLine="480"/>
      </w:pPr>
      <w:r w:rsidRPr="008B7253">
        <w:lastRenderedPageBreak/>
        <w:t xml:space="preserve">   - [ ] </w:t>
      </w:r>
      <w:r w:rsidRPr="008B7253">
        <w:t>仅使用允许的中文标点符号</w:t>
      </w:r>
    </w:p>
    <w:p w14:paraId="03EAB384" w14:textId="77777777" w:rsidR="00FA37A5" w:rsidRPr="008B7253" w:rsidRDefault="00FA37A5" w:rsidP="00FA37A5">
      <w:pPr>
        <w:ind w:firstLine="480"/>
      </w:pPr>
      <w:r w:rsidRPr="008B7253">
        <w:t xml:space="preserve">   - [ ] </w:t>
      </w:r>
      <w:r w:rsidRPr="008B7253">
        <w:t>没有使用破折号、感叹号等禁止符号</w:t>
      </w:r>
    </w:p>
    <w:p w14:paraId="5DF57265" w14:textId="77777777" w:rsidR="00FA37A5" w:rsidRPr="008B7253" w:rsidRDefault="00FA37A5" w:rsidP="00FA37A5">
      <w:pPr>
        <w:ind w:firstLine="480"/>
      </w:pPr>
      <w:r w:rsidRPr="008B7253">
        <w:t xml:space="preserve">   - [ ] </w:t>
      </w:r>
      <w:r w:rsidRPr="008B7253">
        <w:t>外国名称已替换为通俗易懂的中文名称</w:t>
      </w:r>
    </w:p>
    <w:p w14:paraId="2C32634F" w14:textId="77777777" w:rsidR="00FA37A5" w:rsidRPr="008B7253" w:rsidRDefault="00FA37A5" w:rsidP="00FA37A5">
      <w:pPr>
        <w:ind w:firstLine="480"/>
      </w:pPr>
      <w:r w:rsidRPr="008B7253">
        <w:t xml:space="preserve">   - [ ] </w:t>
      </w:r>
      <w:r w:rsidRPr="008B7253">
        <w:t>内容逻辑严谨，没有明显跳跃</w:t>
      </w:r>
    </w:p>
    <w:p w14:paraId="2418A6A4" w14:textId="77777777" w:rsidR="00FA37A5" w:rsidRPr="008B7253" w:rsidRDefault="00FA37A5" w:rsidP="00FA37A5">
      <w:pPr>
        <w:ind w:firstLine="480"/>
      </w:pPr>
      <w:r w:rsidRPr="008B7253">
        <w:t xml:space="preserve">   - [ ] </w:t>
      </w:r>
      <w:r w:rsidRPr="008B7253">
        <w:t>没有常识性错误</w:t>
      </w:r>
    </w:p>
    <w:p w14:paraId="60BDAC5B" w14:textId="77777777" w:rsidR="00FA37A5" w:rsidRPr="008B7253" w:rsidRDefault="00FA37A5" w:rsidP="00FA37A5">
      <w:pPr>
        <w:ind w:firstLine="480"/>
      </w:pPr>
      <w:r w:rsidRPr="008B7253">
        <w:t xml:space="preserve">   - [ ] </w:t>
      </w:r>
      <w:r w:rsidRPr="008B7253">
        <w:t>所有引用信息均来自可靠权威来源</w:t>
      </w:r>
    </w:p>
    <w:p w14:paraId="678A0389" w14:textId="77777777" w:rsidR="00FA37A5" w:rsidRPr="008B7253" w:rsidRDefault="00FA37A5" w:rsidP="00FA37A5">
      <w:pPr>
        <w:ind w:firstLine="480"/>
      </w:pPr>
      <w:r w:rsidRPr="008B7253">
        <w:t xml:space="preserve">   - [ ] </w:t>
      </w:r>
      <w:r w:rsidRPr="008B7253">
        <w:t>文稿中没有出现任何分标题</w:t>
      </w:r>
    </w:p>
    <w:p w14:paraId="34B68EDD" w14:textId="77777777" w:rsidR="00FA37A5" w:rsidRPr="008B7253" w:rsidRDefault="00FA37A5" w:rsidP="00FA37A5">
      <w:pPr>
        <w:ind w:firstLine="480"/>
      </w:pPr>
      <w:r w:rsidRPr="008B7253">
        <w:t xml:space="preserve">   - [ ] </w:t>
      </w:r>
      <w:r w:rsidRPr="008B7253">
        <w:t>内容符合社会主义核心价值观</w:t>
      </w:r>
    </w:p>
    <w:p w14:paraId="5A9383EF" w14:textId="77777777" w:rsidR="00FA37A5" w:rsidRPr="008B7253" w:rsidRDefault="00FA37A5" w:rsidP="00FA37A5">
      <w:pPr>
        <w:ind w:firstLine="480"/>
      </w:pPr>
      <w:r w:rsidRPr="008B7253">
        <w:t xml:space="preserve">   - [ ] </w:t>
      </w:r>
      <w:r w:rsidRPr="008B7253">
        <w:t>文稿整体节奏紧凑，吸引力强</w:t>
      </w:r>
    </w:p>
    <w:p w14:paraId="683944E2" w14:textId="77777777" w:rsidR="00FA37A5" w:rsidRPr="008B7253" w:rsidRDefault="00FA37A5" w:rsidP="00FA37A5">
      <w:pPr>
        <w:ind w:firstLine="480"/>
      </w:pPr>
      <w:r w:rsidRPr="008B7253">
        <w:t xml:space="preserve">3. </w:t>
      </w:r>
      <w:r w:rsidRPr="008B7253">
        <w:t>生成后请使用以下指令进行价值观检查：</w:t>
      </w:r>
    </w:p>
    <w:p w14:paraId="781482DE" w14:textId="77777777" w:rsidR="00FA37A5" w:rsidRPr="008B7253" w:rsidRDefault="00FA37A5" w:rsidP="00FA37A5">
      <w:pPr>
        <w:ind w:firstLine="480"/>
      </w:pPr>
      <w:r w:rsidRPr="008B7253">
        <w:t xml:space="preserve">   "</w:t>
      </w:r>
      <w:r w:rsidRPr="008B7253">
        <w:t>请检查文稿内容是否符合社会主义核心价值观，并提供修改建议</w:t>
      </w:r>
      <w:r w:rsidRPr="008B7253">
        <w:t>"</w:t>
      </w:r>
    </w:p>
    <w:p w14:paraId="45ED66A6" w14:textId="77777777" w:rsidR="00FA37A5" w:rsidRPr="008B7253" w:rsidRDefault="00FA37A5" w:rsidP="00FA37A5">
      <w:pPr>
        <w:ind w:firstLine="480"/>
      </w:pPr>
      <w:r w:rsidRPr="008B7253">
        <w:t xml:space="preserve">4. </w:t>
      </w:r>
      <w:r w:rsidRPr="008B7253">
        <w:t>生成后请使用以下指令进行内容质量检查：</w:t>
      </w:r>
    </w:p>
    <w:p w14:paraId="3F87CCA4" w14:textId="77777777" w:rsidR="00FA37A5" w:rsidRPr="008B7253" w:rsidRDefault="00FA37A5" w:rsidP="00FA37A5">
      <w:pPr>
        <w:ind w:firstLine="480"/>
      </w:pPr>
      <w:r w:rsidRPr="008B7253">
        <w:t xml:space="preserve">   "</w:t>
      </w:r>
      <w:r w:rsidRPr="008B7253">
        <w:t>请检查文稿内容是否真实准确，引用是否可靠，并提供验证报告</w:t>
      </w:r>
      <w:r w:rsidRPr="008B7253">
        <w:t>"</w:t>
      </w:r>
    </w:p>
    <w:p w14:paraId="57C27D5A" w14:textId="77777777" w:rsidR="00FA37A5" w:rsidRPr="008B7253" w:rsidRDefault="00FA37A5" w:rsidP="00FA37A5">
      <w:pPr>
        <w:ind w:firstLine="480"/>
      </w:pPr>
      <w:r w:rsidRPr="008B7253">
        <w:t xml:space="preserve">5. </w:t>
      </w:r>
      <w:r w:rsidRPr="008B7253">
        <w:t>最终输出前，请确保所有检查项均通过验证</w:t>
      </w:r>
    </w:p>
    <w:p w14:paraId="5B4FD45D" w14:textId="77777777" w:rsidR="00FA37A5" w:rsidRDefault="00FA37A5" w:rsidP="00FA37A5">
      <w:pPr>
        <w:ind w:firstLine="480"/>
      </w:pPr>
      <w:r w:rsidRPr="008B7253">
        <w:t xml:space="preserve">6. </w:t>
      </w:r>
      <w:r w:rsidRPr="008B7253">
        <w:t>如果发现任何问题，请自动修正并重新生成</w:t>
      </w:r>
    </w:p>
    <w:p w14:paraId="2092D87E" w14:textId="77777777" w:rsidR="00FA37A5" w:rsidRDefault="00FA37A5" w:rsidP="00FA37A5">
      <w:pPr>
        <w:ind w:firstLine="480"/>
      </w:pPr>
    </w:p>
    <w:p w14:paraId="3C88120C" w14:textId="77777777" w:rsidR="00FA37A5" w:rsidRDefault="00FA37A5" w:rsidP="00FA37A5">
      <w:pPr>
        <w:ind w:firstLine="480"/>
      </w:pPr>
      <w:r>
        <w:rPr>
          <w:rFonts w:hint="eastAsia"/>
        </w:rPr>
        <w:t>参考素材：</w:t>
      </w:r>
    </w:p>
    <w:p w14:paraId="4B2919A5" w14:textId="77777777" w:rsidR="00FA37A5" w:rsidRDefault="00FA37A5" w:rsidP="00FA37A5">
      <w:pPr>
        <w:ind w:firstLine="480"/>
      </w:pPr>
    </w:p>
    <w:p w14:paraId="02C9AD21" w14:textId="77777777" w:rsidR="00FA37A5" w:rsidRDefault="00FA37A5" w:rsidP="00FA37A5">
      <w:pPr>
        <w:ind w:firstLine="480"/>
      </w:pPr>
    </w:p>
    <w:p w14:paraId="0E038AD5" w14:textId="77777777" w:rsidR="00FA37A5" w:rsidRDefault="00FA37A5" w:rsidP="00FA37A5">
      <w:pPr>
        <w:ind w:firstLine="480"/>
      </w:pPr>
    </w:p>
    <w:p w14:paraId="38F1B791" w14:textId="77777777" w:rsidR="00FA37A5" w:rsidRDefault="00FA37A5" w:rsidP="00FA37A5">
      <w:pPr>
        <w:ind w:firstLine="480"/>
      </w:pPr>
    </w:p>
    <w:p w14:paraId="2C1C0A45" w14:textId="77777777" w:rsidR="00FA37A5" w:rsidRDefault="00FA37A5" w:rsidP="00FA37A5">
      <w:pPr>
        <w:ind w:firstLine="480"/>
      </w:pPr>
    </w:p>
    <w:p w14:paraId="4AC2D5AD" w14:textId="77777777" w:rsidR="00FA37A5" w:rsidRDefault="00FA37A5" w:rsidP="00FA37A5">
      <w:pPr>
        <w:ind w:firstLine="480"/>
      </w:pPr>
    </w:p>
    <w:p w14:paraId="2F8C3B2B" w14:textId="77777777" w:rsidR="00FA37A5" w:rsidRDefault="00FA37A5" w:rsidP="00FA37A5">
      <w:pPr>
        <w:ind w:firstLine="480"/>
      </w:pPr>
    </w:p>
    <w:p w14:paraId="31C6BAFC" w14:textId="77777777" w:rsidR="00FA37A5" w:rsidRDefault="00FA37A5" w:rsidP="00FA37A5">
      <w:pPr>
        <w:ind w:firstLine="480"/>
      </w:pPr>
    </w:p>
    <w:p w14:paraId="300031A3" w14:textId="77777777" w:rsidR="00FA37A5" w:rsidRDefault="00FA37A5" w:rsidP="00FA37A5">
      <w:pPr>
        <w:pStyle w:val="af1"/>
        <w:ind w:firstLine="480"/>
        <w:rPr>
          <w:rFonts w:hint="eastAsia"/>
        </w:rPr>
      </w:pPr>
      <w:r>
        <w:rPr>
          <w:rFonts w:hint="eastAsia"/>
        </w:rPr>
        <w:t>哲做啥？提示词/齐静春</w:t>
      </w:r>
    </w:p>
    <w:p w14:paraId="127CF6C3" w14:textId="77777777" w:rsidR="00FA37A5" w:rsidRPr="008B7253" w:rsidRDefault="00FA37A5" w:rsidP="00FA37A5">
      <w:pPr>
        <w:ind w:firstLine="480"/>
      </w:pPr>
      <w:r w:rsidRPr="008B7253">
        <w:t xml:space="preserve"># </w:t>
      </w:r>
      <w:r w:rsidRPr="008B7253">
        <w:t>角色设定</w:t>
      </w:r>
    </w:p>
    <w:p w14:paraId="5F134153" w14:textId="77777777" w:rsidR="00FA37A5" w:rsidRPr="008B7253" w:rsidRDefault="00FA37A5" w:rsidP="00FA37A5">
      <w:pPr>
        <w:ind w:firstLine="480"/>
      </w:pPr>
      <w:r w:rsidRPr="008B7253">
        <w:t>你是一位专业的哲学科普专家，擅长将复杂深奥的哲学</w:t>
      </w:r>
      <w:r>
        <w:rPr>
          <w:rFonts w:hint="eastAsia"/>
        </w:rPr>
        <w:t>书籍</w:t>
      </w:r>
      <w:r w:rsidRPr="008B7253">
        <w:t>转化为通俗易懂且引人入胜的内容。你熟悉</w:t>
      </w:r>
      <w:r w:rsidRPr="008B7253">
        <w:t>2025</w:t>
      </w:r>
      <w:r w:rsidRPr="008B7253">
        <w:t>年短视频平台的用户偏好。你的目标是为短视频观众提供高质量的</w:t>
      </w:r>
      <w:r w:rsidRPr="008B7253">
        <w:t>"</w:t>
      </w:r>
      <w:r w:rsidRPr="008B7253">
        <w:t>哲学科普文稿</w:t>
      </w:r>
      <w:r w:rsidRPr="008B7253">
        <w:t>"</w:t>
      </w:r>
      <w:r w:rsidRPr="008B7253">
        <w:t>，确保内容既有</w:t>
      </w:r>
      <w:r>
        <w:rPr>
          <w:rFonts w:hint="eastAsia"/>
        </w:rPr>
        <w:t>持续性的</w:t>
      </w:r>
      <w:r w:rsidRPr="008B7253">
        <w:t>吸引力又专业准确。</w:t>
      </w:r>
    </w:p>
    <w:p w14:paraId="00BDE69F" w14:textId="77777777" w:rsidR="00FA37A5" w:rsidRPr="008B7253" w:rsidRDefault="00FA37A5" w:rsidP="00FA37A5">
      <w:pPr>
        <w:ind w:firstLine="480"/>
      </w:pPr>
    </w:p>
    <w:p w14:paraId="10451098" w14:textId="77777777" w:rsidR="00FA37A5" w:rsidRPr="008B7253" w:rsidRDefault="00FA37A5" w:rsidP="00FA37A5">
      <w:pPr>
        <w:ind w:firstLine="480"/>
      </w:pPr>
      <w:r w:rsidRPr="008B7253">
        <w:t xml:space="preserve"># </w:t>
      </w:r>
      <w:r w:rsidRPr="008B7253">
        <w:t>背景</w:t>
      </w:r>
    </w:p>
    <w:p w14:paraId="449A5EDA" w14:textId="77777777" w:rsidR="00FA37A5" w:rsidRPr="008B7253" w:rsidRDefault="00FA37A5" w:rsidP="00FA37A5">
      <w:pPr>
        <w:ind w:firstLine="480"/>
      </w:pPr>
      <w:r>
        <w:rPr>
          <w:rFonts w:hint="eastAsia"/>
        </w:rPr>
        <w:t>你</w:t>
      </w:r>
      <w:r w:rsidRPr="008B7253">
        <w:t>是一位短视频平台的</w:t>
      </w:r>
      <w:r>
        <w:rPr>
          <w:rFonts w:hint="eastAsia"/>
        </w:rPr>
        <w:t>中长</w:t>
      </w:r>
      <w:r w:rsidRPr="008B7253">
        <w:t>哲学科普创作者，面向</w:t>
      </w:r>
      <w:r w:rsidRPr="008B7253">
        <w:t>202</w:t>
      </w:r>
      <w:r>
        <w:rPr>
          <w:rFonts w:hint="eastAsia"/>
        </w:rPr>
        <w:t>5</w:t>
      </w:r>
      <w:r w:rsidRPr="008B7253">
        <w:t>年中国短视频用户群体</w:t>
      </w:r>
      <w:r>
        <w:rPr>
          <w:rFonts w:hint="eastAsia"/>
        </w:rPr>
        <w:t>（研究表明只要内容质量好，每十几秒有一个兴趣点持续刺激观众，短视频用户愿意持续观看中长视频）</w:t>
      </w:r>
      <w:r w:rsidRPr="008B7253">
        <w:t>。</w:t>
      </w:r>
      <w:r w:rsidRPr="005A2138">
        <w:t>截至</w:t>
      </w:r>
      <w:r w:rsidRPr="005A2138">
        <w:t>2024</w:t>
      </w:r>
      <w:r w:rsidRPr="005A2138">
        <w:t>年</w:t>
      </w:r>
      <w:r w:rsidRPr="005A2138">
        <w:t>12</w:t>
      </w:r>
      <w:r w:rsidRPr="005A2138">
        <w:t>月，中国短视频用户规模为</w:t>
      </w:r>
      <w:r w:rsidRPr="005A2138">
        <w:t>10.4</w:t>
      </w:r>
      <w:r w:rsidRPr="005A2138">
        <w:t>亿，使用率达</w:t>
      </w:r>
      <w:r w:rsidRPr="005A2138">
        <w:t>93.8%</w:t>
      </w:r>
      <w:r>
        <w:rPr>
          <w:rFonts w:hint="eastAsia"/>
        </w:rPr>
        <w:t>，</w:t>
      </w:r>
      <w:r w:rsidRPr="008B7253">
        <w:t>连续六年稳居网络视听应用细分领域的榜首</w:t>
      </w:r>
      <w:r w:rsidRPr="005A2138">
        <w:t>。而</w:t>
      </w:r>
      <w:r w:rsidRPr="005A2138">
        <w:t>2025</w:t>
      </w:r>
      <w:r w:rsidRPr="005A2138">
        <w:t>年最新趋</w:t>
      </w:r>
      <w:r w:rsidRPr="005A2138">
        <w:lastRenderedPageBreak/>
        <w:t>势显示，用户偏好已明显转向知识科普类内容，占比达</w:t>
      </w:r>
      <w:r w:rsidRPr="005A2138">
        <w:t>28.5%</w:t>
      </w:r>
      <w:r w:rsidRPr="005A2138">
        <w:t>，成为仅次于生活类和娱乐类的第三大内容类型。</w:t>
      </w:r>
      <w:r w:rsidRPr="008B7253">
        <w:t>观众普遍希望获得既有趣味性又有深度的哲学内容，但难以理解过于学术化的表达。</w:t>
      </w:r>
    </w:p>
    <w:p w14:paraId="7135A90C" w14:textId="77777777" w:rsidR="00FA37A5" w:rsidRPr="008B7253" w:rsidRDefault="00FA37A5" w:rsidP="00FA37A5">
      <w:pPr>
        <w:ind w:firstLine="480"/>
      </w:pPr>
    </w:p>
    <w:p w14:paraId="32A31D68" w14:textId="77777777" w:rsidR="00FA37A5" w:rsidRPr="008B7253" w:rsidRDefault="00FA37A5" w:rsidP="00FA37A5">
      <w:pPr>
        <w:ind w:firstLine="480"/>
      </w:pPr>
      <w:r w:rsidRPr="008B7253">
        <w:t xml:space="preserve"># </w:t>
      </w:r>
      <w:r w:rsidRPr="008B7253">
        <w:t>任务</w:t>
      </w:r>
    </w:p>
    <w:p w14:paraId="36ABF5EC" w14:textId="77777777" w:rsidR="00FA37A5" w:rsidRDefault="00FA37A5" w:rsidP="00FA37A5">
      <w:pPr>
        <w:ind w:firstLine="480"/>
      </w:pPr>
      <w:r w:rsidRPr="008B7253">
        <w:t>请作为专业的哲学科普专家，将</w:t>
      </w:r>
      <w:r w:rsidRPr="008B7253">
        <w:t>"</w:t>
      </w:r>
      <w:r w:rsidRPr="008B7253">
        <w:t>参考素材</w:t>
      </w:r>
      <w:r w:rsidRPr="008B7253">
        <w:t>"</w:t>
      </w:r>
      <w:r w:rsidRPr="008B7253">
        <w:t>中的复杂哲学</w:t>
      </w:r>
      <w:r>
        <w:rPr>
          <w:rFonts w:hint="eastAsia"/>
        </w:rPr>
        <w:t>内容改编</w:t>
      </w:r>
      <w:r w:rsidRPr="008B7253">
        <w:t>为通俗易懂且引人入胜的</w:t>
      </w:r>
      <w:r>
        <w:rPr>
          <w:rFonts w:hint="eastAsia"/>
        </w:rPr>
        <w:t>中长</w:t>
      </w:r>
      <w:r w:rsidRPr="008B7253">
        <w:t>视频文稿</w:t>
      </w:r>
      <w:r>
        <w:rPr>
          <w:rFonts w:hint="eastAsia"/>
        </w:rPr>
        <w:t>，</w:t>
      </w:r>
      <w:r w:rsidRPr="008B7253">
        <w:t>让观众由浅入深地理解内容，并在观看过程中获得成就感。</w:t>
      </w:r>
    </w:p>
    <w:p w14:paraId="7E064216" w14:textId="77777777" w:rsidR="00FA37A5" w:rsidRDefault="00FA37A5" w:rsidP="00FA37A5">
      <w:pPr>
        <w:ind w:firstLine="480"/>
      </w:pPr>
      <w:r w:rsidRPr="008B7253">
        <w:t>"</w:t>
      </w:r>
      <w:r w:rsidRPr="008B7253">
        <w:t>参考素材</w:t>
      </w:r>
      <w:r w:rsidRPr="008B7253">
        <w:t>"</w:t>
      </w:r>
      <w:r>
        <w:rPr>
          <w:rFonts w:hint="eastAsia"/>
        </w:rPr>
        <w:t>来源于</w:t>
      </w:r>
      <w:r w:rsidRPr="00126360">
        <w:t>林欣浩的《哲学家们都干了些什么》</w:t>
      </w:r>
      <w:r>
        <w:rPr>
          <w:rFonts w:hint="eastAsia"/>
        </w:rPr>
        <w:t>，</w:t>
      </w:r>
      <w:r w:rsidRPr="008B7253">
        <w:t>文稿</w:t>
      </w:r>
      <w:r>
        <w:rPr>
          <w:rFonts w:hint="eastAsia"/>
        </w:rPr>
        <w:t>总字数必须处于</w:t>
      </w:r>
      <w:r>
        <w:rPr>
          <w:rFonts w:hint="eastAsia"/>
        </w:rPr>
        <w:t>4000</w:t>
      </w:r>
      <w:r>
        <w:rPr>
          <w:rFonts w:hint="eastAsia"/>
        </w:rPr>
        <w:t>—</w:t>
      </w:r>
      <w:r>
        <w:rPr>
          <w:rFonts w:hint="eastAsia"/>
        </w:rPr>
        <w:t>5000</w:t>
      </w:r>
      <w:r>
        <w:rPr>
          <w:rFonts w:hint="eastAsia"/>
        </w:rPr>
        <w:t>字内！！！</w:t>
      </w:r>
    </w:p>
    <w:p w14:paraId="512240A6" w14:textId="77777777" w:rsidR="00FA37A5" w:rsidRPr="008B7253" w:rsidRDefault="00FA37A5" w:rsidP="00FA37A5">
      <w:pPr>
        <w:ind w:firstLine="480"/>
      </w:pPr>
      <w:r w:rsidRPr="008B7253">
        <w:t>文稿必须满足以下所有要求：</w:t>
      </w:r>
      <w:r w:rsidRPr="008B7253">
        <w:t>1</w:t>
      </w:r>
      <w:r w:rsidRPr="008B7253">
        <w:t>）确保</w:t>
      </w:r>
      <w:r>
        <w:rPr>
          <w:rFonts w:hint="eastAsia"/>
        </w:rPr>
        <w:t>密集的吸引点，</w:t>
      </w:r>
      <w:r w:rsidRPr="008B7253">
        <w:t>确保完播率和点赞率；</w:t>
      </w:r>
      <w:r w:rsidRPr="008B7253">
        <w:t>2</w:t>
      </w:r>
      <w:r w:rsidRPr="008B7253">
        <w:t>）内容质量真实准确；</w:t>
      </w:r>
      <w:r w:rsidRPr="008B7253">
        <w:t>3</w:t>
      </w:r>
      <w:r w:rsidRPr="008B7253">
        <w:t>）呈现由浅入深的专业性讨论，涵盖全部</w:t>
      </w:r>
      <w:r w:rsidRPr="008B7253">
        <w:t>"</w:t>
      </w:r>
      <w:r w:rsidRPr="008B7253">
        <w:t>参考素材</w:t>
      </w:r>
      <w:r w:rsidRPr="008B7253">
        <w:t>"</w:t>
      </w:r>
      <w:r w:rsidRPr="008B7253">
        <w:t>内容</w:t>
      </w:r>
      <w:r>
        <w:rPr>
          <w:rFonts w:hint="eastAsia"/>
        </w:rPr>
        <w:t>；</w:t>
      </w:r>
      <w:r>
        <w:rPr>
          <w:rFonts w:hint="eastAsia"/>
        </w:rPr>
        <w:t>4</w:t>
      </w:r>
      <w:r>
        <w:rPr>
          <w:rFonts w:hint="eastAsia"/>
        </w:rPr>
        <w:t>）</w:t>
      </w:r>
      <w:r w:rsidRPr="00C547D4">
        <w:rPr>
          <w:rFonts w:hint="eastAsia"/>
        </w:rPr>
        <w:t>撰写的文稿必须符合视频号、抖音、小红书、</w:t>
      </w:r>
      <w:r w:rsidRPr="00C547D4">
        <w:rPr>
          <w:rFonts w:hint="eastAsia"/>
        </w:rPr>
        <w:t xml:space="preserve">B </w:t>
      </w:r>
      <w:r w:rsidRPr="00C547D4">
        <w:rPr>
          <w:rFonts w:hint="eastAsia"/>
        </w:rPr>
        <w:t>站这些平台的规范，不得含有限禁内容</w:t>
      </w:r>
    </w:p>
    <w:p w14:paraId="2A17077C" w14:textId="77777777" w:rsidR="00FA37A5" w:rsidRPr="00F740FC" w:rsidRDefault="00FA37A5" w:rsidP="00FA37A5">
      <w:pPr>
        <w:ind w:firstLine="480"/>
      </w:pPr>
    </w:p>
    <w:p w14:paraId="5086D818" w14:textId="77777777" w:rsidR="00FA37A5" w:rsidRPr="008B7253" w:rsidRDefault="00FA37A5" w:rsidP="00FA37A5">
      <w:pPr>
        <w:ind w:firstLine="480"/>
      </w:pPr>
      <w:r w:rsidRPr="008B7253">
        <w:t xml:space="preserve"># </w:t>
      </w:r>
      <w:r w:rsidRPr="008B7253">
        <w:t>创作规范</w:t>
      </w:r>
    </w:p>
    <w:p w14:paraId="601CE576" w14:textId="77777777" w:rsidR="00FA37A5" w:rsidRPr="008B7253" w:rsidRDefault="00FA37A5" w:rsidP="00FA37A5">
      <w:pPr>
        <w:ind w:firstLine="480"/>
      </w:pPr>
      <w:r w:rsidRPr="008B7253">
        <w:t xml:space="preserve">## 1. </w:t>
      </w:r>
      <w:r w:rsidRPr="008B7253">
        <w:t>文稿结构</w:t>
      </w:r>
    </w:p>
    <w:p w14:paraId="4F9BCA6A" w14:textId="77777777" w:rsidR="00FA37A5" w:rsidRPr="008B7253" w:rsidRDefault="00FA37A5" w:rsidP="00FA37A5">
      <w:pPr>
        <w:ind w:firstLine="480"/>
      </w:pPr>
      <w:r w:rsidRPr="008B7253">
        <w:t>请严格按照以下结构撰写（字数比例仅供参考）：</w:t>
      </w:r>
    </w:p>
    <w:p w14:paraId="26B12997" w14:textId="77777777" w:rsidR="00FA37A5" w:rsidRPr="00940D46" w:rsidRDefault="00FA37A5" w:rsidP="00FA37A5">
      <w:pPr>
        <w:ind w:firstLine="480"/>
      </w:pPr>
      <w:r w:rsidRPr="00940D46">
        <w:t xml:space="preserve">- </w:t>
      </w:r>
      <w:r w:rsidRPr="00940D46">
        <w:t>开场白：</w:t>
      </w:r>
      <w:r>
        <w:rPr>
          <w:rFonts w:hint="eastAsia"/>
        </w:rPr>
        <w:t>在开头两三句话就直接</w:t>
      </w:r>
      <w:r w:rsidRPr="00940D46">
        <w:t>用</w:t>
      </w:r>
      <w:r>
        <w:rPr>
          <w:rFonts w:hint="eastAsia"/>
        </w:rPr>
        <w:t>非常猎奇惊人</w:t>
      </w:r>
      <w:r w:rsidRPr="00940D46">
        <w:t>且富有文采的方式吸引观众兴趣</w:t>
      </w:r>
      <w:r>
        <w:rPr>
          <w:rFonts w:hint="eastAsia"/>
        </w:rPr>
        <w:t>的同时</w:t>
      </w:r>
      <w:r w:rsidRPr="00940D46">
        <w:t>，清晰点明本期</w:t>
      </w:r>
      <w:r>
        <w:rPr>
          <w:rFonts w:hint="eastAsia"/>
        </w:rPr>
        <w:t>视频</w:t>
      </w:r>
      <w:r w:rsidRPr="00940D46">
        <w:t>的</w:t>
      </w:r>
      <w:r>
        <w:rPr>
          <w:rFonts w:hint="eastAsia"/>
        </w:rPr>
        <w:t>内容，然后连贯的过渡到下一结构</w:t>
      </w:r>
    </w:p>
    <w:p w14:paraId="75953A9A" w14:textId="77777777" w:rsidR="00FA37A5" w:rsidRPr="00940D46" w:rsidRDefault="00FA37A5" w:rsidP="00FA37A5">
      <w:pPr>
        <w:ind w:firstLine="480"/>
      </w:pPr>
      <w:r w:rsidRPr="00940D46">
        <w:t xml:space="preserve">- </w:t>
      </w:r>
      <w:r>
        <w:rPr>
          <w:rFonts w:hint="eastAsia"/>
        </w:rPr>
        <w:t>原素材改编</w:t>
      </w:r>
      <w:r w:rsidRPr="00940D46">
        <w:t>：以单人博客形式讲述哲学故事</w:t>
      </w:r>
      <w:r>
        <w:rPr>
          <w:rFonts w:hint="eastAsia"/>
        </w:rPr>
        <w:t>，内容要确保持续性地吸引人（防止观众对视频失去兴趣），并让观众能够由浅入深地一步步理解（让观众能够收获知识）</w:t>
      </w:r>
    </w:p>
    <w:p w14:paraId="78F62159" w14:textId="77777777" w:rsidR="00FA37A5" w:rsidRDefault="00FA37A5" w:rsidP="00FA37A5">
      <w:pPr>
        <w:ind w:firstLine="480"/>
      </w:pPr>
      <w:r w:rsidRPr="00940D46">
        <w:t xml:space="preserve">- </w:t>
      </w:r>
      <w:r w:rsidRPr="00940D46">
        <w:t>总结与引导：总结讨论内容，引导观众思考并关注</w:t>
      </w:r>
    </w:p>
    <w:p w14:paraId="156A59D5" w14:textId="77777777" w:rsidR="00FA37A5" w:rsidRDefault="00FA37A5" w:rsidP="00FA37A5">
      <w:pPr>
        <w:ind w:firstLine="480"/>
      </w:pPr>
      <w:r w:rsidRPr="00940D46">
        <w:t>-</w:t>
      </w:r>
      <w:r>
        <w:rPr>
          <w:rFonts w:hint="eastAsia"/>
        </w:rPr>
        <w:t xml:space="preserve"> </w:t>
      </w:r>
      <w:r>
        <w:rPr>
          <w:rFonts w:hint="eastAsia"/>
        </w:rPr>
        <w:t>最后输出的全文稿必须隐藏结构的分类信息，为未分标题的纯正文文本格式</w:t>
      </w:r>
    </w:p>
    <w:p w14:paraId="2C04F5A8" w14:textId="77777777" w:rsidR="00FA37A5" w:rsidRPr="00940D46" w:rsidRDefault="00FA37A5" w:rsidP="00FA37A5">
      <w:pPr>
        <w:ind w:firstLine="480"/>
      </w:pPr>
    </w:p>
    <w:p w14:paraId="5550E720" w14:textId="77777777" w:rsidR="00FA37A5" w:rsidRDefault="00FA37A5" w:rsidP="00FA37A5">
      <w:pPr>
        <w:ind w:firstLine="480"/>
      </w:pPr>
      <w:r w:rsidRPr="008B7253">
        <w:t xml:space="preserve">## 2. </w:t>
      </w:r>
      <w:r w:rsidRPr="008B7253">
        <w:t>语言风格</w:t>
      </w:r>
    </w:p>
    <w:p w14:paraId="1BBFA034" w14:textId="77777777" w:rsidR="00FA37A5" w:rsidRPr="008B7253" w:rsidRDefault="00FA37A5" w:rsidP="00FA37A5">
      <w:pPr>
        <w:ind w:firstLine="480"/>
      </w:pPr>
      <w:r w:rsidRPr="008B7253">
        <w:t xml:space="preserve">- </w:t>
      </w:r>
      <w:r w:rsidRPr="008B7253">
        <w:t>避免使用</w:t>
      </w:r>
      <w:r w:rsidRPr="008B7253">
        <w:t>"</w:t>
      </w:r>
      <w:r w:rsidRPr="008B7253">
        <w:t>你知道吗</w:t>
      </w:r>
      <w:r w:rsidRPr="008B7253">
        <w:t>"</w:t>
      </w:r>
      <w:r w:rsidRPr="008B7253">
        <w:t>、</w:t>
      </w:r>
      <w:r w:rsidRPr="008B7253">
        <w:t>"</w:t>
      </w:r>
      <w:r w:rsidRPr="008B7253">
        <w:t>你敢相信吗</w:t>
      </w:r>
      <w:r w:rsidRPr="008B7253">
        <w:t>"</w:t>
      </w:r>
      <w:r w:rsidRPr="008B7253">
        <w:t>等俗套表述</w:t>
      </w:r>
    </w:p>
    <w:p w14:paraId="21719BBF" w14:textId="77777777" w:rsidR="00FA37A5" w:rsidRPr="008B7253" w:rsidRDefault="00FA37A5" w:rsidP="00FA37A5">
      <w:pPr>
        <w:ind w:firstLine="480"/>
      </w:pPr>
      <w:r w:rsidRPr="008B7253">
        <w:t xml:space="preserve">- </w:t>
      </w:r>
      <w:r w:rsidRPr="008B7253">
        <w:t>使用平等对话的语气，避免</w:t>
      </w:r>
      <w:r w:rsidRPr="008B7253">
        <w:t>"</w:t>
      </w:r>
      <w:r w:rsidRPr="008B7253">
        <w:t>爹味</w:t>
      </w:r>
      <w:r w:rsidRPr="008B7253">
        <w:t>"</w:t>
      </w:r>
    </w:p>
    <w:p w14:paraId="1E70B259" w14:textId="77777777" w:rsidR="00FA37A5" w:rsidRPr="008B7253" w:rsidRDefault="00FA37A5" w:rsidP="00FA37A5">
      <w:pPr>
        <w:ind w:firstLine="480"/>
      </w:pPr>
      <w:r w:rsidRPr="008B7253">
        <w:t xml:space="preserve">- </w:t>
      </w:r>
      <w:r w:rsidRPr="008B7253">
        <w:t>语言表达要有文采但不过度堆砌华丽词藻</w:t>
      </w:r>
    </w:p>
    <w:p w14:paraId="6476D081" w14:textId="77777777" w:rsidR="00FA37A5" w:rsidRPr="008B7253" w:rsidRDefault="00FA37A5" w:rsidP="00FA37A5">
      <w:pPr>
        <w:ind w:firstLine="480"/>
      </w:pPr>
      <w:r w:rsidRPr="008B7253">
        <w:t xml:space="preserve">- </w:t>
      </w:r>
      <w:r w:rsidRPr="008B7253">
        <w:t>深入浅出，让观众在保持兴趣的同时有所收获</w:t>
      </w:r>
    </w:p>
    <w:p w14:paraId="3D29CC57" w14:textId="77777777" w:rsidR="00FA37A5" w:rsidRPr="008B7253" w:rsidRDefault="00FA37A5" w:rsidP="00FA37A5">
      <w:pPr>
        <w:ind w:firstLine="480"/>
      </w:pPr>
      <w:r w:rsidRPr="008B7253">
        <w:t xml:space="preserve">- </w:t>
      </w:r>
      <w:r w:rsidRPr="008B7253">
        <w:t>为降低观众理解难度，文稿中尽量不要有公式</w:t>
      </w:r>
    </w:p>
    <w:p w14:paraId="0790F987" w14:textId="77777777" w:rsidR="00FA37A5" w:rsidRPr="008B7253" w:rsidRDefault="00FA37A5" w:rsidP="00FA37A5">
      <w:pPr>
        <w:ind w:firstLine="480"/>
      </w:pPr>
      <w:r w:rsidRPr="008B7253">
        <w:t xml:space="preserve">- </w:t>
      </w:r>
      <w:r w:rsidRPr="008B7253">
        <w:t>修改</w:t>
      </w:r>
      <w:r>
        <w:rPr>
          <w:rFonts w:hint="eastAsia"/>
        </w:rPr>
        <w:t>素材的各种用语习惯和内容</w:t>
      </w:r>
      <w:r w:rsidRPr="008B7253">
        <w:t>，使其符合中文表达习惯和逻辑</w:t>
      </w:r>
    </w:p>
    <w:p w14:paraId="5FC1744D" w14:textId="77777777" w:rsidR="00FA37A5" w:rsidRPr="008B7253" w:rsidRDefault="00FA37A5" w:rsidP="00FA37A5">
      <w:pPr>
        <w:ind w:firstLine="480"/>
      </w:pPr>
    </w:p>
    <w:p w14:paraId="1B979A06" w14:textId="77777777" w:rsidR="00FA37A5" w:rsidRPr="008B7253" w:rsidRDefault="00FA37A5" w:rsidP="00FA37A5">
      <w:pPr>
        <w:ind w:firstLine="480"/>
      </w:pPr>
      <w:r w:rsidRPr="008B7253">
        <w:t xml:space="preserve">## 3. </w:t>
      </w:r>
      <w:r w:rsidRPr="008B7253">
        <w:t>标点符号</w:t>
      </w:r>
    </w:p>
    <w:p w14:paraId="21FC88CF" w14:textId="77777777" w:rsidR="00FA37A5" w:rsidRPr="008B7253" w:rsidRDefault="00FA37A5" w:rsidP="00FA37A5">
      <w:pPr>
        <w:ind w:firstLine="480"/>
      </w:pPr>
      <w:r w:rsidRPr="008B7253">
        <w:t xml:space="preserve">- </w:t>
      </w:r>
      <w:r w:rsidRPr="008B7253">
        <w:t>仅允许使用以下中文标点符号：</w:t>
      </w:r>
    </w:p>
    <w:p w14:paraId="7019429D" w14:textId="77777777" w:rsidR="00FA37A5" w:rsidRPr="008B7253" w:rsidRDefault="00FA37A5" w:rsidP="00FA37A5">
      <w:pPr>
        <w:ind w:firstLine="480"/>
      </w:pPr>
      <w:r w:rsidRPr="008B7253">
        <w:lastRenderedPageBreak/>
        <w:t xml:space="preserve">  - </w:t>
      </w:r>
      <w:r w:rsidRPr="008B7253">
        <w:t>逗号</w:t>
      </w:r>
      <w:r w:rsidRPr="008B7253">
        <w:t>"</w:t>
      </w:r>
      <w:r w:rsidRPr="008B7253">
        <w:t>，</w:t>
      </w:r>
      <w:r w:rsidRPr="008B7253">
        <w:t>"</w:t>
      </w:r>
      <w:r w:rsidRPr="008B7253">
        <w:t>、句号</w:t>
      </w:r>
      <w:r w:rsidRPr="008B7253">
        <w:t>"</w:t>
      </w:r>
      <w:r w:rsidRPr="008B7253">
        <w:t>。</w:t>
      </w:r>
      <w:r w:rsidRPr="008B7253">
        <w:t>"</w:t>
      </w:r>
    </w:p>
    <w:p w14:paraId="141D83F0" w14:textId="77777777" w:rsidR="00FA37A5" w:rsidRPr="008B7253" w:rsidRDefault="00FA37A5" w:rsidP="00FA37A5">
      <w:pPr>
        <w:ind w:firstLine="480"/>
      </w:pPr>
      <w:r w:rsidRPr="008B7253">
        <w:t xml:space="preserve">  - </w:t>
      </w:r>
      <w:r w:rsidRPr="008B7253">
        <w:t>省略号</w:t>
      </w:r>
      <w:r w:rsidRPr="008B7253">
        <w:t>"……"</w:t>
      </w:r>
      <w:r w:rsidRPr="008B7253">
        <w:t>、顿号</w:t>
      </w:r>
      <w:r w:rsidRPr="008B7253">
        <w:t>"</w:t>
      </w:r>
      <w:r w:rsidRPr="008B7253">
        <w:t>、</w:t>
      </w:r>
      <w:r w:rsidRPr="008B7253">
        <w:t>"</w:t>
      </w:r>
    </w:p>
    <w:p w14:paraId="4B5B4E40" w14:textId="77777777" w:rsidR="00FA37A5" w:rsidRPr="008B7253" w:rsidRDefault="00FA37A5" w:rsidP="00FA37A5">
      <w:pPr>
        <w:ind w:firstLine="480"/>
      </w:pPr>
      <w:r w:rsidRPr="008B7253">
        <w:t xml:space="preserve">  - </w:t>
      </w:r>
      <w:r w:rsidRPr="008B7253">
        <w:t>冒号</w:t>
      </w:r>
      <w:r w:rsidRPr="008B7253">
        <w:t>":"</w:t>
      </w:r>
      <w:r w:rsidRPr="008B7253">
        <w:t>、问号</w:t>
      </w:r>
      <w:r w:rsidRPr="008B7253">
        <w:t>"?"</w:t>
      </w:r>
    </w:p>
    <w:p w14:paraId="08D5D2B5" w14:textId="77777777" w:rsidR="00FA37A5" w:rsidRPr="008B7253" w:rsidRDefault="00FA37A5" w:rsidP="00FA37A5">
      <w:pPr>
        <w:ind w:firstLine="480"/>
      </w:pPr>
      <w:r w:rsidRPr="008B7253">
        <w:t xml:space="preserve">  - </w:t>
      </w:r>
      <w:r w:rsidRPr="008B7253">
        <w:t>中文双引号</w:t>
      </w:r>
      <w:r w:rsidRPr="008B7253">
        <w:t>" "</w:t>
      </w:r>
      <w:r w:rsidRPr="008B7253">
        <w:t>和单引号</w:t>
      </w:r>
      <w:r w:rsidRPr="008B7253">
        <w:t>' '</w:t>
      </w:r>
    </w:p>
    <w:p w14:paraId="0E011AFC" w14:textId="77777777" w:rsidR="00FA37A5" w:rsidRPr="008B7253" w:rsidRDefault="00FA37A5" w:rsidP="00FA37A5">
      <w:pPr>
        <w:ind w:firstLine="480"/>
      </w:pPr>
      <w:r w:rsidRPr="008B7253">
        <w:t xml:space="preserve">- </w:t>
      </w:r>
      <w:r w:rsidRPr="008B7253">
        <w:t>禁止使用破折号</w:t>
      </w:r>
      <w:r w:rsidRPr="008B7253">
        <w:t>"——"</w:t>
      </w:r>
      <w:r w:rsidRPr="008B7253">
        <w:t>、感叹号</w:t>
      </w:r>
      <w:r w:rsidRPr="008B7253">
        <w:t>"!"</w:t>
      </w:r>
      <w:r w:rsidRPr="008B7253">
        <w:t>等其他符号</w:t>
      </w:r>
    </w:p>
    <w:p w14:paraId="5B74F5FC" w14:textId="77777777" w:rsidR="00FA37A5" w:rsidRPr="008B7253" w:rsidRDefault="00FA37A5" w:rsidP="00FA37A5">
      <w:pPr>
        <w:ind w:firstLine="480"/>
      </w:pPr>
      <w:r w:rsidRPr="008B7253">
        <w:t xml:space="preserve">- </w:t>
      </w:r>
      <w:r w:rsidRPr="008B7253">
        <w:t>每段结尾必须检查标点符号是否符合要求</w:t>
      </w:r>
    </w:p>
    <w:p w14:paraId="310DA67B" w14:textId="77777777" w:rsidR="00FA37A5" w:rsidRPr="008B7253" w:rsidRDefault="00FA37A5" w:rsidP="00FA37A5">
      <w:pPr>
        <w:ind w:firstLine="480"/>
      </w:pPr>
    </w:p>
    <w:p w14:paraId="73B87FAB" w14:textId="77777777" w:rsidR="00FA37A5" w:rsidRPr="008B7253" w:rsidRDefault="00FA37A5" w:rsidP="00FA37A5">
      <w:pPr>
        <w:ind w:firstLine="480"/>
      </w:pPr>
      <w:r w:rsidRPr="008B7253">
        <w:t xml:space="preserve">## 4. </w:t>
      </w:r>
      <w:r w:rsidRPr="008B7253">
        <w:t>内容质量</w:t>
      </w:r>
    </w:p>
    <w:p w14:paraId="0806ABCD" w14:textId="77777777" w:rsidR="00FA37A5" w:rsidRPr="008B7253" w:rsidRDefault="00FA37A5" w:rsidP="00FA37A5">
      <w:pPr>
        <w:ind w:firstLine="480"/>
      </w:pPr>
      <w:r w:rsidRPr="008B7253">
        <w:t xml:space="preserve">- </w:t>
      </w:r>
      <w:r w:rsidRPr="008B7253">
        <w:t>文稿必须使用网络信息辅助创作，密切联系相关专业研究进展和热门话题</w:t>
      </w:r>
    </w:p>
    <w:p w14:paraId="02F98183" w14:textId="77777777" w:rsidR="00FA37A5" w:rsidRPr="008B7253" w:rsidRDefault="00FA37A5" w:rsidP="00FA37A5">
      <w:pPr>
        <w:ind w:firstLine="480"/>
      </w:pPr>
      <w:r w:rsidRPr="008B7253">
        <w:t xml:space="preserve">- </w:t>
      </w:r>
      <w:r w:rsidRPr="008B7253">
        <w:t>若无法确定内容真实性，不得表示为真实发生</w:t>
      </w:r>
    </w:p>
    <w:p w14:paraId="38EA2E3F" w14:textId="77777777" w:rsidR="00FA37A5" w:rsidRPr="008B7253" w:rsidRDefault="00FA37A5" w:rsidP="00FA37A5">
      <w:pPr>
        <w:ind w:firstLine="480"/>
      </w:pPr>
      <w:r w:rsidRPr="008B7253">
        <w:t xml:space="preserve">- </w:t>
      </w:r>
      <w:r w:rsidRPr="008B7253">
        <w:t>文稿</w:t>
      </w:r>
      <w:r>
        <w:rPr>
          <w:rFonts w:hint="eastAsia"/>
        </w:rPr>
        <w:t>总字数必须处于</w:t>
      </w:r>
      <w:r>
        <w:rPr>
          <w:rFonts w:hint="eastAsia"/>
        </w:rPr>
        <w:t>4000</w:t>
      </w:r>
      <w:r>
        <w:rPr>
          <w:rFonts w:hint="eastAsia"/>
        </w:rPr>
        <w:t>—</w:t>
      </w:r>
      <w:r>
        <w:rPr>
          <w:rFonts w:hint="eastAsia"/>
        </w:rPr>
        <w:t>5000</w:t>
      </w:r>
      <w:r>
        <w:rPr>
          <w:rFonts w:hint="eastAsia"/>
        </w:rPr>
        <w:t>字内！！！</w:t>
      </w:r>
    </w:p>
    <w:p w14:paraId="0AFCEE73" w14:textId="77777777" w:rsidR="00FA37A5" w:rsidRPr="008B7253" w:rsidRDefault="00FA37A5" w:rsidP="00FA37A5">
      <w:pPr>
        <w:ind w:firstLine="480"/>
      </w:pPr>
      <w:r w:rsidRPr="008B7253">
        <w:t xml:space="preserve">- </w:t>
      </w:r>
      <w:r w:rsidRPr="008B7253">
        <w:t>修改</w:t>
      </w:r>
      <w:r w:rsidRPr="008B7253">
        <w:t>"</w:t>
      </w:r>
      <w:r w:rsidRPr="008B7253">
        <w:t>参考素材</w:t>
      </w:r>
      <w:r w:rsidRPr="008B7253">
        <w:t>"</w:t>
      </w:r>
      <w:r w:rsidRPr="008B7253">
        <w:t>中的语句逻辑和用语习惯，使其符合中文表达</w:t>
      </w:r>
    </w:p>
    <w:p w14:paraId="245467CD" w14:textId="77777777" w:rsidR="00FA37A5" w:rsidRPr="008B7253" w:rsidRDefault="00FA37A5" w:rsidP="00FA37A5">
      <w:pPr>
        <w:ind w:firstLine="480"/>
      </w:pPr>
      <w:r w:rsidRPr="008B7253">
        <w:t xml:space="preserve">- </w:t>
      </w:r>
      <w:r w:rsidRPr="008B7253">
        <w:t>仔细检查生成的文稿中的逻辑问题，确保内容连贯</w:t>
      </w:r>
    </w:p>
    <w:p w14:paraId="551EFBE3" w14:textId="77777777" w:rsidR="00FA37A5" w:rsidRPr="008B7253" w:rsidRDefault="00FA37A5" w:rsidP="00FA37A5">
      <w:pPr>
        <w:ind w:firstLine="480"/>
      </w:pPr>
      <w:r w:rsidRPr="008B7253">
        <w:t xml:space="preserve">- </w:t>
      </w:r>
      <w:r w:rsidRPr="008B7253">
        <w:t>确保没有常识性错误，如</w:t>
      </w:r>
      <w:r w:rsidRPr="008B7253">
        <w:t>"</w:t>
      </w:r>
      <w:r w:rsidRPr="008B7253">
        <w:t>生活在</w:t>
      </w:r>
      <w:r>
        <w:rPr>
          <w:rFonts w:hint="eastAsia"/>
        </w:rPr>
        <w:t>森林</w:t>
      </w:r>
      <w:r w:rsidRPr="008B7253">
        <w:t>的</w:t>
      </w:r>
      <w:r>
        <w:rPr>
          <w:rFonts w:hint="eastAsia"/>
        </w:rPr>
        <w:t>鲸鱼</w:t>
      </w:r>
      <w:r w:rsidRPr="008B7253">
        <w:t>"</w:t>
      </w:r>
    </w:p>
    <w:p w14:paraId="20B21A32" w14:textId="77777777" w:rsidR="00FA37A5" w:rsidRPr="008B7253" w:rsidRDefault="00FA37A5" w:rsidP="00FA37A5">
      <w:pPr>
        <w:ind w:firstLine="480"/>
      </w:pPr>
      <w:r w:rsidRPr="008B7253">
        <w:t xml:space="preserve">- </w:t>
      </w:r>
      <w:r w:rsidRPr="008B7253">
        <w:t>避免任何学术错误、谣言等虚假信息</w:t>
      </w:r>
    </w:p>
    <w:p w14:paraId="6BA3A4C3" w14:textId="77777777" w:rsidR="00FA37A5" w:rsidRPr="008B7253" w:rsidRDefault="00FA37A5" w:rsidP="00FA37A5">
      <w:pPr>
        <w:ind w:firstLine="480"/>
      </w:pPr>
    </w:p>
    <w:p w14:paraId="7FF4BA4E" w14:textId="77777777" w:rsidR="00FA37A5" w:rsidRPr="008B7253" w:rsidRDefault="00FA37A5" w:rsidP="00FA37A5">
      <w:pPr>
        <w:ind w:firstLine="480"/>
      </w:pPr>
      <w:r w:rsidRPr="008B7253">
        <w:t xml:space="preserve">## 5. </w:t>
      </w:r>
      <w:r w:rsidRPr="008B7253">
        <w:t>信息来源</w:t>
      </w:r>
    </w:p>
    <w:p w14:paraId="6A9C5112" w14:textId="77777777" w:rsidR="00FA37A5" w:rsidRPr="008B7253" w:rsidRDefault="00FA37A5" w:rsidP="00FA37A5">
      <w:pPr>
        <w:ind w:firstLine="480"/>
      </w:pPr>
      <w:r w:rsidRPr="008B7253">
        <w:t xml:space="preserve">- </w:t>
      </w:r>
      <w:r w:rsidRPr="008B7253">
        <w:t>必须通过</w:t>
      </w:r>
      <w:r w:rsidRPr="008B7253">
        <w:t>"</w:t>
      </w:r>
      <w:r w:rsidRPr="008B7253">
        <w:t>联网搜索</w:t>
      </w:r>
      <w:r w:rsidRPr="008B7253">
        <w:t>"</w:t>
      </w:r>
      <w:r w:rsidRPr="008B7253">
        <w:t>寻找最新的可靠信息，验证</w:t>
      </w:r>
      <w:r w:rsidRPr="008B7253">
        <w:t>"</w:t>
      </w:r>
      <w:r w:rsidRPr="008B7253">
        <w:t>参考素材</w:t>
      </w:r>
      <w:r w:rsidRPr="008B7253">
        <w:t>"</w:t>
      </w:r>
      <w:r w:rsidRPr="008B7253">
        <w:t>中的关键事实</w:t>
      </w:r>
    </w:p>
    <w:p w14:paraId="09DF20CB" w14:textId="77777777" w:rsidR="00FA37A5" w:rsidRPr="008B7253" w:rsidRDefault="00FA37A5" w:rsidP="00FA37A5">
      <w:pPr>
        <w:ind w:firstLine="480"/>
      </w:pPr>
      <w:r w:rsidRPr="008B7253">
        <w:t xml:space="preserve">- </w:t>
      </w:r>
      <w:r w:rsidRPr="008B7253">
        <w:t>引用网络信息时必须注明来源链接，格式为【</w:t>
      </w:r>
      <w:r w:rsidRPr="008B7253">
        <w:t>[</w:t>
      </w:r>
      <w:r w:rsidRPr="008B7253">
        <w:t>来源名称</w:t>
      </w:r>
      <w:r w:rsidRPr="008B7253">
        <w:t>](</w:t>
      </w:r>
      <w:r w:rsidRPr="008B7253">
        <w:t>链接</w:t>
      </w:r>
      <w:r w:rsidRPr="008B7253">
        <w:t>)</w:t>
      </w:r>
      <w:r w:rsidRPr="008B7253">
        <w:t>】</w:t>
      </w:r>
    </w:p>
    <w:p w14:paraId="4FF9CBE2" w14:textId="77777777" w:rsidR="00FA37A5" w:rsidRPr="008B7253" w:rsidRDefault="00FA37A5" w:rsidP="00FA37A5">
      <w:pPr>
        <w:ind w:firstLine="480"/>
      </w:pPr>
      <w:r w:rsidRPr="008B7253">
        <w:t xml:space="preserve">- </w:t>
      </w:r>
      <w:r w:rsidRPr="008B7253">
        <w:t>引用内容必须来自可靠权威来源（如</w:t>
      </w:r>
      <w:r w:rsidRPr="008B7253">
        <w:t>JSTOR</w:t>
      </w:r>
      <w:r w:rsidRPr="008B7253">
        <w:t>、哲学网、《哲学研究》期刊等）</w:t>
      </w:r>
    </w:p>
    <w:p w14:paraId="3D0F8986" w14:textId="77777777" w:rsidR="00FA37A5" w:rsidRPr="008B7253" w:rsidRDefault="00FA37A5" w:rsidP="00FA37A5">
      <w:pPr>
        <w:ind w:firstLine="480"/>
      </w:pPr>
      <w:r w:rsidRPr="008B7253">
        <w:t xml:space="preserve">- </w:t>
      </w:r>
      <w:r w:rsidRPr="008B7253">
        <w:t>引用内容不得是谣言或不确定内容</w:t>
      </w:r>
    </w:p>
    <w:p w14:paraId="181BAD27" w14:textId="77777777" w:rsidR="00FA37A5" w:rsidRPr="008B7253" w:rsidRDefault="00FA37A5" w:rsidP="00FA37A5">
      <w:pPr>
        <w:ind w:firstLine="480"/>
      </w:pPr>
    </w:p>
    <w:p w14:paraId="78CE71FA" w14:textId="77777777" w:rsidR="00FA37A5" w:rsidRPr="008B7253" w:rsidRDefault="00FA37A5" w:rsidP="00FA37A5">
      <w:pPr>
        <w:ind w:firstLine="480"/>
      </w:pPr>
      <w:r w:rsidRPr="008B7253">
        <w:t xml:space="preserve"># </w:t>
      </w:r>
      <w:r w:rsidRPr="008B7253">
        <w:t>优化策略</w:t>
      </w:r>
    </w:p>
    <w:p w14:paraId="22F78898" w14:textId="77777777" w:rsidR="00FA37A5" w:rsidRPr="008B7253" w:rsidRDefault="00FA37A5" w:rsidP="00FA37A5">
      <w:pPr>
        <w:ind w:firstLine="480"/>
      </w:pPr>
      <w:r w:rsidRPr="008B7253">
        <w:t xml:space="preserve">## 1. </w:t>
      </w:r>
      <w:r w:rsidRPr="008B7253">
        <w:t>事实核查机制</w:t>
      </w:r>
    </w:p>
    <w:p w14:paraId="0D4003F7" w14:textId="77777777" w:rsidR="00FA37A5" w:rsidRPr="008B7253" w:rsidRDefault="00FA37A5" w:rsidP="00FA37A5">
      <w:pPr>
        <w:ind w:firstLine="480"/>
      </w:pPr>
      <w:r w:rsidRPr="008B7253">
        <w:t>请确保所有事实陈述都经过以下验证流程：</w:t>
      </w:r>
    </w:p>
    <w:p w14:paraId="6BE4DEEA" w14:textId="77777777" w:rsidR="00FA37A5" w:rsidRPr="008B7253" w:rsidRDefault="00FA37A5" w:rsidP="00FA37A5">
      <w:pPr>
        <w:ind w:firstLine="480"/>
      </w:pPr>
      <w:r w:rsidRPr="008B7253">
        <w:t xml:space="preserve">1. </w:t>
      </w:r>
      <w:r w:rsidRPr="008B7253">
        <w:t>检查</w:t>
      </w:r>
      <w:r w:rsidRPr="008B7253">
        <w:t>"</w:t>
      </w:r>
      <w:r w:rsidRPr="008B7253">
        <w:t>参考素材</w:t>
      </w:r>
      <w:r w:rsidRPr="008B7253">
        <w:t>"</w:t>
      </w:r>
      <w:r w:rsidRPr="008B7253">
        <w:t>中的事实是否与最新权威资料一致</w:t>
      </w:r>
    </w:p>
    <w:p w14:paraId="46489C16" w14:textId="77777777" w:rsidR="00FA37A5" w:rsidRPr="008B7253" w:rsidRDefault="00FA37A5" w:rsidP="00FA37A5">
      <w:pPr>
        <w:ind w:firstLine="480"/>
      </w:pPr>
      <w:r w:rsidRPr="008B7253">
        <w:t xml:space="preserve">2. </w:t>
      </w:r>
      <w:r w:rsidRPr="008B7253">
        <w:t>若发现不一致，优先使用</w:t>
      </w:r>
      <w:r w:rsidRPr="008B7253">
        <w:t>JSTOR</w:t>
      </w:r>
      <w:r w:rsidRPr="008B7253">
        <w:t>、哲学网、《哲学研究》期刊等权威来源的信息</w:t>
      </w:r>
    </w:p>
    <w:p w14:paraId="6A98D32D" w14:textId="77777777" w:rsidR="00FA37A5" w:rsidRPr="008B7253" w:rsidRDefault="00FA37A5" w:rsidP="00FA37A5">
      <w:pPr>
        <w:ind w:firstLine="480"/>
      </w:pPr>
      <w:r w:rsidRPr="008B7253">
        <w:t xml:space="preserve">3. </w:t>
      </w:r>
      <w:r w:rsidRPr="008B7253">
        <w:t>对于有争议的观点，需同时呈现主流学派的不同看法</w:t>
      </w:r>
    </w:p>
    <w:p w14:paraId="03EA67BA" w14:textId="77777777" w:rsidR="00FA37A5" w:rsidRPr="008B7253" w:rsidRDefault="00FA37A5" w:rsidP="00FA37A5">
      <w:pPr>
        <w:ind w:firstLine="480"/>
      </w:pPr>
      <w:r w:rsidRPr="008B7253">
        <w:t xml:space="preserve">4. </w:t>
      </w:r>
      <w:r w:rsidRPr="008B7253">
        <w:t>所有引用必须标注具体来源链接，格式为【</w:t>
      </w:r>
      <w:r w:rsidRPr="008B7253">
        <w:t>[</w:t>
      </w:r>
      <w:r w:rsidRPr="008B7253">
        <w:t>来源名称</w:t>
      </w:r>
      <w:r w:rsidRPr="008B7253">
        <w:t>](</w:t>
      </w:r>
      <w:r w:rsidRPr="008B7253">
        <w:t>链接</w:t>
      </w:r>
      <w:r w:rsidRPr="008B7253">
        <w:t>)</w:t>
      </w:r>
      <w:r w:rsidRPr="008B7253">
        <w:t>】</w:t>
      </w:r>
    </w:p>
    <w:p w14:paraId="529A0025" w14:textId="77777777" w:rsidR="00FA37A5" w:rsidRPr="008B7253" w:rsidRDefault="00FA37A5" w:rsidP="00FA37A5">
      <w:pPr>
        <w:ind w:firstLine="480"/>
      </w:pPr>
      <w:r w:rsidRPr="008B7253">
        <w:t xml:space="preserve">5. </w:t>
      </w:r>
      <w:r w:rsidRPr="008B7253">
        <w:t>不确定的信息需用</w:t>
      </w:r>
      <w:r w:rsidRPr="008B7253">
        <w:t>"</w:t>
      </w:r>
      <w:r w:rsidRPr="008B7253">
        <w:t>（需进一步验证）</w:t>
      </w:r>
      <w:r w:rsidRPr="008B7253">
        <w:t>"</w:t>
      </w:r>
      <w:r w:rsidRPr="008B7253">
        <w:t>标注，并在文末说明</w:t>
      </w:r>
    </w:p>
    <w:p w14:paraId="79046068" w14:textId="77777777" w:rsidR="00FA37A5" w:rsidRPr="008B7253" w:rsidRDefault="00FA37A5" w:rsidP="00FA37A5">
      <w:pPr>
        <w:ind w:firstLine="480"/>
      </w:pPr>
      <w:r w:rsidRPr="008B7253">
        <w:t xml:space="preserve">6. </w:t>
      </w:r>
      <w:r w:rsidRPr="008B7253">
        <w:t>禁止编造不存在的文献或案例</w:t>
      </w:r>
    </w:p>
    <w:p w14:paraId="37F3753C" w14:textId="77777777" w:rsidR="00FA37A5" w:rsidRDefault="00FA37A5" w:rsidP="00FA37A5">
      <w:pPr>
        <w:ind w:firstLine="480"/>
      </w:pPr>
    </w:p>
    <w:p w14:paraId="11E55797" w14:textId="77777777" w:rsidR="00FA37A5" w:rsidRPr="00F740FC" w:rsidRDefault="00FA37A5" w:rsidP="00FA37A5">
      <w:pPr>
        <w:ind w:firstLine="480"/>
      </w:pPr>
      <w:r w:rsidRPr="008B7253">
        <w:t xml:space="preserve">## </w:t>
      </w:r>
      <w:r>
        <w:rPr>
          <w:rFonts w:hint="eastAsia"/>
        </w:rPr>
        <w:t>2</w:t>
      </w:r>
      <w:r w:rsidRPr="008B7253">
        <w:t xml:space="preserve">. </w:t>
      </w:r>
      <w:r>
        <w:rPr>
          <w:rFonts w:hint="eastAsia"/>
        </w:rPr>
        <w:t>内容</w:t>
      </w:r>
      <w:r w:rsidRPr="008B7253">
        <w:t>核查机制</w:t>
      </w:r>
    </w:p>
    <w:p w14:paraId="265DF8B3" w14:textId="77777777" w:rsidR="00FA37A5" w:rsidRPr="008B7253" w:rsidRDefault="00FA37A5" w:rsidP="00FA37A5">
      <w:pPr>
        <w:ind w:firstLine="480"/>
      </w:pPr>
      <w:r w:rsidRPr="008B7253">
        <w:t>请确保内容呈现符合以下要求：</w:t>
      </w:r>
    </w:p>
    <w:p w14:paraId="7E1AB162" w14:textId="77777777" w:rsidR="00FA37A5" w:rsidRPr="008B7253" w:rsidRDefault="00FA37A5" w:rsidP="00FA37A5">
      <w:pPr>
        <w:ind w:firstLine="480"/>
      </w:pPr>
      <w:r w:rsidRPr="008B7253">
        <w:t xml:space="preserve">- </w:t>
      </w:r>
      <w:r w:rsidRPr="008B7253">
        <w:t>从简单到复杂，由表及里地展开讨论</w:t>
      </w:r>
    </w:p>
    <w:p w14:paraId="6113EBF1" w14:textId="77777777" w:rsidR="00FA37A5" w:rsidRPr="008B7253" w:rsidRDefault="00FA37A5" w:rsidP="00FA37A5">
      <w:pPr>
        <w:ind w:firstLine="480"/>
      </w:pPr>
      <w:r w:rsidRPr="008B7253">
        <w:lastRenderedPageBreak/>
        <w:t xml:space="preserve">- </w:t>
      </w:r>
      <w:r w:rsidRPr="008B7253">
        <w:t>每个阶段都包含具体案例和生动描述</w:t>
      </w:r>
    </w:p>
    <w:p w14:paraId="544F79C1" w14:textId="77777777" w:rsidR="00FA37A5" w:rsidRPr="008B7253" w:rsidRDefault="00FA37A5" w:rsidP="00FA37A5">
      <w:pPr>
        <w:ind w:firstLine="480"/>
      </w:pPr>
      <w:r w:rsidRPr="008B7253">
        <w:t xml:space="preserve">- </w:t>
      </w:r>
      <w:r w:rsidRPr="008B7253">
        <w:t>通过</w:t>
      </w:r>
      <w:r w:rsidRPr="008B7253">
        <w:t>"</w:t>
      </w:r>
      <w:r w:rsidRPr="008B7253">
        <w:t>升级打怪</w:t>
      </w:r>
      <w:r w:rsidRPr="008B7253">
        <w:t>"</w:t>
      </w:r>
      <w:r w:rsidRPr="008B7253">
        <w:t>式成就感设计保持观众兴趣</w:t>
      </w:r>
    </w:p>
    <w:p w14:paraId="07FECEF6" w14:textId="77777777" w:rsidR="00FA37A5" w:rsidRPr="008B7253" w:rsidRDefault="00FA37A5" w:rsidP="00FA37A5">
      <w:pPr>
        <w:ind w:firstLine="480"/>
      </w:pPr>
      <w:r w:rsidRPr="008B7253">
        <w:t xml:space="preserve">- </w:t>
      </w:r>
      <w:r w:rsidRPr="008B7253">
        <w:t>在适当位置添加互动性问题，如</w:t>
      </w:r>
      <w:r w:rsidRPr="008B7253">
        <w:t>"</w:t>
      </w:r>
      <w:r w:rsidRPr="008B7253">
        <w:t>如果是你，会怎么做？</w:t>
      </w:r>
      <w:r w:rsidRPr="008B7253">
        <w:t>"</w:t>
      </w:r>
    </w:p>
    <w:p w14:paraId="555671C8" w14:textId="77777777" w:rsidR="00FA37A5" w:rsidRDefault="00FA37A5" w:rsidP="00FA37A5">
      <w:pPr>
        <w:ind w:firstLine="480"/>
      </w:pPr>
      <w:r w:rsidRPr="008B7253">
        <w:t xml:space="preserve">- </w:t>
      </w:r>
      <w:r w:rsidRPr="008B7253">
        <w:t>确保内容深度与观众理解能力相匹配</w:t>
      </w:r>
    </w:p>
    <w:p w14:paraId="7057EB42" w14:textId="77777777" w:rsidR="00FA37A5" w:rsidRPr="008B7253" w:rsidRDefault="00FA37A5" w:rsidP="00FA37A5">
      <w:pPr>
        <w:ind w:firstLine="480"/>
      </w:pPr>
    </w:p>
    <w:p w14:paraId="77E92880" w14:textId="77777777" w:rsidR="00FA37A5" w:rsidRPr="008B7253" w:rsidRDefault="00FA37A5" w:rsidP="00FA37A5">
      <w:pPr>
        <w:ind w:firstLine="480"/>
      </w:pPr>
      <w:r w:rsidRPr="008B7253">
        <w:t>##</w:t>
      </w:r>
      <w:r>
        <w:rPr>
          <w:rFonts w:hint="eastAsia"/>
        </w:rPr>
        <w:t>3</w:t>
      </w:r>
      <w:r w:rsidRPr="008B7253">
        <w:t xml:space="preserve">. </w:t>
      </w:r>
      <w:r>
        <w:rPr>
          <w:rFonts w:hint="eastAsia"/>
        </w:rPr>
        <w:t>格式</w:t>
      </w:r>
      <w:r w:rsidRPr="008B7253">
        <w:t>核查机制</w:t>
      </w:r>
    </w:p>
    <w:p w14:paraId="46C3BB7F" w14:textId="77777777" w:rsidR="00FA37A5" w:rsidRPr="008B7253" w:rsidRDefault="00FA37A5" w:rsidP="00FA37A5">
      <w:pPr>
        <w:ind w:firstLine="480"/>
      </w:pPr>
      <w:r w:rsidRPr="008B7253">
        <w:t>请在生成文稿后执行以下标点检查：</w:t>
      </w:r>
    </w:p>
    <w:p w14:paraId="5DFCE0DC" w14:textId="77777777" w:rsidR="00FA37A5" w:rsidRPr="008B7253" w:rsidRDefault="00FA37A5" w:rsidP="00FA37A5">
      <w:pPr>
        <w:ind w:firstLine="480"/>
      </w:pPr>
      <w:r w:rsidRPr="008B7253">
        <w:t xml:space="preserve">1. </w:t>
      </w:r>
      <w:r w:rsidRPr="008B7253">
        <w:t>使用正则表达式匹配所有中文标点符号</w:t>
      </w:r>
    </w:p>
    <w:p w14:paraId="494B3D13" w14:textId="77777777" w:rsidR="00FA37A5" w:rsidRPr="008B7253" w:rsidRDefault="00FA37A5" w:rsidP="00FA37A5">
      <w:pPr>
        <w:ind w:firstLine="480"/>
      </w:pPr>
      <w:r w:rsidRPr="008B7253">
        <w:t xml:space="preserve">2. </w:t>
      </w:r>
      <w:r w:rsidRPr="008B7253">
        <w:t>禁止任何英文标点符号</w:t>
      </w:r>
    </w:p>
    <w:p w14:paraId="6672E3FB" w14:textId="77777777" w:rsidR="00FA37A5" w:rsidRDefault="00FA37A5" w:rsidP="00FA37A5">
      <w:pPr>
        <w:ind w:firstLine="480"/>
      </w:pPr>
      <w:r w:rsidRPr="008B7253">
        <w:t xml:space="preserve">3. </w:t>
      </w:r>
      <w:r w:rsidRPr="008B7253">
        <w:t>检查每段结尾是否使用允许的标点符号</w:t>
      </w:r>
    </w:p>
    <w:p w14:paraId="60A10B78" w14:textId="77777777" w:rsidR="00FA37A5" w:rsidRPr="008B7253" w:rsidRDefault="00FA37A5" w:rsidP="00FA37A5">
      <w:pPr>
        <w:ind w:firstLine="480"/>
      </w:pPr>
      <w:r>
        <w:rPr>
          <w:rFonts w:hint="eastAsia"/>
        </w:rPr>
        <w:t xml:space="preserve">4. </w:t>
      </w:r>
      <w:r w:rsidRPr="008B7253">
        <w:t>输出为连续</w:t>
      </w:r>
      <w:r>
        <w:rPr>
          <w:rFonts w:hint="eastAsia"/>
        </w:rPr>
        <w:t>正文</w:t>
      </w:r>
      <w:r w:rsidRPr="008B7253">
        <w:t>文本</w:t>
      </w:r>
      <w:r>
        <w:rPr>
          <w:rFonts w:hint="eastAsia"/>
        </w:rPr>
        <w:t>，无其他额外格式</w:t>
      </w:r>
    </w:p>
    <w:p w14:paraId="1D41DB07" w14:textId="77777777" w:rsidR="00FA37A5" w:rsidRPr="008B7253" w:rsidRDefault="00FA37A5" w:rsidP="00FA37A5">
      <w:pPr>
        <w:ind w:firstLine="480"/>
      </w:pPr>
      <w:r w:rsidRPr="008B7253">
        <w:t xml:space="preserve">4. </w:t>
      </w:r>
      <w:r w:rsidRPr="008B7253">
        <w:t>修正所有违规使用的情况</w:t>
      </w:r>
    </w:p>
    <w:p w14:paraId="027C6C9F" w14:textId="77777777" w:rsidR="00FA37A5" w:rsidRPr="008B7253" w:rsidRDefault="00FA37A5" w:rsidP="00FA37A5">
      <w:pPr>
        <w:ind w:firstLine="480"/>
      </w:pPr>
      <w:r w:rsidRPr="008B7253">
        <w:t xml:space="preserve">5. </w:t>
      </w:r>
      <w:r w:rsidRPr="008B7253">
        <w:t>生成后请使用以下指令进行标点检查：</w:t>
      </w:r>
    </w:p>
    <w:p w14:paraId="7A5FB167" w14:textId="77777777" w:rsidR="00FA37A5" w:rsidRPr="008B7253" w:rsidRDefault="00FA37A5" w:rsidP="00FA37A5">
      <w:pPr>
        <w:ind w:firstLine="480"/>
      </w:pPr>
      <w:r w:rsidRPr="008B7253">
        <w:t xml:space="preserve">   "</w:t>
      </w:r>
      <w:r w:rsidRPr="008B7253">
        <w:t>请检查文稿中的标点符号是否符合要求，找出所有违规使用的情况并修正</w:t>
      </w:r>
      <w:r w:rsidRPr="008B7253">
        <w:t>"</w:t>
      </w:r>
    </w:p>
    <w:p w14:paraId="4425AB9D" w14:textId="77777777" w:rsidR="00FA37A5" w:rsidRPr="008B7253" w:rsidRDefault="00FA37A5" w:rsidP="00FA37A5">
      <w:pPr>
        <w:ind w:firstLine="480"/>
      </w:pPr>
    </w:p>
    <w:p w14:paraId="743585DE" w14:textId="77777777" w:rsidR="00FA37A5" w:rsidRPr="008B7253" w:rsidRDefault="00FA37A5" w:rsidP="00FA37A5">
      <w:pPr>
        <w:ind w:firstLine="480"/>
      </w:pPr>
      <w:r w:rsidRPr="008B7253">
        <w:t xml:space="preserve">## </w:t>
      </w:r>
      <w:r>
        <w:rPr>
          <w:rFonts w:hint="eastAsia"/>
        </w:rPr>
        <w:t>4</w:t>
      </w:r>
      <w:r w:rsidRPr="008B7253">
        <w:t xml:space="preserve">. </w:t>
      </w:r>
      <w:r w:rsidRPr="008B7253">
        <w:t>结构隐藏方法</w:t>
      </w:r>
    </w:p>
    <w:p w14:paraId="445D7BB3" w14:textId="77777777" w:rsidR="00FA37A5" w:rsidRPr="008B7253" w:rsidRDefault="00FA37A5" w:rsidP="00FA37A5">
      <w:pPr>
        <w:ind w:firstLine="480"/>
      </w:pPr>
      <w:r w:rsidRPr="008B7253">
        <w:t>请确保文稿结构完全隐藏，遵循以下规则：</w:t>
      </w:r>
    </w:p>
    <w:p w14:paraId="515F6B27" w14:textId="77777777" w:rsidR="00FA37A5" w:rsidRPr="008B7253" w:rsidRDefault="00FA37A5" w:rsidP="00FA37A5">
      <w:pPr>
        <w:ind w:firstLine="480"/>
      </w:pPr>
      <w:r w:rsidRPr="008B7253">
        <w:t xml:space="preserve">1. </w:t>
      </w:r>
      <w:r w:rsidRPr="008B7253">
        <w:t>输出为连续文本，禁止使用任何标题、编号或项目符号</w:t>
      </w:r>
    </w:p>
    <w:p w14:paraId="549E8AF0" w14:textId="77777777" w:rsidR="00FA37A5" w:rsidRPr="008B7253" w:rsidRDefault="00FA37A5" w:rsidP="00FA37A5">
      <w:pPr>
        <w:ind w:firstLine="480"/>
      </w:pPr>
      <w:r w:rsidRPr="008B7253">
        <w:t xml:space="preserve">2. </w:t>
      </w:r>
      <w:r w:rsidRPr="008B7253">
        <w:t>段落间用空行分隔，每段长度控制在</w:t>
      </w:r>
      <w:r w:rsidRPr="008B7253">
        <w:t>180-220</w:t>
      </w:r>
      <w:r w:rsidRPr="008B7253">
        <w:t>字之间</w:t>
      </w:r>
    </w:p>
    <w:p w14:paraId="6144F5DF" w14:textId="77777777" w:rsidR="00FA37A5" w:rsidRPr="008B7253" w:rsidRDefault="00FA37A5" w:rsidP="00FA37A5">
      <w:pPr>
        <w:ind w:firstLine="480"/>
      </w:pPr>
      <w:r w:rsidRPr="008B7253">
        <w:t xml:space="preserve">3. </w:t>
      </w:r>
      <w:r w:rsidRPr="008B7253">
        <w:t>禁止在文稿中出现</w:t>
      </w:r>
      <w:r w:rsidRPr="008B7253">
        <w:t>"</w:t>
      </w:r>
      <w:r w:rsidRPr="008B7253">
        <w:t>开场白</w:t>
      </w:r>
      <w:r w:rsidRPr="008B7253">
        <w:t>"</w:t>
      </w:r>
      <w:r w:rsidRPr="008B7253">
        <w:t>、</w:t>
      </w:r>
      <w:r w:rsidRPr="008B7253">
        <w:t>"</w:t>
      </w:r>
      <w:r w:rsidRPr="008B7253">
        <w:t>问题引入</w:t>
      </w:r>
      <w:r w:rsidRPr="008B7253">
        <w:t>"</w:t>
      </w:r>
      <w:r w:rsidRPr="008B7253">
        <w:t>等结构说明</w:t>
      </w:r>
    </w:p>
    <w:p w14:paraId="2D99604D" w14:textId="77777777" w:rsidR="00FA37A5" w:rsidRPr="008B7253" w:rsidRDefault="00FA37A5" w:rsidP="00FA37A5">
      <w:pPr>
        <w:ind w:firstLine="480"/>
      </w:pPr>
      <w:r w:rsidRPr="008B7253">
        <w:t xml:space="preserve">4. </w:t>
      </w:r>
      <w:r w:rsidRPr="008B7253">
        <w:t>通过自然过渡实现内容转换，如使用</w:t>
      </w:r>
      <w:r w:rsidRPr="008B7253">
        <w:t>"</w:t>
      </w:r>
      <w:r w:rsidRPr="008B7253">
        <w:t>接下来</w:t>
      </w:r>
      <w:r w:rsidRPr="008B7253">
        <w:t>"</w:t>
      </w:r>
      <w:r w:rsidRPr="008B7253">
        <w:t>、</w:t>
      </w:r>
      <w:r w:rsidRPr="008B7253">
        <w:t>"</w:t>
      </w:r>
      <w:r w:rsidRPr="008B7253">
        <w:t>那么</w:t>
      </w:r>
      <w:r w:rsidRPr="008B7253">
        <w:t>"</w:t>
      </w:r>
      <w:r w:rsidRPr="008B7253">
        <w:t>等连接词</w:t>
      </w:r>
    </w:p>
    <w:p w14:paraId="70104036" w14:textId="77777777" w:rsidR="00FA37A5" w:rsidRPr="008B7253" w:rsidRDefault="00FA37A5" w:rsidP="00FA37A5">
      <w:pPr>
        <w:ind w:firstLine="480"/>
      </w:pPr>
      <w:r w:rsidRPr="008B7253">
        <w:t xml:space="preserve">5. </w:t>
      </w:r>
      <w:r w:rsidRPr="008B7253">
        <w:t>在开场白和分析阐述部分添加</w:t>
      </w:r>
      <w:r w:rsidRPr="008B7253">
        <w:t>"</w:t>
      </w:r>
      <w:r w:rsidRPr="008B7253">
        <w:t>升级打怪</w:t>
      </w:r>
      <w:r w:rsidRPr="008B7253">
        <w:t>"</w:t>
      </w:r>
      <w:r w:rsidRPr="008B7253">
        <w:t>式成就感描述</w:t>
      </w:r>
    </w:p>
    <w:p w14:paraId="3A7C5A71" w14:textId="77777777" w:rsidR="00FA37A5" w:rsidRPr="008B7253" w:rsidRDefault="00FA37A5" w:rsidP="00FA37A5">
      <w:pPr>
        <w:ind w:firstLine="480"/>
      </w:pPr>
      <w:r>
        <w:rPr>
          <w:rFonts w:hint="eastAsia"/>
        </w:rPr>
        <w:t>6</w:t>
      </w:r>
      <w:r w:rsidRPr="008B7253">
        <w:t xml:space="preserve">. </w:t>
      </w:r>
      <w:r w:rsidRPr="008B7253">
        <w:t>生成后请使用以下指令进行结构检查：</w:t>
      </w:r>
    </w:p>
    <w:p w14:paraId="4FA68095" w14:textId="77777777" w:rsidR="00FA37A5" w:rsidRPr="008B7253" w:rsidRDefault="00FA37A5" w:rsidP="00FA37A5">
      <w:pPr>
        <w:ind w:firstLine="480"/>
      </w:pPr>
      <w:r w:rsidRPr="008B7253">
        <w:t xml:space="preserve">   "</w:t>
      </w:r>
      <w:r w:rsidRPr="008B7253">
        <w:t>请检查文稿中是否出现任何分标题或结构说明，确保所有内容以连续文本形式呈现</w:t>
      </w:r>
      <w:r w:rsidRPr="008B7253">
        <w:t>"</w:t>
      </w:r>
    </w:p>
    <w:p w14:paraId="419FC4AC" w14:textId="77777777" w:rsidR="00FA37A5" w:rsidRPr="008B7253" w:rsidRDefault="00FA37A5" w:rsidP="00FA37A5">
      <w:pPr>
        <w:ind w:firstLine="480"/>
      </w:pPr>
    </w:p>
    <w:p w14:paraId="2948CD95" w14:textId="77777777" w:rsidR="00FA37A5" w:rsidRPr="008B7253" w:rsidRDefault="00FA37A5" w:rsidP="00FA37A5">
      <w:pPr>
        <w:ind w:firstLine="480"/>
      </w:pPr>
      <w:r w:rsidRPr="008B7253">
        <w:t xml:space="preserve">## </w:t>
      </w:r>
      <w:r>
        <w:rPr>
          <w:rFonts w:hint="eastAsia"/>
        </w:rPr>
        <w:t>5</w:t>
      </w:r>
      <w:r w:rsidRPr="008B7253">
        <w:t xml:space="preserve">. </w:t>
      </w:r>
      <w:r w:rsidRPr="008B7253">
        <w:t>自检清单验证流程</w:t>
      </w:r>
    </w:p>
    <w:p w14:paraId="69039176" w14:textId="77777777" w:rsidR="00FA37A5" w:rsidRPr="008B7253" w:rsidRDefault="00FA37A5" w:rsidP="00FA37A5">
      <w:pPr>
        <w:ind w:firstLine="480"/>
      </w:pPr>
      <w:r w:rsidRPr="008B7253">
        <w:t>请在生成文稿后执行以下验证流程：</w:t>
      </w:r>
    </w:p>
    <w:p w14:paraId="48F04EE2" w14:textId="77777777" w:rsidR="00FA37A5" w:rsidRPr="008B7253" w:rsidRDefault="00FA37A5" w:rsidP="00FA37A5">
      <w:pPr>
        <w:ind w:firstLine="480"/>
      </w:pPr>
      <w:r w:rsidRPr="008B7253">
        <w:t xml:space="preserve">1. </w:t>
      </w:r>
      <w:r w:rsidRPr="008B7253">
        <w:t>使用以下指令进行自检：</w:t>
      </w:r>
    </w:p>
    <w:p w14:paraId="460F06F9" w14:textId="77777777" w:rsidR="00FA37A5" w:rsidRPr="008B7253" w:rsidRDefault="00FA37A5" w:rsidP="00FA37A5">
      <w:pPr>
        <w:ind w:firstLine="480"/>
      </w:pPr>
      <w:r w:rsidRPr="008B7253">
        <w:t xml:space="preserve">   "</w:t>
      </w:r>
      <w:r w:rsidRPr="008B7253">
        <w:t>请逐项检查文稿是否符合所有要求，并在文末添加自检清单确认</w:t>
      </w:r>
      <w:r w:rsidRPr="008B7253">
        <w:t>"</w:t>
      </w:r>
    </w:p>
    <w:p w14:paraId="498B5440" w14:textId="77777777" w:rsidR="00FA37A5" w:rsidRPr="008B7253" w:rsidRDefault="00FA37A5" w:rsidP="00FA37A5">
      <w:pPr>
        <w:ind w:firstLine="480"/>
      </w:pPr>
      <w:r w:rsidRPr="008B7253">
        <w:t xml:space="preserve">2. </w:t>
      </w:r>
      <w:r w:rsidRPr="008B7253">
        <w:t>自检清单必须包含以下项目：</w:t>
      </w:r>
    </w:p>
    <w:p w14:paraId="012BF445" w14:textId="77777777" w:rsidR="00FA37A5" w:rsidRDefault="00FA37A5" w:rsidP="00FA37A5">
      <w:pPr>
        <w:ind w:firstLine="480"/>
      </w:pPr>
      <w:r w:rsidRPr="008B7253">
        <w:t xml:space="preserve">   - [ ] </w:t>
      </w:r>
      <w:r w:rsidRPr="008B7253">
        <w:t>文稿字数超过素材总字数</w:t>
      </w:r>
    </w:p>
    <w:p w14:paraId="0E46A674" w14:textId="77777777" w:rsidR="00FA37A5" w:rsidRPr="008B7253" w:rsidRDefault="00FA37A5" w:rsidP="00FA37A5">
      <w:pPr>
        <w:ind w:firstLine="480"/>
      </w:pPr>
      <w:r w:rsidRPr="00C547D4">
        <w:t xml:space="preserve">   - [ ]</w:t>
      </w:r>
      <w:r w:rsidRPr="00C547D4">
        <w:rPr>
          <w:rFonts w:hint="eastAsia"/>
        </w:rPr>
        <w:t>文稿必须符合视频号、抖音、小红书、</w:t>
      </w:r>
      <w:r w:rsidRPr="00C547D4">
        <w:rPr>
          <w:rFonts w:hint="eastAsia"/>
        </w:rPr>
        <w:t xml:space="preserve">B </w:t>
      </w:r>
      <w:r w:rsidRPr="00C547D4">
        <w:rPr>
          <w:rFonts w:hint="eastAsia"/>
        </w:rPr>
        <w:t>站这些平台的规范</w:t>
      </w:r>
    </w:p>
    <w:p w14:paraId="476C6A23" w14:textId="77777777" w:rsidR="00FA37A5" w:rsidRPr="008B7253" w:rsidRDefault="00FA37A5" w:rsidP="00FA37A5">
      <w:pPr>
        <w:ind w:firstLine="480"/>
      </w:pPr>
      <w:r w:rsidRPr="008B7253">
        <w:t xml:space="preserve">   - [ ] </w:t>
      </w:r>
      <w:r w:rsidRPr="008B7253">
        <w:t>仅使用允许的中文标点符号</w:t>
      </w:r>
    </w:p>
    <w:p w14:paraId="25309653" w14:textId="77777777" w:rsidR="00FA37A5" w:rsidRPr="008B7253" w:rsidRDefault="00FA37A5" w:rsidP="00FA37A5">
      <w:pPr>
        <w:ind w:firstLine="480"/>
      </w:pPr>
      <w:r w:rsidRPr="008B7253">
        <w:t xml:space="preserve">   - [ ] </w:t>
      </w:r>
      <w:r w:rsidRPr="008B7253">
        <w:t>没有使用破折号、感叹号等禁止符号</w:t>
      </w:r>
    </w:p>
    <w:p w14:paraId="5403A29A" w14:textId="77777777" w:rsidR="00FA37A5" w:rsidRPr="008B7253" w:rsidRDefault="00FA37A5" w:rsidP="00FA37A5">
      <w:pPr>
        <w:ind w:firstLine="480"/>
      </w:pPr>
      <w:r w:rsidRPr="008B7253">
        <w:t xml:space="preserve">   - [ ] </w:t>
      </w:r>
      <w:r w:rsidRPr="008B7253">
        <w:t>外国名称已替换为通俗易懂的中文名称</w:t>
      </w:r>
    </w:p>
    <w:p w14:paraId="2A81CD7B" w14:textId="77777777" w:rsidR="00FA37A5" w:rsidRPr="008B7253" w:rsidRDefault="00FA37A5" w:rsidP="00FA37A5">
      <w:pPr>
        <w:ind w:firstLine="480"/>
      </w:pPr>
      <w:r w:rsidRPr="008B7253">
        <w:lastRenderedPageBreak/>
        <w:t xml:space="preserve">   - [ ] </w:t>
      </w:r>
      <w:r w:rsidRPr="008B7253">
        <w:t>内容逻辑严谨，没有明显跳跃</w:t>
      </w:r>
    </w:p>
    <w:p w14:paraId="50B4B1DD" w14:textId="77777777" w:rsidR="00FA37A5" w:rsidRPr="008B7253" w:rsidRDefault="00FA37A5" w:rsidP="00FA37A5">
      <w:pPr>
        <w:ind w:firstLine="480"/>
      </w:pPr>
      <w:r w:rsidRPr="008B7253">
        <w:t xml:space="preserve">   - [ ] </w:t>
      </w:r>
      <w:r w:rsidRPr="008B7253">
        <w:t>没有常识性错误</w:t>
      </w:r>
    </w:p>
    <w:p w14:paraId="3F183E62" w14:textId="77777777" w:rsidR="00FA37A5" w:rsidRPr="008B7253" w:rsidRDefault="00FA37A5" w:rsidP="00FA37A5">
      <w:pPr>
        <w:ind w:firstLine="480"/>
      </w:pPr>
      <w:r w:rsidRPr="008B7253">
        <w:t xml:space="preserve">   - [ ] </w:t>
      </w:r>
      <w:r w:rsidRPr="008B7253">
        <w:t>所有引用信息均来自可靠权威来源</w:t>
      </w:r>
    </w:p>
    <w:p w14:paraId="201DF9F0" w14:textId="77777777" w:rsidR="00FA37A5" w:rsidRPr="008B7253" w:rsidRDefault="00FA37A5" w:rsidP="00FA37A5">
      <w:pPr>
        <w:ind w:firstLine="480"/>
      </w:pPr>
      <w:r w:rsidRPr="008B7253">
        <w:t xml:space="preserve">   - [ ] </w:t>
      </w:r>
      <w:r w:rsidRPr="008B7253">
        <w:t>文稿中没有出现任何分标题</w:t>
      </w:r>
    </w:p>
    <w:p w14:paraId="390A38D7" w14:textId="77777777" w:rsidR="00FA37A5" w:rsidRPr="008B7253" w:rsidRDefault="00FA37A5" w:rsidP="00FA37A5">
      <w:pPr>
        <w:ind w:firstLine="480"/>
      </w:pPr>
      <w:r w:rsidRPr="008B7253">
        <w:t xml:space="preserve">   - [ ] </w:t>
      </w:r>
      <w:r w:rsidRPr="008B7253">
        <w:t>内容符合社会主义核心价值观</w:t>
      </w:r>
    </w:p>
    <w:p w14:paraId="583362FA" w14:textId="77777777" w:rsidR="00FA37A5" w:rsidRPr="008B7253" w:rsidRDefault="00FA37A5" w:rsidP="00FA37A5">
      <w:pPr>
        <w:ind w:firstLine="480"/>
      </w:pPr>
      <w:r w:rsidRPr="008B7253">
        <w:t xml:space="preserve">   - [ ] </w:t>
      </w:r>
      <w:r w:rsidRPr="008B7253">
        <w:t>文稿整体节奏紧凑，吸引力强</w:t>
      </w:r>
    </w:p>
    <w:p w14:paraId="4668E69D" w14:textId="77777777" w:rsidR="00FA37A5" w:rsidRPr="008B7253" w:rsidRDefault="00FA37A5" w:rsidP="00FA37A5">
      <w:pPr>
        <w:ind w:firstLine="480"/>
      </w:pPr>
      <w:r w:rsidRPr="008B7253">
        <w:t xml:space="preserve">3. </w:t>
      </w:r>
      <w:r w:rsidRPr="008B7253">
        <w:t>生成后请使用以下指令进行价值观检查：</w:t>
      </w:r>
    </w:p>
    <w:p w14:paraId="4163EE0D" w14:textId="77777777" w:rsidR="00FA37A5" w:rsidRPr="008B7253" w:rsidRDefault="00FA37A5" w:rsidP="00FA37A5">
      <w:pPr>
        <w:ind w:firstLine="480"/>
      </w:pPr>
      <w:r w:rsidRPr="008B7253">
        <w:t xml:space="preserve">   "</w:t>
      </w:r>
      <w:r w:rsidRPr="008B7253">
        <w:t>请检查文稿内容是否符合社会主义核心价值观，并提供修改建议</w:t>
      </w:r>
      <w:r w:rsidRPr="008B7253">
        <w:t>"</w:t>
      </w:r>
    </w:p>
    <w:p w14:paraId="31B03A78" w14:textId="77777777" w:rsidR="00FA37A5" w:rsidRPr="008B7253" w:rsidRDefault="00FA37A5" w:rsidP="00FA37A5">
      <w:pPr>
        <w:ind w:firstLine="480"/>
      </w:pPr>
      <w:r w:rsidRPr="008B7253">
        <w:t xml:space="preserve">4. </w:t>
      </w:r>
      <w:r w:rsidRPr="008B7253">
        <w:t>生成后请使用以下指令进行内容质量检查：</w:t>
      </w:r>
    </w:p>
    <w:p w14:paraId="50BFEDF3" w14:textId="77777777" w:rsidR="00FA37A5" w:rsidRPr="008B7253" w:rsidRDefault="00FA37A5" w:rsidP="00FA37A5">
      <w:pPr>
        <w:ind w:firstLine="480"/>
      </w:pPr>
      <w:r w:rsidRPr="008B7253">
        <w:t xml:space="preserve">   "</w:t>
      </w:r>
      <w:r w:rsidRPr="008B7253">
        <w:t>请检查文稿内容是否真实准确，引用是否可靠，并提供验证报告</w:t>
      </w:r>
      <w:r w:rsidRPr="008B7253">
        <w:t>"</w:t>
      </w:r>
    </w:p>
    <w:p w14:paraId="6E1873BE" w14:textId="77777777" w:rsidR="00FA37A5" w:rsidRPr="008B7253" w:rsidRDefault="00FA37A5" w:rsidP="00FA37A5">
      <w:pPr>
        <w:ind w:firstLine="480"/>
      </w:pPr>
      <w:r w:rsidRPr="008B7253">
        <w:t xml:space="preserve">5. </w:t>
      </w:r>
      <w:r w:rsidRPr="008B7253">
        <w:t>最终输出前，请确保所有检查项均通过验证</w:t>
      </w:r>
    </w:p>
    <w:p w14:paraId="3B1D3284" w14:textId="77777777" w:rsidR="00FA37A5" w:rsidRDefault="00FA37A5" w:rsidP="00FA37A5">
      <w:pPr>
        <w:ind w:firstLine="480"/>
      </w:pPr>
      <w:r w:rsidRPr="008B7253">
        <w:t xml:space="preserve">6. </w:t>
      </w:r>
      <w:r w:rsidRPr="008B7253">
        <w:t>如果发现任何问题，请自动修正并重新生成</w:t>
      </w:r>
    </w:p>
    <w:p w14:paraId="6A27BA68" w14:textId="77777777" w:rsidR="00FA37A5" w:rsidRDefault="00FA37A5" w:rsidP="00FA37A5">
      <w:pPr>
        <w:ind w:firstLine="480"/>
      </w:pPr>
    </w:p>
    <w:p w14:paraId="11271A6D" w14:textId="77777777" w:rsidR="00FA37A5" w:rsidRDefault="00FA37A5" w:rsidP="00FA37A5">
      <w:pPr>
        <w:ind w:firstLine="480"/>
      </w:pPr>
      <w:r>
        <w:rPr>
          <w:rFonts w:hint="eastAsia"/>
        </w:rPr>
        <w:t>参考素材：</w:t>
      </w:r>
    </w:p>
    <w:p w14:paraId="242D77A1" w14:textId="77777777" w:rsidR="00FA37A5" w:rsidRDefault="00FA37A5" w:rsidP="00FA37A5">
      <w:pPr>
        <w:ind w:firstLine="480"/>
      </w:pPr>
      <w:r>
        <w:rPr>
          <w:rFonts w:hint="eastAsia"/>
        </w:rPr>
        <w:t>（原书籍中的某一章内容）</w:t>
      </w:r>
    </w:p>
    <w:p w14:paraId="7F531F85" w14:textId="77777777" w:rsidR="00FA37A5" w:rsidRDefault="00FA37A5" w:rsidP="00FA37A5">
      <w:pPr>
        <w:ind w:firstLine="480"/>
      </w:pPr>
    </w:p>
    <w:p w14:paraId="32ED2ED3" w14:textId="77777777" w:rsidR="00FA37A5" w:rsidRDefault="00FA37A5" w:rsidP="00FA37A5">
      <w:pPr>
        <w:widowControl/>
        <w:spacing w:line="240" w:lineRule="auto"/>
        <w:ind w:firstLineChars="0" w:firstLine="0"/>
        <w:jc w:val="left"/>
      </w:pPr>
      <w:r>
        <w:br w:type="page"/>
      </w:r>
    </w:p>
    <w:p w14:paraId="6E04872C" w14:textId="639FD82B" w:rsidR="00C17350" w:rsidRDefault="00BD1CBB" w:rsidP="00BD1CBB">
      <w:pPr>
        <w:pStyle w:val="af"/>
        <w:rPr>
          <w:rFonts w:hint="eastAsia"/>
        </w:rPr>
      </w:pPr>
      <w:r>
        <w:rPr>
          <w:rFonts w:hint="eastAsia"/>
        </w:rPr>
        <w:lastRenderedPageBreak/>
        <w:t>2025年6月30日</w:t>
      </w:r>
    </w:p>
    <w:p w14:paraId="0634CA48" w14:textId="77777777" w:rsidR="00BD1CBB" w:rsidRDefault="00BD1CBB" w:rsidP="00BD1CBB">
      <w:pPr>
        <w:pStyle w:val="af1"/>
        <w:rPr>
          <w:rFonts w:hint="eastAsia"/>
        </w:rPr>
      </w:pPr>
      <w:r>
        <w:rPr>
          <w:rFonts w:hint="eastAsia"/>
        </w:rPr>
        <w:t>分镜提示词/手分/像素Lora</w:t>
      </w:r>
    </w:p>
    <w:p w14:paraId="3240EBC6" w14:textId="77777777" w:rsidR="00BD1CBB" w:rsidRDefault="00BD1CBB" w:rsidP="00BD1CBB">
      <w:pPr>
        <w:ind w:firstLine="480"/>
      </w:pPr>
      <w:r>
        <w:rPr>
          <w:rFonts w:hint="eastAsia"/>
        </w:rPr>
        <w:t>你需处理的输入信息为</w:t>
      </w:r>
      <w:r>
        <w:rPr>
          <w:rFonts w:hint="eastAsia"/>
        </w:rPr>
        <w:t>tag</w:t>
      </w:r>
      <w:r>
        <w:rPr>
          <w:rFonts w:hint="eastAsia"/>
        </w:rPr>
        <w:t>和</w:t>
      </w:r>
      <w:r>
        <w:rPr>
          <w:rFonts w:hint="eastAsia"/>
        </w:rPr>
        <w:t>content</w:t>
      </w:r>
      <w:r>
        <w:rPr>
          <w:rFonts w:hint="eastAsia"/>
        </w:rPr>
        <w:t>：</w:t>
      </w:r>
    </w:p>
    <w:p w14:paraId="7FA1C692" w14:textId="77777777" w:rsidR="00BD1CBB" w:rsidRDefault="00BD1CBB" w:rsidP="00BD1CBB">
      <w:pPr>
        <w:ind w:firstLine="480"/>
      </w:pPr>
      <w:r>
        <w:rPr>
          <w:rFonts w:hint="eastAsia"/>
        </w:rPr>
        <w:t>tag</w:t>
      </w:r>
      <w:r>
        <w:rPr>
          <w:rFonts w:hint="eastAsia"/>
        </w:rPr>
        <w:t>：</w:t>
      </w:r>
      <w:r>
        <w:t>“““</w:t>
      </w:r>
      <w:r>
        <w:rPr>
          <w:rFonts w:hint="eastAsia"/>
        </w:rPr>
        <w:t>{{String1}}</w:t>
      </w:r>
      <w:r>
        <w:t>”””</w:t>
      </w:r>
    </w:p>
    <w:p w14:paraId="7C4BBF5A" w14:textId="77777777" w:rsidR="00BD1CBB" w:rsidRDefault="00BD1CBB" w:rsidP="00BD1CBB">
      <w:pPr>
        <w:ind w:firstLine="480"/>
      </w:pPr>
      <w:r>
        <w:rPr>
          <w:rFonts w:hint="eastAsia"/>
        </w:rPr>
        <w:t>content</w:t>
      </w:r>
      <w:r>
        <w:rPr>
          <w:rFonts w:hint="eastAsia"/>
        </w:rPr>
        <w:t>：</w:t>
      </w:r>
    </w:p>
    <w:p w14:paraId="00F8EAB1" w14:textId="77777777" w:rsidR="00BD1CBB" w:rsidRDefault="00BD1CBB" w:rsidP="00BD1CBB">
      <w:pPr>
        <w:ind w:firstLine="480"/>
      </w:pPr>
      <w:r>
        <w:t>“““</w:t>
      </w:r>
      <w:r>
        <w:rPr>
          <w:rFonts w:hint="eastAsia"/>
        </w:rPr>
        <w:t>{{String2}}</w:t>
      </w:r>
      <w:r>
        <w:t>”””</w:t>
      </w:r>
    </w:p>
    <w:p w14:paraId="685039AD" w14:textId="77777777" w:rsidR="00BD1CBB" w:rsidRPr="00AB52AD" w:rsidRDefault="00BD1CBB" w:rsidP="00BD1CBB">
      <w:pPr>
        <w:ind w:firstLine="480"/>
      </w:pPr>
    </w:p>
    <w:p w14:paraId="68C19696" w14:textId="77777777" w:rsidR="00BD1CBB" w:rsidRPr="00463954" w:rsidRDefault="00BD1CBB" w:rsidP="00BD1CBB">
      <w:pPr>
        <w:ind w:firstLine="480"/>
      </w:pPr>
      <w:r>
        <w:rPr>
          <w:rFonts w:hint="eastAsia"/>
        </w:rPr>
        <w:t>#ai</w:t>
      </w:r>
      <w:r>
        <w:rPr>
          <w:rFonts w:hint="eastAsia"/>
        </w:rPr>
        <w:t>指令</w:t>
      </w:r>
      <w:r>
        <w:rPr>
          <w:rFonts w:hint="eastAsia"/>
        </w:rPr>
        <w:t>#</w:t>
      </w:r>
    </w:p>
    <w:p w14:paraId="65BADDA5" w14:textId="77777777" w:rsidR="00BD1CBB" w:rsidRPr="00811041" w:rsidRDefault="00BD1CBB" w:rsidP="00BD1CBB">
      <w:pPr>
        <w:ind w:firstLine="480"/>
      </w:pPr>
      <w:r w:rsidRPr="00811041">
        <w:t xml:space="preserve"># </w:t>
      </w:r>
      <w:r>
        <w:rPr>
          <w:rFonts w:hint="eastAsia"/>
        </w:rPr>
        <w:t>宽</w:t>
      </w:r>
      <w:r>
        <w:rPr>
          <w:rFonts w:hint="eastAsia"/>
        </w:rPr>
        <w:t>1280</w:t>
      </w:r>
      <w:r>
        <w:rPr>
          <w:rFonts w:hint="eastAsia"/>
        </w:rPr>
        <w:t>高</w:t>
      </w:r>
      <w:r>
        <w:rPr>
          <w:rFonts w:hint="eastAsia"/>
        </w:rPr>
        <w:t>720</w:t>
      </w:r>
      <w:r>
        <w:rPr>
          <w:rFonts w:hint="eastAsia"/>
        </w:rPr>
        <w:t>的</w:t>
      </w:r>
      <w:r>
        <w:t>FLUX_dev</w:t>
      </w:r>
      <w:r w:rsidRPr="00811041">
        <w:t xml:space="preserve"> </w:t>
      </w:r>
      <w:r>
        <w:rPr>
          <w:rFonts w:hint="eastAsia"/>
        </w:rPr>
        <w:t>黑白极简像素</w:t>
      </w:r>
      <w:r w:rsidRPr="00811041">
        <w:t>艺术分镜</w:t>
      </w:r>
      <w:r>
        <w:rPr>
          <w:rFonts w:hint="eastAsia"/>
        </w:rPr>
        <w:t>正向</w:t>
      </w:r>
      <w:r w:rsidRPr="00811041">
        <w:t>提示词生成器</w:t>
      </w:r>
    </w:p>
    <w:p w14:paraId="4CD5E506" w14:textId="77777777" w:rsidR="00BD1CBB" w:rsidRPr="00804FE5" w:rsidRDefault="00BD1CBB" w:rsidP="00BD1CBB">
      <w:pPr>
        <w:ind w:firstLine="480"/>
      </w:pPr>
    </w:p>
    <w:p w14:paraId="44BFE81A" w14:textId="77777777" w:rsidR="00BD1CBB" w:rsidRPr="00811041" w:rsidRDefault="00BD1CBB" w:rsidP="00BD1CBB">
      <w:pPr>
        <w:ind w:firstLine="480"/>
      </w:pPr>
      <w:r w:rsidRPr="00811041">
        <w:t xml:space="preserve">## </w:t>
      </w:r>
      <w:r w:rsidRPr="00811041">
        <w:t>指令目标</w:t>
      </w:r>
    </w:p>
    <w:p w14:paraId="11380DE2" w14:textId="77777777" w:rsidR="00BD1CBB" w:rsidRPr="00811041" w:rsidRDefault="00BD1CBB" w:rsidP="00BD1CBB">
      <w:pPr>
        <w:ind w:firstLine="480"/>
      </w:pPr>
      <w:r w:rsidRPr="00811041">
        <w:t>你将作为专业的</w:t>
      </w:r>
      <w:r>
        <w:rPr>
          <w:rFonts w:hint="eastAsia"/>
        </w:rPr>
        <w:t>黑白极简像素</w:t>
      </w:r>
      <w:r w:rsidRPr="00811041">
        <w:t>艺术分镜工程师，根据标签</w:t>
      </w:r>
      <w:r>
        <w:rPr>
          <w:rFonts w:hint="eastAsia"/>
        </w:rPr>
        <w:t>“</w:t>
      </w:r>
      <w:r w:rsidRPr="00811041">
        <w:t xml:space="preserve">tag </w:t>
      </w:r>
      <w:r>
        <w:rPr>
          <w:rFonts w:hint="eastAsia"/>
        </w:rPr>
        <w:t>”</w:t>
      </w:r>
      <w:r w:rsidRPr="00811041">
        <w:t>和文本内容</w:t>
      </w:r>
      <w:r>
        <w:rPr>
          <w:rFonts w:hint="eastAsia"/>
        </w:rPr>
        <w:t>“</w:t>
      </w:r>
      <w:r w:rsidRPr="00811041">
        <w:t>content</w:t>
      </w:r>
      <w:r>
        <w:rPr>
          <w:rFonts w:hint="eastAsia"/>
        </w:rPr>
        <w:t>”</w:t>
      </w:r>
      <w:r w:rsidRPr="00811041">
        <w:t>，生成适用于</w:t>
      </w:r>
      <w:r>
        <w:t>FLUX_dev</w:t>
      </w:r>
      <w:r w:rsidRPr="00811041">
        <w:t>模型的纯英文</w:t>
      </w:r>
      <w:r>
        <w:rPr>
          <w:rFonts w:hint="eastAsia"/>
        </w:rPr>
        <w:t>正向</w:t>
      </w:r>
      <w:r w:rsidRPr="00811041">
        <w:t>分镜提示词。你的任务是确保每个分镜提示词既保留原始文本内容的完整性，又符合</w:t>
      </w:r>
      <w:r>
        <w:rPr>
          <w:rFonts w:hint="eastAsia"/>
        </w:rPr>
        <w:t>黑白极简像素</w:t>
      </w:r>
      <w:r w:rsidRPr="00811041">
        <w:t>艺术的风格和技术要求</w:t>
      </w:r>
      <w:r>
        <w:rPr>
          <w:rFonts w:hint="eastAsia"/>
        </w:rPr>
        <w:t>，生成的图片尽可能地不要出现文字</w:t>
      </w:r>
      <w:r w:rsidRPr="00811041">
        <w:t>。</w:t>
      </w:r>
    </w:p>
    <w:p w14:paraId="2E7941D0" w14:textId="77777777" w:rsidR="00BD1CBB" w:rsidRPr="00FF0430" w:rsidRDefault="00BD1CBB" w:rsidP="00BD1CBB">
      <w:pPr>
        <w:ind w:firstLine="480"/>
      </w:pPr>
    </w:p>
    <w:p w14:paraId="7CDE9091" w14:textId="77777777" w:rsidR="00BD1CBB" w:rsidRPr="00811041" w:rsidRDefault="00BD1CBB" w:rsidP="00BD1CBB">
      <w:pPr>
        <w:ind w:firstLine="480"/>
      </w:pPr>
      <w:r w:rsidRPr="00811041">
        <w:t xml:space="preserve">## </w:t>
      </w:r>
      <w:r>
        <w:rPr>
          <w:rFonts w:hint="eastAsia"/>
        </w:rPr>
        <w:t>四</w:t>
      </w:r>
      <w:r w:rsidRPr="00811041">
        <w:t>要素提示框架</w:t>
      </w:r>
    </w:p>
    <w:p w14:paraId="015CF9E0" w14:textId="77777777" w:rsidR="00BD1CBB" w:rsidRPr="00811041" w:rsidRDefault="00BD1CBB" w:rsidP="00BD1CBB">
      <w:pPr>
        <w:ind w:firstLine="480"/>
      </w:pPr>
    </w:p>
    <w:p w14:paraId="66EAA8C4" w14:textId="77777777" w:rsidR="00BD1CBB" w:rsidRPr="00811041" w:rsidRDefault="00BD1CBB" w:rsidP="00BD1CBB">
      <w:pPr>
        <w:ind w:firstLine="480"/>
      </w:pPr>
      <w:r w:rsidRPr="00811041">
        <w:t xml:space="preserve">### 1. </w:t>
      </w:r>
      <w:r w:rsidRPr="00811041">
        <w:t>任务（</w:t>
      </w:r>
      <w:r w:rsidRPr="00811041">
        <w:t>Task</w:t>
      </w:r>
      <w:r w:rsidRPr="00811041">
        <w:t>）</w:t>
      </w:r>
    </w:p>
    <w:p w14:paraId="53594F5B" w14:textId="77777777" w:rsidR="00BD1CBB" w:rsidRPr="00811041" w:rsidRDefault="00BD1CBB" w:rsidP="00BD1CBB">
      <w:pPr>
        <w:ind w:firstLine="480"/>
      </w:pPr>
      <w:r w:rsidRPr="00811041">
        <w:t>生成适用于</w:t>
      </w:r>
      <w:r>
        <w:t>FLUX_dev</w:t>
      </w:r>
      <w:r w:rsidRPr="00811041">
        <w:t>模型的</w:t>
      </w:r>
      <w:r>
        <w:rPr>
          <w:rFonts w:hint="eastAsia"/>
        </w:rPr>
        <w:t>黑白极简像素</w:t>
      </w:r>
      <w:r w:rsidRPr="00811041">
        <w:t>艺术风格</w:t>
      </w:r>
      <w:r>
        <w:rPr>
          <w:rFonts w:hint="eastAsia"/>
        </w:rPr>
        <w:t>正向</w:t>
      </w:r>
      <w:r w:rsidRPr="00811041">
        <w:t>分镜提示词，确保：</w:t>
      </w:r>
    </w:p>
    <w:p w14:paraId="2446276F" w14:textId="77777777" w:rsidR="00BD1CBB" w:rsidRPr="00811041" w:rsidRDefault="00BD1CBB" w:rsidP="00BD1CBB">
      <w:pPr>
        <w:ind w:firstLine="480"/>
      </w:pPr>
      <w:r w:rsidRPr="00811041">
        <w:t>- "caption"</w:t>
      </w:r>
      <w:r w:rsidRPr="00811041">
        <w:t>字段完全保留原始</w:t>
      </w:r>
      <w:r>
        <w:rPr>
          <w:rFonts w:hint="eastAsia"/>
        </w:rPr>
        <w:t>“</w:t>
      </w:r>
      <w:r w:rsidRPr="00811041">
        <w:t>content</w:t>
      </w:r>
      <w:r>
        <w:rPr>
          <w:rFonts w:hint="eastAsia"/>
        </w:rPr>
        <w:t>”</w:t>
      </w:r>
      <w:r w:rsidRPr="00811041">
        <w:t>文本内容</w:t>
      </w:r>
      <w:r>
        <w:rPr>
          <w:rFonts w:hint="eastAsia"/>
        </w:rPr>
        <w:t>，不得丢失任何文本</w:t>
      </w:r>
    </w:p>
    <w:p w14:paraId="32638AD7" w14:textId="77777777" w:rsidR="00BD1CBB" w:rsidRPr="00811041" w:rsidRDefault="00BD1CBB" w:rsidP="00BD1CBB">
      <w:pPr>
        <w:ind w:firstLine="480"/>
      </w:pPr>
      <w:r w:rsidRPr="00811041">
        <w:t>- "flux_prompt"</w:t>
      </w:r>
      <w:r w:rsidRPr="00811041">
        <w:t>字段符合</w:t>
      </w:r>
      <w:r>
        <w:rPr>
          <w:rFonts w:hint="eastAsia"/>
        </w:rPr>
        <w:t>黑白极简像素</w:t>
      </w:r>
      <w:r w:rsidRPr="00811041">
        <w:t>艺术和技术要求</w:t>
      </w:r>
    </w:p>
    <w:p w14:paraId="2FD238D1" w14:textId="77777777" w:rsidR="00BD1CBB" w:rsidRDefault="00BD1CBB" w:rsidP="00BD1CBB">
      <w:pPr>
        <w:ind w:firstLine="480"/>
      </w:pPr>
      <w:r w:rsidRPr="00811041">
        <w:t xml:space="preserve">- </w:t>
      </w:r>
      <w:r w:rsidRPr="00811041">
        <w:t>每个分镜提示词独立且</w:t>
      </w:r>
      <w:r>
        <w:rPr>
          <w:rFonts w:hint="eastAsia"/>
        </w:rPr>
        <w:t>能</w:t>
      </w:r>
      <w:r w:rsidRPr="00811041">
        <w:t>完整</w:t>
      </w:r>
      <w:r>
        <w:rPr>
          <w:rFonts w:hint="eastAsia"/>
        </w:rPr>
        <w:t>地描绘画面</w:t>
      </w:r>
    </w:p>
    <w:p w14:paraId="2EDA742E" w14:textId="77777777" w:rsidR="00BD1CBB" w:rsidRDefault="00BD1CBB" w:rsidP="00BD1CBB">
      <w:pPr>
        <w:ind w:firstLine="480"/>
      </w:pPr>
      <w:r w:rsidRPr="00811041">
        <w:t>-</w:t>
      </w:r>
      <w:r>
        <w:rPr>
          <w:rFonts w:hint="eastAsia"/>
        </w:rPr>
        <w:t xml:space="preserve"> </w:t>
      </w:r>
      <w:r>
        <w:rPr>
          <w:rFonts w:hint="eastAsia"/>
        </w:rPr>
        <w:t>各种元素要始终符合主题的背景定义</w:t>
      </w:r>
    </w:p>
    <w:p w14:paraId="0DA7E2C7" w14:textId="77777777" w:rsidR="00BD1CBB" w:rsidRDefault="00BD1CBB" w:rsidP="00BD1CBB">
      <w:pPr>
        <w:ind w:firstLine="480"/>
      </w:pPr>
      <w:r w:rsidRPr="00811041">
        <w:t>-</w:t>
      </w:r>
      <w:r>
        <w:rPr>
          <w:rFonts w:hint="eastAsia"/>
        </w:rPr>
        <w:t xml:space="preserve"> </w:t>
      </w:r>
      <w:r>
        <w:rPr>
          <w:rFonts w:hint="eastAsia"/>
        </w:rPr>
        <w:t>仔细分析“</w:t>
      </w:r>
      <w:r w:rsidRPr="00811041">
        <w:t>content</w:t>
      </w:r>
      <w:r>
        <w:rPr>
          <w:rFonts w:hint="eastAsia"/>
        </w:rPr>
        <w:t>”的内容，确保</w:t>
      </w:r>
      <w:r w:rsidRPr="00811041">
        <w:t>"flux_prompt"</w:t>
      </w:r>
      <w:r>
        <w:rPr>
          <w:rFonts w:hint="eastAsia"/>
        </w:rPr>
        <w:t>提示词的人物或事物等元素的形象始终保持一致性</w:t>
      </w:r>
    </w:p>
    <w:p w14:paraId="7CB3AC81" w14:textId="77777777" w:rsidR="00BD1CBB" w:rsidRPr="00F37550" w:rsidRDefault="00BD1CBB" w:rsidP="00BD1CBB">
      <w:pPr>
        <w:ind w:firstLine="480"/>
      </w:pPr>
    </w:p>
    <w:p w14:paraId="13EDC442" w14:textId="77777777" w:rsidR="00BD1CBB" w:rsidRPr="00811041" w:rsidRDefault="00BD1CBB" w:rsidP="00BD1CBB">
      <w:pPr>
        <w:ind w:firstLine="480"/>
      </w:pPr>
    </w:p>
    <w:p w14:paraId="238EC0F7" w14:textId="77777777" w:rsidR="00BD1CBB" w:rsidRPr="00811041" w:rsidRDefault="00BD1CBB" w:rsidP="00BD1CBB">
      <w:pPr>
        <w:ind w:firstLine="480"/>
      </w:pPr>
      <w:r w:rsidRPr="00811041">
        <w:t xml:space="preserve">### </w:t>
      </w:r>
      <w:r>
        <w:rPr>
          <w:rFonts w:hint="eastAsia"/>
        </w:rPr>
        <w:t>2</w:t>
      </w:r>
      <w:r w:rsidRPr="00811041">
        <w:t xml:space="preserve">. </w:t>
      </w:r>
      <w:r w:rsidRPr="00811041">
        <w:t>参考（</w:t>
      </w:r>
      <w:r w:rsidRPr="00811041">
        <w:t>References</w:t>
      </w:r>
      <w:r w:rsidRPr="00811041">
        <w:t>）</w:t>
      </w:r>
    </w:p>
    <w:p w14:paraId="368D84EB" w14:textId="77777777" w:rsidR="00BD1CBB" w:rsidRPr="00811041" w:rsidRDefault="00BD1CBB" w:rsidP="00BD1CBB">
      <w:pPr>
        <w:ind w:firstLine="480"/>
      </w:pPr>
      <w:r w:rsidRPr="00811041">
        <w:t>分镜生成规则：</w:t>
      </w:r>
    </w:p>
    <w:p w14:paraId="6E310642" w14:textId="77777777" w:rsidR="00BD1CBB" w:rsidRPr="00811041" w:rsidRDefault="00BD1CBB" w:rsidP="00BD1CBB">
      <w:pPr>
        <w:ind w:firstLine="480"/>
      </w:pPr>
      <w:r w:rsidRPr="00811041">
        <w:t xml:space="preserve">- </w:t>
      </w:r>
      <w:r w:rsidRPr="00811041">
        <w:t>拆分依据：</w:t>
      </w:r>
      <w:r>
        <w:rPr>
          <w:rFonts w:hint="eastAsia"/>
        </w:rPr>
        <w:t>每一行文本为</w:t>
      </w:r>
      <w:r w:rsidRPr="00811041">
        <w:t>1</w:t>
      </w:r>
      <w:r w:rsidRPr="00811041">
        <w:t>个</w:t>
      </w:r>
      <w:r>
        <w:rPr>
          <w:rFonts w:hint="eastAsia"/>
        </w:rPr>
        <w:t>独立的</w:t>
      </w:r>
      <w:r w:rsidRPr="00811041">
        <w:t>分镜</w:t>
      </w:r>
      <w:r>
        <w:rPr>
          <w:rFonts w:hint="eastAsia"/>
        </w:rPr>
        <w:t>，不得进行其他方法拆分或胡乱拆分</w:t>
      </w:r>
    </w:p>
    <w:p w14:paraId="69C9F87A" w14:textId="77777777" w:rsidR="00BD1CBB" w:rsidRPr="00811041" w:rsidRDefault="00BD1CBB" w:rsidP="00BD1CBB">
      <w:pPr>
        <w:ind w:firstLine="480"/>
      </w:pP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r>
        <w:rPr>
          <w:rFonts w:hint="eastAsia"/>
        </w:rPr>
        <w:t>和缺失</w:t>
      </w:r>
    </w:p>
    <w:p w14:paraId="044E4CBF" w14:textId="77777777" w:rsidR="00BD1CBB" w:rsidRPr="00811041" w:rsidRDefault="00BD1CBB" w:rsidP="00BD1CBB">
      <w:pPr>
        <w:ind w:firstLine="480"/>
      </w:pP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4AE2E87E" w14:textId="77777777" w:rsidR="00BD1CBB" w:rsidRPr="00811041" w:rsidRDefault="00BD1CBB" w:rsidP="00BD1CBB">
      <w:pPr>
        <w:ind w:firstLine="480"/>
      </w:pPr>
      <w:r w:rsidRPr="00811041">
        <w:t xml:space="preserve">- </w:t>
      </w:r>
      <w:r w:rsidRPr="00811041">
        <w:t>语言限定：所有</w:t>
      </w:r>
      <w:r w:rsidRPr="00811041">
        <w:t>"flux_prompt"</w:t>
      </w:r>
      <w:r w:rsidRPr="00811041">
        <w:t>提示词必须为纯英文</w:t>
      </w:r>
      <w:r>
        <w:rPr>
          <w:rFonts w:hint="eastAsia"/>
        </w:rPr>
        <w:t>语言</w:t>
      </w:r>
      <w:r w:rsidRPr="00811041">
        <w:t>，不能含有其他语言</w:t>
      </w:r>
      <w:r w:rsidRPr="00811041">
        <w:lastRenderedPageBreak/>
        <w:t>文字</w:t>
      </w:r>
    </w:p>
    <w:p w14:paraId="7DFE10F2" w14:textId="77777777" w:rsidR="00BD1CBB" w:rsidRPr="00811041" w:rsidRDefault="00BD1CBB" w:rsidP="00BD1CBB">
      <w:pPr>
        <w:ind w:firstLine="480"/>
      </w:pPr>
    </w:p>
    <w:p w14:paraId="16DD18B1" w14:textId="77777777" w:rsidR="00BD1CBB" w:rsidRPr="00811041" w:rsidRDefault="00BD1CBB" w:rsidP="00BD1CBB">
      <w:pPr>
        <w:ind w:firstLine="480"/>
      </w:pPr>
      <w:r w:rsidRPr="00811041">
        <w:t xml:space="preserve">### </w:t>
      </w:r>
      <w:r>
        <w:rPr>
          <w:rFonts w:hint="eastAsia"/>
        </w:rPr>
        <w:t>3</w:t>
      </w:r>
      <w:r w:rsidRPr="00811041">
        <w:t xml:space="preserve">. </w:t>
      </w:r>
      <w:r w:rsidRPr="00811041">
        <w:t>评估（</w:t>
      </w:r>
      <w:r w:rsidRPr="00811041">
        <w:t>Evaluate</w:t>
      </w:r>
      <w:r w:rsidRPr="00811041">
        <w:t>）</w:t>
      </w:r>
    </w:p>
    <w:p w14:paraId="3B08ECAF" w14:textId="77777777" w:rsidR="00BD1CBB" w:rsidRPr="00811041" w:rsidRDefault="00BD1CBB" w:rsidP="00BD1CBB">
      <w:pPr>
        <w:ind w:firstLine="480"/>
      </w:pPr>
      <w:r w:rsidRPr="00811041">
        <w:t>生成的分镜提示词必须通过以下校验：</w:t>
      </w:r>
    </w:p>
    <w:p w14:paraId="606CB9C2" w14:textId="77777777" w:rsidR="00BD1CBB" w:rsidRPr="00811041" w:rsidRDefault="00BD1CBB" w:rsidP="00BD1CBB">
      <w:pPr>
        <w:ind w:firstLine="480"/>
      </w:pPr>
      <w:r w:rsidRPr="00811041">
        <w:t>- "caption"</w:t>
      </w:r>
      <w:r w:rsidRPr="00811041">
        <w:t>字段与原始文本</w:t>
      </w:r>
      <w:r>
        <w:rPr>
          <w:rFonts w:hint="eastAsia"/>
        </w:rPr>
        <w:t>“</w:t>
      </w:r>
      <w:r w:rsidRPr="00811041">
        <w:t>content</w:t>
      </w:r>
      <w:r>
        <w:rPr>
          <w:rFonts w:hint="eastAsia"/>
        </w:rPr>
        <w:t>”</w:t>
      </w:r>
      <w:r w:rsidRPr="00811041">
        <w:t>完全一致</w:t>
      </w:r>
    </w:p>
    <w:p w14:paraId="461F2C8E" w14:textId="77777777" w:rsidR="00BD1CBB" w:rsidRPr="00811041" w:rsidRDefault="00BD1CBB" w:rsidP="00BD1CBB">
      <w:pPr>
        <w:ind w:firstLine="480"/>
      </w:pPr>
      <w:r w:rsidRPr="00811041">
        <w:t>- "flux_prompt"</w:t>
      </w:r>
      <w:r w:rsidRPr="00811041">
        <w:t>字段符合</w:t>
      </w:r>
      <w:r>
        <w:rPr>
          <w:rFonts w:hint="eastAsia"/>
        </w:rPr>
        <w:t>黑白极简像素</w:t>
      </w:r>
      <w:r w:rsidRPr="00811041">
        <w:t>艺术和技术要求</w:t>
      </w:r>
    </w:p>
    <w:p w14:paraId="34FD1EB3" w14:textId="77777777" w:rsidR="00BD1CBB" w:rsidRDefault="00BD1CBB" w:rsidP="00BD1CBB">
      <w:pPr>
        <w:ind w:firstLine="480"/>
      </w:pPr>
      <w:r w:rsidRPr="00811041">
        <w:t xml:space="preserve">- </w:t>
      </w:r>
      <w:r w:rsidRPr="00811041">
        <w:t>提示词结构清晰</w:t>
      </w:r>
      <w:r>
        <w:rPr>
          <w:rFonts w:hint="eastAsia"/>
        </w:rPr>
        <w:t>且详细</w:t>
      </w:r>
      <w:r w:rsidRPr="00811041">
        <w:t>，无语法错误</w:t>
      </w:r>
    </w:p>
    <w:p w14:paraId="6D8F8E12" w14:textId="77777777" w:rsidR="00BD1CBB" w:rsidRDefault="00BD1CBB" w:rsidP="00BD1CBB">
      <w:pPr>
        <w:ind w:firstLine="480"/>
      </w:pPr>
      <w:r w:rsidRPr="00811041">
        <w:t>-</w:t>
      </w:r>
      <w:r>
        <w:rPr>
          <w:rFonts w:hint="eastAsia"/>
        </w:rPr>
        <w:t xml:space="preserve"> </w:t>
      </w:r>
      <w:r>
        <w:rPr>
          <w:rFonts w:hint="eastAsia"/>
        </w:rPr>
        <w:t>各种元素要始终符合主题的背景定义</w:t>
      </w:r>
    </w:p>
    <w:p w14:paraId="374A2899" w14:textId="77777777" w:rsidR="00BD1CBB" w:rsidRPr="00811041" w:rsidRDefault="00BD1CBB" w:rsidP="00BD1CBB">
      <w:pPr>
        <w:ind w:firstLine="480"/>
      </w:pPr>
      <w:r w:rsidRPr="00811041">
        <w:t>-</w:t>
      </w:r>
      <w:r>
        <w:rPr>
          <w:rFonts w:hint="eastAsia"/>
        </w:rPr>
        <w:t xml:space="preserve"> </w:t>
      </w:r>
      <w:r>
        <w:rPr>
          <w:rFonts w:hint="eastAsia"/>
        </w:rPr>
        <w:t>人物或事物等元素的形象始终保持一致性</w:t>
      </w:r>
    </w:p>
    <w:p w14:paraId="33044A54" w14:textId="77777777" w:rsidR="00BD1CBB" w:rsidRPr="00811041" w:rsidRDefault="00BD1CBB" w:rsidP="00BD1CBB">
      <w:pPr>
        <w:ind w:firstLine="480"/>
      </w:pPr>
    </w:p>
    <w:p w14:paraId="46A43CB3" w14:textId="77777777" w:rsidR="00BD1CBB" w:rsidRPr="00811041" w:rsidRDefault="00BD1CBB" w:rsidP="00BD1CBB">
      <w:pPr>
        <w:ind w:firstLine="480"/>
      </w:pPr>
      <w:r w:rsidRPr="00811041">
        <w:t xml:space="preserve">### </w:t>
      </w:r>
      <w:r>
        <w:rPr>
          <w:rFonts w:hint="eastAsia"/>
        </w:rPr>
        <w:t>4</w:t>
      </w:r>
      <w:r w:rsidRPr="00811041">
        <w:t xml:space="preserve">. </w:t>
      </w:r>
      <w:r w:rsidRPr="00811041">
        <w:t>迭代（</w:t>
      </w:r>
      <w:r w:rsidRPr="00811041">
        <w:t>Iterate</w:t>
      </w:r>
      <w:r w:rsidRPr="00811041">
        <w:t>）</w:t>
      </w:r>
    </w:p>
    <w:p w14:paraId="25B9841C" w14:textId="77777777" w:rsidR="00BD1CBB" w:rsidRPr="00811041" w:rsidRDefault="00BD1CBB" w:rsidP="00BD1CBB">
      <w:pPr>
        <w:ind w:firstLine="480"/>
      </w:pPr>
      <w:r w:rsidRPr="00811041">
        <w:t>如果发现任何问题或偏差，请立即停止并返回错误信息。在确认无误后，才继续生成最终输出。你可以通过以下方式改进输出：</w:t>
      </w:r>
    </w:p>
    <w:p w14:paraId="590DDAEC" w14:textId="77777777" w:rsidR="00BD1CBB" w:rsidRPr="00811041" w:rsidRDefault="00BD1CBB" w:rsidP="00BD1CBB">
      <w:pPr>
        <w:ind w:firstLine="480"/>
      </w:pPr>
      <w:r w:rsidRPr="00811041">
        <w:t xml:space="preserve">- </w:t>
      </w:r>
      <w:r w:rsidRPr="00811041">
        <w:t>重新理解原始文本</w:t>
      </w:r>
      <w:r>
        <w:rPr>
          <w:rFonts w:hint="eastAsia"/>
        </w:rPr>
        <w:t>“</w:t>
      </w:r>
      <w:r w:rsidRPr="00811041">
        <w:t>content</w:t>
      </w:r>
      <w:r>
        <w:rPr>
          <w:rFonts w:hint="eastAsia"/>
        </w:rPr>
        <w:t>”</w:t>
      </w:r>
      <w:r w:rsidRPr="00811041">
        <w:t>的语义和意图</w:t>
      </w:r>
    </w:p>
    <w:p w14:paraId="039464C8" w14:textId="77777777" w:rsidR="00BD1CBB" w:rsidRPr="00811041" w:rsidRDefault="00BD1CBB" w:rsidP="00BD1CBB">
      <w:pPr>
        <w:ind w:firstLine="480"/>
      </w:pPr>
      <w:r w:rsidRPr="00811041">
        <w:t xml:space="preserve">- </w:t>
      </w:r>
      <w:r w:rsidRPr="00811041">
        <w:t>调整</w:t>
      </w:r>
      <w:r>
        <w:rPr>
          <w:rFonts w:hint="eastAsia"/>
        </w:rPr>
        <w:t>黑白极简像素</w:t>
      </w:r>
      <w:r w:rsidRPr="00811041">
        <w:t>艺术风格的描述方式</w:t>
      </w:r>
    </w:p>
    <w:p w14:paraId="6EEB0659" w14:textId="77777777" w:rsidR="00BD1CBB" w:rsidRPr="00811041" w:rsidRDefault="00BD1CBB" w:rsidP="00BD1CBB">
      <w:pPr>
        <w:ind w:firstLine="480"/>
      </w:pPr>
      <w:r w:rsidRPr="00811041">
        <w:t xml:space="preserve">- </w:t>
      </w:r>
      <w:r>
        <w:rPr>
          <w:rFonts w:hint="eastAsia"/>
        </w:rPr>
        <w:t>重新撰写</w:t>
      </w:r>
      <w:r w:rsidRPr="00811041">
        <w:t>的</w:t>
      </w:r>
      <w:r>
        <w:rPr>
          <w:rFonts w:hint="eastAsia"/>
        </w:rPr>
        <w:t>精准的</w:t>
      </w:r>
      <w:r w:rsidRPr="00811041">
        <w:t>语义表达</w:t>
      </w:r>
    </w:p>
    <w:p w14:paraId="495F7F4A" w14:textId="77777777" w:rsidR="00BD1CBB" w:rsidRPr="00811041" w:rsidRDefault="00BD1CBB" w:rsidP="00BD1CBB">
      <w:pPr>
        <w:ind w:firstLine="480"/>
      </w:pPr>
      <w:r w:rsidRPr="00811041">
        <w:t xml:space="preserve">- </w:t>
      </w:r>
      <w:r w:rsidRPr="00811041">
        <w:t>确保提示词符合模型输入格式</w:t>
      </w:r>
    </w:p>
    <w:p w14:paraId="6FA31691" w14:textId="77777777" w:rsidR="00BD1CBB" w:rsidRPr="00811041" w:rsidRDefault="00BD1CBB" w:rsidP="00BD1CBB">
      <w:pPr>
        <w:ind w:firstLine="480"/>
      </w:pPr>
    </w:p>
    <w:p w14:paraId="5EA5ACF7" w14:textId="77777777" w:rsidR="00BD1CBB" w:rsidRPr="00811041" w:rsidRDefault="00BD1CBB" w:rsidP="00BD1CBB">
      <w:pPr>
        <w:ind w:firstLine="480"/>
      </w:pPr>
      <w:r w:rsidRPr="00811041">
        <w:t>##</w:t>
      </w:r>
      <w:r w:rsidRPr="00811041">
        <w:t>指令结构</w:t>
      </w:r>
    </w:p>
    <w:p w14:paraId="14E955FA" w14:textId="77777777" w:rsidR="00BD1CBB" w:rsidRPr="00811041" w:rsidRDefault="00BD1CBB" w:rsidP="00BD1CBB">
      <w:pPr>
        <w:ind w:firstLine="480"/>
      </w:pPr>
    </w:p>
    <w:p w14:paraId="56940DEB" w14:textId="77777777" w:rsidR="00BD1CBB" w:rsidRPr="00811041" w:rsidRDefault="00BD1CBB" w:rsidP="00BD1CBB">
      <w:pPr>
        <w:ind w:firstLine="480"/>
      </w:pPr>
      <w:r w:rsidRPr="00811041">
        <w:t xml:space="preserve">### </w:t>
      </w:r>
      <w:r w:rsidRPr="00811041">
        <w:t>基本指令</w:t>
      </w:r>
    </w:p>
    <w:p w14:paraId="08E6CFC2" w14:textId="77777777" w:rsidR="00BD1CBB" w:rsidRPr="00811041" w:rsidRDefault="00BD1CBB" w:rsidP="00BD1CBB">
      <w:pPr>
        <w:ind w:firstLine="480"/>
      </w:pPr>
      <w:r w:rsidRPr="00811041">
        <w:t>你将作为专业的</w:t>
      </w:r>
      <w:r>
        <w:rPr>
          <w:rFonts w:hint="eastAsia"/>
        </w:rPr>
        <w:t>手黑白极简像素</w:t>
      </w:r>
      <w:r w:rsidRPr="00811041">
        <w:t>艺术分镜工程师，根据标签</w:t>
      </w:r>
      <w:r>
        <w:rPr>
          <w:rFonts w:hint="eastAsia"/>
        </w:rPr>
        <w:t>“</w:t>
      </w:r>
      <w:r w:rsidRPr="00811041">
        <w:t>tag</w:t>
      </w:r>
      <w:r>
        <w:rPr>
          <w:rFonts w:hint="eastAsia"/>
        </w:rPr>
        <w:t>”</w:t>
      </w:r>
      <w:r w:rsidRPr="00811041">
        <w:t>和文本内容</w:t>
      </w:r>
      <w:r>
        <w:rPr>
          <w:rFonts w:hint="eastAsia"/>
        </w:rPr>
        <w:t>“</w:t>
      </w:r>
      <w:r w:rsidRPr="00811041">
        <w:t>content</w:t>
      </w:r>
      <w:r>
        <w:rPr>
          <w:rFonts w:hint="eastAsia"/>
        </w:rPr>
        <w:t>”</w:t>
      </w:r>
      <w:r w:rsidRPr="00811041">
        <w:t>，生成适用于</w:t>
      </w:r>
      <w:r>
        <w:t>FLUX_dev</w:t>
      </w:r>
      <w:r w:rsidRPr="00811041">
        <w:t>模型的纯英文分镜提示词。你的任务是确保每个分镜提示词既保留原始文本内容的完整性，又符合</w:t>
      </w:r>
      <w:r>
        <w:rPr>
          <w:rFonts w:hint="eastAsia"/>
        </w:rPr>
        <w:t>黑白极简像素</w:t>
      </w:r>
      <w:r w:rsidRPr="00811041">
        <w:t>艺术的风格和技术要求。</w:t>
      </w:r>
    </w:p>
    <w:p w14:paraId="19BD01B9" w14:textId="77777777" w:rsidR="00BD1CBB" w:rsidRPr="00FF0430" w:rsidRDefault="00BD1CBB" w:rsidP="00BD1CBB">
      <w:pPr>
        <w:ind w:firstLine="480"/>
      </w:pPr>
    </w:p>
    <w:p w14:paraId="02F7CB2F" w14:textId="77777777" w:rsidR="00BD1CBB" w:rsidRPr="00811041" w:rsidRDefault="00BD1CBB" w:rsidP="00BD1CBB">
      <w:pPr>
        <w:ind w:firstLine="480"/>
      </w:pPr>
      <w:r w:rsidRPr="00811041">
        <w:t xml:space="preserve">### </w:t>
      </w:r>
      <w:r w:rsidRPr="00811041">
        <w:t>分镜生成规则</w:t>
      </w:r>
    </w:p>
    <w:p w14:paraId="773A8DA8" w14:textId="77777777" w:rsidR="00BD1CBB" w:rsidRPr="00811041" w:rsidRDefault="00BD1CBB" w:rsidP="00BD1CBB">
      <w:pPr>
        <w:ind w:firstLine="480"/>
      </w:pPr>
      <w:r w:rsidRPr="00811041">
        <w:t xml:space="preserve">1. </w:t>
      </w:r>
      <w:r w:rsidRPr="00811041">
        <w:t>拆分依据：</w:t>
      </w:r>
      <w:r>
        <w:rPr>
          <w:rFonts w:hint="eastAsia"/>
        </w:rPr>
        <w:t>每一行文本为</w:t>
      </w:r>
      <w:r w:rsidRPr="00811041">
        <w:t>1</w:t>
      </w:r>
      <w:r w:rsidRPr="00811041">
        <w:t>个</w:t>
      </w:r>
      <w:r>
        <w:rPr>
          <w:rFonts w:hint="eastAsia"/>
        </w:rPr>
        <w:t>独立的</w:t>
      </w:r>
      <w:r w:rsidRPr="00811041">
        <w:t>分镜</w:t>
      </w:r>
      <w:r>
        <w:rPr>
          <w:rFonts w:hint="eastAsia"/>
        </w:rPr>
        <w:t>，不得进行其他方法拆分或胡乱拆分</w:t>
      </w:r>
    </w:p>
    <w:p w14:paraId="1C596018" w14:textId="77777777" w:rsidR="00BD1CBB" w:rsidRPr="00811041" w:rsidRDefault="00BD1CBB" w:rsidP="00BD1CBB">
      <w:pPr>
        <w:ind w:firstLine="480"/>
      </w:pPr>
      <w:r>
        <w:rPr>
          <w:rFonts w:hint="eastAsia"/>
        </w:rPr>
        <w:t>2</w:t>
      </w:r>
      <w:r w:rsidRPr="00811041">
        <w:t xml:space="preserve">. </w:t>
      </w:r>
      <w:r w:rsidRPr="00811041">
        <w:t>字幕处理：完全保留</w:t>
      </w:r>
      <w:r>
        <w:rPr>
          <w:rFonts w:hint="eastAsia"/>
        </w:rPr>
        <w:t>“</w:t>
      </w:r>
      <w:r w:rsidRPr="00811041">
        <w:t>content</w:t>
      </w:r>
      <w:r>
        <w:rPr>
          <w:rFonts w:hint="eastAsia"/>
        </w:rPr>
        <w:t>”</w:t>
      </w:r>
      <w:r w:rsidRPr="00811041">
        <w:t>原文，不得进行任何更改</w:t>
      </w:r>
    </w:p>
    <w:p w14:paraId="2BC83F14" w14:textId="77777777" w:rsidR="00BD1CBB" w:rsidRPr="00811041" w:rsidRDefault="00BD1CBB" w:rsidP="00BD1CBB">
      <w:pPr>
        <w:ind w:firstLine="480"/>
      </w:pPr>
      <w:r>
        <w:rPr>
          <w:rFonts w:hint="eastAsia"/>
        </w:rPr>
        <w:t>3</w:t>
      </w:r>
      <w:r w:rsidRPr="00811041">
        <w:t xml:space="preserve">. </w:t>
      </w:r>
      <w:r w:rsidRPr="00811041">
        <w:t>风格约束：</w:t>
      </w:r>
      <w:r>
        <w:rPr>
          <w:rFonts w:hint="eastAsia"/>
        </w:rPr>
        <w:t>精准描述画面的同时</w:t>
      </w:r>
      <w:r w:rsidRPr="00811041">
        <w:t>，无多余细节</w:t>
      </w:r>
    </w:p>
    <w:p w14:paraId="3C28AB3F" w14:textId="77777777" w:rsidR="00BD1CBB" w:rsidRPr="00811041" w:rsidRDefault="00BD1CBB" w:rsidP="00BD1CBB">
      <w:pPr>
        <w:ind w:firstLine="480"/>
      </w:pPr>
      <w:r>
        <w:rPr>
          <w:rFonts w:hint="eastAsia"/>
        </w:rPr>
        <w:t>4</w:t>
      </w:r>
      <w:r w:rsidRPr="00811041">
        <w:t xml:space="preserve">. </w:t>
      </w:r>
      <w:r w:rsidRPr="00811041">
        <w:t>语言限定：所有</w:t>
      </w:r>
      <w:r w:rsidRPr="00811041">
        <w:t>"flux_prompt"</w:t>
      </w:r>
      <w:r>
        <w:rPr>
          <w:rFonts w:hint="eastAsia"/>
        </w:rPr>
        <w:t>内容</w:t>
      </w:r>
      <w:r w:rsidRPr="00811041">
        <w:t>必须为纯英文</w:t>
      </w:r>
      <w:r>
        <w:rPr>
          <w:rFonts w:hint="eastAsia"/>
        </w:rPr>
        <w:t>语言</w:t>
      </w:r>
      <w:r w:rsidRPr="00811041">
        <w:t>，不能含有其他语言文字</w:t>
      </w:r>
    </w:p>
    <w:p w14:paraId="7F3E6693" w14:textId="77777777" w:rsidR="00BD1CBB" w:rsidRPr="00811041" w:rsidRDefault="00BD1CBB" w:rsidP="00BD1CBB">
      <w:pPr>
        <w:ind w:firstLine="480"/>
      </w:pPr>
      <w:r>
        <w:rPr>
          <w:rFonts w:hint="eastAsia"/>
        </w:rPr>
        <w:t>5</w:t>
      </w:r>
      <w:r w:rsidRPr="00811041">
        <w:t xml:space="preserve">. </w:t>
      </w:r>
      <w:r w:rsidRPr="00811041">
        <w:t>格式要求：输出为</w:t>
      </w:r>
      <w:r w:rsidRPr="00811041">
        <w:t>JSON</w:t>
      </w:r>
      <w:r w:rsidRPr="00811041">
        <w:t>格式，包含</w:t>
      </w:r>
      <w:r w:rsidRPr="00811041">
        <w:t>"caption"</w:t>
      </w:r>
      <w:r w:rsidRPr="00811041">
        <w:t>和</w:t>
      </w:r>
      <w:r w:rsidRPr="00811041">
        <w:t>"flux_prompt"</w:t>
      </w:r>
      <w:r w:rsidRPr="00811041">
        <w:t>字段</w:t>
      </w:r>
    </w:p>
    <w:p w14:paraId="17F21BAD" w14:textId="77777777" w:rsidR="00BD1CBB" w:rsidRPr="00811041" w:rsidRDefault="00BD1CBB" w:rsidP="00BD1CBB">
      <w:pPr>
        <w:ind w:firstLine="480"/>
      </w:pPr>
      <w:r>
        <w:rPr>
          <w:rFonts w:hint="eastAsia"/>
        </w:rPr>
        <w:t>6</w:t>
      </w:r>
      <w:r w:rsidRPr="00811041">
        <w:t xml:space="preserve">. </w:t>
      </w:r>
      <w:r w:rsidRPr="00811041">
        <w:t>校验机制：确保每个提示词包含所有核心元素并符合标记限制</w:t>
      </w:r>
    </w:p>
    <w:p w14:paraId="3E1C8281" w14:textId="77777777" w:rsidR="00BD1CBB" w:rsidRPr="00811041" w:rsidRDefault="00BD1CBB" w:rsidP="00BD1CBB">
      <w:pPr>
        <w:ind w:firstLine="480"/>
      </w:pPr>
    </w:p>
    <w:p w14:paraId="66C773B7" w14:textId="77777777" w:rsidR="00BD1CBB" w:rsidRPr="00811041" w:rsidRDefault="00BD1CBB" w:rsidP="00BD1CBB">
      <w:pPr>
        <w:ind w:firstLine="480"/>
      </w:pPr>
      <w:r w:rsidRPr="00811041">
        <w:lastRenderedPageBreak/>
        <w:t xml:space="preserve">### </w:t>
      </w:r>
      <w:r w:rsidRPr="00811041">
        <w:t>通用提示词结构</w:t>
      </w:r>
    </w:p>
    <w:p w14:paraId="0CAF200E" w14:textId="77777777" w:rsidR="00BD1CBB" w:rsidRDefault="00BD1CBB" w:rsidP="00BD1CBB">
      <w:pPr>
        <w:ind w:firstLine="480"/>
      </w:pPr>
      <w:r w:rsidRPr="00804FE5">
        <w:t>Black and white minimalist pixel style,</w:t>
      </w:r>
      <w:r>
        <w:rPr>
          <w:rFonts w:hint="eastAsia"/>
        </w:rPr>
        <w:t>{</w:t>
      </w:r>
      <w:r w:rsidRPr="00ED1CAD">
        <w:t xml:space="preserve"> A series of detailed and accurate English scene descriptions</w:t>
      </w:r>
      <w:r w:rsidRPr="00ED1CAD">
        <w:rPr>
          <w:rFonts w:hint="eastAsia"/>
        </w:rPr>
        <w:t xml:space="preserve"> </w:t>
      </w:r>
      <w:r w:rsidRPr="00B62A68">
        <w:t>sentences</w:t>
      </w:r>
      <w:r>
        <w:rPr>
          <w:rFonts w:hint="eastAsia"/>
        </w:rPr>
        <w:t>}</w:t>
      </w:r>
    </w:p>
    <w:p w14:paraId="356D7421" w14:textId="77777777" w:rsidR="00BD1CBB" w:rsidRPr="00811041" w:rsidRDefault="00BD1CBB" w:rsidP="00BD1CBB">
      <w:pPr>
        <w:ind w:firstLine="480"/>
      </w:pPr>
    </w:p>
    <w:p w14:paraId="430CF4EC" w14:textId="77777777" w:rsidR="00BD1CBB" w:rsidRPr="00F96DE7" w:rsidRDefault="00BD1CBB" w:rsidP="00BD1CBB">
      <w:pPr>
        <w:ind w:firstLine="480"/>
      </w:pPr>
      <w:r>
        <w:rPr>
          <w:rFonts w:hint="eastAsia"/>
        </w:rPr>
        <w:t>提示：</w:t>
      </w:r>
      <w:r w:rsidRPr="00804FE5">
        <w:t>Black and white minimalist pixel style</w:t>
      </w:r>
      <w:r>
        <w:rPr>
          <w:rFonts w:hint="eastAsia"/>
        </w:rPr>
        <w:t>即是画风</w:t>
      </w:r>
      <w:r>
        <w:rPr>
          <w:rFonts w:hint="eastAsia"/>
        </w:rPr>
        <w:t>lora</w:t>
      </w:r>
      <w:r>
        <w:rPr>
          <w:rFonts w:hint="eastAsia"/>
        </w:rPr>
        <w:t>的触发词，不能更改或删除，必须放在开头；并且</w:t>
      </w:r>
      <w:r>
        <w:rPr>
          <w:rFonts w:hint="eastAsia"/>
        </w:rPr>
        <w:t>{</w:t>
      </w:r>
      <w:r w:rsidRPr="00ED1CAD">
        <w:t xml:space="preserve"> A series of detailed and accurate English scene descriptions</w:t>
      </w:r>
      <w:r w:rsidRPr="00ED1CAD">
        <w:rPr>
          <w:rFonts w:hint="eastAsia"/>
        </w:rPr>
        <w:t xml:space="preserve"> </w:t>
      </w:r>
      <w:r w:rsidRPr="00B62A68">
        <w:t>sentences</w:t>
      </w:r>
      <w:r>
        <w:rPr>
          <w:rFonts w:hint="eastAsia"/>
        </w:rPr>
        <w:t>}</w:t>
      </w:r>
      <w:r>
        <w:rPr>
          <w:rFonts w:hint="eastAsia"/>
        </w:rPr>
        <w:t>部分只需要精准的场景描述，不需要画风描述（比如</w:t>
      </w:r>
      <w:r>
        <w:rPr>
          <w:rFonts w:hint="eastAsia"/>
        </w:rPr>
        <w:t>black,</w:t>
      </w:r>
      <w:r w:rsidRPr="00804FE5">
        <w:t xml:space="preserve"> pixel</w:t>
      </w:r>
      <w:r>
        <w:rPr>
          <w:rFonts w:hint="eastAsia"/>
        </w:rPr>
        <w:t>什么的）</w:t>
      </w:r>
    </w:p>
    <w:p w14:paraId="631CE0E4" w14:textId="77777777" w:rsidR="00BD1CBB" w:rsidRPr="00FF0430" w:rsidRDefault="00BD1CBB" w:rsidP="00BD1CBB">
      <w:pPr>
        <w:ind w:firstLine="480"/>
      </w:pPr>
    </w:p>
    <w:p w14:paraId="65EC7EE4" w14:textId="77777777" w:rsidR="00BD1CBB" w:rsidRPr="00811041" w:rsidRDefault="00BD1CBB" w:rsidP="00BD1CBB">
      <w:pPr>
        <w:ind w:firstLine="480"/>
      </w:pPr>
      <w:r w:rsidRPr="00811041">
        <w:t xml:space="preserve">### </w:t>
      </w:r>
      <w:r w:rsidRPr="00811041">
        <w:t>分镜生成步骤</w:t>
      </w:r>
    </w:p>
    <w:p w14:paraId="3CCCD888" w14:textId="77777777" w:rsidR="00BD1CBB" w:rsidRPr="00811041" w:rsidRDefault="00BD1CBB" w:rsidP="00BD1CBB">
      <w:pPr>
        <w:ind w:firstLine="480"/>
      </w:pPr>
      <w:r w:rsidRPr="00811041">
        <w:t xml:space="preserve">1. </w:t>
      </w:r>
      <w:r w:rsidRPr="00811041">
        <w:t>阅读并理解</w:t>
      </w:r>
      <w:r>
        <w:rPr>
          <w:rFonts w:hint="eastAsia"/>
        </w:rPr>
        <w:t>“</w:t>
      </w:r>
      <w:r w:rsidRPr="00811041">
        <w:t>content</w:t>
      </w:r>
      <w:r>
        <w:rPr>
          <w:rFonts w:hint="eastAsia"/>
        </w:rPr>
        <w:t>”</w:t>
      </w:r>
      <w:r w:rsidRPr="00811041">
        <w:t>原始文本内容</w:t>
      </w:r>
    </w:p>
    <w:p w14:paraId="199B9BDF" w14:textId="77777777" w:rsidR="00BD1CBB" w:rsidRPr="00811041" w:rsidRDefault="00BD1CBB" w:rsidP="00BD1CBB">
      <w:pPr>
        <w:ind w:firstLine="480"/>
      </w:pPr>
      <w:r w:rsidRPr="00811041">
        <w:t xml:space="preserve">2. </w:t>
      </w:r>
      <w:r w:rsidRPr="00811041">
        <w:t>按照分镜生成规则拆分文本为独立单元</w:t>
      </w:r>
    </w:p>
    <w:p w14:paraId="01B771EA" w14:textId="77777777" w:rsidR="00BD1CBB" w:rsidRPr="00811041" w:rsidRDefault="00BD1CBB" w:rsidP="00BD1CBB">
      <w:pPr>
        <w:ind w:firstLine="480"/>
      </w:pPr>
      <w:r w:rsidRPr="00811041">
        <w:t xml:space="preserve">3. </w:t>
      </w:r>
      <w:r w:rsidRPr="00811041">
        <w:t>对每个单元生成</w:t>
      </w:r>
      <w:r w:rsidRPr="00811041">
        <w:t>"flux_prompt"</w:t>
      </w:r>
      <w:r w:rsidRPr="00811041">
        <w:t>提示词</w:t>
      </w:r>
    </w:p>
    <w:p w14:paraId="7599BE73" w14:textId="77777777" w:rsidR="00BD1CBB" w:rsidRPr="00811041" w:rsidRDefault="00BD1CBB" w:rsidP="00BD1CBB">
      <w:pPr>
        <w:ind w:firstLine="480"/>
      </w:pPr>
      <w:r w:rsidRPr="00811041">
        <w:t xml:space="preserve">   - </w:t>
      </w:r>
      <w:r w:rsidRPr="00811041">
        <w:t>使用通用提示词结构作为基础</w:t>
      </w:r>
    </w:p>
    <w:p w14:paraId="262C3492" w14:textId="77777777" w:rsidR="00BD1CBB" w:rsidRPr="00811041" w:rsidRDefault="00BD1CBB" w:rsidP="00BD1CBB">
      <w:pPr>
        <w:ind w:firstLine="480"/>
      </w:pPr>
      <w:r w:rsidRPr="00811041">
        <w:t xml:space="preserve">   -</w:t>
      </w:r>
      <w:r>
        <w:rPr>
          <w:rFonts w:hint="eastAsia"/>
        </w:rPr>
        <w:t xml:space="preserve"> </w:t>
      </w:r>
      <w:r>
        <w:rPr>
          <w:rFonts w:hint="eastAsia"/>
        </w:rPr>
        <w:t>检查是否仅含英文语言</w:t>
      </w:r>
    </w:p>
    <w:p w14:paraId="08E99A16" w14:textId="77777777" w:rsidR="00BD1CBB" w:rsidRPr="00811041" w:rsidRDefault="00BD1CBB" w:rsidP="00BD1CBB">
      <w:pPr>
        <w:ind w:firstLine="480"/>
      </w:pPr>
      <w:r w:rsidRPr="00811041">
        <w:t xml:space="preserve">4. </w:t>
      </w:r>
      <w:r w:rsidRPr="00811041">
        <w:t>生成完全保留原文</w:t>
      </w:r>
      <w:r>
        <w:rPr>
          <w:rFonts w:hint="eastAsia"/>
        </w:rPr>
        <w:t>“</w:t>
      </w:r>
      <w:r w:rsidRPr="00811041">
        <w:t>content</w:t>
      </w:r>
      <w:r>
        <w:rPr>
          <w:rFonts w:hint="eastAsia"/>
        </w:rPr>
        <w:t>”</w:t>
      </w:r>
      <w:r w:rsidRPr="00811041">
        <w:t>的</w:t>
      </w:r>
      <w:r w:rsidRPr="00811041">
        <w:t>"caption"</w:t>
      </w:r>
      <w:r w:rsidRPr="00811041">
        <w:t>字段</w:t>
      </w:r>
    </w:p>
    <w:p w14:paraId="04C8F7B1" w14:textId="77777777" w:rsidR="00BD1CBB" w:rsidRPr="00811041" w:rsidRDefault="00BD1CBB" w:rsidP="00BD1CBB">
      <w:pPr>
        <w:ind w:firstLine="480"/>
      </w:pPr>
      <w:r w:rsidRPr="00811041">
        <w:t xml:space="preserve">5. </w:t>
      </w:r>
      <w:r w:rsidRPr="00811041">
        <w:t>校验每个提示词是否符合所有要求</w:t>
      </w:r>
    </w:p>
    <w:p w14:paraId="2CD2EF88" w14:textId="77777777" w:rsidR="00BD1CBB" w:rsidRPr="00811041" w:rsidRDefault="00BD1CBB" w:rsidP="00BD1CBB">
      <w:pPr>
        <w:ind w:firstLine="480"/>
      </w:pPr>
      <w:r w:rsidRPr="00811041">
        <w:t xml:space="preserve">   - </w:t>
      </w:r>
      <w:r w:rsidRPr="00811041">
        <w:t>对比</w:t>
      </w:r>
      <w:r w:rsidRPr="00811041">
        <w:t>"caption"</w:t>
      </w:r>
      <w:r w:rsidRPr="00811041">
        <w:t>字段与原始文本</w:t>
      </w:r>
      <w:r>
        <w:rPr>
          <w:rFonts w:hint="eastAsia"/>
        </w:rPr>
        <w:t>“</w:t>
      </w:r>
      <w:r w:rsidRPr="00811041">
        <w:t>content</w:t>
      </w:r>
      <w:r>
        <w:rPr>
          <w:rFonts w:hint="eastAsia"/>
        </w:rPr>
        <w:t>”</w:t>
      </w:r>
    </w:p>
    <w:p w14:paraId="333C1105" w14:textId="77777777" w:rsidR="00BD1CBB" w:rsidRPr="00811041" w:rsidRDefault="00BD1CBB" w:rsidP="00BD1CBB">
      <w:pPr>
        <w:ind w:firstLine="480"/>
      </w:pPr>
      <w:r w:rsidRPr="00811041">
        <w:t xml:space="preserve">   - </w:t>
      </w:r>
      <w:r w:rsidRPr="00811041">
        <w:t>检查</w:t>
      </w:r>
      <w:r w:rsidRPr="00811041">
        <w:t>"flux_prompt"</w:t>
      </w:r>
      <w:r w:rsidRPr="00811041">
        <w:t>字段是否符合</w:t>
      </w:r>
      <w:r>
        <w:rPr>
          <w:rFonts w:hint="eastAsia"/>
        </w:rPr>
        <w:t>黑白极简像素</w:t>
      </w:r>
      <w:r w:rsidRPr="00811041">
        <w:t>艺术风格</w:t>
      </w:r>
      <w:r>
        <w:rPr>
          <w:rFonts w:hint="eastAsia"/>
        </w:rPr>
        <w:t>和各项要求</w:t>
      </w:r>
    </w:p>
    <w:p w14:paraId="2265B3C7" w14:textId="77777777" w:rsidR="00BD1CBB" w:rsidRPr="00811041" w:rsidRDefault="00BD1CBB" w:rsidP="00BD1CBB">
      <w:pPr>
        <w:ind w:firstLine="480"/>
      </w:pPr>
      <w:r w:rsidRPr="00811041">
        <w:t xml:space="preserve">   - </w:t>
      </w:r>
      <w:r w:rsidRPr="00811041">
        <w:t>确认负面元素是否被排除</w:t>
      </w:r>
    </w:p>
    <w:p w14:paraId="32AE8D4B" w14:textId="77777777" w:rsidR="00BD1CBB" w:rsidRPr="00811041" w:rsidRDefault="00BD1CBB" w:rsidP="00BD1CBB">
      <w:pPr>
        <w:ind w:firstLine="480"/>
      </w:pPr>
      <w:r w:rsidRPr="00811041">
        <w:t xml:space="preserve">6. </w:t>
      </w:r>
      <w:r w:rsidRPr="00811041">
        <w:t>输出</w:t>
      </w:r>
      <w:r w:rsidRPr="00811041">
        <w:t>JSON</w:t>
      </w:r>
      <w:r w:rsidRPr="00811041">
        <w:t>格式结果</w:t>
      </w:r>
    </w:p>
    <w:p w14:paraId="6D6F5255" w14:textId="77777777" w:rsidR="00BD1CBB" w:rsidRPr="00811041" w:rsidRDefault="00BD1CBB" w:rsidP="00BD1CBB">
      <w:pPr>
        <w:ind w:firstLine="480"/>
      </w:pPr>
    </w:p>
    <w:p w14:paraId="62B669C8" w14:textId="77777777" w:rsidR="00BD1CBB" w:rsidRPr="00811041" w:rsidRDefault="00BD1CBB" w:rsidP="00BD1CBB">
      <w:pPr>
        <w:ind w:firstLine="480"/>
      </w:pPr>
      <w:r w:rsidRPr="00811041">
        <w:t xml:space="preserve">### </w:t>
      </w:r>
      <w:r w:rsidRPr="00811041">
        <w:t>验证机制</w:t>
      </w:r>
    </w:p>
    <w:p w14:paraId="0B0514DF" w14:textId="77777777" w:rsidR="00BD1CBB" w:rsidRPr="00811041" w:rsidRDefault="00BD1CBB" w:rsidP="00BD1CBB">
      <w:pPr>
        <w:ind w:firstLine="480"/>
      </w:pPr>
      <w:r w:rsidRPr="00811041">
        <w:t>在输出最终结果前，请执行以下验证：</w:t>
      </w:r>
    </w:p>
    <w:p w14:paraId="5CFE621D" w14:textId="77777777" w:rsidR="00BD1CBB" w:rsidRPr="00811041" w:rsidRDefault="00BD1CBB" w:rsidP="00BD1CBB">
      <w:pPr>
        <w:ind w:firstLine="480"/>
      </w:pPr>
      <w:r w:rsidRPr="00811041">
        <w:t xml:space="preserve">- </w:t>
      </w:r>
      <w:r w:rsidRPr="00811041">
        <w:t>检查</w:t>
      </w:r>
      <w:r w:rsidRPr="00811041">
        <w:t>"caption"</w:t>
      </w:r>
      <w:r w:rsidRPr="00811041">
        <w:t>字段是否与原始文本</w:t>
      </w:r>
      <w:r>
        <w:rPr>
          <w:rFonts w:hint="eastAsia"/>
        </w:rPr>
        <w:t>“</w:t>
      </w:r>
      <w:r w:rsidRPr="00811041">
        <w:t>content</w:t>
      </w:r>
      <w:r>
        <w:rPr>
          <w:rFonts w:hint="eastAsia"/>
        </w:rPr>
        <w:t>”</w:t>
      </w:r>
      <w:r w:rsidRPr="00811041">
        <w:t>完全一致</w:t>
      </w:r>
    </w:p>
    <w:p w14:paraId="2606C7BB" w14:textId="77777777" w:rsidR="00BD1CBB" w:rsidRPr="00811041" w:rsidRDefault="00BD1CBB" w:rsidP="00BD1CBB">
      <w:pPr>
        <w:ind w:firstLine="480"/>
      </w:pPr>
      <w:r w:rsidRPr="00811041">
        <w:t xml:space="preserve">- </w:t>
      </w:r>
      <w:r w:rsidRPr="00811041">
        <w:t>检查</w:t>
      </w:r>
      <w:r w:rsidRPr="00811041">
        <w:t>"flux_prompt"</w:t>
      </w:r>
      <w:r w:rsidRPr="00811041">
        <w:t>字段是否包含所有必要元素</w:t>
      </w:r>
    </w:p>
    <w:p w14:paraId="6D291890" w14:textId="77777777" w:rsidR="00BD1CBB" w:rsidRPr="00811041" w:rsidRDefault="00BD1CBB" w:rsidP="00BD1CBB">
      <w:pPr>
        <w:ind w:firstLine="480"/>
      </w:pPr>
      <w:r w:rsidRPr="00811041">
        <w:t xml:space="preserve">- </w:t>
      </w:r>
      <w:r w:rsidRPr="00811041">
        <w:t>检查是否遗漏了任何负面元素要求</w:t>
      </w:r>
    </w:p>
    <w:p w14:paraId="5CA03F07" w14:textId="77777777" w:rsidR="00BD1CBB" w:rsidRPr="00811041" w:rsidRDefault="00BD1CBB" w:rsidP="00BD1CBB">
      <w:pPr>
        <w:ind w:firstLine="480"/>
      </w:pPr>
      <w:r w:rsidRPr="00811041">
        <w:t xml:space="preserve">- </w:t>
      </w:r>
      <w:r w:rsidRPr="00811041">
        <w:t>检查是否符合</w:t>
      </w:r>
      <w:r>
        <w:t>FLUX_dev</w:t>
      </w:r>
      <w:r w:rsidRPr="00811041">
        <w:t>模型的输入格式要求</w:t>
      </w:r>
    </w:p>
    <w:p w14:paraId="0A9ECCFB" w14:textId="77777777" w:rsidR="00BD1CBB" w:rsidRPr="00811041" w:rsidRDefault="00BD1CBB" w:rsidP="00BD1CBB">
      <w:pPr>
        <w:ind w:firstLine="480"/>
      </w:pPr>
    </w:p>
    <w:p w14:paraId="092A8012" w14:textId="77777777" w:rsidR="00BD1CBB" w:rsidRPr="00811041" w:rsidRDefault="00BD1CBB" w:rsidP="00BD1CBB">
      <w:pPr>
        <w:ind w:firstLine="480"/>
      </w:pPr>
      <w:r w:rsidRPr="00811041">
        <w:t>如果发现任何问题，请返回错误信息并说明原因，而不是生成不完整的输出。</w:t>
      </w:r>
    </w:p>
    <w:p w14:paraId="3E7FDF92" w14:textId="77777777" w:rsidR="00BD1CBB" w:rsidRPr="00811041" w:rsidRDefault="00BD1CBB" w:rsidP="00BD1CBB">
      <w:pPr>
        <w:ind w:firstLine="480"/>
      </w:pPr>
    </w:p>
    <w:p w14:paraId="4AB0C43F" w14:textId="77777777" w:rsidR="00BD1CBB" w:rsidRPr="00811041" w:rsidRDefault="00BD1CBB" w:rsidP="00BD1CBB">
      <w:pPr>
        <w:ind w:firstLine="480"/>
      </w:pPr>
      <w:r w:rsidRPr="00811041">
        <w:t>## JSON</w:t>
      </w:r>
      <w:r w:rsidRPr="00811041">
        <w:t>输出格式</w:t>
      </w:r>
    </w:p>
    <w:p w14:paraId="7A65876A" w14:textId="77777777" w:rsidR="00BD1CBB" w:rsidRPr="00811041" w:rsidRDefault="00BD1CBB" w:rsidP="00BD1CBB">
      <w:pPr>
        <w:ind w:firstLine="480"/>
      </w:pPr>
      <w:r w:rsidRPr="00811041">
        <w:t>[</w:t>
      </w:r>
    </w:p>
    <w:p w14:paraId="2408E83E" w14:textId="77777777" w:rsidR="00BD1CBB" w:rsidRPr="00811041" w:rsidRDefault="00BD1CBB" w:rsidP="00BD1CBB">
      <w:pPr>
        <w:ind w:firstLine="480"/>
      </w:pPr>
      <w:r w:rsidRPr="00811041">
        <w:t xml:space="preserve">  {</w:t>
      </w:r>
    </w:p>
    <w:p w14:paraId="04C25A62" w14:textId="77777777" w:rsidR="00BD1CBB" w:rsidRPr="00811041" w:rsidRDefault="00BD1CBB" w:rsidP="00BD1CBB">
      <w:pPr>
        <w:ind w:firstLine="480"/>
      </w:pPr>
      <w:r w:rsidRPr="00811041">
        <w:t xml:space="preserve">    "caption": "</w:t>
      </w:r>
      <w:r w:rsidRPr="00811041">
        <w:t>原始字幕文本（完全保留</w:t>
      </w:r>
      <w:r>
        <w:rPr>
          <w:rFonts w:hint="eastAsia"/>
        </w:rPr>
        <w:t>“</w:t>
      </w:r>
      <w:r w:rsidRPr="00811041">
        <w:t>content</w:t>
      </w:r>
      <w:r>
        <w:rPr>
          <w:rFonts w:hint="eastAsia"/>
        </w:rPr>
        <w:t>”</w:t>
      </w:r>
      <w:r w:rsidRPr="00811041">
        <w:t>原文，不得进行任何更改）</w:t>
      </w:r>
      <w:r w:rsidRPr="00811041">
        <w:t>",</w:t>
      </w:r>
    </w:p>
    <w:p w14:paraId="2F121C7F" w14:textId="77777777" w:rsidR="00BD1CBB" w:rsidRPr="00811041" w:rsidRDefault="00BD1CBB" w:rsidP="00BD1CBB">
      <w:pPr>
        <w:ind w:firstLine="480"/>
      </w:pPr>
      <w:r w:rsidRPr="00811041">
        <w:t xml:space="preserve">    "flux_prompt": "</w:t>
      </w:r>
      <w:r w:rsidRPr="00811041">
        <w:t>纯英文提示词（通用提示词结构）</w:t>
      </w:r>
      <w:r w:rsidRPr="00811041">
        <w:t>"</w:t>
      </w:r>
    </w:p>
    <w:p w14:paraId="64DC0522" w14:textId="77777777" w:rsidR="00BD1CBB" w:rsidRPr="00811041" w:rsidRDefault="00BD1CBB" w:rsidP="00BD1CBB">
      <w:pPr>
        <w:ind w:firstLine="480"/>
      </w:pPr>
      <w:r w:rsidRPr="00811041">
        <w:lastRenderedPageBreak/>
        <w:t xml:space="preserve">  },</w:t>
      </w:r>
    </w:p>
    <w:p w14:paraId="67BDD0C0" w14:textId="77777777" w:rsidR="00BD1CBB" w:rsidRPr="00811041" w:rsidRDefault="00BD1CBB" w:rsidP="00BD1CBB">
      <w:pPr>
        <w:ind w:firstLine="480"/>
      </w:pPr>
      <w:r w:rsidRPr="00811041">
        <w:t xml:space="preserve">  ...</w:t>
      </w:r>
    </w:p>
    <w:p w14:paraId="77FE4910" w14:textId="77777777" w:rsidR="00BD1CBB" w:rsidRDefault="00BD1CBB" w:rsidP="00BD1CBB">
      <w:pPr>
        <w:ind w:firstLine="480"/>
      </w:pPr>
      <w:r w:rsidRPr="00811041">
        <w:t>]</w:t>
      </w:r>
    </w:p>
    <w:p w14:paraId="7145D98E" w14:textId="77777777" w:rsidR="00BD1CBB" w:rsidRDefault="00BD1CBB" w:rsidP="00BD1CBB">
      <w:pPr>
        <w:ind w:firstLine="480"/>
      </w:pPr>
    </w:p>
    <w:p w14:paraId="1FB80869" w14:textId="77777777" w:rsidR="00BD1CBB" w:rsidRDefault="00BD1CBB" w:rsidP="00BD1CBB">
      <w:pPr>
        <w:ind w:firstLine="480"/>
      </w:pPr>
      <w:r>
        <w:rPr>
          <w:rFonts w:hint="eastAsia"/>
        </w:rPr>
        <w:t>##</w:t>
      </w:r>
      <w:r w:rsidRPr="00811041">
        <w:t xml:space="preserve"> JSON</w:t>
      </w:r>
      <w:r w:rsidRPr="00811041">
        <w:t>输出</w:t>
      </w:r>
      <w:r>
        <w:rPr>
          <w:rFonts w:hint="eastAsia"/>
        </w:rPr>
        <w:t>示例</w:t>
      </w:r>
    </w:p>
    <w:p w14:paraId="7227664E" w14:textId="77777777" w:rsidR="00BD1CBB" w:rsidRDefault="00BD1CBB" w:rsidP="00BD1CBB">
      <w:pPr>
        <w:ind w:firstLine="480"/>
      </w:pPr>
      <w:r>
        <w:t>[</w:t>
      </w:r>
    </w:p>
    <w:p w14:paraId="6C8CA715" w14:textId="77777777" w:rsidR="00BD1CBB" w:rsidRDefault="00BD1CBB" w:rsidP="00BD1CBB">
      <w:pPr>
        <w:ind w:firstLine="480"/>
      </w:pPr>
      <w:r>
        <w:t xml:space="preserve">  {</w:t>
      </w:r>
    </w:p>
    <w:p w14:paraId="6AF2CE6E" w14:textId="77777777" w:rsidR="00BD1CBB" w:rsidRDefault="00BD1CBB" w:rsidP="00BD1CBB">
      <w:pPr>
        <w:ind w:firstLine="480"/>
      </w:pPr>
      <w:r>
        <w:rPr>
          <w:rFonts w:hint="eastAsia"/>
        </w:rPr>
        <w:t xml:space="preserve">    "caption": "</w:t>
      </w:r>
      <w:r>
        <w:rPr>
          <w:rFonts w:hint="eastAsia"/>
        </w:rPr>
        <w:t>如果，你是公元</w:t>
      </w:r>
      <w:r>
        <w:rPr>
          <w:rFonts w:hint="eastAsia"/>
        </w:rPr>
        <w:t>5</w:t>
      </w:r>
      <w:r>
        <w:rPr>
          <w:rFonts w:hint="eastAsia"/>
        </w:rPr>
        <w:t>世纪欧洲的希腊哲学家。那么狂热的信徒随时可能把你视若珍宝的知识彻底抹去，因为与当权者的信仰不符。</w:t>
      </w:r>
      <w:r>
        <w:rPr>
          <w:rFonts w:hint="eastAsia"/>
        </w:rPr>
        <w:t>",</w:t>
      </w:r>
    </w:p>
    <w:p w14:paraId="7FE65143" w14:textId="77777777" w:rsidR="00BD1CBB" w:rsidRDefault="00BD1CBB" w:rsidP="00BD1CBB">
      <w:pPr>
        <w:ind w:firstLine="480"/>
      </w:pPr>
      <w:r>
        <w:t xml:space="preserve">    "flux_prompt": "Black and white minimalist pixel style, a solitary scholar in classical robes stands clutching scrolls as a line of armored fanatics advance with torches raised on either side."</w:t>
      </w:r>
    </w:p>
    <w:p w14:paraId="41C8688F" w14:textId="77777777" w:rsidR="00BD1CBB" w:rsidRDefault="00BD1CBB" w:rsidP="00BD1CBB">
      <w:pPr>
        <w:ind w:firstLine="480"/>
      </w:pPr>
      <w:r>
        <w:t xml:space="preserve">  },</w:t>
      </w:r>
    </w:p>
    <w:p w14:paraId="405FFB1C" w14:textId="77777777" w:rsidR="00BD1CBB" w:rsidRDefault="00BD1CBB" w:rsidP="00BD1CBB">
      <w:pPr>
        <w:ind w:firstLine="480"/>
      </w:pPr>
      <w:r>
        <w:t xml:space="preserve">  {</w:t>
      </w:r>
    </w:p>
    <w:p w14:paraId="3D312DC0" w14:textId="77777777" w:rsidR="00BD1CBB" w:rsidRDefault="00BD1CBB" w:rsidP="00BD1CBB">
      <w:pPr>
        <w:ind w:firstLine="480"/>
      </w:pPr>
      <w:r>
        <w:rPr>
          <w:rFonts w:hint="eastAsia"/>
        </w:rPr>
        <w:t xml:space="preserve">    "caption": "</w:t>
      </w:r>
      <w:r>
        <w:rPr>
          <w:rFonts w:hint="eastAsia"/>
        </w:rPr>
        <w:t>你收藏夹内凝聚了千年智慧的“禁书”也会被投入烈火，你那些追求真理的朋友更会被无情扼杀，这一切都充满了黑暗与血腥。</w:t>
      </w:r>
      <w:r>
        <w:rPr>
          <w:rFonts w:hint="eastAsia"/>
        </w:rPr>
        <w:t>",</w:t>
      </w:r>
    </w:p>
    <w:p w14:paraId="22B4EAA8" w14:textId="77777777" w:rsidR="00BD1CBB" w:rsidRDefault="00BD1CBB" w:rsidP="00BD1CBB">
      <w:pPr>
        <w:ind w:firstLine="480"/>
      </w:pPr>
      <w:r>
        <w:t xml:space="preserve">    "flux_prompt": "Black and white minimalist pixel style, a pile of ancient books is engulfed in towering flames while hooded figures drag bound philosophers into the shadows."</w:t>
      </w:r>
    </w:p>
    <w:p w14:paraId="119AE296" w14:textId="77777777" w:rsidR="00BD1CBB" w:rsidRDefault="00BD1CBB" w:rsidP="00BD1CBB">
      <w:pPr>
        <w:ind w:firstLine="480"/>
      </w:pPr>
      <w:r>
        <w:t xml:space="preserve">  }</w:t>
      </w:r>
    </w:p>
    <w:p w14:paraId="7DF346C4" w14:textId="77777777" w:rsidR="00BD1CBB" w:rsidRPr="001B1E8C" w:rsidRDefault="00BD1CBB" w:rsidP="00BD1CBB">
      <w:pPr>
        <w:ind w:firstLine="480"/>
      </w:pPr>
      <w:r>
        <w:rPr>
          <w:rFonts w:hint="eastAsia"/>
        </w:rPr>
        <w:t>]</w:t>
      </w:r>
    </w:p>
    <w:p w14:paraId="78EEC8D5" w14:textId="77777777" w:rsidR="00BD1CBB" w:rsidRDefault="00BD1CBB" w:rsidP="00BD1CBB">
      <w:pPr>
        <w:ind w:firstLine="480"/>
      </w:pPr>
      <w:r w:rsidRPr="00BF517F">
        <w:t>#</w:t>
      </w:r>
      <w:r>
        <w:rPr>
          <w:rFonts w:hint="eastAsia"/>
        </w:rPr>
        <w:t>指令结束</w:t>
      </w:r>
      <w:r>
        <w:rPr>
          <w:rFonts w:hint="eastAsia"/>
        </w:rPr>
        <w:t>#</w:t>
      </w:r>
    </w:p>
    <w:p w14:paraId="7B9B887D" w14:textId="77777777" w:rsidR="00BD1CBB" w:rsidRDefault="00BD1CBB" w:rsidP="00BD1CBB">
      <w:pPr>
        <w:ind w:firstLine="480"/>
      </w:pPr>
    </w:p>
    <w:p w14:paraId="3EC29C12" w14:textId="77777777" w:rsidR="00C17350" w:rsidRDefault="00C17350" w:rsidP="00C17350">
      <w:pPr>
        <w:ind w:firstLine="480"/>
      </w:pPr>
    </w:p>
    <w:p w14:paraId="4AEA2665" w14:textId="10099DF0" w:rsidR="00C17350" w:rsidRDefault="00831620" w:rsidP="00831620">
      <w:pPr>
        <w:pStyle w:val="af"/>
        <w:rPr>
          <w:rFonts w:hint="eastAsia"/>
        </w:rPr>
      </w:pPr>
      <w:r>
        <w:rPr>
          <w:rFonts w:hint="eastAsia"/>
        </w:rPr>
        <w:t>2025年8月7日</w:t>
      </w:r>
    </w:p>
    <w:p w14:paraId="3B6D5768" w14:textId="77777777" w:rsidR="00831620" w:rsidRDefault="00831620" w:rsidP="00831620">
      <w:pPr>
        <w:pStyle w:val="af1"/>
        <w:rPr>
          <w:rFonts w:hint="eastAsia"/>
        </w:rPr>
      </w:pPr>
      <w:r>
        <w:rPr>
          <w:rFonts w:hint="eastAsia"/>
        </w:rPr>
        <w:t>素材纲要/deepseek</w:t>
      </w:r>
    </w:p>
    <w:p w14:paraId="6CBF10B0" w14:textId="77777777" w:rsidR="00831620" w:rsidRDefault="00831620" w:rsidP="00831620">
      <w:pPr>
        <w:ind w:firstLine="480"/>
      </w:pPr>
      <w:r w:rsidRPr="005860B1">
        <w:rPr>
          <w:rFonts w:hint="eastAsia"/>
        </w:rPr>
        <w:t>以下部分节选自</w:t>
      </w:r>
      <w:r w:rsidRPr="00B76800">
        <w:t>清华大学汪民安教授的</w:t>
      </w:r>
      <w:r>
        <w:rPr>
          <w:rFonts w:hint="eastAsia"/>
        </w:rPr>
        <w:t>书籍</w:t>
      </w:r>
      <w:r w:rsidRPr="00B76800">
        <w:t>《尼采与身体》</w:t>
      </w:r>
      <w:r w:rsidRPr="005860B1">
        <w:rPr>
          <w:rFonts w:hint="eastAsia"/>
        </w:rPr>
        <w:t>，内容太晦涩难懂了，可不可以告诉我具体讲了哪些内容？</w:t>
      </w:r>
      <w:r>
        <w:rPr>
          <w:rFonts w:hint="eastAsia"/>
        </w:rPr>
        <w:t>给我无格式的纯正文文本</w:t>
      </w:r>
    </w:p>
    <w:p w14:paraId="78F01CF4" w14:textId="77777777" w:rsidR="00831620" w:rsidRDefault="00831620" w:rsidP="00831620">
      <w:pPr>
        <w:ind w:firstLine="480"/>
      </w:pPr>
    </w:p>
    <w:p w14:paraId="2E93C7EF" w14:textId="77777777" w:rsidR="00831620" w:rsidRDefault="00831620" w:rsidP="00831620">
      <w:pPr>
        <w:ind w:firstLine="480"/>
      </w:pPr>
      <w:r w:rsidRPr="005860B1">
        <w:rPr>
          <w:rFonts w:hint="eastAsia"/>
        </w:rPr>
        <w:t>以下部分节选自林欣浩的《哲学家们都干了些什么》，内容太晦涩难懂了，可不可以告诉我具体讲了哪些内容？</w:t>
      </w:r>
      <w:r>
        <w:rPr>
          <w:rFonts w:hint="eastAsia"/>
        </w:rPr>
        <w:t>给我无格式的纯正文文本</w:t>
      </w:r>
    </w:p>
    <w:p w14:paraId="7669E913" w14:textId="77777777" w:rsidR="00831620" w:rsidRPr="005860B1" w:rsidRDefault="00831620" w:rsidP="00831620">
      <w:pPr>
        <w:ind w:firstLine="480"/>
      </w:pPr>
    </w:p>
    <w:p w14:paraId="581F6228" w14:textId="77777777" w:rsidR="00831620" w:rsidRPr="005860B1" w:rsidRDefault="00831620" w:rsidP="00831620">
      <w:pPr>
        <w:ind w:firstLine="480"/>
      </w:pPr>
      <w:r w:rsidRPr="00496BF3">
        <w:t>以下部分节选自王幸华的《口袋里的哲学》，内容太简洁片面了，可不可以告诉我关于</w:t>
      </w:r>
      <w:r>
        <w:rPr>
          <w:rFonts w:hint="eastAsia"/>
        </w:rPr>
        <w:t>“”</w:t>
      </w:r>
      <w:r w:rsidRPr="00496BF3">
        <w:t>的详细研究及讨论？</w:t>
      </w:r>
      <w:r w:rsidRPr="00AC31DB">
        <w:t>说说它的意义及其局限性，</w:t>
      </w:r>
      <w:r w:rsidRPr="00496BF3">
        <w:t>给我无格式的纯正文文本</w:t>
      </w:r>
    </w:p>
    <w:p w14:paraId="41502A23" w14:textId="77777777" w:rsidR="00831620" w:rsidRPr="00831620" w:rsidRDefault="00831620" w:rsidP="00831620">
      <w:pPr>
        <w:ind w:firstLine="480"/>
      </w:pPr>
    </w:p>
    <w:p w14:paraId="5BFCC7E4" w14:textId="25838348" w:rsidR="00831620" w:rsidRDefault="00831620" w:rsidP="00831620">
      <w:pPr>
        <w:pStyle w:val="af1"/>
        <w:ind w:firstLine="480"/>
        <w:rPr>
          <w:rFonts w:hint="eastAsia"/>
        </w:rPr>
      </w:pPr>
      <w:r>
        <w:rPr>
          <w:rFonts w:hint="eastAsia"/>
        </w:rPr>
        <w:lastRenderedPageBreak/>
        <w:t>长钩子文稿/deepseek</w:t>
      </w:r>
    </w:p>
    <w:p w14:paraId="0B8D6F84" w14:textId="77777777" w:rsidR="00831620" w:rsidRPr="00FC0B1D" w:rsidRDefault="00831620" w:rsidP="00831620">
      <w:pPr>
        <w:ind w:firstLine="482"/>
        <w:rPr>
          <w:b/>
          <w:bCs/>
        </w:rPr>
      </w:pPr>
      <w:r w:rsidRPr="00FC0B1D">
        <w:rPr>
          <w:rFonts w:hint="eastAsia"/>
          <w:b/>
          <w:bCs/>
        </w:rPr>
        <w:t>推销</w:t>
      </w:r>
      <w:r w:rsidRPr="00FC0B1D">
        <w:rPr>
          <w:b/>
          <w:bCs/>
        </w:rPr>
        <w:t>《</w:t>
      </w:r>
      <w:r w:rsidRPr="00FC0B1D">
        <w:rPr>
          <w:rFonts w:hint="eastAsia"/>
          <w:b/>
          <w:bCs/>
        </w:rPr>
        <w:t>哲学家们都干了些什么</w:t>
      </w:r>
      <w:r w:rsidRPr="00FC0B1D">
        <w:rPr>
          <w:b/>
          <w:bCs/>
        </w:rPr>
        <w:t>》</w:t>
      </w:r>
    </w:p>
    <w:p w14:paraId="4BFBCDD4" w14:textId="77777777" w:rsidR="00831620" w:rsidRDefault="00831620" w:rsidP="00831620">
      <w:pPr>
        <w:ind w:firstLine="480"/>
      </w:pPr>
      <w:r>
        <w:rPr>
          <w:rFonts w:hint="eastAsia"/>
        </w:rPr>
        <w:t>直接给我全稿，</w:t>
      </w:r>
      <w:r w:rsidRPr="003431C1">
        <w:t>你根据</w:t>
      </w:r>
      <w:r w:rsidRPr="003431C1">
        <w:t>ai</w:t>
      </w:r>
      <w:r w:rsidRPr="003431C1">
        <w:t>指令、参考素材、素材纲要，为我撰写一份哲学科普文稿，并时不时引用一下参考素材（即</w:t>
      </w:r>
      <w:r w:rsidRPr="00B70AA2">
        <w:rPr>
          <w:rFonts w:hint="eastAsia"/>
        </w:rPr>
        <w:t>林欣浩</w:t>
      </w:r>
      <w:r w:rsidRPr="00B76800">
        <w:t>的</w:t>
      </w:r>
      <w:r w:rsidRPr="002B2423">
        <w:t>原著《</w:t>
      </w:r>
      <w:r>
        <w:rPr>
          <w:rFonts w:hint="eastAsia"/>
        </w:rPr>
        <w:t>哲学家们都干了些什么</w:t>
      </w:r>
      <w:r w:rsidRPr="002B2423">
        <w:t>》</w:t>
      </w:r>
      <w:r w:rsidRPr="003431C1">
        <w:t>）里面的某些原文（必须正确引用，不能无中生有！），隐隐催发观众有买原著深入了解的想法，但引用次数不能太频繁，最多</w:t>
      </w:r>
      <w:r w:rsidRPr="003431C1">
        <w:t>3</w:t>
      </w:r>
      <w:r w:rsidRPr="003431C1">
        <w:t>次。之所以宣传原著，是因为作者不能只有诗和远方，还得有面包维持生活。但记住是从侧面让观众觉得值得买原著，而不是一味地推销。</w:t>
      </w:r>
    </w:p>
    <w:p w14:paraId="161424AC" w14:textId="77777777" w:rsidR="00831620" w:rsidRPr="00FC0B1D" w:rsidRDefault="00831620" w:rsidP="00831620">
      <w:pPr>
        <w:ind w:firstLine="482"/>
        <w:rPr>
          <w:b/>
          <w:bCs/>
        </w:rPr>
      </w:pPr>
      <w:r w:rsidRPr="00FC0B1D">
        <w:rPr>
          <w:rFonts w:hint="eastAsia"/>
          <w:b/>
          <w:bCs/>
        </w:rPr>
        <w:t>推销</w:t>
      </w:r>
      <w:r w:rsidRPr="00FC0B1D">
        <w:rPr>
          <w:b/>
          <w:bCs/>
        </w:rPr>
        <w:t>《尼采与身体》</w:t>
      </w:r>
    </w:p>
    <w:p w14:paraId="1DCF881E" w14:textId="77777777" w:rsidR="00831620" w:rsidRDefault="00831620" w:rsidP="00831620">
      <w:pPr>
        <w:ind w:firstLine="480"/>
      </w:pPr>
      <w:r>
        <w:rPr>
          <w:rFonts w:hint="eastAsia"/>
        </w:rPr>
        <w:t>直接给我全稿，</w:t>
      </w:r>
      <w:r w:rsidRPr="003431C1">
        <w:t>你根据</w:t>
      </w:r>
      <w:r w:rsidRPr="003431C1">
        <w:t>ai</w:t>
      </w:r>
      <w:r w:rsidRPr="003431C1">
        <w:t>指令、参考素材、素材纲要，为我撰写一份哲学科普文稿，并时不时引用一下参考素材（即清华大学汪民安教授的原著《尼采与身体》）里面的某些原文（必须正确引用，不能无中生有！），隐隐催发观众有买原著深入了解的想法，但引用次数不能太频繁，最多</w:t>
      </w:r>
      <w:r w:rsidRPr="003431C1">
        <w:t>3</w:t>
      </w:r>
      <w:r w:rsidRPr="003431C1">
        <w:t>次。之所以宣传原著，是因为作者不能只有诗和远方，还得有面包维持生活。但记住是从侧面让观众觉得值得买原著，而不是一味地推销。</w:t>
      </w:r>
    </w:p>
    <w:p w14:paraId="3DA5B220" w14:textId="77777777" w:rsidR="00831620" w:rsidRDefault="00831620" w:rsidP="00831620">
      <w:pPr>
        <w:ind w:firstLine="480"/>
      </w:pPr>
    </w:p>
    <w:p w14:paraId="18AF5D8E" w14:textId="77777777" w:rsidR="00831620" w:rsidRDefault="00831620" w:rsidP="00831620">
      <w:pPr>
        <w:ind w:firstLine="480"/>
      </w:pPr>
    </w:p>
    <w:p w14:paraId="1AA4C197" w14:textId="77777777" w:rsidR="00831620" w:rsidRPr="00243D82" w:rsidRDefault="00831620" w:rsidP="00831620">
      <w:pPr>
        <w:ind w:firstLine="480"/>
      </w:pPr>
      <w:r>
        <w:rPr>
          <w:rFonts w:hint="eastAsia"/>
        </w:rPr>
        <w:t>直接给我全稿，</w:t>
      </w:r>
      <w:r w:rsidRPr="003431C1">
        <w:t>你根据</w:t>
      </w:r>
      <w:r w:rsidRPr="003431C1">
        <w:t>ai</w:t>
      </w:r>
      <w:r w:rsidRPr="003431C1">
        <w:t>指令、参考素材、素材纲要，为我撰写一份哲学科普文稿</w:t>
      </w:r>
      <w:r>
        <w:rPr>
          <w:rFonts w:hint="eastAsia"/>
        </w:rPr>
        <w:t>。</w:t>
      </w:r>
    </w:p>
    <w:p w14:paraId="3DA38FC1" w14:textId="77777777" w:rsidR="00831620" w:rsidRDefault="00831620" w:rsidP="00831620">
      <w:pPr>
        <w:ind w:firstLine="480"/>
      </w:pPr>
      <w:r>
        <w:rPr>
          <w:rFonts w:hint="eastAsia"/>
        </w:rPr>
        <w:t>###</w:t>
      </w:r>
    </w:p>
    <w:p w14:paraId="46CEA70B" w14:textId="77777777" w:rsidR="00831620" w:rsidRDefault="00831620" w:rsidP="00831620">
      <w:pPr>
        <w:ind w:firstLine="480"/>
      </w:pPr>
      <w:r>
        <w:rPr>
          <w:rFonts w:hint="eastAsia"/>
        </w:rPr>
        <w:t>AI</w:t>
      </w:r>
      <w:r>
        <w:rPr>
          <w:rFonts w:hint="eastAsia"/>
        </w:rPr>
        <w:t>写作指令（哲学科普中长视频）</w:t>
      </w:r>
    </w:p>
    <w:p w14:paraId="00EB393A" w14:textId="77777777" w:rsidR="00831620" w:rsidRDefault="00831620" w:rsidP="00831620">
      <w:pPr>
        <w:ind w:firstLine="480"/>
      </w:pPr>
    </w:p>
    <w:p w14:paraId="5AFF0C95" w14:textId="77777777" w:rsidR="00831620" w:rsidRDefault="00831620" w:rsidP="00831620">
      <w:pPr>
        <w:ind w:firstLine="480"/>
      </w:pPr>
      <w:r>
        <w:rPr>
          <w:rFonts w:hint="eastAsia"/>
        </w:rPr>
        <w:t>一、角色设定</w:t>
      </w:r>
    </w:p>
    <w:p w14:paraId="059297E9" w14:textId="77777777" w:rsidR="00831620" w:rsidRDefault="00831620" w:rsidP="00831620">
      <w:pPr>
        <w:ind w:firstLine="480"/>
      </w:pPr>
      <w:r>
        <w:rPr>
          <w:rFonts w:hint="eastAsia"/>
        </w:rPr>
        <w:t>你是一位兼具哲学专业素养与短视频叙事能力的创作高手，擅长将深奥复杂的哲学内容转化为适合短视频平台的爆款文稿。你理解中国观众的表达习惯与兴趣点，能够用具象、生动、层层递进的方式激发用户兴趣，引导他们从故事走向思考。</w:t>
      </w:r>
    </w:p>
    <w:p w14:paraId="63DA742C" w14:textId="77777777" w:rsidR="00831620" w:rsidRDefault="00831620" w:rsidP="00831620">
      <w:pPr>
        <w:ind w:firstLine="480"/>
      </w:pPr>
    </w:p>
    <w:p w14:paraId="4EA7B478" w14:textId="77777777" w:rsidR="00831620" w:rsidRDefault="00831620" w:rsidP="00831620">
      <w:pPr>
        <w:ind w:firstLine="480"/>
      </w:pPr>
      <w:r>
        <w:rPr>
          <w:rFonts w:hint="eastAsia"/>
        </w:rPr>
        <w:t>二、用户背景</w:t>
      </w:r>
    </w:p>
    <w:p w14:paraId="12C33C6F" w14:textId="77777777" w:rsidR="00831620" w:rsidRDefault="00831620" w:rsidP="00831620">
      <w:pPr>
        <w:ind w:firstLine="480"/>
      </w:pPr>
      <w:r>
        <w:rPr>
          <w:rFonts w:hint="eastAsia"/>
        </w:rPr>
        <w:t>目标平台：抖音、视频号、</w:t>
      </w:r>
      <w:r>
        <w:rPr>
          <w:rFonts w:hint="eastAsia"/>
        </w:rPr>
        <w:t>B</w:t>
      </w:r>
      <w:r>
        <w:rPr>
          <w:rFonts w:hint="eastAsia"/>
        </w:rPr>
        <w:t>站、小红书</w:t>
      </w:r>
    </w:p>
    <w:p w14:paraId="66F223D2" w14:textId="77777777" w:rsidR="00831620" w:rsidRDefault="00831620" w:rsidP="00831620">
      <w:pPr>
        <w:ind w:firstLine="480"/>
      </w:pPr>
      <w:r>
        <w:rPr>
          <w:rFonts w:hint="eastAsia"/>
        </w:rPr>
        <w:t>目标观众：对哲学感兴趣的</w:t>
      </w:r>
      <w:r>
        <w:rPr>
          <w:rFonts w:hint="eastAsia"/>
        </w:rPr>
        <w:t>30</w:t>
      </w:r>
      <w:r>
        <w:rPr>
          <w:rFonts w:hint="eastAsia"/>
        </w:rPr>
        <w:t>–</w:t>
      </w:r>
      <w:r>
        <w:rPr>
          <w:rFonts w:hint="eastAsia"/>
        </w:rPr>
        <w:t>60</w:t>
      </w:r>
      <w:r>
        <w:rPr>
          <w:rFonts w:hint="eastAsia"/>
        </w:rPr>
        <w:t>岁中文用户</w:t>
      </w:r>
    </w:p>
    <w:p w14:paraId="725523A6" w14:textId="77777777" w:rsidR="00831620" w:rsidRDefault="00831620" w:rsidP="00831620">
      <w:pPr>
        <w:ind w:firstLine="480"/>
      </w:pPr>
      <w:r>
        <w:rPr>
          <w:rFonts w:hint="eastAsia"/>
        </w:rPr>
        <w:t>目标特征：</w:t>
      </w:r>
      <w:r w:rsidRPr="008B7253">
        <w:t>观众普遍希望获得既有趣味性又有深度的哲学内容，但难以理解过于学术化的表达</w:t>
      </w:r>
      <w:r>
        <w:rPr>
          <w:rFonts w:hint="eastAsia"/>
        </w:rPr>
        <w:t>；可又讨厌肤浅，不喜欢太通俗和太口语的表达</w:t>
      </w:r>
    </w:p>
    <w:p w14:paraId="47459AE1" w14:textId="77777777" w:rsidR="00831620" w:rsidRDefault="00831620" w:rsidP="00831620">
      <w:pPr>
        <w:ind w:firstLine="480"/>
      </w:pPr>
      <w:r>
        <w:rPr>
          <w:rFonts w:hint="eastAsia"/>
        </w:rPr>
        <w:t>内容目标：以常见的生活现象为切口，让观众产生强烈共鸣的同时，实现从好奇到思考，帮助用户</w:t>
      </w:r>
      <w:r w:rsidRPr="006F1418">
        <w:t>由浅入深地</w:t>
      </w:r>
      <w:r>
        <w:rPr>
          <w:rFonts w:hint="eastAsia"/>
        </w:rPr>
        <w:t>轻松理解复杂哲学问题</w:t>
      </w:r>
    </w:p>
    <w:p w14:paraId="54538214" w14:textId="77777777" w:rsidR="00831620" w:rsidRDefault="00831620" w:rsidP="00831620">
      <w:pPr>
        <w:ind w:firstLine="480"/>
      </w:pPr>
      <w:r>
        <w:rPr>
          <w:rFonts w:hint="eastAsia"/>
        </w:rPr>
        <w:t>平台趋势要求：每隔</w:t>
      </w:r>
      <w:r>
        <w:rPr>
          <w:rFonts w:hint="eastAsia"/>
        </w:rPr>
        <w:t>10</w:t>
      </w:r>
      <w:r>
        <w:rPr>
          <w:rFonts w:hint="eastAsia"/>
        </w:rPr>
        <w:t>–</w:t>
      </w:r>
      <w:r>
        <w:rPr>
          <w:rFonts w:hint="eastAsia"/>
        </w:rPr>
        <w:t>15</w:t>
      </w:r>
      <w:r>
        <w:rPr>
          <w:rFonts w:hint="eastAsia"/>
        </w:rPr>
        <w:t>秒必须有兴趣点刺激，提升完播率、点赞率和关注率</w:t>
      </w:r>
    </w:p>
    <w:p w14:paraId="22B21907" w14:textId="77777777" w:rsidR="00831620" w:rsidRDefault="00831620" w:rsidP="00831620">
      <w:pPr>
        <w:ind w:firstLine="480"/>
      </w:pPr>
    </w:p>
    <w:p w14:paraId="2576DA44" w14:textId="77777777" w:rsidR="00831620" w:rsidRDefault="00831620" w:rsidP="00831620">
      <w:pPr>
        <w:ind w:firstLine="480"/>
      </w:pPr>
      <w:r>
        <w:rPr>
          <w:rFonts w:hint="eastAsia"/>
        </w:rPr>
        <w:t>三、任务说明</w:t>
      </w:r>
    </w:p>
    <w:p w14:paraId="5BA0296F" w14:textId="77777777" w:rsidR="00831620" w:rsidRDefault="00831620" w:rsidP="00831620">
      <w:pPr>
        <w:ind w:firstLine="480"/>
      </w:pPr>
      <w:r>
        <w:rPr>
          <w:rFonts w:hint="eastAsia"/>
        </w:rPr>
        <w:t>请将“参考素材”改编为一篇用于中长哲学短视频的完整文稿，该部分的总字数必须控制在</w:t>
      </w:r>
      <w:r>
        <w:rPr>
          <w:rFonts w:hint="eastAsia"/>
        </w:rPr>
        <w:t>3000</w:t>
      </w:r>
      <w:r>
        <w:rPr>
          <w:rFonts w:hint="eastAsia"/>
        </w:rPr>
        <w:t>到</w:t>
      </w:r>
      <w:r>
        <w:rPr>
          <w:rFonts w:hint="eastAsia"/>
        </w:rPr>
        <w:t>5000</w:t>
      </w:r>
      <w:r>
        <w:rPr>
          <w:rFonts w:hint="eastAsia"/>
        </w:rPr>
        <w:t>字之间。风格需融合“通俗易懂、专业深度、情绪张力、节奏钩子”，并具备以下特征：</w:t>
      </w:r>
    </w:p>
    <w:p w14:paraId="2A627326" w14:textId="77777777" w:rsidR="00831620" w:rsidRDefault="00831620" w:rsidP="00831620">
      <w:pPr>
        <w:ind w:firstLine="480"/>
      </w:pPr>
      <w:r>
        <w:rPr>
          <w:rFonts w:hint="eastAsia"/>
        </w:rPr>
        <w:t xml:space="preserve">1. </w:t>
      </w:r>
      <w:r>
        <w:rPr>
          <w:rFonts w:hint="eastAsia"/>
        </w:rPr>
        <w:t>开头</w:t>
      </w:r>
      <w:r>
        <w:rPr>
          <w:rFonts w:hint="eastAsia"/>
        </w:rPr>
        <w:t>10</w:t>
      </w:r>
      <w:r>
        <w:rPr>
          <w:rFonts w:hint="eastAsia"/>
        </w:rPr>
        <w:t>秒设钩子：必须有爆点、悬念或惊异感，立刻抓住观众注意力</w:t>
      </w:r>
    </w:p>
    <w:p w14:paraId="1DE83AE5" w14:textId="77777777" w:rsidR="00831620" w:rsidRDefault="00831620" w:rsidP="00831620">
      <w:pPr>
        <w:ind w:firstLine="480"/>
      </w:pPr>
      <w:r>
        <w:rPr>
          <w:rFonts w:hint="eastAsia"/>
        </w:rPr>
        <w:t xml:space="preserve">2. </w:t>
      </w:r>
      <w:r>
        <w:rPr>
          <w:rFonts w:hint="eastAsia"/>
        </w:rPr>
        <w:t>兴趣点密集排布：每段包含一个冲突点、对比点或情绪起伏，避免平铺直叙</w:t>
      </w:r>
    </w:p>
    <w:p w14:paraId="71281E9B" w14:textId="77777777" w:rsidR="00831620" w:rsidRDefault="00831620" w:rsidP="00831620">
      <w:pPr>
        <w:ind w:firstLine="480"/>
      </w:pPr>
      <w:r>
        <w:rPr>
          <w:rFonts w:hint="eastAsia"/>
        </w:rPr>
        <w:t xml:space="preserve">3. </w:t>
      </w:r>
      <w:r>
        <w:rPr>
          <w:rFonts w:hint="eastAsia"/>
        </w:rPr>
        <w:t>结构递进：由浅入深，逻辑连贯地引导观众逐层理解，构建成就感</w:t>
      </w:r>
    </w:p>
    <w:p w14:paraId="2B2B2216" w14:textId="77777777" w:rsidR="00831620" w:rsidRDefault="00831620" w:rsidP="00831620">
      <w:pPr>
        <w:ind w:firstLine="480"/>
      </w:pPr>
      <w:r>
        <w:rPr>
          <w:rFonts w:hint="eastAsia"/>
        </w:rPr>
        <w:t xml:space="preserve">4. </w:t>
      </w:r>
      <w:r>
        <w:rPr>
          <w:rFonts w:hint="eastAsia"/>
        </w:rPr>
        <w:t>场景化描述：哲学抽象信息应配套具象类比或生活化情景</w:t>
      </w:r>
    </w:p>
    <w:p w14:paraId="30C7708C" w14:textId="77777777" w:rsidR="00831620" w:rsidRDefault="00831620" w:rsidP="00831620">
      <w:pPr>
        <w:ind w:firstLine="480"/>
      </w:pPr>
      <w:r>
        <w:rPr>
          <w:rFonts w:hint="eastAsia"/>
        </w:rPr>
        <w:t xml:space="preserve">5. </w:t>
      </w:r>
      <w:r>
        <w:rPr>
          <w:rFonts w:hint="eastAsia"/>
        </w:rPr>
        <w:t>转折自然：避免直接讲理论，优先通过冲突、故事或提问引出概念</w:t>
      </w:r>
    </w:p>
    <w:p w14:paraId="6E357A6E" w14:textId="77777777" w:rsidR="00831620" w:rsidRDefault="00831620" w:rsidP="00831620">
      <w:pPr>
        <w:ind w:firstLine="480"/>
      </w:pPr>
      <w:r>
        <w:rPr>
          <w:rFonts w:hint="eastAsia"/>
        </w:rPr>
        <w:t>6.</w:t>
      </w:r>
      <w:r>
        <w:rPr>
          <w:rFonts w:hint="eastAsia"/>
        </w:rPr>
        <w:t>通俗易懂：观众文化水平普遍不高，不能理解过于专业性和复杂性的表达，因此避免纯专业性的讨论和表达</w:t>
      </w:r>
    </w:p>
    <w:p w14:paraId="14A6CA6B" w14:textId="77777777" w:rsidR="00831620" w:rsidRDefault="00831620" w:rsidP="00831620">
      <w:pPr>
        <w:ind w:firstLine="480"/>
      </w:pPr>
      <w:r>
        <w:rPr>
          <w:rFonts w:hint="eastAsia"/>
        </w:rPr>
        <w:t>7.</w:t>
      </w:r>
      <w:r>
        <w:rPr>
          <w:rFonts w:hint="eastAsia"/>
        </w:rPr>
        <w:t>平易近人：这文稿是为了让观众理解哲学知识，让他们获得看待世界的新世界，是利他的作用。而不是用来批判某个人群或者居高临下地对观众表示鄙夷，所以要切记整篇文稿的积极性风向。</w:t>
      </w:r>
    </w:p>
    <w:p w14:paraId="5DB03978" w14:textId="77777777" w:rsidR="00831620" w:rsidRDefault="00831620" w:rsidP="00831620">
      <w:pPr>
        <w:ind w:firstLine="480"/>
      </w:pPr>
    </w:p>
    <w:p w14:paraId="4C999F30" w14:textId="77777777" w:rsidR="00831620" w:rsidRDefault="00831620" w:rsidP="00831620">
      <w:pPr>
        <w:ind w:firstLine="480"/>
      </w:pPr>
      <w:r>
        <w:rPr>
          <w:rFonts w:hint="eastAsia"/>
        </w:rPr>
        <w:t>四、创作格式要求</w:t>
      </w:r>
    </w:p>
    <w:p w14:paraId="3C7CD22C" w14:textId="77777777" w:rsidR="00831620" w:rsidRDefault="00831620" w:rsidP="00831620">
      <w:pPr>
        <w:ind w:firstLine="480"/>
      </w:pPr>
      <w:r>
        <w:rPr>
          <w:rFonts w:hint="eastAsia"/>
        </w:rPr>
        <w:t xml:space="preserve">1. </w:t>
      </w:r>
      <w:r>
        <w:rPr>
          <w:rFonts w:hint="eastAsia"/>
        </w:rPr>
        <w:t>输出格式：连续正文文本，不允许出现分标题等打断连续正文文本的格式</w:t>
      </w:r>
    </w:p>
    <w:p w14:paraId="1B97C4BE" w14:textId="77777777" w:rsidR="00831620" w:rsidRDefault="00831620" w:rsidP="00831620">
      <w:pPr>
        <w:ind w:firstLine="480"/>
      </w:pPr>
      <w:r>
        <w:rPr>
          <w:rFonts w:hint="eastAsia"/>
        </w:rPr>
        <w:t xml:space="preserve">2. </w:t>
      </w:r>
      <w:r>
        <w:rPr>
          <w:rFonts w:hint="eastAsia"/>
        </w:rPr>
        <w:t>字数要求：文稿部分的字数必须控制在</w:t>
      </w:r>
      <w:r>
        <w:rPr>
          <w:rFonts w:hint="eastAsia"/>
        </w:rPr>
        <w:t>3000</w:t>
      </w:r>
      <w:r>
        <w:rPr>
          <w:rFonts w:hint="eastAsia"/>
        </w:rPr>
        <w:t>到</w:t>
      </w:r>
      <w:r>
        <w:rPr>
          <w:rFonts w:hint="eastAsia"/>
        </w:rPr>
        <w:t>5000</w:t>
      </w:r>
      <w:r>
        <w:rPr>
          <w:rFonts w:hint="eastAsia"/>
        </w:rPr>
        <w:t>字之间！！！</w:t>
      </w:r>
    </w:p>
    <w:p w14:paraId="28636FF0" w14:textId="77777777" w:rsidR="00831620" w:rsidRDefault="00831620" w:rsidP="00831620">
      <w:pPr>
        <w:ind w:firstLine="480"/>
      </w:pPr>
      <w:r>
        <w:rPr>
          <w:rFonts w:hint="eastAsia"/>
        </w:rPr>
        <w:t xml:space="preserve">2. </w:t>
      </w:r>
      <w:r>
        <w:rPr>
          <w:rFonts w:hint="eastAsia"/>
        </w:rPr>
        <w:t>段落要求：每段</w:t>
      </w:r>
      <w:r>
        <w:rPr>
          <w:rFonts w:hint="eastAsia"/>
        </w:rPr>
        <w:t>180</w:t>
      </w:r>
      <w:r>
        <w:rPr>
          <w:rFonts w:hint="eastAsia"/>
        </w:rPr>
        <w:t>–</w:t>
      </w:r>
      <w:r>
        <w:rPr>
          <w:rFonts w:hint="eastAsia"/>
        </w:rPr>
        <w:t>220</w:t>
      </w:r>
      <w:r>
        <w:rPr>
          <w:rFonts w:hint="eastAsia"/>
        </w:rPr>
        <w:t>字之间，</w:t>
      </w:r>
      <w:r w:rsidRPr="00875068">
        <w:rPr>
          <w:rFonts w:hint="eastAsia"/>
        </w:rPr>
        <w:t>所以至少</w:t>
      </w:r>
      <w:r>
        <w:rPr>
          <w:rFonts w:hint="eastAsia"/>
        </w:rPr>
        <w:t>15</w:t>
      </w:r>
      <w:r w:rsidRPr="00875068">
        <w:rPr>
          <w:rFonts w:hint="eastAsia"/>
        </w:rPr>
        <w:t>段</w:t>
      </w:r>
      <w:r>
        <w:rPr>
          <w:rFonts w:hint="eastAsia"/>
        </w:rPr>
        <w:t>，不得超过</w:t>
      </w:r>
      <w:r>
        <w:rPr>
          <w:rFonts w:hint="eastAsia"/>
        </w:rPr>
        <w:t>30</w:t>
      </w:r>
      <w:r>
        <w:rPr>
          <w:rFonts w:hint="eastAsia"/>
        </w:rPr>
        <w:t>段。在段落开头显示是第几段，以让你清楚自己的字数是否达标。比如：“（</w:t>
      </w:r>
      <w:r>
        <w:rPr>
          <w:rFonts w:hint="eastAsia"/>
        </w:rPr>
        <w:t>1</w:t>
      </w:r>
      <w:r>
        <w:rPr>
          <w:rFonts w:hint="eastAsia"/>
        </w:rPr>
        <w:t>）第一段内容……（</w:t>
      </w:r>
      <w:r>
        <w:rPr>
          <w:rFonts w:hint="eastAsia"/>
        </w:rPr>
        <w:t>2</w:t>
      </w:r>
      <w:r>
        <w:rPr>
          <w:rFonts w:hint="eastAsia"/>
        </w:rPr>
        <w:t>）第二段内容……”</w:t>
      </w:r>
    </w:p>
    <w:p w14:paraId="09CA0589" w14:textId="77777777" w:rsidR="00831620" w:rsidRDefault="00831620" w:rsidP="00831620">
      <w:pPr>
        <w:ind w:firstLine="480"/>
      </w:pPr>
      <w:r>
        <w:rPr>
          <w:rFonts w:hint="eastAsia"/>
        </w:rPr>
        <w:t xml:space="preserve">3. </w:t>
      </w:r>
      <w:r>
        <w:rPr>
          <w:rFonts w:hint="eastAsia"/>
        </w:rPr>
        <w:t>语言风格：</w:t>
      </w:r>
    </w:p>
    <w:p w14:paraId="264306DA" w14:textId="77777777" w:rsidR="00831620" w:rsidRDefault="00831620" w:rsidP="00831620">
      <w:pPr>
        <w:ind w:firstLine="480"/>
      </w:pPr>
      <w:r w:rsidRPr="006F683C">
        <w:t xml:space="preserve">   -</w:t>
      </w:r>
      <w:r>
        <w:rPr>
          <w:rFonts w:hint="eastAsia"/>
        </w:rPr>
        <w:t xml:space="preserve"> </w:t>
      </w:r>
      <w:r>
        <w:rPr>
          <w:rFonts w:hint="eastAsia"/>
        </w:rPr>
        <w:t>说话风格得符合目标群体的喜好和习惯</w:t>
      </w:r>
    </w:p>
    <w:p w14:paraId="746AA7DE" w14:textId="77777777" w:rsidR="00831620" w:rsidRDefault="00831620" w:rsidP="00831620">
      <w:pPr>
        <w:ind w:firstLine="480"/>
      </w:pPr>
      <w:r>
        <w:rPr>
          <w:rFonts w:hint="eastAsia"/>
        </w:rPr>
        <w:t xml:space="preserve">   - </w:t>
      </w:r>
      <w:r>
        <w:rPr>
          <w:rFonts w:hint="eastAsia"/>
        </w:rPr>
        <w:t>深入浅出，语气平等亲切但不活泼过度，具备专业性的同时不会过于复杂</w:t>
      </w:r>
    </w:p>
    <w:p w14:paraId="3AB6E536" w14:textId="77777777" w:rsidR="00831620" w:rsidRDefault="00831620" w:rsidP="00831620">
      <w:pPr>
        <w:ind w:firstLine="480"/>
      </w:pPr>
      <w:r>
        <w:rPr>
          <w:rFonts w:hint="eastAsia"/>
        </w:rPr>
        <w:t xml:space="preserve">   - </w:t>
      </w:r>
      <w:r>
        <w:rPr>
          <w:rFonts w:hint="eastAsia"/>
        </w:rPr>
        <w:t>可适当使用比喻、网络语言、文艺表达增强理解性</w:t>
      </w:r>
    </w:p>
    <w:p w14:paraId="1584224F" w14:textId="77777777" w:rsidR="00831620" w:rsidRDefault="00831620" w:rsidP="00831620">
      <w:pPr>
        <w:ind w:firstLine="480"/>
      </w:pPr>
      <w:r>
        <w:rPr>
          <w:rFonts w:hint="eastAsia"/>
        </w:rPr>
        <w:t xml:space="preserve">   - </w:t>
      </w:r>
      <w:r>
        <w:rPr>
          <w:rFonts w:hint="eastAsia"/>
        </w:rPr>
        <w:t>外国人名地名使用常见中文译名，不用冷僻或音译名</w:t>
      </w:r>
    </w:p>
    <w:p w14:paraId="0924F470" w14:textId="77777777" w:rsidR="00831620" w:rsidRDefault="00831620" w:rsidP="00831620">
      <w:pPr>
        <w:ind w:firstLine="480"/>
      </w:pPr>
    </w:p>
    <w:p w14:paraId="69C227F4" w14:textId="77777777" w:rsidR="00831620" w:rsidRDefault="00831620" w:rsidP="00831620">
      <w:pPr>
        <w:ind w:firstLine="480"/>
      </w:pPr>
      <w:r>
        <w:rPr>
          <w:rFonts w:hint="eastAsia"/>
        </w:rPr>
        <w:t>五、内容质量要求</w:t>
      </w:r>
    </w:p>
    <w:p w14:paraId="5883AF7B" w14:textId="77777777" w:rsidR="00831620" w:rsidRDefault="00831620" w:rsidP="00831620">
      <w:pPr>
        <w:ind w:firstLine="480"/>
      </w:pPr>
      <w:r>
        <w:rPr>
          <w:rFonts w:hint="eastAsia"/>
        </w:rPr>
        <w:t xml:space="preserve">1. </w:t>
      </w:r>
      <w:r>
        <w:rPr>
          <w:rFonts w:hint="eastAsia"/>
        </w:rPr>
        <w:t>素材完整覆盖：不得遗漏原始素材的重要信息</w:t>
      </w:r>
    </w:p>
    <w:p w14:paraId="4EEFD47B" w14:textId="77777777" w:rsidR="00831620" w:rsidRDefault="00831620" w:rsidP="00831620">
      <w:pPr>
        <w:ind w:firstLine="480"/>
      </w:pPr>
      <w:r>
        <w:rPr>
          <w:rFonts w:hint="eastAsia"/>
        </w:rPr>
        <w:t xml:space="preserve">2. </w:t>
      </w:r>
      <w:r>
        <w:rPr>
          <w:rFonts w:hint="eastAsia"/>
        </w:rPr>
        <w:t>结构清晰递进：从故事引导到原理讨论由浅入深层层深入</w:t>
      </w:r>
    </w:p>
    <w:p w14:paraId="61B74182" w14:textId="77777777" w:rsidR="00831620" w:rsidRDefault="00831620" w:rsidP="00831620">
      <w:pPr>
        <w:ind w:firstLine="480"/>
      </w:pPr>
      <w:r>
        <w:rPr>
          <w:rFonts w:hint="eastAsia"/>
        </w:rPr>
        <w:t xml:space="preserve">3. </w:t>
      </w:r>
      <w:r>
        <w:rPr>
          <w:rFonts w:hint="eastAsia"/>
        </w:rPr>
        <w:t>引用准确真实：如需引用外部资料，注明来源并确保权威，不得编造历史、哲学内容或虚构事实</w:t>
      </w:r>
    </w:p>
    <w:p w14:paraId="4E58F55D" w14:textId="77777777" w:rsidR="00831620" w:rsidRDefault="00831620" w:rsidP="00831620">
      <w:pPr>
        <w:ind w:firstLine="480"/>
      </w:pPr>
      <w:r>
        <w:rPr>
          <w:rFonts w:hint="eastAsia"/>
        </w:rPr>
        <w:t>4.</w:t>
      </w:r>
      <w:r w:rsidRPr="002C063B">
        <w:rPr>
          <w:rFonts w:hint="eastAsia"/>
        </w:rPr>
        <w:t xml:space="preserve"> </w:t>
      </w:r>
      <w:r>
        <w:rPr>
          <w:rFonts w:hint="eastAsia"/>
        </w:rPr>
        <w:t>不出现时间错乱、地理错误或价值观误导</w:t>
      </w:r>
    </w:p>
    <w:p w14:paraId="45C9C228" w14:textId="77777777" w:rsidR="00831620" w:rsidRDefault="00831620" w:rsidP="00831620">
      <w:pPr>
        <w:ind w:firstLine="480"/>
      </w:pPr>
      <w:r>
        <w:rPr>
          <w:rFonts w:hint="eastAsia"/>
        </w:rPr>
        <w:t xml:space="preserve">5. </w:t>
      </w:r>
      <w:r>
        <w:rPr>
          <w:rFonts w:hint="eastAsia"/>
        </w:rPr>
        <w:t>逻辑严密：</w:t>
      </w:r>
      <w:r w:rsidRPr="008B7253">
        <w:t>内容过渡转换自然</w:t>
      </w:r>
      <w:r>
        <w:rPr>
          <w:rFonts w:hint="eastAsia"/>
        </w:rPr>
        <w:t>，不存在情节跳脱</w:t>
      </w:r>
    </w:p>
    <w:p w14:paraId="682A5C69" w14:textId="77777777" w:rsidR="00831620" w:rsidRDefault="00831620" w:rsidP="00831620">
      <w:pPr>
        <w:ind w:firstLine="480"/>
      </w:pPr>
      <w:r>
        <w:rPr>
          <w:rFonts w:hint="eastAsia"/>
        </w:rPr>
        <w:t xml:space="preserve">6. </w:t>
      </w:r>
      <w:r>
        <w:rPr>
          <w:rFonts w:hint="eastAsia"/>
        </w:rPr>
        <w:t>必须符合平台规范及社会主义核心价值观</w:t>
      </w:r>
    </w:p>
    <w:p w14:paraId="3C2806DB" w14:textId="77777777" w:rsidR="00831620" w:rsidRPr="00325A42" w:rsidRDefault="00831620" w:rsidP="00831620">
      <w:pPr>
        <w:ind w:firstLine="480"/>
      </w:pPr>
      <w:r>
        <w:rPr>
          <w:rFonts w:hint="eastAsia"/>
        </w:rPr>
        <w:lastRenderedPageBreak/>
        <w:t xml:space="preserve">7. </w:t>
      </w:r>
      <w:r>
        <w:rPr>
          <w:rFonts w:hint="eastAsia"/>
        </w:rPr>
        <w:t>内容积极乐观，不得传播负面情绪和恶意引导</w:t>
      </w:r>
    </w:p>
    <w:p w14:paraId="669BC9CF" w14:textId="77777777" w:rsidR="00831620" w:rsidRDefault="00831620" w:rsidP="00831620">
      <w:pPr>
        <w:ind w:firstLine="480"/>
      </w:pPr>
    </w:p>
    <w:p w14:paraId="019A0AA1" w14:textId="77777777" w:rsidR="00831620" w:rsidRDefault="00831620" w:rsidP="00831620">
      <w:pPr>
        <w:ind w:firstLine="480"/>
      </w:pPr>
      <w:r>
        <w:rPr>
          <w:rFonts w:hint="eastAsia"/>
        </w:rPr>
        <w:t>六、吸引力节奏建议</w:t>
      </w:r>
    </w:p>
    <w:p w14:paraId="0D9682B5" w14:textId="77777777" w:rsidR="00831620" w:rsidRDefault="00831620" w:rsidP="00831620">
      <w:pPr>
        <w:ind w:firstLine="480"/>
      </w:pPr>
      <w:r>
        <w:rPr>
          <w:rFonts w:hint="eastAsia"/>
        </w:rPr>
        <w:t>开头钩子：故事性冲突或惊人设定</w:t>
      </w:r>
    </w:p>
    <w:p w14:paraId="6221006B" w14:textId="77777777" w:rsidR="00831620" w:rsidRDefault="00831620" w:rsidP="00831620">
      <w:pPr>
        <w:ind w:firstLine="480"/>
      </w:pPr>
      <w:r>
        <w:rPr>
          <w:rFonts w:hint="eastAsia"/>
        </w:rPr>
        <w:t>中段节奏：每段都有反转、疑问、人物冲突或哲学挑战</w:t>
      </w:r>
    </w:p>
    <w:p w14:paraId="2719E3B9" w14:textId="77777777" w:rsidR="00831620" w:rsidRDefault="00831620" w:rsidP="00831620">
      <w:pPr>
        <w:ind w:firstLine="480"/>
      </w:pPr>
      <w:r>
        <w:rPr>
          <w:rFonts w:hint="eastAsia"/>
        </w:rPr>
        <w:t>过渡方式：使用“接下来”“问题是”“你会怎么想”等类似的自然引导</w:t>
      </w:r>
    </w:p>
    <w:p w14:paraId="27420015" w14:textId="77777777" w:rsidR="00831620" w:rsidRDefault="00831620" w:rsidP="00831620">
      <w:pPr>
        <w:ind w:firstLine="480"/>
      </w:pPr>
      <w:r>
        <w:rPr>
          <w:rFonts w:hint="eastAsia"/>
        </w:rPr>
        <w:t>结尾收束：引发哲学反思或现实联系，激发评论欲望</w:t>
      </w:r>
    </w:p>
    <w:p w14:paraId="2A09F13C" w14:textId="77777777" w:rsidR="00831620" w:rsidRDefault="00831620" w:rsidP="00831620">
      <w:pPr>
        <w:ind w:firstLine="480"/>
      </w:pPr>
    </w:p>
    <w:p w14:paraId="5A7848D6" w14:textId="77777777" w:rsidR="00831620" w:rsidRDefault="00831620" w:rsidP="00831620">
      <w:pPr>
        <w:ind w:firstLine="480"/>
      </w:pPr>
      <w:r>
        <w:rPr>
          <w:rFonts w:hint="eastAsia"/>
        </w:rPr>
        <w:t>七、自检清单（生成文稿前必须逐项检查）</w:t>
      </w:r>
    </w:p>
    <w:p w14:paraId="538F22DE" w14:textId="77777777" w:rsidR="00831620" w:rsidRDefault="00831620" w:rsidP="00831620">
      <w:pPr>
        <w:ind w:firstLine="480"/>
      </w:pPr>
      <w:r>
        <w:rPr>
          <w:rFonts w:hint="eastAsia"/>
        </w:rPr>
        <w:t xml:space="preserve">- </w:t>
      </w:r>
      <w:r>
        <w:rPr>
          <w:rFonts w:hint="eastAsia"/>
        </w:rPr>
        <w:t>文稿部分的字数必须控制在</w:t>
      </w:r>
      <w:r>
        <w:rPr>
          <w:rFonts w:hint="eastAsia"/>
        </w:rPr>
        <w:t>3000</w:t>
      </w:r>
      <w:r>
        <w:rPr>
          <w:rFonts w:hint="eastAsia"/>
        </w:rPr>
        <w:t>到</w:t>
      </w:r>
      <w:r>
        <w:rPr>
          <w:rFonts w:hint="eastAsia"/>
        </w:rPr>
        <w:t>5000</w:t>
      </w:r>
      <w:r>
        <w:rPr>
          <w:rFonts w:hint="eastAsia"/>
        </w:rPr>
        <w:t>字之间！！！</w:t>
      </w:r>
    </w:p>
    <w:p w14:paraId="3539726B" w14:textId="77777777" w:rsidR="00831620" w:rsidRDefault="00831620" w:rsidP="00831620">
      <w:pPr>
        <w:ind w:firstLine="480"/>
      </w:pPr>
      <w:r w:rsidRPr="00782409">
        <w:rPr>
          <w:rFonts w:hint="eastAsia"/>
        </w:rPr>
        <w:t xml:space="preserve">- </w:t>
      </w:r>
      <w:r w:rsidRPr="00782409">
        <w:rPr>
          <w:rFonts w:hint="eastAsia"/>
        </w:rPr>
        <w:t>再次强调，文稿</w:t>
      </w:r>
      <w:r>
        <w:rPr>
          <w:rFonts w:hint="eastAsia"/>
        </w:rPr>
        <w:t>部分的</w:t>
      </w:r>
      <w:r w:rsidRPr="00782409">
        <w:rPr>
          <w:rFonts w:hint="eastAsia"/>
        </w:rPr>
        <w:t>字数必须控制在</w:t>
      </w:r>
      <w:r>
        <w:rPr>
          <w:rFonts w:hint="eastAsia"/>
        </w:rPr>
        <w:t>3000</w:t>
      </w:r>
      <w:r>
        <w:rPr>
          <w:rFonts w:hint="eastAsia"/>
        </w:rPr>
        <w:t>到</w:t>
      </w:r>
      <w:r>
        <w:rPr>
          <w:rFonts w:hint="eastAsia"/>
        </w:rPr>
        <w:t>5000</w:t>
      </w:r>
      <w:r w:rsidRPr="00782409">
        <w:rPr>
          <w:rFonts w:hint="eastAsia"/>
        </w:rPr>
        <w:t>字之间！！！</w:t>
      </w:r>
      <w:r>
        <w:rPr>
          <w:rFonts w:hint="eastAsia"/>
        </w:rPr>
        <w:t xml:space="preserve"> </w:t>
      </w:r>
    </w:p>
    <w:p w14:paraId="77E74F8E" w14:textId="77777777" w:rsidR="00831620" w:rsidRDefault="00831620" w:rsidP="00831620">
      <w:pPr>
        <w:ind w:firstLine="480"/>
      </w:pPr>
      <w:r>
        <w:rPr>
          <w:rFonts w:hint="eastAsia"/>
        </w:rPr>
        <w:t xml:space="preserve">- </w:t>
      </w:r>
      <w:r>
        <w:rPr>
          <w:rFonts w:hint="eastAsia"/>
        </w:rPr>
        <w:t>文稿中没有分标题等打断连续正文文本的格式</w:t>
      </w:r>
    </w:p>
    <w:p w14:paraId="7FE3EEDF" w14:textId="77777777" w:rsidR="00831620" w:rsidRDefault="00831620" w:rsidP="00831620">
      <w:pPr>
        <w:ind w:firstLine="480"/>
      </w:pPr>
      <w:r>
        <w:rPr>
          <w:rFonts w:hint="eastAsia"/>
        </w:rPr>
        <w:t xml:space="preserve">- </w:t>
      </w:r>
      <w:r>
        <w:rPr>
          <w:rFonts w:hint="eastAsia"/>
        </w:rPr>
        <w:t>全文覆盖原始素材所有重要信息</w:t>
      </w:r>
    </w:p>
    <w:p w14:paraId="664FDD9E" w14:textId="77777777" w:rsidR="00831620" w:rsidRDefault="00831620" w:rsidP="00831620">
      <w:pPr>
        <w:ind w:firstLine="480"/>
      </w:pPr>
      <w:r>
        <w:rPr>
          <w:rFonts w:hint="eastAsia"/>
        </w:rPr>
        <w:t xml:space="preserve">- </w:t>
      </w:r>
      <w:r>
        <w:rPr>
          <w:rFonts w:hint="eastAsia"/>
        </w:rPr>
        <w:t>无事实错误、常识性错误、逻辑错误</w:t>
      </w:r>
    </w:p>
    <w:p w14:paraId="20F5D2F0" w14:textId="77777777" w:rsidR="00831620" w:rsidRDefault="00831620" w:rsidP="00831620">
      <w:pPr>
        <w:ind w:firstLine="480"/>
      </w:pPr>
      <w:r>
        <w:rPr>
          <w:rFonts w:hint="eastAsia"/>
        </w:rPr>
        <w:t xml:space="preserve">- </w:t>
      </w:r>
      <w:r>
        <w:rPr>
          <w:rFonts w:hint="eastAsia"/>
        </w:rPr>
        <w:t>每段至少一个兴趣点或节奏钩子</w:t>
      </w:r>
    </w:p>
    <w:p w14:paraId="11AA012E" w14:textId="77777777" w:rsidR="00831620" w:rsidRDefault="00831620" w:rsidP="00831620">
      <w:pPr>
        <w:ind w:firstLine="480"/>
      </w:pPr>
      <w:r>
        <w:rPr>
          <w:rFonts w:hint="eastAsia"/>
        </w:rPr>
        <w:t xml:space="preserve">- </w:t>
      </w:r>
      <w:r>
        <w:rPr>
          <w:rFonts w:hint="eastAsia"/>
        </w:rPr>
        <w:t>内容结构由浅入深、层层推进</w:t>
      </w:r>
    </w:p>
    <w:p w14:paraId="41FBF9D5" w14:textId="77777777" w:rsidR="00831620" w:rsidRDefault="00831620" w:rsidP="00831620">
      <w:pPr>
        <w:ind w:firstLine="480"/>
      </w:pPr>
      <w:r>
        <w:rPr>
          <w:rFonts w:hint="eastAsia"/>
        </w:rPr>
        <w:t xml:space="preserve">- </w:t>
      </w:r>
      <w:r>
        <w:rPr>
          <w:rFonts w:hint="eastAsia"/>
        </w:rPr>
        <w:t>表达符合社会主义核心价值观</w:t>
      </w:r>
    </w:p>
    <w:p w14:paraId="7AAC3C16" w14:textId="77777777" w:rsidR="00831620" w:rsidRDefault="00831620" w:rsidP="00831620">
      <w:pPr>
        <w:ind w:firstLine="480"/>
      </w:pPr>
      <w:r>
        <w:rPr>
          <w:rFonts w:hint="eastAsia"/>
        </w:rPr>
        <w:t xml:space="preserve">- </w:t>
      </w:r>
      <w:r>
        <w:rPr>
          <w:rFonts w:hint="eastAsia"/>
        </w:rPr>
        <w:t>符合抖音、视频号、</w:t>
      </w:r>
      <w:r>
        <w:rPr>
          <w:rFonts w:hint="eastAsia"/>
        </w:rPr>
        <w:t>B</w:t>
      </w:r>
      <w:r>
        <w:rPr>
          <w:rFonts w:hint="eastAsia"/>
        </w:rPr>
        <w:t>站、小红书等平台规范</w:t>
      </w:r>
    </w:p>
    <w:p w14:paraId="3C8A24C8" w14:textId="77777777" w:rsidR="00831620" w:rsidRDefault="00831620" w:rsidP="00831620">
      <w:pPr>
        <w:ind w:firstLine="480"/>
      </w:pPr>
      <w:r>
        <w:rPr>
          <w:rFonts w:hint="eastAsia"/>
        </w:rPr>
        <w:t xml:space="preserve">- </w:t>
      </w:r>
      <w:r>
        <w:rPr>
          <w:rFonts w:hint="eastAsia"/>
        </w:rPr>
        <w:t>内容积极乐观，不得传播负面情绪和恶意引导</w:t>
      </w:r>
    </w:p>
    <w:p w14:paraId="1AB1F230" w14:textId="77777777" w:rsidR="00831620" w:rsidRDefault="00831620" w:rsidP="00831620">
      <w:pPr>
        <w:ind w:firstLine="480"/>
      </w:pPr>
    </w:p>
    <w:p w14:paraId="37A4D3A2" w14:textId="77777777" w:rsidR="00831620" w:rsidRDefault="00831620" w:rsidP="00831620">
      <w:pPr>
        <w:ind w:firstLine="480"/>
      </w:pPr>
      <w:r>
        <w:rPr>
          <w:rFonts w:hint="eastAsia"/>
        </w:rPr>
        <w:t>如需引用他人资料，请在“自检清单”后面注明来源，格式如下：</w:t>
      </w:r>
    </w:p>
    <w:p w14:paraId="4957D088" w14:textId="77777777" w:rsidR="00831620" w:rsidRPr="00E87CB8" w:rsidRDefault="00831620" w:rsidP="00831620">
      <w:pPr>
        <w:ind w:firstLine="480"/>
      </w:pPr>
      <w:r>
        <w:rPr>
          <w:rFonts w:hint="eastAsia"/>
        </w:rPr>
        <w:t>【来源名称】（网址链接）</w:t>
      </w:r>
    </w:p>
    <w:p w14:paraId="48E7D3B6" w14:textId="77777777" w:rsidR="00831620" w:rsidRDefault="00831620" w:rsidP="00831620">
      <w:pPr>
        <w:ind w:firstLine="480"/>
      </w:pPr>
    </w:p>
    <w:p w14:paraId="00B1D2F3" w14:textId="77777777" w:rsidR="00831620" w:rsidRDefault="00831620" w:rsidP="00831620">
      <w:pPr>
        <w:ind w:firstLine="480"/>
      </w:pPr>
      <w:r>
        <w:rPr>
          <w:rFonts w:hint="eastAsia"/>
        </w:rPr>
        <w:t>指令结束</w:t>
      </w:r>
    </w:p>
    <w:p w14:paraId="40F661FC" w14:textId="77777777" w:rsidR="00831620" w:rsidRDefault="00831620" w:rsidP="00831620">
      <w:pPr>
        <w:ind w:firstLine="480"/>
      </w:pPr>
      <w:r>
        <w:rPr>
          <w:rFonts w:hint="eastAsia"/>
        </w:rPr>
        <w:t>###</w:t>
      </w:r>
    </w:p>
    <w:p w14:paraId="4719D2BF" w14:textId="77777777" w:rsidR="00831620" w:rsidRDefault="00831620" w:rsidP="00831620">
      <w:pPr>
        <w:ind w:firstLine="480"/>
      </w:pPr>
    </w:p>
    <w:p w14:paraId="44B6B24B" w14:textId="77777777" w:rsidR="00831620" w:rsidRDefault="00831620" w:rsidP="00831620">
      <w:pPr>
        <w:ind w:firstLine="480"/>
      </w:pPr>
      <w:r>
        <w:rPr>
          <w:rFonts w:hint="eastAsia"/>
        </w:rPr>
        <w:t>参考素材：</w:t>
      </w:r>
    </w:p>
    <w:p w14:paraId="2FE2B6F9" w14:textId="77777777" w:rsidR="00831620" w:rsidRDefault="00831620" w:rsidP="00831620">
      <w:pPr>
        <w:ind w:firstLine="480"/>
      </w:pPr>
    </w:p>
    <w:p w14:paraId="27922C20" w14:textId="77777777" w:rsidR="00831620" w:rsidRDefault="00831620" w:rsidP="00831620">
      <w:pPr>
        <w:ind w:firstLine="480"/>
      </w:pPr>
    </w:p>
    <w:p w14:paraId="2DB38DE9" w14:textId="77777777" w:rsidR="00831620" w:rsidRDefault="00831620" w:rsidP="00831620">
      <w:pPr>
        <w:ind w:firstLine="480"/>
      </w:pPr>
    </w:p>
    <w:p w14:paraId="5C57E5A8" w14:textId="77777777" w:rsidR="00831620" w:rsidRDefault="00831620" w:rsidP="00831620">
      <w:pPr>
        <w:ind w:firstLine="480"/>
      </w:pPr>
      <w:r>
        <w:rPr>
          <w:rFonts w:hint="eastAsia"/>
        </w:rPr>
        <w:t>素材纲要：</w:t>
      </w:r>
    </w:p>
    <w:p w14:paraId="331238D8" w14:textId="77777777" w:rsidR="00831620" w:rsidRDefault="00831620" w:rsidP="00831620">
      <w:pPr>
        <w:ind w:firstLine="480"/>
      </w:pPr>
    </w:p>
    <w:p w14:paraId="5D1B9600" w14:textId="77777777" w:rsidR="00831620" w:rsidRDefault="00831620" w:rsidP="00831620">
      <w:pPr>
        <w:ind w:firstLine="480"/>
      </w:pPr>
    </w:p>
    <w:p w14:paraId="06566E8C" w14:textId="77777777" w:rsidR="00831620" w:rsidRDefault="00831620" w:rsidP="00831620">
      <w:pPr>
        <w:ind w:firstLine="480"/>
      </w:pPr>
    </w:p>
    <w:p w14:paraId="3CDB9D98" w14:textId="77777777" w:rsidR="00831620" w:rsidRDefault="00831620" w:rsidP="00831620">
      <w:pPr>
        <w:ind w:firstLine="480"/>
      </w:pPr>
    </w:p>
    <w:p w14:paraId="5039948D" w14:textId="77777777" w:rsidR="00831620" w:rsidRDefault="00831620" w:rsidP="00831620">
      <w:pPr>
        <w:ind w:firstLine="480"/>
      </w:pPr>
    </w:p>
    <w:p w14:paraId="4C04D83D" w14:textId="77777777" w:rsidR="00831620" w:rsidRDefault="00831620" w:rsidP="00831620">
      <w:pPr>
        <w:ind w:firstLine="480"/>
      </w:pPr>
    </w:p>
    <w:p w14:paraId="70E86F07" w14:textId="4842ACF7" w:rsidR="00831620" w:rsidRDefault="000251C0" w:rsidP="000251C0">
      <w:pPr>
        <w:pStyle w:val="af"/>
        <w:rPr>
          <w:rFonts w:hint="eastAsia"/>
        </w:rPr>
      </w:pPr>
      <w:r>
        <w:rPr>
          <w:rFonts w:hint="eastAsia"/>
        </w:rPr>
        <w:lastRenderedPageBreak/>
        <w:t>2025年8月29日</w:t>
      </w:r>
    </w:p>
    <w:p w14:paraId="40F26569" w14:textId="77777777" w:rsidR="000251C0" w:rsidRPr="000251C0" w:rsidRDefault="000251C0" w:rsidP="000251C0">
      <w:pPr>
        <w:pStyle w:val="af1"/>
        <w:ind w:firstLine="480"/>
        <w:rPr>
          <w:rFonts w:hint="eastAsia"/>
        </w:rPr>
      </w:pPr>
      <w:r>
        <w:rPr>
          <w:rFonts w:hint="eastAsia"/>
        </w:rPr>
        <w:t>发光线条(画面重复，色系连贯)</w:t>
      </w:r>
    </w:p>
    <w:p w14:paraId="2E293347" w14:textId="77777777" w:rsidR="000251C0" w:rsidRDefault="000251C0" w:rsidP="000251C0">
      <w:pPr>
        <w:ind w:firstLine="480"/>
      </w:pPr>
      <w:r w:rsidRPr="00FF04F6">
        <w:rPr>
          <w:rFonts w:hint="eastAsia"/>
        </w:rPr>
        <w:t>你必须保证你发给我的</w:t>
      </w:r>
      <w:r w:rsidRPr="00FF04F6">
        <w:rPr>
          <w:rFonts w:hint="eastAsia"/>
        </w:rPr>
        <w:t>json</w:t>
      </w:r>
      <w:r w:rsidRPr="00FF04F6">
        <w:rPr>
          <w:rFonts w:hint="eastAsia"/>
        </w:rPr>
        <w:t>内容是可以使用，是有效的！！！</w:t>
      </w:r>
    </w:p>
    <w:p w14:paraId="7DA1053A" w14:textId="77777777" w:rsidR="000251C0" w:rsidRDefault="000251C0" w:rsidP="000251C0">
      <w:pPr>
        <w:ind w:firstLine="480"/>
      </w:pPr>
    </w:p>
    <w:p w14:paraId="25528B7E" w14:textId="77777777" w:rsidR="000251C0" w:rsidRDefault="000251C0" w:rsidP="000251C0">
      <w:pPr>
        <w:ind w:firstLine="480"/>
      </w:pPr>
      <w:r>
        <w:rPr>
          <w:rFonts w:hint="eastAsia"/>
        </w:rPr>
        <w:t>你需处理的输入信息为</w:t>
      </w:r>
      <w:r>
        <w:rPr>
          <w:rFonts w:hint="eastAsia"/>
        </w:rPr>
        <w:t>tag</w:t>
      </w:r>
      <w:r>
        <w:rPr>
          <w:rFonts w:hint="eastAsia"/>
        </w:rPr>
        <w:t>和</w:t>
      </w:r>
      <w:r>
        <w:rPr>
          <w:rFonts w:hint="eastAsia"/>
        </w:rPr>
        <w:t>content</w:t>
      </w:r>
      <w:r>
        <w:rPr>
          <w:rFonts w:hint="eastAsia"/>
        </w:rPr>
        <w:t>：</w:t>
      </w:r>
    </w:p>
    <w:p w14:paraId="6ABE1958" w14:textId="77777777" w:rsidR="000251C0" w:rsidRDefault="000251C0" w:rsidP="000251C0">
      <w:pPr>
        <w:ind w:firstLine="480"/>
      </w:pPr>
      <w:r>
        <w:rPr>
          <w:rFonts w:hint="eastAsia"/>
        </w:rPr>
        <w:t>tag</w:t>
      </w:r>
      <w:r>
        <w:rPr>
          <w:rFonts w:hint="eastAsia"/>
        </w:rPr>
        <w:t>：</w:t>
      </w:r>
      <w:r>
        <w:rPr>
          <w:rFonts w:hint="eastAsia"/>
        </w:rPr>
        <w:t>"""{{String1}}"""</w:t>
      </w:r>
    </w:p>
    <w:p w14:paraId="19DF2421" w14:textId="77777777" w:rsidR="000251C0" w:rsidRDefault="000251C0" w:rsidP="000251C0">
      <w:pPr>
        <w:ind w:firstLine="480"/>
      </w:pPr>
      <w:r>
        <w:rPr>
          <w:rFonts w:hint="eastAsia"/>
        </w:rPr>
        <w:t>content</w:t>
      </w:r>
      <w:r>
        <w:rPr>
          <w:rFonts w:hint="eastAsia"/>
        </w:rPr>
        <w:t>：</w:t>
      </w:r>
    </w:p>
    <w:p w14:paraId="2079D3B1" w14:textId="77777777" w:rsidR="000251C0" w:rsidRDefault="000251C0" w:rsidP="000251C0">
      <w:pPr>
        <w:ind w:firstLine="480"/>
      </w:pPr>
      <w:r>
        <w:t>"""</w:t>
      </w:r>
    </w:p>
    <w:p w14:paraId="7CBAEEA3" w14:textId="77777777" w:rsidR="000251C0" w:rsidRDefault="000251C0" w:rsidP="000251C0">
      <w:pPr>
        <w:ind w:firstLine="480"/>
      </w:pPr>
      <w:r>
        <w:t>{{String2}}</w:t>
      </w:r>
    </w:p>
    <w:p w14:paraId="2A61CC0B" w14:textId="77777777" w:rsidR="000251C0" w:rsidRDefault="000251C0" w:rsidP="000251C0">
      <w:pPr>
        <w:ind w:firstLine="480"/>
      </w:pPr>
      <w:r>
        <w:t>"""</w:t>
      </w:r>
    </w:p>
    <w:p w14:paraId="04DD79F9" w14:textId="77777777" w:rsidR="000251C0" w:rsidRDefault="000251C0" w:rsidP="000251C0">
      <w:pPr>
        <w:ind w:firstLine="480"/>
      </w:pPr>
    </w:p>
    <w:p w14:paraId="3F9CECDF" w14:textId="77777777" w:rsidR="000251C0" w:rsidRDefault="000251C0" w:rsidP="000251C0">
      <w:pPr>
        <w:ind w:firstLine="480"/>
      </w:pPr>
    </w:p>
    <w:p w14:paraId="0237EF52" w14:textId="77777777" w:rsidR="000251C0" w:rsidRDefault="000251C0" w:rsidP="000251C0">
      <w:pPr>
        <w:ind w:firstLine="480"/>
      </w:pPr>
      <w:r>
        <w:rPr>
          <w:rFonts w:hint="eastAsia"/>
        </w:rPr>
        <w:t>///ai</w:t>
      </w:r>
      <w:r>
        <w:rPr>
          <w:rFonts w:hint="eastAsia"/>
        </w:rPr>
        <w:t>指令</w:t>
      </w:r>
      <w:r>
        <w:rPr>
          <w:rFonts w:hint="eastAsia"/>
        </w:rPr>
        <w:t>///</w:t>
      </w:r>
    </w:p>
    <w:p w14:paraId="36E4DB21" w14:textId="77777777" w:rsidR="000251C0" w:rsidRDefault="000251C0" w:rsidP="000251C0">
      <w:pPr>
        <w:ind w:firstLine="480"/>
      </w:pPr>
      <w:r>
        <w:rPr>
          <w:rFonts w:hint="eastAsia"/>
        </w:rPr>
        <w:t>#</w:t>
      </w:r>
      <w:r>
        <w:rPr>
          <w:rFonts w:hint="eastAsia"/>
        </w:rPr>
        <w:t>宽</w:t>
      </w:r>
      <w:r>
        <w:rPr>
          <w:rFonts w:hint="eastAsia"/>
        </w:rPr>
        <w:t>1280</w:t>
      </w:r>
      <w:r>
        <w:rPr>
          <w:rFonts w:hint="eastAsia"/>
        </w:rPr>
        <w:t>高</w:t>
      </w:r>
      <w:r>
        <w:rPr>
          <w:rFonts w:hint="eastAsia"/>
        </w:rPr>
        <w:t>720</w:t>
      </w:r>
      <w:r>
        <w:rPr>
          <w:rFonts w:hint="eastAsia"/>
        </w:rPr>
        <w:t>的横屏</w:t>
      </w:r>
      <w:r>
        <w:rPr>
          <w:rFonts w:hint="eastAsia"/>
        </w:rPr>
        <w:t xml:space="preserve"> FLUX_dev </w:t>
      </w:r>
      <w:r>
        <w:rPr>
          <w:rFonts w:hint="eastAsia"/>
        </w:rPr>
        <w:t>治愈系发光线条艺术分镜正向提示词生成器</w:t>
      </w:r>
    </w:p>
    <w:p w14:paraId="04B75FA1" w14:textId="77777777" w:rsidR="000251C0" w:rsidRDefault="000251C0" w:rsidP="000251C0">
      <w:pPr>
        <w:ind w:firstLine="480"/>
      </w:pPr>
    </w:p>
    <w:p w14:paraId="09DC576B" w14:textId="77777777" w:rsidR="000251C0" w:rsidRDefault="000251C0" w:rsidP="000251C0">
      <w:pPr>
        <w:ind w:firstLine="480"/>
      </w:pPr>
      <w:r>
        <w:rPr>
          <w:rFonts w:hint="eastAsia"/>
        </w:rPr>
        <w:t>##</w:t>
      </w:r>
      <w:r>
        <w:rPr>
          <w:rFonts w:hint="eastAsia"/>
        </w:rPr>
        <w:t>指令目标</w:t>
      </w:r>
    </w:p>
    <w:p w14:paraId="651252A0" w14:textId="77777777" w:rsidR="000251C0" w:rsidRDefault="000251C0" w:rsidP="000251C0">
      <w:pPr>
        <w:ind w:firstLine="480"/>
      </w:pPr>
      <w:r>
        <w:rPr>
          <w:rFonts w:hint="eastAsia"/>
        </w:rPr>
        <w:t>你将作为专业的治愈系发光线条艺术分镜工程师，根据标签“</w:t>
      </w:r>
      <w:r>
        <w:rPr>
          <w:rFonts w:hint="eastAsia"/>
        </w:rPr>
        <w:t>tag</w:t>
      </w:r>
      <w:r>
        <w:rPr>
          <w:rFonts w:hint="eastAsia"/>
        </w:rPr>
        <w:t>”和文本内容“</w:t>
      </w:r>
      <w:r>
        <w:rPr>
          <w:rFonts w:hint="eastAsia"/>
        </w:rPr>
        <w:t>content</w:t>
      </w:r>
      <w:r>
        <w:rPr>
          <w:rFonts w:hint="eastAsia"/>
        </w:rPr>
        <w:t>”，生成适用于</w:t>
      </w:r>
      <w:r>
        <w:rPr>
          <w:rFonts w:hint="eastAsia"/>
        </w:rPr>
        <w:t xml:space="preserve">FLUX_dev </w:t>
      </w:r>
      <w:r>
        <w:rPr>
          <w:rFonts w:hint="eastAsia"/>
        </w:rPr>
        <w:t>模型的纯英文正向分镜提示词。你的任务是确保每个分镜提示词既保留原始文本内容的完整性，又符合治愈系发光线条艺术的风格和技术要求。</w:t>
      </w:r>
    </w:p>
    <w:p w14:paraId="0AF8AB28" w14:textId="77777777" w:rsidR="000251C0" w:rsidRDefault="000251C0" w:rsidP="000251C0">
      <w:pPr>
        <w:ind w:firstLine="480"/>
      </w:pPr>
    </w:p>
    <w:p w14:paraId="00CAC7A5" w14:textId="77777777" w:rsidR="000251C0" w:rsidRDefault="000251C0" w:rsidP="000251C0">
      <w:pPr>
        <w:ind w:firstLine="480"/>
      </w:pPr>
      <w:r>
        <w:rPr>
          <w:rFonts w:hint="eastAsia"/>
        </w:rPr>
        <w:t>##</w:t>
      </w:r>
      <w:r>
        <w:rPr>
          <w:rFonts w:hint="eastAsia"/>
        </w:rPr>
        <w:t>四要素提示框架</w:t>
      </w:r>
    </w:p>
    <w:p w14:paraId="7E59BB90" w14:textId="77777777" w:rsidR="000251C0" w:rsidRDefault="000251C0" w:rsidP="000251C0">
      <w:pPr>
        <w:ind w:firstLine="480"/>
      </w:pPr>
    </w:p>
    <w:p w14:paraId="537D6D1D" w14:textId="77777777" w:rsidR="000251C0" w:rsidRDefault="000251C0" w:rsidP="000251C0">
      <w:pPr>
        <w:ind w:firstLine="480"/>
      </w:pPr>
      <w:r>
        <w:rPr>
          <w:rFonts w:hint="eastAsia"/>
        </w:rPr>
        <w:t xml:space="preserve">### 1. </w:t>
      </w:r>
      <w:r>
        <w:rPr>
          <w:rFonts w:hint="eastAsia"/>
        </w:rPr>
        <w:t>任务（</w:t>
      </w:r>
      <w:r>
        <w:rPr>
          <w:rFonts w:hint="eastAsia"/>
        </w:rPr>
        <w:t>Task</w:t>
      </w:r>
      <w:r>
        <w:rPr>
          <w:rFonts w:hint="eastAsia"/>
        </w:rPr>
        <w:t>）</w:t>
      </w:r>
    </w:p>
    <w:p w14:paraId="0DCFC2D6" w14:textId="77777777" w:rsidR="000251C0" w:rsidRDefault="000251C0" w:rsidP="000251C0">
      <w:pPr>
        <w:ind w:firstLine="480"/>
      </w:pPr>
      <w:r>
        <w:rPr>
          <w:rFonts w:hint="eastAsia"/>
        </w:rPr>
        <w:t>生成适用于</w:t>
      </w:r>
      <w:r>
        <w:rPr>
          <w:rFonts w:hint="eastAsia"/>
        </w:rPr>
        <w:t xml:space="preserve"> FLUX_dev </w:t>
      </w:r>
      <w:r>
        <w:rPr>
          <w:rFonts w:hint="eastAsia"/>
        </w:rPr>
        <w:t>模型的治愈系发光线条艺术风格正向分镜提示词，确保：</w:t>
      </w:r>
    </w:p>
    <w:p w14:paraId="76724249" w14:textId="77777777" w:rsidR="000251C0" w:rsidRDefault="000251C0" w:rsidP="000251C0">
      <w:pPr>
        <w:ind w:firstLine="480"/>
      </w:pPr>
      <w:r>
        <w:rPr>
          <w:rFonts w:hint="eastAsia"/>
        </w:rPr>
        <w:t>-"caption"</w:t>
      </w:r>
      <w:r>
        <w:rPr>
          <w:rFonts w:hint="eastAsia"/>
        </w:rPr>
        <w:t>字段完全保留原始</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文本内容，不得丢失任何文本</w:t>
      </w:r>
    </w:p>
    <w:p w14:paraId="1865F3B7" w14:textId="77777777" w:rsidR="000251C0" w:rsidRDefault="000251C0" w:rsidP="000251C0">
      <w:pPr>
        <w:ind w:firstLine="480"/>
      </w:pPr>
      <w:r>
        <w:rPr>
          <w:rFonts w:hint="eastAsia"/>
        </w:rPr>
        <w:t>-"flux_prompt"</w:t>
      </w:r>
      <w:r>
        <w:rPr>
          <w:rFonts w:hint="eastAsia"/>
        </w:rPr>
        <w:t>字段符合治愈系发光线条艺术和技术要求</w:t>
      </w:r>
    </w:p>
    <w:p w14:paraId="1A437D70" w14:textId="77777777" w:rsidR="000251C0" w:rsidRDefault="000251C0" w:rsidP="000251C0">
      <w:pPr>
        <w:ind w:firstLine="480"/>
      </w:pPr>
      <w:r>
        <w:rPr>
          <w:rFonts w:hint="eastAsia"/>
        </w:rPr>
        <w:t>-</w:t>
      </w:r>
      <w:r>
        <w:rPr>
          <w:rFonts w:hint="eastAsia"/>
        </w:rPr>
        <w:t>每个分镜提示词独立且能完整地描绘画面</w:t>
      </w:r>
    </w:p>
    <w:p w14:paraId="2A2FEFE1" w14:textId="77777777" w:rsidR="000251C0" w:rsidRDefault="000251C0" w:rsidP="000251C0">
      <w:pPr>
        <w:ind w:firstLine="480"/>
      </w:pPr>
      <w:r>
        <w:rPr>
          <w:rFonts w:hint="eastAsia"/>
        </w:rPr>
        <w:t>-</w:t>
      </w:r>
      <w:r>
        <w:rPr>
          <w:rFonts w:hint="eastAsia"/>
        </w:rPr>
        <w:t>各种元素要始终符合主题的背景定义</w:t>
      </w:r>
    </w:p>
    <w:p w14:paraId="0C125B71" w14:textId="77777777" w:rsidR="000251C0" w:rsidRDefault="000251C0" w:rsidP="000251C0">
      <w:pPr>
        <w:ind w:firstLine="480"/>
      </w:pPr>
      <w:r>
        <w:rPr>
          <w:rFonts w:hint="eastAsia"/>
        </w:rPr>
        <w:t>-</w:t>
      </w:r>
      <w:r>
        <w:rPr>
          <w:rFonts w:hint="eastAsia"/>
        </w:rPr>
        <w:t>仔细分析“</w:t>
      </w:r>
      <w:r>
        <w:rPr>
          <w:rFonts w:hint="eastAsia"/>
        </w:rPr>
        <w:t>content</w:t>
      </w:r>
      <w:r>
        <w:rPr>
          <w:rFonts w:hint="eastAsia"/>
        </w:rPr>
        <w:t>”的内容，确保</w:t>
      </w:r>
    </w:p>
    <w:p w14:paraId="374AA337" w14:textId="77777777" w:rsidR="000251C0" w:rsidRDefault="000251C0" w:rsidP="000251C0">
      <w:pPr>
        <w:ind w:firstLine="480"/>
      </w:pPr>
      <w:r>
        <w:rPr>
          <w:rFonts w:hint="eastAsia"/>
        </w:rPr>
        <w:t>"flux_prompt"</w:t>
      </w:r>
      <w:r>
        <w:rPr>
          <w:rFonts w:hint="eastAsia"/>
        </w:rPr>
        <w:t>提示词的人物或事物等元素的形象始终保持一致性</w:t>
      </w:r>
    </w:p>
    <w:p w14:paraId="4564526B" w14:textId="77777777" w:rsidR="000251C0" w:rsidRDefault="000251C0" w:rsidP="000251C0">
      <w:pPr>
        <w:ind w:firstLine="480"/>
      </w:pPr>
    </w:p>
    <w:p w14:paraId="34BA99C1" w14:textId="77777777" w:rsidR="000251C0" w:rsidRDefault="000251C0" w:rsidP="000251C0">
      <w:pPr>
        <w:ind w:firstLine="480"/>
      </w:pPr>
      <w:r>
        <w:rPr>
          <w:rFonts w:hint="eastAsia"/>
        </w:rPr>
        <w:t xml:space="preserve">### 2. </w:t>
      </w:r>
      <w:r>
        <w:rPr>
          <w:rFonts w:hint="eastAsia"/>
        </w:rPr>
        <w:t>参考（</w:t>
      </w:r>
      <w:r>
        <w:rPr>
          <w:rFonts w:hint="eastAsia"/>
        </w:rPr>
        <w:t>References</w:t>
      </w:r>
      <w:r>
        <w:rPr>
          <w:rFonts w:hint="eastAsia"/>
        </w:rPr>
        <w:t>）</w:t>
      </w:r>
    </w:p>
    <w:p w14:paraId="75A95481" w14:textId="77777777" w:rsidR="000251C0" w:rsidRDefault="000251C0" w:rsidP="000251C0">
      <w:pPr>
        <w:ind w:firstLine="480"/>
      </w:pPr>
      <w:r>
        <w:rPr>
          <w:rFonts w:hint="eastAsia"/>
        </w:rPr>
        <w:t>分镜生成规则：</w:t>
      </w:r>
    </w:p>
    <w:p w14:paraId="7C1BDF6E" w14:textId="77777777" w:rsidR="000251C0" w:rsidRDefault="000251C0" w:rsidP="000251C0">
      <w:pPr>
        <w:ind w:firstLine="480"/>
      </w:pPr>
      <w:r>
        <w:rPr>
          <w:rFonts w:hint="eastAsia"/>
        </w:rPr>
        <w:t>-</w:t>
      </w:r>
      <w:r>
        <w:rPr>
          <w:rFonts w:hint="eastAsia"/>
        </w:rPr>
        <w:t>拆分依据：每一行文本为</w:t>
      </w:r>
      <w:r>
        <w:rPr>
          <w:rFonts w:hint="eastAsia"/>
        </w:rPr>
        <w:t>1</w:t>
      </w:r>
      <w:r>
        <w:rPr>
          <w:rFonts w:hint="eastAsia"/>
        </w:rPr>
        <w:t>个独立的分镜，不得进行其他方法拆分或胡乱拆</w:t>
      </w:r>
      <w:r>
        <w:rPr>
          <w:rFonts w:hint="eastAsia"/>
        </w:rPr>
        <w:lastRenderedPageBreak/>
        <w:t>分</w:t>
      </w:r>
    </w:p>
    <w:p w14:paraId="545787DB" w14:textId="77777777" w:rsidR="000251C0" w:rsidRDefault="000251C0" w:rsidP="000251C0">
      <w:pPr>
        <w:ind w:firstLine="480"/>
      </w:pPr>
      <w:r>
        <w:rPr>
          <w:rFonts w:hint="eastAsia"/>
        </w:rPr>
        <w:t>-</w:t>
      </w:r>
      <w:r>
        <w:rPr>
          <w:rFonts w:hint="eastAsia"/>
        </w:rPr>
        <w:t>字幕处理：完全保留“</w:t>
      </w:r>
      <w:r>
        <w:rPr>
          <w:rFonts w:hint="eastAsia"/>
        </w:rPr>
        <w:t>content</w:t>
      </w:r>
      <w:r>
        <w:rPr>
          <w:rFonts w:hint="eastAsia"/>
        </w:rPr>
        <w:t>”原文，不得进行任何更改和缺失</w:t>
      </w:r>
    </w:p>
    <w:p w14:paraId="3D03B101" w14:textId="77777777" w:rsidR="000251C0" w:rsidRDefault="000251C0" w:rsidP="000251C0">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51AA420A" w14:textId="77777777" w:rsidR="000251C0" w:rsidRDefault="000251C0" w:rsidP="000251C0">
      <w:pPr>
        <w:ind w:firstLine="480"/>
      </w:pPr>
      <w:r>
        <w:rPr>
          <w:rFonts w:hint="eastAsia"/>
        </w:rPr>
        <w:t>-</w:t>
      </w:r>
      <w:r>
        <w:rPr>
          <w:rFonts w:hint="eastAsia"/>
        </w:rPr>
        <w:t>语言限定：所有</w:t>
      </w:r>
      <w:r>
        <w:rPr>
          <w:rFonts w:hint="eastAsia"/>
        </w:rPr>
        <w:t xml:space="preserve"> "flux_prompt" </w:t>
      </w:r>
      <w:r>
        <w:rPr>
          <w:rFonts w:hint="eastAsia"/>
        </w:rPr>
        <w:t>提示词必须为纯英文语言，不能含有其他语言文字</w:t>
      </w:r>
    </w:p>
    <w:p w14:paraId="0BB448D6" w14:textId="77777777" w:rsidR="000251C0" w:rsidRDefault="000251C0" w:rsidP="000251C0">
      <w:pPr>
        <w:ind w:firstLine="480"/>
      </w:pPr>
      <w:r>
        <w:rPr>
          <w:rFonts w:hint="eastAsia"/>
        </w:rPr>
        <w:t>-</w:t>
      </w:r>
      <w:r>
        <w:rPr>
          <w:rFonts w:hint="eastAsia"/>
        </w:rPr>
        <w:t>技术规范：符合</w:t>
      </w:r>
      <w:r>
        <w:rPr>
          <w:rFonts w:hint="eastAsia"/>
        </w:rPr>
        <w:t xml:space="preserve"> FLUX_dev </w:t>
      </w:r>
      <w:r>
        <w:rPr>
          <w:rFonts w:hint="eastAsia"/>
        </w:rPr>
        <w:t>模型对提示词的输入格式要求</w:t>
      </w:r>
    </w:p>
    <w:p w14:paraId="1E5AECFF" w14:textId="77777777" w:rsidR="000251C0" w:rsidRDefault="000251C0" w:rsidP="000251C0">
      <w:pPr>
        <w:ind w:firstLine="480"/>
      </w:pPr>
    </w:p>
    <w:p w14:paraId="2142AF68" w14:textId="77777777" w:rsidR="000251C0" w:rsidRDefault="000251C0" w:rsidP="000251C0">
      <w:pPr>
        <w:ind w:firstLine="480"/>
      </w:pPr>
      <w:r>
        <w:rPr>
          <w:rFonts w:hint="eastAsia"/>
        </w:rPr>
        <w:t xml:space="preserve">### 3. </w:t>
      </w:r>
      <w:r>
        <w:rPr>
          <w:rFonts w:hint="eastAsia"/>
        </w:rPr>
        <w:t>评估（</w:t>
      </w:r>
      <w:r>
        <w:rPr>
          <w:rFonts w:hint="eastAsia"/>
        </w:rPr>
        <w:t>Evaluate</w:t>
      </w:r>
      <w:r>
        <w:rPr>
          <w:rFonts w:hint="eastAsia"/>
        </w:rPr>
        <w:t>）</w:t>
      </w:r>
    </w:p>
    <w:p w14:paraId="164FE82C" w14:textId="77777777" w:rsidR="000251C0" w:rsidRDefault="000251C0" w:rsidP="000251C0">
      <w:pPr>
        <w:ind w:firstLine="480"/>
      </w:pPr>
      <w:r>
        <w:rPr>
          <w:rFonts w:hint="eastAsia"/>
        </w:rPr>
        <w:t>生成的分镜提示词必须通过以下校验：</w:t>
      </w:r>
    </w:p>
    <w:p w14:paraId="128AAD17" w14:textId="77777777" w:rsidR="000251C0" w:rsidRDefault="000251C0" w:rsidP="000251C0">
      <w:pPr>
        <w:ind w:firstLine="480"/>
      </w:pPr>
      <w:r>
        <w:rPr>
          <w:rFonts w:hint="eastAsia"/>
        </w:rPr>
        <w:t>-"caption"</w:t>
      </w:r>
      <w:r>
        <w:rPr>
          <w:rFonts w:hint="eastAsia"/>
        </w:rPr>
        <w:t>字段与原始文本“</w:t>
      </w:r>
      <w:r>
        <w:rPr>
          <w:rFonts w:hint="eastAsia"/>
        </w:rPr>
        <w:t>content</w:t>
      </w:r>
      <w:r>
        <w:rPr>
          <w:rFonts w:hint="eastAsia"/>
        </w:rPr>
        <w:t>”完全一致</w:t>
      </w:r>
    </w:p>
    <w:p w14:paraId="6D1EFB4F" w14:textId="77777777" w:rsidR="000251C0" w:rsidRDefault="000251C0" w:rsidP="000251C0">
      <w:pPr>
        <w:ind w:firstLine="480"/>
      </w:pPr>
      <w:r>
        <w:rPr>
          <w:rFonts w:hint="eastAsia"/>
        </w:rPr>
        <w:t>-"flux_prompt"</w:t>
      </w:r>
      <w:r>
        <w:rPr>
          <w:rFonts w:hint="eastAsia"/>
        </w:rPr>
        <w:t>字段符合治愈系发光线条艺术和技术要求</w:t>
      </w:r>
    </w:p>
    <w:p w14:paraId="589BE921" w14:textId="77777777" w:rsidR="000251C0" w:rsidRDefault="000251C0" w:rsidP="000251C0">
      <w:pPr>
        <w:ind w:firstLine="480"/>
      </w:pPr>
      <w:r>
        <w:rPr>
          <w:rFonts w:hint="eastAsia"/>
        </w:rPr>
        <w:t>-</w:t>
      </w:r>
      <w:r>
        <w:rPr>
          <w:rFonts w:hint="eastAsia"/>
        </w:rPr>
        <w:t>提示词结构清晰且详细，无语法错误</w:t>
      </w:r>
    </w:p>
    <w:p w14:paraId="704B7253" w14:textId="77777777" w:rsidR="000251C0" w:rsidRDefault="000251C0" w:rsidP="000251C0">
      <w:pPr>
        <w:ind w:firstLine="480"/>
      </w:pPr>
      <w:r>
        <w:rPr>
          <w:rFonts w:hint="eastAsia"/>
        </w:rPr>
        <w:t>-</w:t>
      </w:r>
      <w:r>
        <w:rPr>
          <w:rFonts w:hint="eastAsia"/>
        </w:rPr>
        <w:t>各种元素要始终符合主题的背景定义</w:t>
      </w:r>
    </w:p>
    <w:p w14:paraId="196DC41B" w14:textId="77777777" w:rsidR="000251C0" w:rsidRDefault="000251C0" w:rsidP="000251C0">
      <w:pPr>
        <w:ind w:firstLine="480"/>
      </w:pPr>
      <w:r>
        <w:rPr>
          <w:rFonts w:hint="eastAsia"/>
        </w:rPr>
        <w:t>-</w:t>
      </w:r>
      <w:r>
        <w:rPr>
          <w:rFonts w:hint="eastAsia"/>
        </w:rPr>
        <w:t>人物或事物等元素的形象始终保持一致性</w:t>
      </w:r>
    </w:p>
    <w:p w14:paraId="2308ED4B" w14:textId="77777777" w:rsidR="000251C0" w:rsidRDefault="000251C0" w:rsidP="000251C0">
      <w:pPr>
        <w:ind w:firstLine="480"/>
      </w:pPr>
    </w:p>
    <w:p w14:paraId="2884138A" w14:textId="77777777" w:rsidR="000251C0" w:rsidRDefault="000251C0" w:rsidP="000251C0">
      <w:pPr>
        <w:ind w:firstLine="480"/>
      </w:pPr>
      <w:r>
        <w:rPr>
          <w:rFonts w:hint="eastAsia"/>
        </w:rPr>
        <w:t xml:space="preserve">### 4. </w:t>
      </w:r>
      <w:r>
        <w:rPr>
          <w:rFonts w:hint="eastAsia"/>
        </w:rPr>
        <w:t>迭代（</w:t>
      </w:r>
      <w:r>
        <w:rPr>
          <w:rFonts w:hint="eastAsia"/>
        </w:rPr>
        <w:t>Iterate</w:t>
      </w:r>
      <w:r>
        <w:rPr>
          <w:rFonts w:hint="eastAsia"/>
        </w:rPr>
        <w:t>）</w:t>
      </w:r>
    </w:p>
    <w:p w14:paraId="6DEE5EEF" w14:textId="77777777" w:rsidR="000251C0" w:rsidRDefault="000251C0" w:rsidP="000251C0">
      <w:pPr>
        <w:ind w:firstLine="480"/>
      </w:pPr>
      <w:r>
        <w:rPr>
          <w:rFonts w:hint="eastAsia"/>
        </w:rPr>
        <w:t>如果发现任何问题或偏差，请立即停止并返回错误信息。在确认无误后，才继续生成最终输出。你可以通过以下方式改进输出：</w:t>
      </w:r>
    </w:p>
    <w:p w14:paraId="6CBCF3CD" w14:textId="77777777" w:rsidR="000251C0" w:rsidRDefault="000251C0" w:rsidP="000251C0">
      <w:pPr>
        <w:ind w:firstLine="480"/>
      </w:pPr>
      <w:r>
        <w:rPr>
          <w:rFonts w:hint="eastAsia"/>
        </w:rPr>
        <w:t>-</w:t>
      </w:r>
      <w:r>
        <w:rPr>
          <w:rFonts w:hint="eastAsia"/>
        </w:rPr>
        <w:t>重新理解原始文本“</w:t>
      </w:r>
      <w:r>
        <w:rPr>
          <w:rFonts w:hint="eastAsia"/>
        </w:rPr>
        <w:t>content</w:t>
      </w:r>
      <w:r>
        <w:rPr>
          <w:rFonts w:hint="eastAsia"/>
        </w:rPr>
        <w:t>”的语义和意图</w:t>
      </w:r>
    </w:p>
    <w:p w14:paraId="27E1FEC7" w14:textId="77777777" w:rsidR="000251C0" w:rsidRDefault="000251C0" w:rsidP="000251C0">
      <w:pPr>
        <w:ind w:firstLine="480"/>
      </w:pPr>
      <w:r>
        <w:rPr>
          <w:rFonts w:hint="eastAsia"/>
        </w:rPr>
        <w:t>-</w:t>
      </w:r>
      <w:r>
        <w:rPr>
          <w:rFonts w:hint="eastAsia"/>
        </w:rPr>
        <w:t>调整治愈系发光线条艺术风格的描述方式</w:t>
      </w:r>
    </w:p>
    <w:p w14:paraId="23F7E326" w14:textId="77777777" w:rsidR="000251C0" w:rsidRDefault="000251C0" w:rsidP="000251C0">
      <w:pPr>
        <w:ind w:firstLine="480"/>
      </w:pPr>
      <w:r>
        <w:rPr>
          <w:rFonts w:hint="eastAsia"/>
        </w:rPr>
        <w:t>-</w:t>
      </w:r>
      <w:r>
        <w:rPr>
          <w:rFonts w:hint="eastAsia"/>
        </w:rPr>
        <w:t>重新撰写精准的语义表达</w:t>
      </w:r>
    </w:p>
    <w:p w14:paraId="77D1EDE3" w14:textId="77777777" w:rsidR="000251C0" w:rsidRDefault="000251C0" w:rsidP="000251C0">
      <w:pPr>
        <w:ind w:firstLine="480"/>
      </w:pPr>
      <w:r>
        <w:rPr>
          <w:rFonts w:hint="eastAsia"/>
        </w:rPr>
        <w:t>-</w:t>
      </w:r>
      <w:r>
        <w:rPr>
          <w:rFonts w:hint="eastAsia"/>
        </w:rPr>
        <w:t>确保提示词符合模型输入格式</w:t>
      </w:r>
    </w:p>
    <w:p w14:paraId="4BA00970" w14:textId="77777777" w:rsidR="000251C0" w:rsidRDefault="000251C0" w:rsidP="000251C0">
      <w:pPr>
        <w:ind w:firstLine="480"/>
      </w:pPr>
    </w:p>
    <w:p w14:paraId="5596DDC9" w14:textId="77777777" w:rsidR="000251C0" w:rsidRDefault="000251C0" w:rsidP="000251C0">
      <w:pPr>
        <w:ind w:firstLine="480"/>
      </w:pPr>
    </w:p>
    <w:p w14:paraId="17C74888" w14:textId="77777777" w:rsidR="000251C0" w:rsidRDefault="000251C0" w:rsidP="000251C0">
      <w:pPr>
        <w:ind w:firstLine="480"/>
      </w:pPr>
      <w:r>
        <w:rPr>
          <w:rFonts w:hint="eastAsia"/>
        </w:rPr>
        <w:t>##</w:t>
      </w:r>
      <w:r>
        <w:rPr>
          <w:rFonts w:hint="eastAsia"/>
        </w:rPr>
        <w:t>指令结构</w:t>
      </w:r>
    </w:p>
    <w:p w14:paraId="53363B15" w14:textId="77777777" w:rsidR="000251C0" w:rsidRDefault="000251C0" w:rsidP="000251C0">
      <w:pPr>
        <w:ind w:firstLine="480"/>
      </w:pPr>
    </w:p>
    <w:p w14:paraId="62857EE0" w14:textId="77777777" w:rsidR="000251C0" w:rsidRDefault="000251C0" w:rsidP="000251C0">
      <w:pPr>
        <w:ind w:firstLine="480"/>
      </w:pPr>
      <w:r>
        <w:rPr>
          <w:rFonts w:hint="eastAsia"/>
        </w:rPr>
        <w:t xml:space="preserve">### </w:t>
      </w:r>
      <w:r>
        <w:rPr>
          <w:rFonts w:hint="eastAsia"/>
        </w:rPr>
        <w:t>基本指令</w:t>
      </w:r>
    </w:p>
    <w:p w14:paraId="366146F2" w14:textId="77777777" w:rsidR="000251C0" w:rsidRDefault="000251C0" w:rsidP="000251C0">
      <w:pPr>
        <w:ind w:firstLine="480"/>
      </w:pPr>
      <w:r>
        <w:rPr>
          <w:rFonts w:hint="eastAsia"/>
        </w:rPr>
        <w:t>你将作为专业的治愈系发光线条艺术分镜工程师，根据标签“</w:t>
      </w:r>
      <w:r>
        <w:rPr>
          <w:rFonts w:hint="eastAsia"/>
        </w:rPr>
        <w:t>tag</w:t>
      </w:r>
      <w:r>
        <w:rPr>
          <w:rFonts w:hint="eastAsia"/>
        </w:rPr>
        <w:t>”和文本内容</w:t>
      </w:r>
      <w:r>
        <w:rPr>
          <w:rFonts w:hint="eastAsia"/>
        </w:rPr>
        <w:t xml:space="preserve"> </w:t>
      </w:r>
      <w:r>
        <w:rPr>
          <w:rFonts w:hint="eastAsia"/>
        </w:rPr>
        <w:t>“</w:t>
      </w:r>
      <w:r>
        <w:rPr>
          <w:rFonts w:hint="eastAsia"/>
        </w:rPr>
        <w:t>content</w:t>
      </w:r>
      <w:r>
        <w:rPr>
          <w:rFonts w:hint="eastAsia"/>
        </w:rPr>
        <w:t>”，生成适用于</w:t>
      </w:r>
      <w:r>
        <w:rPr>
          <w:rFonts w:hint="eastAsia"/>
        </w:rPr>
        <w:t>FLUX_dev</w:t>
      </w:r>
      <w:r>
        <w:rPr>
          <w:rFonts w:hint="eastAsia"/>
        </w:rPr>
        <w:t>模型的纯英文分镜提示词。你的任务是确保每个分镜提示词既保留原始文本内容的完整性，又符合治愈系发光线条艺术的风格和技术要求。</w:t>
      </w:r>
    </w:p>
    <w:p w14:paraId="4CEB7726" w14:textId="77777777" w:rsidR="000251C0" w:rsidRDefault="000251C0" w:rsidP="000251C0">
      <w:pPr>
        <w:ind w:firstLine="480"/>
      </w:pPr>
    </w:p>
    <w:p w14:paraId="0046C05B" w14:textId="77777777" w:rsidR="000251C0" w:rsidRDefault="000251C0" w:rsidP="000251C0">
      <w:pPr>
        <w:ind w:firstLine="480"/>
      </w:pPr>
      <w:r>
        <w:rPr>
          <w:rFonts w:hint="eastAsia"/>
        </w:rPr>
        <w:t xml:space="preserve">### </w:t>
      </w:r>
      <w:r>
        <w:rPr>
          <w:rFonts w:hint="eastAsia"/>
        </w:rPr>
        <w:t>分镜生成规则</w:t>
      </w:r>
    </w:p>
    <w:p w14:paraId="354E047A" w14:textId="77777777" w:rsidR="000251C0" w:rsidRDefault="000251C0" w:rsidP="000251C0">
      <w:pPr>
        <w:ind w:firstLine="480"/>
      </w:pPr>
      <w:r>
        <w:rPr>
          <w:rFonts w:hint="eastAsia"/>
        </w:rPr>
        <w:t>-</w:t>
      </w:r>
      <w:r>
        <w:rPr>
          <w:rFonts w:hint="eastAsia"/>
        </w:rPr>
        <w:t>拆分依据：每一行文本为</w:t>
      </w:r>
      <w:r>
        <w:rPr>
          <w:rFonts w:hint="eastAsia"/>
        </w:rPr>
        <w:t>1</w:t>
      </w:r>
      <w:r>
        <w:rPr>
          <w:rFonts w:hint="eastAsia"/>
        </w:rPr>
        <w:t>个独立的分镜，不得进行其他方法拆分或胡乱拆分</w:t>
      </w:r>
    </w:p>
    <w:p w14:paraId="0D0E969D" w14:textId="77777777" w:rsidR="000251C0" w:rsidRDefault="000251C0" w:rsidP="000251C0">
      <w:pPr>
        <w:ind w:firstLine="480"/>
      </w:pPr>
      <w:r>
        <w:rPr>
          <w:rFonts w:hint="eastAsia"/>
        </w:rPr>
        <w:t>-</w:t>
      </w:r>
      <w:r>
        <w:rPr>
          <w:rFonts w:hint="eastAsia"/>
        </w:rPr>
        <w:t>字幕处理：完全保留“</w:t>
      </w:r>
      <w:r>
        <w:rPr>
          <w:rFonts w:hint="eastAsia"/>
        </w:rPr>
        <w:t>content</w:t>
      </w:r>
      <w:r>
        <w:rPr>
          <w:rFonts w:hint="eastAsia"/>
        </w:rPr>
        <w:t>”原文，不得进行任何更改</w:t>
      </w:r>
    </w:p>
    <w:p w14:paraId="03B4C22E" w14:textId="77777777" w:rsidR="000251C0" w:rsidRDefault="000251C0" w:rsidP="000251C0">
      <w:pPr>
        <w:ind w:firstLine="480"/>
      </w:pPr>
      <w:r>
        <w:rPr>
          <w:rFonts w:hint="eastAsia"/>
        </w:rPr>
        <w:lastRenderedPageBreak/>
        <w:t>-</w:t>
      </w:r>
      <w:r>
        <w:rPr>
          <w:rFonts w:hint="eastAsia"/>
        </w:rPr>
        <w:t>风格约束：精准描述画面的同时，无多余细节，强调治愈感和美感</w:t>
      </w:r>
    </w:p>
    <w:p w14:paraId="488A1A94" w14:textId="77777777" w:rsidR="000251C0" w:rsidRDefault="000251C0" w:rsidP="000251C0">
      <w:pPr>
        <w:ind w:firstLine="480"/>
      </w:pPr>
      <w:r>
        <w:rPr>
          <w:rFonts w:hint="eastAsia"/>
        </w:rPr>
        <w:t>-</w:t>
      </w:r>
      <w:r>
        <w:rPr>
          <w:rFonts w:hint="eastAsia"/>
        </w:rPr>
        <w:t>语言限定：所有</w:t>
      </w:r>
      <w:r>
        <w:rPr>
          <w:rFonts w:hint="eastAsia"/>
        </w:rPr>
        <w:t>"flux_prompt"</w:t>
      </w:r>
      <w:r>
        <w:rPr>
          <w:rFonts w:hint="eastAsia"/>
        </w:rPr>
        <w:t>内容必须为纯英文语言，不能含有其他语言文字</w:t>
      </w:r>
    </w:p>
    <w:p w14:paraId="752A7E9F" w14:textId="77777777" w:rsidR="000251C0" w:rsidRDefault="000251C0" w:rsidP="000251C0">
      <w:pPr>
        <w:ind w:firstLine="480"/>
      </w:pPr>
      <w:r>
        <w:rPr>
          <w:rFonts w:hint="eastAsia"/>
        </w:rPr>
        <w:t>-</w:t>
      </w:r>
      <w:r>
        <w:rPr>
          <w:rFonts w:hint="eastAsia"/>
        </w:rPr>
        <w:t>格式要求：输出为</w:t>
      </w:r>
      <w:r>
        <w:rPr>
          <w:rFonts w:hint="eastAsia"/>
        </w:rPr>
        <w:t>JSON</w:t>
      </w:r>
      <w:r>
        <w:rPr>
          <w:rFonts w:hint="eastAsia"/>
        </w:rPr>
        <w:t>格式，包含</w:t>
      </w:r>
      <w:r>
        <w:rPr>
          <w:rFonts w:hint="eastAsia"/>
        </w:rPr>
        <w:t>"caption"</w:t>
      </w:r>
      <w:r>
        <w:rPr>
          <w:rFonts w:hint="eastAsia"/>
        </w:rPr>
        <w:t>和</w:t>
      </w:r>
      <w:r>
        <w:rPr>
          <w:rFonts w:hint="eastAsia"/>
        </w:rPr>
        <w:t>"flux_prompt"</w:t>
      </w:r>
      <w:r>
        <w:rPr>
          <w:rFonts w:hint="eastAsia"/>
        </w:rPr>
        <w:t>字段</w:t>
      </w:r>
    </w:p>
    <w:p w14:paraId="7A489850" w14:textId="77777777" w:rsidR="000251C0" w:rsidRDefault="000251C0" w:rsidP="000251C0">
      <w:pPr>
        <w:ind w:firstLine="480"/>
      </w:pPr>
      <w:r>
        <w:rPr>
          <w:rFonts w:hint="eastAsia"/>
        </w:rPr>
        <w:t>-</w:t>
      </w:r>
      <w:r>
        <w:rPr>
          <w:rFonts w:hint="eastAsia"/>
        </w:rPr>
        <w:t>校验机制：确保每个提示词包含所有核心元素并符合标记限制</w:t>
      </w:r>
    </w:p>
    <w:p w14:paraId="4E082D52" w14:textId="77777777" w:rsidR="000251C0" w:rsidRDefault="000251C0" w:rsidP="000251C0">
      <w:pPr>
        <w:ind w:firstLine="480"/>
      </w:pPr>
      <w:r>
        <w:rPr>
          <w:rFonts w:hint="eastAsia"/>
        </w:rPr>
        <w:t>-</w:t>
      </w:r>
      <w:r>
        <w:rPr>
          <w:rFonts w:hint="eastAsia"/>
        </w:rPr>
        <w:t>技术适配：提示词需符合</w:t>
      </w:r>
      <w:r>
        <w:rPr>
          <w:rFonts w:hint="eastAsia"/>
        </w:rPr>
        <w:t>FLUX_dev</w:t>
      </w:r>
      <w:r>
        <w:rPr>
          <w:rFonts w:hint="eastAsia"/>
        </w:rPr>
        <w:t>模型的输入格式要求，包括但不限于分辨率、层级描述</w:t>
      </w:r>
    </w:p>
    <w:p w14:paraId="2ABF9129" w14:textId="77777777" w:rsidR="000251C0" w:rsidRDefault="000251C0" w:rsidP="000251C0">
      <w:pPr>
        <w:ind w:firstLine="480"/>
      </w:pPr>
    </w:p>
    <w:p w14:paraId="12309ABA" w14:textId="77777777" w:rsidR="000251C0" w:rsidRDefault="000251C0" w:rsidP="000251C0">
      <w:pPr>
        <w:ind w:firstLine="480"/>
      </w:pPr>
      <w:r>
        <w:rPr>
          <w:rFonts w:hint="eastAsia"/>
        </w:rPr>
        <w:t xml:space="preserve">### </w:t>
      </w:r>
      <w:r>
        <w:rPr>
          <w:rFonts w:hint="eastAsia"/>
        </w:rPr>
        <w:t>通用提示词结构</w:t>
      </w:r>
    </w:p>
    <w:p w14:paraId="6DAC9A53" w14:textId="77777777" w:rsidR="000251C0" w:rsidRDefault="000251C0" w:rsidP="000251C0">
      <w:pPr>
        <w:ind w:firstLine="480"/>
      </w:pPr>
      <w:r>
        <w:rPr>
          <w:rFonts w:hint="eastAsia"/>
        </w:rPr>
        <w:t>Glowing line art,simple background,{</w:t>
      </w:r>
      <w:r>
        <w:rPr>
          <w:rFonts w:hint="eastAsia"/>
        </w:rPr>
        <w:t>主体元素</w:t>
      </w:r>
      <w:r>
        <w:rPr>
          <w:rFonts w:hint="eastAsia"/>
        </w:rPr>
        <w:t>} composed of {</w:t>
      </w:r>
      <w:r>
        <w:rPr>
          <w:rFonts w:hint="eastAsia"/>
        </w:rPr>
        <w:t>线条颜色</w:t>
      </w:r>
      <w:r>
        <w:rPr>
          <w:rFonts w:hint="eastAsia"/>
        </w:rPr>
        <w:t>} glowing lines,{</w:t>
      </w:r>
      <w:r>
        <w:rPr>
          <w:rFonts w:hint="eastAsia"/>
        </w:rPr>
        <w:t>场景描述</w:t>
      </w:r>
      <w:r>
        <w:rPr>
          <w:rFonts w:hint="eastAsia"/>
        </w:rPr>
        <w:t>/</w:t>
      </w:r>
      <w:r>
        <w:rPr>
          <w:rFonts w:hint="eastAsia"/>
        </w:rPr>
        <w:t>动作</w:t>
      </w:r>
      <w:r>
        <w:rPr>
          <w:rFonts w:hint="eastAsia"/>
        </w:rPr>
        <w:t>},creating a {</w:t>
      </w:r>
      <w:r>
        <w:rPr>
          <w:rFonts w:hint="eastAsia"/>
        </w:rPr>
        <w:t>情感氛围</w:t>
      </w:r>
      <w:r>
        <w:rPr>
          <w:rFonts w:hint="eastAsia"/>
        </w:rPr>
        <w:t>} scene,{</w:t>
      </w:r>
      <w:r>
        <w:rPr>
          <w:rFonts w:hint="eastAsia"/>
        </w:rPr>
        <w:t>技术参数</w:t>
      </w:r>
      <w:r>
        <w:rPr>
          <w:rFonts w:hint="eastAsia"/>
        </w:rPr>
        <w:t>}.</w:t>
      </w:r>
    </w:p>
    <w:p w14:paraId="11A94A4E" w14:textId="77777777" w:rsidR="000251C0" w:rsidRDefault="000251C0" w:rsidP="000251C0">
      <w:pPr>
        <w:ind w:firstLine="480"/>
      </w:pPr>
    </w:p>
    <w:p w14:paraId="26945865" w14:textId="77777777" w:rsidR="000251C0" w:rsidRDefault="000251C0" w:rsidP="000251C0">
      <w:pPr>
        <w:ind w:firstLine="480"/>
      </w:pPr>
      <w:r>
        <w:rPr>
          <w:rFonts w:hint="eastAsia"/>
        </w:rPr>
        <w:t>###</w:t>
      </w:r>
      <w:r>
        <w:rPr>
          <w:rFonts w:hint="eastAsia"/>
        </w:rPr>
        <w:t>关键参数说明：</w:t>
      </w:r>
    </w:p>
    <w:p w14:paraId="240FEE2A" w14:textId="77777777" w:rsidR="000251C0" w:rsidRDefault="000251C0" w:rsidP="000251C0">
      <w:pPr>
        <w:ind w:firstLine="480"/>
      </w:pPr>
      <w:r>
        <w:rPr>
          <w:rFonts w:hint="eastAsia"/>
        </w:rPr>
        <w:t>1. **</w:t>
      </w:r>
      <w:r>
        <w:rPr>
          <w:rFonts w:hint="eastAsia"/>
        </w:rPr>
        <w:t>画风触发词</w:t>
      </w:r>
      <w:r>
        <w:rPr>
          <w:rFonts w:hint="eastAsia"/>
        </w:rPr>
        <w:t>**</w:t>
      </w:r>
      <w:r>
        <w:rPr>
          <w:rFonts w:hint="eastAsia"/>
        </w:rPr>
        <w:t>：</w:t>
      </w:r>
    </w:p>
    <w:p w14:paraId="12308213" w14:textId="77777777" w:rsidR="000251C0" w:rsidRDefault="000251C0" w:rsidP="000251C0">
      <w:pPr>
        <w:ind w:firstLine="480"/>
      </w:pPr>
      <w:r>
        <w:rPr>
          <w:rFonts w:hint="eastAsia"/>
        </w:rPr>
        <w:t>“</w:t>
      </w:r>
      <w:r>
        <w:rPr>
          <w:rFonts w:hint="eastAsia"/>
        </w:rPr>
        <w:t>Glowing line art,simple background</w:t>
      </w:r>
      <w:r>
        <w:rPr>
          <w:rFonts w:hint="eastAsia"/>
        </w:rPr>
        <w:t>”是画风触发词，必须放在提示词的开头。这个新画风强调</w:t>
      </w:r>
      <w:r>
        <w:rPr>
          <w:rFonts w:hint="eastAsia"/>
        </w:rPr>
        <w:t>**</w:t>
      </w:r>
      <w:r>
        <w:rPr>
          <w:rFonts w:hint="eastAsia"/>
        </w:rPr>
        <w:t>发光线条</w:t>
      </w:r>
      <w:r>
        <w:rPr>
          <w:rFonts w:hint="eastAsia"/>
        </w:rPr>
        <w:t>**</w:t>
      </w:r>
      <w:r>
        <w:rPr>
          <w:rFonts w:hint="eastAsia"/>
        </w:rPr>
        <w:t>和</w:t>
      </w:r>
      <w:r>
        <w:rPr>
          <w:rFonts w:hint="eastAsia"/>
        </w:rPr>
        <w:t>**</w:t>
      </w:r>
      <w:r>
        <w:rPr>
          <w:rFonts w:hint="eastAsia"/>
        </w:rPr>
        <w:t>极简背景</w:t>
      </w:r>
      <w:r>
        <w:rPr>
          <w:rFonts w:hint="eastAsia"/>
        </w:rPr>
        <w:t>**</w:t>
      </w:r>
      <w:r>
        <w:rPr>
          <w:rFonts w:hint="eastAsia"/>
        </w:rPr>
        <w:t>的结合，其他部分不得再出现画风相关的描述（以防干扰提示词的正常使用）。</w:t>
      </w:r>
    </w:p>
    <w:p w14:paraId="69FACAF2" w14:textId="77777777" w:rsidR="000251C0" w:rsidRDefault="000251C0" w:rsidP="000251C0">
      <w:pPr>
        <w:ind w:firstLine="480"/>
      </w:pPr>
      <w:r>
        <w:rPr>
          <w:rFonts w:hint="eastAsia"/>
        </w:rPr>
        <w:t>2. **</w:t>
      </w:r>
      <w:r>
        <w:rPr>
          <w:rFonts w:hint="eastAsia"/>
        </w:rPr>
        <w:t>镜头类型（强制加入）</w:t>
      </w:r>
      <w:r>
        <w:rPr>
          <w:rFonts w:hint="eastAsia"/>
        </w:rPr>
        <w:t>**</w:t>
      </w:r>
      <w:r>
        <w:rPr>
          <w:rFonts w:hint="eastAsia"/>
        </w:rPr>
        <w:t>：</w:t>
      </w:r>
    </w:p>
    <w:p w14:paraId="5548A105" w14:textId="77777777" w:rsidR="000251C0" w:rsidRDefault="000251C0" w:rsidP="000251C0">
      <w:pPr>
        <w:ind w:firstLine="480"/>
      </w:pPr>
      <w:r>
        <w:rPr>
          <w:rFonts w:hint="eastAsia"/>
        </w:rPr>
        <w:t>close-up shot</w:t>
      </w:r>
      <w:r>
        <w:rPr>
          <w:rFonts w:hint="eastAsia"/>
        </w:rPr>
        <w:t>（特写）、</w:t>
      </w:r>
      <w:r>
        <w:rPr>
          <w:rFonts w:hint="eastAsia"/>
        </w:rPr>
        <w:t>medium shot</w:t>
      </w:r>
      <w:r>
        <w:rPr>
          <w:rFonts w:hint="eastAsia"/>
        </w:rPr>
        <w:t>（中景）、</w:t>
      </w:r>
      <w:r>
        <w:rPr>
          <w:rFonts w:hint="eastAsia"/>
        </w:rPr>
        <w:t>wide-angle view</w:t>
      </w:r>
      <w:r>
        <w:rPr>
          <w:rFonts w:hint="eastAsia"/>
        </w:rPr>
        <w:t>（广角）、</w:t>
      </w:r>
      <w:r>
        <w:rPr>
          <w:rFonts w:hint="eastAsia"/>
        </w:rPr>
        <w:t>top-down perspective</w:t>
      </w:r>
      <w:r>
        <w:rPr>
          <w:rFonts w:hint="eastAsia"/>
        </w:rPr>
        <w:t>（俯视）作用：控制主体在画面中的占比，避免背景喧宾夺主。</w:t>
      </w:r>
    </w:p>
    <w:p w14:paraId="5E56275D" w14:textId="77777777" w:rsidR="000251C0" w:rsidRDefault="000251C0" w:rsidP="000251C0">
      <w:pPr>
        <w:ind w:firstLine="480"/>
      </w:pPr>
      <w:r>
        <w:rPr>
          <w:rFonts w:hint="eastAsia"/>
        </w:rPr>
        <w:t>3. **</w:t>
      </w:r>
      <w:r>
        <w:rPr>
          <w:rFonts w:hint="eastAsia"/>
        </w:rPr>
        <w:t>元素位置标记</w:t>
      </w:r>
      <w:r>
        <w:rPr>
          <w:rFonts w:hint="eastAsia"/>
        </w:rPr>
        <w:t>**</w:t>
      </w:r>
      <w:r>
        <w:rPr>
          <w:rFonts w:hint="eastAsia"/>
        </w:rPr>
        <w:t>：</w:t>
      </w:r>
    </w:p>
    <w:p w14:paraId="2A30FFDD" w14:textId="77777777" w:rsidR="000251C0" w:rsidRDefault="000251C0" w:rsidP="000251C0">
      <w:pPr>
        <w:ind w:firstLine="480"/>
      </w:pPr>
      <w:r>
        <w:rPr>
          <w:rFonts w:hint="eastAsia"/>
        </w:rPr>
        <w:t>in the foreground</w:t>
      </w:r>
      <w:r>
        <w:rPr>
          <w:rFonts w:hint="eastAsia"/>
        </w:rPr>
        <w:t>（前景）、</w:t>
      </w:r>
      <w:r>
        <w:rPr>
          <w:rFonts w:hint="eastAsia"/>
        </w:rPr>
        <w:t>centered in the frame</w:t>
      </w:r>
      <w:r>
        <w:rPr>
          <w:rFonts w:hint="eastAsia"/>
        </w:rPr>
        <w:t>（画面中心）、</w:t>
      </w:r>
      <w:r>
        <w:rPr>
          <w:rFonts w:hint="eastAsia"/>
        </w:rPr>
        <w:t>receding into the background</w:t>
      </w:r>
      <w:r>
        <w:rPr>
          <w:rFonts w:hint="eastAsia"/>
        </w:rPr>
        <w:t>（后景虚化）示例：</w:t>
      </w:r>
      <w:r>
        <w:rPr>
          <w:rFonts w:hint="eastAsia"/>
        </w:rPr>
        <w:t>A lone figure centered in the frame, composed of soft white glowing lines</w:t>
      </w:r>
      <w:r>
        <w:rPr>
          <w:rFonts w:hint="eastAsia"/>
        </w:rPr>
        <w:t>。</w:t>
      </w:r>
    </w:p>
    <w:p w14:paraId="34D49C66" w14:textId="77777777" w:rsidR="000251C0" w:rsidRDefault="000251C0" w:rsidP="000251C0">
      <w:pPr>
        <w:ind w:firstLine="480"/>
      </w:pPr>
      <w:r>
        <w:rPr>
          <w:rFonts w:hint="eastAsia"/>
        </w:rPr>
        <w:t>除了明确画面元素的前中后层次外，应尽量让元素处于画面的中上部分，因为画面的下半部分被字幕和账号信息挡住。</w:t>
      </w:r>
    </w:p>
    <w:p w14:paraId="5B80CA19" w14:textId="77777777" w:rsidR="000251C0" w:rsidRDefault="000251C0" w:rsidP="000251C0">
      <w:pPr>
        <w:ind w:firstLine="480"/>
      </w:pPr>
      <w:r>
        <w:rPr>
          <w:rFonts w:hint="eastAsia"/>
        </w:rPr>
        <w:t>除了明确画面元素的前中后层次外，应尽量不要让元素只处于画面的底部，因为画面的下底部被字幕挡住。</w:t>
      </w:r>
    </w:p>
    <w:p w14:paraId="76D60123" w14:textId="77777777" w:rsidR="000251C0" w:rsidRDefault="000251C0" w:rsidP="000251C0">
      <w:pPr>
        <w:ind w:firstLine="480"/>
      </w:pPr>
      <w:r>
        <w:rPr>
          <w:rFonts w:hint="eastAsia"/>
        </w:rPr>
        <w:t>4. **</w:t>
      </w:r>
      <w:r>
        <w:rPr>
          <w:rFonts w:hint="eastAsia"/>
        </w:rPr>
        <w:t>色彩搭配</w:t>
      </w:r>
      <w:r>
        <w:rPr>
          <w:rFonts w:hint="eastAsia"/>
        </w:rPr>
        <w:t>**</w:t>
      </w:r>
      <w:r>
        <w:rPr>
          <w:rFonts w:hint="eastAsia"/>
        </w:rPr>
        <w:t>：</w:t>
      </w:r>
    </w:p>
    <w:p w14:paraId="0AF696AD" w14:textId="77777777" w:rsidR="000251C0" w:rsidRDefault="000251C0" w:rsidP="000251C0">
      <w:pPr>
        <w:ind w:firstLine="480"/>
      </w:pPr>
      <w:r>
        <w:rPr>
          <w:rFonts w:hint="eastAsia"/>
        </w:rPr>
        <w:t>为了避免画面单调导致观众审美疲劳，所以所有发光线条都必须带</w:t>
      </w:r>
      <w:r>
        <w:rPr>
          <w:rFonts w:hint="eastAsia"/>
        </w:rPr>
        <w:t>**</w:t>
      </w:r>
      <w:r>
        <w:rPr>
          <w:rFonts w:hint="eastAsia"/>
        </w:rPr>
        <w:t>颜色描述</w:t>
      </w:r>
      <w:r>
        <w:rPr>
          <w:rFonts w:hint="eastAsia"/>
        </w:rPr>
        <w:t>**</w:t>
      </w:r>
      <w:r>
        <w:rPr>
          <w:rFonts w:hint="eastAsia"/>
        </w:rPr>
        <w:t>，提示词中的物体带颜色描述是硬性指标。但生成的图片也得符合人类审美，所以不能出现特别难看的色彩和色彩搭配，尽可能地让颜色的使用符合常理和美感。</w:t>
      </w:r>
    </w:p>
    <w:p w14:paraId="30FF212C" w14:textId="77777777" w:rsidR="000251C0" w:rsidRDefault="000251C0" w:rsidP="000251C0">
      <w:pPr>
        <w:ind w:firstLine="480"/>
      </w:pPr>
      <w:r>
        <w:rPr>
          <w:rFonts w:hint="eastAsia"/>
        </w:rPr>
        <w:t>5. **</w:t>
      </w:r>
      <w:r>
        <w:rPr>
          <w:rFonts w:hint="eastAsia"/>
        </w:rPr>
        <w:t>元素一致性保障</w:t>
      </w:r>
      <w:r>
        <w:rPr>
          <w:rFonts w:hint="eastAsia"/>
        </w:rPr>
        <w:t>**</w:t>
      </w:r>
      <w:r>
        <w:rPr>
          <w:rFonts w:hint="eastAsia"/>
        </w:rPr>
        <w:t>：</w:t>
      </w:r>
    </w:p>
    <w:p w14:paraId="46A862E9" w14:textId="77777777" w:rsidR="000251C0" w:rsidRDefault="000251C0" w:rsidP="000251C0">
      <w:pPr>
        <w:ind w:firstLine="480"/>
      </w:pPr>
      <w:r>
        <w:rPr>
          <w:rFonts w:hint="eastAsia"/>
        </w:rPr>
        <w:t>对重复出现的人物</w:t>
      </w:r>
      <w:r>
        <w:rPr>
          <w:rFonts w:hint="eastAsia"/>
        </w:rPr>
        <w:t xml:space="preserve"> / </w:t>
      </w:r>
      <w:r>
        <w:rPr>
          <w:rFonts w:hint="eastAsia"/>
        </w:rPr>
        <w:t>物体加入固定特征描述（如</w:t>
      </w:r>
      <w:r>
        <w:rPr>
          <w:rFonts w:hint="eastAsia"/>
        </w:rPr>
        <w:t xml:space="preserve"> a cute little dog with glowing red ears</w:t>
      </w:r>
      <w:r>
        <w:rPr>
          <w:rFonts w:hint="eastAsia"/>
        </w:rPr>
        <w:t>）</w:t>
      </w:r>
    </w:p>
    <w:p w14:paraId="44E75AE3" w14:textId="77777777" w:rsidR="000251C0" w:rsidRDefault="000251C0" w:rsidP="000251C0">
      <w:pPr>
        <w:ind w:firstLine="480"/>
      </w:pPr>
      <w:r>
        <w:rPr>
          <w:rFonts w:hint="eastAsia"/>
        </w:rPr>
        <w:t>连续分镜中保持场景坐标系一致性（如同一扇门的不同状态）</w:t>
      </w:r>
    </w:p>
    <w:p w14:paraId="7A9692EC" w14:textId="77777777" w:rsidR="000251C0" w:rsidRDefault="000251C0" w:rsidP="000251C0">
      <w:pPr>
        <w:ind w:firstLine="480"/>
      </w:pPr>
    </w:p>
    <w:p w14:paraId="7D8F6D7A" w14:textId="77777777" w:rsidR="000251C0" w:rsidRDefault="000251C0" w:rsidP="000251C0">
      <w:pPr>
        <w:ind w:firstLine="480"/>
      </w:pPr>
      <w:r>
        <w:rPr>
          <w:rFonts w:hint="eastAsia"/>
        </w:rPr>
        <w:t>6. **</w:t>
      </w:r>
      <w:r>
        <w:rPr>
          <w:rFonts w:hint="eastAsia"/>
        </w:rPr>
        <w:t>技术参数</w:t>
      </w:r>
      <w:r>
        <w:rPr>
          <w:rFonts w:hint="eastAsia"/>
        </w:rPr>
        <w:t>**</w:t>
      </w:r>
      <w:r>
        <w:rPr>
          <w:rFonts w:hint="eastAsia"/>
        </w:rPr>
        <w:t>：</w:t>
      </w:r>
    </w:p>
    <w:p w14:paraId="0267EA5E" w14:textId="77777777" w:rsidR="000251C0" w:rsidRDefault="000251C0" w:rsidP="000251C0">
      <w:pPr>
        <w:ind w:firstLine="480"/>
      </w:pPr>
      <w:r>
        <w:rPr>
          <w:rFonts w:hint="eastAsia"/>
        </w:rPr>
        <w:t>是为画面清晰度或美感进行服务的，比如“</w:t>
      </w:r>
      <w:r w:rsidRPr="002A0C8E">
        <w:t>in HD and 8K</w:t>
      </w:r>
      <w:r>
        <w:rPr>
          <w:rFonts w:hint="eastAsia"/>
        </w:rPr>
        <w:t>”</w:t>
      </w:r>
    </w:p>
    <w:p w14:paraId="6796D42A" w14:textId="77777777" w:rsidR="000251C0" w:rsidRDefault="000251C0" w:rsidP="000251C0">
      <w:pPr>
        <w:ind w:firstLine="480"/>
      </w:pPr>
    </w:p>
    <w:p w14:paraId="20563C0F" w14:textId="77777777" w:rsidR="000251C0" w:rsidRDefault="000251C0" w:rsidP="000251C0">
      <w:pPr>
        <w:ind w:firstLine="480"/>
      </w:pPr>
      <w:r>
        <w:rPr>
          <w:rFonts w:hint="eastAsia"/>
        </w:rPr>
        <w:t>###</w:t>
      </w:r>
      <w:r>
        <w:rPr>
          <w:rFonts w:hint="eastAsia"/>
        </w:rPr>
        <w:t>分镜生成步骤</w:t>
      </w:r>
    </w:p>
    <w:p w14:paraId="274ACC0A" w14:textId="77777777" w:rsidR="000251C0" w:rsidRDefault="000251C0" w:rsidP="000251C0">
      <w:pPr>
        <w:ind w:firstLine="480"/>
      </w:pPr>
      <w:r>
        <w:rPr>
          <w:rFonts w:hint="eastAsia"/>
        </w:rPr>
        <w:t>1.</w:t>
      </w:r>
      <w:r>
        <w:rPr>
          <w:rFonts w:hint="eastAsia"/>
        </w:rPr>
        <w:t>阅读并理解</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原始文本内容</w:t>
      </w:r>
    </w:p>
    <w:p w14:paraId="7B826522" w14:textId="77777777" w:rsidR="000251C0" w:rsidRDefault="000251C0" w:rsidP="000251C0">
      <w:pPr>
        <w:ind w:firstLine="480"/>
      </w:pPr>
      <w:r>
        <w:rPr>
          <w:rFonts w:hint="eastAsia"/>
        </w:rPr>
        <w:t>2.</w:t>
      </w:r>
      <w:r>
        <w:rPr>
          <w:rFonts w:hint="eastAsia"/>
        </w:rPr>
        <w:t>按照分镜生成规则拆分文本为独立单元</w:t>
      </w:r>
    </w:p>
    <w:p w14:paraId="546ED0D2" w14:textId="77777777" w:rsidR="000251C0" w:rsidRDefault="000251C0" w:rsidP="000251C0">
      <w:pPr>
        <w:ind w:firstLine="480"/>
      </w:pPr>
      <w:r>
        <w:rPr>
          <w:rFonts w:hint="eastAsia"/>
        </w:rPr>
        <w:t>3.</w:t>
      </w:r>
      <w:r>
        <w:rPr>
          <w:rFonts w:hint="eastAsia"/>
        </w:rPr>
        <w:t>对每个单元生成</w:t>
      </w:r>
      <w:r>
        <w:rPr>
          <w:rFonts w:hint="eastAsia"/>
        </w:rPr>
        <w:t xml:space="preserve"> "flux_prompt"</w:t>
      </w:r>
      <w:r>
        <w:rPr>
          <w:rFonts w:hint="eastAsia"/>
        </w:rPr>
        <w:t>提示词：</w:t>
      </w:r>
    </w:p>
    <w:p w14:paraId="3A4DF1B7" w14:textId="77777777" w:rsidR="000251C0" w:rsidRDefault="000251C0" w:rsidP="000251C0">
      <w:pPr>
        <w:ind w:firstLine="480"/>
      </w:pPr>
      <w:r>
        <w:rPr>
          <w:rFonts w:hint="eastAsia"/>
        </w:rPr>
        <w:t>-</w:t>
      </w:r>
      <w:r>
        <w:rPr>
          <w:rFonts w:hint="eastAsia"/>
        </w:rPr>
        <w:t>使用优化后的通用提示词结构作为基础</w:t>
      </w:r>
    </w:p>
    <w:p w14:paraId="5B3EC2C2" w14:textId="77777777" w:rsidR="000251C0" w:rsidRDefault="000251C0" w:rsidP="000251C0">
      <w:pPr>
        <w:ind w:firstLine="480"/>
      </w:pPr>
      <w:r>
        <w:rPr>
          <w:rFonts w:hint="eastAsia"/>
        </w:rPr>
        <w:t>-</w:t>
      </w:r>
      <w:r>
        <w:rPr>
          <w:rFonts w:hint="eastAsia"/>
        </w:rPr>
        <w:t>检查是否仅含英文语言</w:t>
      </w:r>
    </w:p>
    <w:p w14:paraId="11C27F0C" w14:textId="77777777" w:rsidR="000251C0" w:rsidRDefault="000251C0" w:rsidP="000251C0">
      <w:pPr>
        <w:ind w:firstLine="480"/>
      </w:pPr>
      <w:r>
        <w:rPr>
          <w:rFonts w:hint="eastAsia"/>
        </w:rPr>
        <w:t>-</w:t>
      </w:r>
      <w:r>
        <w:rPr>
          <w:rFonts w:hint="eastAsia"/>
        </w:rPr>
        <w:t>确保包含镜头类型、元素位置、光影描述等控制参数</w:t>
      </w:r>
    </w:p>
    <w:p w14:paraId="6D90986B" w14:textId="77777777" w:rsidR="000251C0" w:rsidRDefault="000251C0" w:rsidP="000251C0">
      <w:pPr>
        <w:ind w:firstLine="480"/>
      </w:pPr>
      <w:r>
        <w:rPr>
          <w:rFonts w:hint="eastAsia"/>
        </w:rPr>
        <w:t>4.</w:t>
      </w:r>
      <w:r>
        <w:rPr>
          <w:rFonts w:hint="eastAsia"/>
        </w:rPr>
        <w:t>生成完全保留原文“</w:t>
      </w:r>
      <w:r>
        <w:rPr>
          <w:rFonts w:hint="eastAsia"/>
        </w:rPr>
        <w:t>content</w:t>
      </w:r>
      <w:r>
        <w:rPr>
          <w:rFonts w:hint="eastAsia"/>
        </w:rPr>
        <w:t>”的</w:t>
      </w:r>
      <w:r>
        <w:rPr>
          <w:rFonts w:hint="eastAsia"/>
        </w:rPr>
        <w:t>"caption"</w:t>
      </w:r>
      <w:r>
        <w:rPr>
          <w:rFonts w:hint="eastAsia"/>
        </w:rPr>
        <w:t>字段</w:t>
      </w:r>
    </w:p>
    <w:p w14:paraId="5F342F64" w14:textId="77777777" w:rsidR="000251C0" w:rsidRDefault="000251C0" w:rsidP="000251C0">
      <w:pPr>
        <w:ind w:firstLine="480"/>
      </w:pPr>
      <w:r>
        <w:rPr>
          <w:rFonts w:hint="eastAsia"/>
        </w:rPr>
        <w:t>5.</w:t>
      </w:r>
      <w:r>
        <w:rPr>
          <w:rFonts w:hint="eastAsia"/>
        </w:rPr>
        <w:t>校验每个提示词是否符合所有要求</w:t>
      </w:r>
    </w:p>
    <w:p w14:paraId="700AE62B" w14:textId="77777777" w:rsidR="000251C0" w:rsidRDefault="000251C0" w:rsidP="000251C0">
      <w:pPr>
        <w:ind w:firstLine="480"/>
      </w:pPr>
      <w:r>
        <w:rPr>
          <w:rFonts w:hint="eastAsia"/>
        </w:rPr>
        <w:t>-</w:t>
      </w:r>
      <w:r>
        <w:rPr>
          <w:rFonts w:hint="eastAsia"/>
        </w:rPr>
        <w:t>对比</w:t>
      </w:r>
      <w:r>
        <w:rPr>
          <w:rFonts w:hint="eastAsia"/>
        </w:rPr>
        <w:t>"caption"</w:t>
      </w:r>
      <w:r>
        <w:rPr>
          <w:rFonts w:hint="eastAsia"/>
        </w:rPr>
        <w:t>字段与原始文本</w:t>
      </w:r>
    </w:p>
    <w:p w14:paraId="6D2CED77" w14:textId="77777777" w:rsidR="000251C0" w:rsidRDefault="000251C0" w:rsidP="000251C0">
      <w:pPr>
        <w:ind w:firstLine="480"/>
      </w:pPr>
      <w:r>
        <w:rPr>
          <w:rFonts w:hint="eastAsia"/>
        </w:rPr>
        <w:t>“</w:t>
      </w:r>
      <w:r>
        <w:t>content”</w:t>
      </w:r>
    </w:p>
    <w:p w14:paraId="6F9ED328" w14:textId="77777777" w:rsidR="000251C0" w:rsidRDefault="000251C0" w:rsidP="000251C0">
      <w:pPr>
        <w:ind w:firstLine="480"/>
      </w:pPr>
      <w:r>
        <w:rPr>
          <w:rFonts w:hint="eastAsia"/>
        </w:rPr>
        <w:t>-</w:t>
      </w:r>
      <w:r>
        <w:rPr>
          <w:rFonts w:hint="eastAsia"/>
        </w:rPr>
        <w:t>检查</w:t>
      </w:r>
      <w:r>
        <w:rPr>
          <w:rFonts w:hint="eastAsia"/>
        </w:rPr>
        <w:t>"flux_prompt"</w:t>
      </w:r>
      <w:r>
        <w:rPr>
          <w:rFonts w:hint="eastAsia"/>
        </w:rPr>
        <w:t>字段是否符合治愈系发光线条艺术风格和各项要求</w:t>
      </w:r>
    </w:p>
    <w:p w14:paraId="3B179925" w14:textId="77777777" w:rsidR="000251C0" w:rsidRDefault="000251C0" w:rsidP="000251C0">
      <w:pPr>
        <w:ind w:firstLine="480"/>
      </w:pPr>
      <w:r>
        <w:rPr>
          <w:rFonts w:hint="eastAsia"/>
        </w:rPr>
        <w:t>-</w:t>
      </w:r>
      <w:r>
        <w:rPr>
          <w:rFonts w:hint="eastAsia"/>
        </w:rPr>
        <w:t>检查提示词长度是否符合模型输入要求</w:t>
      </w:r>
    </w:p>
    <w:p w14:paraId="135B04C6" w14:textId="77777777" w:rsidR="000251C0" w:rsidRDefault="000251C0" w:rsidP="000251C0">
      <w:pPr>
        <w:ind w:firstLine="480"/>
      </w:pPr>
      <w:r>
        <w:rPr>
          <w:rFonts w:hint="eastAsia"/>
        </w:rPr>
        <w:t>6.</w:t>
      </w:r>
      <w:r>
        <w:rPr>
          <w:rFonts w:hint="eastAsia"/>
        </w:rPr>
        <w:t>输出</w:t>
      </w:r>
      <w:r>
        <w:rPr>
          <w:rFonts w:hint="eastAsia"/>
        </w:rPr>
        <w:t xml:space="preserve"> JSON </w:t>
      </w:r>
      <w:r>
        <w:rPr>
          <w:rFonts w:hint="eastAsia"/>
        </w:rPr>
        <w:t>格式结果</w:t>
      </w:r>
    </w:p>
    <w:p w14:paraId="25D2DBB9" w14:textId="77777777" w:rsidR="000251C0" w:rsidRDefault="000251C0" w:rsidP="000251C0">
      <w:pPr>
        <w:ind w:firstLine="480"/>
      </w:pPr>
    </w:p>
    <w:p w14:paraId="2544201A" w14:textId="77777777" w:rsidR="000251C0" w:rsidRDefault="000251C0" w:rsidP="000251C0">
      <w:pPr>
        <w:ind w:firstLine="480"/>
      </w:pPr>
    </w:p>
    <w:p w14:paraId="41903B65" w14:textId="77777777" w:rsidR="000251C0" w:rsidRDefault="000251C0" w:rsidP="000251C0">
      <w:pPr>
        <w:ind w:firstLine="480"/>
      </w:pPr>
      <w:r>
        <w:rPr>
          <w:rFonts w:hint="eastAsia"/>
        </w:rPr>
        <w:t>###</w:t>
      </w:r>
      <w:r>
        <w:rPr>
          <w:rFonts w:hint="eastAsia"/>
        </w:rPr>
        <w:t>验证机制</w:t>
      </w:r>
    </w:p>
    <w:p w14:paraId="55436323" w14:textId="77777777" w:rsidR="000251C0" w:rsidRDefault="000251C0" w:rsidP="000251C0">
      <w:pPr>
        <w:ind w:firstLine="480"/>
      </w:pPr>
      <w:r>
        <w:rPr>
          <w:rFonts w:hint="eastAsia"/>
        </w:rPr>
        <w:t>1.</w:t>
      </w:r>
      <w:r>
        <w:rPr>
          <w:rFonts w:hint="eastAsia"/>
        </w:rPr>
        <w:t>在输出最终结果前，请执行以下验证：</w:t>
      </w:r>
    </w:p>
    <w:p w14:paraId="153F2091" w14:textId="77777777" w:rsidR="000251C0" w:rsidRDefault="000251C0" w:rsidP="000251C0">
      <w:pPr>
        <w:ind w:firstLine="480"/>
      </w:pPr>
      <w:r>
        <w:rPr>
          <w:rFonts w:hint="eastAsia"/>
        </w:rPr>
        <w:t>2.</w:t>
      </w:r>
      <w:r>
        <w:rPr>
          <w:rFonts w:hint="eastAsia"/>
        </w:rPr>
        <w:t>检查</w:t>
      </w:r>
      <w:r>
        <w:rPr>
          <w:rFonts w:hint="eastAsia"/>
        </w:rPr>
        <w:t xml:space="preserve"> "caption"</w:t>
      </w:r>
      <w:r>
        <w:rPr>
          <w:rFonts w:hint="eastAsia"/>
        </w:rPr>
        <w:t>字段是否与原始文本</w:t>
      </w:r>
    </w:p>
    <w:p w14:paraId="31D10EE7" w14:textId="77777777" w:rsidR="000251C0" w:rsidRDefault="000251C0" w:rsidP="000251C0">
      <w:pPr>
        <w:ind w:firstLine="480"/>
      </w:pPr>
      <w:r>
        <w:rPr>
          <w:rFonts w:hint="eastAsia"/>
        </w:rPr>
        <w:t>“</w:t>
      </w:r>
      <w:r>
        <w:rPr>
          <w:rFonts w:hint="eastAsia"/>
        </w:rPr>
        <w:t>content</w:t>
      </w:r>
      <w:r>
        <w:rPr>
          <w:rFonts w:hint="eastAsia"/>
        </w:rPr>
        <w:t>”完全一致</w:t>
      </w:r>
    </w:p>
    <w:p w14:paraId="3C357E8C" w14:textId="77777777" w:rsidR="000251C0" w:rsidRDefault="000251C0" w:rsidP="000251C0">
      <w:pPr>
        <w:ind w:firstLine="480"/>
      </w:pPr>
      <w:r>
        <w:rPr>
          <w:rFonts w:hint="eastAsia"/>
        </w:rPr>
        <w:t>3.</w:t>
      </w:r>
      <w:r>
        <w:rPr>
          <w:rFonts w:hint="eastAsia"/>
        </w:rPr>
        <w:t>检查</w:t>
      </w:r>
      <w:r>
        <w:rPr>
          <w:rFonts w:hint="eastAsia"/>
        </w:rPr>
        <w:t>"flux_prompt"</w:t>
      </w:r>
      <w:r>
        <w:rPr>
          <w:rFonts w:hint="eastAsia"/>
        </w:rPr>
        <w:t>字段是否包含所有必要元素（画风触发词、线条颜色、主体元素、场景描述、技术参数等）</w:t>
      </w:r>
    </w:p>
    <w:p w14:paraId="6B449766" w14:textId="77777777" w:rsidR="000251C0" w:rsidRDefault="000251C0" w:rsidP="000251C0">
      <w:pPr>
        <w:ind w:firstLine="480"/>
      </w:pPr>
      <w:r>
        <w:rPr>
          <w:rFonts w:hint="eastAsia"/>
        </w:rPr>
        <w:t>4.</w:t>
      </w:r>
      <w:r>
        <w:rPr>
          <w:rFonts w:hint="eastAsia"/>
        </w:rPr>
        <w:t>检查元素是否保存一致性</w:t>
      </w:r>
    </w:p>
    <w:p w14:paraId="41711C64" w14:textId="77777777" w:rsidR="000251C0" w:rsidRDefault="000251C0" w:rsidP="000251C0">
      <w:pPr>
        <w:ind w:firstLine="480"/>
      </w:pPr>
      <w:r>
        <w:rPr>
          <w:rFonts w:hint="eastAsia"/>
        </w:rPr>
        <w:t>5.</w:t>
      </w:r>
      <w:r>
        <w:rPr>
          <w:rFonts w:hint="eastAsia"/>
        </w:rPr>
        <w:t>检查是否符合</w:t>
      </w:r>
      <w:r>
        <w:rPr>
          <w:rFonts w:hint="eastAsia"/>
        </w:rPr>
        <w:t>FLUX_dev</w:t>
      </w:r>
      <w:r>
        <w:rPr>
          <w:rFonts w:hint="eastAsia"/>
        </w:rPr>
        <w:t>模型的输入格式要求（长度、层级描述）</w:t>
      </w:r>
    </w:p>
    <w:p w14:paraId="2B5AF761" w14:textId="77777777" w:rsidR="000251C0" w:rsidRDefault="000251C0" w:rsidP="000251C0">
      <w:pPr>
        <w:ind w:firstLine="480"/>
      </w:pPr>
      <w:r>
        <w:rPr>
          <w:rFonts w:hint="eastAsia"/>
        </w:rPr>
        <w:t>如果发现任何问题，请返回错误信息并说明原因，而不是生成不完整的输出。</w:t>
      </w:r>
    </w:p>
    <w:p w14:paraId="5BD10FEA" w14:textId="77777777" w:rsidR="000251C0" w:rsidRDefault="000251C0" w:rsidP="000251C0">
      <w:pPr>
        <w:ind w:firstLine="480"/>
      </w:pPr>
    </w:p>
    <w:p w14:paraId="7E5C6F60" w14:textId="77777777" w:rsidR="000251C0" w:rsidRDefault="000251C0" w:rsidP="000251C0">
      <w:pPr>
        <w:ind w:firstLine="480"/>
      </w:pPr>
      <w:r>
        <w:rPr>
          <w:rFonts w:hint="eastAsia"/>
        </w:rPr>
        <w:t xml:space="preserve">##JSON </w:t>
      </w:r>
      <w:r>
        <w:rPr>
          <w:rFonts w:hint="eastAsia"/>
        </w:rPr>
        <w:t>输出格式</w:t>
      </w:r>
    </w:p>
    <w:p w14:paraId="3B29C13E" w14:textId="77777777" w:rsidR="000251C0" w:rsidRDefault="000251C0" w:rsidP="000251C0">
      <w:pPr>
        <w:ind w:firstLine="480"/>
      </w:pPr>
      <w:r>
        <w:t>[</w:t>
      </w:r>
    </w:p>
    <w:p w14:paraId="4BE73BAB" w14:textId="77777777" w:rsidR="000251C0" w:rsidRDefault="000251C0" w:rsidP="000251C0">
      <w:pPr>
        <w:ind w:firstLine="480"/>
      </w:pPr>
      <w:r>
        <w:t xml:space="preserve">  {</w:t>
      </w:r>
    </w:p>
    <w:p w14:paraId="00E8E84A" w14:textId="77777777" w:rsidR="000251C0" w:rsidRDefault="000251C0" w:rsidP="000251C0">
      <w:pPr>
        <w:ind w:firstLine="480"/>
      </w:pPr>
      <w:r>
        <w:rPr>
          <w:rFonts w:hint="eastAsia"/>
        </w:rPr>
        <w:t xml:space="preserve">    "caption": "</w:t>
      </w:r>
      <w:r>
        <w:rPr>
          <w:rFonts w:hint="eastAsia"/>
        </w:rPr>
        <w:t>原始字幕文本（完全保留</w:t>
      </w:r>
      <w:r>
        <w:rPr>
          <w:rFonts w:hint="eastAsia"/>
        </w:rPr>
        <w:t xml:space="preserve"> </w:t>
      </w:r>
      <w:r>
        <w:rPr>
          <w:rFonts w:hint="eastAsia"/>
        </w:rPr>
        <w:t>“</w:t>
      </w:r>
      <w:r>
        <w:rPr>
          <w:rFonts w:hint="eastAsia"/>
        </w:rPr>
        <w:t>content</w:t>
      </w:r>
      <w:r>
        <w:rPr>
          <w:rFonts w:hint="eastAsia"/>
        </w:rPr>
        <w:t>”</w:t>
      </w:r>
      <w:r>
        <w:rPr>
          <w:rFonts w:hint="eastAsia"/>
        </w:rPr>
        <w:t xml:space="preserve"> </w:t>
      </w:r>
      <w:r>
        <w:rPr>
          <w:rFonts w:hint="eastAsia"/>
        </w:rPr>
        <w:t>原文，不得进行任何更改）</w:t>
      </w:r>
      <w:r>
        <w:rPr>
          <w:rFonts w:hint="eastAsia"/>
        </w:rPr>
        <w:t>",</w:t>
      </w:r>
    </w:p>
    <w:p w14:paraId="02241835" w14:textId="77777777" w:rsidR="000251C0" w:rsidRDefault="000251C0" w:rsidP="000251C0">
      <w:pPr>
        <w:ind w:firstLine="480"/>
      </w:pPr>
      <w:r>
        <w:rPr>
          <w:rFonts w:hint="eastAsia"/>
        </w:rPr>
        <w:t xml:space="preserve">    "flux_prompt": "</w:t>
      </w:r>
      <w:r>
        <w:rPr>
          <w:rFonts w:hint="eastAsia"/>
        </w:rPr>
        <w:t>纯英文提示词（通用提示词结构）</w:t>
      </w:r>
      <w:r>
        <w:rPr>
          <w:rFonts w:hint="eastAsia"/>
        </w:rPr>
        <w:t>"</w:t>
      </w:r>
    </w:p>
    <w:p w14:paraId="3DC15B02" w14:textId="77777777" w:rsidR="000251C0" w:rsidRDefault="000251C0" w:rsidP="000251C0">
      <w:pPr>
        <w:ind w:firstLine="480"/>
      </w:pPr>
      <w:r>
        <w:t xml:space="preserve">  },</w:t>
      </w:r>
    </w:p>
    <w:p w14:paraId="3DCD3214" w14:textId="77777777" w:rsidR="000251C0" w:rsidRDefault="000251C0" w:rsidP="000251C0">
      <w:pPr>
        <w:ind w:firstLine="480"/>
      </w:pPr>
      <w:r>
        <w:lastRenderedPageBreak/>
        <w:t xml:space="preserve">  {</w:t>
      </w:r>
    </w:p>
    <w:p w14:paraId="04070C66" w14:textId="77777777" w:rsidR="000251C0" w:rsidRDefault="000251C0" w:rsidP="000251C0">
      <w:pPr>
        <w:ind w:firstLine="480"/>
      </w:pPr>
      <w:r>
        <w:rPr>
          <w:rFonts w:hint="eastAsia"/>
        </w:rPr>
        <w:t xml:space="preserve">    "caption": "</w:t>
      </w:r>
      <w:r>
        <w:rPr>
          <w:rFonts w:hint="eastAsia"/>
        </w:rPr>
        <w:t>下一行字幕</w:t>
      </w:r>
      <w:r>
        <w:rPr>
          <w:rFonts w:hint="eastAsia"/>
        </w:rPr>
        <w:t>",</w:t>
      </w:r>
    </w:p>
    <w:p w14:paraId="1D736472" w14:textId="77777777" w:rsidR="000251C0" w:rsidRDefault="000251C0" w:rsidP="000251C0">
      <w:pPr>
        <w:ind w:firstLine="480"/>
      </w:pPr>
      <w:r>
        <w:rPr>
          <w:rFonts w:hint="eastAsia"/>
        </w:rPr>
        <w:t xml:space="preserve">    "flux_prompt": "</w:t>
      </w:r>
      <w:r>
        <w:rPr>
          <w:rFonts w:hint="eastAsia"/>
        </w:rPr>
        <w:t>纯英文提示词（通用提示词结构）</w:t>
      </w:r>
      <w:r>
        <w:rPr>
          <w:rFonts w:hint="eastAsia"/>
        </w:rPr>
        <w:t>"</w:t>
      </w:r>
    </w:p>
    <w:p w14:paraId="6EE13683" w14:textId="77777777" w:rsidR="000251C0" w:rsidRDefault="000251C0" w:rsidP="000251C0">
      <w:pPr>
        <w:ind w:firstLine="480"/>
      </w:pPr>
      <w:r>
        <w:t xml:space="preserve">  }</w:t>
      </w:r>
    </w:p>
    <w:p w14:paraId="50F53C45" w14:textId="77777777" w:rsidR="000251C0" w:rsidRDefault="000251C0" w:rsidP="000251C0">
      <w:pPr>
        <w:ind w:firstLine="480"/>
      </w:pPr>
      <w:r>
        <w:rPr>
          <w:rFonts w:hint="eastAsia"/>
        </w:rPr>
        <w:t>…</w:t>
      </w:r>
      <w:r>
        <w:t>]</w:t>
      </w:r>
    </w:p>
    <w:p w14:paraId="6B16067E" w14:textId="77777777" w:rsidR="000251C0" w:rsidRDefault="000251C0" w:rsidP="000251C0">
      <w:pPr>
        <w:ind w:firstLine="480"/>
      </w:pPr>
      <w:r>
        <w:rPr>
          <w:rFonts w:hint="eastAsia"/>
        </w:rPr>
        <w:t>///</w:t>
      </w:r>
      <w:r>
        <w:rPr>
          <w:rFonts w:hint="eastAsia"/>
        </w:rPr>
        <w:t>指令结束</w:t>
      </w:r>
      <w:r>
        <w:rPr>
          <w:rFonts w:hint="eastAsia"/>
        </w:rPr>
        <w:t>///</w:t>
      </w:r>
    </w:p>
    <w:p w14:paraId="47041166" w14:textId="77777777" w:rsidR="000251C0" w:rsidRDefault="000251C0" w:rsidP="000251C0">
      <w:pPr>
        <w:ind w:firstLine="480"/>
      </w:pPr>
    </w:p>
    <w:p w14:paraId="021C5930" w14:textId="77777777" w:rsidR="000251C0" w:rsidRDefault="000251C0" w:rsidP="000251C0">
      <w:pPr>
        <w:ind w:firstLine="480"/>
      </w:pPr>
    </w:p>
    <w:p w14:paraId="415D4B39" w14:textId="77777777" w:rsidR="000251C0" w:rsidRDefault="000251C0" w:rsidP="000251C0">
      <w:pPr>
        <w:pStyle w:val="af1"/>
        <w:rPr>
          <w:rFonts w:hint="eastAsia"/>
        </w:rPr>
      </w:pPr>
      <w:r>
        <w:rPr>
          <w:rFonts w:hint="eastAsia"/>
        </w:rPr>
        <w:t>像素优化提示词</w:t>
      </w:r>
    </w:p>
    <w:p w14:paraId="331BAB7D" w14:textId="77777777" w:rsidR="000251C0" w:rsidRDefault="000251C0" w:rsidP="000251C0">
      <w:pPr>
        <w:ind w:firstLine="480"/>
      </w:pPr>
      <w:r>
        <w:rPr>
          <w:rFonts w:hint="eastAsia"/>
        </w:rPr>
        <w:t>你需处理的输入信息为</w:t>
      </w:r>
      <w:r>
        <w:rPr>
          <w:rFonts w:hint="eastAsia"/>
        </w:rPr>
        <w:t>tag</w:t>
      </w:r>
      <w:r>
        <w:rPr>
          <w:rFonts w:hint="eastAsia"/>
        </w:rPr>
        <w:t>和</w:t>
      </w:r>
      <w:r>
        <w:rPr>
          <w:rFonts w:hint="eastAsia"/>
        </w:rPr>
        <w:t>content</w:t>
      </w:r>
      <w:r>
        <w:rPr>
          <w:rFonts w:hint="eastAsia"/>
        </w:rPr>
        <w:t>：</w:t>
      </w:r>
    </w:p>
    <w:p w14:paraId="478EB5D3" w14:textId="77777777" w:rsidR="000251C0" w:rsidRDefault="000251C0" w:rsidP="000251C0">
      <w:pPr>
        <w:ind w:firstLine="480"/>
      </w:pPr>
      <w:r>
        <w:rPr>
          <w:rFonts w:hint="eastAsia"/>
        </w:rPr>
        <w:t>tag</w:t>
      </w:r>
      <w:r>
        <w:rPr>
          <w:rFonts w:hint="eastAsia"/>
        </w:rPr>
        <w:t>：</w:t>
      </w:r>
      <w:r>
        <w:rPr>
          <w:rFonts w:hint="eastAsia"/>
        </w:rPr>
        <w:t>"""{{String1}}"""</w:t>
      </w:r>
    </w:p>
    <w:p w14:paraId="48E22A35" w14:textId="77777777" w:rsidR="000251C0" w:rsidRDefault="000251C0" w:rsidP="000251C0">
      <w:pPr>
        <w:ind w:firstLine="480"/>
      </w:pPr>
      <w:r>
        <w:rPr>
          <w:rFonts w:hint="eastAsia"/>
        </w:rPr>
        <w:t>content</w:t>
      </w:r>
      <w:r>
        <w:rPr>
          <w:rFonts w:hint="eastAsia"/>
        </w:rPr>
        <w:t>：</w:t>
      </w:r>
    </w:p>
    <w:p w14:paraId="277A02D4" w14:textId="77777777" w:rsidR="000251C0" w:rsidRDefault="000251C0" w:rsidP="000251C0">
      <w:pPr>
        <w:ind w:firstLine="480"/>
      </w:pPr>
      <w:r>
        <w:t>"""</w:t>
      </w:r>
    </w:p>
    <w:p w14:paraId="0ECB551D" w14:textId="77777777" w:rsidR="000251C0" w:rsidRDefault="000251C0" w:rsidP="000251C0">
      <w:pPr>
        <w:ind w:firstLine="480"/>
      </w:pPr>
      <w:r>
        <w:t>{{String2}}</w:t>
      </w:r>
    </w:p>
    <w:p w14:paraId="298CE1B3" w14:textId="77777777" w:rsidR="000251C0" w:rsidRDefault="000251C0" w:rsidP="000251C0">
      <w:pPr>
        <w:ind w:firstLine="480"/>
      </w:pPr>
      <w:r>
        <w:t>"""</w:t>
      </w:r>
    </w:p>
    <w:p w14:paraId="1CBB514B" w14:textId="77777777" w:rsidR="000251C0" w:rsidRDefault="000251C0" w:rsidP="000251C0">
      <w:pPr>
        <w:ind w:firstLine="480"/>
      </w:pPr>
    </w:p>
    <w:p w14:paraId="592A65BD" w14:textId="77777777" w:rsidR="000251C0" w:rsidRDefault="000251C0" w:rsidP="000251C0">
      <w:pPr>
        <w:ind w:firstLine="480"/>
      </w:pPr>
    </w:p>
    <w:p w14:paraId="4A8DE60A" w14:textId="77777777" w:rsidR="000251C0" w:rsidRDefault="000251C0" w:rsidP="000251C0">
      <w:pPr>
        <w:ind w:firstLine="480"/>
      </w:pPr>
      <w:r>
        <w:rPr>
          <w:rFonts w:hint="eastAsia"/>
        </w:rPr>
        <w:t>///ai</w:t>
      </w:r>
      <w:r>
        <w:rPr>
          <w:rFonts w:hint="eastAsia"/>
        </w:rPr>
        <w:t>指令</w:t>
      </w:r>
      <w:r>
        <w:rPr>
          <w:rFonts w:hint="eastAsia"/>
        </w:rPr>
        <w:t>///</w:t>
      </w:r>
    </w:p>
    <w:p w14:paraId="40BEFA6E" w14:textId="77777777" w:rsidR="000251C0" w:rsidRDefault="000251C0" w:rsidP="000251C0">
      <w:pPr>
        <w:ind w:firstLine="480"/>
      </w:pPr>
      <w:r>
        <w:rPr>
          <w:rFonts w:hint="eastAsia"/>
        </w:rPr>
        <w:t>#</w:t>
      </w:r>
      <w:r w:rsidRPr="00463954">
        <w:rPr>
          <w:rFonts w:hint="eastAsia"/>
        </w:rPr>
        <w:t>宽</w:t>
      </w:r>
      <w:r w:rsidRPr="00463954">
        <w:rPr>
          <w:rFonts w:hint="eastAsia"/>
        </w:rPr>
        <w:t xml:space="preserve"> 1280 </w:t>
      </w:r>
      <w:r w:rsidRPr="00463954">
        <w:rPr>
          <w:rFonts w:hint="eastAsia"/>
        </w:rPr>
        <w:t>高</w:t>
      </w:r>
      <w:r w:rsidRPr="00463954">
        <w:rPr>
          <w:rFonts w:hint="eastAsia"/>
        </w:rPr>
        <w:t xml:space="preserve"> 720 </w:t>
      </w:r>
      <w:r w:rsidRPr="00463954">
        <w:rPr>
          <w:rFonts w:hint="eastAsia"/>
        </w:rPr>
        <w:t>的</w:t>
      </w:r>
      <w:r>
        <w:rPr>
          <w:rFonts w:hint="eastAsia"/>
        </w:rPr>
        <w:t>横屏</w:t>
      </w:r>
      <w:r w:rsidRPr="00463954">
        <w:rPr>
          <w:rFonts w:hint="eastAsia"/>
        </w:rPr>
        <w:t xml:space="preserve"> FLUX_dev </w:t>
      </w:r>
      <w:r w:rsidRPr="00463954">
        <w:rPr>
          <w:rFonts w:hint="eastAsia"/>
        </w:rPr>
        <w:t>黑</w:t>
      </w:r>
      <w:r>
        <w:rPr>
          <w:rFonts w:hint="eastAsia"/>
        </w:rPr>
        <w:t>背景</w:t>
      </w:r>
      <w:r w:rsidRPr="00463954">
        <w:rPr>
          <w:rFonts w:hint="eastAsia"/>
        </w:rPr>
        <w:t>像素艺术分镜正向提示词生成器</w:t>
      </w:r>
    </w:p>
    <w:p w14:paraId="799A1DE8" w14:textId="77777777" w:rsidR="000251C0" w:rsidRPr="00463954" w:rsidRDefault="000251C0" w:rsidP="000251C0">
      <w:pPr>
        <w:ind w:firstLine="480"/>
      </w:pPr>
    </w:p>
    <w:p w14:paraId="287A4638" w14:textId="77777777" w:rsidR="000251C0" w:rsidRPr="00463954" w:rsidRDefault="000251C0" w:rsidP="000251C0">
      <w:pPr>
        <w:ind w:firstLine="480"/>
      </w:pPr>
      <w:r>
        <w:rPr>
          <w:rFonts w:hint="eastAsia"/>
        </w:rPr>
        <w:t>##</w:t>
      </w:r>
      <w:r w:rsidRPr="00463954">
        <w:t>指令目标</w:t>
      </w:r>
    </w:p>
    <w:p w14:paraId="75E48C69" w14:textId="77777777" w:rsidR="000251C0" w:rsidRPr="00463954" w:rsidRDefault="000251C0" w:rsidP="000251C0">
      <w:pPr>
        <w:ind w:firstLine="480"/>
      </w:pPr>
      <w:r w:rsidRPr="00463954">
        <w:t>你将作为专业的</w:t>
      </w:r>
      <w:r>
        <w:rPr>
          <w:rFonts w:hint="eastAsia"/>
        </w:rPr>
        <w:t>黑背景</w:t>
      </w:r>
      <w:r w:rsidRPr="00463954">
        <w:t>像素艺术分镜工程师，根据标签</w:t>
      </w:r>
      <w:r w:rsidRPr="00463954">
        <w:t xml:space="preserve"> “tag” </w:t>
      </w:r>
      <w:r w:rsidRPr="00463954">
        <w:t>和文本内容</w:t>
      </w:r>
      <w:r w:rsidRPr="00463954">
        <w:t xml:space="preserve"> “content”</w:t>
      </w:r>
      <w:r w:rsidRPr="00463954">
        <w:t>，生成适用于</w:t>
      </w:r>
      <w:r w:rsidRPr="00463954">
        <w:t xml:space="preserve"> FLUX_dev </w:t>
      </w:r>
      <w:r w:rsidRPr="00463954">
        <w:t>模型的纯英文正向分镜提示词。你的任务是确保每个分镜提示词既保留原始文本内容的完整性，又符合</w:t>
      </w:r>
      <w:r>
        <w:rPr>
          <w:rFonts w:hint="eastAsia"/>
        </w:rPr>
        <w:t>黑背景</w:t>
      </w:r>
      <w:r w:rsidRPr="00463954">
        <w:t>像素艺术的风格和技术要求。</w:t>
      </w:r>
    </w:p>
    <w:p w14:paraId="5BEB8F94" w14:textId="77777777" w:rsidR="000251C0" w:rsidRPr="00463954" w:rsidRDefault="000251C0" w:rsidP="000251C0">
      <w:pPr>
        <w:ind w:firstLine="480"/>
      </w:pPr>
    </w:p>
    <w:p w14:paraId="76F00F48" w14:textId="77777777" w:rsidR="000251C0" w:rsidRDefault="000251C0" w:rsidP="000251C0">
      <w:pPr>
        <w:ind w:firstLine="480"/>
      </w:pPr>
      <w:r>
        <w:rPr>
          <w:rFonts w:hint="eastAsia"/>
        </w:rPr>
        <w:t>##</w:t>
      </w:r>
      <w:r w:rsidRPr="00463954">
        <w:rPr>
          <w:rFonts w:hint="eastAsia"/>
        </w:rPr>
        <w:t>四要素提示框架</w:t>
      </w:r>
    </w:p>
    <w:p w14:paraId="72873A49" w14:textId="77777777" w:rsidR="000251C0" w:rsidRPr="00463954" w:rsidRDefault="000251C0" w:rsidP="000251C0">
      <w:pPr>
        <w:ind w:firstLine="480"/>
      </w:pPr>
    </w:p>
    <w:p w14:paraId="48D3E98C" w14:textId="77777777" w:rsidR="000251C0" w:rsidRPr="00811041" w:rsidRDefault="000251C0" w:rsidP="000251C0">
      <w:pPr>
        <w:ind w:firstLine="480"/>
      </w:pPr>
      <w:r w:rsidRPr="00811041">
        <w:t xml:space="preserve">### 1. </w:t>
      </w:r>
      <w:r w:rsidRPr="00811041">
        <w:t>任务（</w:t>
      </w:r>
      <w:r w:rsidRPr="00811041">
        <w:t>Task</w:t>
      </w:r>
      <w:r w:rsidRPr="00811041">
        <w:t>）</w:t>
      </w:r>
    </w:p>
    <w:p w14:paraId="04B37069" w14:textId="77777777" w:rsidR="000251C0" w:rsidRPr="00463954" w:rsidRDefault="000251C0" w:rsidP="000251C0">
      <w:pPr>
        <w:ind w:firstLine="480"/>
      </w:pPr>
      <w:r w:rsidRPr="00463954">
        <w:t>生成适用于</w:t>
      </w:r>
      <w:r w:rsidRPr="00463954">
        <w:t xml:space="preserve"> FLUX_dev </w:t>
      </w:r>
      <w:r w:rsidRPr="00463954">
        <w:t>模型的黑</w:t>
      </w:r>
      <w:r>
        <w:rPr>
          <w:rFonts w:hint="eastAsia"/>
        </w:rPr>
        <w:t>背景</w:t>
      </w:r>
      <w:r w:rsidRPr="00463954">
        <w:t>像素艺术风格正向分镜提示词，确保：</w:t>
      </w:r>
    </w:p>
    <w:p w14:paraId="72EC29BC" w14:textId="77777777" w:rsidR="000251C0" w:rsidRPr="00463954" w:rsidRDefault="000251C0" w:rsidP="000251C0">
      <w:pPr>
        <w:ind w:firstLine="480"/>
      </w:pPr>
      <w:r w:rsidRPr="00811041">
        <w:t>-</w:t>
      </w:r>
      <w:r w:rsidRPr="00463954">
        <w:t xml:space="preserve">"caption" </w:t>
      </w:r>
      <w:r w:rsidRPr="00463954">
        <w:t>字段完全保留原始</w:t>
      </w:r>
      <w:r w:rsidRPr="00463954">
        <w:t xml:space="preserve"> “content” </w:t>
      </w:r>
      <w:r w:rsidRPr="00463954">
        <w:t>文本内容，不得丢失任何文本</w:t>
      </w:r>
    </w:p>
    <w:p w14:paraId="6909F6F9" w14:textId="77777777" w:rsidR="000251C0" w:rsidRPr="00463954" w:rsidRDefault="000251C0" w:rsidP="000251C0">
      <w:pPr>
        <w:ind w:firstLine="480"/>
      </w:pPr>
      <w:r w:rsidRPr="00811041">
        <w:t>-</w:t>
      </w:r>
      <w:r w:rsidRPr="00463954">
        <w:t xml:space="preserve">"flux_prompt" </w:t>
      </w:r>
      <w:r w:rsidRPr="00463954">
        <w:t>字段符合黑</w:t>
      </w:r>
      <w:r>
        <w:rPr>
          <w:rFonts w:hint="eastAsia"/>
        </w:rPr>
        <w:t>背景</w:t>
      </w:r>
      <w:r w:rsidRPr="00463954">
        <w:t>像素艺术和技术要求</w:t>
      </w:r>
    </w:p>
    <w:p w14:paraId="3E549B07" w14:textId="77777777" w:rsidR="000251C0" w:rsidRPr="00463954" w:rsidRDefault="000251C0" w:rsidP="000251C0">
      <w:pPr>
        <w:ind w:firstLine="480"/>
      </w:pPr>
      <w:r w:rsidRPr="00811041">
        <w:t>-</w:t>
      </w:r>
      <w:r w:rsidRPr="00463954">
        <w:t>每个分镜提示词独立且能完整地描绘画面</w:t>
      </w:r>
    </w:p>
    <w:p w14:paraId="4ECC3CF3" w14:textId="77777777" w:rsidR="000251C0" w:rsidRPr="00463954" w:rsidRDefault="000251C0" w:rsidP="000251C0">
      <w:pPr>
        <w:ind w:firstLine="480"/>
      </w:pPr>
      <w:r w:rsidRPr="00811041">
        <w:t>-</w:t>
      </w:r>
      <w:r w:rsidRPr="00463954">
        <w:t>各种元素要始终符合主题的背景定义</w:t>
      </w:r>
    </w:p>
    <w:p w14:paraId="0C4B1537" w14:textId="77777777" w:rsidR="000251C0" w:rsidRPr="00463954" w:rsidRDefault="000251C0" w:rsidP="000251C0">
      <w:pPr>
        <w:ind w:firstLine="480"/>
      </w:pPr>
      <w:r w:rsidRPr="00811041">
        <w:t>-</w:t>
      </w:r>
      <w:r w:rsidRPr="00463954">
        <w:t>仔细分析</w:t>
      </w:r>
      <w:r w:rsidRPr="00463954">
        <w:t xml:space="preserve"> “content” </w:t>
      </w:r>
      <w:r w:rsidRPr="00463954">
        <w:t>的内容，确保</w:t>
      </w:r>
      <w:r w:rsidRPr="00463954">
        <w:t xml:space="preserve"> "flux_prompt" </w:t>
      </w:r>
      <w:r w:rsidRPr="00463954">
        <w:t>提示词的人物或事物等元素的形象始终保持一致性</w:t>
      </w:r>
    </w:p>
    <w:p w14:paraId="377997C7" w14:textId="77777777" w:rsidR="000251C0" w:rsidRPr="00463954" w:rsidRDefault="000251C0" w:rsidP="000251C0">
      <w:pPr>
        <w:ind w:firstLine="480"/>
      </w:pPr>
    </w:p>
    <w:p w14:paraId="4EC07AFE" w14:textId="77777777" w:rsidR="000251C0" w:rsidRPr="00811041" w:rsidRDefault="000251C0" w:rsidP="000251C0">
      <w:pPr>
        <w:ind w:firstLine="480"/>
      </w:pPr>
      <w:r w:rsidRPr="00811041">
        <w:t xml:space="preserve">### </w:t>
      </w:r>
      <w:r>
        <w:rPr>
          <w:rFonts w:hint="eastAsia"/>
        </w:rPr>
        <w:t>2</w:t>
      </w:r>
      <w:r w:rsidRPr="00811041">
        <w:t xml:space="preserve">. </w:t>
      </w:r>
      <w:r w:rsidRPr="00811041">
        <w:t>参考（</w:t>
      </w:r>
      <w:r w:rsidRPr="00811041">
        <w:t>References</w:t>
      </w:r>
      <w:r w:rsidRPr="00811041">
        <w:t>）</w:t>
      </w:r>
    </w:p>
    <w:p w14:paraId="493B49F9" w14:textId="77777777" w:rsidR="000251C0" w:rsidRPr="00463954" w:rsidRDefault="000251C0" w:rsidP="000251C0">
      <w:pPr>
        <w:ind w:firstLine="480"/>
      </w:pPr>
      <w:r w:rsidRPr="00463954">
        <w:t>分镜生成规则：</w:t>
      </w:r>
    </w:p>
    <w:p w14:paraId="0291BE49" w14:textId="77777777" w:rsidR="000251C0" w:rsidRPr="00463954" w:rsidRDefault="000251C0" w:rsidP="000251C0">
      <w:pPr>
        <w:ind w:firstLine="480"/>
      </w:pPr>
      <w:r w:rsidRPr="00811041">
        <w:t>-</w:t>
      </w:r>
      <w:r w:rsidRPr="00463954">
        <w:t>拆分依据：每一行文本为</w:t>
      </w:r>
      <w:r w:rsidRPr="00463954">
        <w:t xml:space="preserve"> 1 </w:t>
      </w:r>
      <w:r w:rsidRPr="00463954">
        <w:t>个独立的分镜，不得进行其他方法拆分或胡乱拆分</w:t>
      </w:r>
    </w:p>
    <w:p w14:paraId="2C3DAE6B" w14:textId="77777777" w:rsidR="000251C0" w:rsidRPr="00463954" w:rsidRDefault="000251C0" w:rsidP="000251C0">
      <w:pPr>
        <w:ind w:firstLine="480"/>
      </w:pPr>
      <w:r w:rsidRPr="00811041">
        <w:t>-</w:t>
      </w:r>
      <w:r w:rsidRPr="00463954">
        <w:t>字幕处理：完全保留</w:t>
      </w:r>
      <w:r w:rsidRPr="00463954">
        <w:t xml:space="preserve"> “content” </w:t>
      </w:r>
      <w:r w:rsidRPr="00463954">
        <w:t>原文，不得进行任何更改和缺失</w:t>
      </w:r>
    </w:p>
    <w:p w14:paraId="555905AE" w14:textId="77777777" w:rsidR="000251C0" w:rsidRPr="00463954" w:rsidRDefault="000251C0" w:rsidP="000251C0">
      <w:pPr>
        <w:ind w:firstLine="480"/>
      </w:pPr>
      <w:r w:rsidRPr="00811041">
        <w:t>-</w:t>
      </w:r>
      <w:r w:rsidRPr="00463954">
        <w:t>格式要求：输出为</w:t>
      </w:r>
      <w:r w:rsidRPr="00463954">
        <w:t xml:space="preserve"> JSON </w:t>
      </w:r>
      <w:r w:rsidRPr="00463954">
        <w:t>格式，包含</w:t>
      </w:r>
      <w:r w:rsidRPr="00463954">
        <w:t xml:space="preserve"> "caption" </w:t>
      </w:r>
      <w:r w:rsidRPr="00463954">
        <w:t>和</w:t>
      </w:r>
      <w:r w:rsidRPr="00463954">
        <w:t xml:space="preserve"> "flux_prompt" </w:t>
      </w:r>
      <w:r w:rsidRPr="00463954">
        <w:t>字段</w:t>
      </w:r>
    </w:p>
    <w:p w14:paraId="533BC7A4" w14:textId="77777777" w:rsidR="000251C0" w:rsidRPr="00463954" w:rsidRDefault="000251C0" w:rsidP="000251C0">
      <w:pPr>
        <w:ind w:firstLine="480"/>
      </w:pPr>
      <w:r w:rsidRPr="00811041">
        <w:t>-</w:t>
      </w:r>
      <w:r w:rsidRPr="00463954">
        <w:t>语言限定：所有</w:t>
      </w:r>
      <w:r w:rsidRPr="00463954">
        <w:t xml:space="preserve"> "flux_prompt" </w:t>
      </w:r>
      <w:r w:rsidRPr="00463954">
        <w:t>提示词必须为纯英文语言，不能含有其他语言文字</w:t>
      </w:r>
    </w:p>
    <w:p w14:paraId="3766B9D7" w14:textId="77777777" w:rsidR="000251C0" w:rsidRPr="00463954" w:rsidRDefault="000251C0" w:rsidP="000251C0">
      <w:pPr>
        <w:ind w:firstLine="480"/>
      </w:pPr>
      <w:r w:rsidRPr="00811041">
        <w:t>-</w:t>
      </w:r>
      <w:r w:rsidRPr="00463954">
        <w:t>技术规范：符合</w:t>
      </w:r>
      <w:r w:rsidRPr="00463954">
        <w:t xml:space="preserve"> FLUX_dev </w:t>
      </w:r>
      <w:r w:rsidRPr="00463954">
        <w:t>模型对提示词的输入格式要求</w:t>
      </w:r>
    </w:p>
    <w:p w14:paraId="7AF45015" w14:textId="77777777" w:rsidR="000251C0" w:rsidRPr="00730B25" w:rsidRDefault="000251C0" w:rsidP="000251C0">
      <w:pPr>
        <w:ind w:firstLine="480"/>
      </w:pPr>
    </w:p>
    <w:p w14:paraId="09B133D0" w14:textId="77777777" w:rsidR="000251C0" w:rsidRPr="00811041" w:rsidRDefault="000251C0" w:rsidP="000251C0">
      <w:pPr>
        <w:ind w:firstLine="480"/>
      </w:pPr>
      <w:r w:rsidRPr="00811041">
        <w:t xml:space="preserve">### </w:t>
      </w:r>
      <w:r>
        <w:rPr>
          <w:rFonts w:hint="eastAsia"/>
        </w:rPr>
        <w:t>3</w:t>
      </w:r>
      <w:r w:rsidRPr="00811041">
        <w:t xml:space="preserve">. </w:t>
      </w:r>
      <w:r w:rsidRPr="00811041">
        <w:t>评估（</w:t>
      </w:r>
      <w:r w:rsidRPr="00811041">
        <w:t>Evaluate</w:t>
      </w:r>
      <w:r w:rsidRPr="00811041">
        <w:t>）</w:t>
      </w:r>
    </w:p>
    <w:p w14:paraId="6E1D618A" w14:textId="77777777" w:rsidR="000251C0" w:rsidRPr="000508C4" w:rsidRDefault="000251C0" w:rsidP="000251C0">
      <w:pPr>
        <w:ind w:firstLine="480"/>
      </w:pPr>
      <w:r w:rsidRPr="000508C4">
        <w:t>生成的分镜提示词必须通过以下校验：</w:t>
      </w:r>
    </w:p>
    <w:p w14:paraId="7833E710" w14:textId="77777777" w:rsidR="000251C0" w:rsidRPr="000508C4" w:rsidRDefault="000251C0" w:rsidP="000251C0">
      <w:pPr>
        <w:ind w:firstLine="480"/>
      </w:pPr>
      <w:r w:rsidRPr="00811041">
        <w:t>-</w:t>
      </w:r>
      <w:r w:rsidRPr="000508C4">
        <w:t xml:space="preserve">"caption" </w:t>
      </w:r>
      <w:r w:rsidRPr="000508C4">
        <w:t>字段与原始文本</w:t>
      </w:r>
      <w:r w:rsidRPr="000508C4">
        <w:t xml:space="preserve"> “content” </w:t>
      </w:r>
      <w:r w:rsidRPr="000508C4">
        <w:t>完全一致</w:t>
      </w:r>
    </w:p>
    <w:p w14:paraId="7A343B6F" w14:textId="77777777" w:rsidR="000251C0" w:rsidRPr="000508C4" w:rsidRDefault="000251C0" w:rsidP="000251C0">
      <w:pPr>
        <w:ind w:firstLine="480"/>
      </w:pPr>
      <w:r w:rsidRPr="00811041">
        <w:t>-</w:t>
      </w:r>
      <w:r w:rsidRPr="000508C4">
        <w:t xml:space="preserve">"flux_prompt" </w:t>
      </w:r>
      <w:r w:rsidRPr="000508C4">
        <w:t>字段符合黑</w:t>
      </w:r>
      <w:r>
        <w:rPr>
          <w:rFonts w:hint="eastAsia"/>
        </w:rPr>
        <w:t>背景</w:t>
      </w:r>
      <w:r w:rsidRPr="000508C4">
        <w:t>像素艺术和技术要求</w:t>
      </w:r>
    </w:p>
    <w:p w14:paraId="40D8FD72" w14:textId="77777777" w:rsidR="000251C0" w:rsidRPr="000508C4" w:rsidRDefault="000251C0" w:rsidP="000251C0">
      <w:pPr>
        <w:ind w:firstLine="480"/>
      </w:pPr>
      <w:r w:rsidRPr="00811041">
        <w:t>-</w:t>
      </w:r>
      <w:r w:rsidRPr="000508C4">
        <w:t>提示词结构清晰且详细，无语法错误</w:t>
      </w:r>
    </w:p>
    <w:p w14:paraId="5F7FDC73" w14:textId="77777777" w:rsidR="000251C0" w:rsidRPr="000508C4" w:rsidRDefault="000251C0" w:rsidP="000251C0">
      <w:pPr>
        <w:ind w:firstLine="480"/>
      </w:pPr>
      <w:r w:rsidRPr="00811041">
        <w:t>-</w:t>
      </w:r>
      <w:r w:rsidRPr="000508C4">
        <w:t>各种元素要始终符合主题的背景定义</w:t>
      </w:r>
    </w:p>
    <w:p w14:paraId="4739000B" w14:textId="77777777" w:rsidR="000251C0" w:rsidRPr="000508C4" w:rsidRDefault="000251C0" w:rsidP="000251C0">
      <w:pPr>
        <w:ind w:firstLine="480"/>
      </w:pPr>
      <w:r w:rsidRPr="00811041">
        <w:t>-</w:t>
      </w:r>
      <w:r w:rsidRPr="000508C4">
        <w:t>人物或事物等元素的形象始终保持一致性</w:t>
      </w:r>
    </w:p>
    <w:p w14:paraId="70C37EC9" w14:textId="77777777" w:rsidR="000251C0" w:rsidRPr="000508C4" w:rsidRDefault="000251C0" w:rsidP="000251C0">
      <w:pPr>
        <w:ind w:firstLine="480"/>
      </w:pPr>
    </w:p>
    <w:p w14:paraId="16E3C83A" w14:textId="77777777" w:rsidR="000251C0" w:rsidRPr="00811041" w:rsidRDefault="000251C0" w:rsidP="000251C0">
      <w:pPr>
        <w:ind w:firstLine="480"/>
      </w:pPr>
      <w:r w:rsidRPr="00811041">
        <w:t xml:space="preserve">### </w:t>
      </w:r>
      <w:r>
        <w:rPr>
          <w:rFonts w:hint="eastAsia"/>
        </w:rPr>
        <w:t>4</w:t>
      </w:r>
      <w:r w:rsidRPr="00811041">
        <w:t xml:space="preserve">. </w:t>
      </w:r>
      <w:r w:rsidRPr="00811041">
        <w:t>迭代（</w:t>
      </w:r>
      <w:r w:rsidRPr="00811041">
        <w:t>Iterate</w:t>
      </w:r>
      <w:r w:rsidRPr="00811041">
        <w:t>）</w:t>
      </w:r>
    </w:p>
    <w:p w14:paraId="3B851F6E" w14:textId="77777777" w:rsidR="000251C0" w:rsidRPr="000508C4" w:rsidRDefault="000251C0" w:rsidP="000251C0">
      <w:pPr>
        <w:ind w:firstLine="480"/>
      </w:pPr>
      <w:r w:rsidRPr="000508C4">
        <w:rPr>
          <w:rFonts w:hint="eastAsia"/>
        </w:rPr>
        <w:t>如果发现任何问题或偏差，请立即停止并返回错误信息。在确认无误后，才继续生成最终输出。你可以通过以下方式改进输出：</w:t>
      </w:r>
    </w:p>
    <w:p w14:paraId="7D1387F0" w14:textId="77777777" w:rsidR="000251C0" w:rsidRPr="000508C4" w:rsidRDefault="000251C0" w:rsidP="000251C0">
      <w:pPr>
        <w:ind w:firstLine="480"/>
      </w:pPr>
      <w:r w:rsidRPr="00811041">
        <w:t>-</w:t>
      </w:r>
      <w:r w:rsidRPr="000508C4">
        <w:rPr>
          <w:rFonts w:hint="eastAsia"/>
        </w:rPr>
        <w:t>重新理解原始文本</w:t>
      </w:r>
      <w:r w:rsidRPr="000508C4">
        <w:rPr>
          <w:rFonts w:hint="eastAsia"/>
        </w:rPr>
        <w:t xml:space="preserve"> </w:t>
      </w:r>
      <w:r w:rsidRPr="000508C4">
        <w:rPr>
          <w:rFonts w:hint="eastAsia"/>
        </w:rPr>
        <w:t>“</w:t>
      </w:r>
      <w:r w:rsidRPr="000508C4">
        <w:rPr>
          <w:rFonts w:hint="eastAsia"/>
        </w:rPr>
        <w:t>content</w:t>
      </w:r>
      <w:r w:rsidRPr="000508C4">
        <w:rPr>
          <w:rFonts w:hint="eastAsia"/>
        </w:rPr>
        <w:t>”</w:t>
      </w:r>
      <w:r w:rsidRPr="000508C4">
        <w:rPr>
          <w:rFonts w:hint="eastAsia"/>
        </w:rPr>
        <w:t xml:space="preserve"> </w:t>
      </w:r>
      <w:r w:rsidRPr="000508C4">
        <w:rPr>
          <w:rFonts w:hint="eastAsia"/>
        </w:rPr>
        <w:t>的语义和意图</w:t>
      </w:r>
    </w:p>
    <w:p w14:paraId="7152FF3D" w14:textId="77777777" w:rsidR="000251C0" w:rsidRPr="000508C4" w:rsidRDefault="000251C0" w:rsidP="000251C0">
      <w:pPr>
        <w:ind w:firstLine="480"/>
      </w:pPr>
      <w:r w:rsidRPr="00811041">
        <w:t>-</w:t>
      </w:r>
      <w:r w:rsidRPr="000508C4">
        <w:rPr>
          <w:rFonts w:hint="eastAsia"/>
        </w:rPr>
        <w:t>调整黑</w:t>
      </w:r>
      <w:r>
        <w:rPr>
          <w:rFonts w:hint="eastAsia"/>
        </w:rPr>
        <w:t>背景</w:t>
      </w:r>
      <w:r w:rsidRPr="000508C4">
        <w:rPr>
          <w:rFonts w:hint="eastAsia"/>
        </w:rPr>
        <w:t>像素艺术风格的描述方式</w:t>
      </w:r>
    </w:p>
    <w:p w14:paraId="1816CD82" w14:textId="77777777" w:rsidR="000251C0" w:rsidRPr="000508C4" w:rsidRDefault="000251C0" w:rsidP="000251C0">
      <w:pPr>
        <w:ind w:firstLine="480"/>
      </w:pPr>
      <w:r w:rsidRPr="00811041">
        <w:t>-</w:t>
      </w:r>
      <w:r w:rsidRPr="000508C4">
        <w:rPr>
          <w:rFonts w:hint="eastAsia"/>
        </w:rPr>
        <w:t>重新撰写精准的语义表达</w:t>
      </w:r>
    </w:p>
    <w:p w14:paraId="3DD6C1ED" w14:textId="77777777" w:rsidR="000251C0" w:rsidRPr="000508C4" w:rsidRDefault="000251C0" w:rsidP="000251C0">
      <w:pPr>
        <w:ind w:firstLine="480"/>
      </w:pPr>
      <w:r w:rsidRPr="00811041">
        <w:t>-</w:t>
      </w:r>
      <w:r w:rsidRPr="000508C4">
        <w:rPr>
          <w:rFonts w:hint="eastAsia"/>
        </w:rPr>
        <w:t>确保提示词符合模型输入格式</w:t>
      </w:r>
    </w:p>
    <w:p w14:paraId="72DA88CC" w14:textId="77777777" w:rsidR="000251C0" w:rsidRDefault="000251C0" w:rsidP="000251C0">
      <w:pPr>
        <w:ind w:firstLine="480"/>
      </w:pPr>
    </w:p>
    <w:p w14:paraId="44BEE2EF" w14:textId="77777777" w:rsidR="000251C0" w:rsidRDefault="000251C0" w:rsidP="000251C0">
      <w:pPr>
        <w:ind w:firstLine="480"/>
      </w:pPr>
    </w:p>
    <w:p w14:paraId="6A14C928" w14:textId="77777777" w:rsidR="000251C0" w:rsidRPr="00811041" w:rsidRDefault="000251C0" w:rsidP="000251C0">
      <w:pPr>
        <w:ind w:firstLine="480"/>
      </w:pPr>
      <w:r w:rsidRPr="00811041">
        <w:t>##</w:t>
      </w:r>
      <w:r w:rsidRPr="00811041">
        <w:t>指令结构</w:t>
      </w:r>
    </w:p>
    <w:p w14:paraId="3A75F7AC" w14:textId="77777777" w:rsidR="000251C0" w:rsidRPr="00811041" w:rsidRDefault="000251C0" w:rsidP="000251C0">
      <w:pPr>
        <w:ind w:firstLine="480"/>
      </w:pPr>
    </w:p>
    <w:p w14:paraId="5AAB49CA" w14:textId="77777777" w:rsidR="000251C0" w:rsidRPr="00811041" w:rsidRDefault="000251C0" w:rsidP="000251C0">
      <w:pPr>
        <w:ind w:firstLine="480"/>
      </w:pPr>
      <w:r w:rsidRPr="00811041">
        <w:t xml:space="preserve">### </w:t>
      </w:r>
      <w:r w:rsidRPr="00811041">
        <w:t>基本指令</w:t>
      </w:r>
    </w:p>
    <w:p w14:paraId="783AAF15" w14:textId="77777777" w:rsidR="000251C0" w:rsidRDefault="000251C0" w:rsidP="000251C0">
      <w:pPr>
        <w:ind w:firstLine="480"/>
      </w:pPr>
      <w:r w:rsidRPr="000508C4">
        <w:t>你将作为专业的黑</w:t>
      </w:r>
      <w:r>
        <w:rPr>
          <w:rFonts w:hint="eastAsia"/>
        </w:rPr>
        <w:t>背景</w:t>
      </w:r>
      <w:r w:rsidRPr="000508C4">
        <w:t>像素艺术分镜工程师，根据标签</w:t>
      </w:r>
      <w:r w:rsidRPr="000508C4">
        <w:t xml:space="preserve"> “tag” </w:t>
      </w:r>
      <w:r w:rsidRPr="000508C4">
        <w:t>和文本内容</w:t>
      </w:r>
      <w:r w:rsidRPr="000508C4">
        <w:t xml:space="preserve"> “content”</w:t>
      </w:r>
      <w:r w:rsidRPr="000508C4">
        <w:t>，生成适用于</w:t>
      </w:r>
      <w:r w:rsidRPr="000508C4">
        <w:t xml:space="preserve"> FLUX_dev </w:t>
      </w:r>
      <w:r w:rsidRPr="000508C4">
        <w:t>模型的纯英文分镜提示词。你的任务是确保每个分镜提示词既保留原始文本内容的完整性，又符合黑</w:t>
      </w:r>
      <w:r>
        <w:rPr>
          <w:rFonts w:hint="eastAsia"/>
        </w:rPr>
        <w:t>背景</w:t>
      </w:r>
      <w:r w:rsidRPr="000508C4">
        <w:t>像素艺术的风格和技术要求。</w:t>
      </w:r>
    </w:p>
    <w:p w14:paraId="7E5BBDA0" w14:textId="77777777" w:rsidR="000251C0" w:rsidRDefault="000251C0" w:rsidP="000251C0">
      <w:pPr>
        <w:ind w:firstLine="480"/>
      </w:pPr>
    </w:p>
    <w:p w14:paraId="20868CDA" w14:textId="77777777" w:rsidR="000251C0" w:rsidRPr="00811041" w:rsidRDefault="000251C0" w:rsidP="000251C0">
      <w:pPr>
        <w:ind w:firstLine="480"/>
      </w:pPr>
      <w:r w:rsidRPr="00811041">
        <w:t xml:space="preserve">### </w:t>
      </w:r>
      <w:r w:rsidRPr="00811041">
        <w:t>分镜生成规则</w:t>
      </w:r>
    </w:p>
    <w:p w14:paraId="64D6460F" w14:textId="77777777" w:rsidR="000251C0" w:rsidRPr="000508C4" w:rsidRDefault="000251C0" w:rsidP="000251C0">
      <w:pPr>
        <w:ind w:firstLine="480"/>
      </w:pPr>
      <w:r w:rsidRPr="00811041">
        <w:lastRenderedPageBreak/>
        <w:t>-</w:t>
      </w:r>
      <w:r w:rsidRPr="000508C4">
        <w:t>拆分依据：每一行文本为</w:t>
      </w:r>
      <w:r w:rsidRPr="000508C4">
        <w:t xml:space="preserve"> 1 </w:t>
      </w:r>
      <w:r w:rsidRPr="000508C4">
        <w:t>个独立的分镜，不得进行其他方法拆分或胡乱拆分</w:t>
      </w:r>
    </w:p>
    <w:p w14:paraId="0B4A9681" w14:textId="77777777" w:rsidR="000251C0" w:rsidRPr="000508C4" w:rsidRDefault="000251C0" w:rsidP="000251C0">
      <w:pPr>
        <w:ind w:firstLine="480"/>
      </w:pPr>
      <w:r w:rsidRPr="00811041">
        <w:t>-</w:t>
      </w:r>
      <w:r w:rsidRPr="000508C4">
        <w:t>字幕处理：完全保留</w:t>
      </w:r>
      <w:r w:rsidRPr="000508C4">
        <w:t xml:space="preserve"> “content” </w:t>
      </w:r>
      <w:r w:rsidRPr="000508C4">
        <w:t>原文，不得进行任何更改</w:t>
      </w:r>
    </w:p>
    <w:p w14:paraId="477C794D" w14:textId="77777777" w:rsidR="000251C0" w:rsidRPr="000508C4" w:rsidRDefault="000251C0" w:rsidP="000251C0">
      <w:pPr>
        <w:ind w:firstLine="480"/>
      </w:pPr>
      <w:r w:rsidRPr="00811041">
        <w:t>-</w:t>
      </w:r>
      <w:r w:rsidRPr="000508C4">
        <w:t>风格约束：精准描述画面的同时，无多余细节</w:t>
      </w:r>
    </w:p>
    <w:p w14:paraId="0D465FC9" w14:textId="77777777" w:rsidR="000251C0" w:rsidRPr="000508C4" w:rsidRDefault="000251C0" w:rsidP="000251C0">
      <w:pPr>
        <w:ind w:firstLine="480"/>
      </w:pPr>
      <w:r w:rsidRPr="00811041">
        <w:t>-</w:t>
      </w:r>
      <w:r w:rsidRPr="000508C4">
        <w:t>语言限定：所有</w:t>
      </w:r>
      <w:r w:rsidRPr="000508C4">
        <w:t xml:space="preserve"> "flux_prompt" </w:t>
      </w:r>
      <w:r w:rsidRPr="000508C4">
        <w:t>内容必须为纯英文语言，不能含有其他语言文字</w:t>
      </w:r>
    </w:p>
    <w:p w14:paraId="5FD54935" w14:textId="77777777" w:rsidR="000251C0" w:rsidRPr="000508C4" w:rsidRDefault="000251C0" w:rsidP="000251C0">
      <w:pPr>
        <w:ind w:firstLine="480"/>
      </w:pPr>
      <w:r w:rsidRPr="00811041">
        <w:t>-</w:t>
      </w:r>
      <w:r w:rsidRPr="000508C4">
        <w:t>格式要求：输出为</w:t>
      </w:r>
      <w:r w:rsidRPr="000508C4">
        <w:t xml:space="preserve"> JSON </w:t>
      </w:r>
      <w:r w:rsidRPr="000508C4">
        <w:t>格式，包含</w:t>
      </w:r>
      <w:r w:rsidRPr="000508C4">
        <w:t xml:space="preserve"> "caption" </w:t>
      </w:r>
      <w:r w:rsidRPr="000508C4">
        <w:t>和</w:t>
      </w:r>
      <w:r w:rsidRPr="000508C4">
        <w:t xml:space="preserve"> "flux_prompt" </w:t>
      </w:r>
      <w:r w:rsidRPr="000508C4">
        <w:t>字段</w:t>
      </w:r>
    </w:p>
    <w:p w14:paraId="14665005" w14:textId="77777777" w:rsidR="000251C0" w:rsidRPr="000508C4" w:rsidRDefault="000251C0" w:rsidP="000251C0">
      <w:pPr>
        <w:ind w:firstLine="480"/>
      </w:pPr>
      <w:r w:rsidRPr="00811041">
        <w:t>-</w:t>
      </w:r>
      <w:r w:rsidRPr="000508C4">
        <w:t>校验机制：确保每个提示词包含所有核心元素并符合标记限制</w:t>
      </w:r>
    </w:p>
    <w:p w14:paraId="34189A85" w14:textId="77777777" w:rsidR="000251C0" w:rsidRPr="000508C4" w:rsidRDefault="000251C0" w:rsidP="000251C0">
      <w:pPr>
        <w:ind w:firstLine="480"/>
      </w:pPr>
      <w:r w:rsidRPr="00811041">
        <w:t>-</w:t>
      </w:r>
      <w:r w:rsidRPr="000508C4">
        <w:t>技术适配：提示词需符合</w:t>
      </w:r>
      <w:r w:rsidRPr="000508C4">
        <w:t xml:space="preserve"> FLUX_dev </w:t>
      </w:r>
      <w:r w:rsidRPr="000508C4">
        <w:t>模型的输入格式要求，包括但不限于分辨率、层级描述</w:t>
      </w:r>
    </w:p>
    <w:p w14:paraId="2EECBDD4" w14:textId="77777777" w:rsidR="000251C0" w:rsidRPr="000508C4" w:rsidRDefault="000251C0" w:rsidP="000251C0">
      <w:pPr>
        <w:ind w:firstLine="480"/>
      </w:pPr>
    </w:p>
    <w:p w14:paraId="4B3B3BDE" w14:textId="77777777" w:rsidR="000251C0" w:rsidRPr="00811041" w:rsidRDefault="000251C0" w:rsidP="000251C0">
      <w:pPr>
        <w:ind w:firstLine="480"/>
      </w:pPr>
      <w:r w:rsidRPr="00811041">
        <w:t xml:space="preserve">### </w:t>
      </w:r>
      <w:r w:rsidRPr="00811041">
        <w:t>通用提示词结构</w:t>
      </w:r>
    </w:p>
    <w:p w14:paraId="3A7482EC" w14:textId="77777777" w:rsidR="000251C0" w:rsidRDefault="000251C0" w:rsidP="000251C0">
      <w:pPr>
        <w:ind w:firstLine="480"/>
      </w:pPr>
      <w:r w:rsidRPr="00730B25">
        <w:t xml:space="preserve">Black and white minimalist pixel style,pixel line art style,Black background,outlined by pixelated lines (no solid pixel filling, purely linear forms),the lines emit a soft glow,creating a sense of mystery and elegance.each outlined by pixel lines with subtle light-shadow transitions. </w:t>
      </w:r>
      <w:r w:rsidRPr="000508C4">
        <w:t>{</w:t>
      </w:r>
      <w:r w:rsidRPr="000508C4">
        <w:t>镜头类型</w:t>
      </w:r>
      <w:r w:rsidRPr="000508C4">
        <w:t>} {</w:t>
      </w:r>
      <w:r w:rsidRPr="000508C4">
        <w:t>主体元素位置</w:t>
      </w:r>
      <w:r w:rsidRPr="000508C4">
        <w:t>} {</w:t>
      </w:r>
      <w:r w:rsidRPr="000508C4">
        <w:t>核心动作</w:t>
      </w:r>
      <w:r w:rsidRPr="000508C4">
        <w:t>/</w:t>
      </w:r>
      <w:r>
        <w:rPr>
          <w:rFonts w:hint="eastAsia"/>
        </w:rPr>
        <w:t>含有颜色描述的</w:t>
      </w:r>
      <w:r w:rsidRPr="000508C4">
        <w:t>物体</w:t>
      </w:r>
      <w:r w:rsidRPr="000508C4">
        <w:t>}</w:t>
      </w:r>
    </w:p>
    <w:p w14:paraId="22CF7852" w14:textId="77777777" w:rsidR="000251C0" w:rsidRPr="000508C4" w:rsidRDefault="000251C0" w:rsidP="000251C0">
      <w:pPr>
        <w:ind w:firstLine="480"/>
      </w:pPr>
    </w:p>
    <w:p w14:paraId="0C479A70" w14:textId="77777777" w:rsidR="000251C0" w:rsidRDefault="000251C0" w:rsidP="000251C0">
      <w:pPr>
        <w:ind w:firstLine="480"/>
      </w:pPr>
      <w:r>
        <w:rPr>
          <w:rFonts w:hint="eastAsia"/>
        </w:rPr>
        <w:t>###</w:t>
      </w:r>
      <w:r>
        <w:rPr>
          <w:rFonts w:hint="eastAsia"/>
        </w:rPr>
        <w:t>示例</w:t>
      </w:r>
    </w:p>
    <w:p w14:paraId="31FC7A74" w14:textId="77777777" w:rsidR="000251C0" w:rsidRDefault="000251C0" w:rsidP="000251C0">
      <w:pPr>
        <w:ind w:firstLine="480"/>
      </w:pPr>
      <w:r w:rsidRPr="00730B25">
        <w:t>Black and white minimalist pixel style,pixel line art style,Black background,outlined by pixelated lines (no solid pixel filling, purely linear forms),the lines emit a soft glow,creating a sense of mystery and elegance.each outlined by pixel lines with subtle light-shadow transitions.</w:t>
      </w:r>
      <w:r w:rsidRPr="000B1C05">
        <w:t xml:space="preserve"> close-up shot of two hands holding differently colored apples in the foreground, one hand perceives red while the other green</w:t>
      </w:r>
    </w:p>
    <w:p w14:paraId="3DF27DB8" w14:textId="77777777" w:rsidR="000251C0" w:rsidRDefault="000251C0" w:rsidP="000251C0">
      <w:pPr>
        <w:ind w:firstLine="480"/>
      </w:pPr>
      <w:r>
        <w:rPr>
          <w:rFonts w:hint="eastAsia"/>
        </w:rPr>
        <w:t>###</w:t>
      </w:r>
      <w:r w:rsidRPr="000508C4">
        <w:t>关键参数说明：</w:t>
      </w:r>
    </w:p>
    <w:p w14:paraId="1ACDE3EC" w14:textId="77777777" w:rsidR="000251C0" w:rsidRDefault="000251C0" w:rsidP="000251C0">
      <w:pPr>
        <w:ind w:firstLine="480"/>
      </w:pPr>
      <w:r>
        <w:rPr>
          <w:rFonts w:hint="eastAsia"/>
        </w:rPr>
        <w:t>1.</w:t>
      </w:r>
      <w:r w:rsidRPr="001816EC">
        <w:rPr>
          <w:rFonts w:hint="eastAsia"/>
        </w:rPr>
        <w:t xml:space="preserve"> </w:t>
      </w:r>
      <w:r w:rsidRPr="00463954">
        <w:rPr>
          <w:rFonts w:hint="eastAsia"/>
        </w:rPr>
        <w:t>黑白极简像素</w:t>
      </w:r>
      <w:r>
        <w:rPr>
          <w:rFonts w:hint="eastAsia"/>
        </w:rPr>
        <w:t>画风</w:t>
      </w:r>
      <w:r>
        <w:rPr>
          <w:rFonts w:hint="eastAsia"/>
        </w:rPr>
        <w:t>lora</w:t>
      </w:r>
      <w:r>
        <w:rPr>
          <w:rFonts w:hint="eastAsia"/>
        </w:rPr>
        <w:t>触发词：</w:t>
      </w:r>
    </w:p>
    <w:p w14:paraId="67AD93AC" w14:textId="77777777" w:rsidR="000251C0" w:rsidRPr="001816EC" w:rsidRDefault="000251C0" w:rsidP="000251C0">
      <w:pPr>
        <w:ind w:firstLine="480"/>
      </w:pPr>
      <w:r>
        <w:rPr>
          <w:rFonts w:hint="eastAsia"/>
        </w:rPr>
        <w:t>“</w:t>
      </w:r>
      <w:r w:rsidRPr="00804FE5">
        <w:t>Black and white minimalist pixel style</w:t>
      </w:r>
      <w:r>
        <w:rPr>
          <w:rFonts w:hint="eastAsia"/>
        </w:rPr>
        <w:t>”是画风</w:t>
      </w:r>
      <w:r>
        <w:rPr>
          <w:rFonts w:hint="eastAsia"/>
        </w:rPr>
        <w:t>lora</w:t>
      </w:r>
      <w:r>
        <w:rPr>
          <w:rFonts w:hint="eastAsia"/>
        </w:rPr>
        <w:t>的触发词，“</w:t>
      </w:r>
      <w:r w:rsidRPr="00730B25">
        <w:t>pixel line art style,Black background,outlined by pixelated lines (no solid pixel filling, purely linear forms),the lines emit a soft glow,creating a sense of mystery and elegance.each outlined by pixel lines with subtle light-shadow transitions.</w:t>
      </w:r>
      <w:r>
        <w:rPr>
          <w:rFonts w:hint="eastAsia"/>
        </w:rPr>
        <w:t>”是更细致的画风补充元素，这俩部分不能更改或删除，必须放在开头；且其他部分不得再出现画风相关的描述（以防干扰提示词的正常使用）</w:t>
      </w:r>
    </w:p>
    <w:p w14:paraId="09071D81" w14:textId="77777777" w:rsidR="000251C0" w:rsidRPr="000508C4" w:rsidRDefault="000251C0" w:rsidP="000251C0">
      <w:pPr>
        <w:ind w:firstLine="480"/>
      </w:pPr>
      <w:r>
        <w:rPr>
          <w:rFonts w:hint="eastAsia"/>
        </w:rPr>
        <w:t>2.</w:t>
      </w:r>
      <w:r w:rsidRPr="000508C4">
        <w:t>镜头类型（强制加入）：</w:t>
      </w:r>
    </w:p>
    <w:p w14:paraId="7103A68B" w14:textId="77777777" w:rsidR="000251C0" w:rsidRDefault="000251C0" w:rsidP="000251C0">
      <w:pPr>
        <w:ind w:firstLine="480"/>
      </w:pPr>
      <w:r w:rsidRPr="000508C4">
        <w:t>close-up shot</w:t>
      </w:r>
      <w:r w:rsidRPr="000508C4">
        <w:t>（特写）、</w:t>
      </w:r>
      <w:r w:rsidRPr="000508C4">
        <w:t>medium shot</w:t>
      </w:r>
      <w:r w:rsidRPr="000508C4">
        <w:t>（中景）、</w:t>
      </w:r>
      <w:r w:rsidRPr="000508C4">
        <w:t>wide-angle view</w:t>
      </w:r>
      <w:r w:rsidRPr="000508C4">
        <w:t>（广角）、</w:t>
      </w:r>
      <w:r w:rsidRPr="000508C4">
        <w:t>top-down perspective</w:t>
      </w:r>
      <w:r w:rsidRPr="000508C4">
        <w:t>（俯视）作用：控制主体在画面中的占比，避免背景喧宾夺主</w:t>
      </w:r>
    </w:p>
    <w:p w14:paraId="341903AE" w14:textId="77777777" w:rsidR="000251C0" w:rsidRPr="000508C4" w:rsidRDefault="000251C0" w:rsidP="000251C0">
      <w:pPr>
        <w:ind w:firstLine="480"/>
      </w:pPr>
    </w:p>
    <w:p w14:paraId="3EAEF451" w14:textId="77777777" w:rsidR="000251C0" w:rsidRPr="000508C4" w:rsidRDefault="000251C0" w:rsidP="000251C0">
      <w:pPr>
        <w:ind w:firstLine="480"/>
      </w:pPr>
      <w:r>
        <w:rPr>
          <w:rFonts w:hint="eastAsia"/>
        </w:rPr>
        <w:lastRenderedPageBreak/>
        <w:t>3.</w:t>
      </w:r>
      <w:r w:rsidRPr="000508C4">
        <w:t>元素位置标记：</w:t>
      </w:r>
    </w:p>
    <w:p w14:paraId="58DF938D" w14:textId="77777777" w:rsidR="000251C0" w:rsidRDefault="000251C0" w:rsidP="000251C0">
      <w:pPr>
        <w:ind w:firstLine="480"/>
      </w:pPr>
      <w:r w:rsidRPr="000508C4">
        <w:t>in the foreground</w:t>
      </w:r>
      <w:r w:rsidRPr="000508C4">
        <w:t>（前景）、</w:t>
      </w:r>
      <w:r w:rsidRPr="000508C4">
        <w:t>centered in the frame</w:t>
      </w:r>
      <w:r w:rsidRPr="000508C4">
        <w:t>（画面中心）、</w:t>
      </w:r>
      <w:r w:rsidRPr="000508C4">
        <w:t>receding into the background</w:t>
      </w:r>
      <w:r w:rsidRPr="000508C4">
        <w:t>（后景虚化）示例：</w:t>
      </w:r>
      <w:r w:rsidRPr="000508C4">
        <w:t>A lone figure centered in the frame, holding a lantern</w:t>
      </w:r>
    </w:p>
    <w:p w14:paraId="142C770B" w14:textId="77777777" w:rsidR="000251C0" w:rsidRDefault="000251C0" w:rsidP="000251C0">
      <w:pPr>
        <w:ind w:firstLine="480"/>
      </w:pPr>
      <w:r>
        <w:rPr>
          <w:rFonts w:hint="eastAsia"/>
        </w:rPr>
        <w:t>除了明确画面元素的前中后层次外，应尽量让元素处于画面的中上部分，因为画面的下半部分被字幕和账号信息挡住。</w:t>
      </w:r>
    </w:p>
    <w:p w14:paraId="08DFAD47" w14:textId="77777777" w:rsidR="000251C0" w:rsidRDefault="000251C0" w:rsidP="000251C0">
      <w:pPr>
        <w:ind w:firstLine="480"/>
      </w:pPr>
      <w:r>
        <w:rPr>
          <w:rFonts w:hint="eastAsia"/>
        </w:rPr>
        <w:t>除了明确画面元素的前中后层次外，应尽量不要让元素只处于画面的底部，因为画面的下底部被字幕挡住。</w:t>
      </w:r>
    </w:p>
    <w:p w14:paraId="08072CD3" w14:textId="77777777" w:rsidR="000251C0" w:rsidRPr="00CA5C80" w:rsidRDefault="000251C0" w:rsidP="000251C0">
      <w:pPr>
        <w:ind w:firstLine="480"/>
      </w:pPr>
    </w:p>
    <w:p w14:paraId="164F5EB1" w14:textId="77777777" w:rsidR="000251C0" w:rsidRPr="00CA5C80" w:rsidRDefault="000251C0" w:rsidP="000251C0">
      <w:pPr>
        <w:ind w:firstLine="480"/>
      </w:pPr>
    </w:p>
    <w:p w14:paraId="7DF05D13" w14:textId="77777777" w:rsidR="000251C0" w:rsidRDefault="000251C0" w:rsidP="000251C0">
      <w:pPr>
        <w:ind w:firstLine="480"/>
      </w:pPr>
      <w:r>
        <w:rPr>
          <w:rFonts w:hint="eastAsia"/>
        </w:rPr>
        <w:t>4.</w:t>
      </w:r>
      <w:r>
        <w:rPr>
          <w:rFonts w:hint="eastAsia"/>
        </w:rPr>
        <w:t>色彩搭配</w:t>
      </w:r>
    </w:p>
    <w:p w14:paraId="092FABA0" w14:textId="77777777" w:rsidR="000251C0" w:rsidRDefault="000251C0" w:rsidP="000251C0">
      <w:pPr>
        <w:ind w:firstLine="480"/>
      </w:pPr>
      <w:r>
        <w:rPr>
          <w:rFonts w:hint="eastAsia"/>
        </w:rPr>
        <w:t>为了避免画面单调导致观众审美疲劳，所以画面不能只有黑色和白色，因此所有元素都得带颜色描述，比如不能用</w:t>
      </w:r>
      <w:r>
        <w:rPr>
          <w:rFonts w:hint="eastAsia"/>
        </w:rPr>
        <w:t>grass</w:t>
      </w:r>
      <w:r>
        <w:rPr>
          <w:rFonts w:hint="eastAsia"/>
        </w:rPr>
        <w:t>，而用</w:t>
      </w:r>
      <w:r w:rsidRPr="00D82ACA">
        <w:t>green grass</w:t>
      </w:r>
      <w:r>
        <w:rPr>
          <w:rFonts w:hint="eastAsia"/>
        </w:rPr>
        <w:t>或者</w:t>
      </w:r>
      <w:r w:rsidRPr="00D82ACA">
        <w:t>Yellow withered grass</w:t>
      </w:r>
      <w:r>
        <w:rPr>
          <w:rFonts w:hint="eastAsia"/>
        </w:rPr>
        <w:t>。</w:t>
      </w:r>
      <w:r w:rsidRPr="00D82ACA">
        <w:rPr>
          <w:rFonts w:hint="eastAsia"/>
        </w:rPr>
        <w:t>因为画风</w:t>
      </w:r>
      <w:r w:rsidRPr="00D82ACA">
        <w:rPr>
          <w:rFonts w:hint="eastAsia"/>
        </w:rPr>
        <w:t>lora</w:t>
      </w:r>
      <w:r w:rsidRPr="00D82ACA">
        <w:rPr>
          <w:rFonts w:hint="eastAsia"/>
        </w:rPr>
        <w:t>的默认画风为纯黑白搭配，所以提示词中的物体带颜色描述是硬性指标</w:t>
      </w:r>
      <w:r>
        <w:rPr>
          <w:rFonts w:hint="eastAsia"/>
        </w:rPr>
        <w:t>。但生成的图片也得符合人类审美，所以不能出现特别难看的色彩和色彩搭配，尽可能地让颜色的使用符合常理和美感。</w:t>
      </w:r>
    </w:p>
    <w:p w14:paraId="04D7C736" w14:textId="77777777" w:rsidR="000251C0" w:rsidRDefault="000251C0" w:rsidP="000251C0">
      <w:pPr>
        <w:ind w:firstLine="480"/>
      </w:pPr>
    </w:p>
    <w:p w14:paraId="65020AED" w14:textId="77777777" w:rsidR="000251C0" w:rsidRPr="000508C4" w:rsidRDefault="000251C0" w:rsidP="000251C0">
      <w:pPr>
        <w:ind w:firstLine="480"/>
      </w:pPr>
    </w:p>
    <w:p w14:paraId="1A6A1BAA" w14:textId="77777777" w:rsidR="000251C0" w:rsidRPr="007332DF" w:rsidRDefault="000251C0" w:rsidP="000251C0">
      <w:pPr>
        <w:ind w:firstLine="480"/>
        <w:rPr>
          <w:snapToGrid/>
        </w:rPr>
      </w:pPr>
      <w:r>
        <w:rPr>
          <w:rFonts w:hint="eastAsia"/>
        </w:rPr>
        <w:t>5.</w:t>
      </w:r>
      <w:r w:rsidRPr="007332DF">
        <w:rPr>
          <w:snapToGrid/>
        </w:rPr>
        <w:t>元素一致性保障：</w:t>
      </w:r>
    </w:p>
    <w:p w14:paraId="73B3FC02" w14:textId="77777777" w:rsidR="000251C0" w:rsidRPr="007332DF" w:rsidRDefault="000251C0" w:rsidP="000251C0">
      <w:pPr>
        <w:ind w:firstLine="480"/>
        <w:rPr>
          <w:snapToGrid/>
        </w:rPr>
      </w:pPr>
      <w:r w:rsidRPr="007332DF">
        <w:rPr>
          <w:snapToGrid/>
        </w:rPr>
        <w:t>对重复出现的人物</w:t>
      </w:r>
      <w:r w:rsidRPr="007332DF">
        <w:rPr>
          <w:snapToGrid/>
        </w:rPr>
        <w:t xml:space="preserve"> / </w:t>
      </w:r>
      <w:r w:rsidRPr="007332DF">
        <w:rPr>
          <w:snapToGrid/>
        </w:rPr>
        <w:t>物体加入固定特征描述（如</w:t>
      </w:r>
      <w:r w:rsidRPr="007332DF">
        <w:rPr>
          <w:snapToGrid/>
        </w:rPr>
        <w:t xml:space="preserve"> Greek letters on scrolls</w:t>
      </w:r>
      <w:r w:rsidRPr="007332DF">
        <w:rPr>
          <w:snapToGrid/>
        </w:rPr>
        <w:t>）</w:t>
      </w:r>
    </w:p>
    <w:p w14:paraId="5AD7BBDB" w14:textId="77777777" w:rsidR="000251C0" w:rsidRDefault="000251C0" w:rsidP="000251C0">
      <w:pPr>
        <w:ind w:firstLine="480"/>
        <w:rPr>
          <w:snapToGrid/>
        </w:rPr>
      </w:pPr>
      <w:r w:rsidRPr="007332DF">
        <w:rPr>
          <w:snapToGrid/>
        </w:rPr>
        <w:t>连续分镜中保持场景坐标系一致性（如同一扇门的不同状态）</w:t>
      </w:r>
    </w:p>
    <w:p w14:paraId="214EA663" w14:textId="77777777" w:rsidR="000251C0" w:rsidRPr="007332DF" w:rsidRDefault="000251C0" w:rsidP="000251C0">
      <w:pPr>
        <w:ind w:firstLine="480"/>
        <w:rPr>
          <w:snapToGrid/>
        </w:rPr>
      </w:pPr>
    </w:p>
    <w:p w14:paraId="6151F808" w14:textId="77777777" w:rsidR="000251C0" w:rsidRPr="000508C4" w:rsidRDefault="000251C0" w:rsidP="000251C0">
      <w:pPr>
        <w:ind w:firstLine="480"/>
      </w:pPr>
    </w:p>
    <w:p w14:paraId="20A54378" w14:textId="77777777" w:rsidR="000251C0" w:rsidRPr="007332DF" w:rsidRDefault="000251C0" w:rsidP="000251C0">
      <w:pPr>
        <w:ind w:firstLine="480"/>
      </w:pPr>
      <w:r>
        <w:rPr>
          <w:rFonts w:hint="eastAsia"/>
        </w:rPr>
        <w:t>###</w:t>
      </w:r>
      <w:r w:rsidRPr="007332DF">
        <w:t>分镜生成步骤</w:t>
      </w:r>
    </w:p>
    <w:p w14:paraId="7F1A1008" w14:textId="77777777" w:rsidR="000251C0" w:rsidRPr="007332DF" w:rsidRDefault="000251C0" w:rsidP="000251C0">
      <w:pPr>
        <w:ind w:firstLine="480"/>
      </w:pPr>
      <w:r>
        <w:rPr>
          <w:rFonts w:hint="eastAsia"/>
        </w:rPr>
        <w:t>1.</w:t>
      </w:r>
      <w:r w:rsidRPr="007332DF">
        <w:t>阅读并理解</w:t>
      </w:r>
      <w:r w:rsidRPr="007332DF">
        <w:t xml:space="preserve"> “content” </w:t>
      </w:r>
      <w:r w:rsidRPr="007332DF">
        <w:t>原始文本内容</w:t>
      </w:r>
    </w:p>
    <w:p w14:paraId="25E60103" w14:textId="77777777" w:rsidR="000251C0" w:rsidRPr="007332DF" w:rsidRDefault="000251C0" w:rsidP="000251C0">
      <w:pPr>
        <w:ind w:firstLine="480"/>
      </w:pPr>
      <w:r>
        <w:rPr>
          <w:rFonts w:hint="eastAsia"/>
        </w:rPr>
        <w:t>2.</w:t>
      </w:r>
      <w:r w:rsidRPr="007332DF">
        <w:t>按照分镜生成规则拆分文本为独立单元</w:t>
      </w:r>
    </w:p>
    <w:p w14:paraId="03C19E8B" w14:textId="77777777" w:rsidR="000251C0" w:rsidRPr="007332DF" w:rsidRDefault="000251C0" w:rsidP="000251C0">
      <w:pPr>
        <w:ind w:firstLine="480"/>
      </w:pPr>
      <w:r>
        <w:rPr>
          <w:rFonts w:hint="eastAsia"/>
        </w:rPr>
        <w:t>3.</w:t>
      </w:r>
      <w:r w:rsidRPr="007332DF">
        <w:t>对每个单元生成</w:t>
      </w:r>
      <w:r w:rsidRPr="007332DF">
        <w:t xml:space="preserve"> "flux_prompt" </w:t>
      </w:r>
      <w:r w:rsidRPr="007332DF">
        <w:t>提示词</w:t>
      </w:r>
      <w:r>
        <w:rPr>
          <w:rFonts w:hint="eastAsia"/>
        </w:rPr>
        <w:t>：</w:t>
      </w:r>
    </w:p>
    <w:p w14:paraId="35EBF4CB" w14:textId="77777777" w:rsidR="000251C0" w:rsidRPr="007332DF" w:rsidRDefault="000251C0" w:rsidP="000251C0">
      <w:pPr>
        <w:ind w:firstLine="480"/>
      </w:pPr>
      <w:r w:rsidRPr="00811041">
        <w:t>-</w:t>
      </w:r>
      <w:r w:rsidRPr="007332DF">
        <w:t>使用优化后的通用提示词结构作为基础</w:t>
      </w:r>
    </w:p>
    <w:p w14:paraId="381ACF5C" w14:textId="77777777" w:rsidR="000251C0" w:rsidRPr="007332DF" w:rsidRDefault="000251C0" w:rsidP="000251C0">
      <w:pPr>
        <w:ind w:firstLine="480"/>
      </w:pPr>
      <w:r w:rsidRPr="00811041">
        <w:t>-</w:t>
      </w:r>
      <w:r w:rsidRPr="007332DF">
        <w:t>检查是否仅含英文语言</w:t>
      </w:r>
    </w:p>
    <w:p w14:paraId="7791DE6D" w14:textId="77777777" w:rsidR="000251C0" w:rsidRPr="007332DF" w:rsidRDefault="000251C0" w:rsidP="000251C0">
      <w:pPr>
        <w:ind w:firstLine="480"/>
      </w:pPr>
      <w:r w:rsidRPr="00811041">
        <w:t>-</w:t>
      </w:r>
      <w:r w:rsidRPr="007332DF">
        <w:t>确保包含镜头类型、元素位置、光影描述等控制参数</w:t>
      </w:r>
    </w:p>
    <w:p w14:paraId="320EEBEB" w14:textId="77777777" w:rsidR="000251C0" w:rsidRPr="007332DF" w:rsidRDefault="000251C0" w:rsidP="000251C0">
      <w:pPr>
        <w:ind w:firstLine="480"/>
      </w:pPr>
      <w:r>
        <w:rPr>
          <w:rFonts w:hint="eastAsia"/>
        </w:rPr>
        <w:t>4.</w:t>
      </w:r>
      <w:r w:rsidRPr="007332DF">
        <w:t>生成完全保留原文</w:t>
      </w:r>
      <w:r w:rsidRPr="007332DF">
        <w:t xml:space="preserve"> “content” </w:t>
      </w:r>
      <w:r w:rsidRPr="007332DF">
        <w:t>的</w:t>
      </w:r>
      <w:r w:rsidRPr="007332DF">
        <w:t xml:space="preserve"> "caption" </w:t>
      </w:r>
      <w:r w:rsidRPr="007332DF">
        <w:t>字段</w:t>
      </w:r>
    </w:p>
    <w:p w14:paraId="017D54A4" w14:textId="77777777" w:rsidR="000251C0" w:rsidRPr="007332DF" w:rsidRDefault="000251C0" w:rsidP="000251C0">
      <w:pPr>
        <w:ind w:firstLine="480"/>
      </w:pPr>
      <w:r>
        <w:rPr>
          <w:rFonts w:hint="eastAsia"/>
        </w:rPr>
        <w:t>5.</w:t>
      </w:r>
      <w:r w:rsidRPr="007332DF">
        <w:t>校验每个提示词是否符合所有要求</w:t>
      </w:r>
    </w:p>
    <w:p w14:paraId="4024C8E2" w14:textId="77777777" w:rsidR="000251C0" w:rsidRPr="007332DF" w:rsidRDefault="000251C0" w:rsidP="000251C0">
      <w:pPr>
        <w:ind w:firstLine="480"/>
      </w:pPr>
      <w:r w:rsidRPr="00811041">
        <w:t>-</w:t>
      </w:r>
      <w:r w:rsidRPr="007332DF">
        <w:t>对比</w:t>
      </w:r>
      <w:r w:rsidRPr="007332DF">
        <w:t xml:space="preserve"> "caption" </w:t>
      </w:r>
      <w:r w:rsidRPr="007332DF">
        <w:t>字段与原始文本</w:t>
      </w:r>
      <w:r w:rsidRPr="007332DF">
        <w:t xml:space="preserve"> “content”</w:t>
      </w:r>
    </w:p>
    <w:p w14:paraId="5E3B4D82" w14:textId="77777777" w:rsidR="000251C0" w:rsidRPr="007332DF" w:rsidRDefault="000251C0" w:rsidP="000251C0">
      <w:pPr>
        <w:ind w:firstLine="480"/>
      </w:pPr>
      <w:r w:rsidRPr="00811041">
        <w:t>-</w:t>
      </w:r>
      <w:r w:rsidRPr="007332DF">
        <w:t>检查</w:t>
      </w:r>
      <w:r w:rsidRPr="007332DF">
        <w:t xml:space="preserve"> "flux_prompt" </w:t>
      </w:r>
      <w:r w:rsidRPr="007332DF">
        <w:t>字段是否符合黑</w:t>
      </w:r>
      <w:r>
        <w:rPr>
          <w:rFonts w:hint="eastAsia"/>
        </w:rPr>
        <w:t>背景</w:t>
      </w:r>
      <w:r w:rsidRPr="007332DF">
        <w:t>像素艺术风格和各项要求</w:t>
      </w:r>
    </w:p>
    <w:p w14:paraId="24195D81" w14:textId="77777777" w:rsidR="000251C0" w:rsidRPr="007332DF" w:rsidRDefault="000251C0" w:rsidP="000251C0">
      <w:pPr>
        <w:ind w:firstLine="480"/>
      </w:pPr>
      <w:r w:rsidRPr="00811041">
        <w:t>-</w:t>
      </w:r>
      <w:r w:rsidRPr="007332DF">
        <w:t>确认负面元素是否被排除</w:t>
      </w:r>
    </w:p>
    <w:p w14:paraId="7C24D934" w14:textId="77777777" w:rsidR="000251C0" w:rsidRPr="007332DF" w:rsidRDefault="000251C0" w:rsidP="000251C0">
      <w:pPr>
        <w:ind w:firstLine="480"/>
      </w:pPr>
      <w:r w:rsidRPr="00811041">
        <w:t>-</w:t>
      </w:r>
      <w:r w:rsidRPr="007332DF">
        <w:t>检查提示词长度是否符合模型输入要求</w:t>
      </w:r>
    </w:p>
    <w:p w14:paraId="2CAD9AB3" w14:textId="77777777" w:rsidR="000251C0" w:rsidRPr="007332DF" w:rsidRDefault="000251C0" w:rsidP="000251C0">
      <w:pPr>
        <w:ind w:firstLine="480"/>
      </w:pPr>
      <w:r>
        <w:rPr>
          <w:rFonts w:hint="eastAsia"/>
        </w:rPr>
        <w:t>6.</w:t>
      </w:r>
      <w:r w:rsidRPr="007332DF">
        <w:t>输出</w:t>
      </w:r>
      <w:r w:rsidRPr="007332DF">
        <w:t xml:space="preserve"> JSON </w:t>
      </w:r>
      <w:r w:rsidRPr="007332DF">
        <w:t>格式结果</w:t>
      </w:r>
    </w:p>
    <w:p w14:paraId="1B1493C8" w14:textId="77777777" w:rsidR="000251C0" w:rsidRDefault="000251C0" w:rsidP="000251C0">
      <w:pPr>
        <w:ind w:firstLine="480"/>
      </w:pPr>
    </w:p>
    <w:p w14:paraId="7F760F75" w14:textId="77777777" w:rsidR="000251C0" w:rsidRDefault="000251C0" w:rsidP="000251C0">
      <w:pPr>
        <w:ind w:firstLine="480"/>
      </w:pPr>
    </w:p>
    <w:p w14:paraId="6F3BF75C" w14:textId="77777777" w:rsidR="000251C0" w:rsidRPr="0035081F" w:rsidRDefault="000251C0" w:rsidP="000251C0">
      <w:pPr>
        <w:ind w:firstLine="480"/>
        <w:rPr>
          <w:snapToGrid/>
        </w:rPr>
      </w:pPr>
      <w:r>
        <w:rPr>
          <w:rFonts w:hint="eastAsia"/>
          <w:snapToGrid/>
        </w:rPr>
        <w:t>###</w:t>
      </w:r>
      <w:r w:rsidRPr="0035081F">
        <w:rPr>
          <w:snapToGrid/>
        </w:rPr>
        <w:t>验证机制</w:t>
      </w:r>
    </w:p>
    <w:p w14:paraId="6A8D6800" w14:textId="77777777" w:rsidR="000251C0" w:rsidRPr="0035081F" w:rsidRDefault="000251C0" w:rsidP="000251C0">
      <w:pPr>
        <w:ind w:firstLine="480"/>
        <w:rPr>
          <w:snapToGrid/>
          <w:color w:val="auto"/>
          <w:szCs w:val="24"/>
        </w:rPr>
      </w:pPr>
      <w:r>
        <w:rPr>
          <w:rFonts w:hint="eastAsia"/>
          <w:snapToGrid/>
          <w:color w:val="auto"/>
          <w:szCs w:val="24"/>
        </w:rPr>
        <w:t>1.</w:t>
      </w:r>
      <w:r w:rsidRPr="0035081F">
        <w:rPr>
          <w:snapToGrid/>
          <w:color w:val="auto"/>
          <w:szCs w:val="24"/>
        </w:rPr>
        <w:t>在输出最终结果前，请执行以下验证：</w:t>
      </w:r>
    </w:p>
    <w:p w14:paraId="4DDBB146" w14:textId="77777777" w:rsidR="000251C0" w:rsidRPr="0035081F" w:rsidRDefault="000251C0" w:rsidP="000251C0">
      <w:pPr>
        <w:ind w:firstLine="480"/>
        <w:rPr>
          <w:snapToGrid/>
          <w:szCs w:val="24"/>
        </w:rPr>
      </w:pPr>
      <w:r>
        <w:rPr>
          <w:rFonts w:hint="eastAsia"/>
          <w:snapToGrid/>
          <w:szCs w:val="24"/>
        </w:rPr>
        <w:t>2.</w:t>
      </w:r>
      <w:r w:rsidRPr="0035081F">
        <w:rPr>
          <w:snapToGrid/>
          <w:szCs w:val="24"/>
        </w:rPr>
        <w:t>检查</w:t>
      </w:r>
      <w:r w:rsidRPr="0035081F">
        <w:rPr>
          <w:snapToGrid/>
          <w:szCs w:val="24"/>
        </w:rPr>
        <w:t xml:space="preserve"> "caption" </w:t>
      </w:r>
      <w:r w:rsidRPr="0035081F">
        <w:rPr>
          <w:snapToGrid/>
          <w:szCs w:val="24"/>
        </w:rPr>
        <w:t>字段是否与原始文本</w:t>
      </w:r>
      <w:r w:rsidRPr="0035081F">
        <w:rPr>
          <w:snapToGrid/>
          <w:szCs w:val="24"/>
        </w:rPr>
        <w:t xml:space="preserve"> “content” </w:t>
      </w:r>
      <w:r w:rsidRPr="0035081F">
        <w:rPr>
          <w:snapToGrid/>
          <w:szCs w:val="24"/>
        </w:rPr>
        <w:t>完全一致</w:t>
      </w:r>
    </w:p>
    <w:p w14:paraId="002CAC24" w14:textId="77777777" w:rsidR="000251C0" w:rsidRDefault="000251C0" w:rsidP="000251C0">
      <w:pPr>
        <w:ind w:firstLine="480"/>
        <w:rPr>
          <w:snapToGrid/>
          <w:szCs w:val="24"/>
        </w:rPr>
      </w:pPr>
      <w:r>
        <w:rPr>
          <w:rFonts w:hint="eastAsia"/>
          <w:snapToGrid/>
          <w:szCs w:val="24"/>
        </w:rPr>
        <w:t>3.</w:t>
      </w:r>
      <w:r w:rsidRPr="0035081F">
        <w:rPr>
          <w:snapToGrid/>
          <w:szCs w:val="24"/>
        </w:rPr>
        <w:t>检查</w:t>
      </w:r>
      <w:r w:rsidRPr="0035081F">
        <w:rPr>
          <w:snapToGrid/>
          <w:szCs w:val="24"/>
        </w:rPr>
        <w:t xml:space="preserve"> "flux_prompt" </w:t>
      </w:r>
      <w:r w:rsidRPr="0035081F">
        <w:rPr>
          <w:snapToGrid/>
          <w:szCs w:val="24"/>
        </w:rPr>
        <w:t>字段是否包含所有必要元素（镜头类型、</w:t>
      </w:r>
      <w:r>
        <w:rPr>
          <w:rFonts w:hint="eastAsia"/>
          <w:snapToGrid/>
          <w:szCs w:val="24"/>
        </w:rPr>
        <w:t>物体</w:t>
      </w:r>
      <w:r w:rsidRPr="0035081F">
        <w:rPr>
          <w:snapToGrid/>
          <w:szCs w:val="24"/>
        </w:rPr>
        <w:t>描述等）</w:t>
      </w:r>
    </w:p>
    <w:p w14:paraId="4CD48F29" w14:textId="77777777" w:rsidR="000251C0" w:rsidRPr="0035081F" w:rsidRDefault="000251C0" w:rsidP="000251C0">
      <w:pPr>
        <w:ind w:firstLine="480"/>
        <w:rPr>
          <w:snapToGrid/>
          <w:szCs w:val="24"/>
        </w:rPr>
      </w:pPr>
      <w:r>
        <w:rPr>
          <w:rFonts w:hint="eastAsia"/>
          <w:snapToGrid/>
          <w:szCs w:val="24"/>
        </w:rPr>
        <w:t>4.</w:t>
      </w:r>
      <w:r>
        <w:rPr>
          <w:rFonts w:hint="eastAsia"/>
          <w:snapToGrid/>
          <w:szCs w:val="24"/>
        </w:rPr>
        <w:t>检查</w:t>
      </w:r>
      <w:r w:rsidRPr="007332DF">
        <w:rPr>
          <w:snapToGrid/>
        </w:rPr>
        <w:t>元素</w:t>
      </w:r>
      <w:r>
        <w:rPr>
          <w:rFonts w:hint="eastAsia"/>
          <w:snapToGrid/>
        </w:rPr>
        <w:t>是否保存</w:t>
      </w:r>
      <w:r w:rsidRPr="007332DF">
        <w:rPr>
          <w:snapToGrid/>
        </w:rPr>
        <w:t>一致性</w:t>
      </w:r>
    </w:p>
    <w:p w14:paraId="1184E693" w14:textId="77777777" w:rsidR="000251C0" w:rsidRPr="0035081F" w:rsidRDefault="000251C0" w:rsidP="000251C0">
      <w:pPr>
        <w:ind w:firstLine="480"/>
        <w:rPr>
          <w:snapToGrid/>
          <w:szCs w:val="24"/>
        </w:rPr>
      </w:pPr>
      <w:r>
        <w:rPr>
          <w:rFonts w:hint="eastAsia"/>
          <w:snapToGrid/>
          <w:szCs w:val="24"/>
        </w:rPr>
        <w:t>5.</w:t>
      </w:r>
      <w:r w:rsidRPr="0035081F">
        <w:rPr>
          <w:snapToGrid/>
          <w:szCs w:val="24"/>
        </w:rPr>
        <w:t>检查是否符合</w:t>
      </w:r>
      <w:r w:rsidRPr="0035081F">
        <w:rPr>
          <w:snapToGrid/>
          <w:szCs w:val="24"/>
        </w:rPr>
        <w:t xml:space="preserve"> FLUX_dev </w:t>
      </w:r>
      <w:r w:rsidRPr="0035081F">
        <w:rPr>
          <w:snapToGrid/>
          <w:szCs w:val="24"/>
        </w:rPr>
        <w:t>模型的输入格式要求（长度、层级描述）</w:t>
      </w:r>
    </w:p>
    <w:p w14:paraId="328E4CA0" w14:textId="77777777" w:rsidR="000251C0" w:rsidRPr="0035081F" w:rsidRDefault="000251C0" w:rsidP="000251C0">
      <w:pPr>
        <w:ind w:firstLine="480"/>
        <w:rPr>
          <w:snapToGrid/>
          <w:color w:val="auto"/>
          <w:szCs w:val="24"/>
        </w:rPr>
      </w:pPr>
      <w:r w:rsidRPr="0035081F">
        <w:rPr>
          <w:snapToGrid/>
          <w:color w:val="auto"/>
          <w:szCs w:val="24"/>
        </w:rPr>
        <w:t>如果发现任何问题，请返回错误信息并说明原因，而不是生成不完整的输出。</w:t>
      </w:r>
    </w:p>
    <w:p w14:paraId="181E6AF2" w14:textId="77777777" w:rsidR="000251C0" w:rsidRPr="0035081F" w:rsidRDefault="000251C0" w:rsidP="000251C0">
      <w:pPr>
        <w:ind w:firstLine="480"/>
      </w:pPr>
    </w:p>
    <w:p w14:paraId="61F99111" w14:textId="77777777" w:rsidR="000251C0" w:rsidRPr="0035081F" w:rsidRDefault="000251C0" w:rsidP="000251C0">
      <w:pPr>
        <w:ind w:firstLine="480"/>
        <w:rPr>
          <w:snapToGrid/>
        </w:rPr>
      </w:pPr>
      <w:r>
        <w:rPr>
          <w:rFonts w:hint="eastAsia"/>
          <w:snapToGrid/>
        </w:rPr>
        <w:t>##</w:t>
      </w:r>
      <w:r w:rsidRPr="0035081F">
        <w:rPr>
          <w:snapToGrid/>
        </w:rPr>
        <w:t xml:space="preserve">JSON </w:t>
      </w:r>
      <w:r w:rsidRPr="0035081F">
        <w:rPr>
          <w:snapToGrid/>
        </w:rPr>
        <w:t>输出格式</w:t>
      </w:r>
    </w:p>
    <w:p w14:paraId="3E3F1A22" w14:textId="77777777" w:rsidR="000251C0" w:rsidRDefault="000251C0" w:rsidP="000251C0">
      <w:pPr>
        <w:ind w:firstLine="480"/>
      </w:pPr>
      <w:r>
        <w:t>[</w:t>
      </w:r>
    </w:p>
    <w:p w14:paraId="15DA65D8" w14:textId="77777777" w:rsidR="000251C0" w:rsidRDefault="000251C0" w:rsidP="000251C0">
      <w:pPr>
        <w:ind w:firstLine="480"/>
      </w:pPr>
      <w:r>
        <w:t xml:space="preserve">  {</w:t>
      </w:r>
    </w:p>
    <w:p w14:paraId="7681BAA0" w14:textId="77777777" w:rsidR="000251C0" w:rsidRDefault="000251C0" w:rsidP="000251C0">
      <w:pPr>
        <w:ind w:firstLine="480"/>
      </w:pPr>
      <w:r>
        <w:rPr>
          <w:rFonts w:hint="eastAsia"/>
        </w:rPr>
        <w:t xml:space="preserve">    "caption": "</w:t>
      </w:r>
      <w:r>
        <w:rPr>
          <w:rFonts w:ascii="Inter" w:hAnsi="Inter"/>
          <w:shd w:val="clear" w:color="auto" w:fill="FFFFFF"/>
        </w:rPr>
        <w:t>原始字幕文本（完全保留</w:t>
      </w:r>
      <w:r>
        <w:rPr>
          <w:rFonts w:ascii="Inter" w:hAnsi="Inter"/>
          <w:shd w:val="clear" w:color="auto" w:fill="FFFFFF"/>
        </w:rPr>
        <w:t xml:space="preserve"> “content” </w:t>
      </w:r>
      <w:r>
        <w:rPr>
          <w:rFonts w:ascii="Inter" w:hAnsi="Inter"/>
          <w:shd w:val="clear" w:color="auto" w:fill="FFFFFF"/>
        </w:rPr>
        <w:t>原文，不得进行任何更改）</w:t>
      </w:r>
      <w:r>
        <w:rPr>
          <w:rFonts w:hint="eastAsia"/>
        </w:rPr>
        <w:t>",</w:t>
      </w:r>
    </w:p>
    <w:p w14:paraId="69E17DF0" w14:textId="77777777" w:rsidR="000251C0" w:rsidRDefault="000251C0" w:rsidP="000251C0">
      <w:pPr>
        <w:ind w:firstLine="480"/>
      </w:pPr>
      <w:r>
        <w:t xml:space="preserve">    "flux_prompt": "</w:t>
      </w:r>
      <w:r w:rsidRPr="00811041">
        <w:t>纯英文提示词（通用提示词结构）</w:t>
      </w:r>
      <w:r>
        <w:t>"</w:t>
      </w:r>
    </w:p>
    <w:p w14:paraId="0AA95D19" w14:textId="77777777" w:rsidR="000251C0" w:rsidRDefault="000251C0" w:rsidP="000251C0">
      <w:pPr>
        <w:ind w:firstLine="480"/>
      </w:pPr>
      <w:r>
        <w:t xml:space="preserve">  },</w:t>
      </w:r>
    </w:p>
    <w:p w14:paraId="1E6533B1" w14:textId="77777777" w:rsidR="000251C0" w:rsidRDefault="000251C0" w:rsidP="000251C0">
      <w:pPr>
        <w:ind w:firstLine="480"/>
      </w:pPr>
      <w:r>
        <w:t xml:space="preserve">  {</w:t>
      </w:r>
    </w:p>
    <w:p w14:paraId="2B7CDC34" w14:textId="77777777" w:rsidR="000251C0" w:rsidRDefault="000251C0" w:rsidP="000251C0">
      <w:pPr>
        <w:ind w:firstLine="480"/>
      </w:pPr>
      <w:r>
        <w:rPr>
          <w:rFonts w:hint="eastAsia"/>
        </w:rPr>
        <w:t xml:space="preserve">    "caption": "</w:t>
      </w:r>
      <w:r>
        <w:rPr>
          <w:rFonts w:ascii="Inter" w:hAnsi="Inter"/>
          <w:shd w:val="clear" w:color="auto" w:fill="FFFFFF"/>
        </w:rPr>
        <w:t>下一行字幕</w:t>
      </w:r>
      <w:r>
        <w:rPr>
          <w:rFonts w:hint="eastAsia"/>
        </w:rPr>
        <w:t>",</w:t>
      </w:r>
    </w:p>
    <w:p w14:paraId="701874A1" w14:textId="77777777" w:rsidR="000251C0" w:rsidRDefault="000251C0" w:rsidP="000251C0">
      <w:pPr>
        <w:ind w:firstLine="480"/>
      </w:pPr>
      <w:r>
        <w:t xml:space="preserve">    "flux_prompt": "</w:t>
      </w:r>
      <w:r w:rsidRPr="00811041">
        <w:t>纯英文提示词（通用提示词结构）</w:t>
      </w:r>
      <w:r>
        <w:t>"</w:t>
      </w:r>
    </w:p>
    <w:p w14:paraId="753F381A" w14:textId="77777777" w:rsidR="000251C0" w:rsidRDefault="000251C0" w:rsidP="000251C0">
      <w:pPr>
        <w:ind w:firstLine="480"/>
      </w:pPr>
      <w:r>
        <w:t xml:space="preserve">  }</w:t>
      </w:r>
    </w:p>
    <w:p w14:paraId="155821C7" w14:textId="77777777" w:rsidR="000251C0" w:rsidRDefault="000251C0" w:rsidP="000251C0">
      <w:pPr>
        <w:ind w:firstLine="480"/>
      </w:pPr>
      <w:r>
        <w:t>…</w:t>
      </w:r>
    </w:p>
    <w:p w14:paraId="71148B28" w14:textId="77777777" w:rsidR="000251C0" w:rsidRDefault="000251C0" w:rsidP="000251C0">
      <w:pPr>
        <w:ind w:firstLine="480"/>
      </w:pPr>
      <w:r>
        <w:rPr>
          <w:rFonts w:hint="eastAsia"/>
        </w:rPr>
        <w:t>]</w:t>
      </w:r>
    </w:p>
    <w:p w14:paraId="3C2B82C1" w14:textId="77777777" w:rsidR="000251C0" w:rsidRDefault="000251C0" w:rsidP="000251C0">
      <w:pPr>
        <w:ind w:firstLine="480"/>
      </w:pPr>
      <w:r>
        <w:rPr>
          <w:rFonts w:hint="eastAsia"/>
        </w:rPr>
        <w:t>///</w:t>
      </w:r>
      <w:r>
        <w:rPr>
          <w:rFonts w:hint="eastAsia"/>
        </w:rPr>
        <w:t>指令结束</w:t>
      </w:r>
      <w:r>
        <w:rPr>
          <w:rFonts w:hint="eastAsia"/>
        </w:rPr>
        <w:t>///</w:t>
      </w:r>
    </w:p>
    <w:p w14:paraId="6C43FE74" w14:textId="77777777" w:rsidR="000251C0" w:rsidRDefault="000251C0" w:rsidP="000251C0">
      <w:pPr>
        <w:ind w:firstLine="480"/>
      </w:pPr>
    </w:p>
    <w:p w14:paraId="078587E7" w14:textId="77777777" w:rsidR="000251C0" w:rsidRDefault="000251C0" w:rsidP="000251C0">
      <w:pPr>
        <w:ind w:firstLine="480"/>
      </w:pPr>
    </w:p>
    <w:p w14:paraId="28BB61CA" w14:textId="77777777" w:rsidR="000251C0" w:rsidRDefault="000251C0" w:rsidP="000251C0">
      <w:pPr>
        <w:ind w:firstLine="480"/>
      </w:pPr>
    </w:p>
    <w:p w14:paraId="37A3570D" w14:textId="77777777" w:rsidR="000251C0" w:rsidRPr="001B1E8C" w:rsidRDefault="000251C0" w:rsidP="000251C0">
      <w:pPr>
        <w:ind w:firstLine="480"/>
      </w:pPr>
    </w:p>
    <w:p w14:paraId="104F714E" w14:textId="77777777" w:rsidR="000251C0" w:rsidRPr="0035081F" w:rsidRDefault="000251C0" w:rsidP="000251C0">
      <w:pPr>
        <w:ind w:firstLine="480"/>
        <w:rPr>
          <w:snapToGrid/>
        </w:rPr>
      </w:pPr>
      <w:r>
        <w:rPr>
          <w:rFonts w:hint="eastAsia"/>
          <w:snapToGrid/>
        </w:rPr>
        <w:t>##</w:t>
      </w:r>
      <w:r w:rsidRPr="0035081F">
        <w:rPr>
          <w:snapToGrid/>
        </w:rPr>
        <w:t xml:space="preserve">JSON </w:t>
      </w:r>
      <w:r w:rsidRPr="0035081F">
        <w:rPr>
          <w:snapToGrid/>
        </w:rPr>
        <w:t>输出示例</w:t>
      </w:r>
    </w:p>
    <w:p w14:paraId="52BA802C" w14:textId="77777777" w:rsidR="000251C0" w:rsidRDefault="000251C0" w:rsidP="000251C0">
      <w:pPr>
        <w:ind w:firstLine="480"/>
      </w:pPr>
      <w:r>
        <w:t>[</w:t>
      </w:r>
    </w:p>
    <w:p w14:paraId="57D3F2B9" w14:textId="77777777" w:rsidR="000251C0" w:rsidRDefault="000251C0" w:rsidP="000251C0">
      <w:pPr>
        <w:ind w:firstLine="480"/>
      </w:pPr>
      <w:r>
        <w:t xml:space="preserve">  {</w:t>
      </w:r>
    </w:p>
    <w:p w14:paraId="79137BC5" w14:textId="77777777" w:rsidR="000251C0" w:rsidRDefault="000251C0" w:rsidP="000251C0">
      <w:pPr>
        <w:ind w:firstLine="480"/>
      </w:pPr>
      <w:r>
        <w:rPr>
          <w:rFonts w:hint="eastAsia"/>
        </w:rPr>
        <w:t xml:space="preserve">    "caption": "</w:t>
      </w:r>
      <w:r>
        <w:rPr>
          <w:rFonts w:ascii="Inter" w:hAnsi="Inter"/>
          <w:shd w:val="clear" w:color="auto" w:fill="FFFFFF"/>
        </w:rPr>
        <w:t>如果，你是公元</w:t>
      </w:r>
      <w:r>
        <w:rPr>
          <w:rFonts w:ascii="Inter" w:hAnsi="Inter"/>
          <w:shd w:val="clear" w:color="auto" w:fill="FFFFFF"/>
        </w:rPr>
        <w:t xml:space="preserve"> 5 </w:t>
      </w:r>
      <w:r>
        <w:rPr>
          <w:rFonts w:ascii="Inter" w:hAnsi="Inter"/>
          <w:shd w:val="clear" w:color="auto" w:fill="FFFFFF"/>
        </w:rPr>
        <w:t>世纪欧洲的希腊哲学家。那么狂热的信徒随时可能把你视若珍宝的知识彻底抹去，因为与当权者的信仰不符。</w:t>
      </w:r>
      <w:r>
        <w:rPr>
          <w:rFonts w:hint="eastAsia"/>
        </w:rPr>
        <w:t>",</w:t>
      </w:r>
    </w:p>
    <w:p w14:paraId="7B80293A" w14:textId="77777777" w:rsidR="000251C0" w:rsidRDefault="000251C0" w:rsidP="000251C0">
      <w:pPr>
        <w:ind w:firstLine="480"/>
      </w:pPr>
      <w:r>
        <w:t xml:space="preserve">    "flux_prompt": "</w:t>
      </w:r>
      <w:r>
        <w:rPr>
          <w:shd w:val="clear" w:color="auto" w:fill="FFFFFF"/>
        </w:rPr>
        <w:t>Black and white minimalist pixel style,medium shot of a scholar in toga robes centered in frame, both hands clutching scrolls with Greek letters,high contrast shadows from torches behind a row of armored figures advancing from left and right,stone archway in background, bold outline art style, no text</w:t>
      </w:r>
      <w:r>
        <w:t>"</w:t>
      </w:r>
    </w:p>
    <w:p w14:paraId="7EBA8F3A" w14:textId="77777777" w:rsidR="000251C0" w:rsidRDefault="000251C0" w:rsidP="000251C0">
      <w:pPr>
        <w:ind w:firstLine="480"/>
      </w:pPr>
      <w:r>
        <w:t xml:space="preserve">  },</w:t>
      </w:r>
    </w:p>
    <w:p w14:paraId="56159955" w14:textId="77777777" w:rsidR="000251C0" w:rsidRDefault="000251C0" w:rsidP="000251C0">
      <w:pPr>
        <w:ind w:firstLine="480"/>
      </w:pPr>
      <w:r>
        <w:lastRenderedPageBreak/>
        <w:t xml:space="preserve">  {</w:t>
      </w:r>
    </w:p>
    <w:p w14:paraId="15A83610" w14:textId="77777777" w:rsidR="000251C0" w:rsidRDefault="000251C0" w:rsidP="000251C0">
      <w:pPr>
        <w:ind w:firstLine="480"/>
      </w:pPr>
      <w:r>
        <w:rPr>
          <w:rFonts w:hint="eastAsia"/>
        </w:rPr>
        <w:t xml:space="preserve">    "caption": "</w:t>
      </w:r>
      <w:r>
        <w:rPr>
          <w:rFonts w:ascii="Inter" w:hAnsi="Inter"/>
          <w:shd w:val="clear" w:color="auto" w:fill="FFFFFF"/>
        </w:rPr>
        <w:t>你收藏夹内凝聚了千年智慧的</w:t>
      </w:r>
      <w:r>
        <w:rPr>
          <w:rFonts w:ascii="Inter" w:hAnsi="Inter"/>
          <w:shd w:val="clear" w:color="auto" w:fill="FFFFFF"/>
        </w:rPr>
        <w:t xml:space="preserve"> “</w:t>
      </w:r>
      <w:r>
        <w:rPr>
          <w:rFonts w:ascii="Inter" w:hAnsi="Inter"/>
          <w:shd w:val="clear" w:color="auto" w:fill="FFFFFF"/>
        </w:rPr>
        <w:t>禁书</w:t>
      </w:r>
      <w:r>
        <w:rPr>
          <w:rFonts w:ascii="Inter" w:hAnsi="Inter"/>
          <w:shd w:val="clear" w:color="auto" w:fill="FFFFFF"/>
        </w:rPr>
        <w:t xml:space="preserve">” </w:t>
      </w:r>
      <w:r>
        <w:rPr>
          <w:rFonts w:ascii="Inter" w:hAnsi="Inter"/>
          <w:shd w:val="clear" w:color="auto" w:fill="FFFFFF"/>
        </w:rPr>
        <w:t>也会被投入烈火，你那些追求真理的朋友更会被无情扼杀，这一切都充满了黑暗与血腥。</w:t>
      </w:r>
      <w:r>
        <w:rPr>
          <w:rFonts w:hint="eastAsia"/>
        </w:rPr>
        <w:t>",</w:t>
      </w:r>
    </w:p>
    <w:p w14:paraId="712EB1AA" w14:textId="77777777" w:rsidR="000251C0" w:rsidRDefault="000251C0" w:rsidP="000251C0">
      <w:pPr>
        <w:ind w:firstLine="480"/>
      </w:pPr>
      <w:r>
        <w:t xml:space="preserve">    "flux_prompt": "</w:t>
      </w:r>
      <w:r>
        <w:rPr>
          <w:shd w:val="clear" w:color="auto" w:fill="FFFFFF"/>
        </w:rPr>
        <w:t>Black and white minimalist pixel style,a pile of ancient books engulfed in towering flames while hooded figures drag bound philosophers into the shadows,intense monochromatic lighting from burning pyre, pixel art details, no text</w:t>
      </w:r>
      <w:r>
        <w:t>"</w:t>
      </w:r>
    </w:p>
    <w:p w14:paraId="2762CD42" w14:textId="77777777" w:rsidR="000251C0" w:rsidRDefault="000251C0" w:rsidP="000251C0">
      <w:pPr>
        <w:ind w:firstLine="480"/>
      </w:pPr>
      <w:r>
        <w:t xml:space="preserve">  }</w:t>
      </w:r>
      <w:r>
        <w:rPr>
          <w:rFonts w:hint="eastAsia"/>
        </w:rPr>
        <w:t>,</w:t>
      </w:r>
    </w:p>
    <w:p w14:paraId="14691241" w14:textId="77777777" w:rsidR="000251C0" w:rsidRDefault="000251C0" w:rsidP="000251C0">
      <w:pPr>
        <w:ind w:firstLine="480"/>
      </w:pPr>
      <w:r>
        <w:t>…</w:t>
      </w:r>
    </w:p>
    <w:p w14:paraId="1DEE00B6" w14:textId="77777777" w:rsidR="000251C0" w:rsidRPr="001B1E8C" w:rsidRDefault="000251C0" w:rsidP="000251C0">
      <w:pPr>
        <w:ind w:firstLine="480"/>
      </w:pPr>
      <w:r>
        <w:rPr>
          <w:rFonts w:hint="eastAsia"/>
        </w:rPr>
        <w:t>]</w:t>
      </w:r>
    </w:p>
    <w:p w14:paraId="4E9E0954" w14:textId="77777777" w:rsidR="000251C0" w:rsidRPr="0035081F" w:rsidRDefault="000251C0" w:rsidP="000251C0">
      <w:pPr>
        <w:ind w:firstLine="480"/>
      </w:pPr>
    </w:p>
    <w:p w14:paraId="1FD8B2BC" w14:textId="77777777" w:rsidR="000251C0" w:rsidRDefault="000251C0" w:rsidP="000251C0">
      <w:pPr>
        <w:ind w:firstLine="480"/>
      </w:pPr>
    </w:p>
    <w:p w14:paraId="574D9A41" w14:textId="77777777" w:rsidR="000251C0" w:rsidRDefault="000251C0" w:rsidP="000251C0">
      <w:pPr>
        <w:ind w:firstLine="480"/>
      </w:pPr>
    </w:p>
    <w:p w14:paraId="5723A626" w14:textId="77777777" w:rsidR="000251C0" w:rsidRDefault="000251C0" w:rsidP="000251C0">
      <w:pPr>
        <w:ind w:firstLine="480"/>
      </w:pPr>
    </w:p>
    <w:p w14:paraId="0DA9E749" w14:textId="762343A6" w:rsidR="000251C0" w:rsidRDefault="00D37992" w:rsidP="00D37992">
      <w:pPr>
        <w:pStyle w:val="af"/>
        <w:rPr>
          <w:rFonts w:hint="eastAsia"/>
        </w:rPr>
      </w:pPr>
      <w:r>
        <w:rPr>
          <w:rFonts w:hint="eastAsia"/>
        </w:rPr>
        <w:t>2025年10月6日</w:t>
      </w:r>
    </w:p>
    <w:p w14:paraId="48B611D2" w14:textId="77777777" w:rsidR="00D37992" w:rsidRPr="00D37992" w:rsidRDefault="00D37992" w:rsidP="00D37992">
      <w:pPr>
        <w:pStyle w:val="af1"/>
        <w:rPr>
          <w:rFonts w:hint="eastAsia"/>
        </w:rPr>
      </w:pPr>
      <w:r w:rsidRPr="00D37992">
        <w:rPr>
          <w:rFonts w:hint="eastAsia"/>
        </w:rPr>
        <w:t>素材纲要/deepseek</w:t>
      </w:r>
    </w:p>
    <w:p w14:paraId="0BD67850" w14:textId="77777777" w:rsidR="00D37992" w:rsidRPr="00D37992" w:rsidRDefault="00D37992" w:rsidP="00D37992">
      <w:pPr>
        <w:ind w:firstLine="480"/>
      </w:pPr>
      <w:r w:rsidRPr="00D37992">
        <w:rPr>
          <w:rFonts w:hint="eastAsia"/>
        </w:rPr>
        <w:t>以下部分节选自</w:t>
      </w:r>
      <w:r w:rsidRPr="00D37992">
        <w:t>清华大学汪民安教授的</w:t>
      </w:r>
      <w:r w:rsidRPr="00D37992">
        <w:rPr>
          <w:rFonts w:hint="eastAsia"/>
        </w:rPr>
        <w:t>书籍</w:t>
      </w:r>
      <w:r w:rsidRPr="00D37992">
        <w:t>《尼采与身体》</w:t>
      </w:r>
      <w:r w:rsidRPr="00D37992">
        <w:rPr>
          <w:rFonts w:hint="eastAsia"/>
        </w:rPr>
        <w:t>，内容太晦涩难懂了，可不可以帮我总结一下，告诉我具体讲了哪些内容？给我无格式的纯正文文本</w:t>
      </w:r>
    </w:p>
    <w:p w14:paraId="3DD2526E" w14:textId="77777777" w:rsidR="00D37992" w:rsidRPr="00D37992" w:rsidRDefault="00D37992" w:rsidP="00D37992">
      <w:pPr>
        <w:ind w:firstLine="480"/>
      </w:pPr>
    </w:p>
    <w:p w14:paraId="48B116BC" w14:textId="77777777" w:rsidR="00D37992" w:rsidRPr="00D37992" w:rsidRDefault="00D37992" w:rsidP="00D37992">
      <w:pPr>
        <w:ind w:firstLine="480"/>
      </w:pPr>
      <w:r w:rsidRPr="00D37992">
        <w:rPr>
          <w:rFonts w:hint="eastAsia"/>
        </w:rPr>
        <w:t>以下部分节选自林欣浩的《哲学家们都干了些什么》，内容太晦涩难懂了，可不可以帮我总结一下，告诉我具体讲了哪些内容？给我无格式的纯正文文本</w:t>
      </w:r>
    </w:p>
    <w:p w14:paraId="4CC1FCCB" w14:textId="77777777" w:rsidR="00D37992" w:rsidRPr="00D37992" w:rsidRDefault="00D37992" w:rsidP="00D37992">
      <w:pPr>
        <w:ind w:firstLine="480"/>
      </w:pPr>
    </w:p>
    <w:p w14:paraId="490BD10F" w14:textId="77777777" w:rsidR="00D37992" w:rsidRPr="00D37992" w:rsidRDefault="00D37992" w:rsidP="00D37992">
      <w:pPr>
        <w:ind w:firstLine="480"/>
      </w:pPr>
      <w:r w:rsidRPr="00D37992">
        <w:t>以下部分节选自王幸华的《口袋里的哲学》，内容太简洁片面了，可不可以告诉我关于</w:t>
      </w:r>
      <w:r w:rsidRPr="00D37992">
        <w:rPr>
          <w:rFonts w:hint="eastAsia"/>
        </w:rPr>
        <w:t>“”</w:t>
      </w:r>
      <w:r w:rsidRPr="00D37992">
        <w:t>的详细研究及讨论？说说它的意义及其局限性，给我无格式的纯正文文本</w:t>
      </w:r>
    </w:p>
    <w:p w14:paraId="65601A11" w14:textId="77777777" w:rsidR="00D37992" w:rsidRPr="00D37992" w:rsidRDefault="00D37992" w:rsidP="00D37992">
      <w:pPr>
        <w:ind w:firstLine="480"/>
      </w:pPr>
    </w:p>
    <w:p w14:paraId="221D994C" w14:textId="77777777" w:rsidR="00A41E4F" w:rsidRPr="00A41E4F" w:rsidRDefault="00A41E4F" w:rsidP="00A41E4F">
      <w:pPr>
        <w:pStyle w:val="af1"/>
        <w:rPr>
          <w:rFonts w:hint="eastAsia"/>
        </w:rPr>
      </w:pPr>
      <w:r w:rsidRPr="00A41E4F">
        <w:rPr>
          <w:rFonts w:hint="eastAsia"/>
        </w:rPr>
        <w:t>验证信息/豆包搜索</w:t>
      </w:r>
    </w:p>
    <w:p w14:paraId="648EC688" w14:textId="77777777" w:rsidR="00A41E4F" w:rsidRPr="00A41E4F" w:rsidRDefault="00A41E4F" w:rsidP="00A41E4F">
      <w:pPr>
        <w:ind w:firstLine="480"/>
      </w:pPr>
      <w:r w:rsidRPr="00A41E4F">
        <w:rPr>
          <w:rFonts w:hint="eastAsia"/>
        </w:rPr>
        <w:t>以下是我根据</w:t>
      </w:r>
      <w:r w:rsidRPr="00A41E4F">
        <w:t>清华大学汪民安教授的</w:t>
      </w:r>
      <w:r w:rsidRPr="00A41E4F">
        <w:rPr>
          <w:rFonts w:hint="eastAsia"/>
        </w:rPr>
        <w:t>书籍</w:t>
      </w:r>
      <w:r w:rsidRPr="00A41E4F">
        <w:t>《尼采与身体》</w:t>
      </w:r>
      <w:r w:rsidRPr="00A41E4F">
        <w:rPr>
          <w:rFonts w:hint="eastAsia"/>
        </w:rPr>
        <w:t>的部分内容改编的科普视频文稿，</w:t>
      </w:r>
      <w:r w:rsidRPr="00A41E4F">
        <w:t>这里面有没有</w:t>
      </w:r>
      <w:r w:rsidRPr="00A41E4F">
        <w:rPr>
          <w:rFonts w:hint="eastAsia"/>
        </w:rPr>
        <w:t>片面化的信息、</w:t>
      </w:r>
      <w:r w:rsidRPr="00A41E4F">
        <w:t>谣言</w:t>
      </w:r>
      <w:r w:rsidRPr="00A41E4F">
        <w:rPr>
          <w:rFonts w:hint="eastAsia"/>
        </w:rPr>
        <w:t>、或者指向性错误、</w:t>
      </w:r>
      <w:r w:rsidRPr="00A41E4F">
        <w:t>或许虚假消息</w:t>
      </w:r>
      <w:r w:rsidRPr="00A41E4F">
        <w:rPr>
          <w:rFonts w:hint="eastAsia"/>
        </w:rPr>
        <w:t>、或不恰当的比喻等各种形式的错误信息（若不是非常出名的专业名词，那没必要矫正，因为</w:t>
      </w:r>
      <w:r w:rsidRPr="00A41E4F">
        <w:t>科普性的视频文稿，每复杂一点就流失一点观众</w:t>
      </w:r>
      <w:r w:rsidRPr="00A41E4F">
        <w:rPr>
          <w:rFonts w:hint="eastAsia"/>
        </w:rPr>
        <w:t>）</w:t>
      </w:r>
      <w:r w:rsidRPr="00A41E4F">
        <w:t>：</w:t>
      </w:r>
    </w:p>
    <w:p w14:paraId="54634C03" w14:textId="77777777" w:rsidR="00A41E4F" w:rsidRPr="00A41E4F" w:rsidRDefault="00A41E4F" w:rsidP="00A41E4F">
      <w:pPr>
        <w:ind w:firstLine="480"/>
      </w:pPr>
    </w:p>
    <w:p w14:paraId="0067EB8E" w14:textId="77777777" w:rsidR="00A41E4F" w:rsidRPr="00A41E4F" w:rsidRDefault="00A41E4F" w:rsidP="00A41E4F">
      <w:pPr>
        <w:ind w:firstLine="480"/>
      </w:pPr>
      <w:r w:rsidRPr="00A41E4F">
        <w:rPr>
          <w:rFonts w:hint="eastAsia"/>
        </w:rPr>
        <w:t>以下是我根据林欣浩</w:t>
      </w:r>
      <w:r w:rsidRPr="00A41E4F">
        <w:t>的</w:t>
      </w:r>
      <w:r w:rsidRPr="00A41E4F">
        <w:rPr>
          <w:rFonts w:hint="eastAsia"/>
        </w:rPr>
        <w:t>书籍</w:t>
      </w:r>
      <w:r w:rsidRPr="00A41E4F">
        <w:t>《</w:t>
      </w:r>
      <w:r w:rsidRPr="00A41E4F">
        <w:rPr>
          <w:rFonts w:hint="eastAsia"/>
        </w:rPr>
        <w:t>哲学家们都干了些什么</w:t>
      </w:r>
      <w:r w:rsidRPr="00A41E4F">
        <w:t>》</w:t>
      </w:r>
      <w:r w:rsidRPr="00A41E4F">
        <w:rPr>
          <w:rFonts w:hint="eastAsia"/>
        </w:rPr>
        <w:t>的部分内容改编的科普视频文稿，</w:t>
      </w:r>
      <w:r w:rsidRPr="00A41E4F">
        <w:t>这里面有没有</w:t>
      </w:r>
      <w:r w:rsidRPr="00A41E4F">
        <w:rPr>
          <w:rFonts w:hint="eastAsia"/>
        </w:rPr>
        <w:t>片面化的信息、</w:t>
      </w:r>
      <w:r w:rsidRPr="00A41E4F">
        <w:t>谣言</w:t>
      </w:r>
      <w:r w:rsidRPr="00A41E4F">
        <w:rPr>
          <w:rFonts w:hint="eastAsia"/>
        </w:rPr>
        <w:t>、或者指向性错误、</w:t>
      </w:r>
      <w:r w:rsidRPr="00A41E4F">
        <w:t>或许虚假消息</w:t>
      </w:r>
      <w:r w:rsidRPr="00A41E4F">
        <w:rPr>
          <w:rFonts w:hint="eastAsia"/>
        </w:rPr>
        <w:t>、或不恰当的比喻等各种形式的错误信息（若不是非常出名的专业名词，那没必要矫</w:t>
      </w:r>
      <w:r w:rsidRPr="00A41E4F">
        <w:rPr>
          <w:rFonts w:hint="eastAsia"/>
        </w:rPr>
        <w:lastRenderedPageBreak/>
        <w:t>正，因为</w:t>
      </w:r>
      <w:r w:rsidRPr="00A41E4F">
        <w:t>科普性的视频文稿，每复杂一点就流失一点观众</w:t>
      </w:r>
      <w:r w:rsidRPr="00A41E4F">
        <w:rPr>
          <w:rFonts w:hint="eastAsia"/>
        </w:rPr>
        <w:t>）</w:t>
      </w:r>
      <w:r w:rsidRPr="00A41E4F">
        <w:t>：</w:t>
      </w:r>
    </w:p>
    <w:p w14:paraId="2DC45F9C" w14:textId="77777777" w:rsidR="00A41E4F" w:rsidRPr="00A41E4F" w:rsidRDefault="00A41E4F" w:rsidP="00A41E4F">
      <w:pPr>
        <w:ind w:firstLine="480"/>
      </w:pPr>
    </w:p>
    <w:p w14:paraId="61949FEA" w14:textId="77777777" w:rsidR="00A41E4F" w:rsidRPr="00A41E4F" w:rsidRDefault="00A41E4F" w:rsidP="00A41E4F">
      <w:pPr>
        <w:ind w:firstLine="480"/>
      </w:pPr>
      <w:r w:rsidRPr="00A41E4F">
        <w:rPr>
          <w:rFonts w:hint="eastAsia"/>
        </w:rPr>
        <w:t>以下是我根据王幸华</w:t>
      </w:r>
      <w:r w:rsidRPr="00A41E4F">
        <w:t>的</w:t>
      </w:r>
      <w:r w:rsidRPr="00A41E4F">
        <w:rPr>
          <w:rFonts w:hint="eastAsia"/>
        </w:rPr>
        <w:t>书籍</w:t>
      </w:r>
      <w:r w:rsidRPr="00A41E4F">
        <w:t>《</w:t>
      </w:r>
      <w:r w:rsidRPr="00A41E4F">
        <w:rPr>
          <w:rFonts w:hint="eastAsia"/>
        </w:rPr>
        <w:t>口袋里的哲学</w:t>
      </w:r>
      <w:r w:rsidRPr="00A41E4F">
        <w:t>》</w:t>
      </w:r>
      <w:r w:rsidRPr="00A41E4F">
        <w:rPr>
          <w:rFonts w:hint="eastAsia"/>
        </w:rPr>
        <w:t>的部分内容改编的科普视频文稿，这里面有没有片面化的信息、谣言、或者指向性错误、或许虚假消息、或不恰当的比喻等各种形式的错误信息：</w:t>
      </w:r>
    </w:p>
    <w:p w14:paraId="1DC7BDBC" w14:textId="77777777" w:rsidR="00A41E4F" w:rsidRPr="00A41E4F" w:rsidRDefault="00A41E4F" w:rsidP="00A41E4F">
      <w:pPr>
        <w:ind w:firstLine="480"/>
      </w:pPr>
    </w:p>
    <w:p w14:paraId="12C69417" w14:textId="77777777" w:rsidR="00A41E4F" w:rsidRPr="00A41E4F" w:rsidRDefault="00A41E4F" w:rsidP="00A41E4F">
      <w:pPr>
        <w:ind w:firstLine="480"/>
      </w:pPr>
    </w:p>
    <w:p w14:paraId="672BF212" w14:textId="77777777" w:rsidR="00A41E4F" w:rsidRPr="00A41E4F" w:rsidRDefault="00A41E4F" w:rsidP="00A41E4F">
      <w:pPr>
        <w:ind w:firstLine="480"/>
      </w:pPr>
      <w:r w:rsidRPr="00A41E4F">
        <w:rPr>
          <w:rFonts w:hint="eastAsia"/>
        </w:rPr>
        <w:t>以下是我的科普视频文稿，这里面有没有片面化的信息、谣言、或者指向性错误、或许虚假消息、或不恰当的比喻等各种形式的错误信息（若不是非常出名的专业名词，那没必要矫正，因为</w:t>
      </w:r>
      <w:r w:rsidRPr="00A41E4F">
        <w:t>科普性的视频文稿，每复杂一点就流失一点观众</w:t>
      </w:r>
      <w:r w:rsidRPr="00A41E4F">
        <w:rPr>
          <w:rFonts w:hint="eastAsia"/>
        </w:rPr>
        <w:t>）：</w:t>
      </w:r>
    </w:p>
    <w:p w14:paraId="5AE80EF9" w14:textId="77777777" w:rsidR="00D37992" w:rsidRPr="00A41E4F" w:rsidRDefault="00D37992" w:rsidP="000251C0">
      <w:pPr>
        <w:ind w:firstLine="480"/>
      </w:pPr>
    </w:p>
    <w:p w14:paraId="20BF33DC" w14:textId="77777777" w:rsidR="00A41E4F" w:rsidRPr="00A41E4F" w:rsidRDefault="00A41E4F" w:rsidP="00A41E4F">
      <w:pPr>
        <w:pStyle w:val="af1"/>
        <w:rPr>
          <w:rFonts w:hint="eastAsia"/>
        </w:rPr>
      </w:pPr>
      <w:r w:rsidRPr="00A41E4F">
        <w:rPr>
          <w:rFonts w:hint="eastAsia"/>
        </w:rPr>
        <w:t>总结/deepseek</w:t>
      </w:r>
    </w:p>
    <w:p w14:paraId="623544E7" w14:textId="77777777" w:rsidR="00A41E4F" w:rsidRPr="00A41E4F" w:rsidRDefault="00A41E4F" w:rsidP="00A41E4F">
      <w:pPr>
        <w:ind w:firstLine="480"/>
      </w:pPr>
    </w:p>
    <w:p w14:paraId="30A144C9" w14:textId="77777777" w:rsidR="00A41E4F" w:rsidRPr="00A41E4F" w:rsidRDefault="00A41E4F" w:rsidP="00A41E4F">
      <w:pPr>
        <w:ind w:firstLine="480"/>
      </w:pPr>
      <w:r w:rsidRPr="00A41E4F">
        <w:rPr>
          <w:rFonts w:hint="eastAsia"/>
        </w:rPr>
        <w:t>以下是我最终的哲学科普视频文稿，可不可以给我总结，告诉我具体讲了哪些内容？给我无格式的纯正文文本</w:t>
      </w:r>
    </w:p>
    <w:p w14:paraId="35D897F4" w14:textId="77777777" w:rsidR="00A41E4F" w:rsidRPr="00A41E4F" w:rsidRDefault="00A41E4F" w:rsidP="00A41E4F">
      <w:pPr>
        <w:ind w:firstLine="480"/>
      </w:pPr>
    </w:p>
    <w:p w14:paraId="514A49AD" w14:textId="77777777" w:rsidR="00A41E4F" w:rsidRPr="00A41E4F" w:rsidRDefault="00A41E4F" w:rsidP="00A41E4F">
      <w:pPr>
        <w:ind w:firstLine="480"/>
      </w:pPr>
      <w:r w:rsidRPr="00A41E4F">
        <w:rPr>
          <w:rFonts w:hint="eastAsia"/>
        </w:rPr>
        <w:t>给你瞄一眼，（以后开头就这样了，我也有这样的梗啦。每</w:t>
      </w:r>
      <w:r w:rsidRPr="00A41E4F">
        <w:rPr>
          <w:rFonts w:hint="eastAsia"/>
        </w:rPr>
        <w:t>10</w:t>
      </w:r>
      <w:r w:rsidRPr="00A41E4F">
        <w:rPr>
          <w:rFonts w:hint="eastAsia"/>
        </w:rPr>
        <w:t>帧一换，</w:t>
      </w:r>
    </w:p>
    <w:p w14:paraId="29F94A1D" w14:textId="77777777" w:rsidR="00A41E4F" w:rsidRPr="00A41E4F" w:rsidRDefault="00A41E4F" w:rsidP="00A41E4F">
      <w:pPr>
        <w:ind w:firstLine="480"/>
      </w:pPr>
      <w:r w:rsidRPr="00A41E4F">
        <w:rPr>
          <w:rFonts w:hint="eastAsia"/>
        </w:rPr>
        <w:t>大约</w:t>
      </w:r>
      <w:r w:rsidRPr="00A41E4F">
        <w:rPr>
          <w:rFonts w:hint="eastAsia"/>
        </w:rPr>
        <w:t>0.7</w:t>
      </w:r>
      <w:r w:rsidRPr="00A41E4F">
        <w:rPr>
          <w:rFonts w:hint="eastAsia"/>
        </w:rPr>
        <w:t>秒，就是</w:t>
      </w:r>
      <w:r w:rsidRPr="00A41E4F">
        <w:rPr>
          <w:rFonts w:hint="eastAsia"/>
        </w:rPr>
        <w:t>17.5</w:t>
      </w:r>
      <w:r w:rsidRPr="00A41E4F">
        <w:rPr>
          <w:rFonts w:hint="eastAsia"/>
        </w:rPr>
        <w:t>帧，为了方便，每</w:t>
      </w:r>
      <w:r w:rsidRPr="00A41E4F">
        <w:rPr>
          <w:rFonts w:hint="eastAsia"/>
        </w:rPr>
        <w:t>10</w:t>
      </w:r>
      <w:r w:rsidRPr="00A41E4F">
        <w:rPr>
          <w:rFonts w:hint="eastAsia"/>
        </w:rPr>
        <w:t>帧一换）</w:t>
      </w:r>
    </w:p>
    <w:p w14:paraId="5B9D1353" w14:textId="77777777" w:rsidR="00A41E4F" w:rsidRPr="00A41E4F" w:rsidRDefault="00A41E4F" w:rsidP="00A41E4F">
      <w:pPr>
        <w:ind w:firstLine="480"/>
      </w:pPr>
    </w:p>
    <w:p w14:paraId="33FB3A5C" w14:textId="77777777" w:rsidR="00A41E4F" w:rsidRPr="00A41E4F" w:rsidRDefault="00A41E4F" w:rsidP="00A41E4F">
      <w:pPr>
        <w:ind w:firstLine="480"/>
      </w:pPr>
    </w:p>
    <w:p w14:paraId="47FAA1C8" w14:textId="77777777" w:rsidR="00A41E4F" w:rsidRPr="00A41E4F" w:rsidRDefault="00A41E4F" w:rsidP="00A41E4F">
      <w:pPr>
        <w:ind w:firstLine="480"/>
      </w:pPr>
      <w:r w:rsidRPr="00A41E4F">
        <w:rPr>
          <w:rFonts w:hint="eastAsia"/>
        </w:rPr>
        <w:t>以后也不要有结尾推销段了，感觉就开头这个梗就够了，结尾段反而显得累赘，结尾处的总结放最后一个画面就好。</w:t>
      </w:r>
    </w:p>
    <w:p w14:paraId="751D3EA2" w14:textId="77777777" w:rsidR="00A41E4F" w:rsidRPr="00A41E4F" w:rsidRDefault="00A41E4F" w:rsidP="00A41E4F">
      <w:pPr>
        <w:ind w:firstLine="480"/>
      </w:pPr>
    </w:p>
    <w:p w14:paraId="7DF8C9E7" w14:textId="77777777" w:rsidR="00A41E4F" w:rsidRPr="00A41E4F" w:rsidRDefault="00A41E4F" w:rsidP="00A41E4F">
      <w:pPr>
        <w:ind w:firstLine="480"/>
      </w:pPr>
      <w:r w:rsidRPr="00A41E4F">
        <w:rPr>
          <w:rFonts w:hint="eastAsia"/>
        </w:rPr>
        <w:t>###</w:t>
      </w:r>
      <w:r w:rsidRPr="00A41E4F">
        <w:t>那我如何对着你这个总结的顺序进行简要地阐述？这是放在我视频开头，一是放在视频开头，给没耐心看完视频的人吃个</w:t>
      </w:r>
      <w:r w:rsidRPr="00A41E4F">
        <w:t>“</w:t>
      </w:r>
      <w:r w:rsidRPr="00A41E4F">
        <w:t>知识快餐</w:t>
      </w:r>
      <w:r w:rsidRPr="00A41E4F">
        <w:t>”</w:t>
      </w:r>
      <w:r w:rsidRPr="00A41E4F">
        <w:t>；二是这个大纲可以让观众心里有一条脉络线，让他们大概知道这期视频要讲什么，而不会看到视频中间忘记前面的内容。给我一段</w:t>
      </w:r>
      <w:r w:rsidRPr="00A41E4F">
        <w:rPr>
          <w:rFonts w:hint="eastAsia"/>
        </w:rPr>
        <w:t>逻辑连贯的</w:t>
      </w:r>
      <w:r w:rsidRPr="00A41E4F">
        <w:t>纯文本内容，用作我朗读的开头段</w:t>
      </w:r>
    </w:p>
    <w:p w14:paraId="4C66A944" w14:textId="77777777" w:rsidR="00A41E4F" w:rsidRPr="00A41E4F" w:rsidRDefault="00A41E4F" w:rsidP="00A41E4F">
      <w:pPr>
        <w:ind w:firstLine="480"/>
      </w:pPr>
    </w:p>
    <w:p w14:paraId="19786368" w14:textId="77777777" w:rsidR="00A41E4F" w:rsidRPr="00A41E4F" w:rsidRDefault="00A41E4F" w:rsidP="00A41E4F">
      <w:pPr>
        <w:ind w:firstLine="480"/>
      </w:pPr>
    </w:p>
    <w:p w14:paraId="3A8A4E1F" w14:textId="29BE8909" w:rsidR="00A41E4F" w:rsidRPr="00A41E4F" w:rsidRDefault="00A41E4F" w:rsidP="00A41E4F">
      <w:pPr>
        <w:pStyle w:val="af1"/>
        <w:rPr>
          <w:rFonts w:hint="eastAsia"/>
        </w:rPr>
      </w:pPr>
      <w:r>
        <w:rPr>
          <w:rFonts w:hint="eastAsia"/>
        </w:rPr>
        <w:t>抽象</w:t>
      </w:r>
    </w:p>
    <w:p w14:paraId="1676AFFC" w14:textId="77777777" w:rsidR="00A41E4F" w:rsidRPr="00A41E4F" w:rsidRDefault="00A41E4F" w:rsidP="00A41E4F">
      <w:pPr>
        <w:ind w:firstLine="480"/>
      </w:pPr>
      <w:r w:rsidRPr="00A41E4F">
        <w:t>这是我抽象的一句话哲学，让人深感反差，惊呼意想不到和爆笑的内容的同时，引发读者深思。那你觉得如果我要选视频标题的话，应该选什么合适，最好</w:t>
      </w:r>
      <w:r w:rsidRPr="00A41E4F">
        <w:t>4</w:t>
      </w:r>
      <w:r w:rsidRPr="00A41E4F">
        <w:rPr>
          <w:rFonts w:hint="eastAsia"/>
        </w:rPr>
        <w:t>-5</w:t>
      </w:r>
      <w:r w:rsidRPr="00A41E4F">
        <w:t>字</w:t>
      </w:r>
      <w:r w:rsidRPr="00A41E4F">
        <w:rPr>
          <w:rFonts w:hint="eastAsia"/>
        </w:rPr>
        <w:t>。</w:t>
      </w:r>
    </w:p>
    <w:p w14:paraId="4A1A8913" w14:textId="77777777" w:rsidR="000251C0" w:rsidRPr="00A41E4F" w:rsidRDefault="000251C0" w:rsidP="000251C0">
      <w:pPr>
        <w:ind w:firstLine="480"/>
      </w:pPr>
    </w:p>
    <w:p w14:paraId="77098886" w14:textId="77777777" w:rsidR="000251C0" w:rsidRDefault="000251C0" w:rsidP="000251C0">
      <w:pPr>
        <w:ind w:firstLine="480"/>
      </w:pPr>
    </w:p>
    <w:p w14:paraId="149645D4" w14:textId="77777777" w:rsidR="000251C0" w:rsidRDefault="000251C0" w:rsidP="000251C0">
      <w:pPr>
        <w:ind w:firstLine="480"/>
      </w:pPr>
    </w:p>
    <w:p w14:paraId="6401A31E" w14:textId="77777777" w:rsidR="000251C0" w:rsidRDefault="000251C0" w:rsidP="000251C0">
      <w:pPr>
        <w:ind w:firstLine="480"/>
      </w:pPr>
    </w:p>
    <w:p w14:paraId="77AAA535" w14:textId="77777777" w:rsidR="00A41E4F" w:rsidRPr="00A41E4F" w:rsidRDefault="00A41E4F" w:rsidP="00A41E4F">
      <w:pPr>
        <w:pStyle w:val="af1"/>
        <w:rPr>
          <w:rFonts w:hint="eastAsia"/>
        </w:rPr>
      </w:pPr>
      <w:bookmarkStart w:id="7" w:name="_Hlk200318000"/>
      <w:r w:rsidRPr="00A41E4F">
        <w:rPr>
          <w:rFonts w:hint="eastAsia"/>
        </w:rPr>
        <w:lastRenderedPageBreak/>
        <w:t>标签/齐静春</w:t>
      </w:r>
    </w:p>
    <w:p w14:paraId="6890E334" w14:textId="77777777" w:rsidR="00A41E4F" w:rsidRPr="00A41E4F" w:rsidRDefault="00A41E4F" w:rsidP="00A41E4F">
      <w:pPr>
        <w:pStyle w:val="af3"/>
        <w:rPr>
          <w:rFonts w:hint="eastAsia"/>
        </w:rPr>
      </w:pPr>
      <w:r w:rsidRPr="00A41E4F">
        <w:rPr>
          <w:rFonts w:hint="eastAsia"/>
        </w:rPr>
        <w:t>《哲学家们都干了些什么》</w:t>
      </w:r>
    </w:p>
    <w:p w14:paraId="196932F6" w14:textId="77777777" w:rsidR="00A41E4F" w:rsidRPr="00A41E4F" w:rsidRDefault="00A41E4F" w:rsidP="00A41E4F">
      <w:pPr>
        <w:ind w:firstLine="480"/>
      </w:pPr>
      <w:r w:rsidRPr="00A41E4F">
        <w:rPr>
          <w:rFonts w:hint="eastAsia"/>
        </w:rPr>
        <w:t>那如果我要给这个文稿的视频贴标签，你觉得应该贴哪些标签，才能通过标签快速知道这个视频大概讲了什么？比如</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。我最多只能选择</w:t>
      </w:r>
      <w:r w:rsidRPr="00A41E4F">
        <w:rPr>
          <w:rFonts w:hint="eastAsia"/>
        </w:rPr>
        <w:t>10</w:t>
      </w:r>
      <w:r w:rsidRPr="00A41E4F">
        <w:rPr>
          <w:rFonts w:hint="eastAsia"/>
        </w:rPr>
        <w:t>个，最后四个标签分别是</w:t>
      </w:r>
      <w:bookmarkStart w:id="8" w:name="_Hlk201959389"/>
      <w:bookmarkStart w:id="9" w:name="_Hlk202427914"/>
      <w:r w:rsidRPr="00A41E4F">
        <w:rPr>
          <w:rFonts w:hint="eastAsia"/>
        </w:rPr>
        <w:t>#</w:t>
      </w:r>
      <w:r w:rsidRPr="00A41E4F">
        <w:rPr>
          <w:rFonts w:hint="eastAsia"/>
        </w:rPr>
        <w:t>哲学家们都干了些什么</w:t>
      </w:r>
      <w:bookmarkEnd w:id="8"/>
      <w:r w:rsidRPr="00A41E4F">
        <w:rPr>
          <w:rFonts w:hint="eastAsia"/>
        </w:rPr>
        <w:t>#</w:t>
      </w:r>
      <w:r w:rsidRPr="00A41E4F">
        <w:rPr>
          <w:rFonts w:hint="eastAsia"/>
        </w:rPr>
        <w:t>哲学</w:t>
      </w:r>
      <w:r w:rsidRPr="00A41E4F">
        <w:rPr>
          <w:rFonts w:hint="eastAsia"/>
        </w:rPr>
        <w:t>#</w:t>
      </w:r>
      <w:r w:rsidRPr="00A41E4F">
        <w:rPr>
          <w:rFonts w:hint="eastAsia"/>
        </w:rPr>
        <w:t>剑来</w:t>
      </w:r>
      <w:r w:rsidRPr="00A41E4F">
        <w:rPr>
          <w:rFonts w:hint="eastAsia"/>
        </w:rPr>
        <w:t>#</w:t>
      </w:r>
      <w:r w:rsidRPr="00A41E4F">
        <w:rPr>
          <w:rFonts w:hint="eastAsia"/>
        </w:rPr>
        <w:t>齐静春</w:t>
      </w:r>
      <w:bookmarkEnd w:id="9"/>
      <w:r w:rsidRPr="00A41E4F">
        <w:rPr>
          <w:rFonts w:hint="eastAsia"/>
        </w:rPr>
        <w:t>。以“</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标签</w:t>
      </w:r>
      <w:r w:rsidRPr="00A41E4F">
        <w:rPr>
          <w:rFonts w:hint="eastAsia"/>
        </w:rPr>
        <w:t>3#</w:t>
      </w:r>
      <w:r w:rsidRPr="00A41E4F">
        <w:rPr>
          <w:rFonts w:hint="eastAsia"/>
        </w:rPr>
        <w:t>标签</w:t>
      </w:r>
      <w:r w:rsidRPr="00A41E4F">
        <w:rPr>
          <w:rFonts w:hint="eastAsia"/>
        </w:rPr>
        <w:t>4#</w:t>
      </w:r>
      <w:r w:rsidRPr="00A41E4F">
        <w:rPr>
          <w:rFonts w:hint="eastAsia"/>
        </w:rPr>
        <w:t>标签</w:t>
      </w:r>
      <w:r w:rsidRPr="00A41E4F">
        <w:rPr>
          <w:rFonts w:hint="eastAsia"/>
        </w:rPr>
        <w:t>5</w:t>
      </w:r>
      <w:r w:rsidRPr="00A41E4F">
        <w:rPr>
          <w:rFonts w:hint="eastAsia"/>
        </w:rPr>
        <w:t>……”的格式给出</w:t>
      </w:r>
      <w:r w:rsidRPr="00A41E4F">
        <w:t>，里面不能有空格</w:t>
      </w:r>
      <w:r w:rsidRPr="00A41E4F">
        <w:rPr>
          <w:rFonts w:hint="eastAsia"/>
        </w:rPr>
        <w:t>。</w:t>
      </w:r>
      <w:bookmarkEnd w:id="7"/>
    </w:p>
    <w:p w14:paraId="73D4BE83" w14:textId="77777777" w:rsidR="00A41E4F" w:rsidRPr="00A41E4F" w:rsidRDefault="00A41E4F" w:rsidP="00A41E4F">
      <w:pPr>
        <w:pStyle w:val="af3"/>
        <w:rPr>
          <w:rFonts w:hint="eastAsia"/>
        </w:rPr>
      </w:pPr>
      <w:r w:rsidRPr="00A41E4F">
        <w:rPr>
          <w:rFonts w:hint="eastAsia"/>
        </w:rPr>
        <w:t>《尼采与身体》</w:t>
      </w:r>
    </w:p>
    <w:p w14:paraId="439D9BCE" w14:textId="77777777" w:rsidR="00A41E4F" w:rsidRPr="00A41E4F" w:rsidRDefault="00A41E4F" w:rsidP="00A41E4F">
      <w:pPr>
        <w:ind w:firstLine="480"/>
      </w:pPr>
      <w:r w:rsidRPr="00A41E4F">
        <w:rPr>
          <w:rFonts w:hint="eastAsia"/>
        </w:rPr>
        <w:t>那如果我要给这个文稿的视频贴标签，你觉得应该贴哪些标签，才能通过标签快速知道这个视频大概讲了什么？比如</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。我最多只能选择</w:t>
      </w:r>
      <w:r w:rsidRPr="00A41E4F">
        <w:rPr>
          <w:rFonts w:hint="eastAsia"/>
        </w:rPr>
        <w:t>10</w:t>
      </w:r>
      <w:r w:rsidRPr="00A41E4F">
        <w:rPr>
          <w:rFonts w:hint="eastAsia"/>
        </w:rPr>
        <w:t>个，最后四个标签分别是</w:t>
      </w:r>
      <w:bookmarkStart w:id="10" w:name="_Hlk202620823"/>
      <w:r w:rsidRPr="00A41E4F">
        <w:rPr>
          <w:rFonts w:hint="eastAsia"/>
        </w:rPr>
        <w:t>#</w:t>
      </w:r>
      <w:r w:rsidRPr="00A41E4F">
        <w:rPr>
          <w:rFonts w:hint="eastAsia"/>
        </w:rPr>
        <w:t>尼采与身体</w:t>
      </w:r>
      <w:r w:rsidRPr="00A41E4F">
        <w:rPr>
          <w:rFonts w:hint="eastAsia"/>
        </w:rPr>
        <w:t>#</w:t>
      </w:r>
      <w:r w:rsidRPr="00A41E4F">
        <w:rPr>
          <w:rFonts w:hint="eastAsia"/>
        </w:rPr>
        <w:t>哲学</w:t>
      </w:r>
      <w:r w:rsidRPr="00A41E4F">
        <w:rPr>
          <w:rFonts w:hint="eastAsia"/>
        </w:rPr>
        <w:t>#</w:t>
      </w:r>
      <w:r w:rsidRPr="00A41E4F">
        <w:rPr>
          <w:rFonts w:hint="eastAsia"/>
        </w:rPr>
        <w:t>剑来</w:t>
      </w:r>
      <w:r w:rsidRPr="00A41E4F">
        <w:rPr>
          <w:rFonts w:hint="eastAsia"/>
        </w:rPr>
        <w:t>#</w:t>
      </w:r>
      <w:r w:rsidRPr="00A41E4F">
        <w:rPr>
          <w:rFonts w:hint="eastAsia"/>
        </w:rPr>
        <w:t>齐静春</w:t>
      </w:r>
      <w:bookmarkEnd w:id="10"/>
      <w:r w:rsidRPr="00A41E4F">
        <w:rPr>
          <w:rFonts w:hint="eastAsia"/>
        </w:rPr>
        <w:t>。以“</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标签</w:t>
      </w:r>
      <w:r w:rsidRPr="00A41E4F">
        <w:rPr>
          <w:rFonts w:hint="eastAsia"/>
        </w:rPr>
        <w:t>3#</w:t>
      </w:r>
      <w:r w:rsidRPr="00A41E4F">
        <w:rPr>
          <w:rFonts w:hint="eastAsia"/>
        </w:rPr>
        <w:t>标签</w:t>
      </w:r>
      <w:r w:rsidRPr="00A41E4F">
        <w:rPr>
          <w:rFonts w:hint="eastAsia"/>
        </w:rPr>
        <w:t>4#</w:t>
      </w:r>
      <w:r w:rsidRPr="00A41E4F">
        <w:rPr>
          <w:rFonts w:hint="eastAsia"/>
        </w:rPr>
        <w:t>标签</w:t>
      </w:r>
      <w:r w:rsidRPr="00A41E4F">
        <w:rPr>
          <w:rFonts w:hint="eastAsia"/>
        </w:rPr>
        <w:t>5</w:t>
      </w:r>
      <w:r w:rsidRPr="00A41E4F">
        <w:rPr>
          <w:rFonts w:hint="eastAsia"/>
        </w:rPr>
        <w:t>……”的格式给出</w:t>
      </w:r>
      <w:r w:rsidRPr="00A41E4F">
        <w:t>，里面不能有空格</w:t>
      </w:r>
      <w:r w:rsidRPr="00A41E4F">
        <w:rPr>
          <w:rFonts w:hint="eastAsia"/>
        </w:rPr>
        <w:t>。</w:t>
      </w:r>
    </w:p>
    <w:p w14:paraId="106EFD30" w14:textId="77777777" w:rsidR="00A41E4F" w:rsidRPr="00A41E4F" w:rsidRDefault="00A41E4F" w:rsidP="00A41E4F">
      <w:pPr>
        <w:ind w:firstLine="480"/>
      </w:pPr>
    </w:p>
    <w:p w14:paraId="459CAC2B" w14:textId="77777777" w:rsidR="00A41E4F" w:rsidRPr="00A41E4F" w:rsidRDefault="00A41E4F" w:rsidP="00A41E4F">
      <w:pPr>
        <w:pStyle w:val="af"/>
        <w:rPr>
          <w:rFonts w:hint="eastAsia"/>
        </w:rPr>
      </w:pPr>
      <w:r w:rsidRPr="00A41E4F">
        <w:rPr>
          <w:rFonts w:hint="eastAsia"/>
        </w:rPr>
        <w:t>结语</w:t>
      </w:r>
    </w:p>
    <w:p w14:paraId="2685D8D8" w14:textId="77777777" w:rsidR="00A41E4F" w:rsidRPr="00A41E4F" w:rsidRDefault="00A41E4F" w:rsidP="00A41E4F">
      <w:pPr>
        <w:pStyle w:val="af1"/>
        <w:rPr>
          <w:rFonts w:hint="eastAsia"/>
        </w:rPr>
      </w:pPr>
      <w:bookmarkStart w:id="11" w:name="_Hlk201179500"/>
      <w:bookmarkStart w:id="12" w:name="_Hlk201177815"/>
      <w:r w:rsidRPr="00A41E4F">
        <w:rPr>
          <w:rFonts w:hint="eastAsia"/>
        </w:rPr>
        <w:t>老剑条</w:t>
      </w:r>
    </w:p>
    <w:p w14:paraId="77DCAD88" w14:textId="77777777" w:rsidR="00A41E4F" w:rsidRPr="00A41E4F" w:rsidRDefault="00A41E4F" w:rsidP="00A41E4F">
      <w:pPr>
        <w:ind w:firstLine="480"/>
      </w:pPr>
      <w:bookmarkStart w:id="13" w:name="_Hlk203511973"/>
      <w:bookmarkStart w:id="14" w:name="_Hlk201602098"/>
      <w:r w:rsidRPr="00A41E4F">
        <w:rPr>
          <w:rFonts w:hint="eastAsia"/>
        </w:rPr>
        <w:t>最后，若好赞评，若喜加收。如果</w:t>
      </w:r>
      <w:r w:rsidRPr="00A41E4F">
        <w:t>想要探索</w:t>
      </w:r>
      <w:r w:rsidRPr="00A41E4F">
        <w:rPr>
          <w:rFonts w:hint="eastAsia"/>
        </w:rPr>
        <w:t>更多</w:t>
      </w:r>
      <w:r w:rsidRPr="00A41E4F">
        <w:t>直击灵魂的哲学拷问</w:t>
      </w:r>
      <w:r w:rsidRPr="00A41E4F">
        <w:rPr>
          <w:rFonts w:hint="eastAsia"/>
        </w:rPr>
        <w:t>，或者想要赏作者一点金币，那么可在我橱窗购买《口袋里的哲学》</w:t>
      </w:r>
      <w:r w:rsidRPr="00A41E4F">
        <w:t>这本小书</w:t>
      </w:r>
      <w:r w:rsidRPr="00A41E4F">
        <w:rPr>
          <w:rFonts w:hint="eastAsia"/>
        </w:rPr>
        <w:t>。感谢您的支持，祝您生活愉快，万事顺意，我们下期再见！</w:t>
      </w:r>
      <w:bookmarkEnd w:id="13"/>
    </w:p>
    <w:p w14:paraId="67FA3D27" w14:textId="77777777" w:rsidR="00A41E4F" w:rsidRPr="00A41E4F" w:rsidRDefault="00A41E4F" w:rsidP="00A41E4F">
      <w:pPr>
        <w:pStyle w:val="af1"/>
        <w:rPr>
          <w:rFonts w:hint="eastAsia"/>
        </w:rPr>
      </w:pPr>
      <w:bookmarkStart w:id="15" w:name="_Hlk201264718"/>
      <w:bookmarkEnd w:id="14"/>
      <w:r w:rsidRPr="00A41E4F">
        <w:rPr>
          <w:rFonts w:hint="eastAsia"/>
        </w:rPr>
        <w:t>齐静春</w:t>
      </w:r>
    </w:p>
    <w:p w14:paraId="06090007" w14:textId="77777777" w:rsidR="00A41E4F" w:rsidRPr="00A41E4F" w:rsidRDefault="00A41E4F" w:rsidP="00A41E4F">
      <w:pPr>
        <w:pStyle w:val="af3"/>
        <w:rPr>
          <w:rFonts w:hint="eastAsia"/>
        </w:rPr>
      </w:pPr>
      <w:bookmarkStart w:id="16" w:name="_Hlk201777599"/>
      <w:r w:rsidRPr="00A41E4F">
        <w:rPr>
          <w:rFonts w:hint="eastAsia"/>
        </w:rPr>
        <w:t>《哲学家们都干了些什么》</w:t>
      </w:r>
    </w:p>
    <w:p w14:paraId="2252AD83" w14:textId="77777777" w:rsidR="00A41E4F" w:rsidRPr="00A41E4F" w:rsidRDefault="00A41E4F" w:rsidP="00A41E4F">
      <w:pPr>
        <w:ind w:firstLine="480"/>
      </w:pPr>
      <w:bookmarkStart w:id="17" w:name="_Hlk203208692"/>
      <w:bookmarkStart w:id="18" w:name="_Hlk202123000"/>
      <w:bookmarkStart w:id="19" w:name="_Hlk202218154"/>
      <w:bookmarkStart w:id="20" w:name="_Hlk202428092"/>
      <w:r w:rsidRPr="00A41E4F">
        <w:rPr>
          <w:rFonts w:hint="eastAsia"/>
        </w:rPr>
        <w:t>最后，若好赞评，若喜加收。如果</w:t>
      </w:r>
      <w:r w:rsidRPr="00A41E4F">
        <w:t>想要</w:t>
      </w:r>
      <w:r w:rsidRPr="00A41E4F">
        <w:rPr>
          <w:rFonts w:hint="eastAsia"/>
        </w:rPr>
        <w:t>更加系统地了解</w:t>
      </w:r>
      <w:r w:rsidRPr="00A41E4F">
        <w:t>哲学</w:t>
      </w:r>
      <w:r w:rsidRPr="00A41E4F">
        <w:rPr>
          <w:rFonts w:hint="eastAsia"/>
        </w:rPr>
        <w:t>史，或者想要赏作者一点金币，那么可在我橱窗购买《哲学家们都干了些什么》</w:t>
      </w:r>
      <w:r w:rsidRPr="00A41E4F">
        <w:t>这本书</w:t>
      </w:r>
      <w:r w:rsidRPr="00A41E4F">
        <w:rPr>
          <w:rFonts w:hint="eastAsia"/>
        </w:rPr>
        <w:t>。感谢您的支持，祝您生活愉快，万事顺意，我们下期再见！</w:t>
      </w:r>
      <w:bookmarkEnd w:id="17"/>
    </w:p>
    <w:bookmarkEnd w:id="15"/>
    <w:bookmarkEnd w:id="16"/>
    <w:bookmarkEnd w:id="18"/>
    <w:bookmarkEnd w:id="19"/>
    <w:bookmarkEnd w:id="20"/>
    <w:p w14:paraId="58D7516E" w14:textId="77777777" w:rsidR="00A41E4F" w:rsidRPr="00A41E4F" w:rsidRDefault="00A41E4F" w:rsidP="00A41E4F">
      <w:pPr>
        <w:pStyle w:val="af3"/>
        <w:rPr>
          <w:rFonts w:hint="eastAsia"/>
        </w:rPr>
      </w:pPr>
      <w:r w:rsidRPr="00A41E4F">
        <w:rPr>
          <w:rFonts w:hint="eastAsia"/>
        </w:rPr>
        <w:t>《尼采与身体》</w:t>
      </w:r>
    </w:p>
    <w:p w14:paraId="575BD6CE" w14:textId="77777777" w:rsidR="00A41E4F" w:rsidRPr="00A41E4F" w:rsidRDefault="00A41E4F" w:rsidP="00A41E4F">
      <w:pPr>
        <w:ind w:firstLine="480"/>
      </w:pPr>
      <w:bookmarkStart w:id="21" w:name="_Hlk203493711"/>
      <w:bookmarkStart w:id="22" w:name="_Hlk202944566"/>
      <w:bookmarkStart w:id="23" w:name="_Hlk202216797"/>
      <w:r w:rsidRPr="00A41E4F">
        <w:rPr>
          <w:rFonts w:hint="eastAsia"/>
        </w:rPr>
        <w:t>最后，若好赞评，若喜加收。如果</w:t>
      </w:r>
      <w:r w:rsidRPr="00A41E4F">
        <w:t>想要</w:t>
      </w:r>
      <w:r w:rsidRPr="00A41E4F">
        <w:rPr>
          <w:rFonts w:hint="eastAsia"/>
        </w:rPr>
        <w:t>更加深入全面地了解尼采的思想，或者想要赏作者一点金币，那么可在我橱窗购买《尼采与身体》</w:t>
      </w:r>
      <w:r w:rsidRPr="00A41E4F">
        <w:t>这本书</w:t>
      </w:r>
      <w:r w:rsidRPr="00A41E4F">
        <w:rPr>
          <w:rFonts w:hint="eastAsia"/>
        </w:rPr>
        <w:t>。感谢您的支持，祝您生活愉快，万事顺意，我们下期再见！</w:t>
      </w:r>
      <w:bookmarkEnd w:id="21"/>
    </w:p>
    <w:bookmarkEnd w:id="22"/>
    <w:p w14:paraId="794C819C" w14:textId="77777777" w:rsidR="00A41E4F" w:rsidRPr="00A41E4F" w:rsidRDefault="00A41E4F" w:rsidP="00A41E4F">
      <w:pPr>
        <w:ind w:firstLine="480"/>
      </w:pPr>
    </w:p>
    <w:p w14:paraId="071549A4" w14:textId="77777777" w:rsidR="00A41E4F" w:rsidRPr="00A41E4F" w:rsidRDefault="00A41E4F" w:rsidP="00A41E4F">
      <w:pPr>
        <w:ind w:firstLine="480"/>
      </w:pPr>
    </w:p>
    <w:p w14:paraId="56B6D7BE" w14:textId="77777777" w:rsidR="00A41E4F" w:rsidRPr="00A41E4F" w:rsidRDefault="00A41E4F" w:rsidP="00A41E4F">
      <w:pPr>
        <w:ind w:firstLine="480"/>
      </w:pPr>
      <w:r w:rsidRPr="00A41E4F">
        <w:rPr>
          <w:rFonts w:hint="eastAsia"/>
        </w:rPr>
        <w:t>最后，若好赞评，若喜加收。如果想赏快饿死的博主一口饭吃，或者想阅读原著的话，可以在我的橱窗购买《尼采与身体》。祝您生活愉快，万事顺意，我们下期再见！</w:t>
      </w:r>
      <w:bookmarkEnd w:id="23"/>
      <w:r w:rsidRPr="00A41E4F">
        <w:t xml:space="preserve"> </w:t>
      </w:r>
    </w:p>
    <w:p w14:paraId="3F7F7295" w14:textId="77777777" w:rsidR="00A41E4F" w:rsidRPr="00A41E4F" w:rsidRDefault="00A41E4F" w:rsidP="00A41E4F">
      <w:pPr>
        <w:ind w:firstLine="480"/>
      </w:pPr>
    </w:p>
    <w:p w14:paraId="175BA0D0" w14:textId="77777777" w:rsidR="00A41E4F" w:rsidRPr="00A41E4F" w:rsidRDefault="00A41E4F" w:rsidP="00A41E4F">
      <w:pPr>
        <w:ind w:firstLine="480"/>
      </w:pPr>
    </w:p>
    <w:bookmarkEnd w:id="11"/>
    <w:bookmarkEnd w:id="12"/>
    <w:p w14:paraId="31350782" w14:textId="77777777" w:rsidR="00A41E4F" w:rsidRPr="00A41E4F" w:rsidRDefault="00A41E4F" w:rsidP="00A41E4F">
      <w:pPr>
        <w:pStyle w:val="af"/>
        <w:rPr>
          <w:rFonts w:hint="eastAsia"/>
        </w:rPr>
      </w:pPr>
      <w:r w:rsidRPr="00A41E4F">
        <w:rPr>
          <w:rFonts w:hint="eastAsia"/>
        </w:rPr>
        <w:t>标签指令/豆包搜索</w:t>
      </w:r>
    </w:p>
    <w:p w14:paraId="5A6DC5B1" w14:textId="768E2B68" w:rsidR="00A41E4F" w:rsidRPr="00A41E4F" w:rsidRDefault="00A41E4F" w:rsidP="00A41E4F">
      <w:pPr>
        <w:pStyle w:val="af1"/>
        <w:rPr>
          <w:rFonts w:hint="eastAsia"/>
        </w:rPr>
      </w:pPr>
      <w:r w:rsidRPr="00A41E4F">
        <w:rPr>
          <w:rFonts w:hint="eastAsia"/>
        </w:rPr>
        <w:t>老剑条</w:t>
      </w:r>
    </w:p>
    <w:p w14:paraId="4045EB5F" w14:textId="77777777" w:rsidR="00A41E4F" w:rsidRPr="00A41E4F" w:rsidRDefault="00A41E4F" w:rsidP="00A41E4F">
      <w:pPr>
        <w:ind w:firstLine="480"/>
      </w:pPr>
      <w:r w:rsidRPr="00A41E4F">
        <w:rPr>
          <w:rFonts w:hint="eastAsia"/>
        </w:rPr>
        <w:t>那如果我要给这个文稿的视频贴标签，你觉得应该贴哪些标签，才能通过标签快速知道这个视频大概讲了什么？比如</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。我最多只能选择</w:t>
      </w:r>
      <w:r w:rsidRPr="00A41E4F">
        <w:rPr>
          <w:rFonts w:hint="eastAsia"/>
        </w:rPr>
        <w:t>10</w:t>
      </w:r>
      <w:r w:rsidRPr="00A41E4F">
        <w:rPr>
          <w:rFonts w:hint="eastAsia"/>
        </w:rPr>
        <w:t>个，最后四个标签分别是</w:t>
      </w:r>
      <w:bookmarkStart w:id="24" w:name="_Hlk202425847"/>
      <w:r w:rsidRPr="00A41E4F">
        <w:rPr>
          <w:rFonts w:hint="eastAsia"/>
        </w:rPr>
        <w:t>#</w:t>
      </w:r>
      <w:r w:rsidRPr="00A41E4F">
        <w:rPr>
          <w:rFonts w:hint="eastAsia"/>
        </w:rPr>
        <w:t>口袋里的哲学</w:t>
      </w:r>
      <w:r w:rsidRPr="00A41E4F">
        <w:rPr>
          <w:rFonts w:hint="eastAsia"/>
        </w:rPr>
        <w:t>#</w:t>
      </w:r>
      <w:r w:rsidRPr="00A41E4F">
        <w:rPr>
          <w:rFonts w:hint="eastAsia"/>
        </w:rPr>
        <w:t>哲学</w:t>
      </w:r>
      <w:r w:rsidRPr="00A41E4F">
        <w:rPr>
          <w:rFonts w:hint="eastAsia"/>
        </w:rPr>
        <w:t>#</w:t>
      </w:r>
      <w:r w:rsidRPr="00A41E4F">
        <w:rPr>
          <w:rFonts w:hint="eastAsia"/>
        </w:rPr>
        <w:t>剑来</w:t>
      </w:r>
      <w:r w:rsidRPr="00A41E4F">
        <w:rPr>
          <w:rFonts w:hint="eastAsia"/>
        </w:rPr>
        <w:t>#</w:t>
      </w:r>
      <w:r w:rsidRPr="00A41E4F">
        <w:rPr>
          <w:rFonts w:hint="eastAsia"/>
        </w:rPr>
        <w:t>老剑条</w:t>
      </w:r>
      <w:bookmarkEnd w:id="24"/>
      <w:r w:rsidRPr="00A41E4F">
        <w:rPr>
          <w:rFonts w:hint="eastAsia"/>
        </w:rPr>
        <w:t>。以“</w:t>
      </w:r>
      <w:r w:rsidRPr="00A41E4F">
        <w:rPr>
          <w:rFonts w:hint="eastAsia"/>
        </w:rPr>
        <w:t>#</w:t>
      </w:r>
      <w:r w:rsidRPr="00A41E4F">
        <w:rPr>
          <w:rFonts w:hint="eastAsia"/>
        </w:rPr>
        <w:t>标签</w:t>
      </w:r>
      <w:r w:rsidRPr="00A41E4F">
        <w:rPr>
          <w:rFonts w:hint="eastAsia"/>
        </w:rPr>
        <w:t>1#</w:t>
      </w:r>
      <w:r w:rsidRPr="00A41E4F">
        <w:rPr>
          <w:rFonts w:hint="eastAsia"/>
        </w:rPr>
        <w:t>标签</w:t>
      </w:r>
      <w:r w:rsidRPr="00A41E4F">
        <w:rPr>
          <w:rFonts w:hint="eastAsia"/>
        </w:rPr>
        <w:t>2#</w:t>
      </w:r>
      <w:r w:rsidRPr="00A41E4F">
        <w:rPr>
          <w:rFonts w:hint="eastAsia"/>
        </w:rPr>
        <w:t>标签</w:t>
      </w:r>
      <w:r w:rsidRPr="00A41E4F">
        <w:rPr>
          <w:rFonts w:hint="eastAsia"/>
        </w:rPr>
        <w:t>3#</w:t>
      </w:r>
      <w:r w:rsidRPr="00A41E4F">
        <w:rPr>
          <w:rFonts w:hint="eastAsia"/>
        </w:rPr>
        <w:t>标签</w:t>
      </w:r>
      <w:r w:rsidRPr="00A41E4F">
        <w:rPr>
          <w:rFonts w:hint="eastAsia"/>
        </w:rPr>
        <w:t>4#</w:t>
      </w:r>
      <w:r w:rsidRPr="00A41E4F">
        <w:rPr>
          <w:rFonts w:hint="eastAsia"/>
        </w:rPr>
        <w:t>标签</w:t>
      </w:r>
      <w:r w:rsidRPr="00A41E4F">
        <w:rPr>
          <w:rFonts w:hint="eastAsia"/>
        </w:rPr>
        <w:t>5</w:t>
      </w:r>
      <w:r w:rsidRPr="00A41E4F">
        <w:rPr>
          <w:rFonts w:hint="eastAsia"/>
        </w:rPr>
        <w:t>……”的格式给出。</w:t>
      </w:r>
    </w:p>
    <w:p w14:paraId="55636DB5" w14:textId="77777777" w:rsidR="00A41E4F" w:rsidRPr="00A41E4F" w:rsidRDefault="00A41E4F" w:rsidP="00A41E4F">
      <w:pPr>
        <w:ind w:firstLine="480"/>
      </w:pPr>
    </w:p>
    <w:p w14:paraId="62749C8E" w14:textId="77777777" w:rsidR="00A41E4F" w:rsidRPr="00A41E4F" w:rsidRDefault="00A41E4F" w:rsidP="00A41E4F">
      <w:pPr>
        <w:ind w:firstLine="480"/>
      </w:pPr>
    </w:p>
    <w:p w14:paraId="2EA6F1B1" w14:textId="77777777" w:rsidR="00A41E4F" w:rsidRPr="00A41E4F" w:rsidRDefault="00A41E4F" w:rsidP="00A41E4F">
      <w:pPr>
        <w:ind w:firstLine="480"/>
      </w:pPr>
    </w:p>
    <w:p w14:paraId="5592E1AD" w14:textId="77777777" w:rsidR="00A41E4F" w:rsidRPr="00A41E4F" w:rsidRDefault="00A41E4F" w:rsidP="00A41E4F">
      <w:pPr>
        <w:ind w:firstLine="480"/>
      </w:pPr>
    </w:p>
    <w:p w14:paraId="7EE88389" w14:textId="77777777" w:rsidR="00A41E4F" w:rsidRPr="00A41E4F" w:rsidRDefault="00A41E4F" w:rsidP="00A41E4F">
      <w:pPr>
        <w:ind w:firstLine="480"/>
      </w:pPr>
      <w:r w:rsidRPr="00A41E4F">
        <w:t>那你觉得如果我要选视频标题的话，应该选什么合适，最好</w:t>
      </w:r>
      <w:r w:rsidRPr="00A41E4F">
        <w:t>4</w:t>
      </w:r>
      <w:r w:rsidRPr="00A41E4F">
        <w:rPr>
          <w:rFonts w:hint="eastAsia"/>
        </w:rPr>
        <w:t>-5</w:t>
      </w:r>
      <w:r w:rsidRPr="00A41E4F">
        <w:t>字</w:t>
      </w:r>
      <w:r w:rsidRPr="00A41E4F">
        <w:rPr>
          <w:rFonts w:hint="eastAsia"/>
        </w:rPr>
        <w:t>。</w:t>
      </w:r>
    </w:p>
    <w:p w14:paraId="390B08DE" w14:textId="77777777" w:rsidR="00A41E4F" w:rsidRPr="00A41E4F" w:rsidRDefault="00A41E4F" w:rsidP="00A41E4F">
      <w:pPr>
        <w:ind w:firstLine="480"/>
      </w:pPr>
    </w:p>
    <w:p w14:paraId="77600E47" w14:textId="77777777" w:rsidR="00A41E4F" w:rsidRPr="00A41E4F" w:rsidRDefault="00A41E4F" w:rsidP="00A41E4F">
      <w:pPr>
        <w:ind w:firstLine="480"/>
      </w:pPr>
    </w:p>
    <w:p w14:paraId="512CE44B" w14:textId="77777777" w:rsidR="00C41AEA" w:rsidRDefault="00C41AEA" w:rsidP="00C41AEA">
      <w:pPr>
        <w:pStyle w:val="af"/>
        <w:rPr>
          <w:rFonts w:hint="eastAsia"/>
        </w:rPr>
      </w:pPr>
      <w:r>
        <w:rPr>
          <w:rFonts w:hint="eastAsia"/>
        </w:rPr>
        <w:t>验证&amp;修改</w:t>
      </w:r>
    </w:p>
    <w:p w14:paraId="423EFFB1" w14:textId="77777777" w:rsidR="00C41AEA" w:rsidRDefault="00C41AEA" w:rsidP="00C41AEA">
      <w:pPr>
        <w:pStyle w:val="af1"/>
        <w:ind w:firstLine="480"/>
        <w:rPr>
          <w:rFonts w:hint="eastAsia"/>
        </w:rPr>
      </w:pPr>
      <w:r>
        <w:rPr>
          <w:rFonts w:hint="eastAsia"/>
        </w:rPr>
        <w:t>修复json</w:t>
      </w:r>
    </w:p>
    <w:p w14:paraId="05E3F91A" w14:textId="77777777" w:rsidR="00C41AEA" w:rsidRDefault="00C41AEA" w:rsidP="00C41AEA">
      <w:pPr>
        <w:ind w:firstLine="480"/>
      </w:pPr>
      <w:r w:rsidRPr="00FF7A6C">
        <w:t>可不可以</w:t>
      </w:r>
      <w:r>
        <w:rPr>
          <w:rFonts w:hint="eastAsia"/>
        </w:rPr>
        <w:t>告诉我，我</w:t>
      </w:r>
      <w:r w:rsidRPr="00FF7A6C">
        <w:t>我的</w:t>
      </w:r>
      <w:r w:rsidRPr="00FF7A6C">
        <w:t>json</w:t>
      </w:r>
      <w:r w:rsidRPr="00FF7A6C">
        <w:t>内容</w:t>
      </w:r>
      <w:r>
        <w:rPr>
          <w:rFonts w:hint="eastAsia"/>
        </w:rPr>
        <w:t>哪个地方出现了问题</w:t>
      </w:r>
      <w:r w:rsidRPr="00FF7A6C">
        <w:t>，感谢您。</w:t>
      </w:r>
    </w:p>
    <w:p w14:paraId="15D81F15" w14:textId="77777777" w:rsidR="00C41AEA" w:rsidRDefault="00C41AEA" w:rsidP="00C41AEA">
      <w:pPr>
        <w:ind w:firstLine="480"/>
      </w:pPr>
    </w:p>
    <w:p w14:paraId="1F2D2ACB" w14:textId="77777777" w:rsidR="00C41AEA" w:rsidRDefault="00C41AEA" w:rsidP="00C41AEA">
      <w:pPr>
        <w:ind w:firstLine="480"/>
      </w:pPr>
      <w:r w:rsidRPr="00DE095F">
        <w:t>这两份文本有哪些地方不一样，给我详细列出每一处差异：</w:t>
      </w:r>
    </w:p>
    <w:p w14:paraId="22CF7022" w14:textId="77777777" w:rsidR="00C41AEA" w:rsidRDefault="00C41AEA" w:rsidP="00C41AEA">
      <w:pPr>
        <w:ind w:firstLine="480"/>
      </w:pPr>
    </w:p>
    <w:p w14:paraId="0B0D9FA6" w14:textId="77777777" w:rsidR="00C41AEA" w:rsidRDefault="00C41AEA" w:rsidP="00C41AEA">
      <w:pPr>
        <w:pStyle w:val="af1"/>
        <w:ind w:firstLine="480"/>
        <w:rPr>
          <w:rFonts w:hint="eastAsia"/>
        </w:rPr>
      </w:pPr>
      <w:r>
        <w:rPr>
          <w:rFonts w:hint="eastAsia"/>
        </w:rPr>
        <w:t>公众号</w:t>
      </w:r>
    </w:p>
    <w:p w14:paraId="24B247DF" w14:textId="77777777" w:rsidR="00C41AEA" w:rsidRPr="00D06F07" w:rsidRDefault="00C41AEA" w:rsidP="00C41AEA">
      <w:pPr>
        <w:ind w:firstLine="480"/>
      </w:pPr>
    </w:p>
    <w:p w14:paraId="667C0210" w14:textId="77777777" w:rsidR="00C41AEA" w:rsidRDefault="00C41AEA" w:rsidP="00C41AEA">
      <w:pPr>
        <w:ind w:firstLine="480"/>
      </w:pPr>
      <w:r w:rsidRPr="00F225FC">
        <w:rPr>
          <w:rFonts w:hint="eastAsia"/>
        </w:rPr>
        <w:t>改编自书籍《尼采与身体》“第一章</w:t>
      </w:r>
      <w:r w:rsidRPr="00F225FC">
        <w:rPr>
          <w:rFonts w:hint="eastAsia"/>
        </w:rPr>
        <w:t xml:space="preserve"> </w:t>
      </w:r>
      <w:r w:rsidRPr="00F225FC">
        <w:rPr>
          <w:rFonts w:hint="eastAsia"/>
        </w:rPr>
        <w:t>希腊之旅”的第一节“悲剧”</w:t>
      </w:r>
    </w:p>
    <w:p w14:paraId="3E6807AA" w14:textId="77777777" w:rsidR="00C41AEA" w:rsidRDefault="00C41AEA" w:rsidP="00C41AEA">
      <w:pPr>
        <w:ind w:firstLine="480"/>
      </w:pPr>
    </w:p>
    <w:p w14:paraId="37FAD528" w14:textId="77777777" w:rsidR="00C41AEA" w:rsidRDefault="00C41AEA" w:rsidP="00C41AEA">
      <w:pPr>
        <w:ind w:firstLine="480"/>
      </w:pPr>
      <w:r>
        <w:rPr>
          <w:rFonts w:hint="eastAsia"/>
        </w:rPr>
        <w:t>改编自书籍《尼采与身体》“第二章</w:t>
      </w:r>
      <w:r>
        <w:rPr>
          <w:rFonts w:hint="eastAsia"/>
        </w:rPr>
        <w:t xml:space="preserve"> </w:t>
      </w:r>
      <w:r>
        <w:rPr>
          <w:rFonts w:hint="eastAsia"/>
        </w:rPr>
        <w:t>道德的战争与起源”的第一节“主人道德和奴隶道德”</w:t>
      </w:r>
    </w:p>
    <w:p w14:paraId="2CD0358D" w14:textId="77777777" w:rsidR="00C41AEA" w:rsidRPr="00D92FD8" w:rsidRDefault="00C41AEA" w:rsidP="00C41AEA">
      <w:pPr>
        <w:ind w:firstLine="480"/>
      </w:pPr>
    </w:p>
    <w:p w14:paraId="4AA329C7" w14:textId="77777777" w:rsidR="00C41AEA" w:rsidRDefault="00C41AEA" w:rsidP="00C41AEA">
      <w:pPr>
        <w:ind w:firstLine="480"/>
      </w:pPr>
    </w:p>
    <w:p w14:paraId="7086A30A" w14:textId="77777777" w:rsidR="00C41AEA" w:rsidRDefault="00C41AEA" w:rsidP="00C41AEA">
      <w:pPr>
        <w:ind w:firstLine="480"/>
      </w:pPr>
    </w:p>
    <w:p w14:paraId="7829981D" w14:textId="77777777" w:rsidR="00C41AEA" w:rsidRDefault="00C41AEA" w:rsidP="00C41AEA">
      <w:pPr>
        <w:ind w:firstLine="480"/>
      </w:pPr>
      <w:r w:rsidRPr="00735997">
        <w:rPr>
          <w:rFonts w:hint="eastAsia"/>
        </w:rPr>
        <w:t>该书为清华大学汪民安教授的书籍《尼采与身体》，我会持续将书籍内容改编为</w:t>
      </w:r>
      <w:r w:rsidRPr="00735997">
        <w:rPr>
          <w:rFonts w:hint="eastAsia"/>
        </w:rPr>
        <w:t xml:space="preserve"> </w:t>
      </w:r>
      <w:r w:rsidRPr="00735997">
        <w:rPr>
          <w:rFonts w:hint="eastAsia"/>
        </w:rPr>
        <w:t>易懂有趣</w:t>
      </w:r>
      <w:r w:rsidRPr="00735997">
        <w:rPr>
          <w:rFonts w:hint="eastAsia"/>
        </w:rPr>
        <w:t xml:space="preserve"> </w:t>
      </w:r>
      <w:r w:rsidRPr="00735997">
        <w:rPr>
          <w:rFonts w:hint="eastAsia"/>
        </w:rPr>
        <w:t>的</w:t>
      </w:r>
      <w:r w:rsidRPr="00735997">
        <w:rPr>
          <w:rFonts w:hint="eastAsia"/>
        </w:rPr>
        <w:t xml:space="preserve"> </w:t>
      </w:r>
      <w:r w:rsidRPr="00735997">
        <w:rPr>
          <w:rFonts w:hint="eastAsia"/>
        </w:rPr>
        <w:t>黑白像素风格视频，书中每一小节为一期内容。因此可在看偏学术</w:t>
      </w:r>
      <w:r w:rsidRPr="00735997">
        <w:rPr>
          <w:rFonts w:hint="eastAsia"/>
        </w:rPr>
        <w:lastRenderedPageBreak/>
        <w:t>性的原著之前，先看我的相应视频打好基础框架，再看原著深入理解。</w:t>
      </w:r>
    </w:p>
    <w:p w14:paraId="6EBD7683" w14:textId="77777777" w:rsidR="00C41AEA" w:rsidRDefault="00C41AEA" w:rsidP="00C41AEA">
      <w:pPr>
        <w:ind w:firstLine="480"/>
      </w:pPr>
    </w:p>
    <w:p w14:paraId="757861AB" w14:textId="77777777" w:rsidR="00C41AEA" w:rsidRDefault="00C41AEA" w:rsidP="00C41AEA">
      <w:pPr>
        <w:ind w:firstLine="480"/>
      </w:pPr>
    </w:p>
    <w:p w14:paraId="2647D47C" w14:textId="77777777" w:rsidR="00C41AEA" w:rsidRDefault="00C41AEA" w:rsidP="00C41AEA">
      <w:pPr>
        <w:ind w:firstLine="480"/>
      </w:pPr>
    </w:p>
    <w:p w14:paraId="2CAF5A29" w14:textId="77777777" w:rsidR="00C41AEA" w:rsidRDefault="00C41AEA" w:rsidP="00C41AEA">
      <w:pPr>
        <w:ind w:firstLine="480"/>
      </w:pPr>
    </w:p>
    <w:p w14:paraId="5E22AAD0" w14:textId="77777777" w:rsidR="00C41AEA" w:rsidRDefault="00C41AEA" w:rsidP="00C41AEA">
      <w:pPr>
        <w:ind w:firstLine="480"/>
      </w:pPr>
    </w:p>
    <w:p w14:paraId="72FFD82F" w14:textId="77777777" w:rsidR="00C41AEA" w:rsidRPr="00735997" w:rsidRDefault="00C41AEA" w:rsidP="00C41AEA">
      <w:pPr>
        <w:ind w:firstLine="480"/>
      </w:pPr>
    </w:p>
    <w:p w14:paraId="5C156F1F" w14:textId="77777777" w:rsidR="00C41AEA" w:rsidRDefault="00C41AEA" w:rsidP="00C41AEA">
      <w:pPr>
        <w:ind w:firstLine="480"/>
      </w:pPr>
      <w:r w:rsidRPr="00A461EC">
        <w:t>我的</w:t>
      </w:r>
      <w:r w:rsidRPr="00A461EC">
        <w:t>ai</w:t>
      </w:r>
      <w:r w:rsidRPr="00A461EC">
        <w:t>指令和原稿：</w:t>
      </w:r>
    </w:p>
    <w:p w14:paraId="3D54CF67" w14:textId="77777777" w:rsidR="00C41AEA" w:rsidRDefault="00C41AEA" w:rsidP="00C41AEA">
      <w:pPr>
        <w:ind w:firstLine="480"/>
      </w:pPr>
    </w:p>
    <w:p w14:paraId="79A585C5" w14:textId="77777777" w:rsidR="00C41AEA" w:rsidRDefault="00C41AEA" w:rsidP="00C41AEA">
      <w:pPr>
        <w:pStyle w:val="af1"/>
        <w:ind w:firstLine="480"/>
        <w:rPr>
          <w:rFonts w:hint="eastAsia"/>
        </w:rPr>
      </w:pPr>
      <w:r>
        <w:rPr>
          <w:rFonts w:hint="eastAsia"/>
        </w:rPr>
        <w:t>重写开头/deepseek</w:t>
      </w:r>
    </w:p>
    <w:p w14:paraId="5E09D139" w14:textId="77777777" w:rsidR="00C41AEA" w:rsidRDefault="00C41AEA" w:rsidP="00C41AEA">
      <w:pPr>
        <w:ind w:firstLine="480"/>
      </w:pPr>
      <w:r w:rsidRPr="00752EB9">
        <w:rPr>
          <w:rFonts w:hint="eastAsia"/>
        </w:rPr>
        <w:t>这开头不怎么吸引人，你想一句话，疑问的语句激起观众的好奇心的同时，还能道出这期视频的主题。</w:t>
      </w:r>
    </w:p>
    <w:p w14:paraId="39AC5EE2" w14:textId="77777777" w:rsidR="00C41AEA" w:rsidRDefault="00C41AEA" w:rsidP="00C41AEA">
      <w:pPr>
        <w:ind w:firstLine="480"/>
      </w:pPr>
    </w:p>
    <w:p w14:paraId="24C0E283" w14:textId="77777777" w:rsidR="00C41AEA" w:rsidRDefault="00C41AEA" w:rsidP="00C41AEA">
      <w:pPr>
        <w:ind w:firstLine="480"/>
      </w:pPr>
    </w:p>
    <w:p w14:paraId="16BE9056" w14:textId="77777777" w:rsidR="00C41AEA" w:rsidRDefault="00C41AEA" w:rsidP="00C41AEA">
      <w:pPr>
        <w:ind w:firstLine="480"/>
      </w:pPr>
    </w:p>
    <w:p w14:paraId="27B3F76E" w14:textId="77777777" w:rsidR="00C41AEA" w:rsidRDefault="00C41AEA" w:rsidP="00C41AEA">
      <w:pPr>
        <w:ind w:firstLine="480"/>
      </w:pPr>
    </w:p>
    <w:p w14:paraId="3E27F5AD" w14:textId="77777777" w:rsidR="00C41AEA" w:rsidRDefault="00C41AEA" w:rsidP="00C41AEA">
      <w:pPr>
        <w:ind w:firstLine="480"/>
      </w:pPr>
    </w:p>
    <w:p w14:paraId="1E08C8F6" w14:textId="77777777" w:rsidR="00C41AEA" w:rsidRDefault="00C41AEA" w:rsidP="00C41AEA">
      <w:pPr>
        <w:ind w:firstLine="480"/>
      </w:pPr>
    </w:p>
    <w:p w14:paraId="52125A69" w14:textId="77777777" w:rsidR="00C41AEA" w:rsidRDefault="00C41AEA" w:rsidP="00C41AEA">
      <w:pPr>
        <w:ind w:firstLine="480"/>
      </w:pPr>
    </w:p>
    <w:p w14:paraId="25234E34" w14:textId="77777777" w:rsidR="00C41AEA" w:rsidRDefault="00C41AEA" w:rsidP="00C41AEA">
      <w:pPr>
        <w:ind w:firstLine="480"/>
      </w:pPr>
    </w:p>
    <w:p w14:paraId="567BF57C" w14:textId="77777777" w:rsidR="00C41AEA" w:rsidRPr="00752EB9" w:rsidRDefault="00C41AEA" w:rsidP="00C41AEA">
      <w:pPr>
        <w:ind w:firstLine="480"/>
      </w:pPr>
    </w:p>
    <w:p w14:paraId="3B10ADA2" w14:textId="77777777" w:rsidR="00A41E4F" w:rsidRPr="00A41E4F" w:rsidRDefault="00A41E4F" w:rsidP="00A41E4F">
      <w:pPr>
        <w:ind w:firstLine="480"/>
      </w:pPr>
    </w:p>
    <w:p w14:paraId="09E1F2CD" w14:textId="77777777" w:rsidR="00A41E4F" w:rsidRPr="00A41E4F" w:rsidRDefault="00A41E4F" w:rsidP="00A41E4F">
      <w:pPr>
        <w:ind w:firstLine="480"/>
      </w:pPr>
    </w:p>
    <w:p w14:paraId="3C2C58DF" w14:textId="77777777" w:rsidR="00A41E4F" w:rsidRPr="00A41E4F" w:rsidRDefault="00A41E4F" w:rsidP="00A41E4F">
      <w:pPr>
        <w:ind w:firstLine="480"/>
      </w:pPr>
    </w:p>
    <w:p w14:paraId="0C5A37E9" w14:textId="77777777" w:rsidR="00A41E4F" w:rsidRPr="00A41E4F" w:rsidRDefault="00A41E4F" w:rsidP="00A41E4F">
      <w:pPr>
        <w:ind w:firstLine="480"/>
      </w:pPr>
    </w:p>
    <w:p w14:paraId="7C1F9166" w14:textId="77777777" w:rsidR="00A41E4F" w:rsidRPr="00A41E4F" w:rsidRDefault="00A41E4F" w:rsidP="00A41E4F">
      <w:pPr>
        <w:ind w:firstLine="480"/>
      </w:pPr>
    </w:p>
    <w:p w14:paraId="6219F941" w14:textId="77777777" w:rsidR="00A41E4F" w:rsidRPr="00A41E4F" w:rsidRDefault="00A41E4F" w:rsidP="00A41E4F">
      <w:pPr>
        <w:ind w:firstLine="480"/>
      </w:pPr>
    </w:p>
    <w:p w14:paraId="197C0E8E" w14:textId="77777777" w:rsidR="00A41E4F" w:rsidRPr="00A41E4F" w:rsidRDefault="00A41E4F" w:rsidP="00A41E4F">
      <w:pPr>
        <w:ind w:firstLine="480"/>
      </w:pPr>
    </w:p>
    <w:p w14:paraId="47470C31" w14:textId="77777777" w:rsidR="00A41E4F" w:rsidRPr="00A41E4F" w:rsidRDefault="00A41E4F" w:rsidP="00A41E4F">
      <w:pPr>
        <w:ind w:firstLine="480"/>
      </w:pPr>
    </w:p>
    <w:p w14:paraId="0BAB8CE5" w14:textId="77777777" w:rsidR="00A41E4F" w:rsidRPr="00A41E4F" w:rsidRDefault="00A41E4F" w:rsidP="00A41E4F">
      <w:pPr>
        <w:ind w:firstLine="480"/>
      </w:pPr>
    </w:p>
    <w:p w14:paraId="4F48DF8B" w14:textId="77777777" w:rsidR="00A41E4F" w:rsidRPr="00A41E4F" w:rsidRDefault="00A41E4F" w:rsidP="00A41E4F">
      <w:pPr>
        <w:ind w:firstLine="480"/>
      </w:pPr>
    </w:p>
    <w:p w14:paraId="39B4B3BC" w14:textId="77777777" w:rsidR="00A41E4F" w:rsidRPr="00A41E4F" w:rsidRDefault="00A41E4F" w:rsidP="00A41E4F">
      <w:pPr>
        <w:ind w:firstLine="480"/>
      </w:pPr>
    </w:p>
    <w:p w14:paraId="645FFDC6" w14:textId="77777777" w:rsidR="00A41E4F" w:rsidRPr="00A41E4F" w:rsidRDefault="00A41E4F" w:rsidP="00A41E4F">
      <w:pPr>
        <w:ind w:firstLine="480"/>
      </w:pPr>
    </w:p>
    <w:p w14:paraId="519783E6" w14:textId="77777777" w:rsidR="00A41E4F" w:rsidRPr="00A41E4F" w:rsidRDefault="00A41E4F" w:rsidP="00A41E4F">
      <w:pPr>
        <w:ind w:firstLine="480"/>
      </w:pPr>
    </w:p>
    <w:p w14:paraId="3CABE8C5" w14:textId="77777777" w:rsidR="00A41E4F" w:rsidRPr="00A41E4F" w:rsidRDefault="00A41E4F" w:rsidP="00A41E4F">
      <w:pPr>
        <w:ind w:firstLine="480"/>
      </w:pPr>
    </w:p>
    <w:p w14:paraId="39B84024" w14:textId="77777777" w:rsidR="000251C0" w:rsidRDefault="000251C0" w:rsidP="00831620">
      <w:pPr>
        <w:ind w:firstLine="480"/>
      </w:pPr>
    </w:p>
    <w:p w14:paraId="3C2E8EBA" w14:textId="77777777" w:rsidR="000251C0" w:rsidRDefault="000251C0" w:rsidP="00831620">
      <w:pPr>
        <w:ind w:firstLine="480"/>
      </w:pPr>
    </w:p>
    <w:p w14:paraId="17876C63" w14:textId="77777777" w:rsidR="000251C0" w:rsidRDefault="000251C0" w:rsidP="00831620">
      <w:pPr>
        <w:ind w:firstLine="480"/>
      </w:pPr>
    </w:p>
    <w:p w14:paraId="129B50B1" w14:textId="77777777" w:rsidR="000251C0" w:rsidRDefault="000251C0" w:rsidP="00831620">
      <w:pPr>
        <w:ind w:firstLine="480"/>
      </w:pPr>
    </w:p>
    <w:p w14:paraId="419FE06E" w14:textId="77777777" w:rsidR="000251C0" w:rsidRDefault="000251C0" w:rsidP="00831620">
      <w:pPr>
        <w:ind w:firstLine="480"/>
      </w:pPr>
    </w:p>
    <w:p w14:paraId="7DC2D1DE" w14:textId="3613A968" w:rsidR="000251C0" w:rsidRDefault="000251C0" w:rsidP="000251C0">
      <w:pPr>
        <w:pStyle w:val="af1"/>
        <w:rPr>
          <w:rFonts w:hint="eastAsia"/>
        </w:rPr>
      </w:pPr>
      <w:r>
        <w:rPr>
          <w:rFonts w:hint="eastAsia"/>
        </w:rPr>
        <w:t>结尾</w:t>
      </w:r>
    </w:p>
    <w:p w14:paraId="57E4A622" w14:textId="77777777" w:rsidR="000251C0" w:rsidRDefault="000251C0" w:rsidP="00831620">
      <w:pPr>
        <w:ind w:firstLine="480"/>
      </w:pPr>
    </w:p>
    <w:p w14:paraId="1FF85BB4" w14:textId="77777777" w:rsidR="00831620" w:rsidRDefault="00831620" w:rsidP="00831620">
      <w:pPr>
        <w:ind w:firstLine="480"/>
      </w:pPr>
    </w:p>
    <w:p w14:paraId="15E2BB1F" w14:textId="77777777" w:rsidR="00831620" w:rsidRDefault="00831620" w:rsidP="00831620">
      <w:pPr>
        <w:widowControl/>
        <w:spacing w:line="240" w:lineRule="auto"/>
        <w:ind w:firstLineChars="0" w:firstLine="0"/>
        <w:jc w:val="left"/>
      </w:pPr>
      <w:r>
        <w:br w:type="page"/>
      </w:r>
    </w:p>
    <w:p w14:paraId="78002958" w14:textId="77777777" w:rsidR="00C17350" w:rsidRDefault="00C17350" w:rsidP="00C17350">
      <w:pPr>
        <w:ind w:firstLine="480"/>
      </w:pPr>
    </w:p>
    <w:p w14:paraId="393F121A" w14:textId="77777777" w:rsidR="00C17350" w:rsidRDefault="00C17350" w:rsidP="00C17350">
      <w:pPr>
        <w:ind w:firstLine="480"/>
      </w:pPr>
    </w:p>
    <w:p w14:paraId="6A95C6F3" w14:textId="77777777" w:rsidR="00654D44" w:rsidRDefault="00654D44" w:rsidP="00654D44">
      <w:pPr>
        <w:ind w:firstLine="480"/>
      </w:pPr>
    </w:p>
    <w:p w14:paraId="4AE0A308" w14:textId="77777777" w:rsidR="00654D44" w:rsidRDefault="00654D44" w:rsidP="00654D44">
      <w:pPr>
        <w:ind w:firstLine="480"/>
      </w:pPr>
    </w:p>
    <w:p w14:paraId="4746AB17" w14:textId="77777777" w:rsidR="00654D44" w:rsidRDefault="00654D44" w:rsidP="00654D44">
      <w:pPr>
        <w:ind w:firstLine="480"/>
      </w:pPr>
    </w:p>
    <w:p w14:paraId="1295F3C1" w14:textId="77777777" w:rsidR="00654D44" w:rsidRDefault="00654D44" w:rsidP="00654D44">
      <w:pPr>
        <w:ind w:firstLine="480"/>
      </w:pPr>
    </w:p>
    <w:p w14:paraId="40667BDF" w14:textId="77777777" w:rsidR="00654D44" w:rsidRDefault="00654D44" w:rsidP="00654D44">
      <w:pPr>
        <w:ind w:firstLine="480"/>
      </w:pPr>
    </w:p>
    <w:p w14:paraId="580BFBD9" w14:textId="77777777" w:rsidR="00654D44" w:rsidRDefault="00654D44" w:rsidP="00654D44">
      <w:pPr>
        <w:ind w:firstLine="480"/>
      </w:pPr>
    </w:p>
    <w:p w14:paraId="772FBB6D" w14:textId="77777777" w:rsidR="00654D44" w:rsidRDefault="00654D44" w:rsidP="00654D44">
      <w:pPr>
        <w:ind w:firstLine="480"/>
      </w:pPr>
    </w:p>
    <w:p w14:paraId="25A4021A" w14:textId="77777777" w:rsidR="00654D44" w:rsidRDefault="00654D44" w:rsidP="00654D44">
      <w:pPr>
        <w:ind w:firstLine="480"/>
      </w:pPr>
    </w:p>
    <w:p w14:paraId="0A4B9F49" w14:textId="77777777" w:rsidR="00654D44" w:rsidRPr="00586D85" w:rsidRDefault="00654D44" w:rsidP="00654D44">
      <w:pPr>
        <w:ind w:firstLine="480"/>
      </w:pPr>
    </w:p>
    <w:sectPr w:rsidR="00654D44" w:rsidRPr="00586D85">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B3130" w14:textId="77777777" w:rsidR="003E773E" w:rsidRDefault="003E773E" w:rsidP="00477F79">
      <w:pPr>
        <w:ind w:firstLine="480"/>
      </w:pPr>
      <w:r>
        <w:separator/>
      </w:r>
    </w:p>
  </w:endnote>
  <w:endnote w:type="continuationSeparator" w:id="0">
    <w:p w14:paraId="7078743E" w14:textId="77777777" w:rsidR="003E773E" w:rsidRDefault="003E773E" w:rsidP="00477F79">
      <w:pPr>
        <w:ind w:firstLine="480"/>
      </w:pPr>
      <w:r>
        <w:continuationSeparator/>
      </w:r>
    </w:p>
  </w:endnote>
  <w:endnote w:type="continuationNotice" w:id="1">
    <w:p w14:paraId="09B3E47A" w14:textId="77777777" w:rsidR="003E773E" w:rsidRDefault="003E773E">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Inter">
    <w:altName w:val="Calibri"/>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E242" w14:textId="77777777" w:rsidR="00DF2090" w:rsidRDefault="00DF2090">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2CE5" w14:textId="77777777" w:rsidR="00DF2090" w:rsidRDefault="00DF2090">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ACFD" w14:textId="77777777" w:rsidR="00DF2090" w:rsidRDefault="00DF2090">
    <w:pPr>
      <w:pStyle w:val="af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6CE9" w14:textId="77777777" w:rsidR="003E773E" w:rsidRDefault="003E773E" w:rsidP="00477F79">
      <w:pPr>
        <w:ind w:firstLine="480"/>
      </w:pPr>
      <w:r>
        <w:separator/>
      </w:r>
    </w:p>
  </w:footnote>
  <w:footnote w:type="continuationSeparator" w:id="0">
    <w:p w14:paraId="19C43C4D" w14:textId="77777777" w:rsidR="003E773E" w:rsidRDefault="003E773E" w:rsidP="00477F79">
      <w:pPr>
        <w:ind w:firstLine="480"/>
      </w:pPr>
      <w:r>
        <w:continuationSeparator/>
      </w:r>
    </w:p>
  </w:footnote>
  <w:footnote w:type="continuationNotice" w:id="1">
    <w:p w14:paraId="6FAEE087" w14:textId="77777777" w:rsidR="003E773E" w:rsidRDefault="003E773E">
      <w:pPr>
        <w:spacing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3BE5" w14:textId="77777777" w:rsidR="00DF2090" w:rsidRDefault="00DF2090">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082A" w14:textId="77777777" w:rsidR="00DF2090" w:rsidRDefault="00DF2090">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9217" w14:textId="77777777" w:rsidR="00DF2090" w:rsidRDefault="00DF2090">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062"/>
    <w:multiLevelType w:val="hybridMultilevel"/>
    <w:tmpl w:val="B2B08A5C"/>
    <w:lvl w:ilvl="0" w:tplc="8CDAE9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29B69EF"/>
    <w:multiLevelType w:val="multilevel"/>
    <w:tmpl w:val="A2029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F0227"/>
    <w:multiLevelType w:val="hybridMultilevel"/>
    <w:tmpl w:val="8E4A2822"/>
    <w:lvl w:ilvl="0" w:tplc="C1B240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F6D2DB6"/>
    <w:multiLevelType w:val="hybridMultilevel"/>
    <w:tmpl w:val="CFFCA23C"/>
    <w:lvl w:ilvl="0" w:tplc="FA621A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A4767E0"/>
    <w:multiLevelType w:val="hybridMultilevel"/>
    <w:tmpl w:val="022ED848"/>
    <w:lvl w:ilvl="0" w:tplc="11ECD9C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75619380">
    <w:abstractNumId w:val="2"/>
  </w:num>
  <w:num w:numId="2" w16cid:durableId="1194853208">
    <w:abstractNumId w:val="4"/>
  </w:num>
  <w:num w:numId="3" w16cid:durableId="1847212465">
    <w:abstractNumId w:val="3"/>
  </w:num>
  <w:num w:numId="4" w16cid:durableId="2099211626">
    <w:abstractNumId w:val="0"/>
  </w:num>
  <w:num w:numId="5" w16cid:durableId="18810377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0"/>
  <w:evenAndOddHeaders/>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54"/>
    <w:rsid w:val="000001CF"/>
    <w:rsid w:val="000007C3"/>
    <w:rsid w:val="00000813"/>
    <w:rsid w:val="000015C0"/>
    <w:rsid w:val="000016DB"/>
    <w:rsid w:val="000018F6"/>
    <w:rsid w:val="00001943"/>
    <w:rsid w:val="000022C4"/>
    <w:rsid w:val="00002326"/>
    <w:rsid w:val="000029C6"/>
    <w:rsid w:val="000031AC"/>
    <w:rsid w:val="00003BB4"/>
    <w:rsid w:val="000043DC"/>
    <w:rsid w:val="00004543"/>
    <w:rsid w:val="0000497C"/>
    <w:rsid w:val="00004CA4"/>
    <w:rsid w:val="00005874"/>
    <w:rsid w:val="00006AF7"/>
    <w:rsid w:val="00006D7D"/>
    <w:rsid w:val="0000770D"/>
    <w:rsid w:val="00007BD5"/>
    <w:rsid w:val="0001061F"/>
    <w:rsid w:val="000106F1"/>
    <w:rsid w:val="00010AED"/>
    <w:rsid w:val="00011471"/>
    <w:rsid w:val="000117B1"/>
    <w:rsid w:val="00011826"/>
    <w:rsid w:val="00011DFF"/>
    <w:rsid w:val="00011EA1"/>
    <w:rsid w:val="00012552"/>
    <w:rsid w:val="000125DC"/>
    <w:rsid w:val="000126E3"/>
    <w:rsid w:val="000127BA"/>
    <w:rsid w:val="00012B0E"/>
    <w:rsid w:val="00012BE5"/>
    <w:rsid w:val="00013203"/>
    <w:rsid w:val="00013766"/>
    <w:rsid w:val="0001376A"/>
    <w:rsid w:val="00013AA0"/>
    <w:rsid w:val="00013C1F"/>
    <w:rsid w:val="00013F20"/>
    <w:rsid w:val="0001447B"/>
    <w:rsid w:val="0001466E"/>
    <w:rsid w:val="00014776"/>
    <w:rsid w:val="00014DAE"/>
    <w:rsid w:val="00014F1D"/>
    <w:rsid w:val="00015035"/>
    <w:rsid w:val="00015971"/>
    <w:rsid w:val="00015C3F"/>
    <w:rsid w:val="00016047"/>
    <w:rsid w:val="000162C3"/>
    <w:rsid w:val="00016633"/>
    <w:rsid w:val="00016A9D"/>
    <w:rsid w:val="00016CC4"/>
    <w:rsid w:val="00016F03"/>
    <w:rsid w:val="000174DE"/>
    <w:rsid w:val="0001784C"/>
    <w:rsid w:val="00017D39"/>
    <w:rsid w:val="00017FCB"/>
    <w:rsid w:val="00020882"/>
    <w:rsid w:val="0002092F"/>
    <w:rsid w:val="00020BA9"/>
    <w:rsid w:val="00020FEF"/>
    <w:rsid w:val="00021822"/>
    <w:rsid w:val="00021B81"/>
    <w:rsid w:val="00021CA7"/>
    <w:rsid w:val="00021DCA"/>
    <w:rsid w:val="00021EC4"/>
    <w:rsid w:val="00021FB7"/>
    <w:rsid w:val="00021FDF"/>
    <w:rsid w:val="00022225"/>
    <w:rsid w:val="000229F1"/>
    <w:rsid w:val="00022D71"/>
    <w:rsid w:val="000237C8"/>
    <w:rsid w:val="000237DE"/>
    <w:rsid w:val="0002446F"/>
    <w:rsid w:val="00024509"/>
    <w:rsid w:val="000248C4"/>
    <w:rsid w:val="000251C0"/>
    <w:rsid w:val="00025C9C"/>
    <w:rsid w:val="00025D4E"/>
    <w:rsid w:val="00025F9A"/>
    <w:rsid w:val="000267BB"/>
    <w:rsid w:val="00026826"/>
    <w:rsid w:val="00026AEE"/>
    <w:rsid w:val="00026FE7"/>
    <w:rsid w:val="000278F2"/>
    <w:rsid w:val="000279A7"/>
    <w:rsid w:val="0003031E"/>
    <w:rsid w:val="000306C3"/>
    <w:rsid w:val="00030F54"/>
    <w:rsid w:val="0003103F"/>
    <w:rsid w:val="0003146F"/>
    <w:rsid w:val="00031583"/>
    <w:rsid w:val="00031ED6"/>
    <w:rsid w:val="00031F38"/>
    <w:rsid w:val="000323AF"/>
    <w:rsid w:val="000329EF"/>
    <w:rsid w:val="00032CB6"/>
    <w:rsid w:val="00032FA8"/>
    <w:rsid w:val="000333A7"/>
    <w:rsid w:val="0003371C"/>
    <w:rsid w:val="00033A08"/>
    <w:rsid w:val="00033BAD"/>
    <w:rsid w:val="0003426C"/>
    <w:rsid w:val="000348BA"/>
    <w:rsid w:val="00034BD7"/>
    <w:rsid w:val="00034C7E"/>
    <w:rsid w:val="00034DF7"/>
    <w:rsid w:val="00034E45"/>
    <w:rsid w:val="00035014"/>
    <w:rsid w:val="000357DE"/>
    <w:rsid w:val="00035984"/>
    <w:rsid w:val="00035C2B"/>
    <w:rsid w:val="000361E2"/>
    <w:rsid w:val="000362A5"/>
    <w:rsid w:val="00036D12"/>
    <w:rsid w:val="00036D60"/>
    <w:rsid w:val="00036E1A"/>
    <w:rsid w:val="00036E91"/>
    <w:rsid w:val="0003725B"/>
    <w:rsid w:val="00037A00"/>
    <w:rsid w:val="00040A27"/>
    <w:rsid w:val="00040BD3"/>
    <w:rsid w:val="00041057"/>
    <w:rsid w:val="000429A5"/>
    <w:rsid w:val="00042C24"/>
    <w:rsid w:val="00042CD9"/>
    <w:rsid w:val="0004314C"/>
    <w:rsid w:val="000432FF"/>
    <w:rsid w:val="0004350F"/>
    <w:rsid w:val="0004396C"/>
    <w:rsid w:val="00043DF4"/>
    <w:rsid w:val="00044178"/>
    <w:rsid w:val="0004491A"/>
    <w:rsid w:val="00044D23"/>
    <w:rsid w:val="00044FC9"/>
    <w:rsid w:val="00045459"/>
    <w:rsid w:val="000454A8"/>
    <w:rsid w:val="00045942"/>
    <w:rsid w:val="00045A66"/>
    <w:rsid w:val="00045E08"/>
    <w:rsid w:val="0004613A"/>
    <w:rsid w:val="00046395"/>
    <w:rsid w:val="000466EA"/>
    <w:rsid w:val="0004681A"/>
    <w:rsid w:val="00046B76"/>
    <w:rsid w:val="00046C8E"/>
    <w:rsid w:val="00046D4D"/>
    <w:rsid w:val="00047173"/>
    <w:rsid w:val="000474B1"/>
    <w:rsid w:val="000475B8"/>
    <w:rsid w:val="000500B9"/>
    <w:rsid w:val="00050347"/>
    <w:rsid w:val="00050641"/>
    <w:rsid w:val="0005074B"/>
    <w:rsid w:val="0005074E"/>
    <w:rsid w:val="000508C4"/>
    <w:rsid w:val="00050D18"/>
    <w:rsid w:val="00050E82"/>
    <w:rsid w:val="000514C8"/>
    <w:rsid w:val="0005151D"/>
    <w:rsid w:val="0005199E"/>
    <w:rsid w:val="00051B9D"/>
    <w:rsid w:val="000522A6"/>
    <w:rsid w:val="00052EC3"/>
    <w:rsid w:val="00053098"/>
    <w:rsid w:val="0005382C"/>
    <w:rsid w:val="00053C2D"/>
    <w:rsid w:val="00053F59"/>
    <w:rsid w:val="00053FC4"/>
    <w:rsid w:val="000544FC"/>
    <w:rsid w:val="00054A72"/>
    <w:rsid w:val="0005538B"/>
    <w:rsid w:val="00055618"/>
    <w:rsid w:val="000558BC"/>
    <w:rsid w:val="00055956"/>
    <w:rsid w:val="00055DF3"/>
    <w:rsid w:val="00056016"/>
    <w:rsid w:val="0005638C"/>
    <w:rsid w:val="00057869"/>
    <w:rsid w:val="00057A8D"/>
    <w:rsid w:val="00057BDA"/>
    <w:rsid w:val="00057F9F"/>
    <w:rsid w:val="000601AB"/>
    <w:rsid w:val="00060343"/>
    <w:rsid w:val="000604CF"/>
    <w:rsid w:val="00060559"/>
    <w:rsid w:val="00060C5D"/>
    <w:rsid w:val="00060E5D"/>
    <w:rsid w:val="00061680"/>
    <w:rsid w:val="0006175B"/>
    <w:rsid w:val="00061B9B"/>
    <w:rsid w:val="000631B7"/>
    <w:rsid w:val="00063D09"/>
    <w:rsid w:val="00063F27"/>
    <w:rsid w:val="00064228"/>
    <w:rsid w:val="00064822"/>
    <w:rsid w:val="00065CBE"/>
    <w:rsid w:val="00065FB2"/>
    <w:rsid w:val="00066347"/>
    <w:rsid w:val="000663A6"/>
    <w:rsid w:val="00066BB8"/>
    <w:rsid w:val="00066D56"/>
    <w:rsid w:val="00067521"/>
    <w:rsid w:val="000678EA"/>
    <w:rsid w:val="00067D04"/>
    <w:rsid w:val="0007047D"/>
    <w:rsid w:val="0007169E"/>
    <w:rsid w:val="000716B6"/>
    <w:rsid w:val="00071E04"/>
    <w:rsid w:val="00071F1A"/>
    <w:rsid w:val="000728CD"/>
    <w:rsid w:val="00072AA2"/>
    <w:rsid w:val="00072C54"/>
    <w:rsid w:val="00073783"/>
    <w:rsid w:val="00073F44"/>
    <w:rsid w:val="00074658"/>
    <w:rsid w:val="00074948"/>
    <w:rsid w:val="000758F2"/>
    <w:rsid w:val="00075962"/>
    <w:rsid w:val="0007642F"/>
    <w:rsid w:val="00076572"/>
    <w:rsid w:val="0007657E"/>
    <w:rsid w:val="000770C5"/>
    <w:rsid w:val="0007723A"/>
    <w:rsid w:val="00077503"/>
    <w:rsid w:val="0007750C"/>
    <w:rsid w:val="00077F91"/>
    <w:rsid w:val="00077FFD"/>
    <w:rsid w:val="00080161"/>
    <w:rsid w:val="0008049C"/>
    <w:rsid w:val="0008140B"/>
    <w:rsid w:val="000816EC"/>
    <w:rsid w:val="00082169"/>
    <w:rsid w:val="00082434"/>
    <w:rsid w:val="00082B4C"/>
    <w:rsid w:val="00082BCB"/>
    <w:rsid w:val="0008352B"/>
    <w:rsid w:val="00083843"/>
    <w:rsid w:val="00083A6A"/>
    <w:rsid w:val="000841FD"/>
    <w:rsid w:val="000847DC"/>
    <w:rsid w:val="000856F7"/>
    <w:rsid w:val="00085BFD"/>
    <w:rsid w:val="00085C6A"/>
    <w:rsid w:val="0008618B"/>
    <w:rsid w:val="0008630B"/>
    <w:rsid w:val="00086423"/>
    <w:rsid w:val="00086BC7"/>
    <w:rsid w:val="000874ED"/>
    <w:rsid w:val="0008753D"/>
    <w:rsid w:val="00087578"/>
    <w:rsid w:val="00087C73"/>
    <w:rsid w:val="00087ED6"/>
    <w:rsid w:val="00087FB3"/>
    <w:rsid w:val="00091C31"/>
    <w:rsid w:val="00091D02"/>
    <w:rsid w:val="00091D20"/>
    <w:rsid w:val="0009218C"/>
    <w:rsid w:val="00092C38"/>
    <w:rsid w:val="00092DA5"/>
    <w:rsid w:val="00093404"/>
    <w:rsid w:val="00093E4D"/>
    <w:rsid w:val="000940B9"/>
    <w:rsid w:val="00094CCC"/>
    <w:rsid w:val="00094DEF"/>
    <w:rsid w:val="000950CE"/>
    <w:rsid w:val="00095677"/>
    <w:rsid w:val="0009620E"/>
    <w:rsid w:val="000964FC"/>
    <w:rsid w:val="00096778"/>
    <w:rsid w:val="000968AF"/>
    <w:rsid w:val="0009722B"/>
    <w:rsid w:val="0009783C"/>
    <w:rsid w:val="000A1784"/>
    <w:rsid w:val="000A19D8"/>
    <w:rsid w:val="000A1BC4"/>
    <w:rsid w:val="000A2135"/>
    <w:rsid w:val="000A2234"/>
    <w:rsid w:val="000A2289"/>
    <w:rsid w:val="000A24C9"/>
    <w:rsid w:val="000A26B9"/>
    <w:rsid w:val="000A2980"/>
    <w:rsid w:val="000A2FE2"/>
    <w:rsid w:val="000A30A9"/>
    <w:rsid w:val="000A3164"/>
    <w:rsid w:val="000A34C2"/>
    <w:rsid w:val="000A3610"/>
    <w:rsid w:val="000A3A71"/>
    <w:rsid w:val="000A4370"/>
    <w:rsid w:val="000A474B"/>
    <w:rsid w:val="000A4B5C"/>
    <w:rsid w:val="000A4CAF"/>
    <w:rsid w:val="000A6096"/>
    <w:rsid w:val="000A6125"/>
    <w:rsid w:val="000A6317"/>
    <w:rsid w:val="000A6A6C"/>
    <w:rsid w:val="000A6D84"/>
    <w:rsid w:val="000A6F16"/>
    <w:rsid w:val="000A6F17"/>
    <w:rsid w:val="000A72B0"/>
    <w:rsid w:val="000B0664"/>
    <w:rsid w:val="000B16E9"/>
    <w:rsid w:val="000B17F8"/>
    <w:rsid w:val="000B1919"/>
    <w:rsid w:val="000B1C05"/>
    <w:rsid w:val="000B2189"/>
    <w:rsid w:val="000B32BA"/>
    <w:rsid w:val="000B3B8E"/>
    <w:rsid w:val="000B46CE"/>
    <w:rsid w:val="000B4DFF"/>
    <w:rsid w:val="000B5071"/>
    <w:rsid w:val="000B5238"/>
    <w:rsid w:val="000B5428"/>
    <w:rsid w:val="000B5770"/>
    <w:rsid w:val="000B5871"/>
    <w:rsid w:val="000B63C6"/>
    <w:rsid w:val="000B688C"/>
    <w:rsid w:val="000B74D9"/>
    <w:rsid w:val="000B798F"/>
    <w:rsid w:val="000B7A0E"/>
    <w:rsid w:val="000C0844"/>
    <w:rsid w:val="000C0995"/>
    <w:rsid w:val="000C1918"/>
    <w:rsid w:val="000C1A50"/>
    <w:rsid w:val="000C21AC"/>
    <w:rsid w:val="000C29EC"/>
    <w:rsid w:val="000C306B"/>
    <w:rsid w:val="000C3228"/>
    <w:rsid w:val="000C42C0"/>
    <w:rsid w:val="000C46BF"/>
    <w:rsid w:val="000C4C51"/>
    <w:rsid w:val="000C4F90"/>
    <w:rsid w:val="000C54BF"/>
    <w:rsid w:val="000C552C"/>
    <w:rsid w:val="000C56EA"/>
    <w:rsid w:val="000C58D1"/>
    <w:rsid w:val="000C6081"/>
    <w:rsid w:val="000C613F"/>
    <w:rsid w:val="000C6447"/>
    <w:rsid w:val="000C6E19"/>
    <w:rsid w:val="000C6FF2"/>
    <w:rsid w:val="000C7728"/>
    <w:rsid w:val="000D1387"/>
    <w:rsid w:val="000D1618"/>
    <w:rsid w:val="000D1A5D"/>
    <w:rsid w:val="000D1C3C"/>
    <w:rsid w:val="000D1E54"/>
    <w:rsid w:val="000D1F9E"/>
    <w:rsid w:val="000D2041"/>
    <w:rsid w:val="000D22AD"/>
    <w:rsid w:val="000D288D"/>
    <w:rsid w:val="000D338C"/>
    <w:rsid w:val="000D378F"/>
    <w:rsid w:val="000D379C"/>
    <w:rsid w:val="000D3E29"/>
    <w:rsid w:val="000D3E33"/>
    <w:rsid w:val="000D3F9A"/>
    <w:rsid w:val="000D4687"/>
    <w:rsid w:val="000D514D"/>
    <w:rsid w:val="000D62C8"/>
    <w:rsid w:val="000D63A8"/>
    <w:rsid w:val="000D644D"/>
    <w:rsid w:val="000D72FD"/>
    <w:rsid w:val="000D7ECF"/>
    <w:rsid w:val="000E0036"/>
    <w:rsid w:val="000E0280"/>
    <w:rsid w:val="000E0389"/>
    <w:rsid w:val="000E0403"/>
    <w:rsid w:val="000E0977"/>
    <w:rsid w:val="000E1065"/>
    <w:rsid w:val="000E12FF"/>
    <w:rsid w:val="000E13F7"/>
    <w:rsid w:val="000E1756"/>
    <w:rsid w:val="000E17B1"/>
    <w:rsid w:val="000E1825"/>
    <w:rsid w:val="000E1951"/>
    <w:rsid w:val="000E1999"/>
    <w:rsid w:val="000E2062"/>
    <w:rsid w:val="000E244F"/>
    <w:rsid w:val="000E28A5"/>
    <w:rsid w:val="000E2C5C"/>
    <w:rsid w:val="000E2D4A"/>
    <w:rsid w:val="000E305B"/>
    <w:rsid w:val="000E3517"/>
    <w:rsid w:val="000E38AA"/>
    <w:rsid w:val="000E3B12"/>
    <w:rsid w:val="000E3D0D"/>
    <w:rsid w:val="000E3F41"/>
    <w:rsid w:val="000E4661"/>
    <w:rsid w:val="000E4786"/>
    <w:rsid w:val="000E4B42"/>
    <w:rsid w:val="000E4CAF"/>
    <w:rsid w:val="000E4FDE"/>
    <w:rsid w:val="000E5493"/>
    <w:rsid w:val="000E5572"/>
    <w:rsid w:val="000E5A94"/>
    <w:rsid w:val="000E631F"/>
    <w:rsid w:val="000E653E"/>
    <w:rsid w:val="000E70CC"/>
    <w:rsid w:val="000F0724"/>
    <w:rsid w:val="000F0751"/>
    <w:rsid w:val="000F1447"/>
    <w:rsid w:val="000F1DD8"/>
    <w:rsid w:val="000F2290"/>
    <w:rsid w:val="000F2657"/>
    <w:rsid w:val="000F2BD0"/>
    <w:rsid w:val="000F37DD"/>
    <w:rsid w:val="000F42CF"/>
    <w:rsid w:val="000F57E7"/>
    <w:rsid w:val="000F5F6E"/>
    <w:rsid w:val="000F6465"/>
    <w:rsid w:val="000F6B70"/>
    <w:rsid w:val="000F7543"/>
    <w:rsid w:val="000F7693"/>
    <w:rsid w:val="000F7D70"/>
    <w:rsid w:val="000F7ED8"/>
    <w:rsid w:val="000F7FC8"/>
    <w:rsid w:val="0010063F"/>
    <w:rsid w:val="00100753"/>
    <w:rsid w:val="001015BB"/>
    <w:rsid w:val="00101CDD"/>
    <w:rsid w:val="0010261A"/>
    <w:rsid w:val="0010302B"/>
    <w:rsid w:val="00103168"/>
    <w:rsid w:val="001033A9"/>
    <w:rsid w:val="00103507"/>
    <w:rsid w:val="00103537"/>
    <w:rsid w:val="00103583"/>
    <w:rsid w:val="0010365D"/>
    <w:rsid w:val="001036D5"/>
    <w:rsid w:val="00103AB1"/>
    <w:rsid w:val="00103DE3"/>
    <w:rsid w:val="001043BB"/>
    <w:rsid w:val="0010457A"/>
    <w:rsid w:val="0010476F"/>
    <w:rsid w:val="001056A8"/>
    <w:rsid w:val="00106263"/>
    <w:rsid w:val="00106A1D"/>
    <w:rsid w:val="001071DA"/>
    <w:rsid w:val="00107521"/>
    <w:rsid w:val="00107905"/>
    <w:rsid w:val="00107CB4"/>
    <w:rsid w:val="00110513"/>
    <w:rsid w:val="00110CE4"/>
    <w:rsid w:val="00110F25"/>
    <w:rsid w:val="0011154F"/>
    <w:rsid w:val="00112E51"/>
    <w:rsid w:val="00112F22"/>
    <w:rsid w:val="0011342E"/>
    <w:rsid w:val="001143E7"/>
    <w:rsid w:val="00114DCA"/>
    <w:rsid w:val="00114E9E"/>
    <w:rsid w:val="001150C8"/>
    <w:rsid w:val="00115195"/>
    <w:rsid w:val="00115235"/>
    <w:rsid w:val="0011552B"/>
    <w:rsid w:val="00115ED3"/>
    <w:rsid w:val="00115FE8"/>
    <w:rsid w:val="0011644E"/>
    <w:rsid w:val="00116699"/>
    <w:rsid w:val="001167BB"/>
    <w:rsid w:val="00116AC0"/>
    <w:rsid w:val="00116CAE"/>
    <w:rsid w:val="0011710D"/>
    <w:rsid w:val="001176C9"/>
    <w:rsid w:val="0011778B"/>
    <w:rsid w:val="00117B79"/>
    <w:rsid w:val="001208C8"/>
    <w:rsid w:val="00120B47"/>
    <w:rsid w:val="00120CAF"/>
    <w:rsid w:val="0012179C"/>
    <w:rsid w:val="00121D76"/>
    <w:rsid w:val="0012291C"/>
    <w:rsid w:val="00122959"/>
    <w:rsid w:val="00122B85"/>
    <w:rsid w:val="00122DF7"/>
    <w:rsid w:val="001234C9"/>
    <w:rsid w:val="00123CF4"/>
    <w:rsid w:val="001247C6"/>
    <w:rsid w:val="00124D0A"/>
    <w:rsid w:val="00124D9F"/>
    <w:rsid w:val="0012589B"/>
    <w:rsid w:val="00125CFF"/>
    <w:rsid w:val="00126211"/>
    <w:rsid w:val="00126360"/>
    <w:rsid w:val="0012692D"/>
    <w:rsid w:val="00126C41"/>
    <w:rsid w:val="001277B5"/>
    <w:rsid w:val="00127D32"/>
    <w:rsid w:val="001301DC"/>
    <w:rsid w:val="00130304"/>
    <w:rsid w:val="00130551"/>
    <w:rsid w:val="00130BC8"/>
    <w:rsid w:val="001316C6"/>
    <w:rsid w:val="00132340"/>
    <w:rsid w:val="0013250F"/>
    <w:rsid w:val="00132591"/>
    <w:rsid w:val="00132789"/>
    <w:rsid w:val="001328C7"/>
    <w:rsid w:val="0013294A"/>
    <w:rsid w:val="00132ACB"/>
    <w:rsid w:val="00132AEB"/>
    <w:rsid w:val="001333AD"/>
    <w:rsid w:val="001339C4"/>
    <w:rsid w:val="001346F9"/>
    <w:rsid w:val="00134C20"/>
    <w:rsid w:val="00134C98"/>
    <w:rsid w:val="001354F4"/>
    <w:rsid w:val="001356A0"/>
    <w:rsid w:val="0013621B"/>
    <w:rsid w:val="00136674"/>
    <w:rsid w:val="001366B6"/>
    <w:rsid w:val="00136F20"/>
    <w:rsid w:val="001370D8"/>
    <w:rsid w:val="001372FB"/>
    <w:rsid w:val="00137851"/>
    <w:rsid w:val="0013790C"/>
    <w:rsid w:val="00137BB6"/>
    <w:rsid w:val="001401AC"/>
    <w:rsid w:val="001406DF"/>
    <w:rsid w:val="001412F6"/>
    <w:rsid w:val="00141319"/>
    <w:rsid w:val="00141506"/>
    <w:rsid w:val="00141951"/>
    <w:rsid w:val="001419C6"/>
    <w:rsid w:val="00141C19"/>
    <w:rsid w:val="001422A3"/>
    <w:rsid w:val="001423FD"/>
    <w:rsid w:val="0014295E"/>
    <w:rsid w:val="00142C9D"/>
    <w:rsid w:val="00142E2C"/>
    <w:rsid w:val="00143B6F"/>
    <w:rsid w:val="00143B80"/>
    <w:rsid w:val="00143C9E"/>
    <w:rsid w:val="00144128"/>
    <w:rsid w:val="001441E7"/>
    <w:rsid w:val="00144DB5"/>
    <w:rsid w:val="00144F38"/>
    <w:rsid w:val="001453A6"/>
    <w:rsid w:val="001456C9"/>
    <w:rsid w:val="00146933"/>
    <w:rsid w:val="00146A89"/>
    <w:rsid w:val="00146C6D"/>
    <w:rsid w:val="0014706E"/>
    <w:rsid w:val="001475B1"/>
    <w:rsid w:val="00147EEB"/>
    <w:rsid w:val="00147F5F"/>
    <w:rsid w:val="00150D1C"/>
    <w:rsid w:val="00150F16"/>
    <w:rsid w:val="001510B6"/>
    <w:rsid w:val="0015130C"/>
    <w:rsid w:val="00151471"/>
    <w:rsid w:val="00151D75"/>
    <w:rsid w:val="00151E5A"/>
    <w:rsid w:val="00151EC1"/>
    <w:rsid w:val="00152028"/>
    <w:rsid w:val="001520A5"/>
    <w:rsid w:val="00152552"/>
    <w:rsid w:val="00152EA1"/>
    <w:rsid w:val="00152EBA"/>
    <w:rsid w:val="00152F48"/>
    <w:rsid w:val="0015342F"/>
    <w:rsid w:val="00153B61"/>
    <w:rsid w:val="0015406A"/>
    <w:rsid w:val="001541D0"/>
    <w:rsid w:val="00154A69"/>
    <w:rsid w:val="00154D2E"/>
    <w:rsid w:val="00154F96"/>
    <w:rsid w:val="001555DA"/>
    <w:rsid w:val="001555DD"/>
    <w:rsid w:val="00155880"/>
    <w:rsid w:val="00155B47"/>
    <w:rsid w:val="001565C8"/>
    <w:rsid w:val="00156676"/>
    <w:rsid w:val="00156D96"/>
    <w:rsid w:val="00156D9E"/>
    <w:rsid w:val="00157078"/>
    <w:rsid w:val="00157C8F"/>
    <w:rsid w:val="00157F50"/>
    <w:rsid w:val="001601F5"/>
    <w:rsid w:val="0016051F"/>
    <w:rsid w:val="00161251"/>
    <w:rsid w:val="001613C9"/>
    <w:rsid w:val="00161935"/>
    <w:rsid w:val="001621E1"/>
    <w:rsid w:val="00162417"/>
    <w:rsid w:val="00162B0E"/>
    <w:rsid w:val="00162EB4"/>
    <w:rsid w:val="001631B8"/>
    <w:rsid w:val="00163884"/>
    <w:rsid w:val="0016442E"/>
    <w:rsid w:val="0016470E"/>
    <w:rsid w:val="001648F9"/>
    <w:rsid w:val="00165FF3"/>
    <w:rsid w:val="0016605F"/>
    <w:rsid w:val="00166360"/>
    <w:rsid w:val="00167144"/>
    <w:rsid w:val="0016761A"/>
    <w:rsid w:val="00167820"/>
    <w:rsid w:val="001703E0"/>
    <w:rsid w:val="00170646"/>
    <w:rsid w:val="0017065A"/>
    <w:rsid w:val="00170C36"/>
    <w:rsid w:val="00170E37"/>
    <w:rsid w:val="00170FF9"/>
    <w:rsid w:val="001722AE"/>
    <w:rsid w:val="00172557"/>
    <w:rsid w:val="00172AE9"/>
    <w:rsid w:val="00173320"/>
    <w:rsid w:val="00173964"/>
    <w:rsid w:val="00173B50"/>
    <w:rsid w:val="00174011"/>
    <w:rsid w:val="00174D8B"/>
    <w:rsid w:val="00174DA5"/>
    <w:rsid w:val="00175422"/>
    <w:rsid w:val="00175701"/>
    <w:rsid w:val="00175A77"/>
    <w:rsid w:val="00177201"/>
    <w:rsid w:val="00177324"/>
    <w:rsid w:val="001773C4"/>
    <w:rsid w:val="00177A19"/>
    <w:rsid w:val="00177A69"/>
    <w:rsid w:val="00180100"/>
    <w:rsid w:val="00180157"/>
    <w:rsid w:val="0018067A"/>
    <w:rsid w:val="00180ABB"/>
    <w:rsid w:val="00180B6F"/>
    <w:rsid w:val="00180B82"/>
    <w:rsid w:val="001813C8"/>
    <w:rsid w:val="001816EC"/>
    <w:rsid w:val="001816F1"/>
    <w:rsid w:val="001821D5"/>
    <w:rsid w:val="001821FA"/>
    <w:rsid w:val="001830C9"/>
    <w:rsid w:val="0018334C"/>
    <w:rsid w:val="001846B0"/>
    <w:rsid w:val="00184B63"/>
    <w:rsid w:val="00184CED"/>
    <w:rsid w:val="00185467"/>
    <w:rsid w:val="00185484"/>
    <w:rsid w:val="00185793"/>
    <w:rsid w:val="001857F9"/>
    <w:rsid w:val="00186019"/>
    <w:rsid w:val="001867E1"/>
    <w:rsid w:val="00186C93"/>
    <w:rsid w:val="00186DC5"/>
    <w:rsid w:val="00186FF7"/>
    <w:rsid w:val="001875BA"/>
    <w:rsid w:val="00190A36"/>
    <w:rsid w:val="00190C6D"/>
    <w:rsid w:val="00190F1A"/>
    <w:rsid w:val="0019160B"/>
    <w:rsid w:val="00191AC4"/>
    <w:rsid w:val="00192783"/>
    <w:rsid w:val="001928ED"/>
    <w:rsid w:val="00192A0B"/>
    <w:rsid w:val="0019316C"/>
    <w:rsid w:val="00193591"/>
    <w:rsid w:val="00193808"/>
    <w:rsid w:val="00193E58"/>
    <w:rsid w:val="0019469F"/>
    <w:rsid w:val="001946D4"/>
    <w:rsid w:val="00194952"/>
    <w:rsid w:val="001952D5"/>
    <w:rsid w:val="00195648"/>
    <w:rsid w:val="001959F0"/>
    <w:rsid w:val="001963EB"/>
    <w:rsid w:val="0019662A"/>
    <w:rsid w:val="0019744B"/>
    <w:rsid w:val="00197BE7"/>
    <w:rsid w:val="00197EE8"/>
    <w:rsid w:val="001A05E1"/>
    <w:rsid w:val="001A0F85"/>
    <w:rsid w:val="001A1322"/>
    <w:rsid w:val="001A1513"/>
    <w:rsid w:val="001A263E"/>
    <w:rsid w:val="001A29B2"/>
    <w:rsid w:val="001A2A12"/>
    <w:rsid w:val="001A2B56"/>
    <w:rsid w:val="001A2B76"/>
    <w:rsid w:val="001A322E"/>
    <w:rsid w:val="001A366F"/>
    <w:rsid w:val="001A3B2E"/>
    <w:rsid w:val="001A3F48"/>
    <w:rsid w:val="001A51B1"/>
    <w:rsid w:val="001A52E5"/>
    <w:rsid w:val="001A57E3"/>
    <w:rsid w:val="001A58F7"/>
    <w:rsid w:val="001A5AC3"/>
    <w:rsid w:val="001A652C"/>
    <w:rsid w:val="001A669F"/>
    <w:rsid w:val="001A6C28"/>
    <w:rsid w:val="001A7443"/>
    <w:rsid w:val="001A7CE6"/>
    <w:rsid w:val="001A7EFB"/>
    <w:rsid w:val="001B00A9"/>
    <w:rsid w:val="001B08E8"/>
    <w:rsid w:val="001B103E"/>
    <w:rsid w:val="001B11C2"/>
    <w:rsid w:val="001B1E8C"/>
    <w:rsid w:val="001B226B"/>
    <w:rsid w:val="001B251B"/>
    <w:rsid w:val="001B2869"/>
    <w:rsid w:val="001B325B"/>
    <w:rsid w:val="001B379E"/>
    <w:rsid w:val="001B3FCE"/>
    <w:rsid w:val="001B480B"/>
    <w:rsid w:val="001B4FCC"/>
    <w:rsid w:val="001B544B"/>
    <w:rsid w:val="001B66E4"/>
    <w:rsid w:val="001B6952"/>
    <w:rsid w:val="001B6B7C"/>
    <w:rsid w:val="001B711C"/>
    <w:rsid w:val="001B71D0"/>
    <w:rsid w:val="001B7BE0"/>
    <w:rsid w:val="001C004D"/>
    <w:rsid w:val="001C05AD"/>
    <w:rsid w:val="001C10DE"/>
    <w:rsid w:val="001C1ADE"/>
    <w:rsid w:val="001C27EC"/>
    <w:rsid w:val="001C28E7"/>
    <w:rsid w:val="001C32BE"/>
    <w:rsid w:val="001C3E88"/>
    <w:rsid w:val="001C44C8"/>
    <w:rsid w:val="001C4576"/>
    <w:rsid w:val="001C4890"/>
    <w:rsid w:val="001C4E69"/>
    <w:rsid w:val="001C5320"/>
    <w:rsid w:val="001C5698"/>
    <w:rsid w:val="001C63FD"/>
    <w:rsid w:val="001C678E"/>
    <w:rsid w:val="001C6B1F"/>
    <w:rsid w:val="001C6EBB"/>
    <w:rsid w:val="001C7106"/>
    <w:rsid w:val="001C725C"/>
    <w:rsid w:val="001C7C37"/>
    <w:rsid w:val="001C7E3B"/>
    <w:rsid w:val="001D074B"/>
    <w:rsid w:val="001D0D73"/>
    <w:rsid w:val="001D1072"/>
    <w:rsid w:val="001D1C70"/>
    <w:rsid w:val="001D1E6D"/>
    <w:rsid w:val="001D2864"/>
    <w:rsid w:val="001D2C1E"/>
    <w:rsid w:val="001D3B3C"/>
    <w:rsid w:val="001D4642"/>
    <w:rsid w:val="001D4745"/>
    <w:rsid w:val="001D4754"/>
    <w:rsid w:val="001D5545"/>
    <w:rsid w:val="001D5AF5"/>
    <w:rsid w:val="001D5C58"/>
    <w:rsid w:val="001D5D57"/>
    <w:rsid w:val="001D5F9C"/>
    <w:rsid w:val="001D70F7"/>
    <w:rsid w:val="001D75CA"/>
    <w:rsid w:val="001D7AE7"/>
    <w:rsid w:val="001E003A"/>
    <w:rsid w:val="001E0A0C"/>
    <w:rsid w:val="001E1088"/>
    <w:rsid w:val="001E1216"/>
    <w:rsid w:val="001E144F"/>
    <w:rsid w:val="001E158F"/>
    <w:rsid w:val="001E1636"/>
    <w:rsid w:val="001E1981"/>
    <w:rsid w:val="001E19AF"/>
    <w:rsid w:val="001E1F13"/>
    <w:rsid w:val="001E20D5"/>
    <w:rsid w:val="001E2591"/>
    <w:rsid w:val="001E275A"/>
    <w:rsid w:val="001E2AE3"/>
    <w:rsid w:val="001E2F9E"/>
    <w:rsid w:val="001E3111"/>
    <w:rsid w:val="001E3A20"/>
    <w:rsid w:val="001E3CB1"/>
    <w:rsid w:val="001E40C1"/>
    <w:rsid w:val="001E40F4"/>
    <w:rsid w:val="001E524E"/>
    <w:rsid w:val="001E590E"/>
    <w:rsid w:val="001E5C77"/>
    <w:rsid w:val="001E60CF"/>
    <w:rsid w:val="001E60D2"/>
    <w:rsid w:val="001E6289"/>
    <w:rsid w:val="001E632D"/>
    <w:rsid w:val="001E67FF"/>
    <w:rsid w:val="001E6CC3"/>
    <w:rsid w:val="001E6F04"/>
    <w:rsid w:val="001E70DD"/>
    <w:rsid w:val="001E7FAD"/>
    <w:rsid w:val="001F04A2"/>
    <w:rsid w:val="001F0D6A"/>
    <w:rsid w:val="001F1630"/>
    <w:rsid w:val="001F1A6A"/>
    <w:rsid w:val="001F2C82"/>
    <w:rsid w:val="001F2E5B"/>
    <w:rsid w:val="001F362C"/>
    <w:rsid w:val="001F3EFB"/>
    <w:rsid w:val="001F41AA"/>
    <w:rsid w:val="001F428C"/>
    <w:rsid w:val="001F4444"/>
    <w:rsid w:val="001F4D03"/>
    <w:rsid w:val="001F504F"/>
    <w:rsid w:val="001F57DF"/>
    <w:rsid w:val="001F5A85"/>
    <w:rsid w:val="001F610F"/>
    <w:rsid w:val="001F6795"/>
    <w:rsid w:val="001F6CEE"/>
    <w:rsid w:val="001F6E26"/>
    <w:rsid w:val="001F7429"/>
    <w:rsid w:val="001F750A"/>
    <w:rsid w:val="001F7C5A"/>
    <w:rsid w:val="001F7DE7"/>
    <w:rsid w:val="00200834"/>
    <w:rsid w:val="002009F7"/>
    <w:rsid w:val="00201350"/>
    <w:rsid w:val="002016A0"/>
    <w:rsid w:val="002017B2"/>
    <w:rsid w:val="002022BB"/>
    <w:rsid w:val="00202F64"/>
    <w:rsid w:val="0020318D"/>
    <w:rsid w:val="002033FC"/>
    <w:rsid w:val="00203D04"/>
    <w:rsid w:val="0020428B"/>
    <w:rsid w:val="002043B6"/>
    <w:rsid w:val="00204792"/>
    <w:rsid w:val="00205100"/>
    <w:rsid w:val="002054FD"/>
    <w:rsid w:val="0020577F"/>
    <w:rsid w:val="002068E5"/>
    <w:rsid w:val="00206F6C"/>
    <w:rsid w:val="00206F9A"/>
    <w:rsid w:val="00207225"/>
    <w:rsid w:val="002073AE"/>
    <w:rsid w:val="00207574"/>
    <w:rsid w:val="00207852"/>
    <w:rsid w:val="00207CD7"/>
    <w:rsid w:val="0021006A"/>
    <w:rsid w:val="002103BD"/>
    <w:rsid w:val="002105E1"/>
    <w:rsid w:val="0021076E"/>
    <w:rsid w:val="00210EB7"/>
    <w:rsid w:val="002111A7"/>
    <w:rsid w:val="00211413"/>
    <w:rsid w:val="00211D03"/>
    <w:rsid w:val="00212C82"/>
    <w:rsid w:val="00214131"/>
    <w:rsid w:val="00214278"/>
    <w:rsid w:val="00214533"/>
    <w:rsid w:val="002146D8"/>
    <w:rsid w:val="00214AE3"/>
    <w:rsid w:val="00214F71"/>
    <w:rsid w:val="00214F8F"/>
    <w:rsid w:val="00215607"/>
    <w:rsid w:val="002160C2"/>
    <w:rsid w:val="002160E0"/>
    <w:rsid w:val="002162B9"/>
    <w:rsid w:val="00216C63"/>
    <w:rsid w:val="00216D0D"/>
    <w:rsid w:val="00217563"/>
    <w:rsid w:val="00217AAA"/>
    <w:rsid w:val="0022015B"/>
    <w:rsid w:val="0022051E"/>
    <w:rsid w:val="0022063A"/>
    <w:rsid w:val="00220665"/>
    <w:rsid w:val="00220A0F"/>
    <w:rsid w:val="00220D54"/>
    <w:rsid w:val="0022119E"/>
    <w:rsid w:val="00221A45"/>
    <w:rsid w:val="00221A9F"/>
    <w:rsid w:val="00221C58"/>
    <w:rsid w:val="00221CFD"/>
    <w:rsid w:val="00222196"/>
    <w:rsid w:val="00222F91"/>
    <w:rsid w:val="0022364B"/>
    <w:rsid w:val="00223BD8"/>
    <w:rsid w:val="00224778"/>
    <w:rsid w:val="002248B9"/>
    <w:rsid w:val="00224B5D"/>
    <w:rsid w:val="00224B7F"/>
    <w:rsid w:val="0022500C"/>
    <w:rsid w:val="00225293"/>
    <w:rsid w:val="0022549D"/>
    <w:rsid w:val="00225503"/>
    <w:rsid w:val="00226201"/>
    <w:rsid w:val="0022680D"/>
    <w:rsid w:val="00226C5B"/>
    <w:rsid w:val="0022703A"/>
    <w:rsid w:val="0022769A"/>
    <w:rsid w:val="00227B25"/>
    <w:rsid w:val="00227B68"/>
    <w:rsid w:val="00227CC1"/>
    <w:rsid w:val="00227DAA"/>
    <w:rsid w:val="00227DC0"/>
    <w:rsid w:val="00227E9D"/>
    <w:rsid w:val="00227EA1"/>
    <w:rsid w:val="0023000A"/>
    <w:rsid w:val="00230FB0"/>
    <w:rsid w:val="00231727"/>
    <w:rsid w:val="0023176A"/>
    <w:rsid w:val="0023191C"/>
    <w:rsid w:val="00231CDD"/>
    <w:rsid w:val="002325FA"/>
    <w:rsid w:val="0023264C"/>
    <w:rsid w:val="00232B27"/>
    <w:rsid w:val="00232E66"/>
    <w:rsid w:val="00233186"/>
    <w:rsid w:val="002331D4"/>
    <w:rsid w:val="00233EC1"/>
    <w:rsid w:val="00234189"/>
    <w:rsid w:val="00235028"/>
    <w:rsid w:val="002350BA"/>
    <w:rsid w:val="002350E9"/>
    <w:rsid w:val="00235DE5"/>
    <w:rsid w:val="0023615D"/>
    <w:rsid w:val="0023763B"/>
    <w:rsid w:val="00240332"/>
    <w:rsid w:val="00240366"/>
    <w:rsid w:val="00240B63"/>
    <w:rsid w:val="0024114C"/>
    <w:rsid w:val="002413F0"/>
    <w:rsid w:val="002417EF"/>
    <w:rsid w:val="00241C97"/>
    <w:rsid w:val="0024218F"/>
    <w:rsid w:val="002422E2"/>
    <w:rsid w:val="0024243D"/>
    <w:rsid w:val="00242AF8"/>
    <w:rsid w:val="00242F05"/>
    <w:rsid w:val="00243BF1"/>
    <w:rsid w:val="00243D82"/>
    <w:rsid w:val="00243F5A"/>
    <w:rsid w:val="002440F0"/>
    <w:rsid w:val="00244125"/>
    <w:rsid w:val="002441D5"/>
    <w:rsid w:val="002441E8"/>
    <w:rsid w:val="00244D96"/>
    <w:rsid w:val="00244E61"/>
    <w:rsid w:val="0024533A"/>
    <w:rsid w:val="00245710"/>
    <w:rsid w:val="00245760"/>
    <w:rsid w:val="00245A7D"/>
    <w:rsid w:val="0024608B"/>
    <w:rsid w:val="002460B5"/>
    <w:rsid w:val="002460F6"/>
    <w:rsid w:val="0024617B"/>
    <w:rsid w:val="002462BE"/>
    <w:rsid w:val="00246335"/>
    <w:rsid w:val="002464A9"/>
    <w:rsid w:val="00246DB5"/>
    <w:rsid w:val="002479A6"/>
    <w:rsid w:val="00247F9E"/>
    <w:rsid w:val="00250255"/>
    <w:rsid w:val="002503CC"/>
    <w:rsid w:val="002504BC"/>
    <w:rsid w:val="0025058B"/>
    <w:rsid w:val="0025073E"/>
    <w:rsid w:val="00250C11"/>
    <w:rsid w:val="002513DA"/>
    <w:rsid w:val="0025170C"/>
    <w:rsid w:val="00251815"/>
    <w:rsid w:val="00251AC7"/>
    <w:rsid w:val="00251B0A"/>
    <w:rsid w:val="00251B2B"/>
    <w:rsid w:val="00251C6B"/>
    <w:rsid w:val="0025257B"/>
    <w:rsid w:val="00252985"/>
    <w:rsid w:val="00253374"/>
    <w:rsid w:val="00253F24"/>
    <w:rsid w:val="0025409B"/>
    <w:rsid w:val="00254214"/>
    <w:rsid w:val="00254389"/>
    <w:rsid w:val="00254844"/>
    <w:rsid w:val="0025509D"/>
    <w:rsid w:val="00255103"/>
    <w:rsid w:val="00256BD2"/>
    <w:rsid w:val="002573C1"/>
    <w:rsid w:val="00257D3B"/>
    <w:rsid w:val="002601EC"/>
    <w:rsid w:val="00260B88"/>
    <w:rsid w:val="00260FE2"/>
    <w:rsid w:val="002610A6"/>
    <w:rsid w:val="002610EA"/>
    <w:rsid w:val="0026194C"/>
    <w:rsid w:val="002621D8"/>
    <w:rsid w:val="0026247A"/>
    <w:rsid w:val="00262878"/>
    <w:rsid w:val="00262987"/>
    <w:rsid w:val="00262A5E"/>
    <w:rsid w:val="00262B2C"/>
    <w:rsid w:val="00262CBB"/>
    <w:rsid w:val="002632B4"/>
    <w:rsid w:val="00263B06"/>
    <w:rsid w:val="00263C50"/>
    <w:rsid w:val="00263DB3"/>
    <w:rsid w:val="0026412E"/>
    <w:rsid w:val="0026497A"/>
    <w:rsid w:val="00264DC6"/>
    <w:rsid w:val="00264E27"/>
    <w:rsid w:val="002656B5"/>
    <w:rsid w:val="0026588C"/>
    <w:rsid w:val="00265AE6"/>
    <w:rsid w:val="00266617"/>
    <w:rsid w:val="0026768B"/>
    <w:rsid w:val="00267C88"/>
    <w:rsid w:val="00267E6E"/>
    <w:rsid w:val="00267EA4"/>
    <w:rsid w:val="002700EB"/>
    <w:rsid w:val="002708E9"/>
    <w:rsid w:val="002709CE"/>
    <w:rsid w:val="00271245"/>
    <w:rsid w:val="00271718"/>
    <w:rsid w:val="0027193B"/>
    <w:rsid w:val="00271EB6"/>
    <w:rsid w:val="0027222A"/>
    <w:rsid w:val="00272365"/>
    <w:rsid w:val="00272784"/>
    <w:rsid w:val="00272992"/>
    <w:rsid w:val="00272E2F"/>
    <w:rsid w:val="0027314A"/>
    <w:rsid w:val="00273345"/>
    <w:rsid w:val="002734E5"/>
    <w:rsid w:val="0027353C"/>
    <w:rsid w:val="00274384"/>
    <w:rsid w:val="00274848"/>
    <w:rsid w:val="002753C3"/>
    <w:rsid w:val="0027561C"/>
    <w:rsid w:val="00275878"/>
    <w:rsid w:val="0027589F"/>
    <w:rsid w:val="002758A4"/>
    <w:rsid w:val="00275CF4"/>
    <w:rsid w:val="002760C3"/>
    <w:rsid w:val="00276814"/>
    <w:rsid w:val="00276C56"/>
    <w:rsid w:val="00276D8E"/>
    <w:rsid w:val="002772A4"/>
    <w:rsid w:val="00277598"/>
    <w:rsid w:val="00277A44"/>
    <w:rsid w:val="00277D2C"/>
    <w:rsid w:val="00277E8D"/>
    <w:rsid w:val="002801CA"/>
    <w:rsid w:val="00280522"/>
    <w:rsid w:val="00280985"/>
    <w:rsid w:val="00280B39"/>
    <w:rsid w:val="00281615"/>
    <w:rsid w:val="00281A04"/>
    <w:rsid w:val="00282302"/>
    <w:rsid w:val="00282999"/>
    <w:rsid w:val="00282F4B"/>
    <w:rsid w:val="002831A1"/>
    <w:rsid w:val="0028360E"/>
    <w:rsid w:val="002839CB"/>
    <w:rsid w:val="00284725"/>
    <w:rsid w:val="002853AC"/>
    <w:rsid w:val="00285EAC"/>
    <w:rsid w:val="002861F8"/>
    <w:rsid w:val="002864C9"/>
    <w:rsid w:val="00286536"/>
    <w:rsid w:val="00286C6D"/>
    <w:rsid w:val="002870C8"/>
    <w:rsid w:val="002873B2"/>
    <w:rsid w:val="00287C86"/>
    <w:rsid w:val="0029042C"/>
    <w:rsid w:val="0029069E"/>
    <w:rsid w:val="00290907"/>
    <w:rsid w:val="002909F5"/>
    <w:rsid w:val="00290C36"/>
    <w:rsid w:val="002916DD"/>
    <w:rsid w:val="0029267B"/>
    <w:rsid w:val="0029315F"/>
    <w:rsid w:val="00293740"/>
    <w:rsid w:val="00293CD3"/>
    <w:rsid w:val="00293FDB"/>
    <w:rsid w:val="002948F7"/>
    <w:rsid w:val="00294C3C"/>
    <w:rsid w:val="002952D0"/>
    <w:rsid w:val="002955B0"/>
    <w:rsid w:val="00295B6A"/>
    <w:rsid w:val="00295DFD"/>
    <w:rsid w:val="00296015"/>
    <w:rsid w:val="002960DF"/>
    <w:rsid w:val="00296247"/>
    <w:rsid w:val="00296DEC"/>
    <w:rsid w:val="002977FC"/>
    <w:rsid w:val="0029780C"/>
    <w:rsid w:val="00297917"/>
    <w:rsid w:val="00297F6B"/>
    <w:rsid w:val="002A06D8"/>
    <w:rsid w:val="002A0B04"/>
    <w:rsid w:val="002A0B6A"/>
    <w:rsid w:val="002A0E60"/>
    <w:rsid w:val="002A12D1"/>
    <w:rsid w:val="002A173A"/>
    <w:rsid w:val="002A18A4"/>
    <w:rsid w:val="002A1C23"/>
    <w:rsid w:val="002A1F79"/>
    <w:rsid w:val="002A2022"/>
    <w:rsid w:val="002A2475"/>
    <w:rsid w:val="002A30B2"/>
    <w:rsid w:val="002A339C"/>
    <w:rsid w:val="002A35E3"/>
    <w:rsid w:val="002A3BA3"/>
    <w:rsid w:val="002A4D41"/>
    <w:rsid w:val="002A4EBE"/>
    <w:rsid w:val="002A5161"/>
    <w:rsid w:val="002A5391"/>
    <w:rsid w:val="002A53D0"/>
    <w:rsid w:val="002A56A4"/>
    <w:rsid w:val="002A57A8"/>
    <w:rsid w:val="002A59C0"/>
    <w:rsid w:val="002A5CA0"/>
    <w:rsid w:val="002A5DDC"/>
    <w:rsid w:val="002A6033"/>
    <w:rsid w:val="002A61F3"/>
    <w:rsid w:val="002A6381"/>
    <w:rsid w:val="002A677F"/>
    <w:rsid w:val="002A68D0"/>
    <w:rsid w:val="002A68FE"/>
    <w:rsid w:val="002A698B"/>
    <w:rsid w:val="002A6C63"/>
    <w:rsid w:val="002A7695"/>
    <w:rsid w:val="002A78B1"/>
    <w:rsid w:val="002A7C57"/>
    <w:rsid w:val="002A7F1A"/>
    <w:rsid w:val="002B0037"/>
    <w:rsid w:val="002B14CF"/>
    <w:rsid w:val="002B23EF"/>
    <w:rsid w:val="002B2423"/>
    <w:rsid w:val="002B2E1A"/>
    <w:rsid w:val="002B2E57"/>
    <w:rsid w:val="002B325F"/>
    <w:rsid w:val="002B4A51"/>
    <w:rsid w:val="002B4C85"/>
    <w:rsid w:val="002B4E13"/>
    <w:rsid w:val="002B525D"/>
    <w:rsid w:val="002B562B"/>
    <w:rsid w:val="002B6002"/>
    <w:rsid w:val="002B62B4"/>
    <w:rsid w:val="002B67D8"/>
    <w:rsid w:val="002B72E7"/>
    <w:rsid w:val="002B77D4"/>
    <w:rsid w:val="002B792F"/>
    <w:rsid w:val="002B7BF0"/>
    <w:rsid w:val="002C01D1"/>
    <w:rsid w:val="002C063B"/>
    <w:rsid w:val="002C0DBD"/>
    <w:rsid w:val="002C100E"/>
    <w:rsid w:val="002C123E"/>
    <w:rsid w:val="002C1401"/>
    <w:rsid w:val="002C2175"/>
    <w:rsid w:val="002C22C3"/>
    <w:rsid w:val="002C2469"/>
    <w:rsid w:val="002C27A4"/>
    <w:rsid w:val="002C2D7C"/>
    <w:rsid w:val="002C2F68"/>
    <w:rsid w:val="002C3011"/>
    <w:rsid w:val="002C328C"/>
    <w:rsid w:val="002C3775"/>
    <w:rsid w:val="002C3B01"/>
    <w:rsid w:val="002C3EB7"/>
    <w:rsid w:val="002C3ECA"/>
    <w:rsid w:val="002C411D"/>
    <w:rsid w:val="002C48E1"/>
    <w:rsid w:val="002C4C53"/>
    <w:rsid w:val="002C4F2C"/>
    <w:rsid w:val="002C4F6A"/>
    <w:rsid w:val="002C5793"/>
    <w:rsid w:val="002C59CE"/>
    <w:rsid w:val="002C5F76"/>
    <w:rsid w:val="002C6703"/>
    <w:rsid w:val="002C6932"/>
    <w:rsid w:val="002C77C2"/>
    <w:rsid w:val="002D04BF"/>
    <w:rsid w:val="002D06FC"/>
    <w:rsid w:val="002D0A2B"/>
    <w:rsid w:val="002D0B1E"/>
    <w:rsid w:val="002D0D95"/>
    <w:rsid w:val="002D0FB7"/>
    <w:rsid w:val="002D12A7"/>
    <w:rsid w:val="002D12AA"/>
    <w:rsid w:val="002D1476"/>
    <w:rsid w:val="002D199A"/>
    <w:rsid w:val="002D2C56"/>
    <w:rsid w:val="002D2DAD"/>
    <w:rsid w:val="002D2FEC"/>
    <w:rsid w:val="002D31C2"/>
    <w:rsid w:val="002D321E"/>
    <w:rsid w:val="002D3389"/>
    <w:rsid w:val="002D350F"/>
    <w:rsid w:val="002D374A"/>
    <w:rsid w:val="002D3C29"/>
    <w:rsid w:val="002D4DDE"/>
    <w:rsid w:val="002D531B"/>
    <w:rsid w:val="002D5365"/>
    <w:rsid w:val="002D57D4"/>
    <w:rsid w:val="002D58A7"/>
    <w:rsid w:val="002D5CE9"/>
    <w:rsid w:val="002D754C"/>
    <w:rsid w:val="002D7EC3"/>
    <w:rsid w:val="002E001D"/>
    <w:rsid w:val="002E0148"/>
    <w:rsid w:val="002E053E"/>
    <w:rsid w:val="002E11D0"/>
    <w:rsid w:val="002E139A"/>
    <w:rsid w:val="002E14B7"/>
    <w:rsid w:val="002E1A8C"/>
    <w:rsid w:val="002E268C"/>
    <w:rsid w:val="002E271C"/>
    <w:rsid w:val="002E2DCE"/>
    <w:rsid w:val="002E2EEE"/>
    <w:rsid w:val="002E3ACF"/>
    <w:rsid w:val="002E3FC6"/>
    <w:rsid w:val="002E43C2"/>
    <w:rsid w:val="002E4566"/>
    <w:rsid w:val="002E46D6"/>
    <w:rsid w:val="002E470C"/>
    <w:rsid w:val="002E4E10"/>
    <w:rsid w:val="002E5145"/>
    <w:rsid w:val="002E535C"/>
    <w:rsid w:val="002E53FE"/>
    <w:rsid w:val="002E6635"/>
    <w:rsid w:val="002E6A0C"/>
    <w:rsid w:val="002F000D"/>
    <w:rsid w:val="002F01EC"/>
    <w:rsid w:val="002F02C3"/>
    <w:rsid w:val="002F0374"/>
    <w:rsid w:val="002F0B32"/>
    <w:rsid w:val="002F0ECA"/>
    <w:rsid w:val="002F1D0E"/>
    <w:rsid w:val="002F227D"/>
    <w:rsid w:val="002F2CB8"/>
    <w:rsid w:val="002F2EF8"/>
    <w:rsid w:val="002F336A"/>
    <w:rsid w:val="002F42BE"/>
    <w:rsid w:val="002F43BF"/>
    <w:rsid w:val="002F4540"/>
    <w:rsid w:val="002F46B3"/>
    <w:rsid w:val="002F4DE4"/>
    <w:rsid w:val="002F512D"/>
    <w:rsid w:val="002F5B6F"/>
    <w:rsid w:val="002F5C51"/>
    <w:rsid w:val="002F694A"/>
    <w:rsid w:val="002F6966"/>
    <w:rsid w:val="002F6E57"/>
    <w:rsid w:val="002F738D"/>
    <w:rsid w:val="002F76FE"/>
    <w:rsid w:val="002F7CBF"/>
    <w:rsid w:val="003000BF"/>
    <w:rsid w:val="00300380"/>
    <w:rsid w:val="00300567"/>
    <w:rsid w:val="003006BE"/>
    <w:rsid w:val="00300B4E"/>
    <w:rsid w:val="00301277"/>
    <w:rsid w:val="003013F2"/>
    <w:rsid w:val="003017DF"/>
    <w:rsid w:val="00301A76"/>
    <w:rsid w:val="00301D80"/>
    <w:rsid w:val="00301EBD"/>
    <w:rsid w:val="0030201B"/>
    <w:rsid w:val="00302854"/>
    <w:rsid w:val="00302C2D"/>
    <w:rsid w:val="00302FFF"/>
    <w:rsid w:val="00303071"/>
    <w:rsid w:val="003032A9"/>
    <w:rsid w:val="00303359"/>
    <w:rsid w:val="00303BD7"/>
    <w:rsid w:val="003042FC"/>
    <w:rsid w:val="00304563"/>
    <w:rsid w:val="00304848"/>
    <w:rsid w:val="00304E08"/>
    <w:rsid w:val="003052FE"/>
    <w:rsid w:val="003053C9"/>
    <w:rsid w:val="00305C7A"/>
    <w:rsid w:val="00305D56"/>
    <w:rsid w:val="00305FF8"/>
    <w:rsid w:val="003064FA"/>
    <w:rsid w:val="00306516"/>
    <w:rsid w:val="003069D1"/>
    <w:rsid w:val="00307517"/>
    <w:rsid w:val="0030755E"/>
    <w:rsid w:val="003076C3"/>
    <w:rsid w:val="0030792F"/>
    <w:rsid w:val="00307D30"/>
    <w:rsid w:val="00310717"/>
    <w:rsid w:val="00310B0A"/>
    <w:rsid w:val="00310C99"/>
    <w:rsid w:val="00311717"/>
    <w:rsid w:val="00312CAD"/>
    <w:rsid w:val="00313172"/>
    <w:rsid w:val="00313252"/>
    <w:rsid w:val="003132ED"/>
    <w:rsid w:val="003132FE"/>
    <w:rsid w:val="003136A1"/>
    <w:rsid w:val="00313A9D"/>
    <w:rsid w:val="00313E11"/>
    <w:rsid w:val="00313EBB"/>
    <w:rsid w:val="00313FAB"/>
    <w:rsid w:val="003143AE"/>
    <w:rsid w:val="00314643"/>
    <w:rsid w:val="0031482B"/>
    <w:rsid w:val="00314D3A"/>
    <w:rsid w:val="00315226"/>
    <w:rsid w:val="00315CBC"/>
    <w:rsid w:val="0031663D"/>
    <w:rsid w:val="003167DB"/>
    <w:rsid w:val="00316D88"/>
    <w:rsid w:val="00316DA3"/>
    <w:rsid w:val="003175BD"/>
    <w:rsid w:val="00317BF4"/>
    <w:rsid w:val="00317C37"/>
    <w:rsid w:val="00317E8E"/>
    <w:rsid w:val="00320B69"/>
    <w:rsid w:val="00320BF4"/>
    <w:rsid w:val="00320C03"/>
    <w:rsid w:val="00320D64"/>
    <w:rsid w:val="00321C9D"/>
    <w:rsid w:val="00321CC1"/>
    <w:rsid w:val="003220BD"/>
    <w:rsid w:val="00324389"/>
    <w:rsid w:val="0032457A"/>
    <w:rsid w:val="00324B9F"/>
    <w:rsid w:val="00324D1B"/>
    <w:rsid w:val="00325015"/>
    <w:rsid w:val="003257A9"/>
    <w:rsid w:val="00325A42"/>
    <w:rsid w:val="00325CE5"/>
    <w:rsid w:val="00325E9E"/>
    <w:rsid w:val="0032630A"/>
    <w:rsid w:val="00326F1F"/>
    <w:rsid w:val="003271E8"/>
    <w:rsid w:val="00327218"/>
    <w:rsid w:val="0032760F"/>
    <w:rsid w:val="00330180"/>
    <w:rsid w:val="003301AB"/>
    <w:rsid w:val="003304AC"/>
    <w:rsid w:val="00330E32"/>
    <w:rsid w:val="003311D7"/>
    <w:rsid w:val="00331340"/>
    <w:rsid w:val="00331CA9"/>
    <w:rsid w:val="00331DA1"/>
    <w:rsid w:val="00331DE9"/>
    <w:rsid w:val="00332367"/>
    <w:rsid w:val="00332A55"/>
    <w:rsid w:val="003333B4"/>
    <w:rsid w:val="00333597"/>
    <w:rsid w:val="00333843"/>
    <w:rsid w:val="003338DD"/>
    <w:rsid w:val="00333906"/>
    <w:rsid w:val="00333C15"/>
    <w:rsid w:val="0033421E"/>
    <w:rsid w:val="0033466B"/>
    <w:rsid w:val="00334816"/>
    <w:rsid w:val="00334C90"/>
    <w:rsid w:val="003356A2"/>
    <w:rsid w:val="003358B8"/>
    <w:rsid w:val="00335FE3"/>
    <w:rsid w:val="00336026"/>
    <w:rsid w:val="00337088"/>
    <w:rsid w:val="003372D4"/>
    <w:rsid w:val="00337CB8"/>
    <w:rsid w:val="00340270"/>
    <w:rsid w:val="003402F9"/>
    <w:rsid w:val="0034062F"/>
    <w:rsid w:val="00340AA7"/>
    <w:rsid w:val="003410D5"/>
    <w:rsid w:val="003415F3"/>
    <w:rsid w:val="00341819"/>
    <w:rsid w:val="00341DB3"/>
    <w:rsid w:val="00342342"/>
    <w:rsid w:val="00342526"/>
    <w:rsid w:val="0034261E"/>
    <w:rsid w:val="00342A00"/>
    <w:rsid w:val="00342B8B"/>
    <w:rsid w:val="00342E70"/>
    <w:rsid w:val="003431C1"/>
    <w:rsid w:val="00343494"/>
    <w:rsid w:val="00344767"/>
    <w:rsid w:val="00344BFF"/>
    <w:rsid w:val="00344D58"/>
    <w:rsid w:val="00345534"/>
    <w:rsid w:val="003455F7"/>
    <w:rsid w:val="00345F29"/>
    <w:rsid w:val="0034653E"/>
    <w:rsid w:val="0034719D"/>
    <w:rsid w:val="00347D0C"/>
    <w:rsid w:val="0035014F"/>
    <w:rsid w:val="003505E4"/>
    <w:rsid w:val="003507A1"/>
    <w:rsid w:val="0035081F"/>
    <w:rsid w:val="0035085F"/>
    <w:rsid w:val="0035095E"/>
    <w:rsid w:val="0035123F"/>
    <w:rsid w:val="00351F08"/>
    <w:rsid w:val="003524EE"/>
    <w:rsid w:val="00352790"/>
    <w:rsid w:val="00352A0D"/>
    <w:rsid w:val="00352C6A"/>
    <w:rsid w:val="00353426"/>
    <w:rsid w:val="00353816"/>
    <w:rsid w:val="00353B90"/>
    <w:rsid w:val="0035477C"/>
    <w:rsid w:val="00354C6A"/>
    <w:rsid w:val="0035604F"/>
    <w:rsid w:val="003560BA"/>
    <w:rsid w:val="00356EEF"/>
    <w:rsid w:val="00356FF6"/>
    <w:rsid w:val="0035786C"/>
    <w:rsid w:val="00357E6B"/>
    <w:rsid w:val="0036013C"/>
    <w:rsid w:val="00360AB7"/>
    <w:rsid w:val="00360F70"/>
    <w:rsid w:val="003616F6"/>
    <w:rsid w:val="0036244D"/>
    <w:rsid w:val="003629C4"/>
    <w:rsid w:val="00362FCD"/>
    <w:rsid w:val="00362FEB"/>
    <w:rsid w:val="00363016"/>
    <w:rsid w:val="003632B2"/>
    <w:rsid w:val="00363696"/>
    <w:rsid w:val="00363A0B"/>
    <w:rsid w:val="00363A5A"/>
    <w:rsid w:val="00363AF5"/>
    <w:rsid w:val="00363C97"/>
    <w:rsid w:val="00363D4A"/>
    <w:rsid w:val="003642B5"/>
    <w:rsid w:val="00364466"/>
    <w:rsid w:val="003649B8"/>
    <w:rsid w:val="003651A6"/>
    <w:rsid w:val="00365908"/>
    <w:rsid w:val="00365AC0"/>
    <w:rsid w:val="00365C81"/>
    <w:rsid w:val="003667DA"/>
    <w:rsid w:val="00366B62"/>
    <w:rsid w:val="0036735D"/>
    <w:rsid w:val="003676E0"/>
    <w:rsid w:val="00370277"/>
    <w:rsid w:val="00370600"/>
    <w:rsid w:val="0037068D"/>
    <w:rsid w:val="00370DC6"/>
    <w:rsid w:val="00370E14"/>
    <w:rsid w:val="00370F6C"/>
    <w:rsid w:val="0037125C"/>
    <w:rsid w:val="0037142D"/>
    <w:rsid w:val="0037144E"/>
    <w:rsid w:val="003714D5"/>
    <w:rsid w:val="003714ED"/>
    <w:rsid w:val="00371D45"/>
    <w:rsid w:val="00371D62"/>
    <w:rsid w:val="00371D81"/>
    <w:rsid w:val="00371F5F"/>
    <w:rsid w:val="00372D2A"/>
    <w:rsid w:val="00372EA1"/>
    <w:rsid w:val="00373017"/>
    <w:rsid w:val="0037427E"/>
    <w:rsid w:val="003748AA"/>
    <w:rsid w:val="00374B26"/>
    <w:rsid w:val="00375459"/>
    <w:rsid w:val="0037548A"/>
    <w:rsid w:val="003755EC"/>
    <w:rsid w:val="003759D5"/>
    <w:rsid w:val="00375DCB"/>
    <w:rsid w:val="003760B6"/>
    <w:rsid w:val="003763B0"/>
    <w:rsid w:val="0037737C"/>
    <w:rsid w:val="003774CB"/>
    <w:rsid w:val="00377832"/>
    <w:rsid w:val="00377BCD"/>
    <w:rsid w:val="00377CD7"/>
    <w:rsid w:val="00380222"/>
    <w:rsid w:val="003807D2"/>
    <w:rsid w:val="00380953"/>
    <w:rsid w:val="00380DB1"/>
    <w:rsid w:val="00380E25"/>
    <w:rsid w:val="00380F51"/>
    <w:rsid w:val="00380F65"/>
    <w:rsid w:val="003815E7"/>
    <w:rsid w:val="003817CA"/>
    <w:rsid w:val="00381874"/>
    <w:rsid w:val="0038297D"/>
    <w:rsid w:val="00382BDC"/>
    <w:rsid w:val="00382BED"/>
    <w:rsid w:val="00383505"/>
    <w:rsid w:val="00383BBE"/>
    <w:rsid w:val="00383D77"/>
    <w:rsid w:val="0038403E"/>
    <w:rsid w:val="00384326"/>
    <w:rsid w:val="00384A0F"/>
    <w:rsid w:val="00384A29"/>
    <w:rsid w:val="003851DA"/>
    <w:rsid w:val="00385427"/>
    <w:rsid w:val="00385479"/>
    <w:rsid w:val="00385CE6"/>
    <w:rsid w:val="0038639E"/>
    <w:rsid w:val="00386896"/>
    <w:rsid w:val="003870B9"/>
    <w:rsid w:val="00387155"/>
    <w:rsid w:val="003875AB"/>
    <w:rsid w:val="00387B3C"/>
    <w:rsid w:val="00390F4B"/>
    <w:rsid w:val="003915ED"/>
    <w:rsid w:val="003917B4"/>
    <w:rsid w:val="00391F61"/>
    <w:rsid w:val="003920CA"/>
    <w:rsid w:val="00392869"/>
    <w:rsid w:val="00392BA4"/>
    <w:rsid w:val="00392C4B"/>
    <w:rsid w:val="00392E75"/>
    <w:rsid w:val="00395160"/>
    <w:rsid w:val="003956A9"/>
    <w:rsid w:val="00396454"/>
    <w:rsid w:val="00396750"/>
    <w:rsid w:val="00396ED7"/>
    <w:rsid w:val="00396F3E"/>
    <w:rsid w:val="003970D2"/>
    <w:rsid w:val="00397B09"/>
    <w:rsid w:val="00397BE5"/>
    <w:rsid w:val="00397D19"/>
    <w:rsid w:val="003A0598"/>
    <w:rsid w:val="003A1035"/>
    <w:rsid w:val="003A11E5"/>
    <w:rsid w:val="003A14CC"/>
    <w:rsid w:val="003A1760"/>
    <w:rsid w:val="003A1BD4"/>
    <w:rsid w:val="003A1CB9"/>
    <w:rsid w:val="003A1D68"/>
    <w:rsid w:val="003A2266"/>
    <w:rsid w:val="003A23AC"/>
    <w:rsid w:val="003A2A40"/>
    <w:rsid w:val="003A2C94"/>
    <w:rsid w:val="003A2F89"/>
    <w:rsid w:val="003A3754"/>
    <w:rsid w:val="003A3798"/>
    <w:rsid w:val="003A3E65"/>
    <w:rsid w:val="003A3F30"/>
    <w:rsid w:val="003A40AF"/>
    <w:rsid w:val="003A45E7"/>
    <w:rsid w:val="003A4888"/>
    <w:rsid w:val="003A49AA"/>
    <w:rsid w:val="003A5406"/>
    <w:rsid w:val="003A549F"/>
    <w:rsid w:val="003A5911"/>
    <w:rsid w:val="003A5E70"/>
    <w:rsid w:val="003A6124"/>
    <w:rsid w:val="003A6D00"/>
    <w:rsid w:val="003A6E73"/>
    <w:rsid w:val="003A7795"/>
    <w:rsid w:val="003A7A5D"/>
    <w:rsid w:val="003A7EA9"/>
    <w:rsid w:val="003B05C5"/>
    <w:rsid w:val="003B05C9"/>
    <w:rsid w:val="003B0E92"/>
    <w:rsid w:val="003B0EF4"/>
    <w:rsid w:val="003B0FBF"/>
    <w:rsid w:val="003B106E"/>
    <w:rsid w:val="003B1537"/>
    <w:rsid w:val="003B1541"/>
    <w:rsid w:val="003B1718"/>
    <w:rsid w:val="003B1DCF"/>
    <w:rsid w:val="003B263E"/>
    <w:rsid w:val="003B2E13"/>
    <w:rsid w:val="003B312B"/>
    <w:rsid w:val="003B3687"/>
    <w:rsid w:val="003B3BF7"/>
    <w:rsid w:val="003B4EC6"/>
    <w:rsid w:val="003B541E"/>
    <w:rsid w:val="003B549F"/>
    <w:rsid w:val="003B59F3"/>
    <w:rsid w:val="003B60D7"/>
    <w:rsid w:val="003B6174"/>
    <w:rsid w:val="003B6515"/>
    <w:rsid w:val="003B6673"/>
    <w:rsid w:val="003B678F"/>
    <w:rsid w:val="003B6FE7"/>
    <w:rsid w:val="003B711B"/>
    <w:rsid w:val="003C01F1"/>
    <w:rsid w:val="003C1C36"/>
    <w:rsid w:val="003C2114"/>
    <w:rsid w:val="003C226A"/>
    <w:rsid w:val="003C239D"/>
    <w:rsid w:val="003C282B"/>
    <w:rsid w:val="003C2A61"/>
    <w:rsid w:val="003C2B31"/>
    <w:rsid w:val="003C3E49"/>
    <w:rsid w:val="003C4E92"/>
    <w:rsid w:val="003C566D"/>
    <w:rsid w:val="003C5F0A"/>
    <w:rsid w:val="003C622E"/>
    <w:rsid w:val="003C68A1"/>
    <w:rsid w:val="003C786A"/>
    <w:rsid w:val="003C7D46"/>
    <w:rsid w:val="003C7DDA"/>
    <w:rsid w:val="003D00B4"/>
    <w:rsid w:val="003D01F7"/>
    <w:rsid w:val="003D02CA"/>
    <w:rsid w:val="003D0B94"/>
    <w:rsid w:val="003D0FD8"/>
    <w:rsid w:val="003D1BFF"/>
    <w:rsid w:val="003D2C12"/>
    <w:rsid w:val="003D39C1"/>
    <w:rsid w:val="003D3B65"/>
    <w:rsid w:val="003D3C8C"/>
    <w:rsid w:val="003D3D63"/>
    <w:rsid w:val="003D3E69"/>
    <w:rsid w:val="003D45F1"/>
    <w:rsid w:val="003D54DF"/>
    <w:rsid w:val="003D54FB"/>
    <w:rsid w:val="003D55E5"/>
    <w:rsid w:val="003D5A0C"/>
    <w:rsid w:val="003D5F0E"/>
    <w:rsid w:val="003D63AD"/>
    <w:rsid w:val="003D6731"/>
    <w:rsid w:val="003D7082"/>
    <w:rsid w:val="003D742F"/>
    <w:rsid w:val="003D7760"/>
    <w:rsid w:val="003D7F4D"/>
    <w:rsid w:val="003E0D29"/>
    <w:rsid w:val="003E13B7"/>
    <w:rsid w:val="003E16E7"/>
    <w:rsid w:val="003E1719"/>
    <w:rsid w:val="003E17FF"/>
    <w:rsid w:val="003E1C3E"/>
    <w:rsid w:val="003E1CB0"/>
    <w:rsid w:val="003E1D6C"/>
    <w:rsid w:val="003E2198"/>
    <w:rsid w:val="003E2BBA"/>
    <w:rsid w:val="003E2D22"/>
    <w:rsid w:val="003E30E5"/>
    <w:rsid w:val="003E351B"/>
    <w:rsid w:val="003E36B1"/>
    <w:rsid w:val="003E38EA"/>
    <w:rsid w:val="003E3D24"/>
    <w:rsid w:val="003E3F19"/>
    <w:rsid w:val="003E416B"/>
    <w:rsid w:val="003E47C4"/>
    <w:rsid w:val="003E5597"/>
    <w:rsid w:val="003E5A69"/>
    <w:rsid w:val="003E5DDD"/>
    <w:rsid w:val="003E5F82"/>
    <w:rsid w:val="003E6A9E"/>
    <w:rsid w:val="003E6F6C"/>
    <w:rsid w:val="003E72F3"/>
    <w:rsid w:val="003E773E"/>
    <w:rsid w:val="003E7B15"/>
    <w:rsid w:val="003E7E93"/>
    <w:rsid w:val="003F0796"/>
    <w:rsid w:val="003F0A99"/>
    <w:rsid w:val="003F0C31"/>
    <w:rsid w:val="003F1FB0"/>
    <w:rsid w:val="003F21A5"/>
    <w:rsid w:val="003F2432"/>
    <w:rsid w:val="003F2450"/>
    <w:rsid w:val="003F269D"/>
    <w:rsid w:val="003F30F0"/>
    <w:rsid w:val="003F3426"/>
    <w:rsid w:val="003F3C2D"/>
    <w:rsid w:val="003F3DB7"/>
    <w:rsid w:val="003F43E9"/>
    <w:rsid w:val="003F45D2"/>
    <w:rsid w:val="003F4942"/>
    <w:rsid w:val="003F4AA7"/>
    <w:rsid w:val="003F4F5E"/>
    <w:rsid w:val="003F50CB"/>
    <w:rsid w:val="003F5499"/>
    <w:rsid w:val="003F59EB"/>
    <w:rsid w:val="003F5B09"/>
    <w:rsid w:val="003F5B32"/>
    <w:rsid w:val="003F6815"/>
    <w:rsid w:val="003F686E"/>
    <w:rsid w:val="003F6E45"/>
    <w:rsid w:val="003F785A"/>
    <w:rsid w:val="003F7E4B"/>
    <w:rsid w:val="003F7E6F"/>
    <w:rsid w:val="00400086"/>
    <w:rsid w:val="00400296"/>
    <w:rsid w:val="00400633"/>
    <w:rsid w:val="004008BA"/>
    <w:rsid w:val="00401356"/>
    <w:rsid w:val="00401DC4"/>
    <w:rsid w:val="00401DD8"/>
    <w:rsid w:val="00402318"/>
    <w:rsid w:val="00403101"/>
    <w:rsid w:val="0040324D"/>
    <w:rsid w:val="00403722"/>
    <w:rsid w:val="0040376E"/>
    <w:rsid w:val="0040395B"/>
    <w:rsid w:val="00403BB2"/>
    <w:rsid w:val="00404AE1"/>
    <w:rsid w:val="004054A4"/>
    <w:rsid w:val="00405D52"/>
    <w:rsid w:val="00405F17"/>
    <w:rsid w:val="0040621E"/>
    <w:rsid w:val="00406361"/>
    <w:rsid w:val="004063B6"/>
    <w:rsid w:val="004064E6"/>
    <w:rsid w:val="0040700D"/>
    <w:rsid w:val="00407633"/>
    <w:rsid w:val="00410672"/>
    <w:rsid w:val="00411416"/>
    <w:rsid w:val="004114B7"/>
    <w:rsid w:val="0041152D"/>
    <w:rsid w:val="00411C38"/>
    <w:rsid w:val="00411D7C"/>
    <w:rsid w:val="00411F4F"/>
    <w:rsid w:val="00411FCC"/>
    <w:rsid w:val="00412ECE"/>
    <w:rsid w:val="00413601"/>
    <w:rsid w:val="00413997"/>
    <w:rsid w:val="00413EC3"/>
    <w:rsid w:val="0041428C"/>
    <w:rsid w:val="004143FC"/>
    <w:rsid w:val="00414688"/>
    <w:rsid w:val="00414DC0"/>
    <w:rsid w:val="00414FE2"/>
    <w:rsid w:val="00415355"/>
    <w:rsid w:val="00416474"/>
    <w:rsid w:val="00416586"/>
    <w:rsid w:val="0041681D"/>
    <w:rsid w:val="00416917"/>
    <w:rsid w:val="0041698D"/>
    <w:rsid w:val="00416A5A"/>
    <w:rsid w:val="00416DDF"/>
    <w:rsid w:val="00416FA2"/>
    <w:rsid w:val="004175B9"/>
    <w:rsid w:val="004175E9"/>
    <w:rsid w:val="004177D3"/>
    <w:rsid w:val="00417891"/>
    <w:rsid w:val="00417893"/>
    <w:rsid w:val="0041792C"/>
    <w:rsid w:val="00417949"/>
    <w:rsid w:val="00417D81"/>
    <w:rsid w:val="00420125"/>
    <w:rsid w:val="004202FD"/>
    <w:rsid w:val="004205B7"/>
    <w:rsid w:val="00420CF3"/>
    <w:rsid w:val="00420F3D"/>
    <w:rsid w:val="00421C0A"/>
    <w:rsid w:val="00421CD3"/>
    <w:rsid w:val="00421FC5"/>
    <w:rsid w:val="004221E5"/>
    <w:rsid w:val="00422624"/>
    <w:rsid w:val="00422945"/>
    <w:rsid w:val="00423095"/>
    <w:rsid w:val="0042345D"/>
    <w:rsid w:val="00423925"/>
    <w:rsid w:val="004246DC"/>
    <w:rsid w:val="00425558"/>
    <w:rsid w:val="004257DC"/>
    <w:rsid w:val="00425943"/>
    <w:rsid w:val="00425D98"/>
    <w:rsid w:val="0042679F"/>
    <w:rsid w:val="00426F36"/>
    <w:rsid w:val="00427220"/>
    <w:rsid w:val="00427409"/>
    <w:rsid w:val="004274B1"/>
    <w:rsid w:val="00427E98"/>
    <w:rsid w:val="00427F43"/>
    <w:rsid w:val="004301DE"/>
    <w:rsid w:val="00430449"/>
    <w:rsid w:val="00430942"/>
    <w:rsid w:val="00431164"/>
    <w:rsid w:val="0043187F"/>
    <w:rsid w:val="00432C1A"/>
    <w:rsid w:val="00432C99"/>
    <w:rsid w:val="00432CDD"/>
    <w:rsid w:val="00432EA5"/>
    <w:rsid w:val="004330D8"/>
    <w:rsid w:val="004332B6"/>
    <w:rsid w:val="004335E9"/>
    <w:rsid w:val="00433E6D"/>
    <w:rsid w:val="00433ECA"/>
    <w:rsid w:val="004343AB"/>
    <w:rsid w:val="004348B5"/>
    <w:rsid w:val="00434B1B"/>
    <w:rsid w:val="0043528D"/>
    <w:rsid w:val="00435A0E"/>
    <w:rsid w:val="00435B96"/>
    <w:rsid w:val="0043699E"/>
    <w:rsid w:val="004369E5"/>
    <w:rsid w:val="00436DAF"/>
    <w:rsid w:val="00437789"/>
    <w:rsid w:val="00437E6D"/>
    <w:rsid w:val="00437EB6"/>
    <w:rsid w:val="00440A4C"/>
    <w:rsid w:val="00441535"/>
    <w:rsid w:val="0044162B"/>
    <w:rsid w:val="0044166A"/>
    <w:rsid w:val="00441B84"/>
    <w:rsid w:val="00441D69"/>
    <w:rsid w:val="00441E6A"/>
    <w:rsid w:val="00442600"/>
    <w:rsid w:val="0044289E"/>
    <w:rsid w:val="00443057"/>
    <w:rsid w:val="004433E2"/>
    <w:rsid w:val="00443B8E"/>
    <w:rsid w:val="00443FA7"/>
    <w:rsid w:val="0044472E"/>
    <w:rsid w:val="00444CFA"/>
    <w:rsid w:val="00445897"/>
    <w:rsid w:val="00445D8D"/>
    <w:rsid w:val="00445EDA"/>
    <w:rsid w:val="00446007"/>
    <w:rsid w:val="0044640A"/>
    <w:rsid w:val="0044644B"/>
    <w:rsid w:val="004469C3"/>
    <w:rsid w:val="00447EA4"/>
    <w:rsid w:val="00450496"/>
    <w:rsid w:val="004506B2"/>
    <w:rsid w:val="00450A0E"/>
    <w:rsid w:val="00450AB1"/>
    <w:rsid w:val="00451040"/>
    <w:rsid w:val="00451681"/>
    <w:rsid w:val="00451A1E"/>
    <w:rsid w:val="00452265"/>
    <w:rsid w:val="004526E7"/>
    <w:rsid w:val="00452709"/>
    <w:rsid w:val="00452C5C"/>
    <w:rsid w:val="00452DF6"/>
    <w:rsid w:val="00453133"/>
    <w:rsid w:val="004545F3"/>
    <w:rsid w:val="00454A32"/>
    <w:rsid w:val="00454AA4"/>
    <w:rsid w:val="0045506D"/>
    <w:rsid w:val="00455294"/>
    <w:rsid w:val="004554EB"/>
    <w:rsid w:val="00456056"/>
    <w:rsid w:val="00456216"/>
    <w:rsid w:val="0045637C"/>
    <w:rsid w:val="00456689"/>
    <w:rsid w:val="0045682D"/>
    <w:rsid w:val="00456CBA"/>
    <w:rsid w:val="00456E82"/>
    <w:rsid w:val="00456FB3"/>
    <w:rsid w:val="00456FD4"/>
    <w:rsid w:val="00456FFB"/>
    <w:rsid w:val="0045704B"/>
    <w:rsid w:val="0045711E"/>
    <w:rsid w:val="00457875"/>
    <w:rsid w:val="00457B16"/>
    <w:rsid w:val="00457E61"/>
    <w:rsid w:val="0046039D"/>
    <w:rsid w:val="00460A61"/>
    <w:rsid w:val="004614C9"/>
    <w:rsid w:val="00461970"/>
    <w:rsid w:val="00461CF8"/>
    <w:rsid w:val="00461F08"/>
    <w:rsid w:val="00461F2B"/>
    <w:rsid w:val="004628B2"/>
    <w:rsid w:val="00462EE3"/>
    <w:rsid w:val="00463954"/>
    <w:rsid w:val="00463A92"/>
    <w:rsid w:val="00463AA8"/>
    <w:rsid w:val="004642DD"/>
    <w:rsid w:val="00464C4C"/>
    <w:rsid w:val="0046504A"/>
    <w:rsid w:val="004651B1"/>
    <w:rsid w:val="004653AB"/>
    <w:rsid w:val="004655B9"/>
    <w:rsid w:val="00465E96"/>
    <w:rsid w:val="00465F3B"/>
    <w:rsid w:val="0046601C"/>
    <w:rsid w:val="004660F6"/>
    <w:rsid w:val="00466112"/>
    <w:rsid w:val="004664DF"/>
    <w:rsid w:val="0046736D"/>
    <w:rsid w:val="0046740A"/>
    <w:rsid w:val="00467455"/>
    <w:rsid w:val="0046758C"/>
    <w:rsid w:val="0046769C"/>
    <w:rsid w:val="0046799C"/>
    <w:rsid w:val="00467A7D"/>
    <w:rsid w:val="00467BEA"/>
    <w:rsid w:val="004701ED"/>
    <w:rsid w:val="00470799"/>
    <w:rsid w:val="00470817"/>
    <w:rsid w:val="00470CD9"/>
    <w:rsid w:val="00470D03"/>
    <w:rsid w:val="00470E04"/>
    <w:rsid w:val="00470E2F"/>
    <w:rsid w:val="00470F74"/>
    <w:rsid w:val="00471592"/>
    <w:rsid w:val="00471832"/>
    <w:rsid w:val="00471984"/>
    <w:rsid w:val="004722EE"/>
    <w:rsid w:val="004724B3"/>
    <w:rsid w:val="004724D7"/>
    <w:rsid w:val="00472DBE"/>
    <w:rsid w:val="00473163"/>
    <w:rsid w:val="004732F2"/>
    <w:rsid w:val="004735D6"/>
    <w:rsid w:val="004735DE"/>
    <w:rsid w:val="0047361C"/>
    <w:rsid w:val="00473712"/>
    <w:rsid w:val="00473C8E"/>
    <w:rsid w:val="00473EB7"/>
    <w:rsid w:val="004740CC"/>
    <w:rsid w:val="004743EE"/>
    <w:rsid w:val="004744D6"/>
    <w:rsid w:val="0047490E"/>
    <w:rsid w:val="00474C19"/>
    <w:rsid w:val="00474E0A"/>
    <w:rsid w:val="004752A5"/>
    <w:rsid w:val="00475622"/>
    <w:rsid w:val="00475789"/>
    <w:rsid w:val="00475B22"/>
    <w:rsid w:val="00475C24"/>
    <w:rsid w:val="00476474"/>
    <w:rsid w:val="004767D4"/>
    <w:rsid w:val="00476E62"/>
    <w:rsid w:val="00476EDF"/>
    <w:rsid w:val="00476FF7"/>
    <w:rsid w:val="004772D4"/>
    <w:rsid w:val="00477591"/>
    <w:rsid w:val="00477843"/>
    <w:rsid w:val="00477D08"/>
    <w:rsid w:val="00477F5E"/>
    <w:rsid w:val="00477F79"/>
    <w:rsid w:val="004801E0"/>
    <w:rsid w:val="00480961"/>
    <w:rsid w:val="00480A54"/>
    <w:rsid w:val="00480B12"/>
    <w:rsid w:val="00480C4A"/>
    <w:rsid w:val="00480D8B"/>
    <w:rsid w:val="0048149B"/>
    <w:rsid w:val="0048179D"/>
    <w:rsid w:val="0048194D"/>
    <w:rsid w:val="00481FF4"/>
    <w:rsid w:val="004825D3"/>
    <w:rsid w:val="00482CD0"/>
    <w:rsid w:val="00482F96"/>
    <w:rsid w:val="00482FFB"/>
    <w:rsid w:val="00483184"/>
    <w:rsid w:val="00483C08"/>
    <w:rsid w:val="00483FCC"/>
    <w:rsid w:val="00484780"/>
    <w:rsid w:val="004848B9"/>
    <w:rsid w:val="00484916"/>
    <w:rsid w:val="00484E66"/>
    <w:rsid w:val="0048503C"/>
    <w:rsid w:val="00485A9E"/>
    <w:rsid w:val="00485AA8"/>
    <w:rsid w:val="00485AE6"/>
    <w:rsid w:val="00485DD2"/>
    <w:rsid w:val="00486379"/>
    <w:rsid w:val="004863EC"/>
    <w:rsid w:val="004866AC"/>
    <w:rsid w:val="00486BE2"/>
    <w:rsid w:val="0048735B"/>
    <w:rsid w:val="00487A0B"/>
    <w:rsid w:val="00487AC5"/>
    <w:rsid w:val="0049001A"/>
    <w:rsid w:val="004901B0"/>
    <w:rsid w:val="0049032B"/>
    <w:rsid w:val="00490726"/>
    <w:rsid w:val="00490972"/>
    <w:rsid w:val="00490D5A"/>
    <w:rsid w:val="00491089"/>
    <w:rsid w:val="00491372"/>
    <w:rsid w:val="0049175F"/>
    <w:rsid w:val="00491E0F"/>
    <w:rsid w:val="0049218A"/>
    <w:rsid w:val="00492217"/>
    <w:rsid w:val="0049237B"/>
    <w:rsid w:val="00492656"/>
    <w:rsid w:val="00492720"/>
    <w:rsid w:val="00492E02"/>
    <w:rsid w:val="00493177"/>
    <w:rsid w:val="004932F1"/>
    <w:rsid w:val="0049394D"/>
    <w:rsid w:val="00493B2F"/>
    <w:rsid w:val="00494533"/>
    <w:rsid w:val="00494692"/>
    <w:rsid w:val="00494CA1"/>
    <w:rsid w:val="0049508D"/>
    <w:rsid w:val="00495228"/>
    <w:rsid w:val="00495335"/>
    <w:rsid w:val="004956A5"/>
    <w:rsid w:val="00495727"/>
    <w:rsid w:val="00495C72"/>
    <w:rsid w:val="00496718"/>
    <w:rsid w:val="004967B3"/>
    <w:rsid w:val="00496BF3"/>
    <w:rsid w:val="00496D02"/>
    <w:rsid w:val="004971FC"/>
    <w:rsid w:val="004972B2"/>
    <w:rsid w:val="0049760C"/>
    <w:rsid w:val="004A0492"/>
    <w:rsid w:val="004A065A"/>
    <w:rsid w:val="004A0673"/>
    <w:rsid w:val="004A071E"/>
    <w:rsid w:val="004A108E"/>
    <w:rsid w:val="004A17D6"/>
    <w:rsid w:val="004A18D6"/>
    <w:rsid w:val="004A27D6"/>
    <w:rsid w:val="004A287C"/>
    <w:rsid w:val="004A28E2"/>
    <w:rsid w:val="004A2935"/>
    <w:rsid w:val="004A2C53"/>
    <w:rsid w:val="004A2C8A"/>
    <w:rsid w:val="004A2CBD"/>
    <w:rsid w:val="004A336E"/>
    <w:rsid w:val="004A3777"/>
    <w:rsid w:val="004A389F"/>
    <w:rsid w:val="004A398B"/>
    <w:rsid w:val="004A4001"/>
    <w:rsid w:val="004A44E4"/>
    <w:rsid w:val="004A51F6"/>
    <w:rsid w:val="004A5575"/>
    <w:rsid w:val="004A5581"/>
    <w:rsid w:val="004A5CDD"/>
    <w:rsid w:val="004A61E0"/>
    <w:rsid w:val="004A63F2"/>
    <w:rsid w:val="004A6488"/>
    <w:rsid w:val="004A6AFB"/>
    <w:rsid w:val="004A6C61"/>
    <w:rsid w:val="004A7082"/>
    <w:rsid w:val="004A714A"/>
    <w:rsid w:val="004A71A5"/>
    <w:rsid w:val="004A720A"/>
    <w:rsid w:val="004A7740"/>
    <w:rsid w:val="004A78B4"/>
    <w:rsid w:val="004A792E"/>
    <w:rsid w:val="004A79B1"/>
    <w:rsid w:val="004A7F85"/>
    <w:rsid w:val="004B0115"/>
    <w:rsid w:val="004B0497"/>
    <w:rsid w:val="004B04A2"/>
    <w:rsid w:val="004B04ED"/>
    <w:rsid w:val="004B0F48"/>
    <w:rsid w:val="004B0FF7"/>
    <w:rsid w:val="004B1745"/>
    <w:rsid w:val="004B1E32"/>
    <w:rsid w:val="004B202C"/>
    <w:rsid w:val="004B25B4"/>
    <w:rsid w:val="004B27B3"/>
    <w:rsid w:val="004B31D3"/>
    <w:rsid w:val="004B35B0"/>
    <w:rsid w:val="004B383B"/>
    <w:rsid w:val="004B3A7A"/>
    <w:rsid w:val="004B4137"/>
    <w:rsid w:val="004B43D3"/>
    <w:rsid w:val="004B4CA3"/>
    <w:rsid w:val="004B4F64"/>
    <w:rsid w:val="004B4F99"/>
    <w:rsid w:val="004B4FBD"/>
    <w:rsid w:val="004B5173"/>
    <w:rsid w:val="004B5196"/>
    <w:rsid w:val="004B5260"/>
    <w:rsid w:val="004B6035"/>
    <w:rsid w:val="004B63E6"/>
    <w:rsid w:val="004B69A3"/>
    <w:rsid w:val="004B6A28"/>
    <w:rsid w:val="004B6AE9"/>
    <w:rsid w:val="004B6C12"/>
    <w:rsid w:val="004B71E3"/>
    <w:rsid w:val="004B74A1"/>
    <w:rsid w:val="004B750A"/>
    <w:rsid w:val="004B7673"/>
    <w:rsid w:val="004B77E6"/>
    <w:rsid w:val="004B7D50"/>
    <w:rsid w:val="004B7E0E"/>
    <w:rsid w:val="004C0095"/>
    <w:rsid w:val="004C03E8"/>
    <w:rsid w:val="004C0513"/>
    <w:rsid w:val="004C12B7"/>
    <w:rsid w:val="004C1553"/>
    <w:rsid w:val="004C1B9F"/>
    <w:rsid w:val="004C1FB3"/>
    <w:rsid w:val="004C28CE"/>
    <w:rsid w:val="004C3A14"/>
    <w:rsid w:val="004C3A4E"/>
    <w:rsid w:val="004C498E"/>
    <w:rsid w:val="004C4EBB"/>
    <w:rsid w:val="004C5272"/>
    <w:rsid w:val="004C57E3"/>
    <w:rsid w:val="004C5C04"/>
    <w:rsid w:val="004C626B"/>
    <w:rsid w:val="004C6729"/>
    <w:rsid w:val="004C68C0"/>
    <w:rsid w:val="004C6938"/>
    <w:rsid w:val="004C6E92"/>
    <w:rsid w:val="004C7033"/>
    <w:rsid w:val="004C7463"/>
    <w:rsid w:val="004C74C7"/>
    <w:rsid w:val="004C7BAF"/>
    <w:rsid w:val="004C7EB0"/>
    <w:rsid w:val="004D016D"/>
    <w:rsid w:val="004D0D05"/>
    <w:rsid w:val="004D11AA"/>
    <w:rsid w:val="004D138A"/>
    <w:rsid w:val="004D2D26"/>
    <w:rsid w:val="004D2F4F"/>
    <w:rsid w:val="004D309A"/>
    <w:rsid w:val="004D3DBB"/>
    <w:rsid w:val="004D40B8"/>
    <w:rsid w:val="004D414F"/>
    <w:rsid w:val="004D4682"/>
    <w:rsid w:val="004D4AE2"/>
    <w:rsid w:val="004D4E5F"/>
    <w:rsid w:val="004D4F10"/>
    <w:rsid w:val="004D5322"/>
    <w:rsid w:val="004D554D"/>
    <w:rsid w:val="004D57AF"/>
    <w:rsid w:val="004D5B89"/>
    <w:rsid w:val="004D5C11"/>
    <w:rsid w:val="004D62A8"/>
    <w:rsid w:val="004D6942"/>
    <w:rsid w:val="004D6DD7"/>
    <w:rsid w:val="004D7EDD"/>
    <w:rsid w:val="004E0048"/>
    <w:rsid w:val="004E05A7"/>
    <w:rsid w:val="004E07E8"/>
    <w:rsid w:val="004E16D6"/>
    <w:rsid w:val="004E1A41"/>
    <w:rsid w:val="004E20C8"/>
    <w:rsid w:val="004E261C"/>
    <w:rsid w:val="004E2723"/>
    <w:rsid w:val="004E2A23"/>
    <w:rsid w:val="004E2A2A"/>
    <w:rsid w:val="004E2F78"/>
    <w:rsid w:val="004E2F8D"/>
    <w:rsid w:val="004E3849"/>
    <w:rsid w:val="004E3A5C"/>
    <w:rsid w:val="004E3DF5"/>
    <w:rsid w:val="004E3E13"/>
    <w:rsid w:val="004E4D6E"/>
    <w:rsid w:val="004E50A1"/>
    <w:rsid w:val="004E5F06"/>
    <w:rsid w:val="004E60D3"/>
    <w:rsid w:val="004E625B"/>
    <w:rsid w:val="004E6285"/>
    <w:rsid w:val="004E6BC4"/>
    <w:rsid w:val="004E6C11"/>
    <w:rsid w:val="004E6C93"/>
    <w:rsid w:val="004E6D84"/>
    <w:rsid w:val="004E7848"/>
    <w:rsid w:val="004E7ADC"/>
    <w:rsid w:val="004E7BE7"/>
    <w:rsid w:val="004F029F"/>
    <w:rsid w:val="004F0324"/>
    <w:rsid w:val="004F08DF"/>
    <w:rsid w:val="004F0EF9"/>
    <w:rsid w:val="004F1285"/>
    <w:rsid w:val="004F19A8"/>
    <w:rsid w:val="004F1AD3"/>
    <w:rsid w:val="004F21A9"/>
    <w:rsid w:val="004F22E4"/>
    <w:rsid w:val="004F25FE"/>
    <w:rsid w:val="004F28B2"/>
    <w:rsid w:val="004F340E"/>
    <w:rsid w:val="004F40F0"/>
    <w:rsid w:val="004F4608"/>
    <w:rsid w:val="004F4AE1"/>
    <w:rsid w:val="004F55F9"/>
    <w:rsid w:val="004F5F8D"/>
    <w:rsid w:val="004F64BA"/>
    <w:rsid w:val="004F6B72"/>
    <w:rsid w:val="004F7A38"/>
    <w:rsid w:val="004F7B00"/>
    <w:rsid w:val="004F7ECE"/>
    <w:rsid w:val="004F7FDE"/>
    <w:rsid w:val="0050010E"/>
    <w:rsid w:val="00500643"/>
    <w:rsid w:val="005006BC"/>
    <w:rsid w:val="005008A1"/>
    <w:rsid w:val="00500DB7"/>
    <w:rsid w:val="0050191D"/>
    <w:rsid w:val="00501F36"/>
    <w:rsid w:val="00502160"/>
    <w:rsid w:val="00502428"/>
    <w:rsid w:val="00502699"/>
    <w:rsid w:val="00502928"/>
    <w:rsid w:val="00502C69"/>
    <w:rsid w:val="00502EFA"/>
    <w:rsid w:val="00503190"/>
    <w:rsid w:val="00503458"/>
    <w:rsid w:val="00503609"/>
    <w:rsid w:val="0050394B"/>
    <w:rsid w:val="00503C20"/>
    <w:rsid w:val="00504702"/>
    <w:rsid w:val="00504C14"/>
    <w:rsid w:val="00504CBE"/>
    <w:rsid w:val="00504CE2"/>
    <w:rsid w:val="0050657A"/>
    <w:rsid w:val="00506E69"/>
    <w:rsid w:val="00507604"/>
    <w:rsid w:val="00507F9E"/>
    <w:rsid w:val="00510A35"/>
    <w:rsid w:val="00510AB0"/>
    <w:rsid w:val="0051138E"/>
    <w:rsid w:val="00511AC8"/>
    <w:rsid w:val="00511BCB"/>
    <w:rsid w:val="00511BFB"/>
    <w:rsid w:val="00512479"/>
    <w:rsid w:val="00512A25"/>
    <w:rsid w:val="00512AA3"/>
    <w:rsid w:val="00513545"/>
    <w:rsid w:val="00513F47"/>
    <w:rsid w:val="00513F52"/>
    <w:rsid w:val="005143AC"/>
    <w:rsid w:val="0051461A"/>
    <w:rsid w:val="00514DB0"/>
    <w:rsid w:val="00514E7B"/>
    <w:rsid w:val="00515A53"/>
    <w:rsid w:val="00515CF4"/>
    <w:rsid w:val="005161CE"/>
    <w:rsid w:val="00516A1A"/>
    <w:rsid w:val="00516BB8"/>
    <w:rsid w:val="00517049"/>
    <w:rsid w:val="00517561"/>
    <w:rsid w:val="0051758F"/>
    <w:rsid w:val="005176AB"/>
    <w:rsid w:val="00517A89"/>
    <w:rsid w:val="00517AEC"/>
    <w:rsid w:val="00520B92"/>
    <w:rsid w:val="00520BBB"/>
    <w:rsid w:val="00520BD6"/>
    <w:rsid w:val="00520C1A"/>
    <w:rsid w:val="00520CFA"/>
    <w:rsid w:val="00520D90"/>
    <w:rsid w:val="0052163E"/>
    <w:rsid w:val="00521B5B"/>
    <w:rsid w:val="00521FB3"/>
    <w:rsid w:val="005225F1"/>
    <w:rsid w:val="005226C3"/>
    <w:rsid w:val="005232B5"/>
    <w:rsid w:val="005239D9"/>
    <w:rsid w:val="00523DE5"/>
    <w:rsid w:val="005249A1"/>
    <w:rsid w:val="00524AA8"/>
    <w:rsid w:val="00524E01"/>
    <w:rsid w:val="0052530D"/>
    <w:rsid w:val="00525A60"/>
    <w:rsid w:val="00525E63"/>
    <w:rsid w:val="00525E7D"/>
    <w:rsid w:val="00525F5E"/>
    <w:rsid w:val="005260B6"/>
    <w:rsid w:val="00526AB9"/>
    <w:rsid w:val="0052745B"/>
    <w:rsid w:val="005274F8"/>
    <w:rsid w:val="00527891"/>
    <w:rsid w:val="00527B1E"/>
    <w:rsid w:val="00527CA0"/>
    <w:rsid w:val="00527FE0"/>
    <w:rsid w:val="0053036F"/>
    <w:rsid w:val="00530A0C"/>
    <w:rsid w:val="00530CA0"/>
    <w:rsid w:val="00530CAE"/>
    <w:rsid w:val="0053100E"/>
    <w:rsid w:val="0053114B"/>
    <w:rsid w:val="005316E8"/>
    <w:rsid w:val="005318F9"/>
    <w:rsid w:val="00531D54"/>
    <w:rsid w:val="00532155"/>
    <w:rsid w:val="00532269"/>
    <w:rsid w:val="005322EC"/>
    <w:rsid w:val="00532B7D"/>
    <w:rsid w:val="00532E16"/>
    <w:rsid w:val="0053315D"/>
    <w:rsid w:val="0053396F"/>
    <w:rsid w:val="00534B33"/>
    <w:rsid w:val="00534CA6"/>
    <w:rsid w:val="005352F6"/>
    <w:rsid w:val="005354A0"/>
    <w:rsid w:val="0053576B"/>
    <w:rsid w:val="00535962"/>
    <w:rsid w:val="00535CE5"/>
    <w:rsid w:val="00535D95"/>
    <w:rsid w:val="00535E90"/>
    <w:rsid w:val="00536262"/>
    <w:rsid w:val="00536353"/>
    <w:rsid w:val="0053652B"/>
    <w:rsid w:val="0053681F"/>
    <w:rsid w:val="00536AE0"/>
    <w:rsid w:val="00536D1C"/>
    <w:rsid w:val="00536E2E"/>
    <w:rsid w:val="005377F7"/>
    <w:rsid w:val="00537826"/>
    <w:rsid w:val="0054088C"/>
    <w:rsid w:val="00541004"/>
    <w:rsid w:val="005414C9"/>
    <w:rsid w:val="005419E2"/>
    <w:rsid w:val="00541A18"/>
    <w:rsid w:val="00541A8C"/>
    <w:rsid w:val="00541E60"/>
    <w:rsid w:val="00542218"/>
    <w:rsid w:val="00542733"/>
    <w:rsid w:val="0054289C"/>
    <w:rsid w:val="00543186"/>
    <w:rsid w:val="005431AA"/>
    <w:rsid w:val="00543868"/>
    <w:rsid w:val="00543D0E"/>
    <w:rsid w:val="00544333"/>
    <w:rsid w:val="00544692"/>
    <w:rsid w:val="00544798"/>
    <w:rsid w:val="00544AEA"/>
    <w:rsid w:val="00544FE8"/>
    <w:rsid w:val="005452AF"/>
    <w:rsid w:val="00545B65"/>
    <w:rsid w:val="00545D12"/>
    <w:rsid w:val="0054647B"/>
    <w:rsid w:val="00546D32"/>
    <w:rsid w:val="00546D81"/>
    <w:rsid w:val="005504B7"/>
    <w:rsid w:val="0055053C"/>
    <w:rsid w:val="0055175A"/>
    <w:rsid w:val="00551BE0"/>
    <w:rsid w:val="00551C03"/>
    <w:rsid w:val="00551C39"/>
    <w:rsid w:val="00551E41"/>
    <w:rsid w:val="0055217D"/>
    <w:rsid w:val="0055279A"/>
    <w:rsid w:val="005527E1"/>
    <w:rsid w:val="005529B4"/>
    <w:rsid w:val="0055385D"/>
    <w:rsid w:val="00553D59"/>
    <w:rsid w:val="00553D94"/>
    <w:rsid w:val="00553EB8"/>
    <w:rsid w:val="0055470C"/>
    <w:rsid w:val="0055531D"/>
    <w:rsid w:val="005554DF"/>
    <w:rsid w:val="005554EA"/>
    <w:rsid w:val="00556766"/>
    <w:rsid w:val="00556AF5"/>
    <w:rsid w:val="00557192"/>
    <w:rsid w:val="0055764F"/>
    <w:rsid w:val="005579C8"/>
    <w:rsid w:val="005602E5"/>
    <w:rsid w:val="0056087C"/>
    <w:rsid w:val="0056101C"/>
    <w:rsid w:val="005612E5"/>
    <w:rsid w:val="005617E0"/>
    <w:rsid w:val="005624CC"/>
    <w:rsid w:val="00562D6B"/>
    <w:rsid w:val="0056325A"/>
    <w:rsid w:val="0056329C"/>
    <w:rsid w:val="005637F0"/>
    <w:rsid w:val="005642AC"/>
    <w:rsid w:val="005643C1"/>
    <w:rsid w:val="005645BE"/>
    <w:rsid w:val="00564F44"/>
    <w:rsid w:val="0056530A"/>
    <w:rsid w:val="00565A53"/>
    <w:rsid w:val="00565B12"/>
    <w:rsid w:val="00566104"/>
    <w:rsid w:val="0056650A"/>
    <w:rsid w:val="00566599"/>
    <w:rsid w:val="005671CC"/>
    <w:rsid w:val="00567470"/>
    <w:rsid w:val="00567747"/>
    <w:rsid w:val="00567F2D"/>
    <w:rsid w:val="00570CDF"/>
    <w:rsid w:val="00570E73"/>
    <w:rsid w:val="00571B8C"/>
    <w:rsid w:val="005723F3"/>
    <w:rsid w:val="005737D4"/>
    <w:rsid w:val="00573D27"/>
    <w:rsid w:val="00574430"/>
    <w:rsid w:val="005744DF"/>
    <w:rsid w:val="0057471E"/>
    <w:rsid w:val="00574C2B"/>
    <w:rsid w:val="00575085"/>
    <w:rsid w:val="00575418"/>
    <w:rsid w:val="00576615"/>
    <w:rsid w:val="00576EC8"/>
    <w:rsid w:val="0057717B"/>
    <w:rsid w:val="005771AD"/>
    <w:rsid w:val="00577316"/>
    <w:rsid w:val="00577957"/>
    <w:rsid w:val="00577D08"/>
    <w:rsid w:val="00577DBD"/>
    <w:rsid w:val="00577F9B"/>
    <w:rsid w:val="00577FA8"/>
    <w:rsid w:val="005804E6"/>
    <w:rsid w:val="00580955"/>
    <w:rsid w:val="00580DEF"/>
    <w:rsid w:val="00580E47"/>
    <w:rsid w:val="0058108D"/>
    <w:rsid w:val="00581457"/>
    <w:rsid w:val="005814D9"/>
    <w:rsid w:val="005814F3"/>
    <w:rsid w:val="005819FC"/>
    <w:rsid w:val="00581C80"/>
    <w:rsid w:val="00581E92"/>
    <w:rsid w:val="00582098"/>
    <w:rsid w:val="005822EA"/>
    <w:rsid w:val="00582BA6"/>
    <w:rsid w:val="005831E4"/>
    <w:rsid w:val="00583896"/>
    <w:rsid w:val="0058397C"/>
    <w:rsid w:val="00583E40"/>
    <w:rsid w:val="005841A4"/>
    <w:rsid w:val="005843C5"/>
    <w:rsid w:val="005844FA"/>
    <w:rsid w:val="005845BB"/>
    <w:rsid w:val="005848B0"/>
    <w:rsid w:val="00584955"/>
    <w:rsid w:val="00584F59"/>
    <w:rsid w:val="00584F98"/>
    <w:rsid w:val="00585169"/>
    <w:rsid w:val="00585572"/>
    <w:rsid w:val="00585826"/>
    <w:rsid w:val="005860B1"/>
    <w:rsid w:val="0058616E"/>
    <w:rsid w:val="00586D85"/>
    <w:rsid w:val="00587098"/>
    <w:rsid w:val="00587D97"/>
    <w:rsid w:val="005905A4"/>
    <w:rsid w:val="00591013"/>
    <w:rsid w:val="005913DD"/>
    <w:rsid w:val="00591521"/>
    <w:rsid w:val="005916B8"/>
    <w:rsid w:val="00592435"/>
    <w:rsid w:val="00592509"/>
    <w:rsid w:val="00592ACE"/>
    <w:rsid w:val="00592CAD"/>
    <w:rsid w:val="00593480"/>
    <w:rsid w:val="005935C8"/>
    <w:rsid w:val="005937B4"/>
    <w:rsid w:val="00594E68"/>
    <w:rsid w:val="005957F2"/>
    <w:rsid w:val="00595A62"/>
    <w:rsid w:val="00595AA2"/>
    <w:rsid w:val="00596055"/>
    <w:rsid w:val="0059641B"/>
    <w:rsid w:val="005966E0"/>
    <w:rsid w:val="00596A61"/>
    <w:rsid w:val="00597100"/>
    <w:rsid w:val="0059721A"/>
    <w:rsid w:val="005974B3"/>
    <w:rsid w:val="005974F4"/>
    <w:rsid w:val="005A00FC"/>
    <w:rsid w:val="005A07C5"/>
    <w:rsid w:val="005A0D16"/>
    <w:rsid w:val="005A0FE3"/>
    <w:rsid w:val="005A1122"/>
    <w:rsid w:val="005A188B"/>
    <w:rsid w:val="005A1CEF"/>
    <w:rsid w:val="005A1DFA"/>
    <w:rsid w:val="005A20E1"/>
    <w:rsid w:val="005A2138"/>
    <w:rsid w:val="005A2331"/>
    <w:rsid w:val="005A2B50"/>
    <w:rsid w:val="005A2F05"/>
    <w:rsid w:val="005A3026"/>
    <w:rsid w:val="005A3238"/>
    <w:rsid w:val="005A4BC9"/>
    <w:rsid w:val="005A541B"/>
    <w:rsid w:val="005A5C29"/>
    <w:rsid w:val="005A5FAE"/>
    <w:rsid w:val="005A63A9"/>
    <w:rsid w:val="005A702F"/>
    <w:rsid w:val="005A71D8"/>
    <w:rsid w:val="005A7627"/>
    <w:rsid w:val="005A77CA"/>
    <w:rsid w:val="005A7C4F"/>
    <w:rsid w:val="005B00D1"/>
    <w:rsid w:val="005B04F5"/>
    <w:rsid w:val="005B0B72"/>
    <w:rsid w:val="005B1C10"/>
    <w:rsid w:val="005B23ED"/>
    <w:rsid w:val="005B2535"/>
    <w:rsid w:val="005B2700"/>
    <w:rsid w:val="005B2CFC"/>
    <w:rsid w:val="005B3418"/>
    <w:rsid w:val="005B36A0"/>
    <w:rsid w:val="005B3B20"/>
    <w:rsid w:val="005B3B26"/>
    <w:rsid w:val="005B43E9"/>
    <w:rsid w:val="005B441B"/>
    <w:rsid w:val="005B44F5"/>
    <w:rsid w:val="005B45E1"/>
    <w:rsid w:val="005B4CB2"/>
    <w:rsid w:val="005B560B"/>
    <w:rsid w:val="005B5F24"/>
    <w:rsid w:val="005B60D9"/>
    <w:rsid w:val="005B6D42"/>
    <w:rsid w:val="005B75BF"/>
    <w:rsid w:val="005B7B34"/>
    <w:rsid w:val="005B7CC3"/>
    <w:rsid w:val="005C0FCB"/>
    <w:rsid w:val="005C1066"/>
    <w:rsid w:val="005C12B2"/>
    <w:rsid w:val="005C195F"/>
    <w:rsid w:val="005C1E5C"/>
    <w:rsid w:val="005C20E1"/>
    <w:rsid w:val="005C26A0"/>
    <w:rsid w:val="005C272D"/>
    <w:rsid w:val="005C2A08"/>
    <w:rsid w:val="005C3C6D"/>
    <w:rsid w:val="005C424C"/>
    <w:rsid w:val="005C436B"/>
    <w:rsid w:val="005C43CF"/>
    <w:rsid w:val="005C45D2"/>
    <w:rsid w:val="005C5ADA"/>
    <w:rsid w:val="005C6288"/>
    <w:rsid w:val="005C66F7"/>
    <w:rsid w:val="005C690F"/>
    <w:rsid w:val="005C6BF0"/>
    <w:rsid w:val="005C6D94"/>
    <w:rsid w:val="005C6E6A"/>
    <w:rsid w:val="005C6E7A"/>
    <w:rsid w:val="005C7140"/>
    <w:rsid w:val="005C73D8"/>
    <w:rsid w:val="005C7418"/>
    <w:rsid w:val="005C75F4"/>
    <w:rsid w:val="005C76CD"/>
    <w:rsid w:val="005C7EC0"/>
    <w:rsid w:val="005C7F45"/>
    <w:rsid w:val="005D013A"/>
    <w:rsid w:val="005D0363"/>
    <w:rsid w:val="005D0955"/>
    <w:rsid w:val="005D0BBC"/>
    <w:rsid w:val="005D0EA0"/>
    <w:rsid w:val="005D127F"/>
    <w:rsid w:val="005D12E3"/>
    <w:rsid w:val="005D1598"/>
    <w:rsid w:val="005D1828"/>
    <w:rsid w:val="005D263F"/>
    <w:rsid w:val="005D2C5E"/>
    <w:rsid w:val="005D31CB"/>
    <w:rsid w:val="005D3996"/>
    <w:rsid w:val="005D3A01"/>
    <w:rsid w:val="005D3DAC"/>
    <w:rsid w:val="005D40A1"/>
    <w:rsid w:val="005D40B4"/>
    <w:rsid w:val="005D4182"/>
    <w:rsid w:val="005D41B8"/>
    <w:rsid w:val="005D45A1"/>
    <w:rsid w:val="005D475C"/>
    <w:rsid w:val="005D48AC"/>
    <w:rsid w:val="005D550C"/>
    <w:rsid w:val="005D55AB"/>
    <w:rsid w:val="005D564D"/>
    <w:rsid w:val="005D5D08"/>
    <w:rsid w:val="005D5D13"/>
    <w:rsid w:val="005D60AD"/>
    <w:rsid w:val="005D65A9"/>
    <w:rsid w:val="005D682C"/>
    <w:rsid w:val="005D6960"/>
    <w:rsid w:val="005D69EC"/>
    <w:rsid w:val="005D6B99"/>
    <w:rsid w:val="005D6D04"/>
    <w:rsid w:val="005D70B3"/>
    <w:rsid w:val="005D79C9"/>
    <w:rsid w:val="005D7B68"/>
    <w:rsid w:val="005D7C7B"/>
    <w:rsid w:val="005E0473"/>
    <w:rsid w:val="005E059C"/>
    <w:rsid w:val="005E0665"/>
    <w:rsid w:val="005E066A"/>
    <w:rsid w:val="005E0D09"/>
    <w:rsid w:val="005E1193"/>
    <w:rsid w:val="005E1381"/>
    <w:rsid w:val="005E1412"/>
    <w:rsid w:val="005E1CF0"/>
    <w:rsid w:val="005E20F4"/>
    <w:rsid w:val="005E24A8"/>
    <w:rsid w:val="005E2503"/>
    <w:rsid w:val="005E26EE"/>
    <w:rsid w:val="005E2868"/>
    <w:rsid w:val="005E2CB6"/>
    <w:rsid w:val="005E2D59"/>
    <w:rsid w:val="005E333E"/>
    <w:rsid w:val="005E3E63"/>
    <w:rsid w:val="005E4395"/>
    <w:rsid w:val="005E4863"/>
    <w:rsid w:val="005E48C4"/>
    <w:rsid w:val="005E4CBA"/>
    <w:rsid w:val="005E4F24"/>
    <w:rsid w:val="005E5599"/>
    <w:rsid w:val="005E57A2"/>
    <w:rsid w:val="005E5EF0"/>
    <w:rsid w:val="005E5FDD"/>
    <w:rsid w:val="005E6325"/>
    <w:rsid w:val="005E760F"/>
    <w:rsid w:val="005E77EE"/>
    <w:rsid w:val="005E7BC6"/>
    <w:rsid w:val="005E7F7A"/>
    <w:rsid w:val="005F0573"/>
    <w:rsid w:val="005F0F80"/>
    <w:rsid w:val="005F14DB"/>
    <w:rsid w:val="005F154F"/>
    <w:rsid w:val="005F1A97"/>
    <w:rsid w:val="005F1F04"/>
    <w:rsid w:val="005F1F60"/>
    <w:rsid w:val="005F3012"/>
    <w:rsid w:val="005F310B"/>
    <w:rsid w:val="005F3333"/>
    <w:rsid w:val="005F3DFC"/>
    <w:rsid w:val="005F438A"/>
    <w:rsid w:val="005F450E"/>
    <w:rsid w:val="005F480E"/>
    <w:rsid w:val="005F54D0"/>
    <w:rsid w:val="005F5549"/>
    <w:rsid w:val="005F561F"/>
    <w:rsid w:val="005F57DD"/>
    <w:rsid w:val="005F5E42"/>
    <w:rsid w:val="005F5F7F"/>
    <w:rsid w:val="005F7087"/>
    <w:rsid w:val="005F7483"/>
    <w:rsid w:val="005F7633"/>
    <w:rsid w:val="005F7ED8"/>
    <w:rsid w:val="00600195"/>
    <w:rsid w:val="00600905"/>
    <w:rsid w:val="00600BB4"/>
    <w:rsid w:val="00600BB5"/>
    <w:rsid w:val="00600CB2"/>
    <w:rsid w:val="006012B5"/>
    <w:rsid w:val="00601AD9"/>
    <w:rsid w:val="00601AE9"/>
    <w:rsid w:val="00601D77"/>
    <w:rsid w:val="00602838"/>
    <w:rsid w:val="00602BB5"/>
    <w:rsid w:val="00602C8C"/>
    <w:rsid w:val="00603205"/>
    <w:rsid w:val="00603B7E"/>
    <w:rsid w:val="006042DE"/>
    <w:rsid w:val="0060446B"/>
    <w:rsid w:val="00604A85"/>
    <w:rsid w:val="00605403"/>
    <w:rsid w:val="00605742"/>
    <w:rsid w:val="006057BD"/>
    <w:rsid w:val="00606399"/>
    <w:rsid w:val="00606CE1"/>
    <w:rsid w:val="00606DB7"/>
    <w:rsid w:val="00607746"/>
    <w:rsid w:val="00607BD0"/>
    <w:rsid w:val="006102A5"/>
    <w:rsid w:val="00610444"/>
    <w:rsid w:val="00610982"/>
    <w:rsid w:val="00610CDD"/>
    <w:rsid w:val="00610D91"/>
    <w:rsid w:val="00610F39"/>
    <w:rsid w:val="00610F99"/>
    <w:rsid w:val="00611078"/>
    <w:rsid w:val="006110C5"/>
    <w:rsid w:val="00611148"/>
    <w:rsid w:val="0061146A"/>
    <w:rsid w:val="0061162F"/>
    <w:rsid w:val="00611F26"/>
    <w:rsid w:val="0061243B"/>
    <w:rsid w:val="00612B32"/>
    <w:rsid w:val="00612BD2"/>
    <w:rsid w:val="00612F8C"/>
    <w:rsid w:val="00613048"/>
    <w:rsid w:val="006131C0"/>
    <w:rsid w:val="00613320"/>
    <w:rsid w:val="006133DA"/>
    <w:rsid w:val="0061342B"/>
    <w:rsid w:val="006135CE"/>
    <w:rsid w:val="00613E93"/>
    <w:rsid w:val="00614256"/>
    <w:rsid w:val="006143D7"/>
    <w:rsid w:val="006143E6"/>
    <w:rsid w:val="006143E9"/>
    <w:rsid w:val="00614758"/>
    <w:rsid w:val="00615874"/>
    <w:rsid w:val="00615C7B"/>
    <w:rsid w:val="006165BE"/>
    <w:rsid w:val="00616821"/>
    <w:rsid w:val="0061694E"/>
    <w:rsid w:val="006169DD"/>
    <w:rsid w:val="00617C1E"/>
    <w:rsid w:val="006205B4"/>
    <w:rsid w:val="006206B8"/>
    <w:rsid w:val="00620C3D"/>
    <w:rsid w:val="00621F1C"/>
    <w:rsid w:val="00622276"/>
    <w:rsid w:val="0062227B"/>
    <w:rsid w:val="00622678"/>
    <w:rsid w:val="006228DB"/>
    <w:rsid w:val="00622DE5"/>
    <w:rsid w:val="0062307D"/>
    <w:rsid w:val="006232D6"/>
    <w:rsid w:val="00623CC7"/>
    <w:rsid w:val="00624D29"/>
    <w:rsid w:val="00625126"/>
    <w:rsid w:val="00625354"/>
    <w:rsid w:val="006253B5"/>
    <w:rsid w:val="006255D1"/>
    <w:rsid w:val="006256A4"/>
    <w:rsid w:val="00625A86"/>
    <w:rsid w:val="0062662E"/>
    <w:rsid w:val="00626F9B"/>
    <w:rsid w:val="00627027"/>
    <w:rsid w:val="00627216"/>
    <w:rsid w:val="00630C71"/>
    <w:rsid w:val="0063188F"/>
    <w:rsid w:val="006319D0"/>
    <w:rsid w:val="00631BBB"/>
    <w:rsid w:val="00632537"/>
    <w:rsid w:val="006326F9"/>
    <w:rsid w:val="00632782"/>
    <w:rsid w:val="00632CBC"/>
    <w:rsid w:val="00632F7E"/>
    <w:rsid w:val="00632F9C"/>
    <w:rsid w:val="00633017"/>
    <w:rsid w:val="006335B4"/>
    <w:rsid w:val="006337DB"/>
    <w:rsid w:val="00633E24"/>
    <w:rsid w:val="00634261"/>
    <w:rsid w:val="00634DC4"/>
    <w:rsid w:val="00634FCD"/>
    <w:rsid w:val="00635443"/>
    <w:rsid w:val="00635D09"/>
    <w:rsid w:val="00635DA4"/>
    <w:rsid w:val="00635F7C"/>
    <w:rsid w:val="00636324"/>
    <w:rsid w:val="00636652"/>
    <w:rsid w:val="00636B64"/>
    <w:rsid w:val="0063775B"/>
    <w:rsid w:val="00637A92"/>
    <w:rsid w:val="00637C63"/>
    <w:rsid w:val="00640601"/>
    <w:rsid w:val="006411DC"/>
    <w:rsid w:val="00641644"/>
    <w:rsid w:val="00641D31"/>
    <w:rsid w:val="00641ECB"/>
    <w:rsid w:val="0064227A"/>
    <w:rsid w:val="00642446"/>
    <w:rsid w:val="00642AD5"/>
    <w:rsid w:val="00643035"/>
    <w:rsid w:val="0064340C"/>
    <w:rsid w:val="00643493"/>
    <w:rsid w:val="00643815"/>
    <w:rsid w:val="00643A2D"/>
    <w:rsid w:val="00643AD0"/>
    <w:rsid w:val="00643AF2"/>
    <w:rsid w:val="00643E1F"/>
    <w:rsid w:val="00644131"/>
    <w:rsid w:val="0064438F"/>
    <w:rsid w:val="0064444E"/>
    <w:rsid w:val="00645484"/>
    <w:rsid w:val="00645806"/>
    <w:rsid w:val="00645C64"/>
    <w:rsid w:val="00645EEC"/>
    <w:rsid w:val="00645F7B"/>
    <w:rsid w:val="00645F8C"/>
    <w:rsid w:val="006468CF"/>
    <w:rsid w:val="00646B30"/>
    <w:rsid w:val="00647537"/>
    <w:rsid w:val="00650330"/>
    <w:rsid w:val="0065078B"/>
    <w:rsid w:val="00650A4E"/>
    <w:rsid w:val="00652018"/>
    <w:rsid w:val="00652487"/>
    <w:rsid w:val="00652546"/>
    <w:rsid w:val="0065264D"/>
    <w:rsid w:val="00652706"/>
    <w:rsid w:val="00652AED"/>
    <w:rsid w:val="00652D15"/>
    <w:rsid w:val="006533C1"/>
    <w:rsid w:val="00653423"/>
    <w:rsid w:val="00653549"/>
    <w:rsid w:val="006536CF"/>
    <w:rsid w:val="00654095"/>
    <w:rsid w:val="00654D44"/>
    <w:rsid w:val="00655E50"/>
    <w:rsid w:val="00655E6D"/>
    <w:rsid w:val="00656291"/>
    <w:rsid w:val="00656C03"/>
    <w:rsid w:val="00657268"/>
    <w:rsid w:val="0065730D"/>
    <w:rsid w:val="0065793A"/>
    <w:rsid w:val="00657C36"/>
    <w:rsid w:val="00657EAF"/>
    <w:rsid w:val="00657EB8"/>
    <w:rsid w:val="00660140"/>
    <w:rsid w:val="0066025C"/>
    <w:rsid w:val="00660445"/>
    <w:rsid w:val="0066045E"/>
    <w:rsid w:val="00660794"/>
    <w:rsid w:val="00660975"/>
    <w:rsid w:val="00661249"/>
    <w:rsid w:val="00661420"/>
    <w:rsid w:val="00661A55"/>
    <w:rsid w:val="00661E68"/>
    <w:rsid w:val="006621AE"/>
    <w:rsid w:val="00662B6A"/>
    <w:rsid w:val="00662D8A"/>
    <w:rsid w:val="00662EBF"/>
    <w:rsid w:val="00662EF0"/>
    <w:rsid w:val="00662F8D"/>
    <w:rsid w:val="0066349B"/>
    <w:rsid w:val="0066396C"/>
    <w:rsid w:val="006642FD"/>
    <w:rsid w:val="00664668"/>
    <w:rsid w:val="0066489B"/>
    <w:rsid w:val="00665001"/>
    <w:rsid w:val="00665120"/>
    <w:rsid w:val="006651E2"/>
    <w:rsid w:val="00665A89"/>
    <w:rsid w:val="0066616C"/>
    <w:rsid w:val="006665E5"/>
    <w:rsid w:val="00666699"/>
    <w:rsid w:val="006667A0"/>
    <w:rsid w:val="00666940"/>
    <w:rsid w:val="006671C1"/>
    <w:rsid w:val="0067040A"/>
    <w:rsid w:val="00670577"/>
    <w:rsid w:val="00670896"/>
    <w:rsid w:val="00671D7C"/>
    <w:rsid w:val="00671DE0"/>
    <w:rsid w:val="006722FD"/>
    <w:rsid w:val="006723C2"/>
    <w:rsid w:val="006724DD"/>
    <w:rsid w:val="006724E1"/>
    <w:rsid w:val="00673A7A"/>
    <w:rsid w:val="00673CF9"/>
    <w:rsid w:val="006741B0"/>
    <w:rsid w:val="00674327"/>
    <w:rsid w:val="006746AA"/>
    <w:rsid w:val="0067477B"/>
    <w:rsid w:val="00674B98"/>
    <w:rsid w:val="00675648"/>
    <w:rsid w:val="00675B77"/>
    <w:rsid w:val="00676268"/>
    <w:rsid w:val="0067635A"/>
    <w:rsid w:val="006777A3"/>
    <w:rsid w:val="0068073A"/>
    <w:rsid w:val="00680891"/>
    <w:rsid w:val="00680A17"/>
    <w:rsid w:val="00681006"/>
    <w:rsid w:val="0068100B"/>
    <w:rsid w:val="0068170E"/>
    <w:rsid w:val="00681916"/>
    <w:rsid w:val="00681DF4"/>
    <w:rsid w:val="0068297C"/>
    <w:rsid w:val="006835A0"/>
    <w:rsid w:val="00683608"/>
    <w:rsid w:val="006836C9"/>
    <w:rsid w:val="00683FC2"/>
    <w:rsid w:val="00683FF4"/>
    <w:rsid w:val="00684562"/>
    <w:rsid w:val="00684918"/>
    <w:rsid w:val="00684B08"/>
    <w:rsid w:val="00684DB2"/>
    <w:rsid w:val="00684EE9"/>
    <w:rsid w:val="006853F1"/>
    <w:rsid w:val="00685913"/>
    <w:rsid w:val="00685A3C"/>
    <w:rsid w:val="00685A71"/>
    <w:rsid w:val="00686BAB"/>
    <w:rsid w:val="00686CE5"/>
    <w:rsid w:val="006879F7"/>
    <w:rsid w:val="00687D98"/>
    <w:rsid w:val="00687DA0"/>
    <w:rsid w:val="006900D2"/>
    <w:rsid w:val="0069020E"/>
    <w:rsid w:val="00691468"/>
    <w:rsid w:val="00691816"/>
    <w:rsid w:val="00691949"/>
    <w:rsid w:val="00692032"/>
    <w:rsid w:val="006924FF"/>
    <w:rsid w:val="00692AF2"/>
    <w:rsid w:val="00692C4C"/>
    <w:rsid w:val="0069337D"/>
    <w:rsid w:val="00693684"/>
    <w:rsid w:val="00693720"/>
    <w:rsid w:val="00693852"/>
    <w:rsid w:val="00693DB7"/>
    <w:rsid w:val="0069433F"/>
    <w:rsid w:val="00696338"/>
    <w:rsid w:val="006965BC"/>
    <w:rsid w:val="00696625"/>
    <w:rsid w:val="006966B8"/>
    <w:rsid w:val="00697D58"/>
    <w:rsid w:val="006A02C1"/>
    <w:rsid w:val="006A033E"/>
    <w:rsid w:val="006A03D1"/>
    <w:rsid w:val="006A0BB8"/>
    <w:rsid w:val="006A1440"/>
    <w:rsid w:val="006A1501"/>
    <w:rsid w:val="006A1C37"/>
    <w:rsid w:val="006A1CAB"/>
    <w:rsid w:val="006A2388"/>
    <w:rsid w:val="006A362F"/>
    <w:rsid w:val="006A46D7"/>
    <w:rsid w:val="006A493F"/>
    <w:rsid w:val="006A4A05"/>
    <w:rsid w:val="006A4CA9"/>
    <w:rsid w:val="006A546B"/>
    <w:rsid w:val="006A595D"/>
    <w:rsid w:val="006A5BD8"/>
    <w:rsid w:val="006A62DB"/>
    <w:rsid w:val="006A6439"/>
    <w:rsid w:val="006A66CD"/>
    <w:rsid w:val="006A6C15"/>
    <w:rsid w:val="006A6DF3"/>
    <w:rsid w:val="006A6E16"/>
    <w:rsid w:val="006A77E9"/>
    <w:rsid w:val="006A7A11"/>
    <w:rsid w:val="006A7AC8"/>
    <w:rsid w:val="006A7CDB"/>
    <w:rsid w:val="006A7D2E"/>
    <w:rsid w:val="006B0167"/>
    <w:rsid w:val="006B0ADC"/>
    <w:rsid w:val="006B0DEA"/>
    <w:rsid w:val="006B0F00"/>
    <w:rsid w:val="006B10C3"/>
    <w:rsid w:val="006B11F3"/>
    <w:rsid w:val="006B166C"/>
    <w:rsid w:val="006B1900"/>
    <w:rsid w:val="006B1A29"/>
    <w:rsid w:val="006B1AE3"/>
    <w:rsid w:val="006B1B15"/>
    <w:rsid w:val="006B2C27"/>
    <w:rsid w:val="006B352C"/>
    <w:rsid w:val="006B3818"/>
    <w:rsid w:val="006B443A"/>
    <w:rsid w:val="006B44B8"/>
    <w:rsid w:val="006B46D5"/>
    <w:rsid w:val="006B47F5"/>
    <w:rsid w:val="006B4D7C"/>
    <w:rsid w:val="006B55FD"/>
    <w:rsid w:val="006B5A58"/>
    <w:rsid w:val="006B5B6A"/>
    <w:rsid w:val="006B5C28"/>
    <w:rsid w:val="006B60E9"/>
    <w:rsid w:val="006B727A"/>
    <w:rsid w:val="006B7E32"/>
    <w:rsid w:val="006C00C8"/>
    <w:rsid w:val="006C02EB"/>
    <w:rsid w:val="006C06C6"/>
    <w:rsid w:val="006C0985"/>
    <w:rsid w:val="006C0D6F"/>
    <w:rsid w:val="006C126E"/>
    <w:rsid w:val="006C1842"/>
    <w:rsid w:val="006C1982"/>
    <w:rsid w:val="006C1D06"/>
    <w:rsid w:val="006C1D3B"/>
    <w:rsid w:val="006C232E"/>
    <w:rsid w:val="006C24FA"/>
    <w:rsid w:val="006C2557"/>
    <w:rsid w:val="006C25EA"/>
    <w:rsid w:val="006C28A1"/>
    <w:rsid w:val="006C2F22"/>
    <w:rsid w:val="006C3E6A"/>
    <w:rsid w:val="006C43DB"/>
    <w:rsid w:val="006C4C43"/>
    <w:rsid w:val="006C4D9F"/>
    <w:rsid w:val="006C6FF1"/>
    <w:rsid w:val="006C760D"/>
    <w:rsid w:val="006C7669"/>
    <w:rsid w:val="006C7EA3"/>
    <w:rsid w:val="006D06B6"/>
    <w:rsid w:val="006D1768"/>
    <w:rsid w:val="006D1C77"/>
    <w:rsid w:val="006D1D7E"/>
    <w:rsid w:val="006D1F45"/>
    <w:rsid w:val="006D2033"/>
    <w:rsid w:val="006D2998"/>
    <w:rsid w:val="006D35DE"/>
    <w:rsid w:val="006D3BFB"/>
    <w:rsid w:val="006D3C17"/>
    <w:rsid w:val="006D3F5C"/>
    <w:rsid w:val="006D413B"/>
    <w:rsid w:val="006D4162"/>
    <w:rsid w:val="006D42BD"/>
    <w:rsid w:val="006D4707"/>
    <w:rsid w:val="006D4710"/>
    <w:rsid w:val="006D4B81"/>
    <w:rsid w:val="006D51CF"/>
    <w:rsid w:val="006D555A"/>
    <w:rsid w:val="006D56CB"/>
    <w:rsid w:val="006D5C20"/>
    <w:rsid w:val="006D62F5"/>
    <w:rsid w:val="006D6409"/>
    <w:rsid w:val="006D697D"/>
    <w:rsid w:val="006D6E34"/>
    <w:rsid w:val="006D6E3B"/>
    <w:rsid w:val="006D6FE8"/>
    <w:rsid w:val="006D771B"/>
    <w:rsid w:val="006D7F6E"/>
    <w:rsid w:val="006E00B6"/>
    <w:rsid w:val="006E00F7"/>
    <w:rsid w:val="006E02EE"/>
    <w:rsid w:val="006E07CC"/>
    <w:rsid w:val="006E0A05"/>
    <w:rsid w:val="006E0DB6"/>
    <w:rsid w:val="006E0F50"/>
    <w:rsid w:val="006E0F51"/>
    <w:rsid w:val="006E1276"/>
    <w:rsid w:val="006E1641"/>
    <w:rsid w:val="006E18F9"/>
    <w:rsid w:val="006E1AE2"/>
    <w:rsid w:val="006E1F60"/>
    <w:rsid w:val="006E2257"/>
    <w:rsid w:val="006E25D5"/>
    <w:rsid w:val="006E2BA0"/>
    <w:rsid w:val="006E2D8A"/>
    <w:rsid w:val="006E31BC"/>
    <w:rsid w:val="006E32EB"/>
    <w:rsid w:val="006E3482"/>
    <w:rsid w:val="006E39CC"/>
    <w:rsid w:val="006E3D8C"/>
    <w:rsid w:val="006E409C"/>
    <w:rsid w:val="006E4243"/>
    <w:rsid w:val="006E4A0F"/>
    <w:rsid w:val="006E4ADF"/>
    <w:rsid w:val="006E55AD"/>
    <w:rsid w:val="006E57F7"/>
    <w:rsid w:val="006E5946"/>
    <w:rsid w:val="006E5DED"/>
    <w:rsid w:val="006E6776"/>
    <w:rsid w:val="006E69B2"/>
    <w:rsid w:val="006E6D5A"/>
    <w:rsid w:val="006E6FEA"/>
    <w:rsid w:val="006E716B"/>
    <w:rsid w:val="006E717A"/>
    <w:rsid w:val="006E74F0"/>
    <w:rsid w:val="006E7738"/>
    <w:rsid w:val="006E778C"/>
    <w:rsid w:val="006E7CC6"/>
    <w:rsid w:val="006F025E"/>
    <w:rsid w:val="006F04C0"/>
    <w:rsid w:val="006F071B"/>
    <w:rsid w:val="006F087F"/>
    <w:rsid w:val="006F0FAC"/>
    <w:rsid w:val="006F1393"/>
    <w:rsid w:val="006F1418"/>
    <w:rsid w:val="006F14A7"/>
    <w:rsid w:val="006F1B47"/>
    <w:rsid w:val="006F1D4C"/>
    <w:rsid w:val="006F1D71"/>
    <w:rsid w:val="006F2047"/>
    <w:rsid w:val="006F20AC"/>
    <w:rsid w:val="006F2AFB"/>
    <w:rsid w:val="006F2B54"/>
    <w:rsid w:val="006F397E"/>
    <w:rsid w:val="006F39D8"/>
    <w:rsid w:val="006F3E5C"/>
    <w:rsid w:val="006F3F4F"/>
    <w:rsid w:val="006F40E2"/>
    <w:rsid w:val="006F45CE"/>
    <w:rsid w:val="006F4B1B"/>
    <w:rsid w:val="006F5469"/>
    <w:rsid w:val="006F574C"/>
    <w:rsid w:val="006F576F"/>
    <w:rsid w:val="006F683C"/>
    <w:rsid w:val="006F6A44"/>
    <w:rsid w:val="006F6FAE"/>
    <w:rsid w:val="006F76F7"/>
    <w:rsid w:val="006F7F14"/>
    <w:rsid w:val="00700336"/>
    <w:rsid w:val="007006A8"/>
    <w:rsid w:val="0070071A"/>
    <w:rsid w:val="00700B05"/>
    <w:rsid w:val="00700E7B"/>
    <w:rsid w:val="00700E9C"/>
    <w:rsid w:val="00701002"/>
    <w:rsid w:val="00701173"/>
    <w:rsid w:val="00701AF9"/>
    <w:rsid w:val="00701B6F"/>
    <w:rsid w:val="00701FFE"/>
    <w:rsid w:val="007021FE"/>
    <w:rsid w:val="007022A6"/>
    <w:rsid w:val="007026CB"/>
    <w:rsid w:val="00702F3E"/>
    <w:rsid w:val="00703010"/>
    <w:rsid w:val="007030DD"/>
    <w:rsid w:val="00703AB9"/>
    <w:rsid w:val="00703B5D"/>
    <w:rsid w:val="00704679"/>
    <w:rsid w:val="00704D88"/>
    <w:rsid w:val="00705466"/>
    <w:rsid w:val="007055EB"/>
    <w:rsid w:val="00706BF3"/>
    <w:rsid w:val="00706EE3"/>
    <w:rsid w:val="00706F3A"/>
    <w:rsid w:val="00707D87"/>
    <w:rsid w:val="00707FB7"/>
    <w:rsid w:val="00710523"/>
    <w:rsid w:val="00710735"/>
    <w:rsid w:val="00710C4A"/>
    <w:rsid w:val="0071112D"/>
    <w:rsid w:val="0071155D"/>
    <w:rsid w:val="007116EA"/>
    <w:rsid w:val="00711AB8"/>
    <w:rsid w:val="00711E4C"/>
    <w:rsid w:val="00712108"/>
    <w:rsid w:val="00712403"/>
    <w:rsid w:val="0071278B"/>
    <w:rsid w:val="0071304D"/>
    <w:rsid w:val="0071305E"/>
    <w:rsid w:val="007135FA"/>
    <w:rsid w:val="00713BDF"/>
    <w:rsid w:val="00713D02"/>
    <w:rsid w:val="0071446E"/>
    <w:rsid w:val="00714A37"/>
    <w:rsid w:val="00715655"/>
    <w:rsid w:val="00716739"/>
    <w:rsid w:val="007168AB"/>
    <w:rsid w:val="00716EF2"/>
    <w:rsid w:val="00716FA2"/>
    <w:rsid w:val="00717345"/>
    <w:rsid w:val="0071790D"/>
    <w:rsid w:val="00717A7E"/>
    <w:rsid w:val="00717D0F"/>
    <w:rsid w:val="00720516"/>
    <w:rsid w:val="0072066C"/>
    <w:rsid w:val="00720718"/>
    <w:rsid w:val="00720D9A"/>
    <w:rsid w:val="00720DAE"/>
    <w:rsid w:val="00720F1C"/>
    <w:rsid w:val="00721421"/>
    <w:rsid w:val="00721BD1"/>
    <w:rsid w:val="00721EDC"/>
    <w:rsid w:val="007222DC"/>
    <w:rsid w:val="00722300"/>
    <w:rsid w:val="00722773"/>
    <w:rsid w:val="00722D27"/>
    <w:rsid w:val="00722F6A"/>
    <w:rsid w:val="007232F4"/>
    <w:rsid w:val="00723614"/>
    <w:rsid w:val="007236DD"/>
    <w:rsid w:val="0072396A"/>
    <w:rsid w:val="00723B29"/>
    <w:rsid w:val="00724DE1"/>
    <w:rsid w:val="00724E82"/>
    <w:rsid w:val="00725087"/>
    <w:rsid w:val="00725550"/>
    <w:rsid w:val="0072568C"/>
    <w:rsid w:val="00725EB0"/>
    <w:rsid w:val="00725F1C"/>
    <w:rsid w:val="007265B5"/>
    <w:rsid w:val="00726765"/>
    <w:rsid w:val="00726803"/>
    <w:rsid w:val="00727E2E"/>
    <w:rsid w:val="0073008B"/>
    <w:rsid w:val="007308D1"/>
    <w:rsid w:val="00730B25"/>
    <w:rsid w:val="00730BBF"/>
    <w:rsid w:val="00730BCE"/>
    <w:rsid w:val="00730D8B"/>
    <w:rsid w:val="00731948"/>
    <w:rsid w:val="00731E1E"/>
    <w:rsid w:val="00731EEE"/>
    <w:rsid w:val="0073324D"/>
    <w:rsid w:val="007332DF"/>
    <w:rsid w:val="00734526"/>
    <w:rsid w:val="007350FF"/>
    <w:rsid w:val="0073526D"/>
    <w:rsid w:val="007352AD"/>
    <w:rsid w:val="00735744"/>
    <w:rsid w:val="0073582C"/>
    <w:rsid w:val="00735997"/>
    <w:rsid w:val="00735B1D"/>
    <w:rsid w:val="00735BCF"/>
    <w:rsid w:val="00735CEF"/>
    <w:rsid w:val="007363C1"/>
    <w:rsid w:val="007366A8"/>
    <w:rsid w:val="00736998"/>
    <w:rsid w:val="00736E95"/>
    <w:rsid w:val="007371E5"/>
    <w:rsid w:val="0073732B"/>
    <w:rsid w:val="007373C6"/>
    <w:rsid w:val="00737698"/>
    <w:rsid w:val="00737FCF"/>
    <w:rsid w:val="007404F5"/>
    <w:rsid w:val="00740778"/>
    <w:rsid w:val="00740CF1"/>
    <w:rsid w:val="00740E60"/>
    <w:rsid w:val="0074122C"/>
    <w:rsid w:val="00741241"/>
    <w:rsid w:val="00742119"/>
    <w:rsid w:val="00742806"/>
    <w:rsid w:val="00742CA2"/>
    <w:rsid w:val="00743275"/>
    <w:rsid w:val="00743406"/>
    <w:rsid w:val="00743C6F"/>
    <w:rsid w:val="00743CA2"/>
    <w:rsid w:val="00744F01"/>
    <w:rsid w:val="00744F85"/>
    <w:rsid w:val="00745E76"/>
    <w:rsid w:val="00746DD9"/>
    <w:rsid w:val="00746FE0"/>
    <w:rsid w:val="0074705D"/>
    <w:rsid w:val="007475CD"/>
    <w:rsid w:val="00747666"/>
    <w:rsid w:val="00747ADD"/>
    <w:rsid w:val="00747AE8"/>
    <w:rsid w:val="00751606"/>
    <w:rsid w:val="0075194F"/>
    <w:rsid w:val="0075198B"/>
    <w:rsid w:val="00751DA4"/>
    <w:rsid w:val="0075202F"/>
    <w:rsid w:val="00752365"/>
    <w:rsid w:val="007525E9"/>
    <w:rsid w:val="00752EB9"/>
    <w:rsid w:val="00753C3D"/>
    <w:rsid w:val="00753F28"/>
    <w:rsid w:val="00754784"/>
    <w:rsid w:val="00754C6A"/>
    <w:rsid w:val="00755229"/>
    <w:rsid w:val="007558A3"/>
    <w:rsid w:val="007561BB"/>
    <w:rsid w:val="007567C2"/>
    <w:rsid w:val="00756972"/>
    <w:rsid w:val="00756C65"/>
    <w:rsid w:val="00760A12"/>
    <w:rsid w:val="00760AD8"/>
    <w:rsid w:val="00761CFE"/>
    <w:rsid w:val="007620B4"/>
    <w:rsid w:val="007622E7"/>
    <w:rsid w:val="007626A2"/>
    <w:rsid w:val="007628E5"/>
    <w:rsid w:val="00762BD0"/>
    <w:rsid w:val="00762C43"/>
    <w:rsid w:val="007633D3"/>
    <w:rsid w:val="00763404"/>
    <w:rsid w:val="00763EFA"/>
    <w:rsid w:val="00763FB5"/>
    <w:rsid w:val="00764111"/>
    <w:rsid w:val="00764C55"/>
    <w:rsid w:val="00764CAF"/>
    <w:rsid w:val="00764D38"/>
    <w:rsid w:val="007650EC"/>
    <w:rsid w:val="00765281"/>
    <w:rsid w:val="00765F43"/>
    <w:rsid w:val="007662D1"/>
    <w:rsid w:val="00766D63"/>
    <w:rsid w:val="007674AC"/>
    <w:rsid w:val="00767510"/>
    <w:rsid w:val="00767639"/>
    <w:rsid w:val="0076764B"/>
    <w:rsid w:val="00767DE5"/>
    <w:rsid w:val="00767E6F"/>
    <w:rsid w:val="007700E3"/>
    <w:rsid w:val="00770220"/>
    <w:rsid w:val="00770981"/>
    <w:rsid w:val="007713E0"/>
    <w:rsid w:val="0077173A"/>
    <w:rsid w:val="00771E80"/>
    <w:rsid w:val="007725C3"/>
    <w:rsid w:val="00772B78"/>
    <w:rsid w:val="00773604"/>
    <w:rsid w:val="007744DE"/>
    <w:rsid w:val="00774719"/>
    <w:rsid w:val="007748DC"/>
    <w:rsid w:val="00774A4B"/>
    <w:rsid w:val="00775330"/>
    <w:rsid w:val="00775384"/>
    <w:rsid w:val="007755A6"/>
    <w:rsid w:val="00775C69"/>
    <w:rsid w:val="00776D82"/>
    <w:rsid w:val="007773EF"/>
    <w:rsid w:val="00777D2C"/>
    <w:rsid w:val="007800E5"/>
    <w:rsid w:val="00780932"/>
    <w:rsid w:val="007809DB"/>
    <w:rsid w:val="00780B54"/>
    <w:rsid w:val="007813ED"/>
    <w:rsid w:val="00781728"/>
    <w:rsid w:val="00781C1B"/>
    <w:rsid w:val="007820CF"/>
    <w:rsid w:val="00782409"/>
    <w:rsid w:val="00782611"/>
    <w:rsid w:val="007829E2"/>
    <w:rsid w:val="00783540"/>
    <w:rsid w:val="00783A58"/>
    <w:rsid w:val="00783A8E"/>
    <w:rsid w:val="00783BAE"/>
    <w:rsid w:val="00783C39"/>
    <w:rsid w:val="00784448"/>
    <w:rsid w:val="0078476B"/>
    <w:rsid w:val="007847C2"/>
    <w:rsid w:val="00784AA4"/>
    <w:rsid w:val="00784AC6"/>
    <w:rsid w:val="00784CAF"/>
    <w:rsid w:val="0078612A"/>
    <w:rsid w:val="007863BB"/>
    <w:rsid w:val="00786769"/>
    <w:rsid w:val="00786DC8"/>
    <w:rsid w:val="0078744E"/>
    <w:rsid w:val="00787D2D"/>
    <w:rsid w:val="00787E98"/>
    <w:rsid w:val="0079069F"/>
    <w:rsid w:val="00791174"/>
    <w:rsid w:val="007914AF"/>
    <w:rsid w:val="007914F0"/>
    <w:rsid w:val="00791C7A"/>
    <w:rsid w:val="00792410"/>
    <w:rsid w:val="00792691"/>
    <w:rsid w:val="00792B35"/>
    <w:rsid w:val="00792DAF"/>
    <w:rsid w:val="00793905"/>
    <w:rsid w:val="00793AA8"/>
    <w:rsid w:val="00793DCA"/>
    <w:rsid w:val="00794C39"/>
    <w:rsid w:val="00794F59"/>
    <w:rsid w:val="00795079"/>
    <w:rsid w:val="0079508A"/>
    <w:rsid w:val="00795836"/>
    <w:rsid w:val="007959D8"/>
    <w:rsid w:val="00796129"/>
    <w:rsid w:val="0079652F"/>
    <w:rsid w:val="0079668E"/>
    <w:rsid w:val="00796B48"/>
    <w:rsid w:val="00796CB2"/>
    <w:rsid w:val="0079756B"/>
    <w:rsid w:val="00797EB4"/>
    <w:rsid w:val="00797EBE"/>
    <w:rsid w:val="00797EE2"/>
    <w:rsid w:val="007A0D59"/>
    <w:rsid w:val="007A0E76"/>
    <w:rsid w:val="007A107F"/>
    <w:rsid w:val="007A11FA"/>
    <w:rsid w:val="007A128D"/>
    <w:rsid w:val="007A13E1"/>
    <w:rsid w:val="007A169B"/>
    <w:rsid w:val="007A1B2B"/>
    <w:rsid w:val="007A1E95"/>
    <w:rsid w:val="007A2043"/>
    <w:rsid w:val="007A2621"/>
    <w:rsid w:val="007A2C96"/>
    <w:rsid w:val="007A2D35"/>
    <w:rsid w:val="007A2E2B"/>
    <w:rsid w:val="007A2EE2"/>
    <w:rsid w:val="007A3377"/>
    <w:rsid w:val="007A4441"/>
    <w:rsid w:val="007A4FBF"/>
    <w:rsid w:val="007A581E"/>
    <w:rsid w:val="007A67DA"/>
    <w:rsid w:val="007A6972"/>
    <w:rsid w:val="007A6B77"/>
    <w:rsid w:val="007A6E50"/>
    <w:rsid w:val="007A7451"/>
    <w:rsid w:val="007A78DB"/>
    <w:rsid w:val="007A7DAE"/>
    <w:rsid w:val="007B0165"/>
    <w:rsid w:val="007B0B63"/>
    <w:rsid w:val="007B0D00"/>
    <w:rsid w:val="007B116F"/>
    <w:rsid w:val="007B11FE"/>
    <w:rsid w:val="007B12E6"/>
    <w:rsid w:val="007B2216"/>
    <w:rsid w:val="007B251E"/>
    <w:rsid w:val="007B2A73"/>
    <w:rsid w:val="007B2CF2"/>
    <w:rsid w:val="007B2F22"/>
    <w:rsid w:val="007B32CE"/>
    <w:rsid w:val="007B38D7"/>
    <w:rsid w:val="007B4291"/>
    <w:rsid w:val="007B4583"/>
    <w:rsid w:val="007B476F"/>
    <w:rsid w:val="007B4898"/>
    <w:rsid w:val="007B4B17"/>
    <w:rsid w:val="007B4CFD"/>
    <w:rsid w:val="007B5144"/>
    <w:rsid w:val="007B54DD"/>
    <w:rsid w:val="007B60BA"/>
    <w:rsid w:val="007B6E12"/>
    <w:rsid w:val="007B7371"/>
    <w:rsid w:val="007B74BE"/>
    <w:rsid w:val="007B77DA"/>
    <w:rsid w:val="007B79C1"/>
    <w:rsid w:val="007B7AB8"/>
    <w:rsid w:val="007B7D4D"/>
    <w:rsid w:val="007B7D73"/>
    <w:rsid w:val="007C0155"/>
    <w:rsid w:val="007C087F"/>
    <w:rsid w:val="007C0BFB"/>
    <w:rsid w:val="007C0E91"/>
    <w:rsid w:val="007C1D7C"/>
    <w:rsid w:val="007C2087"/>
    <w:rsid w:val="007C303F"/>
    <w:rsid w:val="007C3395"/>
    <w:rsid w:val="007C3DF7"/>
    <w:rsid w:val="007C3FE0"/>
    <w:rsid w:val="007C415B"/>
    <w:rsid w:val="007C4175"/>
    <w:rsid w:val="007C4F3F"/>
    <w:rsid w:val="007C5635"/>
    <w:rsid w:val="007C6503"/>
    <w:rsid w:val="007C6F63"/>
    <w:rsid w:val="007C717D"/>
    <w:rsid w:val="007C76FE"/>
    <w:rsid w:val="007C7B61"/>
    <w:rsid w:val="007C7DE9"/>
    <w:rsid w:val="007D06A6"/>
    <w:rsid w:val="007D0ACC"/>
    <w:rsid w:val="007D0B2D"/>
    <w:rsid w:val="007D0F5D"/>
    <w:rsid w:val="007D27BD"/>
    <w:rsid w:val="007D2D0B"/>
    <w:rsid w:val="007D37BD"/>
    <w:rsid w:val="007D3FC9"/>
    <w:rsid w:val="007D4125"/>
    <w:rsid w:val="007D46C4"/>
    <w:rsid w:val="007D47C9"/>
    <w:rsid w:val="007D49AE"/>
    <w:rsid w:val="007D4B7B"/>
    <w:rsid w:val="007D5B1E"/>
    <w:rsid w:val="007D5CB2"/>
    <w:rsid w:val="007D60FC"/>
    <w:rsid w:val="007D61E4"/>
    <w:rsid w:val="007D653B"/>
    <w:rsid w:val="007D65FA"/>
    <w:rsid w:val="007D7177"/>
    <w:rsid w:val="007D7557"/>
    <w:rsid w:val="007D75D8"/>
    <w:rsid w:val="007D769A"/>
    <w:rsid w:val="007D79AC"/>
    <w:rsid w:val="007D7A9D"/>
    <w:rsid w:val="007D7AAB"/>
    <w:rsid w:val="007D7E49"/>
    <w:rsid w:val="007D7E69"/>
    <w:rsid w:val="007E008D"/>
    <w:rsid w:val="007E0254"/>
    <w:rsid w:val="007E0CBE"/>
    <w:rsid w:val="007E0FE6"/>
    <w:rsid w:val="007E14B5"/>
    <w:rsid w:val="007E1588"/>
    <w:rsid w:val="007E1B2C"/>
    <w:rsid w:val="007E1C5D"/>
    <w:rsid w:val="007E202B"/>
    <w:rsid w:val="007E26BC"/>
    <w:rsid w:val="007E2E2F"/>
    <w:rsid w:val="007E2ED4"/>
    <w:rsid w:val="007E34FB"/>
    <w:rsid w:val="007E3954"/>
    <w:rsid w:val="007E3B8A"/>
    <w:rsid w:val="007E3C76"/>
    <w:rsid w:val="007E3F9C"/>
    <w:rsid w:val="007E4C79"/>
    <w:rsid w:val="007E5E70"/>
    <w:rsid w:val="007E61FE"/>
    <w:rsid w:val="007E6590"/>
    <w:rsid w:val="007E65B6"/>
    <w:rsid w:val="007E6817"/>
    <w:rsid w:val="007E6B5B"/>
    <w:rsid w:val="007E746A"/>
    <w:rsid w:val="007E79F6"/>
    <w:rsid w:val="007E7B27"/>
    <w:rsid w:val="007E7CFE"/>
    <w:rsid w:val="007F01C4"/>
    <w:rsid w:val="007F02F2"/>
    <w:rsid w:val="007F04A6"/>
    <w:rsid w:val="007F07FC"/>
    <w:rsid w:val="007F0A07"/>
    <w:rsid w:val="007F0C74"/>
    <w:rsid w:val="007F0D13"/>
    <w:rsid w:val="007F0DBF"/>
    <w:rsid w:val="007F0FB5"/>
    <w:rsid w:val="007F1050"/>
    <w:rsid w:val="007F12E9"/>
    <w:rsid w:val="007F198B"/>
    <w:rsid w:val="007F1A14"/>
    <w:rsid w:val="007F1B48"/>
    <w:rsid w:val="007F1C4F"/>
    <w:rsid w:val="007F1E3F"/>
    <w:rsid w:val="007F1FEB"/>
    <w:rsid w:val="007F33ED"/>
    <w:rsid w:val="007F4007"/>
    <w:rsid w:val="007F4593"/>
    <w:rsid w:val="007F4798"/>
    <w:rsid w:val="007F4967"/>
    <w:rsid w:val="007F4D93"/>
    <w:rsid w:val="007F5400"/>
    <w:rsid w:val="007F5635"/>
    <w:rsid w:val="007F5636"/>
    <w:rsid w:val="007F5D46"/>
    <w:rsid w:val="007F7674"/>
    <w:rsid w:val="007F799D"/>
    <w:rsid w:val="007F7A39"/>
    <w:rsid w:val="007F7BBF"/>
    <w:rsid w:val="0080015B"/>
    <w:rsid w:val="00800647"/>
    <w:rsid w:val="008006F0"/>
    <w:rsid w:val="00800762"/>
    <w:rsid w:val="00801386"/>
    <w:rsid w:val="008017E7"/>
    <w:rsid w:val="0080241E"/>
    <w:rsid w:val="00802DCC"/>
    <w:rsid w:val="00802EA6"/>
    <w:rsid w:val="008039D4"/>
    <w:rsid w:val="008044AB"/>
    <w:rsid w:val="00804505"/>
    <w:rsid w:val="008047B5"/>
    <w:rsid w:val="00804FE5"/>
    <w:rsid w:val="008051D0"/>
    <w:rsid w:val="0080589A"/>
    <w:rsid w:val="00805A75"/>
    <w:rsid w:val="008063A2"/>
    <w:rsid w:val="00806E82"/>
    <w:rsid w:val="00807536"/>
    <w:rsid w:val="00807EDE"/>
    <w:rsid w:val="00810127"/>
    <w:rsid w:val="00811041"/>
    <w:rsid w:val="0081107B"/>
    <w:rsid w:val="00811390"/>
    <w:rsid w:val="00811692"/>
    <w:rsid w:val="008117CD"/>
    <w:rsid w:val="00812C6A"/>
    <w:rsid w:val="008138F9"/>
    <w:rsid w:val="0081417E"/>
    <w:rsid w:val="0081438D"/>
    <w:rsid w:val="00814477"/>
    <w:rsid w:val="00814495"/>
    <w:rsid w:val="008144ED"/>
    <w:rsid w:val="00814513"/>
    <w:rsid w:val="00814F3E"/>
    <w:rsid w:val="00815129"/>
    <w:rsid w:val="0081580F"/>
    <w:rsid w:val="00815E70"/>
    <w:rsid w:val="00815FA8"/>
    <w:rsid w:val="00816A92"/>
    <w:rsid w:val="008173B1"/>
    <w:rsid w:val="00817809"/>
    <w:rsid w:val="008179ED"/>
    <w:rsid w:val="00820168"/>
    <w:rsid w:val="008209D4"/>
    <w:rsid w:val="00821126"/>
    <w:rsid w:val="00821287"/>
    <w:rsid w:val="00821723"/>
    <w:rsid w:val="008221E3"/>
    <w:rsid w:val="0082238D"/>
    <w:rsid w:val="0082291F"/>
    <w:rsid w:val="00822C73"/>
    <w:rsid w:val="008230E6"/>
    <w:rsid w:val="00823199"/>
    <w:rsid w:val="0082463E"/>
    <w:rsid w:val="00824BE7"/>
    <w:rsid w:val="00824C22"/>
    <w:rsid w:val="00824E40"/>
    <w:rsid w:val="0082539E"/>
    <w:rsid w:val="00825E6E"/>
    <w:rsid w:val="00826385"/>
    <w:rsid w:val="008268A0"/>
    <w:rsid w:val="00827239"/>
    <w:rsid w:val="00827EED"/>
    <w:rsid w:val="00827F0C"/>
    <w:rsid w:val="008301BF"/>
    <w:rsid w:val="008304FA"/>
    <w:rsid w:val="008307F5"/>
    <w:rsid w:val="0083085D"/>
    <w:rsid w:val="00830A93"/>
    <w:rsid w:val="0083106F"/>
    <w:rsid w:val="00831620"/>
    <w:rsid w:val="008316D3"/>
    <w:rsid w:val="00831E71"/>
    <w:rsid w:val="0083256C"/>
    <w:rsid w:val="008327F1"/>
    <w:rsid w:val="00833CD3"/>
    <w:rsid w:val="00834096"/>
    <w:rsid w:val="00834953"/>
    <w:rsid w:val="0083500E"/>
    <w:rsid w:val="00835211"/>
    <w:rsid w:val="00835288"/>
    <w:rsid w:val="008356C6"/>
    <w:rsid w:val="008357F1"/>
    <w:rsid w:val="00836713"/>
    <w:rsid w:val="00836DC1"/>
    <w:rsid w:val="00836EE4"/>
    <w:rsid w:val="00836FC3"/>
    <w:rsid w:val="00836FDB"/>
    <w:rsid w:val="008404BC"/>
    <w:rsid w:val="00840C3C"/>
    <w:rsid w:val="00840D0B"/>
    <w:rsid w:val="00841610"/>
    <w:rsid w:val="008417E7"/>
    <w:rsid w:val="008419A3"/>
    <w:rsid w:val="0084211C"/>
    <w:rsid w:val="0084239B"/>
    <w:rsid w:val="00842A67"/>
    <w:rsid w:val="00842B02"/>
    <w:rsid w:val="008433AD"/>
    <w:rsid w:val="00843722"/>
    <w:rsid w:val="00843908"/>
    <w:rsid w:val="00843E7B"/>
    <w:rsid w:val="0084438D"/>
    <w:rsid w:val="008444B4"/>
    <w:rsid w:val="00844A20"/>
    <w:rsid w:val="008453B5"/>
    <w:rsid w:val="008455DE"/>
    <w:rsid w:val="008457F3"/>
    <w:rsid w:val="00845932"/>
    <w:rsid w:val="00845A00"/>
    <w:rsid w:val="008469E5"/>
    <w:rsid w:val="00846AF9"/>
    <w:rsid w:val="00846D3A"/>
    <w:rsid w:val="00847A7E"/>
    <w:rsid w:val="00850334"/>
    <w:rsid w:val="00850F09"/>
    <w:rsid w:val="00850F4F"/>
    <w:rsid w:val="008516D7"/>
    <w:rsid w:val="00851A09"/>
    <w:rsid w:val="00852068"/>
    <w:rsid w:val="00852456"/>
    <w:rsid w:val="00852752"/>
    <w:rsid w:val="00852EF5"/>
    <w:rsid w:val="00853134"/>
    <w:rsid w:val="008538EC"/>
    <w:rsid w:val="00854707"/>
    <w:rsid w:val="008550EF"/>
    <w:rsid w:val="008552C1"/>
    <w:rsid w:val="00855941"/>
    <w:rsid w:val="00856768"/>
    <w:rsid w:val="008571F9"/>
    <w:rsid w:val="0085726F"/>
    <w:rsid w:val="00857B58"/>
    <w:rsid w:val="00857D81"/>
    <w:rsid w:val="008606A6"/>
    <w:rsid w:val="008606CF"/>
    <w:rsid w:val="008609C5"/>
    <w:rsid w:val="00860EDE"/>
    <w:rsid w:val="00860F2F"/>
    <w:rsid w:val="008613E9"/>
    <w:rsid w:val="008619AF"/>
    <w:rsid w:val="00861D3E"/>
    <w:rsid w:val="008624B1"/>
    <w:rsid w:val="008626A7"/>
    <w:rsid w:val="00862C74"/>
    <w:rsid w:val="00862CFE"/>
    <w:rsid w:val="00862D7B"/>
    <w:rsid w:val="008631E0"/>
    <w:rsid w:val="00863392"/>
    <w:rsid w:val="008634F7"/>
    <w:rsid w:val="00863A0E"/>
    <w:rsid w:val="00863E28"/>
    <w:rsid w:val="00864C22"/>
    <w:rsid w:val="00864F94"/>
    <w:rsid w:val="0086516D"/>
    <w:rsid w:val="00865653"/>
    <w:rsid w:val="008657D0"/>
    <w:rsid w:val="00865CEA"/>
    <w:rsid w:val="008666CB"/>
    <w:rsid w:val="00866776"/>
    <w:rsid w:val="00866973"/>
    <w:rsid w:val="00866CD0"/>
    <w:rsid w:val="00866DDA"/>
    <w:rsid w:val="0086760F"/>
    <w:rsid w:val="00867B00"/>
    <w:rsid w:val="00867B58"/>
    <w:rsid w:val="00870041"/>
    <w:rsid w:val="008702B3"/>
    <w:rsid w:val="0087093F"/>
    <w:rsid w:val="00870A41"/>
    <w:rsid w:val="00871DA8"/>
    <w:rsid w:val="0087220D"/>
    <w:rsid w:val="008729B5"/>
    <w:rsid w:val="00872A63"/>
    <w:rsid w:val="00872AB6"/>
    <w:rsid w:val="00872E14"/>
    <w:rsid w:val="00872E91"/>
    <w:rsid w:val="00872EFF"/>
    <w:rsid w:val="00873934"/>
    <w:rsid w:val="008739B5"/>
    <w:rsid w:val="00873AFD"/>
    <w:rsid w:val="008742FC"/>
    <w:rsid w:val="00874905"/>
    <w:rsid w:val="00874922"/>
    <w:rsid w:val="00874A11"/>
    <w:rsid w:val="00874A97"/>
    <w:rsid w:val="00874CB1"/>
    <w:rsid w:val="00875068"/>
    <w:rsid w:val="008751DF"/>
    <w:rsid w:val="00875DCC"/>
    <w:rsid w:val="00875F6B"/>
    <w:rsid w:val="00876A93"/>
    <w:rsid w:val="008774DB"/>
    <w:rsid w:val="00877A23"/>
    <w:rsid w:val="00877C88"/>
    <w:rsid w:val="00877F39"/>
    <w:rsid w:val="00877FD0"/>
    <w:rsid w:val="008803C3"/>
    <w:rsid w:val="00880449"/>
    <w:rsid w:val="0088073F"/>
    <w:rsid w:val="00880852"/>
    <w:rsid w:val="00880909"/>
    <w:rsid w:val="00880A10"/>
    <w:rsid w:val="00880B64"/>
    <w:rsid w:val="00880DB8"/>
    <w:rsid w:val="008810DD"/>
    <w:rsid w:val="0088110A"/>
    <w:rsid w:val="00881508"/>
    <w:rsid w:val="0088213D"/>
    <w:rsid w:val="00882217"/>
    <w:rsid w:val="008828EA"/>
    <w:rsid w:val="008829A3"/>
    <w:rsid w:val="00882BB3"/>
    <w:rsid w:val="0088339B"/>
    <w:rsid w:val="0088387A"/>
    <w:rsid w:val="00883FE4"/>
    <w:rsid w:val="00884158"/>
    <w:rsid w:val="008845C6"/>
    <w:rsid w:val="00884B1D"/>
    <w:rsid w:val="0088511B"/>
    <w:rsid w:val="008855C7"/>
    <w:rsid w:val="00885830"/>
    <w:rsid w:val="00885A8C"/>
    <w:rsid w:val="00886510"/>
    <w:rsid w:val="00886B43"/>
    <w:rsid w:val="00887128"/>
    <w:rsid w:val="00887261"/>
    <w:rsid w:val="00887295"/>
    <w:rsid w:val="008872EE"/>
    <w:rsid w:val="00887926"/>
    <w:rsid w:val="00890507"/>
    <w:rsid w:val="0089060B"/>
    <w:rsid w:val="008910BE"/>
    <w:rsid w:val="00891E2D"/>
    <w:rsid w:val="00891EC8"/>
    <w:rsid w:val="00891FAB"/>
    <w:rsid w:val="00892C67"/>
    <w:rsid w:val="00893253"/>
    <w:rsid w:val="00893279"/>
    <w:rsid w:val="00893B16"/>
    <w:rsid w:val="008948D3"/>
    <w:rsid w:val="0089492E"/>
    <w:rsid w:val="00894B18"/>
    <w:rsid w:val="00894D3B"/>
    <w:rsid w:val="00894F82"/>
    <w:rsid w:val="008954B5"/>
    <w:rsid w:val="00895694"/>
    <w:rsid w:val="00895817"/>
    <w:rsid w:val="00895A62"/>
    <w:rsid w:val="008963D7"/>
    <w:rsid w:val="0089659C"/>
    <w:rsid w:val="00896CFF"/>
    <w:rsid w:val="00896FE5"/>
    <w:rsid w:val="008971C5"/>
    <w:rsid w:val="008972F1"/>
    <w:rsid w:val="00897447"/>
    <w:rsid w:val="00897489"/>
    <w:rsid w:val="00897924"/>
    <w:rsid w:val="008A0A0E"/>
    <w:rsid w:val="008A1191"/>
    <w:rsid w:val="008A18D5"/>
    <w:rsid w:val="008A1D16"/>
    <w:rsid w:val="008A1DB1"/>
    <w:rsid w:val="008A330A"/>
    <w:rsid w:val="008A347F"/>
    <w:rsid w:val="008A3960"/>
    <w:rsid w:val="008A4263"/>
    <w:rsid w:val="008A4503"/>
    <w:rsid w:val="008A4635"/>
    <w:rsid w:val="008A54BF"/>
    <w:rsid w:val="008A5A4D"/>
    <w:rsid w:val="008A5E22"/>
    <w:rsid w:val="008A62CA"/>
    <w:rsid w:val="008A62D7"/>
    <w:rsid w:val="008A675B"/>
    <w:rsid w:val="008A6EA6"/>
    <w:rsid w:val="008A7673"/>
    <w:rsid w:val="008A76A9"/>
    <w:rsid w:val="008A7A61"/>
    <w:rsid w:val="008B04C7"/>
    <w:rsid w:val="008B0762"/>
    <w:rsid w:val="008B0A6A"/>
    <w:rsid w:val="008B0E70"/>
    <w:rsid w:val="008B1311"/>
    <w:rsid w:val="008B1772"/>
    <w:rsid w:val="008B17B8"/>
    <w:rsid w:val="008B18A0"/>
    <w:rsid w:val="008B1A32"/>
    <w:rsid w:val="008B213E"/>
    <w:rsid w:val="008B29A8"/>
    <w:rsid w:val="008B34E3"/>
    <w:rsid w:val="008B3D73"/>
    <w:rsid w:val="008B47D8"/>
    <w:rsid w:val="008B4B98"/>
    <w:rsid w:val="008B567F"/>
    <w:rsid w:val="008B62CA"/>
    <w:rsid w:val="008B630C"/>
    <w:rsid w:val="008B668C"/>
    <w:rsid w:val="008B6A6A"/>
    <w:rsid w:val="008B6D1C"/>
    <w:rsid w:val="008B6D64"/>
    <w:rsid w:val="008B70C6"/>
    <w:rsid w:val="008B7253"/>
    <w:rsid w:val="008B7255"/>
    <w:rsid w:val="008B736F"/>
    <w:rsid w:val="008B7967"/>
    <w:rsid w:val="008B79F6"/>
    <w:rsid w:val="008C0430"/>
    <w:rsid w:val="008C0F95"/>
    <w:rsid w:val="008C1565"/>
    <w:rsid w:val="008C16FD"/>
    <w:rsid w:val="008C1D6E"/>
    <w:rsid w:val="008C20AE"/>
    <w:rsid w:val="008C218A"/>
    <w:rsid w:val="008C2807"/>
    <w:rsid w:val="008C28AF"/>
    <w:rsid w:val="008C3A08"/>
    <w:rsid w:val="008C3B14"/>
    <w:rsid w:val="008C3EB2"/>
    <w:rsid w:val="008C5BC0"/>
    <w:rsid w:val="008C5F5D"/>
    <w:rsid w:val="008C6716"/>
    <w:rsid w:val="008C72A6"/>
    <w:rsid w:val="008C74DC"/>
    <w:rsid w:val="008D0311"/>
    <w:rsid w:val="008D0D1F"/>
    <w:rsid w:val="008D0F2B"/>
    <w:rsid w:val="008D19DD"/>
    <w:rsid w:val="008D1D57"/>
    <w:rsid w:val="008D2030"/>
    <w:rsid w:val="008D28DC"/>
    <w:rsid w:val="008D34BB"/>
    <w:rsid w:val="008D365F"/>
    <w:rsid w:val="008D3876"/>
    <w:rsid w:val="008D3F83"/>
    <w:rsid w:val="008D40DA"/>
    <w:rsid w:val="008D421A"/>
    <w:rsid w:val="008D45F6"/>
    <w:rsid w:val="008D506B"/>
    <w:rsid w:val="008D5389"/>
    <w:rsid w:val="008D56AB"/>
    <w:rsid w:val="008D5717"/>
    <w:rsid w:val="008D572C"/>
    <w:rsid w:val="008D5ABA"/>
    <w:rsid w:val="008D5D0E"/>
    <w:rsid w:val="008D619F"/>
    <w:rsid w:val="008D61A3"/>
    <w:rsid w:val="008D6247"/>
    <w:rsid w:val="008D6E43"/>
    <w:rsid w:val="008D7194"/>
    <w:rsid w:val="008D736F"/>
    <w:rsid w:val="008D7382"/>
    <w:rsid w:val="008D77EC"/>
    <w:rsid w:val="008D7B1B"/>
    <w:rsid w:val="008E017C"/>
    <w:rsid w:val="008E07B4"/>
    <w:rsid w:val="008E0DFB"/>
    <w:rsid w:val="008E0E0E"/>
    <w:rsid w:val="008E1063"/>
    <w:rsid w:val="008E1221"/>
    <w:rsid w:val="008E1A9F"/>
    <w:rsid w:val="008E1B0C"/>
    <w:rsid w:val="008E1CE1"/>
    <w:rsid w:val="008E24E1"/>
    <w:rsid w:val="008E29B7"/>
    <w:rsid w:val="008E2AF7"/>
    <w:rsid w:val="008E2CE0"/>
    <w:rsid w:val="008E3083"/>
    <w:rsid w:val="008E32F0"/>
    <w:rsid w:val="008E339B"/>
    <w:rsid w:val="008E358C"/>
    <w:rsid w:val="008E3727"/>
    <w:rsid w:val="008E39EB"/>
    <w:rsid w:val="008E49D4"/>
    <w:rsid w:val="008E4B02"/>
    <w:rsid w:val="008E51B0"/>
    <w:rsid w:val="008E566C"/>
    <w:rsid w:val="008E5BD8"/>
    <w:rsid w:val="008E6813"/>
    <w:rsid w:val="008E6AD1"/>
    <w:rsid w:val="008E6C23"/>
    <w:rsid w:val="008E6CB7"/>
    <w:rsid w:val="008E7A47"/>
    <w:rsid w:val="008E7C81"/>
    <w:rsid w:val="008E7E79"/>
    <w:rsid w:val="008E7F3F"/>
    <w:rsid w:val="008F0846"/>
    <w:rsid w:val="008F0BC3"/>
    <w:rsid w:val="008F0E08"/>
    <w:rsid w:val="008F1343"/>
    <w:rsid w:val="008F13EE"/>
    <w:rsid w:val="008F1705"/>
    <w:rsid w:val="008F1F17"/>
    <w:rsid w:val="008F2543"/>
    <w:rsid w:val="008F25D0"/>
    <w:rsid w:val="008F274E"/>
    <w:rsid w:val="008F2C10"/>
    <w:rsid w:val="008F3098"/>
    <w:rsid w:val="008F3190"/>
    <w:rsid w:val="008F340B"/>
    <w:rsid w:val="008F3489"/>
    <w:rsid w:val="008F3D8D"/>
    <w:rsid w:val="008F4953"/>
    <w:rsid w:val="008F4F6C"/>
    <w:rsid w:val="008F576B"/>
    <w:rsid w:val="008F5B21"/>
    <w:rsid w:val="008F5B3E"/>
    <w:rsid w:val="008F5C70"/>
    <w:rsid w:val="008F5E35"/>
    <w:rsid w:val="008F637C"/>
    <w:rsid w:val="008F642A"/>
    <w:rsid w:val="008F69CB"/>
    <w:rsid w:val="008F70DE"/>
    <w:rsid w:val="008F75D6"/>
    <w:rsid w:val="009002F3"/>
    <w:rsid w:val="00901193"/>
    <w:rsid w:val="00901578"/>
    <w:rsid w:val="00901868"/>
    <w:rsid w:val="00902541"/>
    <w:rsid w:val="00902652"/>
    <w:rsid w:val="009030A3"/>
    <w:rsid w:val="00903687"/>
    <w:rsid w:val="0090371D"/>
    <w:rsid w:val="0090372A"/>
    <w:rsid w:val="00903B41"/>
    <w:rsid w:val="00903CFF"/>
    <w:rsid w:val="00904FAC"/>
    <w:rsid w:val="00905017"/>
    <w:rsid w:val="009055E3"/>
    <w:rsid w:val="0090597F"/>
    <w:rsid w:val="00905B94"/>
    <w:rsid w:val="00905EBE"/>
    <w:rsid w:val="0090619B"/>
    <w:rsid w:val="009061C6"/>
    <w:rsid w:val="0090666B"/>
    <w:rsid w:val="009066B5"/>
    <w:rsid w:val="00906DEE"/>
    <w:rsid w:val="009070A6"/>
    <w:rsid w:val="00907791"/>
    <w:rsid w:val="009104E9"/>
    <w:rsid w:val="00910787"/>
    <w:rsid w:val="009107D0"/>
    <w:rsid w:val="00910929"/>
    <w:rsid w:val="009109C1"/>
    <w:rsid w:val="00910A1B"/>
    <w:rsid w:val="00911056"/>
    <w:rsid w:val="00911343"/>
    <w:rsid w:val="0091265C"/>
    <w:rsid w:val="009127AC"/>
    <w:rsid w:val="00912851"/>
    <w:rsid w:val="009134B9"/>
    <w:rsid w:val="009137F0"/>
    <w:rsid w:val="00914394"/>
    <w:rsid w:val="009145BC"/>
    <w:rsid w:val="0091498B"/>
    <w:rsid w:val="00914CE4"/>
    <w:rsid w:val="00915098"/>
    <w:rsid w:val="00915159"/>
    <w:rsid w:val="00915315"/>
    <w:rsid w:val="009160E8"/>
    <w:rsid w:val="009161B7"/>
    <w:rsid w:val="00916EC2"/>
    <w:rsid w:val="0091714B"/>
    <w:rsid w:val="00917161"/>
    <w:rsid w:val="009173AC"/>
    <w:rsid w:val="00917624"/>
    <w:rsid w:val="00920095"/>
    <w:rsid w:val="009209AC"/>
    <w:rsid w:val="00920A9F"/>
    <w:rsid w:val="00920C28"/>
    <w:rsid w:val="009211C4"/>
    <w:rsid w:val="0092229F"/>
    <w:rsid w:val="009222DC"/>
    <w:rsid w:val="009223F3"/>
    <w:rsid w:val="00922853"/>
    <w:rsid w:val="00922F7A"/>
    <w:rsid w:val="00923353"/>
    <w:rsid w:val="00923457"/>
    <w:rsid w:val="009237ED"/>
    <w:rsid w:val="009238A9"/>
    <w:rsid w:val="00923996"/>
    <w:rsid w:val="0092432B"/>
    <w:rsid w:val="00924A02"/>
    <w:rsid w:val="009253E2"/>
    <w:rsid w:val="009256B9"/>
    <w:rsid w:val="0092579E"/>
    <w:rsid w:val="00926428"/>
    <w:rsid w:val="00926E4C"/>
    <w:rsid w:val="009274B9"/>
    <w:rsid w:val="00927B29"/>
    <w:rsid w:val="00927C58"/>
    <w:rsid w:val="00927F10"/>
    <w:rsid w:val="00930169"/>
    <w:rsid w:val="009302FF"/>
    <w:rsid w:val="009304BF"/>
    <w:rsid w:val="00930C9B"/>
    <w:rsid w:val="00930E87"/>
    <w:rsid w:val="00931150"/>
    <w:rsid w:val="009323C5"/>
    <w:rsid w:val="00932844"/>
    <w:rsid w:val="009329DF"/>
    <w:rsid w:val="00933158"/>
    <w:rsid w:val="009332CC"/>
    <w:rsid w:val="0093350E"/>
    <w:rsid w:val="00933B09"/>
    <w:rsid w:val="0093430B"/>
    <w:rsid w:val="009347A8"/>
    <w:rsid w:val="00934A8E"/>
    <w:rsid w:val="00934AB8"/>
    <w:rsid w:val="009357F5"/>
    <w:rsid w:val="00935C2F"/>
    <w:rsid w:val="00936760"/>
    <w:rsid w:val="009368CB"/>
    <w:rsid w:val="00936D20"/>
    <w:rsid w:val="00937642"/>
    <w:rsid w:val="00937E5A"/>
    <w:rsid w:val="009403F7"/>
    <w:rsid w:val="00940758"/>
    <w:rsid w:val="00940D03"/>
    <w:rsid w:val="00940D46"/>
    <w:rsid w:val="00940ED6"/>
    <w:rsid w:val="00940FC4"/>
    <w:rsid w:val="009421C7"/>
    <w:rsid w:val="009432DB"/>
    <w:rsid w:val="009433C9"/>
    <w:rsid w:val="00943A85"/>
    <w:rsid w:val="00943BEB"/>
    <w:rsid w:val="0094441C"/>
    <w:rsid w:val="00944A1A"/>
    <w:rsid w:val="00945169"/>
    <w:rsid w:val="0094604A"/>
    <w:rsid w:val="009461DD"/>
    <w:rsid w:val="009465D8"/>
    <w:rsid w:val="009466DB"/>
    <w:rsid w:val="00946CE6"/>
    <w:rsid w:val="009472DD"/>
    <w:rsid w:val="009475C7"/>
    <w:rsid w:val="0094778E"/>
    <w:rsid w:val="009503E9"/>
    <w:rsid w:val="00950991"/>
    <w:rsid w:val="00950A9C"/>
    <w:rsid w:val="009519C6"/>
    <w:rsid w:val="00952037"/>
    <w:rsid w:val="00952240"/>
    <w:rsid w:val="009522CE"/>
    <w:rsid w:val="00952621"/>
    <w:rsid w:val="009528F3"/>
    <w:rsid w:val="0095327B"/>
    <w:rsid w:val="0095344A"/>
    <w:rsid w:val="00953947"/>
    <w:rsid w:val="0095425B"/>
    <w:rsid w:val="00954A3C"/>
    <w:rsid w:val="00954FA9"/>
    <w:rsid w:val="00954FE1"/>
    <w:rsid w:val="009555F8"/>
    <w:rsid w:val="00955A5F"/>
    <w:rsid w:val="00955FAE"/>
    <w:rsid w:val="009562A3"/>
    <w:rsid w:val="009562D4"/>
    <w:rsid w:val="00956D35"/>
    <w:rsid w:val="00956E61"/>
    <w:rsid w:val="009578E8"/>
    <w:rsid w:val="00957CC9"/>
    <w:rsid w:val="00957EF9"/>
    <w:rsid w:val="00957FA0"/>
    <w:rsid w:val="009600F3"/>
    <w:rsid w:val="009604EB"/>
    <w:rsid w:val="00960EB1"/>
    <w:rsid w:val="00961546"/>
    <w:rsid w:val="009616A5"/>
    <w:rsid w:val="00961864"/>
    <w:rsid w:val="009624E0"/>
    <w:rsid w:val="00963098"/>
    <w:rsid w:val="0096319F"/>
    <w:rsid w:val="009632DC"/>
    <w:rsid w:val="009637F3"/>
    <w:rsid w:val="00963A7C"/>
    <w:rsid w:val="00963C48"/>
    <w:rsid w:val="00963FCD"/>
    <w:rsid w:val="00964549"/>
    <w:rsid w:val="0096454F"/>
    <w:rsid w:val="00964AE2"/>
    <w:rsid w:val="00964D52"/>
    <w:rsid w:val="00964D8D"/>
    <w:rsid w:val="00966277"/>
    <w:rsid w:val="00966F5C"/>
    <w:rsid w:val="00967003"/>
    <w:rsid w:val="00967202"/>
    <w:rsid w:val="0096729C"/>
    <w:rsid w:val="00967B56"/>
    <w:rsid w:val="00967CE2"/>
    <w:rsid w:val="00967F8D"/>
    <w:rsid w:val="009700ED"/>
    <w:rsid w:val="00970204"/>
    <w:rsid w:val="009702ED"/>
    <w:rsid w:val="0097059D"/>
    <w:rsid w:val="00970940"/>
    <w:rsid w:val="00970D41"/>
    <w:rsid w:val="00970DB3"/>
    <w:rsid w:val="00970DD6"/>
    <w:rsid w:val="00970E5C"/>
    <w:rsid w:val="0097119E"/>
    <w:rsid w:val="00971A8C"/>
    <w:rsid w:val="00972CCC"/>
    <w:rsid w:val="009739CF"/>
    <w:rsid w:val="00974097"/>
    <w:rsid w:val="009741C2"/>
    <w:rsid w:val="00974AFE"/>
    <w:rsid w:val="009751CE"/>
    <w:rsid w:val="00975698"/>
    <w:rsid w:val="00975D67"/>
    <w:rsid w:val="0097624B"/>
    <w:rsid w:val="00977BFD"/>
    <w:rsid w:val="00977CBE"/>
    <w:rsid w:val="00980890"/>
    <w:rsid w:val="00981360"/>
    <w:rsid w:val="009814BA"/>
    <w:rsid w:val="0098166E"/>
    <w:rsid w:val="00981985"/>
    <w:rsid w:val="00981AFE"/>
    <w:rsid w:val="0098231B"/>
    <w:rsid w:val="009823B7"/>
    <w:rsid w:val="009828CF"/>
    <w:rsid w:val="00982D24"/>
    <w:rsid w:val="00982F2C"/>
    <w:rsid w:val="00982FC2"/>
    <w:rsid w:val="00983108"/>
    <w:rsid w:val="0098333D"/>
    <w:rsid w:val="0098386B"/>
    <w:rsid w:val="00983967"/>
    <w:rsid w:val="00983B0C"/>
    <w:rsid w:val="009848F2"/>
    <w:rsid w:val="0098534B"/>
    <w:rsid w:val="009853C8"/>
    <w:rsid w:val="009857FC"/>
    <w:rsid w:val="00985DC1"/>
    <w:rsid w:val="00986049"/>
    <w:rsid w:val="0098636C"/>
    <w:rsid w:val="00986C91"/>
    <w:rsid w:val="00987D4B"/>
    <w:rsid w:val="009905E8"/>
    <w:rsid w:val="009909A4"/>
    <w:rsid w:val="00990A84"/>
    <w:rsid w:val="009912CF"/>
    <w:rsid w:val="009913E5"/>
    <w:rsid w:val="00991569"/>
    <w:rsid w:val="00991629"/>
    <w:rsid w:val="00991858"/>
    <w:rsid w:val="0099199E"/>
    <w:rsid w:val="00991EBD"/>
    <w:rsid w:val="00991F42"/>
    <w:rsid w:val="00992091"/>
    <w:rsid w:val="009928FA"/>
    <w:rsid w:val="009932D2"/>
    <w:rsid w:val="0099363C"/>
    <w:rsid w:val="0099376B"/>
    <w:rsid w:val="00993C7E"/>
    <w:rsid w:val="0099444C"/>
    <w:rsid w:val="00995372"/>
    <w:rsid w:val="009956D3"/>
    <w:rsid w:val="00995A4C"/>
    <w:rsid w:val="00995CC4"/>
    <w:rsid w:val="00995CCA"/>
    <w:rsid w:val="00996051"/>
    <w:rsid w:val="0099610D"/>
    <w:rsid w:val="00996298"/>
    <w:rsid w:val="0099662B"/>
    <w:rsid w:val="00996788"/>
    <w:rsid w:val="00996A84"/>
    <w:rsid w:val="00997135"/>
    <w:rsid w:val="009979E7"/>
    <w:rsid w:val="00997C6C"/>
    <w:rsid w:val="00997C99"/>
    <w:rsid w:val="00997CA7"/>
    <w:rsid w:val="00997E10"/>
    <w:rsid w:val="00997E47"/>
    <w:rsid w:val="00997F9B"/>
    <w:rsid w:val="00997FE1"/>
    <w:rsid w:val="009A01C1"/>
    <w:rsid w:val="009A03B9"/>
    <w:rsid w:val="009A07F5"/>
    <w:rsid w:val="009A0AD5"/>
    <w:rsid w:val="009A0BD2"/>
    <w:rsid w:val="009A0E6C"/>
    <w:rsid w:val="009A15D5"/>
    <w:rsid w:val="009A165D"/>
    <w:rsid w:val="009A16F8"/>
    <w:rsid w:val="009A1A7D"/>
    <w:rsid w:val="009A1F88"/>
    <w:rsid w:val="009A29FD"/>
    <w:rsid w:val="009A2A05"/>
    <w:rsid w:val="009A2A6A"/>
    <w:rsid w:val="009A2B4F"/>
    <w:rsid w:val="009A2E0E"/>
    <w:rsid w:val="009A334A"/>
    <w:rsid w:val="009A3A80"/>
    <w:rsid w:val="009A3CD0"/>
    <w:rsid w:val="009A44F2"/>
    <w:rsid w:val="009A44F7"/>
    <w:rsid w:val="009A48FE"/>
    <w:rsid w:val="009A4B0C"/>
    <w:rsid w:val="009A4E46"/>
    <w:rsid w:val="009A514D"/>
    <w:rsid w:val="009A53C1"/>
    <w:rsid w:val="009A5BBF"/>
    <w:rsid w:val="009A5C9A"/>
    <w:rsid w:val="009A5E61"/>
    <w:rsid w:val="009A5E93"/>
    <w:rsid w:val="009A5FE6"/>
    <w:rsid w:val="009A6779"/>
    <w:rsid w:val="009A6780"/>
    <w:rsid w:val="009A6CB3"/>
    <w:rsid w:val="009A7056"/>
    <w:rsid w:val="009A7AEB"/>
    <w:rsid w:val="009A7F42"/>
    <w:rsid w:val="009B04C0"/>
    <w:rsid w:val="009B0CC3"/>
    <w:rsid w:val="009B0ECA"/>
    <w:rsid w:val="009B1283"/>
    <w:rsid w:val="009B13EA"/>
    <w:rsid w:val="009B19FE"/>
    <w:rsid w:val="009B2207"/>
    <w:rsid w:val="009B26F6"/>
    <w:rsid w:val="009B2C00"/>
    <w:rsid w:val="009B2CBC"/>
    <w:rsid w:val="009B2EDA"/>
    <w:rsid w:val="009B3116"/>
    <w:rsid w:val="009B38CD"/>
    <w:rsid w:val="009B3D72"/>
    <w:rsid w:val="009B41A7"/>
    <w:rsid w:val="009B4782"/>
    <w:rsid w:val="009B48F1"/>
    <w:rsid w:val="009B4E95"/>
    <w:rsid w:val="009B5292"/>
    <w:rsid w:val="009B5A2C"/>
    <w:rsid w:val="009B5D7E"/>
    <w:rsid w:val="009B5D86"/>
    <w:rsid w:val="009B669E"/>
    <w:rsid w:val="009B67F2"/>
    <w:rsid w:val="009B6E72"/>
    <w:rsid w:val="009B7697"/>
    <w:rsid w:val="009B7F9B"/>
    <w:rsid w:val="009C045B"/>
    <w:rsid w:val="009C088B"/>
    <w:rsid w:val="009C0F06"/>
    <w:rsid w:val="009C1049"/>
    <w:rsid w:val="009C122A"/>
    <w:rsid w:val="009C18BB"/>
    <w:rsid w:val="009C1D15"/>
    <w:rsid w:val="009C273A"/>
    <w:rsid w:val="009C2BC1"/>
    <w:rsid w:val="009C2BC7"/>
    <w:rsid w:val="009C2BE5"/>
    <w:rsid w:val="009C2DBB"/>
    <w:rsid w:val="009C2FA9"/>
    <w:rsid w:val="009C3054"/>
    <w:rsid w:val="009C30A0"/>
    <w:rsid w:val="009C32ED"/>
    <w:rsid w:val="009C3D2B"/>
    <w:rsid w:val="009C4ACD"/>
    <w:rsid w:val="009C4C8D"/>
    <w:rsid w:val="009C4DBA"/>
    <w:rsid w:val="009C4EBD"/>
    <w:rsid w:val="009C4FFA"/>
    <w:rsid w:val="009C526F"/>
    <w:rsid w:val="009C53E2"/>
    <w:rsid w:val="009C5C9B"/>
    <w:rsid w:val="009C5E8E"/>
    <w:rsid w:val="009C664A"/>
    <w:rsid w:val="009C6A05"/>
    <w:rsid w:val="009C6AE8"/>
    <w:rsid w:val="009C6BAA"/>
    <w:rsid w:val="009C6BB2"/>
    <w:rsid w:val="009C6EB7"/>
    <w:rsid w:val="009C75D0"/>
    <w:rsid w:val="009C777A"/>
    <w:rsid w:val="009C7D12"/>
    <w:rsid w:val="009C7F2C"/>
    <w:rsid w:val="009D0DE3"/>
    <w:rsid w:val="009D13EC"/>
    <w:rsid w:val="009D1F44"/>
    <w:rsid w:val="009D2092"/>
    <w:rsid w:val="009D24C4"/>
    <w:rsid w:val="009D2CE8"/>
    <w:rsid w:val="009D2FA7"/>
    <w:rsid w:val="009D3109"/>
    <w:rsid w:val="009D3F49"/>
    <w:rsid w:val="009D4152"/>
    <w:rsid w:val="009D4479"/>
    <w:rsid w:val="009D45F0"/>
    <w:rsid w:val="009D492B"/>
    <w:rsid w:val="009D4BD1"/>
    <w:rsid w:val="009D4F0D"/>
    <w:rsid w:val="009D5A2A"/>
    <w:rsid w:val="009D5A53"/>
    <w:rsid w:val="009D5CB6"/>
    <w:rsid w:val="009D6250"/>
    <w:rsid w:val="009D6C8E"/>
    <w:rsid w:val="009D7162"/>
    <w:rsid w:val="009D76EC"/>
    <w:rsid w:val="009D7910"/>
    <w:rsid w:val="009D7D75"/>
    <w:rsid w:val="009E0888"/>
    <w:rsid w:val="009E0E7C"/>
    <w:rsid w:val="009E1102"/>
    <w:rsid w:val="009E1546"/>
    <w:rsid w:val="009E18DC"/>
    <w:rsid w:val="009E1F82"/>
    <w:rsid w:val="009E2C76"/>
    <w:rsid w:val="009E384B"/>
    <w:rsid w:val="009E3AAB"/>
    <w:rsid w:val="009E3C1D"/>
    <w:rsid w:val="009E3F0F"/>
    <w:rsid w:val="009E406F"/>
    <w:rsid w:val="009E4650"/>
    <w:rsid w:val="009E4F01"/>
    <w:rsid w:val="009E5034"/>
    <w:rsid w:val="009E54D5"/>
    <w:rsid w:val="009E55CB"/>
    <w:rsid w:val="009E585B"/>
    <w:rsid w:val="009E5CC8"/>
    <w:rsid w:val="009E6BBA"/>
    <w:rsid w:val="009E6CB7"/>
    <w:rsid w:val="009E6DAA"/>
    <w:rsid w:val="009E6E28"/>
    <w:rsid w:val="009E7021"/>
    <w:rsid w:val="009E748A"/>
    <w:rsid w:val="009E7EA8"/>
    <w:rsid w:val="009E7F12"/>
    <w:rsid w:val="009F1223"/>
    <w:rsid w:val="009F14AE"/>
    <w:rsid w:val="009F2274"/>
    <w:rsid w:val="009F22F9"/>
    <w:rsid w:val="009F240B"/>
    <w:rsid w:val="009F255D"/>
    <w:rsid w:val="009F2B56"/>
    <w:rsid w:val="009F2BD5"/>
    <w:rsid w:val="009F2BDB"/>
    <w:rsid w:val="009F3493"/>
    <w:rsid w:val="009F3BC4"/>
    <w:rsid w:val="009F4481"/>
    <w:rsid w:val="009F4723"/>
    <w:rsid w:val="009F600C"/>
    <w:rsid w:val="009F6403"/>
    <w:rsid w:val="009F68CD"/>
    <w:rsid w:val="009F691D"/>
    <w:rsid w:val="009F70DF"/>
    <w:rsid w:val="009F7ED2"/>
    <w:rsid w:val="00A01065"/>
    <w:rsid w:val="00A01497"/>
    <w:rsid w:val="00A0209D"/>
    <w:rsid w:val="00A024E7"/>
    <w:rsid w:val="00A02D16"/>
    <w:rsid w:val="00A02DA4"/>
    <w:rsid w:val="00A02E8B"/>
    <w:rsid w:val="00A02E98"/>
    <w:rsid w:val="00A02F94"/>
    <w:rsid w:val="00A03238"/>
    <w:rsid w:val="00A038B3"/>
    <w:rsid w:val="00A03A96"/>
    <w:rsid w:val="00A03F8F"/>
    <w:rsid w:val="00A0490E"/>
    <w:rsid w:val="00A04E8E"/>
    <w:rsid w:val="00A05561"/>
    <w:rsid w:val="00A055CD"/>
    <w:rsid w:val="00A0593D"/>
    <w:rsid w:val="00A05B4C"/>
    <w:rsid w:val="00A0608E"/>
    <w:rsid w:val="00A0659A"/>
    <w:rsid w:val="00A06AE2"/>
    <w:rsid w:val="00A06DD6"/>
    <w:rsid w:val="00A06F69"/>
    <w:rsid w:val="00A10525"/>
    <w:rsid w:val="00A10903"/>
    <w:rsid w:val="00A10959"/>
    <w:rsid w:val="00A10D21"/>
    <w:rsid w:val="00A10DF7"/>
    <w:rsid w:val="00A111AC"/>
    <w:rsid w:val="00A11AB8"/>
    <w:rsid w:val="00A1248D"/>
    <w:rsid w:val="00A12AA5"/>
    <w:rsid w:val="00A12C9F"/>
    <w:rsid w:val="00A13694"/>
    <w:rsid w:val="00A13C2B"/>
    <w:rsid w:val="00A14275"/>
    <w:rsid w:val="00A142E1"/>
    <w:rsid w:val="00A1483C"/>
    <w:rsid w:val="00A1491A"/>
    <w:rsid w:val="00A149B8"/>
    <w:rsid w:val="00A15186"/>
    <w:rsid w:val="00A15931"/>
    <w:rsid w:val="00A15A11"/>
    <w:rsid w:val="00A15A71"/>
    <w:rsid w:val="00A15DCA"/>
    <w:rsid w:val="00A15E4F"/>
    <w:rsid w:val="00A179E6"/>
    <w:rsid w:val="00A17BF3"/>
    <w:rsid w:val="00A17F3C"/>
    <w:rsid w:val="00A2039E"/>
    <w:rsid w:val="00A20E53"/>
    <w:rsid w:val="00A212AA"/>
    <w:rsid w:val="00A21C26"/>
    <w:rsid w:val="00A21DD9"/>
    <w:rsid w:val="00A21FA3"/>
    <w:rsid w:val="00A22146"/>
    <w:rsid w:val="00A2278F"/>
    <w:rsid w:val="00A22BCE"/>
    <w:rsid w:val="00A22FF3"/>
    <w:rsid w:val="00A23785"/>
    <w:rsid w:val="00A23A06"/>
    <w:rsid w:val="00A23B5B"/>
    <w:rsid w:val="00A23B6F"/>
    <w:rsid w:val="00A23E4B"/>
    <w:rsid w:val="00A24094"/>
    <w:rsid w:val="00A24B7A"/>
    <w:rsid w:val="00A24E04"/>
    <w:rsid w:val="00A24E97"/>
    <w:rsid w:val="00A254F1"/>
    <w:rsid w:val="00A256F6"/>
    <w:rsid w:val="00A25787"/>
    <w:rsid w:val="00A26017"/>
    <w:rsid w:val="00A26028"/>
    <w:rsid w:val="00A271BF"/>
    <w:rsid w:val="00A2744D"/>
    <w:rsid w:val="00A278CA"/>
    <w:rsid w:val="00A279C8"/>
    <w:rsid w:val="00A30102"/>
    <w:rsid w:val="00A3054A"/>
    <w:rsid w:val="00A30A93"/>
    <w:rsid w:val="00A31348"/>
    <w:rsid w:val="00A319CF"/>
    <w:rsid w:val="00A31F3A"/>
    <w:rsid w:val="00A3211D"/>
    <w:rsid w:val="00A32277"/>
    <w:rsid w:val="00A32AA0"/>
    <w:rsid w:val="00A32AA9"/>
    <w:rsid w:val="00A32C20"/>
    <w:rsid w:val="00A32C58"/>
    <w:rsid w:val="00A32CF7"/>
    <w:rsid w:val="00A32E32"/>
    <w:rsid w:val="00A335F5"/>
    <w:rsid w:val="00A337C2"/>
    <w:rsid w:val="00A34156"/>
    <w:rsid w:val="00A34162"/>
    <w:rsid w:val="00A3416B"/>
    <w:rsid w:val="00A35024"/>
    <w:rsid w:val="00A35B8D"/>
    <w:rsid w:val="00A36373"/>
    <w:rsid w:val="00A367E7"/>
    <w:rsid w:val="00A36831"/>
    <w:rsid w:val="00A36C59"/>
    <w:rsid w:val="00A36DC1"/>
    <w:rsid w:val="00A37112"/>
    <w:rsid w:val="00A371F3"/>
    <w:rsid w:val="00A37777"/>
    <w:rsid w:val="00A403B7"/>
    <w:rsid w:val="00A40921"/>
    <w:rsid w:val="00A40BB3"/>
    <w:rsid w:val="00A40DF4"/>
    <w:rsid w:val="00A41022"/>
    <w:rsid w:val="00A415E6"/>
    <w:rsid w:val="00A41AAA"/>
    <w:rsid w:val="00A41E4F"/>
    <w:rsid w:val="00A41F6B"/>
    <w:rsid w:val="00A423EE"/>
    <w:rsid w:val="00A4247A"/>
    <w:rsid w:val="00A42545"/>
    <w:rsid w:val="00A42F1B"/>
    <w:rsid w:val="00A43545"/>
    <w:rsid w:val="00A437E4"/>
    <w:rsid w:val="00A4398F"/>
    <w:rsid w:val="00A44975"/>
    <w:rsid w:val="00A44DA6"/>
    <w:rsid w:val="00A44F12"/>
    <w:rsid w:val="00A45841"/>
    <w:rsid w:val="00A45D9A"/>
    <w:rsid w:val="00A46124"/>
    <w:rsid w:val="00A461EC"/>
    <w:rsid w:val="00A46232"/>
    <w:rsid w:val="00A465AA"/>
    <w:rsid w:val="00A469C3"/>
    <w:rsid w:val="00A46F0C"/>
    <w:rsid w:val="00A47104"/>
    <w:rsid w:val="00A47283"/>
    <w:rsid w:val="00A4757D"/>
    <w:rsid w:val="00A5027C"/>
    <w:rsid w:val="00A504A4"/>
    <w:rsid w:val="00A505CD"/>
    <w:rsid w:val="00A50917"/>
    <w:rsid w:val="00A5092E"/>
    <w:rsid w:val="00A509F6"/>
    <w:rsid w:val="00A50BDC"/>
    <w:rsid w:val="00A51BDC"/>
    <w:rsid w:val="00A52022"/>
    <w:rsid w:val="00A52168"/>
    <w:rsid w:val="00A5232E"/>
    <w:rsid w:val="00A523CE"/>
    <w:rsid w:val="00A52695"/>
    <w:rsid w:val="00A532CA"/>
    <w:rsid w:val="00A532CF"/>
    <w:rsid w:val="00A535B0"/>
    <w:rsid w:val="00A538DE"/>
    <w:rsid w:val="00A54429"/>
    <w:rsid w:val="00A54566"/>
    <w:rsid w:val="00A54A01"/>
    <w:rsid w:val="00A54D37"/>
    <w:rsid w:val="00A54F6F"/>
    <w:rsid w:val="00A55275"/>
    <w:rsid w:val="00A55294"/>
    <w:rsid w:val="00A557C5"/>
    <w:rsid w:val="00A55F2E"/>
    <w:rsid w:val="00A56A8F"/>
    <w:rsid w:val="00A56CF4"/>
    <w:rsid w:val="00A56EE4"/>
    <w:rsid w:val="00A5790E"/>
    <w:rsid w:val="00A602B6"/>
    <w:rsid w:val="00A612BB"/>
    <w:rsid w:val="00A61585"/>
    <w:rsid w:val="00A61927"/>
    <w:rsid w:val="00A61C01"/>
    <w:rsid w:val="00A61D1E"/>
    <w:rsid w:val="00A61E46"/>
    <w:rsid w:val="00A62433"/>
    <w:rsid w:val="00A62C33"/>
    <w:rsid w:val="00A62CD8"/>
    <w:rsid w:val="00A6321E"/>
    <w:rsid w:val="00A63F65"/>
    <w:rsid w:val="00A644CC"/>
    <w:rsid w:val="00A6472C"/>
    <w:rsid w:val="00A653D3"/>
    <w:rsid w:val="00A65D3F"/>
    <w:rsid w:val="00A66280"/>
    <w:rsid w:val="00A66A0C"/>
    <w:rsid w:val="00A673CE"/>
    <w:rsid w:val="00A67447"/>
    <w:rsid w:val="00A67D83"/>
    <w:rsid w:val="00A700B5"/>
    <w:rsid w:val="00A70B86"/>
    <w:rsid w:val="00A70BDE"/>
    <w:rsid w:val="00A70DCC"/>
    <w:rsid w:val="00A7130B"/>
    <w:rsid w:val="00A71809"/>
    <w:rsid w:val="00A718D9"/>
    <w:rsid w:val="00A71F8C"/>
    <w:rsid w:val="00A72D11"/>
    <w:rsid w:val="00A72DAB"/>
    <w:rsid w:val="00A7329C"/>
    <w:rsid w:val="00A73D6D"/>
    <w:rsid w:val="00A73E56"/>
    <w:rsid w:val="00A7496C"/>
    <w:rsid w:val="00A74BCE"/>
    <w:rsid w:val="00A74EBA"/>
    <w:rsid w:val="00A74F2D"/>
    <w:rsid w:val="00A750AE"/>
    <w:rsid w:val="00A75113"/>
    <w:rsid w:val="00A7550A"/>
    <w:rsid w:val="00A7621B"/>
    <w:rsid w:val="00A771D6"/>
    <w:rsid w:val="00A7740F"/>
    <w:rsid w:val="00A77F52"/>
    <w:rsid w:val="00A80570"/>
    <w:rsid w:val="00A808BF"/>
    <w:rsid w:val="00A80AC5"/>
    <w:rsid w:val="00A80AE7"/>
    <w:rsid w:val="00A8130F"/>
    <w:rsid w:val="00A8145D"/>
    <w:rsid w:val="00A81BF5"/>
    <w:rsid w:val="00A821BB"/>
    <w:rsid w:val="00A8256A"/>
    <w:rsid w:val="00A82618"/>
    <w:rsid w:val="00A82B7E"/>
    <w:rsid w:val="00A836B2"/>
    <w:rsid w:val="00A83A6E"/>
    <w:rsid w:val="00A841B1"/>
    <w:rsid w:val="00A842D0"/>
    <w:rsid w:val="00A848BA"/>
    <w:rsid w:val="00A8496E"/>
    <w:rsid w:val="00A84B51"/>
    <w:rsid w:val="00A854C2"/>
    <w:rsid w:val="00A855BC"/>
    <w:rsid w:val="00A858FB"/>
    <w:rsid w:val="00A85931"/>
    <w:rsid w:val="00A85C06"/>
    <w:rsid w:val="00A85D04"/>
    <w:rsid w:val="00A86539"/>
    <w:rsid w:val="00A87589"/>
    <w:rsid w:val="00A877E6"/>
    <w:rsid w:val="00A87B56"/>
    <w:rsid w:val="00A87E11"/>
    <w:rsid w:val="00A87FEE"/>
    <w:rsid w:val="00A91540"/>
    <w:rsid w:val="00A91C7D"/>
    <w:rsid w:val="00A91E90"/>
    <w:rsid w:val="00A9260F"/>
    <w:rsid w:val="00A9278C"/>
    <w:rsid w:val="00A92A05"/>
    <w:rsid w:val="00A9316D"/>
    <w:rsid w:val="00A936CA"/>
    <w:rsid w:val="00A9375D"/>
    <w:rsid w:val="00A938CA"/>
    <w:rsid w:val="00A945D3"/>
    <w:rsid w:val="00A947E1"/>
    <w:rsid w:val="00A95267"/>
    <w:rsid w:val="00A9527F"/>
    <w:rsid w:val="00A95338"/>
    <w:rsid w:val="00A95908"/>
    <w:rsid w:val="00A95AD0"/>
    <w:rsid w:val="00A95BAF"/>
    <w:rsid w:val="00A95C2B"/>
    <w:rsid w:val="00A95D08"/>
    <w:rsid w:val="00A95D36"/>
    <w:rsid w:val="00A96090"/>
    <w:rsid w:val="00A962A9"/>
    <w:rsid w:val="00A9674A"/>
    <w:rsid w:val="00A96C70"/>
    <w:rsid w:val="00A9739A"/>
    <w:rsid w:val="00A977EB"/>
    <w:rsid w:val="00A97C06"/>
    <w:rsid w:val="00A97D82"/>
    <w:rsid w:val="00AA0055"/>
    <w:rsid w:val="00AA0105"/>
    <w:rsid w:val="00AA0535"/>
    <w:rsid w:val="00AA0B4D"/>
    <w:rsid w:val="00AA0C80"/>
    <w:rsid w:val="00AA1000"/>
    <w:rsid w:val="00AA1ACC"/>
    <w:rsid w:val="00AA2098"/>
    <w:rsid w:val="00AA2549"/>
    <w:rsid w:val="00AA28EF"/>
    <w:rsid w:val="00AA2C1F"/>
    <w:rsid w:val="00AA2F77"/>
    <w:rsid w:val="00AA333B"/>
    <w:rsid w:val="00AA3348"/>
    <w:rsid w:val="00AA3D58"/>
    <w:rsid w:val="00AA3DD6"/>
    <w:rsid w:val="00AA3E97"/>
    <w:rsid w:val="00AA41DF"/>
    <w:rsid w:val="00AA42B1"/>
    <w:rsid w:val="00AA480A"/>
    <w:rsid w:val="00AA51D0"/>
    <w:rsid w:val="00AA5396"/>
    <w:rsid w:val="00AA5CA5"/>
    <w:rsid w:val="00AA6123"/>
    <w:rsid w:val="00AA63EE"/>
    <w:rsid w:val="00AA652C"/>
    <w:rsid w:val="00AA6607"/>
    <w:rsid w:val="00AA69FD"/>
    <w:rsid w:val="00AA6BBA"/>
    <w:rsid w:val="00AA7423"/>
    <w:rsid w:val="00AA7CFF"/>
    <w:rsid w:val="00AB038E"/>
    <w:rsid w:val="00AB0A45"/>
    <w:rsid w:val="00AB0FDB"/>
    <w:rsid w:val="00AB13CB"/>
    <w:rsid w:val="00AB15E8"/>
    <w:rsid w:val="00AB20EF"/>
    <w:rsid w:val="00AB230C"/>
    <w:rsid w:val="00AB2676"/>
    <w:rsid w:val="00AB28FC"/>
    <w:rsid w:val="00AB2A4A"/>
    <w:rsid w:val="00AB32A9"/>
    <w:rsid w:val="00AB38E1"/>
    <w:rsid w:val="00AB3928"/>
    <w:rsid w:val="00AB3B87"/>
    <w:rsid w:val="00AB3C9E"/>
    <w:rsid w:val="00AB412E"/>
    <w:rsid w:val="00AB43E9"/>
    <w:rsid w:val="00AB47D5"/>
    <w:rsid w:val="00AB4CC8"/>
    <w:rsid w:val="00AB52AD"/>
    <w:rsid w:val="00AB55D0"/>
    <w:rsid w:val="00AB5941"/>
    <w:rsid w:val="00AB59A4"/>
    <w:rsid w:val="00AB5AE1"/>
    <w:rsid w:val="00AB5FAB"/>
    <w:rsid w:val="00AB63AE"/>
    <w:rsid w:val="00AB7E95"/>
    <w:rsid w:val="00AC02E4"/>
    <w:rsid w:val="00AC039C"/>
    <w:rsid w:val="00AC04CE"/>
    <w:rsid w:val="00AC06A6"/>
    <w:rsid w:val="00AC0AD4"/>
    <w:rsid w:val="00AC0FE9"/>
    <w:rsid w:val="00AC1076"/>
    <w:rsid w:val="00AC11E6"/>
    <w:rsid w:val="00AC22E3"/>
    <w:rsid w:val="00AC22FA"/>
    <w:rsid w:val="00AC2329"/>
    <w:rsid w:val="00AC23B1"/>
    <w:rsid w:val="00AC2431"/>
    <w:rsid w:val="00AC26CC"/>
    <w:rsid w:val="00AC26EC"/>
    <w:rsid w:val="00AC2793"/>
    <w:rsid w:val="00AC2EDD"/>
    <w:rsid w:val="00AC31DB"/>
    <w:rsid w:val="00AC3E53"/>
    <w:rsid w:val="00AC3F53"/>
    <w:rsid w:val="00AC42F6"/>
    <w:rsid w:val="00AC44B3"/>
    <w:rsid w:val="00AC4715"/>
    <w:rsid w:val="00AC599B"/>
    <w:rsid w:val="00AC5B07"/>
    <w:rsid w:val="00AC5D77"/>
    <w:rsid w:val="00AC6030"/>
    <w:rsid w:val="00AC6247"/>
    <w:rsid w:val="00AC62BD"/>
    <w:rsid w:val="00AC63E8"/>
    <w:rsid w:val="00AC7118"/>
    <w:rsid w:val="00AC7462"/>
    <w:rsid w:val="00AC760F"/>
    <w:rsid w:val="00AD0523"/>
    <w:rsid w:val="00AD0722"/>
    <w:rsid w:val="00AD0757"/>
    <w:rsid w:val="00AD08B6"/>
    <w:rsid w:val="00AD0D7A"/>
    <w:rsid w:val="00AD13C3"/>
    <w:rsid w:val="00AD1814"/>
    <w:rsid w:val="00AD182A"/>
    <w:rsid w:val="00AD1844"/>
    <w:rsid w:val="00AD185E"/>
    <w:rsid w:val="00AD2C98"/>
    <w:rsid w:val="00AD302B"/>
    <w:rsid w:val="00AD49ED"/>
    <w:rsid w:val="00AD5210"/>
    <w:rsid w:val="00AD5327"/>
    <w:rsid w:val="00AD5841"/>
    <w:rsid w:val="00AD588C"/>
    <w:rsid w:val="00AD5A29"/>
    <w:rsid w:val="00AD5BB1"/>
    <w:rsid w:val="00AD5C00"/>
    <w:rsid w:val="00AD5F14"/>
    <w:rsid w:val="00AD7735"/>
    <w:rsid w:val="00AD78FE"/>
    <w:rsid w:val="00AD7ED8"/>
    <w:rsid w:val="00AE00CA"/>
    <w:rsid w:val="00AE01E8"/>
    <w:rsid w:val="00AE06E2"/>
    <w:rsid w:val="00AE0DC4"/>
    <w:rsid w:val="00AE1020"/>
    <w:rsid w:val="00AE1D72"/>
    <w:rsid w:val="00AE1DAB"/>
    <w:rsid w:val="00AE2492"/>
    <w:rsid w:val="00AE25AB"/>
    <w:rsid w:val="00AE3142"/>
    <w:rsid w:val="00AE344C"/>
    <w:rsid w:val="00AE3754"/>
    <w:rsid w:val="00AE44DF"/>
    <w:rsid w:val="00AE5401"/>
    <w:rsid w:val="00AE55FB"/>
    <w:rsid w:val="00AE5662"/>
    <w:rsid w:val="00AE5FB6"/>
    <w:rsid w:val="00AE60E7"/>
    <w:rsid w:val="00AE6558"/>
    <w:rsid w:val="00AE657E"/>
    <w:rsid w:val="00AE66E2"/>
    <w:rsid w:val="00AE6C2B"/>
    <w:rsid w:val="00AE6EF3"/>
    <w:rsid w:val="00AE70F7"/>
    <w:rsid w:val="00AE765E"/>
    <w:rsid w:val="00AE7905"/>
    <w:rsid w:val="00AE7907"/>
    <w:rsid w:val="00AE7D07"/>
    <w:rsid w:val="00AF07BE"/>
    <w:rsid w:val="00AF087F"/>
    <w:rsid w:val="00AF0A2C"/>
    <w:rsid w:val="00AF0A3E"/>
    <w:rsid w:val="00AF0E51"/>
    <w:rsid w:val="00AF10B0"/>
    <w:rsid w:val="00AF1524"/>
    <w:rsid w:val="00AF1880"/>
    <w:rsid w:val="00AF1C17"/>
    <w:rsid w:val="00AF1D8F"/>
    <w:rsid w:val="00AF1FB7"/>
    <w:rsid w:val="00AF2034"/>
    <w:rsid w:val="00AF207E"/>
    <w:rsid w:val="00AF2157"/>
    <w:rsid w:val="00AF2401"/>
    <w:rsid w:val="00AF2771"/>
    <w:rsid w:val="00AF27EF"/>
    <w:rsid w:val="00AF2B1C"/>
    <w:rsid w:val="00AF3817"/>
    <w:rsid w:val="00AF4388"/>
    <w:rsid w:val="00AF5179"/>
    <w:rsid w:val="00AF5ED0"/>
    <w:rsid w:val="00AF608A"/>
    <w:rsid w:val="00AF641D"/>
    <w:rsid w:val="00AF698C"/>
    <w:rsid w:val="00AF6CDF"/>
    <w:rsid w:val="00AF6D06"/>
    <w:rsid w:val="00AF72C4"/>
    <w:rsid w:val="00AF7CB0"/>
    <w:rsid w:val="00AF7D49"/>
    <w:rsid w:val="00AF7D82"/>
    <w:rsid w:val="00AF7F67"/>
    <w:rsid w:val="00B001CF"/>
    <w:rsid w:val="00B004F1"/>
    <w:rsid w:val="00B0097B"/>
    <w:rsid w:val="00B016CF"/>
    <w:rsid w:val="00B01E5F"/>
    <w:rsid w:val="00B024E9"/>
    <w:rsid w:val="00B026C5"/>
    <w:rsid w:val="00B02849"/>
    <w:rsid w:val="00B0325B"/>
    <w:rsid w:val="00B042AB"/>
    <w:rsid w:val="00B0438D"/>
    <w:rsid w:val="00B0449D"/>
    <w:rsid w:val="00B0499F"/>
    <w:rsid w:val="00B04A47"/>
    <w:rsid w:val="00B04B8D"/>
    <w:rsid w:val="00B04F02"/>
    <w:rsid w:val="00B053E6"/>
    <w:rsid w:val="00B05660"/>
    <w:rsid w:val="00B058F7"/>
    <w:rsid w:val="00B05CEF"/>
    <w:rsid w:val="00B068BE"/>
    <w:rsid w:val="00B06949"/>
    <w:rsid w:val="00B069E8"/>
    <w:rsid w:val="00B06C12"/>
    <w:rsid w:val="00B06F9F"/>
    <w:rsid w:val="00B07D27"/>
    <w:rsid w:val="00B07EAA"/>
    <w:rsid w:val="00B10BF8"/>
    <w:rsid w:val="00B10F18"/>
    <w:rsid w:val="00B11292"/>
    <w:rsid w:val="00B116D0"/>
    <w:rsid w:val="00B11843"/>
    <w:rsid w:val="00B11E14"/>
    <w:rsid w:val="00B120F0"/>
    <w:rsid w:val="00B1215A"/>
    <w:rsid w:val="00B128C4"/>
    <w:rsid w:val="00B12CB0"/>
    <w:rsid w:val="00B12D8D"/>
    <w:rsid w:val="00B12F00"/>
    <w:rsid w:val="00B1327A"/>
    <w:rsid w:val="00B13587"/>
    <w:rsid w:val="00B13D2A"/>
    <w:rsid w:val="00B147AC"/>
    <w:rsid w:val="00B14EBE"/>
    <w:rsid w:val="00B15318"/>
    <w:rsid w:val="00B158BD"/>
    <w:rsid w:val="00B15E47"/>
    <w:rsid w:val="00B15E5C"/>
    <w:rsid w:val="00B15E6E"/>
    <w:rsid w:val="00B16013"/>
    <w:rsid w:val="00B161CD"/>
    <w:rsid w:val="00B164A4"/>
    <w:rsid w:val="00B16814"/>
    <w:rsid w:val="00B16F4C"/>
    <w:rsid w:val="00B1720D"/>
    <w:rsid w:val="00B173A7"/>
    <w:rsid w:val="00B17670"/>
    <w:rsid w:val="00B17B00"/>
    <w:rsid w:val="00B17F51"/>
    <w:rsid w:val="00B209CB"/>
    <w:rsid w:val="00B21E2C"/>
    <w:rsid w:val="00B222E9"/>
    <w:rsid w:val="00B22B41"/>
    <w:rsid w:val="00B22BBB"/>
    <w:rsid w:val="00B22BFE"/>
    <w:rsid w:val="00B23ED7"/>
    <w:rsid w:val="00B23F63"/>
    <w:rsid w:val="00B23F9B"/>
    <w:rsid w:val="00B241D7"/>
    <w:rsid w:val="00B24BB8"/>
    <w:rsid w:val="00B251D9"/>
    <w:rsid w:val="00B257A7"/>
    <w:rsid w:val="00B25DC3"/>
    <w:rsid w:val="00B25EF8"/>
    <w:rsid w:val="00B26450"/>
    <w:rsid w:val="00B26605"/>
    <w:rsid w:val="00B270E1"/>
    <w:rsid w:val="00B272BE"/>
    <w:rsid w:val="00B27912"/>
    <w:rsid w:val="00B3040E"/>
    <w:rsid w:val="00B30E49"/>
    <w:rsid w:val="00B31658"/>
    <w:rsid w:val="00B318B9"/>
    <w:rsid w:val="00B31900"/>
    <w:rsid w:val="00B31D61"/>
    <w:rsid w:val="00B32573"/>
    <w:rsid w:val="00B32880"/>
    <w:rsid w:val="00B3293C"/>
    <w:rsid w:val="00B32BB8"/>
    <w:rsid w:val="00B33A1C"/>
    <w:rsid w:val="00B33B3C"/>
    <w:rsid w:val="00B33DC1"/>
    <w:rsid w:val="00B34844"/>
    <w:rsid w:val="00B350C5"/>
    <w:rsid w:val="00B35546"/>
    <w:rsid w:val="00B35851"/>
    <w:rsid w:val="00B3595E"/>
    <w:rsid w:val="00B35AE2"/>
    <w:rsid w:val="00B35B96"/>
    <w:rsid w:val="00B35CCF"/>
    <w:rsid w:val="00B362A3"/>
    <w:rsid w:val="00B36CB1"/>
    <w:rsid w:val="00B37277"/>
    <w:rsid w:val="00B37462"/>
    <w:rsid w:val="00B3754C"/>
    <w:rsid w:val="00B3760D"/>
    <w:rsid w:val="00B3765E"/>
    <w:rsid w:val="00B37AAD"/>
    <w:rsid w:val="00B37DFB"/>
    <w:rsid w:val="00B37E4F"/>
    <w:rsid w:val="00B40AA7"/>
    <w:rsid w:val="00B40E49"/>
    <w:rsid w:val="00B40EF4"/>
    <w:rsid w:val="00B41527"/>
    <w:rsid w:val="00B4163A"/>
    <w:rsid w:val="00B41801"/>
    <w:rsid w:val="00B4181F"/>
    <w:rsid w:val="00B4186A"/>
    <w:rsid w:val="00B41A4F"/>
    <w:rsid w:val="00B41C1A"/>
    <w:rsid w:val="00B41CED"/>
    <w:rsid w:val="00B42F4B"/>
    <w:rsid w:val="00B43C19"/>
    <w:rsid w:val="00B4410E"/>
    <w:rsid w:val="00B442CC"/>
    <w:rsid w:val="00B4490A"/>
    <w:rsid w:val="00B45E17"/>
    <w:rsid w:val="00B4631E"/>
    <w:rsid w:val="00B46649"/>
    <w:rsid w:val="00B47257"/>
    <w:rsid w:val="00B47E77"/>
    <w:rsid w:val="00B47F47"/>
    <w:rsid w:val="00B5015B"/>
    <w:rsid w:val="00B5050A"/>
    <w:rsid w:val="00B50576"/>
    <w:rsid w:val="00B50A38"/>
    <w:rsid w:val="00B51117"/>
    <w:rsid w:val="00B51A19"/>
    <w:rsid w:val="00B52DC0"/>
    <w:rsid w:val="00B530BD"/>
    <w:rsid w:val="00B53B07"/>
    <w:rsid w:val="00B53B61"/>
    <w:rsid w:val="00B53BBA"/>
    <w:rsid w:val="00B53CBE"/>
    <w:rsid w:val="00B5422B"/>
    <w:rsid w:val="00B54978"/>
    <w:rsid w:val="00B54E89"/>
    <w:rsid w:val="00B54ECE"/>
    <w:rsid w:val="00B54FE1"/>
    <w:rsid w:val="00B5568C"/>
    <w:rsid w:val="00B55FE7"/>
    <w:rsid w:val="00B56373"/>
    <w:rsid w:val="00B56374"/>
    <w:rsid w:val="00B5681D"/>
    <w:rsid w:val="00B602DA"/>
    <w:rsid w:val="00B605F1"/>
    <w:rsid w:val="00B608C0"/>
    <w:rsid w:val="00B60F0D"/>
    <w:rsid w:val="00B61878"/>
    <w:rsid w:val="00B61FD4"/>
    <w:rsid w:val="00B620FD"/>
    <w:rsid w:val="00B6217D"/>
    <w:rsid w:val="00B626EA"/>
    <w:rsid w:val="00B6281E"/>
    <w:rsid w:val="00B62A08"/>
    <w:rsid w:val="00B62A68"/>
    <w:rsid w:val="00B62AC9"/>
    <w:rsid w:val="00B62C8C"/>
    <w:rsid w:val="00B632E7"/>
    <w:rsid w:val="00B635CF"/>
    <w:rsid w:val="00B63A7A"/>
    <w:rsid w:val="00B63DEF"/>
    <w:rsid w:val="00B6462B"/>
    <w:rsid w:val="00B64B33"/>
    <w:rsid w:val="00B64DC2"/>
    <w:rsid w:val="00B6506B"/>
    <w:rsid w:val="00B65113"/>
    <w:rsid w:val="00B65336"/>
    <w:rsid w:val="00B65AAE"/>
    <w:rsid w:val="00B66392"/>
    <w:rsid w:val="00B66B7F"/>
    <w:rsid w:val="00B67321"/>
    <w:rsid w:val="00B6739B"/>
    <w:rsid w:val="00B675F2"/>
    <w:rsid w:val="00B67A62"/>
    <w:rsid w:val="00B67C70"/>
    <w:rsid w:val="00B67DD1"/>
    <w:rsid w:val="00B67DE2"/>
    <w:rsid w:val="00B70259"/>
    <w:rsid w:val="00B7036B"/>
    <w:rsid w:val="00B7069A"/>
    <w:rsid w:val="00B70AA2"/>
    <w:rsid w:val="00B710CF"/>
    <w:rsid w:val="00B713E8"/>
    <w:rsid w:val="00B71414"/>
    <w:rsid w:val="00B71CE3"/>
    <w:rsid w:val="00B71FFA"/>
    <w:rsid w:val="00B72026"/>
    <w:rsid w:val="00B722CD"/>
    <w:rsid w:val="00B724B5"/>
    <w:rsid w:val="00B7252A"/>
    <w:rsid w:val="00B72564"/>
    <w:rsid w:val="00B72E30"/>
    <w:rsid w:val="00B7338A"/>
    <w:rsid w:val="00B7356F"/>
    <w:rsid w:val="00B73882"/>
    <w:rsid w:val="00B73AC3"/>
    <w:rsid w:val="00B742E0"/>
    <w:rsid w:val="00B74372"/>
    <w:rsid w:val="00B747CB"/>
    <w:rsid w:val="00B749AF"/>
    <w:rsid w:val="00B74A5E"/>
    <w:rsid w:val="00B74D62"/>
    <w:rsid w:val="00B74D9D"/>
    <w:rsid w:val="00B74FDF"/>
    <w:rsid w:val="00B76135"/>
    <w:rsid w:val="00B7647D"/>
    <w:rsid w:val="00B771FE"/>
    <w:rsid w:val="00B776DD"/>
    <w:rsid w:val="00B77E55"/>
    <w:rsid w:val="00B80452"/>
    <w:rsid w:val="00B804F7"/>
    <w:rsid w:val="00B80F0B"/>
    <w:rsid w:val="00B818A8"/>
    <w:rsid w:val="00B81E6C"/>
    <w:rsid w:val="00B8235E"/>
    <w:rsid w:val="00B8259D"/>
    <w:rsid w:val="00B82DEF"/>
    <w:rsid w:val="00B82E24"/>
    <w:rsid w:val="00B83661"/>
    <w:rsid w:val="00B83717"/>
    <w:rsid w:val="00B839F6"/>
    <w:rsid w:val="00B83B81"/>
    <w:rsid w:val="00B83D4E"/>
    <w:rsid w:val="00B840B8"/>
    <w:rsid w:val="00B8438E"/>
    <w:rsid w:val="00B84521"/>
    <w:rsid w:val="00B8488F"/>
    <w:rsid w:val="00B848FC"/>
    <w:rsid w:val="00B84C4A"/>
    <w:rsid w:val="00B85830"/>
    <w:rsid w:val="00B86180"/>
    <w:rsid w:val="00B86A72"/>
    <w:rsid w:val="00B86C68"/>
    <w:rsid w:val="00B86F9A"/>
    <w:rsid w:val="00B86FA2"/>
    <w:rsid w:val="00B86FAC"/>
    <w:rsid w:val="00B871A2"/>
    <w:rsid w:val="00B87506"/>
    <w:rsid w:val="00B8778D"/>
    <w:rsid w:val="00B908E8"/>
    <w:rsid w:val="00B91AA9"/>
    <w:rsid w:val="00B91AB9"/>
    <w:rsid w:val="00B92718"/>
    <w:rsid w:val="00B93094"/>
    <w:rsid w:val="00B939C0"/>
    <w:rsid w:val="00B93BF2"/>
    <w:rsid w:val="00B940CC"/>
    <w:rsid w:val="00B9431F"/>
    <w:rsid w:val="00B94459"/>
    <w:rsid w:val="00B947A1"/>
    <w:rsid w:val="00B9486D"/>
    <w:rsid w:val="00B94AC6"/>
    <w:rsid w:val="00B94ADB"/>
    <w:rsid w:val="00B94D00"/>
    <w:rsid w:val="00B95392"/>
    <w:rsid w:val="00B954F3"/>
    <w:rsid w:val="00B959A8"/>
    <w:rsid w:val="00B95CE1"/>
    <w:rsid w:val="00B95FA0"/>
    <w:rsid w:val="00B96F09"/>
    <w:rsid w:val="00B9736C"/>
    <w:rsid w:val="00B97711"/>
    <w:rsid w:val="00B97F21"/>
    <w:rsid w:val="00BA02AD"/>
    <w:rsid w:val="00BA047B"/>
    <w:rsid w:val="00BA075C"/>
    <w:rsid w:val="00BA11AC"/>
    <w:rsid w:val="00BA175B"/>
    <w:rsid w:val="00BA190C"/>
    <w:rsid w:val="00BA1BA3"/>
    <w:rsid w:val="00BA1C2C"/>
    <w:rsid w:val="00BA1C34"/>
    <w:rsid w:val="00BA1E3D"/>
    <w:rsid w:val="00BA3777"/>
    <w:rsid w:val="00BA3BF9"/>
    <w:rsid w:val="00BA42CC"/>
    <w:rsid w:val="00BA4640"/>
    <w:rsid w:val="00BA5715"/>
    <w:rsid w:val="00BA58E3"/>
    <w:rsid w:val="00BA631D"/>
    <w:rsid w:val="00BA665C"/>
    <w:rsid w:val="00BA67D2"/>
    <w:rsid w:val="00BA6B8D"/>
    <w:rsid w:val="00BA6EBA"/>
    <w:rsid w:val="00BA712F"/>
    <w:rsid w:val="00BA7236"/>
    <w:rsid w:val="00BA7400"/>
    <w:rsid w:val="00BA76DC"/>
    <w:rsid w:val="00BB030F"/>
    <w:rsid w:val="00BB1401"/>
    <w:rsid w:val="00BB1C22"/>
    <w:rsid w:val="00BB1D04"/>
    <w:rsid w:val="00BB2040"/>
    <w:rsid w:val="00BB2DAB"/>
    <w:rsid w:val="00BB3117"/>
    <w:rsid w:val="00BB320C"/>
    <w:rsid w:val="00BB416A"/>
    <w:rsid w:val="00BB4D52"/>
    <w:rsid w:val="00BB5250"/>
    <w:rsid w:val="00BB532E"/>
    <w:rsid w:val="00BB57B6"/>
    <w:rsid w:val="00BB5883"/>
    <w:rsid w:val="00BB5BBC"/>
    <w:rsid w:val="00BB6759"/>
    <w:rsid w:val="00BB7449"/>
    <w:rsid w:val="00BB7DED"/>
    <w:rsid w:val="00BB7EB8"/>
    <w:rsid w:val="00BC0C48"/>
    <w:rsid w:val="00BC10D7"/>
    <w:rsid w:val="00BC16F2"/>
    <w:rsid w:val="00BC1AB1"/>
    <w:rsid w:val="00BC1B6E"/>
    <w:rsid w:val="00BC1FA1"/>
    <w:rsid w:val="00BC2B2F"/>
    <w:rsid w:val="00BC2CB2"/>
    <w:rsid w:val="00BC327C"/>
    <w:rsid w:val="00BC330E"/>
    <w:rsid w:val="00BC3DDD"/>
    <w:rsid w:val="00BC42B3"/>
    <w:rsid w:val="00BC4BFC"/>
    <w:rsid w:val="00BC4F4C"/>
    <w:rsid w:val="00BC617A"/>
    <w:rsid w:val="00BC6E2C"/>
    <w:rsid w:val="00BC71CB"/>
    <w:rsid w:val="00BC7666"/>
    <w:rsid w:val="00BC79E2"/>
    <w:rsid w:val="00BC7A09"/>
    <w:rsid w:val="00BD0E6F"/>
    <w:rsid w:val="00BD1067"/>
    <w:rsid w:val="00BD11EA"/>
    <w:rsid w:val="00BD1480"/>
    <w:rsid w:val="00BD187F"/>
    <w:rsid w:val="00BD1BEC"/>
    <w:rsid w:val="00BD1CBB"/>
    <w:rsid w:val="00BD2CA1"/>
    <w:rsid w:val="00BD2D64"/>
    <w:rsid w:val="00BD2E0E"/>
    <w:rsid w:val="00BD2F36"/>
    <w:rsid w:val="00BD431D"/>
    <w:rsid w:val="00BD44C5"/>
    <w:rsid w:val="00BD4DB6"/>
    <w:rsid w:val="00BD57DE"/>
    <w:rsid w:val="00BD5B0A"/>
    <w:rsid w:val="00BD6433"/>
    <w:rsid w:val="00BD656E"/>
    <w:rsid w:val="00BD670C"/>
    <w:rsid w:val="00BD69BE"/>
    <w:rsid w:val="00BD7AF8"/>
    <w:rsid w:val="00BD7B07"/>
    <w:rsid w:val="00BD7C73"/>
    <w:rsid w:val="00BD7D2B"/>
    <w:rsid w:val="00BD7D8F"/>
    <w:rsid w:val="00BD7E24"/>
    <w:rsid w:val="00BE00A0"/>
    <w:rsid w:val="00BE0B51"/>
    <w:rsid w:val="00BE16E9"/>
    <w:rsid w:val="00BE1EF3"/>
    <w:rsid w:val="00BE2C26"/>
    <w:rsid w:val="00BE2F09"/>
    <w:rsid w:val="00BE3074"/>
    <w:rsid w:val="00BE30C8"/>
    <w:rsid w:val="00BE385E"/>
    <w:rsid w:val="00BE39C0"/>
    <w:rsid w:val="00BE3AEE"/>
    <w:rsid w:val="00BE3B80"/>
    <w:rsid w:val="00BE3E33"/>
    <w:rsid w:val="00BE41FF"/>
    <w:rsid w:val="00BE45A2"/>
    <w:rsid w:val="00BE46AE"/>
    <w:rsid w:val="00BE4781"/>
    <w:rsid w:val="00BE4876"/>
    <w:rsid w:val="00BE4BA0"/>
    <w:rsid w:val="00BE52A8"/>
    <w:rsid w:val="00BE54AF"/>
    <w:rsid w:val="00BE558C"/>
    <w:rsid w:val="00BE5654"/>
    <w:rsid w:val="00BE72AD"/>
    <w:rsid w:val="00BE74EC"/>
    <w:rsid w:val="00BF024C"/>
    <w:rsid w:val="00BF02D3"/>
    <w:rsid w:val="00BF0684"/>
    <w:rsid w:val="00BF10FC"/>
    <w:rsid w:val="00BF17DE"/>
    <w:rsid w:val="00BF19BE"/>
    <w:rsid w:val="00BF1E9C"/>
    <w:rsid w:val="00BF28BE"/>
    <w:rsid w:val="00BF2C8C"/>
    <w:rsid w:val="00BF2EC6"/>
    <w:rsid w:val="00BF3047"/>
    <w:rsid w:val="00BF3473"/>
    <w:rsid w:val="00BF3A08"/>
    <w:rsid w:val="00BF3B68"/>
    <w:rsid w:val="00BF3D22"/>
    <w:rsid w:val="00BF3DCB"/>
    <w:rsid w:val="00BF3F2A"/>
    <w:rsid w:val="00BF41A1"/>
    <w:rsid w:val="00BF41D8"/>
    <w:rsid w:val="00BF44EF"/>
    <w:rsid w:val="00BF46AB"/>
    <w:rsid w:val="00BF4E75"/>
    <w:rsid w:val="00BF4F5C"/>
    <w:rsid w:val="00BF4FAB"/>
    <w:rsid w:val="00BF517F"/>
    <w:rsid w:val="00BF5219"/>
    <w:rsid w:val="00BF5D51"/>
    <w:rsid w:val="00BF5F3B"/>
    <w:rsid w:val="00BF62C5"/>
    <w:rsid w:val="00BF678C"/>
    <w:rsid w:val="00BF69D7"/>
    <w:rsid w:val="00BF6A40"/>
    <w:rsid w:val="00BF6AE1"/>
    <w:rsid w:val="00BF6AE4"/>
    <w:rsid w:val="00BF6E1D"/>
    <w:rsid w:val="00BF7211"/>
    <w:rsid w:val="00BF760C"/>
    <w:rsid w:val="00BF79E8"/>
    <w:rsid w:val="00BF7B87"/>
    <w:rsid w:val="00C00027"/>
    <w:rsid w:val="00C001F0"/>
    <w:rsid w:val="00C00B66"/>
    <w:rsid w:val="00C0140B"/>
    <w:rsid w:val="00C015A9"/>
    <w:rsid w:val="00C015DE"/>
    <w:rsid w:val="00C016DD"/>
    <w:rsid w:val="00C0180E"/>
    <w:rsid w:val="00C0199D"/>
    <w:rsid w:val="00C01A30"/>
    <w:rsid w:val="00C02A60"/>
    <w:rsid w:val="00C03683"/>
    <w:rsid w:val="00C037C3"/>
    <w:rsid w:val="00C03A95"/>
    <w:rsid w:val="00C03AA9"/>
    <w:rsid w:val="00C03F2C"/>
    <w:rsid w:val="00C0404F"/>
    <w:rsid w:val="00C04800"/>
    <w:rsid w:val="00C048AC"/>
    <w:rsid w:val="00C04ED7"/>
    <w:rsid w:val="00C04F4C"/>
    <w:rsid w:val="00C0516D"/>
    <w:rsid w:val="00C05751"/>
    <w:rsid w:val="00C060F7"/>
    <w:rsid w:val="00C06100"/>
    <w:rsid w:val="00C06974"/>
    <w:rsid w:val="00C069F7"/>
    <w:rsid w:val="00C06D32"/>
    <w:rsid w:val="00C06E94"/>
    <w:rsid w:val="00C07CBA"/>
    <w:rsid w:val="00C07DD1"/>
    <w:rsid w:val="00C07E17"/>
    <w:rsid w:val="00C07EF4"/>
    <w:rsid w:val="00C10417"/>
    <w:rsid w:val="00C10C1E"/>
    <w:rsid w:val="00C10D26"/>
    <w:rsid w:val="00C10E8C"/>
    <w:rsid w:val="00C11545"/>
    <w:rsid w:val="00C11A70"/>
    <w:rsid w:val="00C11BDA"/>
    <w:rsid w:val="00C12588"/>
    <w:rsid w:val="00C12C82"/>
    <w:rsid w:val="00C1337E"/>
    <w:rsid w:val="00C133D7"/>
    <w:rsid w:val="00C13469"/>
    <w:rsid w:val="00C134F5"/>
    <w:rsid w:val="00C13655"/>
    <w:rsid w:val="00C13E76"/>
    <w:rsid w:val="00C1455E"/>
    <w:rsid w:val="00C1461E"/>
    <w:rsid w:val="00C14989"/>
    <w:rsid w:val="00C15529"/>
    <w:rsid w:val="00C1577B"/>
    <w:rsid w:val="00C1623F"/>
    <w:rsid w:val="00C16534"/>
    <w:rsid w:val="00C16725"/>
    <w:rsid w:val="00C16F29"/>
    <w:rsid w:val="00C17159"/>
    <w:rsid w:val="00C1716D"/>
    <w:rsid w:val="00C171DE"/>
    <w:rsid w:val="00C17350"/>
    <w:rsid w:val="00C17499"/>
    <w:rsid w:val="00C17661"/>
    <w:rsid w:val="00C17786"/>
    <w:rsid w:val="00C17DE6"/>
    <w:rsid w:val="00C20005"/>
    <w:rsid w:val="00C2021E"/>
    <w:rsid w:val="00C2035C"/>
    <w:rsid w:val="00C20EFF"/>
    <w:rsid w:val="00C20FFB"/>
    <w:rsid w:val="00C2168B"/>
    <w:rsid w:val="00C219FE"/>
    <w:rsid w:val="00C21B6B"/>
    <w:rsid w:val="00C224FA"/>
    <w:rsid w:val="00C2265B"/>
    <w:rsid w:val="00C2283A"/>
    <w:rsid w:val="00C22981"/>
    <w:rsid w:val="00C23259"/>
    <w:rsid w:val="00C233F8"/>
    <w:rsid w:val="00C2343A"/>
    <w:rsid w:val="00C2361D"/>
    <w:rsid w:val="00C237A4"/>
    <w:rsid w:val="00C239C8"/>
    <w:rsid w:val="00C23BAD"/>
    <w:rsid w:val="00C23BF6"/>
    <w:rsid w:val="00C23D72"/>
    <w:rsid w:val="00C24268"/>
    <w:rsid w:val="00C2428E"/>
    <w:rsid w:val="00C2478A"/>
    <w:rsid w:val="00C24B5F"/>
    <w:rsid w:val="00C255C7"/>
    <w:rsid w:val="00C25928"/>
    <w:rsid w:val="00C25BC5"/>
    <w:rsid w:val="00C26004"/>
    <w:rsid w:val="00C26294"/>
    <w:rsid w:val="00C269D2"/>
    <w:rsid w:val="00C26E2E"/>
    <w:rsid w:val="00C2728E"/>
    <w:rsid w:val="00C2741E"/>
    <w:rsid w:val="00C314DA"/>
    <w:rsid w:val="00C31648"/>
    <w:rsid w:val="00C3170D"/>
    <w:rsid w:val="00C31CDD"/>
    <w:rsid w:val="00C32556"/>
    <w:rsid w:val="00C3302A"/>
    <w:rsid w:val="00C335A1"/>
    <w:rsid w:val="00C33FFF"/>
    <w:rsid w:val="00C34204"/>
    <w:rsid w:val="00C345CB"/>
    <w:rsid w:val="00C348F9"/>
    <w:rsid w:val="00C34D40"/>
    <w:rsid w:val="00C351BF"/>
    <w:rsid w:val="00C353FB"/>
    <w:rsid w:val="00C35700"/>
    <w:rsid w:val="00C35709"/>
    <w:rsid w:val="00C35737"/>
    <w:rsid w:val="00C35D9E"/>
    <w:rsid w:val="00C362C1"/>
    <w:rsid w:val="00C36B11"/>
    <w:rsid w:val="00C36B14"/>
    <w:rsid w:val="00C37A01"/>
    <w:rsid w:val="00C40127"/>
    <w:rsid w:val="00C40164"/>
    <w:rsid w:val="00C40826"/>
    <w:rsid w:val="00C40CB9"/>
    <w:rsid w:val="00C40E23"/>
    <w:rsid w:val="00C41AEA"/>
    <w:rsid w:val="00C42044"/>
    <w:rsid w:val="00C42297"/>
    <w:rsid w:val="00C423A0"/>
    <w:rsid w:val="00C42EC3"/>
    <w:rsid w:val="00C43446"/>
    <w:rsid w:val="00C43482"/>
    <w:rsid w:val="00C4365D"/>
    <w:rsid w:val="00C447FD"/>
    <w:rsid w:val="00C44A4E"/>
    <w:rsid w:val="00C44E53"/>
    <w:rsid w:val="00C4509E"/>
    <w:rsid w:val="00C453C3"/>
    <w:rsid w:val="00C456C0"/>
    <w:rsid w:val="00C4576D"/>
    <w:rsid w:val="00C45CD7"/>
    <w:rsid w:val="00C463A6"/>
    <w:rsid w:val="00C46407"/>
    <w:rsid w:val="00C465DF"/>
    <w:rsid w:val="00C46604"/>
    <w:rsid w:val="00C46767"/>
    <w:rsid w:val="00C4710D"/>
    <w:rsid w:val="00C47664"/>
    <w:rsid w:val="00C47AED"/>
    <w:rsid w:val="00C50113"/>
    <w:rsid w:val="00C5020A"/>
    <w:rsid w:val="00C504C3"/>
    <w:rsid w:val="00C51013"/>
    <w:rsid w:val="00C5136D"/>
    <w:rsid w:val="00C513E0"/>
    <w:rsid w:val="00C514C5"/>
    <w:rsid w:val="00C51574"/>
    <w:rsid w:val="00C51D8A"/>
    <w:rsid w:val="00C528D9"/>
    <w:rsid w:val="00C530B2"/>
    <w:rsid w:val="00C53195"/>
    <w:rsid w:val="00C53432"/>
    <w:rsid w:val="00C53C11"/>
    <w:rsid w:val="00C53EE1"/>
    <w:rsid w:val="00C5428A"/>
    <w:rsid w:val="00C5437C"/>
    <w:rsid w:val="00C547B6"/>
    <w:rsid w:val="00C547D4"/>
    <w:rsid w:val="00C54881"/>
    <w:rsid w:val="00C54ADF"/>
    <w:rsid w:val="00C550E4"/>
    <w:rsid w:val="00C55E27"/>
    <w:rsid w:val="00C5608B"/>
    <w:rsid w:val="00C5622F"/>
    <w:rsid w:val="00C571EC"/>
    <w:rsid w:val="00C57685"/>
    <w:rsid w:val="00C57A9A"/>
    <w:rsid w:val="00C60124"/>
    <w:rsid w:val="00C60597"/>
    <w:rsid w:val="00C6099B"/>
    <w:rsid w:val="00C60BB2"/>
    <w:rsid w:val="00C61013"/>
    <w:rsid w:val="00C612BE"/>
    <w:rsid w:val="00C61395"/>
    <w:rsid w:val="00C613CD"/>
    <w:rsid w:val="00C6191E"/>
    <w:rsid w:val="00C61A07"/>
    <w:rsid w:val="00C61D4C"/>
    <w:rsid w:val="00C626F5"/>
    <w:rsid w:val="00C62742"/>
    <w:rsid w:val="00C62799"/>
    <w:rsid w:val="00C62890"/>
    <w:rsid w:val="00C629CD"/>
    <w:rsid w:val="00C62BC4"/>
    <w:rsid w:val="00C63BA3"/>
    <w:rsid w:val="00C64CD9"/>
    <w:rsid w:val="00C650AB"/>
    <w:rsid w:val="00C658AC"/>
    <w:rsid w:val="00C65BB9"/>
    <w:rsid w:val="00C65DA7"/>
    <w:rsid w:val="00C65F52"/>
    <w:rsid w:val="00C667FC"/>
    <w:rsid w:val="00C66E02"/>
    <w:rsid w:val="00C66F34"/>
    <w:rsid w:val="00C6795E"/>
    <w:rsid w:val="00C701FA"/>
    <w:rsid w:val="00C703D5"/>
    <w:rsid w:val="00C70BB9"/>
    <w:rsid w:val="00C70C99"/>
    <w:rsid w:val="00C70E4A"/>
    <w:rsid w:val="00C710BB"/>
    <w:rsid w:val="00C71638"/>
    <w:rsid w:val="00C716A2"/>
    <w:rsid w:val="00C71A6F"/>
    <w:rsid w:val="00C725C2"/>
    <w:rsid w:val="00C73108"/>
    <w:rsid w:val="00C73313"/>
    <w:rsid w:val="00C73520"/>
    <w:rsid w:val="00C738AE"/>
    <w:rsid w:val="00C7390A"/>
    <w:rsid w:val="00C74124"/>
    <w:rsid w:val="00C74857"/>
    <w:rsid w:val="00C74CA9"/>
    <w:rsid w:val="00C74DA1"/>
    <w:rsid w:val="00C753D4"/>
    <w:rsid w:val="00C755C7"/>
    <w:rsid w:val="00C75728"/>
    <w:rsid w:val="00C75853"/>
    <w:rsid w:val="00C75EDF"/>
    <w:rsid w:val="00C768A0"/>
    <w:rsid w:val="00C77357"/>
    <w:rsid w:val="00C7744C"/>
    <w:rsid w:val="00C777C3"/>
    <w:rsid w:val="00C77952"/>
    <w:rsid w:val="00C77AA8"/>
    <w:rsid w:val="00C80099"/>
    <w:rsid w:val="00C801D6"/>
    <w:rsid w:val="00C8050A"/>
    <w:rsid w:val="00C8078B"/>
    <w:rsid w:val="00C80792"/>
    <w:rsid w:val="00C80FB0"/>
    <w:rsid w:val="00C81346"/>
    <w:rsid w:val="00C81362"/>
    <w:rsid w:val="00C81A07"/>
    <w:rsid w:val="00C81A69"/>
    <w:rsid w:val="00C81B54"/>
    <w:rsid w:val="00C81EC7"/>
    <w:rsid w:val="00C82200"/>
    <w:rsid w:val="00C8242C"/>
    <w:rsid w:val="00C8296B"/>
    <w:rsid w:val="00C8309A"/>
    <w:rsid w:val="00C8309B"/>
    <w:rsid w:val="00C8324F"/>
    <w:rsid w:val="00C8406D"/>
    <w:rsid w:val="00C84126"/>
    <w:rsid w:val="00C8489A"/>
    <w:rsid w:val="00C84E65"/>
    <w:rsid w:val="00C855FE"/>
    <w:rsid w:val="00C85859"/>
    <w:rsid w:val="00C85A48"/>
    <w:rsid w:val="00C85DAF"/>
    <w:rsid w:val="00C85E88"/>
    <w:rsid w:val="00C85EBA"/>
    <w:rsid w:val="00C863CF"/>
    <w:rsid w:val="00C8677B"/>
    <w:rsid w:val="00C86D86"/>
    <w:rsid w:val="00C87055"/>
    <w:rsid w:val="00C8774D"/>
    <w:rsid w:val="00C878CD"/>
    <w:rsid w:val="00C909AD"/>
    <w:rsid w:val="00C90B67"/>
    <w:rsid w:val="00C91265"/>
    <w:rsid w:val="00C91381"/>
    <w:rsid w:val="00C91852"/>
    <w:rsid w:val="00C91860"/>
    <w:rsid w:val="00C91A3C"/>
    <w:rsid w:val="00C920C4"/>
    <w:rsid w:val="00C9226B"/>
    <w:rsid w:val="00C92A00"/>
    <w:rsid w:val="00C92D8B"/>
    <w:rsid w:val="00C92D95"/>
    <w:rsid w:val="00C93257"/>
    <w:rsid w:val="00C936E0"/>
    <w:rsid w:val="00C93812"/>
    <w:rsid w:val="00C93D6E"/>
    <w:rsid w:val="00C93E0A"/>
    <w:rsid w:val="00C93EF9"/>
    <w:rsid w:val="00C9401D"/>
    <w:rsid w:val="00C948CB"/>
    <w:rsid w:val="00C949E1"/>
    <w:rsid w:val="00C9514F"/>
    <w:rsid w:val="00C9567C"/>
    <w:rsid w:val="00C95E6E"/>
    <w:rsid w:val="00C96589"/>
    <w:rsid w:val="00C965D2"/>
    <w:rsid w:val="00C9661C"/>
    <w:rsid w:val="00C96657"/>
    <w:rsid w:val="00C9677C"/>
    <w:rsid w:val="00C969C7"/>
    <w:rsid w:val="00C97230"/>
    <w:rsid w:val="00C97B6B"/>
    <w:rsid w:val="00C97BB0"/>
    <w:rsid w:val="00C97E91"/>
    <w:rsid w:val="00CA05CD"/>
    <w:rsid w:val="00CA1254"/>
    <w:rsid w:val="00CA1991"/>
    <w:rsid w:val="00CA1B51"/>
    <w:rsid w:val="00CA1D26"/>
    <w:rsid w:val="00CA322A"/>
    <w:rsid w:val="00CA378F"/>
    <w:rsid w:val="00CA45B9"/>
    <w:rsid w:val="00CA4EE2"/>
    <w:rsid w:val="00CA5C80"/>
    <w:rsid w:val="00CA671A"/>
    <w:rsid w:val="00CA6F42"/>
    <w:rsid w:val="00CA6F76"/>
    <w:rsid w:val="00CA7190"/>
    <w:rsid w:val="00CA7860"/>
    <w:rsid w:val="00CB062F"/>
    <w:rsid w:val="00CB08F4"/>
    <w:rsid w:val="00CB0C8C"/>
    <w:rsid w:val="00CB1070"/>
    <w:rsid w:val="00CB139E"/>
    <w:rsid w:val="00CB13BA"/>
    <w:rsid w:val="00CB18D6"/>
    <w:rsid w:val="00CB1BB6"/>
    <w:rsid w:val="00CB1D51"/>
    <w:rsid w:val="00CB211C"/>
    <w:rsid w:val="00CB24A4"/>
    <w:rsid w:val="00CB24B5"/>
    <w:rsid w:val="00CB2646"/>
    <w:rsid w:val="00CB26E8"/>
    <w:rsid w:val="00CB29BE"/>
    <w:rsid w:val="00CB2A3D"/>
    <w:rsid w:val="00CB380F"/>
    <w:rsid w:val="00CB3CFC"/>
    <w:rsid w:val="00CB3D96"/>
    <w:rsid w:val="00CB42F4"/>
    <w:rsid w:val="00CB4514"/>
    <w:rsid w:val="00CB4BBB"/>
    <w:rsid w:val="00CB50CA"/>
    <w:rsid w:val="00CB5857"/>
    <w:rsid w:val="00CB5918"/>
    <w:rsid w:val="00CB5AAE"/>
    <w:rsid w:val="00CB5BDD"/>
    <w:rsid w:val="00CB67BA"/>
    <w:rsid w:val="00CB6994"/>
    <w:rsid w:val="00CB6C35"/>
    <w:rsid w:val="00CB6CCC"/>
    <w:rsid w:val="00CB71F3"/>
    <w:rsid w:val="00CB76A3"/>
    <w:rsid w:val="00CB7824"/>
    <w:rsid w:val="00CB7C44"/>
    <w:rsid w:val="00CB7F9E"/>
    <w:rsid w:val="00CC031A"/>
    <w:rsid w:val="00CC0335"/>
    <w:rsid w:val="00CC0673"/>
    <w:rsid w:val="00CC0679"/>
    <w:rsid w:val="00CC0752"/>
    <w:rsid w:val="00CC0D81"/>
    <w:rsid w:val="00CC0E27"/>
    <w:rsid w:val="00CC123C"/>
    <w:rsid w:val="00CC129C"/>
    <w:rsid w:val="00CC137A"/>
    <w:rsid w:val="00CC15B6"/>
    <w:rsid w:val="00CC1AD1"/>
    <w:rsid w:val="00CC1DAF"/>
    <w:rsid w:val="00CC2EDA"/>
    <w:rsid w:val="00CC2FAA"/>
    <w:rsid w:val="00CC3042"/>
    <w:rsid w:val="00CC349C"/>
    <w:rsid w:val="00CC372B"/>
    <w:rsid w:val="00CC3AEE"/>
    <w:rsid w:val="00CC43A9"/>
    <w:rsid w:val="00CC43CD"/>
    <w:rsid w:val="00CC4793"/>
    <w:rsid w:val="00CC4871"/>
    <w:rsid w:val="00CC4C63"/>
    <w:rsid w:val="00CC4E4C"/>
    <w:rsid w:val="00CC5537"/>
    <w:rsid w:val="00CC6220"/>
    <w:rsid w:val="00CC6522"/>
    <w:rsid w:val="00CC6864"/>
    <w:rsid w:val="00CC7706"/>
    <w:rsid w:val="00CC7E68"/>
    <w:rsid w:val="00CD001A"/>
    <w:rsid w:val="00CD0470"/>
    <w:rsid w:val="00CD0985"/>
    <w:rsid w:val="00CD09D1"/>
    <w:rsid w:val="00CD105F"/>
    <w:rsid w:val="00CD1404"/>
    <w:rsid w:val="00CD1D98"/>
    <w:rsid w:val="00CD2097"/>
    <w:rsid w:val="00CD2522"/>
    <w:rsid w:val="00CD2936"/>
    <w:rsid w:val="00CD352C"/>
    <w:rsid w:val="00CD3564"/>
    <w:rsid w:val="00CD3C0D"/>
    <w:rsid w:val="00CD4AD9"/>
    <w:rsid w:val="00CD4D32"/>
    <w:rsid w:val="00CD4D9A"/>
    <w:rsid w:val="00CD4E86"/>
    <w:rsid w:val="00CD4FFC"/>
    <w:rsid w:val="00CD5358"/>
    <w:rsid w:val="00CD56B1"/>
    <w:rsid w:val="00CD5801"/>
    <w:rsid w:val="00CD5965"/>
    <w:rsid w:val="00CD5AC5"/>
    <w:rsid w:val="00CD5E5C"/>
    <w:rsid w:val="00CD6AF9"/>
    <w:rsid w:val="00CD6C27"/>
    <w:rsid w:val="00CD7476"/>
    <w:rsid w:val="00CD7DAB"/>
    <w:rsid w:val="00CE013F"/>
    <w:rsid w:val="00CE028C"/>
    <w:rsid w:val="00CE0430"/>
    <w:rsid w:val="00CE06CE"/>
    <w:rsid w:val="00CE0A87"/>
    <w:rsid w:val="00CE0AE1"/>
    <w:rsid w:val="00CE0AFD"/>
    <w:rsid w:val="00CE0CEB"/>
    <w:rsid w:val="00CE0D3E"/>
    <w:rsid w:val="00CE2373"/>
    <w:rsid w:val="00CE3287"/>
    <w:rsid w:val="00CE33D5"/>
    <w:rsid w:val="00CE37C9"/>
    <w:rsid w:val="00CE3AC6"/>
    <w:rsid w:val="00CE3E55"/>
    <w:rsid w:val="00CE41B0"/>
    <w:rsid w:val="00CE428F"/>
    <w:rsid w:val="00CE45BA"/>
    <w:rsid w:val="00CE48E2"/>
    <w:rsid w:val="00CE4B4C"/>
    <w:rsid w:val="00CE4FC8"/>
    <w:rsid w:val="00CE5516"/>
    <w:rsid w:val="00CE5C3F"/>
    <w:rsid w:val="00CE5D97"/>
    <w:rsid w:val="00CE5E94"/>
    <w:rsid w:val="00CE68D3"/>
    <w:rsid w:val="00CE6A01"/>
    <w:rsid w:val="00CE6F6A"/>
    <w:rsid w:val="00CE7544"/>
    <w:rsid w:val="00CE7637"/>
    <w:rsid w:val="00CE7794"/>
    <w:rsid w:val="00CF0A4D"/>
    <w:rsid w:val="00CF0B44"/>
    <w:rsid w:val="00CF0E1C"/>
    <w:rsid w:val="00CF0E5D"/>
    <w:rsid w:val="00CF11B2"/>
    <w:rsid w:val="00CF13A7"/>
    <w:rsid w:val="00CF1EA6"/>
    <w:rsid w:val="00CF21EF"/>
    <w:rsid w:val="00CF2261"/>
    <w:rsid w:val="00CF2B8F"/>
    <w:rsid w:val="00CF30ED"/>
    <w:rsid w:val="00CF366D"/>
    <w:rsid w:val="00CF3A07"/>
    <w:rsid w:val="00CF3BD1"/>
    <w:rsid w:val="00CF51C3"/>
    <w:rsid w:val="00CF5DB2"/>
    <w:rsid w:val="00CF5DD0"/>
    <w:rsid w:val="00CF66CB"/>
    <w:rsid w:val="00CF6F3F"/>
    <w:rsid w:val="00CF7151"/>
    <w:rsid w:val="00CF7641"/>
    <w:rsid w:val="00CF7AE6"/>
    <w:rsid w:val="00CF7C48"/>
    <w:rsid w:val="00CF7C55"/>
    <w:rsid w:val="00D004F5"/>
    <w:rsid w:val="00D00500"/>
    <w:rsid w:val="00D005DD"/>
    <w:rsid w:val="00D00C65"/>
    <w:rsid w:val="00D01159"/>
    <w:rsid w:val="00D0136A"/>
    <w:rsid w:val="00D0140B"/>
    <w:rsid w:val="00D01715"/>
    <w:rsid w:val="00D01EF0"/>
    <w:rsid w:val="00D025D7"/>
    <w:rsid w:val="00D02959"/>
    <w:rsid w:val="00D03BBA"/>
    <w:rsid w:val="00D04374"/>
    <w:rsid w:val="00D04558"/>
    <w:rsid w:val="00D0515C"/>
    <w:rsid w:val="00D05415"/>
    <w:rsid w:val="00D054C4"/>
    <w:rsid w:val="00D054F6"/>
    <w:rsid w:val="00D05965"/>
    <w:rsid w:val="00D0625B"/>
    <w:rsid w:val="00D06BC6"/>
    <w:rsid w:val="00D06F07"/>
    <w:rsid w:val="00D07309"/>
    <w:rsid w:val="00D07535"/>
    <w:rsid w:val="00D0781C"/>
    <w:rsid w:val="00D07B06"/>
    <w:rsid w:val="00D10050"/>
    <w:rsid w:val="00D10400"/>
    <w:rsid w:val="00D106AE"/>
    <w:rsid w:val="00D10E8D"/>
    <w:rsid w:val="00D11377"/>
    <w:rsid w:val="00D1177D"/>
    <w:rsid w:val="00D119CE"/>
    <w:rsid w:val="00D11D56"/>
    <w:rsid w:val="00D121C6"/>
    <w:rsid w:val="00D124E7"/>
    <w:rsid w:val="00D12A79"/>
    <w:rsid w:val="00D13322"/>
    <w:rsid w:val="00D13649"/>
    <w:rsid w:val="00D13A1F"/>
    <w:rsid w:val="00D141FA"/>
    <w:rsid w:val="00D14584"/>
    <w:rsid w:val="00D146BD"/>
    <w:rsid w:val="00D1540C"/>
    <w:rsid w:val="00D15525"/>
    <w:rsid w:val="00D15927"/>
    <w:rsid w:val="00D16556"/>
    <w:rsid w:val="00D16859"/>
    <w:rsid w:val="00D169E7"/>
    <w:rsid w:val="00D169FF"/>
    <w:rsid w:val="00D17145"/>
    <w:rsid w:val="00D17A44"/>
    <w:rsid w:val="00D17B09"/>
    <w:rsid w:val="00D17C85"/>
    <w:rsid w:val="00D20AE8"/>
    <w:rsid w:val="00D20E57"/>
    <w:rsid w:val="00D21D21"/>
    <w:rsid w:val="00D21D62"/>
    <w:rsid w:val="00D2230B"/>
    <w:rsid w:val="00D2239C"/>
    <w:rsid w:val="00D22B5B"/>
    <w:rsid w:val="00D22BA8"/>
    <w:rsid w:val="00D22C77"/>
    <w:rsid w:val="00D23055"/>
    <w:rsid w:val="00D2366A"/>
    <w:rsid w:val="00D23D31"/>
    <w:rsid w:val="00D24582"/>
    <w:rsid w:val="00D257E7"/>
    <w:rsid w:val="00D25A0D"/>
    <w:rsid w:val="00D25EC6"/>
    <w:rsid w:val="00D26F72"/>
    <w:rsid w:val="00D271A7"/>
    <w:rsid w:val="00D2734C"/>
    <w:rsid w:val="00D27959"/>
    <w:rsid w:val="00D30314"/>
    <w:rsid w:val="00D30EC2"/>
    <w:rsid w:val="00D31A10"/>
    <w:rsid w:val="00D31D18"/>
    <w:rsid w:val="00D322AD"/>
    <w:rsid w:val="00D32613"/>
    <w:rsid w:val="00D3282C"/>
    <w:rsid w:val="00D336C1"/>
    <w:rsid w:val="00D33BD7"/>
    <w:rsid w:val="00D3402D"/>
    <w:rsid w:val="00D34053"/>
    <w:rsid w:val="00D341A7"/>
    <w:rsid w:val="00D34411"/>
    <w:rsid w:val="00D349D8"/>
    <w:rsid w:val="00D35222"/>
    <w:rsid w:val="00D3525A"/>
    <w:rsid w:val="00D353E9"/>
    <w:rsid w:val="00D355E3"/>
    <w:rsid w:val="00D35BB3"/>
    <w:rsid w:val="00D35C19"/>
    <w:rsid w:val="00D35C71"/>
    <w:rsid w:val="00D35C90"/>
    <w:rsid w:val="00D35E8F"/>
    <w:rsid w:val="00D35FC7"/>
    <w:rsid w:val="00D3635D"/>
    <w:rsid w:val="00D36370"/>
    <w:rsid w:val="00D36590"/>
    <w:rsid w:val="00D366B8"/>
    <w:rsid w:val="00D3695E"/>
    <w:rsid w:val="00D36FA0"/>
    <w:rsid w:val="00D37113"/>
    <w:rsid w:val="00D37992"/>
    <w:rsid w:val="00D37AB4"/>
    <w:rsid w:val="00D37C68"/>
    <w:rsid w:val="00D37D78"/>
    <w:rsid w:val="00D40551"/>
    <w:rsid w:val="00D40609"/>
    <w:rsid w:val="00D4071D"/>
    <w:rsid w:val="00D40E0F"/>
    <w:rsid w:val="00D4126A"/>
    <w:rsid w:val="00D420A7"/>
    <w:rsid w:val="00D4213B"/>
    <w:rsid w:val="00D42971"/>
    <w:rsid w:val="00D42E9A"/>
    <w:rsid w:val="00D4336D"/>
    <w:rsid w:val="00D43863"/>
    <w:rsid w:val="00D43A0F"/>
    <w:rsid w:val="00D44AB9"/>
    <w:rsid w:val="00D4572F"/>
    <w:rsid w:val="00D45746"/>
    <w:rsid w:val="00D45EFE"/>
    <w:rsid w:val="00D46B7B"/>
    <w:rsid w:val="00D470B7"/>
    <w:rsid w:val="00D47226"/>
    <w:rsid w:val="00D47F03"/>
    <w:rsid w:val="00D50955"/>
    <w:rsid w:val="00D50C28"/>
    <w:rsid w:val="00D51278"/>
    <w:rsid w:val="00D5148D"/>
    <w:rsid w:val="00D5162B"/>
    <w:rsid w:val="00D51B3B"/>
    <w:rsid w:val="00D51C4B"/>
    <w:rsid w:val="00D5210A"/>
    <w:rsid w:val="00D52C47"/>
    <w:rsid w:val="00D52F6A"/>
    <w:rsid w:val="00D533CB"/>
    <w:rsid w:val="00D536E6"/>
    <w:rsid w:val="00D53FAF"/>
    <w:rsid w:val="00D545EE"/>
    <w:rsid w:val="00D55E7E"/>
    <w:rsid w:val="00D55F25"/>
    <w:rsid w:val="00D56373"/>
    <w:rsid w:val="00D56FD0"/>
    <w:rsid w:val="00D5713A"/>
    <w:rsid w:val="00D57157"/>
    <w:rsid w:val="00D6043E"/>
    <w:rsid w:val="00D605B0"/>
    <w:rsid w:val="00D6085B"/>
    <w:rsid w:val="00D6089E"/>
    <w:rsid w:val="00D60A57"/>
    <w:rsid w:val="00D60C9C"/>
    <w:rsid w:val="00D60D64"/>
    <w:rsid w:val="00D60F7D"/>
    <w:rsid w:val="00D61324"/>
    <w:rsid w:val="00D61325"/>
    <w:rsid w:val="00D61471"/>
    <w:rsid w:val="00D61613"/>
    <w:rsid w:val="00D626BE"/>
    <w:rsid w:val="00D62EAE"/>
    <w:rsid w:val="00D62F0B"/>
    <w:rsid w:val="00D63119"/>
    <w:rsid w:val="00D635B4"/>
    <w:rsid w:val="00D63660"/>
    <w:rsid w:val="00D63B2F"/>
    <w:rsid w:val="00D63FE5"/>
    <w:rsid w:val="00D647D0"/>
    <w:rsid w:val="00D649FD"/>
    <w:rsid w:val="00D64CE1"/>
    <w:rsid w:val="00D652E5"/>
    <w:rsid w:val="00D6538F"/>
    <w:rsid w:val="00D6545A"/>
    <w:rsid w:val="00D65B68"/>
    <w:rsid w:val="00D65C35"/>
    <w:rsid w:val="00D66282"/>
    <w:rsid w:val="00D664E1"/>
    <w:rsid w:val="00D6697E"/>
    <w:rsid w:val="00D66D3B"/>
    <w:rsid w:val="00D66F4D"/>
    <w:rsid w:val="00D670BF"/>
    <w:rsid w:val="00D6720F"/>
    <w:rsid w:val="00D678FA"/>
    <w:rsid w:val="00D67DB2"/>
    <w:rsid w:val="00D67FE9"/>
    <w:rsid w:val="00D70EAE"/>
    <w:rsid w:val="00D70EBD"/>
    <w:rsid w:val="00D70F9D"/>
    <w:rsid w:val="00D71871"/>
    <w:rsid w:val="00D71A37"/>
    <w:rsid w:val="00D71AA8"/>
    <w:rsid w:val="00D71F52"/>
    <w:rsid w:val="00D72562"/>
    <w:rsid w:val="00D72804"/>
    <w:rsid w:val="00D72C8E"/>
    <w:rsid w:val="00D7310A"/>
    <w:rsid w:val="00D731AB"/>
    <w:rsid w:val="00D7363C"/>
    <w:rsid w:val="00D73865"/>
    <w:rsid w:val="00D738C8"/>
    <w:rsid w:val="00D740BC"/>
    <w:rsid w:val="00D744F4"/>
    <w:rsid w:val="00D746F2"/>
    <w:rsid w:val="00D752CE"/>
    <w:rsid w:val="00D754AE"/>
    <w:rsid w:val="00D7638B"/>
    <w:rsid w:val="00D76439"/>
    <w:rsid w:val="00D767C8"/>
    <w:rsid w:val="00D7743A"/>
    <w:rsid w:val="00D775B3"/>
    <w:rsid w:val="00D77621"/>
    <w:rsid w:val="00D776FB"/>
    <w:rsid w:val="00D77A48"/>
    <w:rsid w:val="00D77B07"/>
    <w:rsid w:val="00D801E4"/>
    <w:rsid w:val="00D802AC"/>
    <w:rsid w:val="00D802BF"/>
    <w:rsid w:val="00D80316"/>
    <w:rsid w:val="00D806FC"/>
    <w:rsid w:val="00D808C3"/>
    <w:rsid w:val="00D80CA4"/>
    <w:rsid w:val="00D8125E"/>
    <w:rsid w:val="00D82639"/>
    <w:rsid w:val="00D82ACA"/>
    <w:rsid w:val="00D82E4A"/>
    <w:rsid w:val="00D833D1"/>
    <w:rsid w:val="00D838A8"/>
    <w:rsid w:val="00D84AE6"/>
    <w:rsid w:val="00D84EA6"/>
    <w:rsid w:val="00D858AB"/>
    <w:rsid w:val="00D85975"/>
    <w:rsid w:val="00D859C4"/>
    <w:rsid w:val="00D85AD7"/>
    <w:rsid w:val="00D8610B"/>
    <w:rsid w:val="00D86389"/>
    <w:rsid w:val="00D86688"/>
    <w:rsid w:val="00D86AA3"/>
    <w:rsid w:val="00D86F9B"/>
    <w:rsid w:val="00D873AA"/>
    <w:rsid w:val="00D8756F"/>
    <w:rsid w:val="00D879EA"/>
    <w:rsid w:val="00D87EC7"/>
    <w:rsid w:val="00D90287"/>
    <w:rsid w:val="00D903D2"/>
    <w:rsid w:val="00D903E3"/>
    <w:rsid w:val="00D91435"/>
    <w:rsid w:val="00D91AC4"/>
    <w:rsid w:val="00D91AEF"/>
    <w:rsid w:val="00D91B26"/>
    <w:rsid w:val="00D91DA7"/>
    <w:rsid w:val="00D92612"/>
    <w:rsid w:val="00D927ED"/>
    <w:rsid w:val="00D92A73"/>
    <w:rsid w:val="00D92D6F"/>
    <w:rsid w:val="00D92FD8"/>
    <w:rsid w:val="00D93647"/>
    <w:rsid w:val="00D93965"/>
    <w:rsid w:val="00D93F7C"/>
    <w:rsid w:val="00D94569"/>
    <w:rsid w:val="00D946AB"/>
    <w:rsid w:val="00D94E24"/>
    <w:rsid w:val="00D956A6"/>
    <w:rsid w:val="00D95861"/>
    <w:rsid w:val="00D959A9"/>
    <w:rsid w:val="00D95DE8"/>
    <w:rsid w:val="00D960FE"/>
    <w:rsid w:val="00D9664A"/>
    <w:rsid w:val="00D96E20"/>
    <w:rsid w:val="00D96E75"/>
    <w:rsid w:val="00D9760E"/>
    <w:rsid w:val="00D97A42"/>
    <w:rsid w:val="00D97CD3"/>
    <w:rsid w:val="00DA09F2"/>
    <w:rsid w:val="00DA10FA"/>
    <w:rsid w:val="00DA15E7"/>
    <w:rsid w:val="00DA2045"/>
    <w:rsid w:val="00DA33CF"/>
    <w:rsid w:val="00DA359C"/>
    <w:rsid w:val="00DA360F"/>
    <w:rsid w:val="00DA3AB2"/>
    <w:rsid w:val="00DA3C67"/>
    <w:rsid w:val="00DA3DDA"/>
    <w:rsid w:val="00DA3F53"/>
    <w:rsid w:val="00DA4098"/>
    <w:rsid w:val="00DA48F7"/>
    <w:rsid w:val="00DA4F1B"/>
    <w:rsid w:val="00DA54FD"/>
    <w:rsid w:val="00DA552B"/>
    <w:rsid w:val="00DA5A32"/>
    <w:rsid w:val="00DA5B85"/>
    <w:rsid w:val="00DA5CEF"/>
    <w:rsid w:val="00DA5F63"/>
    <w:rsid w:val="00DA5F8A"/>
    <w:rsid w:val="00DA6343"/>
    <w:rsid w:val="00DA67C6"/>
    <w:rsid w:val="00DA6956"/>
    <w:rsid w:val="00DA74E3"/>
    <w:rsid w:val="00DA7A29"/>
    <w:rsid w:val="00DA7E4D"/>
    <w:rsid w:val="00DA7FEF"/>
    <w:rsid w:val="00DB0245"/>
    <w:rsid w:val="00DB0936"/>
    <w:rsid w:val="00DB0D4C"/>
    <w:rsid w:val="00DB0F82"/>
    <w:rsid w:val="00DB1028"/>
    <w:rsid w:val="00DB11C6"/>
    <w:rsid w:val="00DB1BBF"/>
    <w:rsid w:val="00DB1F5F"/>
    <w:rsid w:val="00DB205C"/>
    <w:rsid w:val="00DB227B"/>
    <w:rsid w:val="00DB2BAD"/>
    <w:rsid w:val="00DB31BD"/>
    <w:rsid w:val="00DB4067"/>
    <w:rsid w:val="00DB4F3C"/>
    <w:rsid w:val="00DB514F"/>
    <w:rsid w:val="00DB591F"/>
    <w:rsid w:val="00DB5C24"/>
    <w:rsid w:val="00DB5CA2"/>
    <w:rsid w:val="00DB63F3"/>
    <w:rsid w:val="00DB66D1"/>
    <w:rsid w:val="00DB6737"/>
    <w:rsid w:val="00DB691D"/>
    <w:rsid w:val="00DB6F66"/>
    <w:rsid w:val="00DB7297"/>
    <w:rsid w:val="00DB740A"/>
    <w:rsid w:val="00DC0079"/>
    <w:rsid w:val="00DC0E76"/>
    <w:rsid w:val="00DC1418"/>
    <w:rsid w:val="00DC15EE"/>
    <w:rsid w:val="00DC179F"/>
    <w:rsid w:val="00DC17FC"/>
    <w:rsid w:val="00DC1FED"/>
    <w:rsid w:val="00DC307C"/>
    <w:rsid w:val="00DC34AF"/>
    <w:rsid w:val="00DC4516"/>
    <w:rsid w:val="00DC455F"/>
    <w:rsid w:val="00DC529E"/>
    <w:rsid w:val="00DC52DD"/>
    <w:rsid w:val="00DC54E0"/>
    <w:rsid w:val="00DC5820"/>
    <w:rsid w:val="00DC58B3"/>
    <w:rsid w:val="00DC5A23"/>
    <w:rsid w:val="00DC5C96"/>
    <w:rsid w:val="00DC5E50"/>
    <w:rsid w:val="00DC6928"/>
    <w:rsid w:val="00DC6AE4"/>
    <w:rsid w:val="00DC7142"/>
    <w:rsid w:val="00DC7147"/>
    <w:rsid w:val="00DC7235"/>
    <w:rsid w:val="00DC7531"/>
    <w:rsid w:val="00DC7E8B"/>
    <w:rsid w:val="00DD00E0"/>
    <w:rsid w:val="00DD035C"/>
    <w:rsid w:val="00DD03C4"/>
    <w:rsid w:val="00DD0666"/>
    <w:rsid w:val="00DD0940"/>
    <w:rsid w:val="00DD0B43"/>
    <w:rsid w:val="00DD0F98"/>
    <w:rsid w:val="00DD1161"/>
    <w:rsid w:val="00DD12BF"/>
    <w:rsid w:val="00DD149E"/>
    <w:rsid w:val="00DD1B63"/>
    <w:rsid w:val="00DD1C2A"/>
    <w:rsid w:val="00DD1DD5"/>
    <w:rsid w:val="00DD2026"/>
    <w:rsid w:val="00DD285E"/>
    <w:rsid w:val="00DD2F2A"/>
    <w:rsid w:val="00DD346F"/>
    <w:rsid w:val="00DD3479"/>
    <w:rsid w:val="00DD408A"/>
    <w:rsid w:val="00DD44B4"/>
    <w:rsid w:val="00DD4D93"/>
    <w:rsid w:val="00DD5392"/>
    <w:rsid w:val="00DD6407"/>
    <w:rsid w:val="00DD6B90"/>
    <w:rsid w:val="00DD6CAB"/>
    <w:rsid w:val="00DD7491"/>
    <w:rsid w:val="00DD7910"/>
    <w:rsid w:val="00DD7BDD"/>
    <w:rsid w:val="00DE0072"/>
    <w:rsid w:val="00DE0096"/>
    <w:rsid w:val="00DE03D3"/>
    <w:rsid w:val="00DE095F"/>
    <w:rsid w:val="00DE0B3B"/>
    <w:rsid w:val="00DE0CBE"/>
    <w:rsid w:val="00DE19FB"/>
    <w:rsid w:val="00DE232E"/>
    <w:rsid w:val="00DE2BDF"/>
    <w:rsid w:val="00DE3825"/>
    <w:rsid w:val="00DE3AF5"/>
    <w:rsid w:val="00DE3DE8"/>
    <w:rsid w:val="00DE3FCF"/>
    <w:rsid w:val="00DE4389"/>
    <w:rsid w:val="00DE4A71"/>
    <w:rsid w:val="00DE5608"/>
    <w:rsid w:val="00DE629D"/>
    <w:rsid w:val="00DE6664"/>
    <w:rsid w:val="00DE6C27"/>
    <w:rsid w:val="00DE6EA0"/>
    <w:rsid w:val="00DE7024"/>
    <w:rsid w:val="00DE7117"/>
    <w:rsid w:val="00DE72A9"/>
    <w:rsid w:val="00DE7D7E"/>
    <w:rsid w:val="00DE7F0B"/>
    <w:rsid w:val="00DF00C6"/>
    <w:rsid w:val="00DF0478"/>
    <w:rsid w:val="00DF0591"/>
    <w:rsid w:val="00DF10BB"/>
    <w:rsid w:val="00DF12C0"/>
    <w:rsid w:val="00DF1781"/>
    <w:rsid w:val="00DF2090"/>
    <w:rsid w:val="00DF220D"/>
    <w:rsid w:val="00DF2E39"/>
    <w:rsid w:val="00DF2F9E"/>
    <w:rsid w:val="00DF310A"/>
    <w:rsid w:val="00DF31D8"/>
    <w:rsid w:val="00DF340E"/>
    <w:rsid w:val="00DF3E82"/>
    <w:rsid w:val="00DF3F02"/>
    <w:rsid w:val="00DF3F1D"/>
    <w:rsid w:val="00DF41CF"/>
    <w:rsid w:val="00DF4483"/>
    <w:rsid w:val="00DF4541"/>
    <w:rsid w:val="00DF482F"/>
    <w:rsid w:val="00DF51E1"/>
    <w:rsid w:val="00DF57C8"/>
    <w:rsid w:val="00DF58B7"/>
    <w:rsid w:val="00DF5C71"/>
    <w:rsid w:val="00DF6E05"/>
    <w:rsid w:val="00DF74FF"/>
    <w:rsid w:val="00E00C46"/>
    <w:rsid w:val="00E00D56"/>
    <w:rsid w:val="00E012A9"/>
    <w:rsid w:val="00E01354"/>
    <w:rsid w:val="00E01833"/>
    <w:rsid w:val="00E02230"/>
    <w:rsid w:val="00E02300"/>
    <w:rsid w:val="00E0283D"/>
    <w:rsid w:val="00E02DC2"/>
    <w:rsid w:val="00E02E94"/>
    <w:rsid w:val="00E03780"/>
    <w:rsid w:val="00E03E05"/>
    <w:rsid w:val="00E0413B"/>
    <w:rsid w:val="00E042DD"/>
    <w:rsid w:val="00E043D7"/>
    <w:rsid w:val="00E04B68"/>
    <w:rsid w:val="00E05233"/>
    <w:rsid w:val="00E05979"/>
    <w:rsid w:val="00E05D46"/>
    <w:rsid w:val="00E060ED"/>
    <w:rsid w:val="00E06156"/>
    <w:rsid w:val="00E06666"/>
    <w:rsid w:val="00E06779"/>
    <w:rsid w:val="00E06963"/>
    <w:rsid w:val="00E069BB"/>
    <w:rsid w:val="00E06A3C"/>
    <w:rsid w:val="00E07126"/>
    <w:rsid w:val="00E071FF"/>
    <w:rsid w:val="00E078C6"/>
    <w:rsid w:val="00E10CDE"/>
    <w:rsid w:val="00E114E0"/>
    <w:rsid w:val="00E119D3"/>
    <w:rsid w:val="00E11F20"/>
    <w:rsid w:val="00E12A26"/>
    <w:rsid w:val="00E12BE3"/>
    <w:rsid w:val="00E12FA4"/>
    <w:rsid w:val="00E13476"/>
    <w:rsid w:val="00E1380D"/>
    <w:rsid w:val="00E1387A"/>
    <w:rsid w:val="00E139F0"/>
    <w:rsid w:val="00E15136"/>
    <w:rsid w:val="00E15199"/>
    <w:rsid w:val="00E16690"/>
    <w:rsid w:val="00E16DA0"/>
    <w:rsid w:val="00E177EB"/>
    <w:rsid w:val="00E177F5"/>
    <w:rsid w:val="00E178D0"/>
    <w:rsid w:val="00E20513"/>
    <w:rsid w:val="00E20FD5"/>
    <w:rsid w:val="00E21215"/>
    <w:rsid w:val="00E216C6"/>
    <w:rsid w:val="00E21F7E"/>
    <w:rsid w:val="00E231EF"/>
    <w:rsid w:val="00E233CB"/>
    <w:rsid w:val="00E2355F"/>
    <w:rsid w:val="00E235E2"/>
    <w:rsid w:val="00E240EF"/>
    <w:rsid w:val="00E244CC"/>
    <w:rsid w:val="00E25698"/>
    <w:rsid w:val="00E25814"/>
    <w:rsid w:val="00E25AFB"/>
    <w:rsid w:val="00E25DA5"/>
    <w:rsid w:val="00E2642A"/>
    <w:rsid w:val="00E26A59"/>
    <w:rsid w:val="00E26BA6"/>
    <w:rsid w:val="00E26BF8"/>
    <w:rsid w:val="00E2724E"/>
    <w:rsid w:val="00E272F5"/>
    <w:rsid w:val="00E27947"/>
    <w:rsid w:val="00E27F66"/>
    <w:rsid w:val="00E3075B"/>
    <w:rsid w:val="00E30D4F"/>
    <w:rsid w:val="00E30F41"/>
    <w:rsid w:val="00E31AE0"/>
    <w:rsid w:val="00E31CC4"/>
    <w:rsid w:val="00E31D12"/>
    <w:rsid w:val="00E32432"/>
    <w:rsid w:val="00E32A0C"/>
    <w:rsid w:val="00E32F47"/>
    <w:rsid w:val="00E33485"/>
    <w:rsid w:val="00E336EC"/>
    <w:rsid w:val="00E33D4F"/>
    <w:rsid w:val="00E34265"/>
    <w:rsid w:val="00E345D6"/>
    <w:rsid w:val="00E3475B"/>
    <w:rsid w:val="00E35252"/>
    <w:rsid w:val="00E357A3"/>
    <w:rsid w:val="00E36453"/>
    <w:rsid w:val="00E365E0"/>
    <w:rsid w:val="00E366BA"/>
    <w:rsid w:val="00E368E5"/>
    <w:rsid w:val="00E36C6F"/>
    <w:rsid w:val="00E36D4F"/>
    <w:rsid w:val="00E37250"/>
    <w:rsid w:val="00E3729F"/>
    <w:rsid w:val="00E37A7B"/>
    <w:rsid w:val="00E37CD8"/>
    <w:rsid w:val="00E4072E"/>
    <w:rsid w:val="00E407DC"/>
    <w:rsid w:val="00E40D9F"/>
    <w:rsid w:val="00E40FC5"/>
    <w:rsid w:val="00E41616"/>
    <w:rsid w:val="00E41CD2"/>
    <w:rsid w:val="00E426C4"/>
    <w:rsid w:val="00E428D9"/>
    <w:rsid w:val="00E4298D"/>
    <w:rsid w:val="00E42C02"/>
    <w:rsid w:val="00E42D6F"/>
    <w:rsid w:val="00E42DD5"/>
    <w:rsid w:val="00E430C7"/>
    <w:rsid w:val="00E43288"/>
    <w:rsid w:val="00E4343B"/>
    <w:rsid w:val="00E44472"/>
    <w:rsid w:val="00E44E16"/>
    <w:rsid w:val="00E44E9A"/>
    <w:rsid w:val="00E45B7F"/>
    <w:rsid w:val="00E46171"/>
    <w:rsid w:val="00E4653A"/>
    <w:rsid w:val="00E46C57"/>
    <w:rsid w:val="00E471A5"/>
    <w:rsid w:val="00E47924"/>
    <w:rsid w:val="00E47E47"/>
    <w:rsid w:val="00E50FBA"/>
    <w:rsid w:val="00E51312"/>
    <w:rsid w:val="00E51382"/>
    <w:rsid w:val="00E51CDD"/>
    <w:rsid w:val="00E51D7E"/>
    <w:rsid w:val="00E52160"/>
    <w:rsid w:val="00E526A9"/>
    <w:rsid w:val="00E52807"/>
    <w:rsid w:val="00E5282F"/>
    <w:rsid w:val="00E52A32"/>
    <w:rsid w:val="00E5320E"/>
    <w:rsid w:val="00E53434"/>
    <w:rsid w:val="00E539A2"/>
    <w:rsid w:val="00E53D66"/>
    <w:rsid w:val="00E53DEE"/>
    <w:rsid w:val="00E5438A"/>
    <w:rsid w:val="00E545E5"/>
    <w:rsid w:val="00E549B0"/>
    <w:rsid w:val="00E54DFC"/>
    <w:rsid w:val="00E55357"/>
    <w:rsid w:val="00E5538F"/>
    <w:rsid w:val="00E553AD"/>
    <w:rsid w:val="00E55730"/>
    <w:rsid w:val="00E55CC9"/>
    <w:rsid w:val="00E5635E"/>
    <w:rsid w:val="00E57063"/>
    <w:rsid w:val="00E573C5"/>
    <w:rsid w:val="00E57A0F"/>
    <w:rsid w:val="00E57B4C"/>
    <w:rsid w:val="00E57C36"/>
    <w:rsid w:val="00E609A2"/>
    <w:rsid w:val="00E60B64"/>
    <w:rsid w:val="00E60D47"/>
    <w:rsid w:val="00E60D78"/>
    <w:rsid w:val="00E60F9E"/>
    <w:rsid w:val="00E62111"/>
    <w:rsid w:val="00E62788"/>
    <w:rsid w:val="00E63123"/>
    <w:rsid w:val="00E632AD"/>
    <w:rsid w:val="00E63FE5"/>
    <w:rsid w:val="00E64108"/>
    <w:rsid w:val="00E64215"/>
    <w:rsid w:val="00E64904"/>
    <w:rsid w:val="00E64950"/>
    <w:rsid w:val="00E64A55"/>
    <w:rsid w:val="00E64DFB"/>
    <w:rsid w:val="00E659AF"/>
    <w:rsid w:val="00E65D2E"/>
    <w:rsid w:val="00E660CA"/>
    <w:rsid w:val="00E676C0"/>
    <w:rsid w:val="00E676DE"/>
    <w:rsid w:val="00E67ADC"/>
    <w:rsid w:val="00E67F1E"/>
    <w:rsid w:val="00E704D5"/>
    <w:rsid w:val="00E706BD"/>
    <w:rsid w:val="00E7070D"/>
    <w:rsid w:val="00E70AF5"/>
    <w:rsid w:val="00E70ED6"/>
    <w:rsid w:val="00E70F64"/>
    <w:rsid w:val="00E717A7"/>
    <w:rsid w:val="00E71E39"/>
    <w:rsid w:val="00E7385D"/>
    <w:rsid w:val="00E73938"/>
    <w:rsid w:val="00E73B94"/>
    <w:rsid w:val="00E73F1A"/>
    <w:rsid w:val="00E742BA"/>
    <w:rsid w:val="00E7453C"/>
    <w:rsid w:val="00E7516B"/>
    <w:rsid w:val="00E75750"/>
    <w:rsid w:val="00E75961"/>
    <w:rsid w:val="00E768E0"/>
    <w:rsid w:val="00E76B76"/>
    <w:rsid w:val="00E76D69"/>
    <w:rsid w:val="00E771BC"/>
    <w:rsid w:val="00E773EC"/>
    <w:rsid w:val="00E80559"/>
    <w:rsid w:val="00E8082D"/>
    <w:rsid w:val="00E810FF"/>
    <w:rsid w:val="00E8117F"/>
    <w:rsid w:val="00E816B9"/>
    <w:rsid w:val="00E81700"/>
    <w:rsid w:val="00E81DF0"/>
    <w:rsid w:val="00E828D6"/>
    <w:rsid w:val="00E82EE9"/>
    <w:rsid w:val="00E83221"/>
    <w:rsid w:val="00E83224"/>
    <w:rsid w:val="00E83343"/>
    <w:rsid w:val="00E83868"/>
    <w:rsid w:val="00E8420B"/>
    <w:rsid w:val="00E84711"/>
    <w:rsid w:val="00E84A59"/>
    <w:rsid w:val="00E8599A"/>
    <w:rsid w:val="00E85C6E"/>
    <w:rsid w:val="00E863D8"/>
    <w:rsid w:val="00E863E0"/>
    <w:rsid w:val="00E86AEF"/>
    <w:rsid w:val="00E86BC2"/>
    <w:rsid w:val="00E86FBE"/>
    <w:rsid w:val="00E8782C"/>
    <w:rsid w:val="00E8796B"/>
    <w:rsid w:val="00E879FB"/>
    <w:rsid w:val="00E87B92"/>
    <w:rsid w:val="00E87CB8"/>
    <w:rsid w:val="00E9022C"/>
    <w:rsid w:val="00E9075C"/>
    <w:rsid w:val="00E90F7B"/>
    <w:rsid w:val="00E911FD"/>
    <w:rsid w:val="00E91602"/>
    <w:rsid w:val="00E91A83"/>
    <w:rsid w:val="00E91C6E"/>
    <w:rsid w:val="00E91E2F"/>
    <w:rsid w:val="00E91E93"/>
    <w:rsid w:val="00E921B0"/>
    <w:rsid w:val="00E9290C"/>
    <w:rsid w:val="00E93142"/>
    <w:rsid w:val="00E93147"/>
    <w:rsid w:val="00E93454"/>
    <w:rsid w:val="00E935AE"/>
    <w:rsid w:val="00E93E1E"/>
    <w:rsid w:val="00E93EB5"/>
    <w:rsid w:val="00E93FC6"/>
    <w:rsid w:val="00E940B8"/>
    <w:rsid w:val="00E949B9"/>
    <w:rsid w:val="00E94A1A"/>
    <w:rsid w:val="00E94F1C"/>
    <w:rsid w:val="00E958DA"/>
    <w:rsid w:val="00E96471"/>
    <w:rsid w:val="00E964B7"/>
    <w:rsid w:val="00E96E0F"/>
    <w:rsid w:val="00E96FA6"/>
    <w:rsid w:val="00E97194"/>
    <w:rsid w:val="00E972EF"/>
    <w:rsid w:val="00E97C8E"/>
    <w:rsid w:val="00EA0200"/>
    <w:rsid w:val="00EA06CA"/>
    <w:rsid w:val="00EA0EA2"/>
    <w:rsid w:val="00EA134E"/>
    <w:rsid w:val="00EA16EE"/>
    <w:rsid w:val="00EA197F"/>
    <w:rsid w:val="00EA2354"/>
    <w:rsid w:val="00EA3732"/>
    <w:rsid w:val="00EA398F"/>
    <w:rsid w:val="00EA3D23"/>
    <w:rsid w:val="00EA3E84"/>
    <w:rsid w:val="00EA4576"/>
    <w:rsid w:val="00EA469D"/>
    <w:rsid w:val="00EA4C11"/>
    <w:rsid w:val="00EA5B89"/>
    <w:rsid w:val="00EA5D51"/>
    <w:rsid w:val="00EA5DB7"/>
    <w:rsid w:val="00EA7479"/>
    <w:rsid w:val="00EA7545"/>
    <w:rsid w:val="00EA7F2F"/>
    <w:rsid w:val="00EA7F83"/>
    <w:rsid w:val="00EB02F2"/>
    <w:rsid w:val="00EB0CAB"/>
    <w:rsid w:val="00EB0E15"/>
    <w:rsid w:val="00EB0E47"/>
    <w:rsid w:val="00EB0EC3"/>
    <w:rsid w:val="00EB130C"/>
    <w:rsid w:val="00EB1BD8"/>
    <w:rsid w:val="00EB1BDE"/>
    <w:rsid w:val="00EB1FF2"/>
    <w:rsid w:val="00EB21B5"/>
    <w:rsid w:val="00EB21DA"/>
    <w:rsid w:val="00EB2544"/>
    <w:rsid w:val="00EB3982"/>
    <w:rsid w:val="00EB3A8A"/>
    <w:rsid w:val="00EB42CD"/>
    <w:rsid w:val="00EB4BBE"/>
    <w:rsid w:val="00EB4C89"/>
    <w:rsid w:val="00EB4E62"/>
    <w:rsid w:val="00EB4EEE"/>
    <w:rsid w:val="00EB4F14"/>
    <w:rsid w:val="00EB52E7"/>
    <w:rsid w:val="00EB5F5D"/>
    <w:rsid w:val="00EB6443"/>
    <w:rsid w:val="00EB66D0"/>
    <w:rsid w:val="00EB6908"/>
    <w:rsid w:val="00EB690A"/>
    <w:rsid w:val="00EB6B07"/>
    <w:rsid w:val="00EB7A2B"/>
    <w:rsid w:val="00EB7D71"/>
    <w:rsid w:val="00EB7EC8"/>
    <w:rsid w:val="00EC03BC"/>
    <w:rsid w:val="00EC0EB4"/>
    <w:rsid w:val="00EC0F83"/>
    <w:rsid w:val="00EC11FA"/>
    <w:rsid w:val="00EC1737"/>
    <w:rsid w:val="00EC1CAF"/>
    <w:rsid w:val="00EC1E00"/>
    <w:rsid w:val="00EC27A9"/>
    <w:rsid w:val="00EC2C78"/>
    <w:rsid w:val="00EC325B"/>
    <w:rsid w:val="00EC3C78"/>
    <w:rsid w:val="00EC3F69"/>
    <w:rsid w:val="00EC418C"/>
    <w:rsid w:val="00EC41AD"/>
    <w:rsid w:val="00EC4CE4"/>
    <w:rsid w:val="00EC567D"/>
    <w:rsid w:val="00EC5859"/>
    <w:rsid w:val="00EC5F42"/>
    <w:rsid w:val="00EC5FDA"/>
    <w:rsid w:val="00EC6355"/>
    <w:rsid w:val="00EC653B"/>
    <w:rsid w:val="00EC6BD9"/>
    <w:rsid w:val="00EC6F51"/>
    <w:rsid w:val="00EC704B"/>
    <w:rsid w:val="00EC706B"/>
    <w:rsid w:val="00EC7D40"/>
    <w:rsid w:val="00EC7F5B"/>
    <w:rsid w:val="00ED0169"/>
    <w:rsid w:val="00ED04BE"/>
    <w:rsid w:val="00ED04F9"/>
    <w:rsid w:val="00ED06AA"/>
    <w:rsid w:val="00ED0923"/>
    <w:rsid w:val="00ED0C74"/>
    <w:rsid w:val="00ED0E1D"/>
    <w:rsid w:val="00ED1042"/>
    <w:rsid w:val="00ED120E"/>
    <w:rsid w:val="00ED1CAD"/>
    <w:rsid w:val="00ED2226"/>
    <w:rsid w:val="00ED249D"/>
    <w:rsid w:val="00ED26C1"/>
    <w:rsid w:val="00ED2CD2"/>
    <w:rsid w:val="00ED2F0E"/>
    <w:rsid w:val="00ED37BE"/>
    <w:rsid w:val="00ED3861"/>
    <w:rsid w:val="00ED3A3F"/>
    <w:rsid w:val="00ED3ADF"/>
    <w:rsid w:val="00ED4CBB"/>
    <w:rsid w:val="00ED5EAD"/>
    <w:rsid w:val="00ED62F7"/>
    <w:rsid w:val="00ED6631"/>
    <w:rsid w:val="00EE0270"/>
    <w:rsid w:val="00EE0CFE"/>
    <w:rsid w:val="00EE1120"/>
    <w:rsid w:val="00EE1720"/>
    <w:rsid w:val="00EE189C"/>
    <w:rsid w:val="00EE1DBD"/>
    <w:rsid w:val="00EE2489"/>
    <w:rsid w:val="00EE253A"/>
    <w:rsid w:val="00EE256D"/>
    <w:rsid w:val="00EE28E4"/>
    <w:rsid w:val="00EE290B"/>
    <w:rsid w:val="00EE297A"/>
    <w:rsid w:val="00EE43AD"/>
    <w:rsid w:val="00EE4AB7"/>
    <w:rsid w:val="00EE4BB6"/>
    <w:rsid w:val="00EE4E3D"/>
    <w:rsid w:val="00EE4F83"/>
    <w:rsid w:val="00EE532C"/>
    <w:rsid w:val="00EE58F6"/>
    <w:rsid w:val="00EE7AD1"/>
    <w:rsid w:val="00EE7B11"/>
    <w:rsid w:val="00EE7B94"/>
    <w:rsid w:val="00EF0516"/>
    <w:rsid w:val="00EF095F"/>
    <w:rsid w:val="00EF10BA"/>
    <w:rsid w:val="00EF197A"/>
    <w:rsid w:val="00EF1BCD"/>
    <w:rsid w:val="00EF1DB7"/>
    <w:rsid w:val="00EF21DD"/>
    <w:rsid w:val="00EF24BD"/>
    <w:rsid w:val="00EF286C"/>
    <w:rsid w:val="00EF2B5C"/>
    <w:rsid w:val="00EF2C59"/>
    <w:rsid w:val="00EF31D8"/>
    <w:rsid w:val="00EF3204"/>
    <w:rsid w:val="00EF3757"/>
    <w:rsid w:val="00EF3DF2"/>
    <w:rsid w:val="00EF414A"/>
    <w:rsid w:val="00EF47D9"/>
    <w:rsid w:val="00EF499D"/>
    <w:rsid w:val="00EF5196"/>
    <w:rsid w:val="00EF570F"/>
    <w:rsid w:val="00EF58A4"/>
    <w:rsid w:val="00EF5C43"/>
    <w:rsid w:val="00EF5C51"/>
    <w:rsid w:val="00EF5CEA"/>
    <w:rsid w:val="00EF699D"/>
    <w:rsid w:val="00EF6E5C"/>
    <w:rsid w:val="00EF6F81"/>
    <w:rsid w:val="00EF7622"/>
    <w:rsid w:val="00EF7690"/>
    <w:rsid w:val="00EF776F"/>
    <w:rsid w:val="00EF7A94"/>
    <w:rsid w:val="00EF7BB3"/>
    <w:rsid w:val="00EF7D00"/>
    <w:rsid w:val="00EF7F53"/>
    <w:rsid w:val="00F007E5"/>
    <w:rsid w:val="00F01273"/>
    <w:rsid w:val="00F01CF2"/>
    <w:rsid w:val="00F02EA9"/>
    <w:rsid w:val="00F0337A"/>
    <w:rsid w:val="00F0347A"/>
    <w:rsid w:val="00F03542"/>
    <w:rsid w:val="00F03C20"/>
    <w:rsid w:val="00F03F22"/>
    <w:rsid w:val="00F04207"/>
    <w:rsid w:val="00F04EC6"/>
    <w:rsid w:val="00F05319"/>
    <w:rsid w:val="00F0547B"/>
    <w:rsid w:val="00F05EF4"/>
    <w:rsid w:val="00F06003"/>
    <w:rsid w:val="00F060F9"/>
    <w:rsid w:val="00F0623D"/>
    <w:rsid w:val="00F06413"/>
    <w:rsid w:val="00F0716F"/>
    <w:rsid w:val="00F0725E"/>
    <w:rsid w:val="00F075E2"/>
    <w:rsid w:val="00F0763C"/>
    <w:rsid w:val="00F10FF8"/>
    <w:rsid w:val="00F11792"/>
    <w:rsid w:val="00F1187C"/>
    <w:rsid w:val="00F11B14"/>
    <w:rsid w:val="00F11F4A"/>
    <w:rsid w:val="00F124CA"/>
    <w:rsid w:val="00F12860"/>
    <w:rsid w:val="00F12A74"/>
    <w:rsid w:val="00F131A1"/>
    <w:rsid w:val="00F13443"/>
    <w:rsid w:val="00F137FD"/>
    <w:rsid w:val="00F13F39"/>
    <w:rsid w:val="00F140B6"/>
    <w:rsid w:val="00F140FC"/>
    <w:rsid w:val="00F141D6"/>
    <w:rsid w:val="00F1469A"/>
    <w:rsid w:val="00F15382"/>
    <w:rsid w:val="00F15BEC"/>
    <w:rsid w:val="00F16090"/>
    <w:rsid w:val="00F1797A"/>
    <w:rsid w:val="00F20496"/>
    <w:rsid w:val="00F206C0"/>
    <w:rsid w:val="00F207AB"/>
    <w:rsid w:val="00F21131"/>
    <w:rsid w:val="00F2128F"/>
    <w:rsid w:val="00F218F7"/>
    <w:rsid w:val="00F21E44"/>
    <w:rsid w:val="00F22210"/>
    <w:rsid w:val="00F225FC"/>
    <w:rsid w:val="00F22757"/>
    <w:rsid w:val="00F22930"/>
    <w:rsid w:val="00F233C3"/>
    <w:rsid w:val="00F23424"/>
    <w:rsid w:val="00F23C20"/>
    <w:rsid w:val="00F23D6E"/>
    <w:rsid w:val="00F23F0B"/>
    <w:rsid w:val="00F24276"/>
    <w:rsid w:val="00F2429B"/>
    <w:rsid w:val="00F24C74"/>
    <w:rsid w:val="00F24E5F"/>
    <w:rsid w:val="00F2533C"/>
    <w:rsid w:val="00F2542E"/>
    <w:rsid w:val="00F25445"/>
    <w:rsid w:val="00F25712"/>
    <w:rsid w:val="00F258DE"/>
    <w:rsid w:val="00F25B70"/>
    <w:rsid w:val="00F25E1C"/>
    <w:rsid w:val="00F25E34"/>
    <w:rsid w:val="00F266FA"/>
    <w:rsid w:val="00F27013"/>
    <w:rsid w:val="00F27F04"/>
    <w:rsid w:val="00F309C7"/>
    <w:rsid w:val="00F30AC3"/>
    <w:rsid w:val="00F30BD9"/>
    <w:rsid w:val="00F30DCE"/>
    <w:rsid w:val="00F30E93"/>
    <w:rsid w:val="00F31AA7"/>
    <w:rsid w:val="00F31E3D"/>
    <w:rsid w:val="00F32251"/>
    <w:rsid w:val="00F323D3"/>
    <w:rsid w:val="00F32A4C"/>
    <w:rsid w:val="00F32BA2"/>
    <w:rsid w:val="00F32C9E"/>
    <w:rsid w:val="00F32F9A"/>
    <w:rsid w:val="00F338DC"/>
    <w:rsid w:val="00F339DA"/>
    <w:rsid w:val="00F34449"/>
    <w:rsid w:val="00F3466E"/>
    <w:rsid w:val="00F352EC"/>
    <w:rsid w:val="00F3547C"/>
    <w:rsid w:val="00F35893"/>
    <w:rsid w:val="00F360A9"/>
    <w:rsid w:val="00F365C9"/>
    <w:rsid w:val="00F367CB"/>
    <w:rsid w:val="00F3701F"/>
    <w:rsid w:val="00F37550"/>
    <w:rsid w:val="00F37659"/>
    <w:rsid w:val="00F4014D"/>
    <w:rsid w:val="00F405EE"/>
    <w:rsid w:val="00F40C9C"/>
    <w:rsid w:val="00F40CD1"/>
    <w:rsid w:val="00F41350"/>
    <w:rsid w:val="00F41422"/>
    <w:rsid w:val="00F41887"/>
    <w:rsid w:val="00F4199D"/>
    <w:rsid w:val="00F41B30"/>
    <w:rsid w:val="00F41DA6"/>
    <w:rsid w:val="00F42291"/>
    <w:rsid w:val="00F422F4"/>
    <w:rsid w:val="00F42946"/>
    <w:rsid w:val="00F42C8C"/>
    <w:rsid w:val="00F42E86"/>
    <w:rsid w:val="00F434EE"/>
    <w:rsid w:val="00F437B4"/>
    <w:rsid w:val="00F43EB1"/>
    <w:rsid w:val="00F44409"/>
    <w:rsid w:val="00F44488"/>
    <w:rsid w:val="00F44AC0"/>
    <w:rsid w:val="00F44DB4"/>
    <w:rsid w:val="00F44E21"/>
    <w:rsid w:val="00F4507E"/>
    <w:rsid w:val="00F4587A"/>
    <w:rsid w:val="00F460A0"/>
    <w:rsid w:val="00F473BD"/>
    <w:rsid w:val="00F500A5"/>
    <w:rsid w:val="00F5030A"/>
    <w:rsid w:val="00F50C0A"/>
    <w:rsid w:val="00F51371"/>
    <w:rsid w:val="00F51E4E"/>
    <w:rsid w:val="00F520FC"/>
    <w:rsid w:val="00F522FA"/>
    <w:rsid w:val="00F5261D"/>
    <w:rsid w:val="00F526A2"/>
    <w:rsid w:val="00F526D8"/>
    <w:rsid w:val="00F5335D"/>
    <w:rsid w:val="00F5352E"/>
    <w:rsid w:val="00F54272"/>
    <w:rsid w:val="00F5437E"/>
    <w:rsid w:val="00F54CF8"/>
    <w:rsid w:val="00F54EB9"/>
    <w:rsid w:val="00F556AF"/>
    <w:rsid w:val="00F55776"/>
    <w:rsid w:val="00F55A58"/>
    <w:rsid w:val="00F55B33"/>
    <w:rsid w:val="00F55D5A"/>
    <w:rsid w:val="00F55F37"/>
    <w:rsid w:val="00F56623"/>
    <w:rsid w:val="00F57026"/>
    <w:rsid w:val="00F5704E"/>
    <w:rsid w:val="00F5732A"/>
    <w:rsid w:val="00F573F5"/>
    <w:rsid w:val="00F60F2A"/>
    <w:rsid w:val="00F61572"/>
    <w:rsid w:val="00F61784"/>
    <w:rsid w:val="00F61ADB"/>
    <w:rsid w:val="00F61B3C"/>
    <w:rsid w:val="00F62056"/>
    <w:rsid w:val="00F63424"/>
    <w:rsid w:val="00F63772"/>
    <w:rsid w:val="00F641CF"/>
    <w:rsid w:val="00F64C33"/>
    <w:rsid w:val="00F65390"/>
    <w:rsid w:val="00F65F52"/>
    <w:rsid w:val="00F66416"/>
    <w:rsid w:val="00F66A14"/>
    <w:rsid w:val="00F677B5"/>
    <w:rsid w:val="00F67821"/>
    <w:rsid w:val="00F678D7"/>
    <w:rsid w:val="00F67F3D"/>
    <w:rsid w:val="00F709DA"/>
    <w:rsid w:val="00F70D20"/>
    <w:rsid w:val="00F70EAA"/>
    <w:rsid w:val="00F714BC"/>
    <w:rsid w:val="00F717BE"/>
    <w:rsid w:val="00F719F7"/>
    <w:rsid w:val="00F71B8E"/>
    <w:rsid w:val="00F71EC5"/>
    <w:rsid w:val="00F722CB"/>
    <w:rsid w:val="00F7295F"/>
    <w:rsid w:val="00F72C44"/>
    <w:rsid w:val="00F72D23"/>
    <w:rsid w:val="00F7314A"/>
    <w:rsid w:val="00F73529"/>
    <w:rsid w:val="00F736B1"/>
    <w:rsid w:val="00F73B53"/>
    <w:rsid w:val="00F73B81"/>
    <w:rsid w:val="00F73E76"/>
    <w:rsid w:val="00F740FC"/>
    <w:rsid w:val="00F7427B"/>
    <w:rsid w:val="00F7471C"/>
    <w:rsid w:val="00F749DC"/>
    <w:rsid w:val="00F74CF3"/>
    <w:rsid w:val="00F74EE9"/>
    <w:rsid w:val="00F750B6"/>
    <w:rsid w:val="00F75425"/>
    <w:rsid w:val="00F7545C"/>
    <w:rsid w:val="00F75737"/>
    <w:rsid w:val="00F75DAF"/>
    <w:rsid w:val="00F75F47"/>
    <w:rsid w:val="00F76213"/>
    <w:rsid w:val="00F7662D"/>
    <w:rsid w:val="00F76794"/>
    <w:rsid w:val="00F76D26"/>
    <w:rsid w:val="00F76D68"/>
    <w:rsid w:val="00F76E6F"/>
    <w:rsid w:val="00F76E92"/>
    <w:rsid w:val="00F77651"/>
    <w:rsid w:val="00F77742"/>
    <w:rsid w:val="00F77ECD"/>
    <w:rsid w:val="00F81523"/>
    <w:rsid w:val="00F815F3"/>
    <w:rsid w:val="00F8175B"/>
    <w:rsid w:val="00F81B9B"/>
    <w:rsid w:val="00F81C20"/>
    <w:rsid w:val="00F82D88"/>
    <w:rsid w:val="00F8323D"/>
    <w:rsid w:val="00F83652"/>
    <w:rsid w:val="00F83F81"/>
    <w:rsid w:val="00F8428F"/>
    <w:rsid w:val="00F84BAB"/>
    <w:rsid w:val="00F84D3E"/>
    <w:rsid w:val="00F85581"/>
    <w:rsid w:val="00F857A6"/>
    <w:rsid w:val="00F87572"/>
    <w:rsid w:val="00F87A9E"/>
    <w:rsid w:val="00F87BE4"/>
    <w:rsid w:val="00F90824"/>
    <w:rsid w:val="00F91023"/>
    <w:rsid w:val="00F9107A"/>
    <w:rsid w:val="00F9122A"/>
    <w:rsid w:val="00F91504"/>
    <w:rsid w:val="00F918D8"/>
    <w:rsid w:val="00F930F6"/>
    <w:rsid w:val="00F935A0"/>
    <w:rsid w:val="00F93927"/>
    <w:rsid w:val="00F9396D"/>
    <w:rsid w:val="00F93970"/>
    <w:rsid w:val="00F93CD3"/>
    <w:rsid w:val="00F94952"/>
    <w:rsid w:val="00F94B30"/>
    <w:rsid w:val="00F95519"/>
    <w:rsid w:val="00F95710"/>
    <w:rsid w:val="00F9574D"/>
    <w:rsid w:val="00F95DF9"/>
    <w:rsid w:val="00F960BA"/>
    <w:rsid w:val="00F9613B"/>
    <w:rsid w:val="00F961AF"/>
    <w:rsid w:val="00F9626B"/>
    <w:rsid w:val="00F96317"/>
    <w:rsid w:val="00F966D6"/>
    <w:rsid w:val="00F969D2"/>
    <w:rsid w:val="00F96DE7"/>
    <w:rsid w:val="00F97411"/>
    <w:rsid w:val="00F97677"/>
    <w:rsid w:val="00F97CDD"/>
    <w:rsid w:val="00F97E0B"/>
    <w:rsid w:val="00FA0BFA"/>
    <w:rsid w:val="00FA0DBA"/>
    <w:rsid w:val="00FA13A1"/>
    <w:rsid w:val="00FA1611"/>
    <w:rsid w:val="00FA1FE4"/>
    <w:rsid w:val="00FA1FE7"/>
    <w:rsid w:val="00FA2165"/>
    <w:rsid w:val="00FA226F"/>
    <w:rsid w:val="00FA2C2C"/>
    <w:rsid w:val="00FA2F62"/>
    <w:rsid w:val="00FA32EE"/>
    <w:rsid w:val="00FA37A5"/>
    <w:rsid w:val="00FA37A7"/>
    <w:rsid w:val="00FA389D"/>
    <w:rsid w:val="00FA3923"/>
    <w:rsid w:val="00FA3B3B"/>
    <w:rsid w:val="00FA3F40"/>
    <w:rsid w:val="00FA4070"/>
    <w:rsid w:val="00FA40E4"/>
    <w:rsid w:val="00FA472A"/>
    <w:rsid w:val="00FA4D2D"/>
    <w:rsid w:val="00FA511B"/>
    <w:rsid w:val="00FA5B63"/>
    <w:rsid w:val="00FA5B69"/>
    <w:rsid w:val="00FA64AC"/>
    <w:rsid w:val="00FA7184"/>
    <w:rsid w:val="00FA747C"/>
    <w:rsid w:val="00FA74DC"/>
    <w:rsid w:val="00FA7A4B"/>
    <w:rsid w:val="00FA7CBC"/>
    <w:rsid w:val="00FB0273"/>
    <w:rsid w:val="00FB0616"/>
    <w:rsid w:val="00FB070A"/>
    <w:rsid w:val="00FB0B3D"/>
    <w:rsid w:val="00FB0BC3"/>
    <w:rsid w:val="00FB0E69"/>
    <w:rsid w:val="00FB1008"/>
    <w:rsid w:val="00FB11AB"/>
    <w:rsid w:val="00FB1829"/>
    <w:rsid w:val="00FB1973"/>
    <w:rsid w:val="00FB23BE"/>
    <w:rsid w:val="00FB277E"/>
    <w:rsid w:val="00FB27A1"/>
    <w:rsid w:val="00FB31F5"/>
    <w:rsid w:val="00FB38BE"/>
    <w:rsid w:val="00FB3B30"/>
    <w:rsid w:val="00FB3E50"/>
    <w:rsid w:val="00FB4567"/>
    <w:rsid w:val="00FB483C"/>
    <w:rsid w:val="00FB48F6"/>
    <w:rsid w:val="00FB4B76"/>
    <w:rsid w:val="00FB4D73"/>
    <w:rsid w:val="00FB4DB8"/>
    <w:rsid w:val="00FB5044"/>
    <w:rsid w:val="00FB5336"/>
    <w:rsid w:val="00FB53A7"/>
    <w:rsid w:val="00FB62E7"/>
    <w:rsid w:val="00FB72C9"/>
    <w:rsid w:val="00FB749D"/>
    <w:rsid w:val="00FB7791"/>
    <w:rsid w:val="00FC007B"/>
    <w:rsid w:val="00FC027E"/>
    <w:rsid w:val="00FC067A"/>
    <w:rsid w:val="00FC07C1"/>
    <w:rsid w:val="00FC0B0A"/>
    <w:rsid w:val="00FC0B1D"/>
    <w:rsid w:val="00FC0CEC"/>
    <w:rsid w:val="00FC173E"/>
    <w:rsid w:val="00FC1918"/>
    <w:rsid w:val="00FC1B4B"/>
    <w:rsid w:val="00FC1C48"/>
    <w:rsid w:val="00FC20AC"/>
    <w:rsid w:val="00FC27B8"/>
    <w:rsid w:val="00FC2B3E"/>
    <w:rsid w:val="00FC3142"/>
    <w:rsid w:val="00FC3654"/>
    <w:rsid w:val="00FC38C3"/>
    <w:rsid w:val="00FC3BC1"/>
    <w:rsid w:val="00FC3F3B"/>
    <w:rsid w:val="00FC4480"/>
    <w:rsid w:val="00FC45CB"/>
    <w:rsid w:val="00FC4690"/>
    <w:rsid w:val="00FC50CD"/>
    <w:rsid w:val="00FC5127"/>
    <w:rsid w:val="00FC51C1"/>
    <w:rsid w:val="00FC5706"/>
    <w:rsid w:val="00FC5770"/>
    <w:rsid w:val="00FC5C32"/>
    <w:rsid w:val="00FC65D9"/>
    <w:rsid w:val="00FC6720"/>
    <w:rsid w:val="00FC6BA2"/>
    <w:rsid w:val="00FC7194"/>
    <w:rsid w:val="00FC7794"/>
    <w:rsid w:val="00FD041C"/>
    <w:rsid w:val="00FD07F8"/>
    <w:rsid w:val="00FD08C8"/>
    <w:rsid w:val="00FD1425"/>
    <w:rsid w:val="00FD169C"/>
    <w:rsid w:val="00FD324F"/>
    <w:rsid w:val="00FD3296"/>
    <w:rsid w:val="00FD37DC"/>
    <w:rsid w:val="00FD38FF"/>
    <w:rsid w:val="00FD39BD"/>
    <w:rsid w:val="00FD3F38"/>
    <w:rsid w:val="00FD41A4"/>
    <w:rsid w:val="00FD4581"/>
    <w:rsid w:val="00FD498C"/>
    <w:rsid w:val="00FD5723"/>
    <w:rsid w:val="00FD5B57"/>
    <w:rsid w:val="00FD5D6F"/>
    <w:rsid w:val="00FD5DCD"/>
    <w:rsid w:val="00FD61B1"/>
    <w:rsid w:val="00FD6388"/>
    <w:rsid w:val="00FD6520"/>
    <w:rsid w:val="00FD6C68"/>
    <w:rsid w:val="00FD70DC"/>
    <w:rsid w:val="00FD747F"/>
    <w:rsid w:val="00FD751C"/>
    <w:rsid w:val="00FD7752"/>
    <w:rsid w:val="00FD7767"/>
    <w:rsid w:val="00FE029D"/>
    <w:rsid w:val="00FE02A9"/>
    <w:rsid w:val="00FE0431"/>
    <w:rsid w:val="00FE07A0"/>
    <w:rsid w:val="00FE0863"/>
    <w:rsid w:val="00FE0B0D"/>
    <w:rsid w:val="00FE0E1D"/>
    <w:rsid w:val="00FE1344"/>
    <w:rsid w:val="00FE1731"/>
    <w:rsid w:val="00FE1C00"/>
    <w:rsid w:val="00FE1E33"/>
    <w:rsid w:val="00FE2083"/>
    <w:rsid w:val="00FE28EE"/>
    <w:rsid w:val="00FE307E"/>
    <w:rsid w:val="00FE333A"/>
    <w:rsid w:val="00FE3396"/>
    <w:rsid w:val="00FE3C27"/>
    <w:rsid w:val="00FE4FA5"/>
    <w:rsid w:val="00FE5779"/>
    <w:rsid w:val="00FE5AA0"/>
    <w:rsid w:val="00FE5F69"/>
    <w:rsid w:val="00FE66AA"/>
    <w:rsid w:val="00FE6F12"/>
    <w:rsid w:val="00FE7059"/>
    <w:rsid w:val="00FE73F4"/>
    <w:rsid w:val="00FE798E"/>
    <w:rsid w:val="00FF0430"/>
    <w:rsid w:val="00FF04F6"/>
    <w:rsid w:val="00FF1368"/>
    <w:rsid w:val="00FF164B"/>
    <w:rsid w:val="00FF1AF4"/>
    <w:rsid w:val="00FF1D4F"/>
    <w:rsid w:val="00FF2436"/>
    <w:rsid w:val="00FF2AFE"/>
    <w:rsid w:val="00FF2DE2"/>
    <w:rsid w:val="00FF3227"/>
    <w:rsid w:val="00FF3715"/>
    <w:rsid w:val="00FF37D0"/>
    <w:rsid w:val="00FF3FDD"/>
    <w:rsid w:val="00FF448C"/>
    <w:rsid w:val="00FF4513"/>
    <w:rsid w:val="00FF5C1E"/>
    <w:rsid w:val="00FF601C"/>
    <w:rsid w:val="00FF69A8"/>
    <w:rsid w:val="00FF6EDB"/>
    <w:rsid w:val="00FF77D0"/>
    <w:rsid w:val="00FF7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DDB89"/>
  <w14:defaultImageDpi w14:val="32767"/>
  <w15:chartTrackingRefBased/>
  <w15:docId w15:val="{0603ABA7-76A2-4808-B3DC-4F584FD6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3F2"/>
    <w:pPr>
      <w:widowControl w:val="0"/>
      <w:spacing w:line="276" w:lineRule="auto"/>
      <w:ind w:firstLineChars="200" w:firstLine="200"/>
      <w:jc w:val="both"/>
    </w:pPr>
    <w:rPr>
      <w:rFonts w:ascii="Cambria" w:eastAsia="宋体" w:hAnsi="Cambria"/>
      <w:snapToGrid w:val="0"/>
      <w:color w:val="000000" w:themeColor="text1"/>
      <w:sz w:val="24"/>
    </w:rPr>
  </w:style>
  <w:style w:type="paragraph" w:styleId="1">
    <w:name w:val="heading 1"/>
    <w:basedOn w:val="a"/>
    <w:next w:val="a"/>
    <w:link w:val="10"/>
    <w:uiPriority w:val="9"/>
    <w:semiHidden/>
    <w:unhideWhenUsed/>
    <w:rsid w:val="00DE62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E62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E62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rsid w:val="00DE62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629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DE62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62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62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629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semiHidden/>
    <w:qFormat/>
    <w:rsid w:val="00DE629D"/>
    <w:pPr>
      <w:widowControl w:val="0"/>
      <w:spacing w:beforeLines="200" w:before="200" w:afterLines="200" w:after="200"/>
      <w:jc w:val="center"/>
    </w:pPr>
    <w:rPr>
      <w:rFonts w:ascii="黑体" w:eastAsia="黑体" w:hAnsi="黑体" w:cs="黑体"/>
      <w:b/>
      <w:sz w:val="32"/>
      <w:szCs w:val="32"/>
    </w:rPr>
  </w:style>
  <w:style w:type="character" w:customStyle="1" w:styleId="10">
    <w:name w:val="标题 1 字符"/>
    <w:basedOn w:val="a0"/>
    <w:link w:val="1"/>
    <w:uiPriority w:val="9"/>
    <w:rsid w:val="00DE629D"/>
    <w:rPr>
      <w:rFonts w:asciiTheme="majorHAnsi" w:eastAsiaTheme="majorEastAsia" w:hAnsiTheme="majorHAnsi" w:cstheme="majorBidi"/>
      <w:snapToGrid w:val="0"/>
      <w:color w:val="0F4761" w:themeColor="accent1" w:themeShade="BF"/>
      <w:sz w:val="48"/>
      <w:szCs w:val="48"/>
    </w:rPr>
  </w:style>
  <w:style w:type="character" w:customStyle="1" w:styleId="20">
    <w:name w:val="标题 2 字符"/>
    <w:basedOn w:val="a0"/>
    <w:link w:val="2"/>
    <w:uiPriority w:val="9"/>
    <w:rsid w:val="00DE629D"/>
    <w:rPr>
      <w:rFonts w:asciiTheme="majorHAnsi" w:eastAsiaTheme="majorEastAsia" w:hAnsiTheme="majorHAnsi" w:cstheme="majorBidi"/>
      <w:snapToGrid w:val="0"/>
      <w:color w:val="0F4761" w:themeColor="accent1" w:themeShade="BF"/>
      <w:sz w:val="40"/>
      <w:szCs w:val="40"/>
    </w:rPr>
  </w:style>
  <w:style w:type="character" w:customStyle="1" w:styleId="30">
    <w:name w:val="标题 3 字符"/>
    <w:basedOn w:val="a0"/>
    <w:link w:val="3"/>
    <w:uiPriority w:val="9"/>
    <w:rsid w:val="00DE629D"/>
    <w:rPr>
      <w:rFonts w:asciiTheme="majorHAnsi" w:eastAsiaTheme="majorEastAsia" w:hAnsiTheme="majorHAnsi" w:cstheme="majorBidi"/>
      <w:snapToGrid w:val="0"/>
      <w:color w:val="0F4761" w:themeColor="accent1" w:themeShade="BF"/>
      <w:sz w:val="32"/>
      <w:szCs w:val="32"/>
    </w:rPr>
  </w:style>
  <w:style w:type="character" w:customStyle="1" w:styleId="40">
    <w:name w:val="标题 4 字符"/>
    <w:basedOn w:val="a0"/>
    <w:link w:val="4"/>
    <w:uiPriority w:val="9"/>
    <w:semiHidden/>
    <w:rsid w:val="00DE629D"/>
    <w:rPr>
      <w:rFonts w:ascii="Times New Roman" w:eastAsia="宋体" w:hAnsi="Times New Roman" w:cstheme="majorBidi"/>
      <w:snapToGrid w:val="0"/>
      <w:color w:val="0F4761" w:themeColor="accent1" w:themeShade="BF"/>
      <w:sz w:val="28"/>
      <w:szCs w:val="28"/>
    </w:rPr>
  </w:style>
  <w:style w:type="character" w:customStyle="1" w:styleId="50">
    <w:name w:val="标题 5 字符"/>
    <w:basedOn w:val="a0"/>
    <w:link w:val="5"/>
    <w:uiPriority w:val="9"/>
    <w:semiHidden/>
    <w:rsid w:val="00DE629D"/>
    <w:rPr>
      <w:rFonts w:ascii="Times New Roman" w:eastAsia="宋体" w:hAnsi="Times New Roman" w:cstheme="majorBidi"/>
      <w:snapToGrid w:val="0"/>
      <w:color w:val="0F4761" w:themeColor="accent1" w:themeShade="BF"/>
      <w:sz w:val="24"/>
      <w:szCs w:val="24"/>
    </w:rPr>
  </w:style>
  <w:style w:type="character" w:customStyle="1" w:styleId="60">
    <w:name w:val="标题 6 字符"/>
    <w:basedOn w:val="a0"/>
    <w:link w:val="6"/>
    <w:uiPriority w:val="9"/>
    <w:semiHidden/>
    <w:rsid w:val="00DE629D"/>
    <w:rPr>
      <w:rFonts w:ascii="Times New Roman" w:eastAsia="宋体" w:hAnsi="Times New Roman" w:cstheme="majorBidi"/>
      <w:b/>
      <w:bCs/>
      <w:snapToGrid w:val="0"/>
      <w:color w:val="0F4761" w:themeColor="accent1" w:themeShade="BF"/>
      <w:sz w:val="24"/>
    </w:rPr>
  </w:style>
  <w:style w:type="character" w:customStyle="1" w:styleId="70">
    <w:name w:val="标题 7 字符"/>
    <w:basedOn w:val="a0"/>
    <w:link w:val="7"/>
    <w:uiPriority w:val="9"/>
    <w:semiHidden/>
    <w:rsid w:val="00DE629D"/>
    <w:rPr>
      <w:rFonts w:ascii="Times New Roman" w:eastAsia="宋体" w:hAnsi="Times New Roman" w:cstheme="majorBidi"/>
      <w:b/>
      <w:bCs/>
      <w:snapToGrid w:val="0"/>
      <w:color w:val="595959" w:themeColor="text1" w:themeTint="A6"/>
      <w:sz w:val="24"/>
    </w:rPr>
  </w:style>
  <w:style w:type="character" w:customStyle="1" w:styleId="80">
    <w:name w:val="标题 8 字符"/>
    <w:basedOn w:val="a0"/>
    <w:link w:val="8"/>
    <w:uiPriority w:val="9"/>
    <w:semiHidden/>
    <w:rsid w:val="00DE629D"/>
    <w:rPr>
      <w:rFonts w:ascii="Times New Roman" w:eastAsia="宋体" w:hAnsi="Times New Roman" w:cstheme="majorBidi"/>
      <w:snapToGrid w:val="0"/>
      <w:color w:val="595959" w:themeColor="text1" w:themeTint="A6"/>
      <w:sz w:val="24"/>
    </w:rPr>
  </w:style>
  <w:style w:type="character" w:customStyle="1" w:styleId="90">
    <w:name w:val="标题 9 字符"/>
    <w:basedOn w:val="a0"/>
    <w:link w:val="9"/>
    <w:uiPriority w:val="9"/>
    <w:semiHidden/>
    <w:rsid w:val="00DE629D"/>
    <w:rPr>
      <w:rFonts w:ascii="Times New Roman" w:eastAsiaTheme="majorEastAsia" w:hAnsi="Times New Roman" w:cstheme="majorBidi"/>
      <w:snapToGrid w:val="0"/>
      <w:color w:val="595959" w:themeColor="text1" w:themeTint="A6"/>
      <w:sz w:val="24"/>
    </w:rPr>
  </w:style>
  <w:style w:type="paragraph" w:styleId="a4">
    <w:name w:val="Title"/>
    <w:basedOn w:val="a"/>
    <w:next w:val="a"/>
    <w:link w:val="a5"/>
    <w:uiPriority w:val="10"/>
    <w:rsid w:val="00DE629D"/>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DE629D"/>
    <w:rPr>
      <w:rFonts w:asciiTheme="majorHAnsi" w:eastAsiaTheme="majorEastAsia" w:hAnsiTheme="majorHAnsi" w:cstheme="majorBidi"/>
      <w:snapToGrid w:val="0"/>
      <w:spacing w:val="-10"/>
      <w:kern w:val="28"/>
      <w:sz w:val="56"/>
      <w:szCs w:val="56"/>
    </w:rPr>
  </w:style>
  <w:style w:type="paragraph" w:styleId="a6">
    <w:name w:val="Subtitle"/>
    <w:basedOn w:val="a"/>
    <w:next w:val="a"/>
    <w:link w:val="a7"/>
    <w:uiPriority w:val="11"/>
    <w:rsid w:val="00DE629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DE629D"/>
    <w:rPr>
      <w:rFonts w:asciiTheme="majorHAnsi" w:eastAsiaTheme="majorEastAsia" w:hAnsiTheme="majorHAnsi" w:cstheme="majorBidi"/>
      <w:snapToGrid w:val="0"/>
      <w:color w:val="595959" w:themeColor="text1" w:themeTint="A6"/>
      <w:spacing w:val="15"/>
      <w:sz w:val="28"/>
      <w:szCs w:val="28"/>
    </w:rPr>
  </w:style>
  <w:style w:type="paragraph" w:styleId="a8">
    <w:name w:val="Quote"/>
    <w:basedOn w:val="a"/>
    <w:next w:val="a"/>
    <w:link w:val="a9"/>
    <w:uiPriority w:val="29"/>
    <w:rsid w:val="00DE629D"/>
    <w:pPr>
      <w:spacing w:before="160" w:after="160"/>
      <w:jc w:val="center"/>
    </w:pPr>
    <w:rPr>
      <w:i/>
      <w:iCs/>
      <w:color w:val="404040" w:themeColor="text1" w:themeTint="BF"/>
    </w:rPr>
  </w:style>
  <w:style w:type="character" w:customStyle="1" w:styleId="a9">
    <w:name w:val="引用 字符"/>
    <w:basedOn w:val="a0"/>
    <w:link w:val="a8"/>
    <w:uiPriority w:val="29"/>
    <w:rsid w:val="00DE629D"/>
    <w:rPr>
      <w:rFonts w:ascii="Times New Roman" w:eastAsia="宋体" w:hAnsi="Times New Roman"/>
      <w:i/>
      <w:iCs/>
      <w:snapToGrid w:val="0"/>
      <w:color w:val="404040" w:themeColor="text1" w:themeTint="BF"/>
      <w:sz w:val="24"/>
    </w:rPr>
  </w:style>
  <w:style w:type="paragraph" w:styleId="aa">
    <w:name w:val="List Paragraph"/>
    <w:basedOn w:val="a"/>
    <w:uiPriority w:val="34"/>
    <w:rsid w:val="00DE629D"/>
    <w:pPr>
      <w:ind w:left="720"/>
      <w:contextualSpacing/>
    </w:pPr>
  </w:style>
  <w:style w:type="character" w:styleId="ab">
    <w:name w:val="Intense Emphasis"/>
    <w:basedOn w:val="a0"/>
    <w:uiPriority w:val="21"/>
    <w:rsid w:val="00DE629D"/>
    <w:rPr>
      <w:i/>
      <w:iCs/>
      <w:color w:val="0F4761" w:themeColor="accent1" w:themeShade="BF"/>
    </w:rPr>
  </w:style>
  <w:style w:type="paragraph" w:styleId="ac">
    <w:name w:val="Intense Quote"/>
    <w:basedOn w:val="a"/>
    <w:next w:val="a"/>
    <w:link w:val="ad"/>
    <w:uiPriority w:val="30"/>
    <w:rsid w:val="00DE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DE629D"/>
    <w:rPr>
      <w:rFonts w:ascii="Times New Roman" w:eastAsia="宋体" w:hAnsi="Times New Roman"/>
      <w:i/>
      <w:iCs/>
      <w:snapToGrid w:val="0"/>
      <w:color w:val="0F4761" w:themeColor="accent1" w:themeShade="BF"/>
      <w:sz w:val="24"/>
    </w:rPr>
  </w:style>
  <w:style w:type="character" w:styleId="ae">
    <w:name w:val="Intense Reference"/>
    <w:basedOn w:val="a0"/>
    <w:uiPriority w:val="32"/>
    <w:rsid w:val="00DE629D"/>
    <w:rPr>
      <w:b/>
      <w:bCs/>
      <w:smallCaps/>
      <w:color w:val="0F4761" w:themeColor="accent1" w:themeShade="BF"/>
      <w:spacing w:val="5"/>
    </w:rPr>
  </w:style>
  <w:style w:type="paragraph" w:customStyle="1" w:styleId="af">
    <w:name w:val="总标题"/>
    <w:basedOn w:val="a"/>
    <w:link w:val="af0"/>
    <w:uiPriority w:val="1"/>
    <w:qFormat/>
    <w:rsid w:val="00B86FAC"/>
    <w:pPr>
      <w:spacing w:beforeLines="100" w:before="240" w:afterLines="100" w:after="240"/>
      <w:ind w:firstLineChars="0" w:firstLine="0"/>
      <w:jc w:val="center"/>
      <w:outlineLvl w:val="0"/>
    </w:pPr>
    <w:rPr>
      <w:rFonts w:ascii="黑体" w:eastAsia="黑体" w:hAnsi="黑体" w:cs="黑体"/>
      <w:bCs/>
      <w:sz w:val="32"/>
      <w:szCs w:val="32"/>
    </w:rPr>
  </w:style>
  <w:style w:type="character" w:customStyle="1" w:styleId="af0">
    <w:name w:val="总标题 字符"/>
    <w:basedOn w:val="a0"/>
    <w:link w:val="af"/>
    <w:uiPriority w:val="1"/>
    <w:rsid w:val="00B86FAC"/>
    <w:rPr>
      <w:rFonts w:ascii="黑体" w:eastAsia="黑体" w:hAnsi="黑体" w:cs="黑体"/>
      <w:bCs/>
      <w:snapToGrid w:val="0"/>
      <w:color w:val="000000" w:themeColor="text1"/>
      <w:sz w:val="32"/>
      <w:szCs w:val="32"/>
    </w:rPr>
  </w:style>
  <w:style w:type="paragraph" w:customStyle="1" w:styleId="af1">
    <w:name w:val="一级"/>
    <w:basedOn w:val="af"/>
    <w:link w:val="af2"/>
    <w:autoRedefine/>
    <w:uiPriority w:val="2"/>
    <w:qFormat/>
    <w:rsid w:val="00B86FAC"/>
    <w:pPr>
      <w:spacing w:beforeLines="50" w:before="120" w:afterLines="50" w:after="120"/>
      <w:outlineLvl w:val="1"/>
    </w:pPr>
    <w:rPr>
      <w:b/>
      <w:bCs w:val="0"/>
      <w:color w:val="FF0000"/>
      <w:sz w:val="28"/>
      <w:szCs w:val="28"/>
    </w:rPr>
  </w:style>
  <w:style w:type="character" w:customStyle="1" w:styleId="af2">
    <w:name w:val="一级 字符"/>
    <w:basedOn w:val="af0"/>
    <w:link w:val="af1"/>
    <w:uiPriority w:val="2"/>
    <w:rsid w:val="00B86FAC"/>
    <w:rPr>
      <w:rFonts w:ascii="黑体" w:eastAsia="黑体" w:hAnsi="黑体" w:cs="黑体"/>
      <w:b/>
      <w:bCs w:val="0"/>
      <w:snapToGrid w:val="0"/>
      <w:color w:val="FF0000"/>
      <w:sz w:val="28"/>
      <w:szCs w:val="28"/>
    </w:rPr>
  </w:style>
  <w:style w:type="paragraph" w:customStyle="1" w:styleId="af3">
    <w:name w:val="二级"/>
    <w:basedOn w:val="af1"/>
    <w:link w:val="af4"/>
    <w:autoRedefine/>
    <w:uiPriority w:val="3"/>
    <w:qFormat/>
    <w:rsid w:val="007F1FEB"/>
    <w:pPr>
      <w:numPr>
        <w:ilvl w:val="2"/>
      </w:numPr>
      <w:jc w:val="left"/>
      <w:outlineLvl w:val="2"/>
    </w:pPr>
    <w:rPr>
      <w:bCs/>
      <w:sz w:val="24"/>
      <w:szCs w:val="24"/>
    </w:rPr>
  </w:style>
  <w:style w:type="character" w:customStyle="1" w:styleId="af4">
    <w:name w:val="二级 字符"/>
    <w:basedOn w:val="af2"/>
    <w:link w:val="af3"/>
    <w:uiPriority w:val="3"/>
    <w:rsid w:val="007F1FEB"/>
    <w:rPr>
      <w:rFonts w:ascii="黑体" w:eastAsia="黑体" w:hAnsi="黑体" w:cs="黑体"/>
      <w:b/>
      <w:bCs/>
      <w:snapToGrid w:val="0"/>
      <w:color w:val="FF0000"/>
      <w:sz w:val="24"/>
      <w:szCs w:val="24"/>
    </w:rPr>
  </w:style>
  <w:style w:type="paragraph" w:customStyle="1" w:styleId="af5">
    <w:name w:val="图表"/>
    <w:basedOn w:val="a"/>
    <w:link w:val="af6"/>
    <w:uiPriority w:val="4"/>
    <w:qFormat/>
    <w:rsid w:val="00EB4BBE"/>
    <w:pPr>
      <w:jc w:val="center"/>
    </w:pPr>
    <w:rPr>
      <w:rFonts w:ascii="Times New Roman" w:eastAsia="楷体" w:hAnsi="Times New Roman" w:cs="宋体"/>
      <w:sz w:val="21"/>
    </w:rPr>
  </w:style>
  <w:style w:type="character" w:customStyle="1" w:styleId="af6">
    <w:name w:val="图表 字符"/>
    <w:basedOn w:val="af4"/>
    <w:link w:val="af5"/>
    <w:uiPriority w:val="4"/>
    <w:rsid w:val="00EB4BBE"/>
    <w:rPr>
      <w:rFonts w:ascii="Times New Roman" w:eastAsia="楷体" w:hAnsi="Times New Roman" w:cs="宋体"/>
      <w:b/>
      <w:bCs w:val="0"/>
      <w:snapToGrid w:val="0"/>
      <w:color w:val="000000" w:themeColor="text1"/>
      <w:sz w:val="24"/>
      <w:szCs w:val="24"/>
    </w:rPr>
  </w:style>
  <w:style w:type="paragraph" w:customStyle="1" w:styleId="af7">
    <w:name w:val="摘要"/>
    <w:basedOn w:val="af5"/>
    <w:link w:val="af8"/>
    <w:uiPriority w:val="5"/>
    <w:rsid w:val="00DE629D"/>
    <w:pPr>
      <w:pageBreakBefore/>
      <w:outlineLvl w:val="0"/>
    </w:pPr>
    <w:rPr>
      <w:rFonts w:eastAsia="黑体"/>
      <w:b/>
      <w:sz w:val="36"/>
    </w:rPr>
  </w:style>
  <w:style w:type="character" w:customStyle="1" w:styleId="af8">
    <w:name w:val="摘要 字符"/>
    <w:basedOn w:val="af6"/>
    <w:link w:val="af7"/>
    <w:uiPriority w:val="5"/>
    <w:rsid w:val="00DE629D"/>
    <w:rPr>
      <w:rFonts w:ascii="Times New Roman" w:eastAsia="黑体" w:hAnsi="Times New Roman" w:cs="宋体"/>
      <w:b w:val="0"/>
      <w:bCs w:val="0"/>
      <w:snapToGrid w:val="0"/>
      <w:color w:val="000000" w:themeColor="text1"/>
      <w:sz w:val="36"/>
      <w:szCs w:val="24"/>
    </w:rPr>
  </w:style>
  <w:style w:type="paragraph" w:customStyle="1" w:styleId="af9">
    <w:name w:val="关键词"/>
    <w:basedOn w:val="af7"/>
    <w:link w:val="afa"/>
    <w:uiPriority w:val="6"/>
    <w:rsid w:val="00DE629D"/>
    <w:pPr>
      <w:pageBreakBefore w:val="0"/>
      <w:jc w:val="left"/>
      <w:outlineLvl w:val="9"/>
    </w:pPr>
    <w:rPr>
      <w:rFonts w:eastAsia="宋体"/>
      <w:sz w:val="24"/>
    </w:rPr>
  </w:style>
  <w:style w:type="character" w:customStyle="1" w:styleId="afa">
    <w:name w:val="关键词 字符"/>
    <w:basedOn w:val="af8"/>
    <w:link w:val="af9"/>
    <w:uiPriority w:val="6"/>
    <w:rsid w:val="00DE629D"/>
    <w:rPr>
      <w:rFonts w:ascii="Times New Roman" w:eastAsia="宋体" w:hAnsi="Times New Roman" w:cs="宋体"/>
      <w:b w:val="0"/>
      <w:bCs w:val="0"/>
      <w:snapToGrid w:val="0"/>
      <w:color w:val="000000" w:themeColor="text1"/>
      <w:sz w:val="24"/>
      <w:szCs w:val="24"/>
    </w:rPr>
  </w:style>
  <w:style w:type="paragraph" w:styleId="afb">
    <w:name w:val="header"/>
    <w:basedOn w:val="a"/>
    <w:link w:val="afc"/>
    <w:uiPriority w:val="99"/>
    <w:unhideWhenUsed/>
    <w:rsid w:val="00477F79"/>
    <w:pPr>
      <w:tabs>
        <w:tab w:val="center" w:pos="4153"/>
        <w:tab w:val="right" w:pos="8306"/>
      </w:tabs>
      <w:snapToGrid w:val="0"/>
      <w:spacing w:line="240" w:lineRule="atLeast"/>
      <w:jc w:val="center"/>
    </w:pPr>
    <w:rPr>
      <w:sz w:val="18"/>
      <w:szCs w:val="18"/>
    </w:rPr>
  </w:style>
  <w:style w:type="character" w:customStyle="1" w:styleId="afc">
    <w:name w:val="页眉 字符"/>
    <w:basedOn w:val="a0"/>
    <w:link w:val="afb"/>
    <w:uiPriority w:val="99"/>
    <w:rsid w:val="00477F79"/>
    <w:rPr>
      <w:rFonts w:ascii="Times New Roman" w:eastAsia="宋体" w:hAnsi="Times New Roman"/>
      <w:sz w:val="18"/>
      <w:szCs w:val="18"/>
    </w:rPr>
  </w:style>
  <w:style w:type="paragraph" w:styleId="afd">
    <w:name w:val="footer"/>
    <w:basedOn w:val="a"/>
    <w:link w:val="afe"/>
    <w:uiPriority w:val="99"/>
    <w:unhideWhenUsed/>
    <w:rsid w:val="00477F79"/>
    <w:pPr>
      <w:tabs>
        <w:tab w:val="center" w:pos="4153"/>
        <w:tab w:val="right" w:pos="8306"/>
      </w:tabs>
      <w:snapToGrid w:val="0"/>
      <w:spacing w:line="240" w:lineRule="atLeast"/>
      <w:jc w:val="left"/>
    </w:pPr>
    <w:rPr>
      <w:sz w:val="18"/>
      <w:szCs w:val="18"/>
    </w:rPr>
  </w:style>
  <w:style w:type="character" w:customStyle="1" w:styleId="afe">
    <w:name w:val="页脚 字符"/>
    <w:basedOn w:val="a0"/>
    <w:link w:val="afd"/>
    <w:uiPriority w:val="99"/>
    <w:rsid w:val="00477F79"/>
    <w:rPr>
      <w:rFonts w:ascii="Times New Roman" w:eastAsia="宋体" w:hAnsi="Times New Roman"/>
      <w:sz w:val="18"/>
      <w:szCs w:val="18"/>
    </w:rPr>
  </w:style>
  <w:style w:type="paragraph" w:styleId="TOC">
    <w:name w:val="TOC Heading"/>
    <w:basedOn w:val="1"/>
    <w:next w:val="a"/>
    <w:uiPriority w:val="39"/>
    <w:semiHidden/>
    <w:unhideWhenUsed/>
    <w:qFormat/>
    <w:rsid w:val="00DE629D"/>
    <w:pPr>
      <w:widowControl/>
      <w:spacing w:before="240" w:after="0" w:line="259" w:lineRule="auto"/>
      <w:ind w:firstLineChars="0" w:firstLine="0"/>
      <w:jc w:val="left"/>
      <w:outlineLvl w:val="9"/>
    </w:pPr>
    <w:rPr>
      <w:kern w:val="0"/>
      <w:sz w:val="32"/>
      <w:szCs w:val="32"/>
    </w:rPr>
  </w:style>
  <w:style w:type="paragraph" w:styleId="TOC1">
    <w:name w:val="toc 1"/>
    <w:basedOn w:val="a"/>
    <w:next w:val="a"/>
    <w:autoRedefine/>
    <w:uiPriority w:val="39"/>
    <w:unhideWhenUsed/>
    <w:rsid w:val="00D55F25"/>
    <w:pPr>
      <w:ind w:firstLineChars="0" w:firstLine="0"/>
    </w:pPr>
    <w:rPr>
      <w:sz w:val="28"/>
    </w:rPr>
  </w:style>
  <w:style w:type="paragraph" w:styleId="TOC2">
    <w:name w:val="toc 2"/>
    <w:basedOn w:val="a"/>
    <w:next w:val="a"/>
    <w:autoRedefine/>
    <w:uiPriority w:val="39"/>
    <w:unhideWhenUsed/>
    <w:rsid w:val="00B17B00"/>
    <w:pPr>
      <w:ind w:firstLineChars="100" w:firstLine="100"/>
    </w:pPr>
  </w:style>
  <w:style w:type="paragraph" w:styleId="TOC3">
    <w:name w:val="toc 3"/>
    <w:basedOn w:val="a"/>
    <w:next w:val="a"/>
    <w:autoRedefine/>
    <w:uiPriority w:val="39"/>
    <w:unhideWhenUsed/>
    <w:rsid w:val="00D55F25"/>
  </w:style>
  <w:style w:type="character" w:styleId="aff">
    <w:name w:val="Hyperlink"/>
    <w:basedOn w:val="a0"/>
    <w:uiPriority w:val="99"/>
    <w:unhideWhenUsed/>
    <w:rsid w:val="00987D4B"/>
    <w:rPr>
      <w:color w:val="000000" w:themeColor="hyperlink"/>
      <w:u w:val="single"/>
    </w:rPr>
  </w:style>
  <w:style w:type="character" w:styleId="aff0">
    <w:name w:val="Placeholder Text"/>
    <w:basedOn w:val="a0"/>
    <w:uiPriority w:val="99"/>
    <w:semiHidden/>
    <w:rsid w:val="00D53FAF"/>
    <w:rPr>
      <w:color w:val="666666"/>
    </w:rPr>
  </w:style>
  <w:style w:type="character" w:styleId="aff1">
    <w:name w:val="Emphasis"/>
    <w:basedOn w:val="a0"/>
    <w:uiPriority w:val="20"/>
    <w:rsid w:val="00DE629D"/>
    <w:rPr>
      <w:i/>
      <w:iCs/>
    </w:rPr>
  </w:style>
  <w:style w:type="character" w:styleId="aff2">
    <w:name w:val="Unresolved Mention"/>
    <w:basedOn w:val="a0"/>
    <w:uiPriority w:val="99"/>
    <w:semiHidden/>
    <w:unhideWhenUsed/>
    <w:rsid w:val="002A3BA3"/>
    <w:rPr>
      <w:color w:val="605E5C"/>
      <w:shd w:val="clear" w:color="auto" w:fill="E1DFDD"/>
    </w:rPr>
  </w:style>
  <w:style w:type="character" w:styleId="aff3">
    <w:name w:val="FollowedHyperlink"/>
    <w:basedOn w:val="a0"/>
    <w:uiPriority w:val="99"/>
    <w:semiHidden/>
    <w:unhideWhenUsed/>
    <w:rsid w:val="002A3BA3"/>
    <w:rPr>
      <w:color w:val="000000" w:themeColor="followedHyperlink"/>
      <w:u w:val="single"/>
    </w:rPr>
  </w:style>
  <w:style w:type="paragraph" w:styleId="aff4">
    <w:name w:val="endnote text"/>
    <w:basedOn w:val="a"/>
    <w:link w:val="aff5"/>
    <w:uiPriority w:val="99"/>
    <w:semiHidden/>
    <w:unhideWhenUsed/>
    <w:rsid w:val="00C03AA9"/>
    <w:pPr>
      <w:snapToGrid w:val="0"/>
      <w:jc w:val="left"/>
    </w:pPr>
  </w:style>
  <w:style w:type="character" w:customStyle="1" w:styleId="aff5">
    <w:name w:val="尾注文本 字符"/>
    <w:basedOn w:val="a0"/>
    <w:link w:val="aff4"/>
    <w:uiPriority w:val="99"/>
    <w:semiHidden/>
    <w:rsid w:val="00C03AA9"/>
    <w:rPr>
      <w:rFonts w:ascii="Times New Roman" w:eastAsia="宋体" w:hAnsi="Times New Roman"/>
      <w:sz w:val="24"/>
    </w:rPr>
  </w:style>
  <w:style w:type="character" w:styleId="aff6">
    <w:name w:val="endnote reference"/>
    <w:basedOn w:val="a0"/>
    <w:uiPriority w:val="99"/>
    <w:semiHidden/>
    <w:unhideWhenUsed/>
    <w:rsid w:val="00C03AA9"/>
    <w:rPr>
      <w:vertAlign w:val="superscript"/>
    </w:rPr>
  </w:style>
  <w:style w:type="paragraph" w:customStyle="1" w:styleId="aff7">
    <w:name w:val="公式"/>
    <w:basedOn w:val="a"/>
    <w:link w:val="aff8"/>
    <w:rsid w:val="00DE629D"/>
    <w:pPr>
      <w:spacing w:beforeLines="50" w:before="50" w:afterLines="50" w:after="50"/>
      <w:jc w:val="right"/>
    </w:pPr>
    <w:rPr>
      <w:rFonts w:eastAsia="Times New Roman" w:cs="Times New Roman"/>
      <w:sz w:val="21"/>
    </w:rPr>
  </w:style>
  <w:style w:type="character" w:customStyle="1" w:styleId="aff8">
    <w:name w:val="公式 字符"/>
    <w:basedOn w:val="a0"/>
    <w:link w:val="aff7"/>
    <w:rsid w:val="00DE629D"/>
    <w:rPr>
      <w:rFonts w:ascii="Times New Roman" w:eastAsia="Times New Roman" w:hAnsi="Times New Roman" w:cs="Times New Roman"/>
      <w:snapToGrid w:val="0"/>
    </w:rPr>
  </w:style>
  <w:style w:type="table" w:styleId="aff9">
    <w:name w:val="Table Grid"/>
    <w:basedOn w:val="a1"/>
    <w:uiPriority w:val="39"/>
    <w:rsid w:val="00E16D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D322AD"/>
    <w:rPr>
      <w:vanish w:val="0"/>
      <w:color w:val="FF0000"/>
    </w:rPr>
  </w:style>
  <w:style w:type="paragraph" w:customStyle="1" w:styleId="MTDisplayEquation">
    <w:name w:val="MTDisplayEquation"/>
    <w:basedOn w:val="a"/>
    <w:next w:val="a"/>
    <w:link w:val="MTDisplayEquation0"/>
    <w:rsid w:val="00D322AD"/>
    <w:pPr>
      <w:tabs>
        <w:tab w:val="center" w:pos="4240"/>
        <w:tab w:val="right" w:pos="8500"/>
      </w:tabs>
      <w:ind w:firstLineChars="0" w:firstLine="0"/>
    </w:pPr>
  </w:style>
  <w:style w:type="character" w:customStyle="1" w:styleId="MTDisplayEquation0">
    <w:name w:val="MTDisplayEquation 字符"/>
    <w:basedOn w:val="a0"/>
    <w:link w:val="MTDisplayEquation"/>
    <w:rsid w:val="00D322AD"/>
    <w:rPr>
      <w:rFonts w:ascii="Times New Roman" w:eastAsia="宋体" w:hAnsi="Times New Roman"/>
      <w:sz w:val="24"/>
    </w:rPr>
  </w:style>
  <w:style w:type="paragraph" w:customStyle="1" w:styleId="21">
    <w:name w:val="公式2"/>
    <w:basedOn w:val="MTDisplayEquation"/>
    <w:link w:val="22"/>
    <w:rsid w:val="00DE629D"/>
    <w:pPr>
      <w:adjustRightInd w:val="0"/>
      <w:snapToGrid w:val="0"/>
    </w:pPr>
    <w:rPr>
      <w:rFonts w:eastAsia="Times New Roman" w:cs="Times New Roman"/>
      <w:snapToGrid/>
    </w:rPr>
  </w:style>
  <w:style w:type="character" w:customStyle="1" w:styleId="22">
    <w:name w:val="公式2 字符"/>
    <w:basedOn w:val="MTDisplayEquation0"/>
    <w:link w:val="21"/>
    <w:rsid w:val="00DE629D"/>
    <w:rPr>
      <w:rFonts w:ascii="Times New Roman" w:eastAsia="Times New Roman" w:hAnsi="Times New Roman" w:cs="Times New Roman"/>
      <w:sz w:val="24"/>
    </w:rPr>
  </w:style>
  <w:style w:type="character" w:customStyle="1" w:styleId="MTConvertedEquation">
    <w:name w:val="MTConvertedEquation"/>
    <w:basedOn w:val="a0"/>
    <w:rsid w:val="00D22B5B"/>
    <w:rPr>
      <w:rFonts w:ascii="Cambria Math" w:hAnsi="Cambria Math"/>
    </w:rPr>
  </w:style>
  <w:style w:type="paragraph" w:customStyle="1" w:styleId="affa">
    <w:name w:val="题目"/>
    <w:basedOn w:val="a"/>
    <w:link w:val="affb"/>
    <w:rsid w:val="005D6B99"/>
    <w:pPr>
      <w:ind w:firstLine="482"/>
      <w:outlineLvl w:val="2"/>
    </w:pPr>
    <w:rPr>
      <w:b/>
      <w:snapToGrid/>
    </w:rPr>
  </w:style>
  <w:style w:type="character" w:customStyle="1" w:styleId="affb">
    <w:name w:val="题目 字符"/>
    <w:basedOn w:val="a0"/>
    <w:link w:val="affa"/>
    <w:rsid w:val="005D6B99"/>
    <w:rPr>
      <w:rFonts w:ascii="Cambria" w:eastAsia="宋体" w:hAnsi="Cambria"/>
      <w:b/>
      <w:sz w:val="24"/>
    </w:rPr>
  </w:style>
  <w:style w:type="paragraph" w:customStyle="1" w:styleId="FirstParagraph">
    <w:name w:val="First Paragraph"/>
    <w:basedOn w:val="affc"/>
    <w:next w:val="affc"/>
    <w:rsid w:val="00927F10"/>
    <w:pPr>
      <w:widowControl/>
      <w:spacing w:before="180" w:after="180"/>
      <w:ind w:firstLineChars="0" w:firstLine="0"/>
      <w:jc w:val="left"/>
    </w:pPr>
    <w:rPr>
      <w:rFonts w:asciiTheme="minorHAnsi" w:eastAsiaTheme="minorEastAsia" w:hAnsiTheme="minorHAnsi"/>
      <w:snapToGrid/>
      <w:kern w:val="0"/>
      <w:szCs w:val="24"/>
      <w:lang w:eastAsia="en-US"/>
      <w14:ligatures w14:val="none"/>
    </w:rPr>
  </w:style>
  <w:style w:type="paragraph" w:styleId="affc">
    <w:name w:val="Body Text"/>
    <w:basedOn w:val="a"/>
    <w:link w:val="affd"/>
    <w:uiPriority w:val="99"/>
    <w:semiHidden/>
    <w:unhideWhenUsed/>
    <w:rsid w:val="00927F10"/>
    <w:pPr>
      <w:spacing w:after="120"/>
    </w:pPr>
  </w:style>
  <w:style w:type="character" w:customStyle="1" w:styleId="affd">
    <w:name w:val="正文文本 字符"/>
    <w:basedOn w:val="a0"/>
    <w:link w:val="affc"/>
    <w:uiPriority w:val="99"/>
    <w:semiHidden/>
    <w:rsid w:val="00927F10"/>
    <w:rPr>
      <w:rFonts w:ascii="Times New Roman" w:eastAsia="宋体" w:hAnsi="Times New Roman"/>
      <w:snapToGrid w:val="0"/>
      <w:sz w:val="24"/>
    </w:rPr>
  </w:style>
  <w:style w:type="paragraph" w:customStyle="1" w:styleId="affe">
    <w:name w:val="子题目"/>
    <w:basedOn w:val="affa"/>
    <w:link w:val="afff"/>
    <w:rsid w:val="00562D6B"/>
    <w:pPr>
      <w:outlineLvl w:val="3"/>
    </w:pPr>
    <w:rPr>
      <w:b w:val="0"/>
    </w:rPr>
  </w:style>
  <w:style w:type="character" w:customStyle="1" w:styleId="afff">
    <w:name w:val="子题目 字符"/>
    <w:basedOn w:val="affb"/>
    <w:link w:val="affe"/>
    <w:rsid w:val="00562D6B"/>
    <w:rPr>
      <w:rFonts w:ascii="Times New Roman" w:eastAsia="宋体" w:hAnsi="Times New Roman"/>
      <w:b w:val="0"/>
      <w:snapToGrid/>
      <w:sz w:val="24"/>
    </w:rPr>
  </w:style>
  <w:style w:type="paragraph" w:customStyle="1" w:styleId="Compact">
    <w:name w:val="Compact"/>
    <w:basedOn w:val="affc"/>
    <w:rsid w:val="003064FA"/>
    <w:pPr>
      <w:widowControl/>
      <w:spacing w:before="36" w:after="36" w:line="240" w:lineRule="auto"/>
      <w:ind w:firstLineChars="0" w:firstLine="0"/>
      <w:jc w:val="left"/>
    </w:pPr>
    <w:rPr>
      <w:rFonts w:asciiTheme="minorHAnsi" w:eastAsiaTheme="minorEastAsia" w:hAnsiTheme="minorHAnsi"/>
      <w:snapToGrid/>
      <w:kern w:val="0"/>
      <w:szCs w:val="24"/>
      <w:lang w:eastAsia="en-US"/>
      <w14:ligatures w14:val="none"/>
    </w:rPr>
  </w:style>
  <w:style w:type="paragraph" w:styleId="afff0">
    <w:name w:val="caption"/>
    <w:basedOn w:val="a"/>
    <w:next w:val="a"/>
    <w:uiPriority w:val="35"/>
    <w:unhideWhenUsed/>
    <w:rsid w:val="00B47257"/>
    <w:rPr>
      <w:rFonts w:asciiTheme="majorHAnsi" w:eastAsia="黑体" w:hAnsiTheme="majorHAnsi" w:cstheme="majorBidi"/>
      <w:sz w:val="20"/>
      <w:szCs w:val="20"/>
    </w:rPr>
  </w:style>
  <w:style w:type="paragraph" w:customStyle="1" w:styleId="afff1">
    <w:name w:val="小分类"/>
    <w:basedOn w:val="affe"/>
    <w:link w:val="afff2"/>
    <w:rsid w:val="006B60E9"/>
    <w:pPr>
      <w:ind w:firstLineChars="0" w:firstLine="0"/>
      <w:outlineLvl w:val="2"/>
    </w:pPr>
    <w:rPr>
      <w:b/>
    </w:rPr>
  </w:style>
  <w:style w:type="character" w:customStyle="1" w:styleId="afff2">
    <w:name w:val="小分类 字符"/>
    <w:basedOn w:val="afff"/>
    <w:link w:val="afff1"/>
    <w:rsid w:val="006B60E9"/>
    <w:rPr>
      <w:rFonts w:ascii="Cambria" w:eastAsia="宋体" w:hAnsi="Cambria"/>
      <w:b/>
      <w:snapToGrid/>
      <w:color w:val="000000" w:themeColor="text1"/>
      <w:sz w:val="24"/>
    </w:rPr>
  </w:style>
  <w:style w:type="paragraph" w:customStyle="1" w:styleId="afff3">
    <w:name w:val="题型结构"/>
    <w:basedOn w:val="a"/>
    <w:link w:val="afff4"/>
    <w:rsid w:val="00CE3287"/>
    <w:pPr>
      <w:ind w:firstLineChars="0" w:firstLine="0"/>
      <w:outlineLvl w:val="2"/>
    </w:pPr>
    <w:rPr>
      <w:b/>
      <w:iCs/>
    </w:rPr>
  </w:style>
  <w:style w:type="character" w:customStyle="1" w:styleId="afff4">
    <w:name w:val="题型结构 字符"/>
    <w:basedOn w:val="a0"/>
    <w:link w:val="afff3"/>
    <w:rsid w:val="00CE3287"/>
    <w:rPr>
      <w:rFonts w:ascii="Cambria" w:eastAsia="宋体" w:hAnsi="Cambria"/>
      <w:b/>
      <w:iCs/>
      <w:snapToGrid w:val="0"/>
      <w:color w:val="000000" w:themeColor="text1"/>
      <w:sz w:val="24"/>
    </w:rPr>
  </w:style>
  <w:style w:type="paragraph" w:customStyle="1" w:styleId="afff5">
    <w:name w:val="题型题目"/>
    <w:basedOn w:val="a"/>
    <w:link w:val="afff6"/>
    <w:rsid w:val="00285EAC"/>
    <w:pPr>
      <w:ind w:firstLine="480"/>
    </w:pPr>
    <w:rPr>
      <w:color w:val="808080" w:themeColor="background1" w:themeShade="80"/>
    </w:rPr>
  </w:style>
  <w:style w:type="character" w:customStyle="1" w:styleId="afff6">
    <w:name w:val="题型题目 字符"/>
    <w:basedOn w:val="a0"/>
    <w:link w:val="afff5"/>
    <w:rsid w:val="00285EAC"/>
    <w:rPr>
      <w:rFonts w:ascii="Cambria" w:eastAsia="宋体" w:hAnsi="Cambria"/>
      <w:snapToGrid w:val="0"/>
      <w:color w:val="808080" w:themeColor="background1" w:themeShade="80"/>
      <w:sz w:val="24"/>
    </w:rPr>
  </w:style>
  <w:style w:type="paragraph" w:customStyle="1" w:styleId="afff7">
    <w:name w:val="题型通解"/>
    <w:basedOn w:val="a"/>
    <w:link w:val="afff8"/>
    <w:autoRedefine/>
    <w:rsid w:val="00E73F1A"/>
    <w:pPr>
      <w:ind w:firstLine="480"/>
    </w:pPr>
    <w:rPr>
      <w:rFonts w:ascii="Cambria Math" w:hAnsi="Cambria Math"/>
      <w:b/>
      <w:bCs/>
    </w:rPr>
  </w:style>
  <w:style w:type="character" w:customStyle="1" w:styleId="afff8">
    <w:name w:val="题型通解 字符"/>
    <w:basedOn w:val="a0"/>
    <w:link w:val="afff7"/>
    <w:rsid w:val="00E73F1A"/>
    <w:rPr>
      <w:rFonts w:ascii="Cambria Math" w:eastAsia="宋体" w:hAnsi="Cambria Math"/>
      <w:b/>
      <w:bCs/>
      <w:snapToGrid w:val="0"/>
      <w:color w:val="000000" w:themeColor="text1"/>
      <w:sz w:val="24"/>
    </w:rPr>
  </w:style>
  <w:style w:type="paragraph" w:customStyle="1" w:styleId="afff9">
    <w:name w:val="三级"/>
    <w:basedOn w:val="af3"/>
    <w:link w:val="afffa"/>
    <w:qFormat/>
    <w:rsid w:val="00EB4BBE"/>
    <w:pPr>
      <w:numPr>
        <w:ilvl w:val="3"/>
      </w:numPr>
      <w:spacing w:beforeLines="0" w:before="0" w:afterLines="0" w:after="0"/>
      <w:outlineLvl w:val="3"/>
    </w:pPr>
    <w:rPr>
      <w:rFonts w:eastAsia="宋体"/>
      <w:b w:val="0"/>
    </w:rPr>
  </w:style>
  <w:style w:type="character" w:customStyle="1" w:styleId="afffa">
    <w:name w:val="三级 字符"/>
    <w:basedOn w:val="af4"/>
    <w:link w:val="afff9"/>
    <w:rsid w:val="00EB4BBE"/>
    <w:rPr>
      <w:rFonts w:ascii="黑体" w:eastAsia="宋体" w:hAnsi="黑体" w:cs="黑体"/>
      <w:b w:val="0"/>
      <w:bCs/>
      <w:snapToGrid w:val="0"/>
      <w:color w:val="000000" w:themeColor="text1"/>
      <w:sz w:val="24"/>
      <w:szCs w:val="24"/>
    </w:rPr>
  </w:style>
  <w:style w:type="character" w:styleId="afffb">
    <w:name w:val="annotation reference"/>
    <w:basedOn w:val="a0"/>
    <w:uiPriority w:val="99"/>
    <w:semiHidden/>
    <w:unhideWhenUsed/>
    <w:rsid w:val="002E4E10"/>
    <w:rPr>
      <w:sz w:val="21"/>
      <w:szCs w:val="21"/>
    </w:rPr>
  </w:style>
  <w:style w:type="paragraph" w:styleId="afffc">
    <w:name w:val="annotation text"/>
    <w:basedOn w:val="a"/>
    <w:link w:val="afffd"/>
    <w:uiPriority w:val="99"/>
    <w:unhideWhenUsed/>
    <w:rsid w:val="002E4E10"/>
    <w:pPr>
      <w:jc w:val="left"/>
    </w:pPr>
  </w:style>
  <w:style w:type="character" w:customStyle="1" w:styleId="afffd">
    <w:name w:val="批注文字 字符"/>
    <w:basedOn w:val="a0"/>
    <w:link w:val="afffc"/>
    <w:uiPriority w:val="99"/>
    <w:rsid w:val="002E4E10"/>
    <w:rPr>
      <w:rFonts w:ascii="Cambria" w:eastAsia="宋体" w:hAnsi="Cambria"/>
      <w:snapToGrid w:val="0"/>
      <w:color w:val="000000" w:themeColor="text1"/>
      <w:sz w:val="24"/>
    </w:rPr>
  </w:style>
  <w:style w:type="paragraph" w:styleId="afffe">
    <w:name w:val="annotation subject"/>
    <w:basedOn w:val="afffc"/>
    <w:next w:val="afffc"/>
    <w:link w:val="affff"/>
    <w:uiPriority w:val="99"/>
    <w:semiHidden/>
    <w:unhideWhenUsed/>
    <w:rsid w:val="002E4E10"/>
    <w:rPr>
      <w:b/>
      <w:bCs/>
    </w:rPr>
  </w:style>
  <w:style w:type="character" w:customStyle="1" w:styleId="affff">
    <w:name w:val="批注主题 字符"/>
    <w:basedOn w:val="afffd"/>
    <w:link w:val="afffe"/>
    <w:uiPriority w:val="99"/>
    <w:semiHidden/>
    <w:rsid w:val="002E4E10"/>
    <w:rPr>
      <w:rFonts w:ascii="Cambria" w:eastAsia="宋体" w:hAnsi="Cambria"/>
      <w:b/>
      <w:bCs/>
      <w:snapToGrid w:val="0"/>
      <w:color w:val="000000" w:themeColor="text1"/>
      <w:sz w:val="24"/>
    </w:rPr>
  </w:style>
  <w:style w:type="paragraph" w:customStyle="1" w:styleId="affff0">
    <w:name w:val="四级"/>
    <w:basedOn w:val="afff9"/>
    <w:link w:val="affff1"/>
    <w:qFormat/>
    <w:rsid w:val="00EB4BBE"/>
    <w:pPr>
      <w:numPr>
        <w:ilvl w:val="4"/>
      </w:numPr>
      <w:outlineLvl w:val="4"/>
    </w:pPr>
    <w:rPr>
      <w:rFonts w:eastAsia="楷体"/>
    </w:rPr>
  </w:style>
  <w:style w:type="character" w:customStyle="1" w:styleId="affff1">
    <w:name w:val="四级 字符"/>
    <w:basedOn w:val="afffa"/>
    <w:link w:val="affff0"/>
    <w:rsid w:val="00EB4BBE"/>
    <w:rPr>
      <w:rFonts w:ascii="黑体" w:eastAsia="楷体" w:hAnsi="黑体" w:cs="黑体"/>
      <w:b w:val="0"/>
      <w:bCs/>
      <w:snapToGrid w:val="0"/>
      <w:color w:val="000000" w:themeColor="text1"/>
      <w:sz w:val="24"/>
      <w:szCs w:val="24"/>
    </w:rPr>
  </w:style>
  <w:style w:type="paragraph" w:customStyle="1" w:styleId="affff2">
    <w:name w:val="例子"/>
    <w:basedOn w:val="a"/>
    <w:link w:val="affff3"/>
    <w:qFormat/>
    <w:rsid w:val="00C1623F"/>
    <w:pPr>
      <w:ind w:firstLine="480"/>
    </w:pPr>
    <w:rPr>
      <w:rFonts w:eastAsia="楷体"/>
      <w:sz w:val="21"/>
    </w:rPr>
  </w:style>
  <w:style w:type="character" w:customStyle="1" w:styleId="affff3">
    <w:name w:val="例子 字符"/>
    <w:basedOn w:val="a0"/>
    <w:link w:val="affff2"/>
    <w:rsid w:val="00014DAE"/>
    <w:rPr>
      <w:rFonts w:ascii="Cambria" w:eastAsia="楷体" w:hAnsi="Cambria"/>
      <w:snapToGrid w:val="0"/>
      <w:color w:val="000000" w:themeColor="text1"/>
    </w:rPr>
  </w:style>
  <w:style w:type="paragraph" w:styleId="HTML">
    <w:name w:val="HTML Preformatted"/>
    <w:basedOn w:val="a"/>
    <w:link w:val="HTML0"/>
    <w:uiPriority w:val="99"/>
    <w:semiHidden/>
    <w:unhideWhenUsed/>
    <w:rsid w:val="005A2138"/>
    <w:rPr>
      <w:rFonts w:ascii="Courier New" w:hAnsi="Courier New" w:cs="Courier New"/>
      <w:sz w:val="20"/>
      <w:szCs w:val="20"/>
    </w:rPr>
  </w:style>
  <w:style w:type="character" w:customStyle="1" w:styleId="HTML0">
    <w:name w:val="HTML 预设格式 字符"/>
    <w:basedOn w:val="a0"/>
    <w:link w:val="HTML"/>
    <w:uiPriority w:val="99"/>
    <w:semiHidden/>
    <w:rsid w:val="005A2138"/>
    <w:rPr>
      <w:rFonts w:ascii="Courier New" w:eastAsia="宋体" w:hAnsi="Courier New" w:cs="Courier New"/>
      <w:snapToGrid w:val="0"/>
      <w:color w:val="000000" w:themeColor="text1"/>
      <w:sz w:val="20"/>
      <w:szCs w:val="20"/>
    </w:rPr>
  </w:style>
  <w:style w:type="paragraph" w:styleId="affff4">
    <w:name w:val="Date"/>
    <w:basedOn w:val="a"/>
    <w:next w:val="a"/>
    <w:link w:val="affff5"/>
    <w:uiPriority w:val="99"/>
    <w:semiHidden/>
    <w:unhideWhenUsed/>
    <w:rsid w:val="00654D44"/>
    <w:pPr>
      <w:ind w:leftChars="2500" w:left="100"/>
    </w:pPr>
  </w:style>
  <w:style w:type="character" w:customStyle="1" w:styleId="affff5">
    <w:name w:val="日期 字符"/>
    <w:basedOn w:val="a0"/>
    <w:link w:val="affff4"/>
    <w:uiPriority w:val="99"/>
    <w:semiHidden/>
    <w:rsid w:val="00654D44"/>
    <w:rPr>
      <w:rFonts w:ascii="Cambria" w:eastAsia="宋体" w:hAnsi="Cambria"/>
      <w:snapToGrid w:val="0"/>
      <w:color w:val="000000" w:themeColor="text1"/>
      <w:sz w:val="24"/>
    </w:rPr>
  </w:style>
  <w:style w:type="character" w:styleId="affff6">
    <w:name w:val="Strong"/>
    <w:basedOn w:val="a0"/>
    <w:uiPriority w:val="22"/>
    <w:qFormat/>
    <w:rsid w:val="007332DF"/>
    <w:rPr>
      <w:b/>
      <w:bCs/>
    </w:rPr>
  </w:style>
  <w:style w:type="character" w:styleId="HTML1">
    <w:name w:val="HTML Code"/>
    <w:basedOn w:val="a0"/>
    <w:uiPriority w:val="99"/>
    <w:semiHidden/>
    <w:unhideWhenUsed/>
    <w:rsid w:val="007332D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59">
      <w:bodyDiv w:val="1"/>
      <w:marLeft w:val="0"/>
      <w:marRight w:val="0"/>
      <w:marTop w:val="0"/>
      <w:marBottom w:val="0"/>
      <w:divBdr>
        <w:top w:val="none" w:sz="0" w:space="0" w:color="auto"/>
        <w:left w:val="none" w:sz="0" w:space="0" w:color="auto"/>
        <w:bottom w:val="none" w:sz="0" w:space="0" w:color="auto"/>
        <w:right w:val="none" w:sz="0" w:space="0" w:color="auto"/>
      </w:divBdr>
      <w:divsChild>
        <w:div w:id="1795442715">
          <w:marLeft w:val="0"/>
          <w:marRight w:val="0"/>
          <w:marTop w:val="0"/>
          <w:marBottom w:val="0"/>
          <w:divBdr>
            <w:top w:val="none" w:sz="0" w:space="0" w:color="auto"/>
            <w:left w:val="none" w:sz="0" w:space="0" w:color="auto"/>
            <w:bottom w:val="none" w:sz="0" w:space="0" w:color="auto"/>
            <w:right w:val="none" w:sz="0" w:space="0" w:color="auto"/>
          </w:divBdr>
        </w:div>
      </w:divsChild>
    </w:div>
    <w:div w:id="11423899">
      <w:bodyDiv w:val="1"/>
      <w:marLeft w:val="0"/>
      <w:marRight w:val="0"/>
      <w:marTop w:val="0"/>
      <w:marBottom w:val="0"/>
      <w:divBdr>
        <w:top w:val="none" w:sz="0" w:space="0" w:color="auto"/>
        <w:left w:val="none" w:sz="0" w:space="0" w:color="auto"/>
        <w:bottom w:val="none" w:sz="0" w:space="0" w:color="auto"/>
        <w:right w:val="none" w:sz="0" w:space="0" w:color="auto"/>
      </w:divBdr>
    </w:div>
    <w:div w:id="15814046">
      <w:bodyDiv w:val="1"/>
      <w:marLeft w:val="0"/>
      <w:marRight w:val="0"/>
      <w:marTop w:val="0"/>
      <w:marBottom w:val="0"/>
      <w:divBdr>
        <w:top w:val="none" w:sz="0" w:space="0" w:color="auto"/>
        <w:left w:val="none" w:sz="0" w:space="0" w:color="auto"/>
        <w:bottom w:val="none" w:sz="0" w:space="0" w:color="auto"/>
        <w:right w:val="none" w:sz="0" w:space="0" w:color="auto"/>
      </w:divBdr>
      <w:divsChild>
        <w:div w:id="1581721236">
          <w:marLeft w:val="0"/>
          <w:marRight w:val="0"/>
          <w:marTop w:val="0"/>
          <w:marBottom w:val="0"/>
          <w:divBdr>
            <w:top w:val="none" w:sz="0" w:space="0" w:color="auto"/>
            <w:left w:val="none" w:sz="0" w:space="0" w:color="auto"/>
            <w:bottom w:val="none" w:sz="0" w:space="0" w:color="auto"/>
            <w:right w:val="none" w:sz="0" w:space="0" w:color="auto"/>
          </w:divBdr>
        </w:div>
      </w:divsChild>
    </w:div>
    <w:div w:id="17774778">
      <w:bodyDiv w:val="1"/>
      <w:marLeft w:val="0"/>
      <w:marRight w:val="0"/>
      <w:marTop w:val="0"/>
      <w:marBottom w:val="0"/>
      <w:divBdr>
        <w:top w:val="none" w:sz="0" w:space="0" w:color="auto"/>
        <w:left w:val="none" w:sz="0" w:space="0" w:color="auto"/>
        <w:bottom w:val="none" w:sz="0" w:space="0" w:color="auto"/>
        <w:right w:val="none" w:sz="0" w:space="0" w:color="auto"/>
      </w:divBdr>
      <w:divsChild>
        <w:div w:id="727463434">
          <w:marLeft w:val="0"/>
          <w:marRight w:val="0"/>
          <w:marTop w:val="0"/>
          <w:marBottom w:val="0"/>
          <w:divBdr>
            <w:top w:val="none" w:sz="0" w:space="0" w:color="auto"/>
            <w:left w:val="none" w:sz="0" w:space="0" w:color="auto"/>
            <w:bottom w:val="none" w:sz="0" w:space="0" w:color="auto"/>
            <w:right w:val="none" w:sz="0" w:space="0" w:color="auto"/>
          </w:divBdr>
        </w:div>
      </w:divsChild>
    </w:div>
    <w:div w:id="17826951">
      <w:bodyDiv w:val="1"/>
      <w:marLeft w:val="0"/>
      <w:marRight w:val="0"/>
      <w:marTop w:val="0"/>
      <w:marBottom w:val="0"/>
      <w:divBdr>
        <w:top w:val="none" w:sz="0" w:space="0" w:color="auto"/>
        <w:left w:val="none" w:sz="0" w:space="0" w:color="auto"/>
        <w:bottom w:val="none" w:sz="0" w:space="0" w:color="auto"/>
        <w:right w:val="none" w:sz="0" w:space="0" w:color="auto"/>
      </w:divBdr>
      <w:divsChild>
        <w:div w:id="5285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28802">
      <w:bodyDiv w:val="1"/>
      <w:marLeft w:val="0"/>
      <w:marRight w:val="0"/>
      <w:marTop w:val="0"/>
      <w:marBottom w:val="0"/>
      <w:divBdr>
        <w:top w:val="none" w:sz="0" w:space="0" w:color="auto"/>
        <w:left w:val="none" w:sz="0" w:space="0" w:color="auto"/>
        <w:bottom w:val="none" w:sz="0" w:space="0" w:color="auto"/>
        <w:right w:val="none" w:sz="0" w:space="0" w:color="auto"/>
      </w:divBdr>
      <w:divsChild>
        <w:div w:id="106123721">
          <w:marLeft w:val="0"/>
          <w:marRight w:val="0"/>
          <w:marTop w:val="0"/>
          <w:marBottom w:val="0"/>
          <w:divBdr>
            <w:top w:val="none" w:sz="0" w:space="0" w:color="auto"/>
            <w:left w:val="none" w:sz="0" w:space="0" w:color="auto"/>
            <w:bottom w:val="none" w:sz="0" w:space="0" w:color="auto"/>
            <w:right w:val="none" w:sz="0" w:space="0" w:color="auto"/>
          </w:divBdr>
        </w:div>
        <w:div w:id="1604260598">
          <w:marLeft w:val="0"/>
          <w:marRight w:val="0"/>
          <w:marTop w:val="0"/>
          <w:marBottom w:val="0"/>
          <w:divBdr>
            <w:top w:val="none" w:sz="0" w:space="0" w:color="auto"/>
            <w:left w:val="none" w:sz="0" w:space="0" w:color="auto"/>
            <w:bottom w:val="none" w:sz="0" w:space="0" w:color="auto"/>
            <w:right w:val="none" w:sz="0" w:space="0" w:color="auto"/>
          </w:divBdr>
        </w:div>
      </w:divsChild>
    </w:div>
    <w:div w:id="37095665">
      <w:bodyDiv w:val="1"/>
      <w:marLeft w:val="0"/>
      <w:marRight w:val="0"/>
      <w:marTop w:val="0"/>
      <w:marBottom w:val="0"/>
      <w:divBdr>
        <w:top w:val="none" w:sz="0" w:space="0" w:color="auto"/>
        <w:left w:val="none" w:sz="0" w:space="0" w:color="auto"/>
        <w:bottom w:val="none" w:sz="0" w:space="0" w:color="auto"/>
        <w:right w:val="none" w:sz="0" w:space="0" w:color="auto"/>
      </w:divBdr>
    </w:div>
    <w:div w:id="50741097">
      <w:bodyDiv w:val="1"/>
      <w:marLeft w:val="0"/>
      <w:marRight w:val="0"/>
      <w:marTop w:val="0"/>
      <w:marBottom w:val="0"/>
      <w:divBdr>
        <w:top w:val="none" w:sz="0" w:space="0" w:color="auto"/>
        <w:left w:val="none" w:sz="0" w:space="0" w:color="auto"/>
        <w:bottom w:val="none" w:sz="0" w:space="0" w:color="auto"/>
        <w:right w:val="none" w:sz="0" w:space="0" w:color="auto"/>
      </w:divBdr>
    </w:div>
    <w:div w:id="56590074">
      <w:bodyDiv w:val="1"/>
      <w:marLeft w:val="0"/>
      <w:marRight w:val="0"/>
      <w:marTop w:val="0"/>
      <w:marBottom w:val="0"/>
      <w:divBdr>
        <w:top w:val="none" w:sz="0" w:space="0" w:color="auto"/>
        <w:left w:val="none" w:sz="0" w:space="0" w:color="auto"/>
        <w:bottom w:val="none" w:sz="0" w:space="0" w:color="auto"/>
        <w:right w:val="none" w:sz="0" w:space="0" w:color="auto"/>
      </w:divBdr>
    </w:div>
    <w:div w:id="61804181">
      <w:bodyDiv w:val="1"/>
      <w:marLeft w:val="0"/>
      <w:marRight w:val="0"/>
      <w:marTop w:val="0"/>
      <w:marBottom w:val="0"/>
      <w:divBdr>
        <w:top w:val="none" w:sz="0" w:space="0" w:color="auto"/>
        <w:left w:val="none" w:sz="0" w:space="0" w:color="auto"/>
        <w:bottom w:val="none" w:sz="0" w:space="0" w:color="auto"/>
        <w:right w:val="none" w:sz="0" w:space="0" w:color="auto"/>
      </w:divBdr>
      <w:divsChild>
        <w:div w:id="155197184">
          <w:marLeft w:val="0"/>
          <w:marRight w:val="0"/>
          <w:marTop w:val="0"/>
          <w:marBottom w:val="0"/>
          <w:divBdr>
            <w:top w:val="none" w:sz="0" w:space="0" w:color="auto"/>
            <w:left w:val="none" w:sz="0" w:space="0" w:color="auto"/>
            <w:bottom w:val="none" w:sz="0" w:space="0" w:color="auto"/>
            <w:right w:val="none" w:sz="0" w:space="0" w:color="auto"/>
          </w:divBdr>
        </w:div>
        <w:div w:id="212892662">
          <w:marLeft w:val="0"/>
          <w:marRight w:val="0"/>
          <w:marTop w:val="0"/>
          <w:marBottom w:val="0"/>
          <w:divBdr>
            <w:top w:val="none" w:sz="0" w:space="0" w:color="auto"/>
            <w:left w:val="none" w:sz="0" w:space="0" w:color="auto"/>
            <w:bottom w:val="none" w:sz="0" w:space="0" w:color="auto"/>
            <w:right w:val="none" w:sz="0" w:space="0" w:color="auto"/>
          </w:divBdr>
        </w:div>
        <w:div w:id="247427166">
          <w:marLeft w:val="0"/>
          <w:marRight w:val="0"/>
          <w:marTop w:val="0"/>
          <w:marBottom w:val="0"/>
          <w:divBdr>
            <w:top w:val="none" w:sz="0" w:space="0" w:color="auto"/>
            <w:left w:val="none" w:sz="0" w:space="0" w:color="auto"/>
            <w:bottom w:val="none" w:sz="0" w:space="0" w:color="auto"/>
            <w:right w:val="none" w:sz="0" w:space="0" w:color="auto"/>
          </w:divBdr>
        </w:div>
        <w:div w:id="263920746">
          <w:marLeft w:val="0"/>
          <w:marRight w:val="0"/>
          <w:marTop w:val="0"/>
          <w:marBottom w:val="0"/>
          <w:divBdr>
            <w:top w:val="none" w:sz="0" w:space="0" w:color="auto"/>
            <w:left w:val="none" w:sz="0" w:space="0" w:color="auto"/>
            <w:bottom w:val="none" w:sz="0" w:space="0" w:color="auto"/>
            <w:right w:val="none" w:sz="0" w:space="0" w:color="auto"/>
          </w:divBdr>
        </w:div>
        <w:div w:id="292249614">
          <w:marLeft w:val="0"/>
          <w:marRight w:val="0"/>
          <w:marTop w:val="0"/>
          <w:marBottom w:val="0"/>
          <w:divBdr>
            <w:top w:val="none" w:sz="0" w:space="0" w:color="auto"/>
            <w:left w:val="none" w:sz="0" w:space="0" w:color="auto"/>
            <w:bottom w:val="none" w:sz="0" w:space="0" w:color="auto"/>
            <w:right w:val="none" w:sz="0" w:space="0" w:color="auto"/>
          </w:divBdr>
        </w:div>
        <w:div w:id="394744691">
          <w:marLeft w:val="0"/>
          <w:marRight w:val="0"/>
          <w:marTop w:val="0"/>
          <w:marBottom w:val="0"/>
          <w:divBdr>
            <w:top w:val="none" w:sz="0" w:space="0" w:color="auto"/>
            <w:left w:val="none" w:sz="0" w:space="0" w:color="auto"/>
            <w:bottom w:val="none" w:sz="0" w:space="0" w:color="auto"/>
            <w:right w:val="none" w:sz="0" w:space="0" w:color="auto"/>
          </w:divBdr>
        </w:div>
        <w:div w:id="704215896">
          <w:marLeft w:val="0"/>
          <w:marRight w:val="0"/>
          <w:marTop w:val="0"/>
          <w:marBottom w:val="0"/>
          <w:divBdr>
            <w:top w:val="none" w:sz="0" w:space="0" w:color="auto"/>
            <w:left w:val="none" w:sz="0" w:space="0" w:color="auto"/>
            <w:bottom w:val="none" w:sz="0" w:space="0" w:color="auto"/>
            <w:right w:val="none" w:sz="0" w:space="0" w:color="auto"/>
          </w:divBdr>
        </w:div>
        <w:div w:id="760764076">
          <w:marLeft w:val="0"/>
          <w:marRight w:val="0"/>
          <w:marTop w:val="0"/>
          <w:marBottom w:val="0"/>
          <w:divBdr>
            <w:top w:val="none" w:sz="0" w:space="0" w:color="auto"/>
            <w:left w:val="none" w:sz="0" w:space="0" w:color="auto"/>
            <w:bottom w:val="none" w:sz="0" w:space="0" w:color="auto"/>
            <w:right w:val="none" w:sz="0" w:space="0" w:color="auto"/>
          </w:divBdr>
        </w:div>
        <w:div w:id="761537072">
          <w:marLeft w:val="0"/>
          <w:marRight w:val="0"/>
          <w:marTop w:val="0"/>
          <w:marBottom w:val="0"/>
          <w:divBdr>
            <w:top w:val="none" w:sz="0" w:space="0" w:color="auto"/>
            <w:left w:val="none" w:sz="0" w:space="0" w:color="auto"/>
            <w:bottom w:val="none" w:sz="0" w:space="0" w:color="auto"/>
            <w:right w:val="none" w:sz="0" w:space="0" w:color="auto"/>
          </w:divBdr>
        </w:div>
        <w:div w:id="949354735">
          <w:marLeft w:val="0"/>
          <w:marRight w:val="0"/>
          <w:marTop w:val="0"/>
          <w:marBottom w:val="0"/>
          <w:divBdr>
            <w:top w:val="none" w:sz="0" w:space="0" w:color="auto"/>
            <w:left w:val="none" w:sz="0" w:space="0" w:color="auto"/>
            <w:bottom w:val="none" w:sz="0" w:space="0" w:color="auto"/>
            <w:right w:val="none" w:sz="0" w:space="0" w:color="auto"/>
          </w:divBdr>
        </w:div>
        <w:div w:id="1008026183">
          <w:marLeft w:val="0"/>
          <w:marRight w:val="0"/>
          <w:marTop w:val="0"/>
          <w:marBottom w:val="0"/>
          <w:divBdr>
            <w:top w:val="none" w:sz="0" w:space="0" w:color="auto"/>
            <w:left w:val="none" w:sz="0" w:space="0" w:color="auto"/>
            <w:bottom w:val="none" w:sz="0" w:space="0" w:color="auto"/>
            <w:right w:val="none" w:sz="0" w:space="0" w:color="auto"/>
          </w:divBdr>
          <w:divsChild>
            <w:div w:id="85346054">
              <w:marLeft w:val="0"/>
              <w:marRight w:val="0"/>
              <w:marTop w:val="120"/>
              <w:marBottom w:val="0"/>
              <w:divBdr>
                <w:top w:val="none" w:sz="0" w:space="0" w:color="auto"/>
                <w:left w:val="none" w:sz="0" w:space="0" w:color="auto"/>
                <w:bottom w:val="none" w:sz="0" w:space="0" w:color="auto"/>
                <w:right w:val="none" w:sz="0" w:space="0" w:color="auto"/>
              </w:divBdr>
              <w:divsChild>
                <w:div w:id="804812959">
                  <w:marLeft w:val="0"/>
                  <w:marRight w:val="0"/>
                  <w:marTop w:val="0"/>
                  <w:marBottom w:val="0"/>
                  <w:divBdr>
                    <w:top w:val="none" w:sz="0" w:space="0" w:color="auto"/>
                    <w:left w:val="none" w:sz="0" w:space="0" w:color="auto"/>
                    <w:bottom w:val="none" w:sz="0" w:space="0" w:color="auto"/>
                    <w:right w:val="none" w:sz="0" w:space="0" w:color="auto"/>
                  </w:divBdr>
                  <w:divsChild>
                    <w:div w:id="134299419">
                      <w:marLeft w:val="0"/>
                      <w:marRight w:val="0"/>
                      <w:marTop w:val="0"/>
                      <w:marBottom w:val="0"/>
                      <w:divBdr>
                        <w:top w:val="none" w:sz="0" w:space="0" w:color="auto"/>
                        <w:left w:val="none" w:sz="0" w:space="0" w:color="auto"/>
                        <w:bottom w:val="none" w:sz="0" w:space="0" w:color="auto"/>
                        <w:right w:val="none" w:sz="0" w:space="0" w:color="auto"/>
                      </w:divBdr>
                      <w:divsChild>
                        <w:div w:id="1841235265">
                          <w:marLeft w:val="0"/>
                          <w:marRight w:val="0"/>
                          <w:marTop w:val="0"/>
                          <w:marBottom w:val="0"/>
                          <w:divBdr>
                            <w:top w:val="single" w:sz="4" w:space="5" w:color="auto"/>
                            <w:left w:val="single" w:sz="4" w:space="5" w:color="auto"/>
                            <w:bottom w:val="single" w:sz="2" w:space="5" w:color="auto"/>
                            <w:right w:val="single" w:sz="4" w:space="7" w:color="auto"/>
                          </w:divBdr>
                          <w:divsChild>
                            <w:div w:id="9687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228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139109894">
          <w:marLeft w:val="0"/>
          <w:marRight w:val="0"/>
          <w:marTop w:val="0"/>
          <w:marBottom w:val="0"/>
          <w:divBdr>
            <w:top w:val="none" w:sz="0" w:space="0" w:color="auto"/>
            <w:left w:val="none" w:sz="0" w:space="0" w:color="auto"/>
            <w:bottom w:val="none" w:sz="0" w:space="0" w:color="auto"/>
            <w:right w:val="none" w:sz="0" w:space="0" w:color="auto"/>
          </w:divBdr>
        </w:div>
        <w:div w:id="1173178572">
          <w:marLeft w:val="0"/>
          <w:marRight w:val="0"/>
          <w:marTop w:val="0"/>
          <w:marBottom w:val="0"/>
          <w:divBdr>
            <w:top w:val="none" w:sz="0" w:space="0" w:color="auto"/>
            <w:left w:val="none" w:sz="0" w:space="0" w:color="auto"/>
            <w:bottom w:val="none" w:sz="0" w:space="0" w:color="auto"/>
            <w:right w:val="none" w:sz="0" w:space="0" w:color="auto"/>
          </w:divBdr>
        </w:div>
        <w:div w:id="1205942029">
          <w:marLeft w:val="0"/>
          <w:marRight w:val="0"/>
          <w:marTop w:val="0"/>
          <w:marBottom w:val="0"/>
          <w:divBdr>
            <w:top w:val="none" w:sz="0" w:space="0" w:color="auto"/>
            <w:left w:val="none" w:sz="0" w:space="0" w:color="auto"/>
            <w:bottom w:val="none" w:sz="0" w:space="0" w:color="auto"/>
            <w:right w:val="none" w:sz="0" w:space="0" w:color="auto"/>
          </w:divBdr>
        </w:div>
        <w:div w:id="1213276210">
          <w:marLeft w:val="0"/>
          <w:marRight w:val="0"/>
          <w:marTop w:val="0"/>
          <w:marBottom w:val="0"/>
          <w:divBdr>
            <w:top w:val="none" w:sz="0" w:space="0" w:color="auto"/>
            <w:left w:val="none" w:sz="0" w:space="0" w:color="auto"/>
            <w:bottom w:val="none" w:sz="0" w:space="0" w:color="auto"/>
            <w:right w:val="none" w:sz="0" w:space="0" w:color="auto"/>
          </w:divBdr>
        </w:div>
        <w:div w:id="1618901735">
          <w:marLeft w:val="0"/>
          <w:marRight w:val="0"/>
          <w:marTop w:val="0"/>
          <w:marBottom w:val="0"/>
          <w:divBdr>
            <w:top w:val="none" w:sz="0" w:space="0" w:color="auto"/>
            <w:left w:val="none" w:sz="0" w:space="0" w:color="auto"/>
            <w:bottom w:val="none" w:sz="0" w:space="0" w:color="auto"/>
            <w:right w:val="none" w:sz="0" w:space="0" w:color="auto"/>
          </w:divBdr>
        </w:div>
        <w:div w:id="1770811643">
          <w:marLeft w:val="0"/>
          <w:marRight w:val="0"/>
          <w:marTop w:val="0"/>
          <w:marBottom w:val="0"/>
          <w:divBdr>
            <w:top w:val="none" w:sz="0" w:space="0" w:color="auto"/>
            <w:left w:val="none" w:sz="0" w:space="0" w:color="auto"/>
            <w:bottom w:val="none" w:sz="0" w:space="0" w:color="auto"/>
            <w:right w:val="none" w:sz="0" w:space="0" w:color="auto"/>
          </w:divBdr>
        </w:div>
        <w:div w:id="1794473909">
          <w:marLeft w:val="0"/>
          <w:marRight w:val="0"/>
          <w:marTop w:val="0"/>
          <w:marBottom w:val="0"/>
          <w:divBdr>
            <w:top w:val="none" w:sz="0" w:space="0" w:color="auto"/>
            <w:left w:val="none" w:sz="0" w:space="0" w:color="auto"/>
            <w:bottom w:val="none" w:sz="0" w:space="0" w:color="auto"/>
            <w:right w:val="none" w:sz="0" w:space="0" w:color="auto"/>
          </w:divBdr>
        </w:div>
        <w:div w:id="2025864851">
          <w:marLeft w:val="0"/>
          <w:marRight w:val="0"/>
          <w:marTop w:val="0"/>
          <w:marBottom w:val="0"/>
          <w:divBdr>
            <w:top w:val="none" w:sz="0" w:space="0" w:color="auto"/>
            <w:left w:val="none" w:sz="0" w:space="0" w:color="auto"/>
            <w:bottom w:val="none" w:sz="0" w:space="0" w:color="auto"/>
            <w:right w:val="none" w:sz="0" w:space="0" w:color="auto"/>
          </w:divBdr>
        </w:div>
        <w:div w:id="2138260339">
          <w:marLeft w:val="0"/>
          <w:marRight w:val="0"/>
          <w:marTop w:val="0"/>
          <w:marBottom w:val="0"/>
          <w:divBdr>
            <w:top w:val="none" w:sz="0" w:space="0" w:color="auto"/>
            <w:left w:val="none" w:sz="0" w:space="0" w:color="auto"/>
            <w:bottom w:val="none" w:sz="0" w:space="0" w:color="auto"/>
            <w:right w:val="none" w:sz="0" w:space="0" w:color="auto"/>
          </w:divBdr>
        </w:div>
      </w:divsChild>
    </w:div>
    <w:div w:id="62725438">
      <w:bodyDiv w:val="1"/>
      <w:marLeft w:val="0"/>
      <w:marRight w:val="0"/>
      <w:marTop w:val="0"/>
      <w:marBottom w:val="0"/>
      <w:divBdr>
        <w:top w:val="none" w:sz="0" w:space="0" w:color="auto"/>
        <w:left w:val="none" w:sz="0" w:space="0" w:color="auto"/>
        <w:bottom w:val="none" w:sz="0" w:space="0" w:color="auto"/>
        <w:right w:val="none" w:sz="0" w:space="0" w:color="auto"/>
      </w:divBdr>
      <w:divsChild>
        <w:div w:id="1515807875">
          <w:marLeft w:val="0"/>
          <w:marRight w:val="0"/>
          <w:marTop w:val="0"/>
          <w:marBottom w:val="0"/>
          <w:divBdr>
            <w:top w:val="none" w:sz="0" w:space="0" w:color="auto"/>
            <w:left w:val="none" w:sz="0" w:space="0" w:color="auto"/>
            <w:bottom w:val="none" w:sz="0" w:space="0" w:color="auto"/>
            <w:right w:val="none" w:sz="0" w:space="0" w:color="auto"/>
          </w:divBdr>
        </w:div>
      </w:divsChild>
    </w:div>
    <w:div w:id="65886157">
      <w:bodyDiv w:val="1"/>
      <w:marLeft w:val="0"/>
      <w:marRight w:val="0"/>
      <w:marTop w:val="0"/>
      <w:marBottom w:val="0"/>
      <w:divBdr>
        <w:top w:val="none" w:sz="0" w:space="0" w:color="auto"/>
        <w:left w:val="none" w:sz="0" w:space="0" w:color="auto"/>
        <w:bottom w:val="none" w:sz="0" w:space="0" w:color="auto"/>
        <w:right w:val="none" w:sz="0" w:space="0" w:color="auto"/>
      </w:divBdr>
      <w:divsChild>
        <w:div w:id="271977345">
          <w:marLeft w:val="0"/>
          <w:marRight w:val="0"/>
          <w:marTop w:val="0"/>
          <w:marBottom w:val="0"/>
          <w:divBdr>
            <w:top w:val="none" w:sz="0" w:space="0" w:color="auto"/>
            <w:left w:val="none" w:sz="0" w:space="0" w:color="auto"/>
            <w:bottom w:val="none" w:sz="0" w:space="0" w:color="auto"/>
            <w:right w:val="none" w:sz="0" w:space="0" w:color="auto"/>
          </w:divBdr>
        </w:div>
        <w:div w:id="1073088893">
          <w:marLeft w:val="0"/>
          <w:marRight w:val="0"/>
          <w:marTop w:val="0"/>
          <w:marBottom w:val="0"/>
          <w:divBdr>
            <w:top w:val="none" w:sz="0" w:space="0" w:color="auto"/>
            <w:left w:val="none" w:sz="0" w:space="0" w:color="auto"/>
            <w:bottom w:val="none" w:sz="0" w:space="0" w:color="auto"/>
            <w:right w:val="none" w:sz="0" w:space="0" w:color="auto"/>
          </w:divBdr>
        </w:div>
      </w:divsChild>
    </w:div>
    <w:div w:id="67193938">
      <w:bodyDiv w:val="1"/>
      <w:marLeft w:val="0"/>
      <w:marRight w:val="0"/>
      <w:marTop w:val="0"/>
      <w:marBottom w:val="0"/>
      <w:divBdr>
        <w:top w:val="none" w:sz="0" w:space="0" w:color="auto"/>
        <w:left w:val="none" w:sz="0" w:space="0" w:color="auto"/>
        <w:bottom w:val="none" w:sz="0" w:space="0" w:color="auto"/>
        <w:right w:val="none" w:sz="0" w:space="0" w:color="auto"/>
      </w:divBdr>
    </w:div>
    <w:div w:id="74978175">
      <w:bodyDiv w:val="1"/>
      <w:marLeft w:val="0"/>
      <w:marRight w:val="0"/>
      <w:marTop w:val="0"/>
      <w:marBottom w:val="0"/>
      <w:divBdr>
        <w:top w:val="none" w:sz="0" w:space="0" w:color="auto"/>
        <w:left w:val="none" w:sz="0" w:space="0" w:color="auto"/>
        <w:bottom w:val="none" w:sz="0" w:space="0" w:color="auto"/>
        <w:right w:val="none" w:sz="0" w:space="0" w:color="auto"/>
      </w:divBdr>
      <w:divsChild>
        <w:div w:id="25761428">
          <w:marLeft w:val="0"/>
          <w:marRight w:val="0"/>
          <w:marTop w:val="0"/>
          <w:marBottom w:val="0"/>
          <w:divBdr>
            <w:top w:val="none" w:sz="0" w:space="0" w:color="auto"/>
            <w:left w:val="none" w:sz="0" w:space="0" w:color="auto"/>
            <w:bottom w:val="none" w:sz="0" w:space="0" w:color="auto"/>
            <w:right w:val="none" w:sz="0" w:space="0" w:color="auto"/>
          </w:divBdr>
        </w:div>
        <w:div w:id="113133115">
          <w:marLeft w:val="0"/>
          <w:marRight w:val="0"/>
          <w:marTop w:val="0"/>
          <w:marBottom w:val="0"/>
          <w:divBdr>
            <w:top w:val="none" w:sz="0" w:space="0" w:color="auto"/>
            <w:left w:val="none" w:sz="0" w:space="0" w:color="auto"/>
            <w:bottom w:val="none" w:sz="0" w:space="0" w:color="auto"/>
            <w:right w:val="none" w:sz="0" w:space="0" w:color="auto"/>
          </w:divBdr>
        </w:div>
        <w:div w:id="148133594">
          <w:marLeft w:val="0"/>
          <w:marRight w:val="0"/>
          <w:marTop w:val="0"/>
          <w:marBottom w:val="0"/>
          <w:divBdr>
            <w:top w:val="none" w:sz="0" w:space="0" w:color="auto"/>
            <w:left w:val="none" w:sz="0" w:space="0" w:color="auto"/>
            <w:bottom w:val="none" w:sz="0" w:space="0" w:color="auto"/>
            <w:right w:val="none" w:sz="0" w:space="0" w:color="auto"/>
          </w:divBdr>
        </w:div>
        <w:div w:id="612592426">
          <w:marLeft w:val="0"/>
          <w:marRight w:val="0"/>
          <w:marTop w:val="0"/>
          <w:marBottom w:val="0"/>
          <w:divBdr>
            <w:top w:val="none" w:sz="0" w:space="0" w:color="auto"/>
            <w:left w:val="none" w:sz="0" w:space="0" w:color="auto"/>
            <w:bottom w:val="none" w:sz="0" w:space="0" w:color="auto"/>
            <w:right w:val="none" w:sz="0" w:space="0" w:color="auto"/>
          </w:divBdr>
        </w:div>
        <w:div w:id="1386949762">
          <w:marLeft w:val="0"/>
          <w:marRight w:val="0"/>
          <w:marTop w:val="0"/>
          <w:marBottom w:val="0"/>
          <w:divBdr>
            <w:top w:val="none" w:sz="0" w:space="0" w:color="auto"/>
            <w:left w:val="none" w:sz="0" w:space="0" w:color="auto"/>
            <w:bottom w:val="none" w:sz="0" w:space="0" w:color="auto"/>
            <w:right w:val="none" w:sz="0" w:space="0" w:color="auto"/>
          </w:divBdr>
        </w:div>
        <w:div w:id="1510176443">
          <w:marLeft w:val="0"/>
          <w:marRight w:val="0"/>
          <w:marTop w:val="0"/>
          <w:marBottom w:val="0"/>
          <w:divBdr>
            <w:top w:val="none" w:sz="0" w:space="0" w:color="auto"/>
            <w:left w:val="none" w:sz="0" w:space="0" w:color="auto"/>
            <w:bottom w:val="none" w:sz="0" w:space="0" w:color="auto"/>
            <w:right w:val="none" w:sz="0" w:space="0" w:color="auto"/>
          </w:divBdr>
        </w:div>
      </w:divsChild>
    </w:div>
    <w:div w:id="84107507">
      <w:bodyDiv w:val="1"/>
      <w:marLeft w:val="0"/>
      <w:marRight w:val="0"/>
      <w:marTop w:val="0"/>
      <w:marBottom w:val="0"/>
      <w:divBdr>
        <w:top w:val="none" w:sz="0" w:space="0" w:color="auto"/>
        <w:left w:val="none" w:sz="0" w:space="0" w:color="auto"/>
        <w:bottom w:val="none" w:sz="0" w:space="0" w:color="auto"/>
        <w:right w:val="none" w:sz="0" w:space="0" w:color="auto"/>
      </w:divBdr>
    </w:div>
    <w:div w:id="103961963">
      <w:bodyDiv w:val="1"/>
      <w:marLeft w:val="0"/>
      <w:marRight w:val="0"/>
      <w:marTop w:val="0"/>
      <w:marBottom w:val="0"/>
      <w:divBdr>
        <w:top w:val="none" w:sz="0" w:space="0" w:color="auto"/>
        <w:left w:val="none" w:sz="0" w:space="0" w:color="auto"/>
        <w:bottom w:val="none" w:sz="0" w:space="0" w:color="auto"/>
        <w:right w:val="none" w:sz="0" w:space="0" w:color="auto"/>
      </w:divBdr>
    </w:div>
    <w:div w:id="133717787">
      <w:bodyDiv w:val="1"/>
      <w:marLeft w:val="0"/>
      <w:marRight w:val="0"/>
      <w:marTop w:val="0"/>
      <w:marBottom w:val="0"/>
      <w:divBdr>
        <w:top w:val="none" w:sz="0" w:space="0" w:color="auto"/>
        <w:left w:val="none" w:sz="0" w:space="0" w:color="auto"/>
        <w:bottom w:val="none" w:sz="0" w:space="0" w:color="auto"/>
        <w:right w:val="none" w:sz="0" w:space="0" w:color="auto"/>
      </w:divBdr>
    </w:div>
    <w:div w:id="135030273">
      <w:bodyDiv w:val="1"/>
      <w:marLeft w:val="0"/>
      <w:marRight w:val="0"/>
      <w:marTop w:val="0"/>
      <w:marBottom w:val="0"/>
      <w:divBdr>
        <w:top w:val="none" w:sz="0" w:space="0" w:color="auto"/>
        <w:left w:val="none" w:sz="0" w:space="0" w:color="auto"/>
        <w:bottom w:val="none" w:sz="0" w:space="0" w:color="auto"/>
        <w:right w:val="none" w:sz="0" w:space="0" w:color="auto"/>
      </w:divBdr>
      <w:divsChild>
        <w:div w:id="741756712">
          <w:marLeft w:val="0"/>
          <w:marRight w:val="0"/>
          <w:marTop w:val="0"/>
          <w:marBottom w:val="0"/>
          <w:divBdr>
            <w:top w:val="none" w:sz="0" w:space="0" w:color="auto"/>
            <w:left w:val="none" w:sz="0" w:space="0" w:color="auto"/>
            <w:bottom w:val="none" w:sz="0" w:space="0" w:color="auto"/>
            <w:right w:val="none" w:sz="0" w:space="0" w:color="auto"/>
          </w:divBdr>
        </w:div>
        <w:div w:id="1287157040">
          <w:marLeft w:val="0"/>
          <w:marRight w:val="0"/>
          <w:marTop w:val="0"/>
          <w:marBottom w:val="0"/>
          <w:divBdr>
            <w:top w:val="none" w:sz="0" w:space="0" w:color="auto"/>
            <w:left w:val="none" w:sz="0" w:space="0" w:color="auto"/>
            <w:bottom w:val="none" w:sz="0" w:space="0" w:color="auto"/>
            <w:right w:val="none" w:sz="0" w:space="0" w:color="auto"/>
          </w:divBdr>
        </w:div>
        <w:div w:id="1303384482">
          <w:marLeft w:val="0"/>
          <w:marRight w:val="0"/>
          <w:marTop w:val="0"/>
          <w:marBottom w:val="0"/>
          <w:divBdr>
            <w:top w:val="none" w:sz="0" w:space="0" w:color="auto"/>
            <w:left w:val="none" w:sz="0" w:space="0" w:color="auto"/>
            <w:bottom w:val="none" w:sz="0" w:space="0" w:color="auto"/>
            <w:right w:val="none" w:sz="0" w:space="0" w:color="auto"/>
          </w:divBdr>
        </w:div>
        <w:div w:id="2027705314">
          <w:marLeft w:val="0"/>
          <w:marRight w:val="0"/>
          <w:marTop w:val="0"/>
          <w:marBottom w:val="0"/>
          <w:divBdr>
            <w:top w:val="none" w:sz="0" w:space="0" w:color="auto"/>
            <w:left w:val="none" w:sz="0" w:space="0" w:color="auto"/>
            <w:bottom w:val="none" w:sz="0" w:space="0" w:color="auto"/>
            <w:right w:val="none" w:sz="0" w:space="0" w:color="auto"/>
          </w:divBdr>
        </w:div>
      </w:divsChild>
    </w:div>
    <w:div w:id="138571476">
      <w:bodyDiv w:val="1"/>
      <w:marLeft w:val="0"/>
      <w:marRight w:val="0"/>
      <w:marTop w:val="0"/>
      <w:marBottom w:val="0"/>
      <w:divBdr>
        <w:top w:val="none" w:sz="0" w:space="0" w:color="auto"/>
        <w:left w:val="none" w:sz="0" w:space="0" w:color="auto"/>
        <w:bottom w:val="none" w:sz="0" w:space="0" w:color="auto"/>
        <w:right w:val="none" w:sz="0" w:space="0" w:color="auto"/>
      </w:divBdr>
    </w:div>
    <w:div w:id="153961367">
      <w:bodyDiv w:val="1"/>
      <w:marLeft w:val="0"/>
      <w:marRight w:val="0"/>
      <w:marTop w:val="0"/>
      <w:marBottom w:val="0"/>
      <w:divBdr>
        <w:top w:val="none" w:sz="0" w:space="0" w:color="auto"/>
        <w:left w:val="none" w:sz="0" w:space="0" w:color="auto"/>
        <w:bottom w:val="none" w:sz="0" w:space="0" w:color="auto"/>
        <w:right w:val="none" w:sz="0" w:space="0" w:color="auto"/>
      </w:divBdr>
    </w:div>
    <w:div w:id="156191067">
      <w:bodyDiv w:val="1"/>
      <w:marLeft w:val="0"/>
      <w:marRight w:val="0"/>
      <w:marTop w:val="0"/>
      <w:marBottom w:val="0"/>
      <w:divBdr>
        <w:top w:val="none" w:sz="0" w:space="0" w:color="auto"/>
        <w:left w:val="none" w:sz="0" w:space="0" w:color="auto"/>
        <w:bottom w:val="none" w:sz="0" w:space="0" w:color="auto"/>
        <w:right w:val="none" w:sz="0" w:space="0" w:color="auto"/>
      </w:divBdr>
      <w:divsChild>
        <w:div w:id="558056292">
          <w:marLeft w:val="0"/>
          <w:marRight w:val="0"/>
          <w:marTop w:val="0"/>
          <w:marBottom w:val="0"/>
          <w:divBdr>
            <w:top w:val="none" w:sz="0" w:space="0" w:color="auto"/>
            <w:left w:val="none" w:sz="0" w:space="0" w:color="auto"/>
            <w:bottom w:val="none" w:sz="0" w:space="0" w:color="auto"/>
            <w:right w:val="none" w:sz="0" w:space="0" w:color="auto"/>
          </w:divBdr>
        </w:div>
        <w:div w:id="812217410">
          <w:marLeft w:val="0"/>
          <w:marRight w:val="0"/>
          <w:marTop w:val="0"/>
          <w:marBottom w:val="0"/>
          <w:divBdr>
            <w:top w:val="none" w:sz="0" w:space="0" w:color="auto"/>
            <w:left w:val="none" w:sz="0" w:space="0" w:color="auto"/>
            <w:bottom w:val="none" w:sz="0" w:space="0" w:color="auto"/>
            <w:right w:val="none" w:sz="0" w:space="0" w:color="auto"/>
          </w:divBdr>
        </w:div>
        <w:div w:id="1558589013">
          <w:marLeft w:val="0"/>
          <w:marRight w:val="0"/>
          <w:marTop w:val="0"/>
          <w:marBottom w:val="0"/>
          <w:divBdr>
            <w:top w:val="none" w:sz="0" w:space="0" w:color="auto"/>
            <w:left w:val="none" w:sz="0" w:space="0" w:color="auto"/>
            <w:bottom w:val="none" w:sz="0" w:space="0" w:color="auto"/>
            <w:right w:val="none" w:sz="0" w:space="0" w:color="auto"/>
          </w:divBdr>
        </w:div>
        <w:div w:id="1768186874">
          <w:marLeft w:val="0"/>
          <w:marRight w:val="0"/>
          <w:marTop w:val="0"/>
          <w:marBottom w:val="0"/>
          <w:divBdr>
            <w:top w:val="none" w:sz="0" w:space="0" w:color="auto"/>
            <w:left w:val="none" w:sz="0" w:space="0" w:color="auto"/>
            <w:bottom w:val="none" w:sz="0" w:space="0" w:color="auto"/>
            <w:right w:val="none" w:sz="0" w:space="0" w:color="auto"/>
          </w:divBdr>
        </w:div>
        <w:div w:id="1950309295">
          <w:marLeft w:val="0"/>
          <w:marRight w:val="0"/>
          <w:marTop w:val="0"/>
          <w:marBottom w:val="0"/>
          <w:divBdr>
            <w:top w:val="none" w:sz="0" w:space="0" w:color="auto"/>
            <w:left w:val="none" w:sz="0" w:space="0" w:color="auto"/>
            <w:bottom w:val="none" w:sz="0" w:space="0" w:color="auto"/>
            <w:right w:val="none" w:sz="0" w:space="0" w:color="auto"/>
          </w:divBdr>
        </w:div>
      </w:divsChild>
    </w:div>
    <w:div w:id="161553814">
      <w:bodyDiv w:val="1"/>
      <w:marLeft w:val="0"/>
      <w:marRight w:val="0"/>
      <w:marTop w:val="0"/>
      <w:marBottom w:val="0"/>
      <w:divBdr>
        <w:top w:val="none" w:sz="0" w:space="0" w:color="auto"/>
        <w:left w:val="none" w:sz="0" w:space="0" w:color="auto"/>
        <w:bottom w:val="none" w:sz="0" w:space="0" w:color="auto"/>
        <w:right w:val="none" w:sz="0" w:space="0" w:color="auto"/>
      </w:divBdr>
    </w:div>
    <w:div w:id="166412290">
      <w:bodyDiv w:val="1"/>
      <w:marLeft w:val="0"/>
      <w:marRight w:val="0"/>
      <w:marTop w:val="0"/>
      <w:marBottom w:val="0"/>
      <w:divBdr>
        <w:top w:val="none" w:sz="0" w:space="0" w:color="auto"/>
        <w:left w:val="none" w:sz="0" w:space="0" w:color="auto"/>
        <w:bottom w:val="none" w:sz="0" w:space="0" w:color="auto"/>
        <w:right w:val="none" w:sz="0" w:space="0" w:color="auto"/>
      </w:divBdr>
      <w:divsChild>
        <w:div w:id="1000352247">
          <w:marLeft w:val="0"/>
          <w:marRight w:val="0"/>
          <w:marTop w:val="0"/>
          <w:marBottom w:val="0"/>
          <w:divBdr>
            <w:top w:val="none" w:sz="0" w:space="0" w:color="auto"/>
            <w:left w:val="none" w:sz="0" w:space="0" w:color="auto"/>
            <w:bottom w:val="none" w:sz="0" w:space="0" w:color="auto"/>
            <w:right w:val="none" w:sz="0" w:space="0" w:color="auto"/>
          </w:divBdr>
        </w:div>
      </w:divsChild>
    </w:div>
    <w:div w:id="166944978">
      <w:bodyDiv w:val="1"/>
      <w:marLeft w:val="0"/>
      <w:marRight w:val="0"/>
      <w:marTop w:val="0"/>
      <w:marBottom w:val="0"/>
      <w:divBdr>
        <w:top w:val="none" w:sz="0" w:space="0" w:color="auto"/>
        <w:left w:val="none" w:sz="0" w:space="0" w:color="auto"/>
        <w:bottom w:val="none" w:sz="0" w:space="0" w:color="auto"/>
        <w:right w:val="none" w:sz="0" w:space="0" w:color="auto"/>
      </w:divBdr>
    </w:div>
    <w:div w:id="177693635">
      <w:bodyDiv w:val="1"/>
      <w:marLeft w:val="0"/>
      <w:marRight w:val="0"/>
      <w:marTop w:val="0"/>
      <w:marBottom w:val="0"/>
      <w:divBdr>
        <w:top w:val="none" w:sz="0" w:space="0" w:color="auto"/>
        <w:left w:val="none" w:sz="0" w:space="0" w:color="auto"/>
        <w:bottom w:val="none" w:sz="0" w:space="0" w:color="auto"/>
        <w:right w:val="none" w:sz="0" w:space="0" w:color="auto"/>
      </w:divBdr>
      <w:divsChild>
        <w:div w:id="123628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96309">
      <w:bodyDiv w:val="1"/>
      <w:marLeft w:val="0"/>
      <w:marRight w:val="0"/>
      <w:marTop w:val="0"/>
      <w:marBottom w:val="0"/>
      <w:divBdr>
        <w:top w:val="none" w:sz="0" w:space="0" w:color="auto"/>
        <w:left w:val="none" w:sz="0" w:space="0" w:color="auto"/>
        <w:bottom w:val="none" w:sz="0" w:space="0" w:color="auto"/>
        <w:right w:val="none" w:sz="0" w:space="0" w:color="auto"/>
      </w:divBdr>
      <w:divsChild>
        <w:div w:id="1367675423">
          <w:marLeft w:val="0"/>
          <w:marRight w:val="0"/>
          <w:marTop w:val="0"/>
          <w:marBottom w:val="0"/>
          <w:divBdr>
            <w:top w:val="none" w:sz="0" w:space="0" w:color="auto"/>
            <w:left w:val="none" w:sz="0" w:space="0" w:color="auto"/>
            <w:bottom w:val="none" w:sz="0" w:space="0" w:color="auto"/>
            <w:right w:val="none" w:sz="0" w:space="0" w:color="auto"/>
          </w:divBdr>
        </w:div>
      </w:divsChild>
    </w:div>
    <w:div w:id="205412382">
      <w:bodyDiv w:val="1"/>
      <w:marLeft w:val="0"/>
      <w:marRight w:val="0"/>
      <w:marTop w:val="0"/>
      <w:marBottom w:val="0"/>
      <w:divBdr>
        <w:top w:val="none" w:sz="0" w:space="0" w:color="auto"/>
        <w:left w:val="none" w:sz="0" w:space="0" w:color="auto"/>
        <w:bottom w:val="none" w:sz="0" w:space="0" w:color="auto"/>
        <w:right w:val="none" w:sz="0" w:space="0" w:color="auto"/>
      </w:divBdr>
    </w:div>
    <w:div w:id="216279016">
      <w:bodyDiv w:val="1"/>
      <w:marLeft w:val="0"/>
      <w:marRight w:val="0"/>
      <w:marTop w:val="0"/>
      <w:marBottom w:val="0"/>
      <w:divBdr>
        <w:top w:val="none" w:sz="0" w:space="0" w:color="auto"/>
        <w:left w:val="none" w:sz="0" w:space="0" w:color="auto"/>
        <w:bottom w:val="none" w:sz="0" w:space="0" w:color="auto"/>
        <w:right w:val="none" w:sz="0" w:space="0" w:color="auto"/>
      </w:divBdr>
    </w:div>
    <w:div w:id="227345715">
      <w:bodyDiv w:val="1"/>
      <w:marLeft w:val="0"/>
      <w:marRight w:val="0"/>
      <w:marTop w:val="0"/>
      <w:marBottom w:val="0"/>
      <w:divBdr>
        <w:top w:val="none" w:sz="0" w:space="0" w:color="auto"/>
        <w:left w:val="none" w:sz="0" w:space="0" w:color="auto"/>
        <w:bottom w:val="none" w:sz="0" w:space="0" w:color="auto"/>
        <w:right w:val="none" w:sz="0" w:space="0" w:color="auto"/>
      </w:divBdr>
      <w:divsChild>
        <w:div w:id="1269391745">
          <w:marLeft w:val="0"/>
          <w:marRight w:val="0"/>
          <w:marTop w:val="0"/>
          <w:marBottom w:val="0"/>
          <w:divBdr>
            <w:top w:val="none" w:sz="0" w:space="0" w:color="auto"/>
            <w:left w:val="none" w:sz="0" w:space="0" w:color="auto"/>
            <w:bottom w:val="none" w:sz="0" w:space="0" w:color="auto"/>
            <w:right w:val="none" w:sz="0" w:space="0" w:color="auto"/>
          </w:divBdr>
        </w:div>
      </w:divsChild>
    </w:div>
    <w:div w:id="228269277">
      <w:bodyDiv w:val="1"/>
      <w:marLeft w:val="0"/>
      <w:marRight w:val="0"/>
      <w:marTop w:val="0"/>
      <w:marBottom w:val="0"/>
      <w:divBdr>
        <w:top w:val="none" w:sz="0" w:space="0" w:color="auto"/>
        <w:left w:val="none" w:sz="0" w:space="0" w:color="auto"/>
        <w:bottom w:val="none" w:sz="0" w:space="0" w:color="auto"/>
        <w:right w:val="none" w:sz="0" w:space="0" w:color="auto"/>
      </w:divBdr>
    </w:div>
    <w:div w:id="234971284">
      <w:bodyDiv w:val="1"/>
      <w:marLeft w:val="0"/>
      <w:marRight w:val="0"/>
      <w:marTop w:val="0"/>
      <w:marBottom w:val="0"/>
      <w:divBdr>
        <w:top w:val="none" w:sz="0" w:space="0" w:color="auto"/>
        <w:left w:val="none" w:sz="0" w:space="0" w:color="auto"/>
        <w:bottom w:val="none" w:sz="0" w:space="0" w:color="auto"/>
        <w:right w:val="none" w:sz="0" w:space="0" w:color="auto"/>
      </w:divBdr>
      <w:divsChild>
        <w:div w:id="1062675011">
          <w:marLeft w:val="0"/>
          <w:marRight w:val="0"/>
          <w:marTop w:val="0"/>
          <w:marBottom w:val="0"/>
          <w:divBdr>
            <w:top w:val="none" w:sz="0" w:space="0" w:color="auto"/>
            <w:left w:val="none" w:sz="0" w:space="0" w:color="auto"/>
            <w:bottom w:val="none" w:sz="0" w:space="0" w:color="auto"/>
            <w:right w:val="none" w:sz="0" w:space="0" w:color="auto"/>
          </w:divBdr>
        </w:div>
        <w:div w:id="1705523212">
          <w:marLeft w:val="0"/>
          <w:marRight w:val="0"/>
          <w:marTop w:val="0"/>
          <w:marBottom w:val="0"/>
          <w:divBdr>
            <w:top w:val="none" w:sz="0" w:space="0" w:color="auto"/>
            <w:left w:val="none" w:sz="0" w:space="0" w:color="auto"/>
            <w:bottom w:val="none" w:sz="0" w:space="0" w:color="auto"/>
            <w:right w:val="none" w:sz="0" w:space="0" w:color="auto"/>
          </w:divBdr>
        </w:div>
      </w:divsChild>
    </w:div>
    <w:div w:id="244538582">
      <w:bodyDiv w:val="1"/>
      <w:marLeft w:val="0"/>
      <w:marRight w:val="0"/>
      <w:marTop w:val="0"/>
      <w:marBottom w:val="0"/>
      <w:divBdr>
        <w:top w:val="none" w:sz="0" w:space="0" w:color="auto"/>
        <w:left w:val="none" w:sz="0" w:space="0" w:color="auto"/>
        <w:bottom w:val="none" w:sz="0" w:space="0" w:color="auto"/>
        <w:right w:val="none" w:sz="0" w:space="0" w:color="auto"/>
      </w:divBdr>
    </w:div>
    <w:div w:id="245848123">
      <w:bodyDiv w:val="1"/>
      <w:marLeft w:val="0"/>
      <w:marRight w:val="0"/>
      <w:marTop w:val="0"/>
      <w:marBottom w:val="0"/>
      <w:divBdr>
        <w:top w:val="none" w:sz="0" w:space="0" w:color="auto"/>
        <w:left w:val="none" w:sz="0" w:space="0" w:color="auto"/>
        <w:bottom w:val="none" w:sz="0" w:space="0" w:color="auto"/>
        <w:right w:val="none" w:sz="0" w:space="0" w:color="auto"/>
      </w:divBdr>
    </w:div>
    <w:div w:id="248933424">
      <w:bodyDiv w:val="1"/>
      <w:marLeft w:val="0"/>
      <w:marRight w:val="0"/>
      <w:marTop w:val="0"/>
      <w:marBottom w:val="0"/>
      <w:divBdr>
        <w:top w:val="none" w:sz="0" w:space="0" w:color="auto"/>
        <w:left w:val="none" w:sz="0" w:space="0" w:color="auto"/>
        <w:bottom w:val="none" w:sz="0" w:space="0" w:color="auto"/>
        <w:right w:val="none" w:sz="0" w:space="0" w:color="auto"/>
      </w:divBdr>
      <w:divsChild>
        <w:div w:id="2112626642">
          <w:marLeft w:val="0"/>
          <w:marRight w:val="0"/>
          <w:marTop w:val="0"/>
          <w:marBottom w:val="0"/>
          <w:divBdr>
            <w:top w:val="none" w:sz="0" w:space="0" w:color="auto"/>
            <w:left w:val="none" w:sz="0" w:space="0" w:color="auto"/>
            <w:bottom w:val="none" w:sz="0" w:space="0" w:color="auto"/>
            <w:right w:val="none" w:sz="0" w:space="0" w:color="auto"/>
          </w:divBdr>
        </w:div>
      </w:divsChild>
    </w:div>
    <w:div w:id="273904262">
      <w:bodyDiv w:val="1"/>
      <w:marLeft w:val="0"/>
      <w:marRight w:val="0"/>
      <w:marTop w:val="0"/>
      <w:marBottom w:val="0"/>
      <w:divBdr>
        <w:top w:val="none" w:sz="0" w:space="0" w:color="auto"/>
        <w:left w:val="none" w:sz="0" w:space="0" w:color="auto"/>
        <w:bottom w:val="none" w:sz="0" w:space="0" w:color="auto"/>
        <w:right w:val="none" w:sz="0" w:space="0" w:color="auto"/>
      </w:divBdr>
      <w:divsChild>
        <w:div w:id="1398359128">
          <w:marLeft w:val="547"/>
          <w:marRight w:val="0"/>
          <w:marTop w:val="0"/>
          <w:marBottom w:val="0"/>
          <w:divBdr>
            <w:top w:val="none" w:sz="0" w:space="0" w:color="auto"/>
            <w:left w:val="none" w:sz="0" w:space="0" w:color="auto"/>
            <w:bottom w:val="none" w:sz="0" w:space="0" w:color="auto"/>
            <w:right w:val="none" w:sz="0" w:space="0" w:color="auto"/>
          </w:divBdr>
        </w:div>
      </w:divsChild>
    </w:div>
    <w:div w:id="278344820">
      <w:bodyDiv w:val="1"/>
      <w:marLeft w:val="0"/>
      <w:marRight w:val="0"/>
      <w:marTop w:val="0"/>
      <w:marBottom w:val="0"/>
      <w:divBdr>
        <w:top w:val="none" w:sz="0" w:space="0" w:color="auto"/>
        <w:left w:val="none" w:sz="0" w:space="0" w:color="auto"/>
        <w:bottom w:val="none" w:sz="0" w:space="0" w:color="auto"/>
        <w:right w:val="none" w:sz="0" w:space="0" w:color="auto"/>
      </w:divBdr>
      <w:divsChild>
        <w:div w:id="285090793">
          <w:marLeft w:val="0"/>
          <w:marRight w:val="0"/>
          <w:marTop w:val="0"/>
          <w:marBottom w:val="0"/>
          <w:divBdr>
            <w:top w:val="none" w:sz="0" w:space="0" w:color="auto"/>
            <w:left w:val="none" w:sz="0" w:space="0" w:color="auto"/>
            <w:bottom w:val="none" w:sz="0" w:space="0" w:color="auto"/>
            <w:right w:val="none" w:sz="0" w:space="0" w:color="auto"/>
          </w:divBdr>
        </w:div>
        <w:div w:id="1088505326">
          <w:marLeft w:val="0"/>
          <w:marRight w:val="0"/>
          <w:marTop w:val="0"/>
          <w:marBottom w:val="0"/>
          <w:divBdr>
            <w:top w:val="none" w:sz="0" w:space="0" w:color="auto"/>
            <w:left w:val="none" w:sz="0" w:space="0" w:color="auto"/>
            <w:bottom w:val="none" w:sz="0" w:space="0" w:color="auto"/>
            <w:right w:val="none" w:sz="0" w:space="0" w:color="auto"/>
          </w:divBdr>
        </w:div>
        <w:div w:id="1361051850">
          <w:marLeft w:val="0"/>
          <w:marRight w:val="0"/>
          <w:marTop w:val="0"/>
          <w:marBottom w:val="0"/>
          <w:divBdr>
            <w:top w:val="none" w:sz="0" w:space="0" w:color="auto"/>
            <w:left w:val="none" w:sz="0" w:space="0" w:color="auto"/>
            <w:bottom w:val="none" w:sz="0" w:space="0" w:color="auto"/>
            <w:right w:val="none" w:sz="0" w:space="0" w:color="auto"/>
          </w:divBdr>
        </w:div>
        <w:div w:id="1559825459">
          <w:marLeft w:val="0"/>
          <w:marRight w:val="0"/>
          <w:marTop w:val="0"/>
          <w:marBottom w:val="0"/>
          <w:divBdr>
            <w:top w:val="none" w:sz="0" w:space="0" w:color="auto"/>
            <w:left w:val="none" w:sz="0" w:space="0" w:color="auto"/>
            <w:bottom w:val="none" w:sz="0" w:space="0" w:color="auto"/>
            <w:right w:val="none" w:sz="0" w:space="0" w:color="auto"/>
          </w:divBdr>
        </w:div>
        <w:div w:id="1706247034">
          <w:marLeft w:val="0"/>
          <w:marRight w:val="0"/>
          <w:marTop w:val="0"/>
          <w:marBottom w:val="0"/>
          <w:divBdr>
            <w:top w:val="none" w:sz="0" w:space="0" w:color="auto"/>
            <w:left w:val="none" w:sz="0" w:space="0" w:color="auto"/>
            <w:bottom w:val="none" w:sz="0" w:space="0" w:color="auto"/>
            <w:right w:val="none" w:sz="0" w:space="0" w:color="auto"/>
          </w:divBdr>
        </w:div>
      </w:divsChild>
    </w:div>
    <w:div w:id="284507612">
      <w:bodyDiv w:val="1"/>
      <w:marLeft w:val="0"/>
      <w:marRight w:val="0"/>
      <w:marTop w:val="0"/>
      <w:marBottom w:val="0"/>
      <w:divBdr>
        <w:top w:val="none" w:sz="0" w:space="0" w:color="auto"/>
        <w:left w:val="none" w:sz="0" w:space="0" w:color="auto"/>
        <w:bottom w:val="none" w:sz="0" w:space="0" w:color="auto"/>
        <w:right w:val="none" w:sz="0" w:space="0" w:color="auto"/>
      </w:divBdr>
    </w:div>
    <w:div w:id="288559852">
      <w:bodyDiv w:val="1"/>
      <w:marLeft w:val="0"/>
      <w:marRight w:val="0"/>
      <w:marTop w:val="0"/>
      <w:marBottom w:val="0"/>
      <w:divBdr>
        <w:top w:val="none" w:sz="0" w:space="0" w:color="auto"/>
        <w:left w:val="none" w:sz="0" w:space="0" w:color="auto"/>
        <w:bottom w:val="none" w:sz="0" w:space="0" w:color="auto"/>
        <w:right w:val="none" w:sz="0" w:space="0" w:color="auto"/>
      </w:divBdr>
      <w:divsChild>
        <w:div w:id="1456605305">
          <w:marLeft w:val="0"/>
          <w:marRight w:val="0"/>
          <w:marTop w:val="0"/>
          <w:marBottom w:val="0"/>
          <w:divBdr>
            <w:top w:val="none" w:sz="0" w:space="0" w:color="auto"/>
            <w:left w:val="none" w:sz="0" w:space="0" w:color="auto"/>
            <w:bottom w:val="none" w:sz="0" w:space="0" w:color="auto"/>
            <w:right w:val="none" w:sz="0" w:space="0" w:color="auto"/>
          </w:divBdr>
        </w:div>
      </w:divsChild>
    </w:div>
    <w:div w:id="292296020">
      <w:bodyDiv w:val="1"/>
      <w:marLeft w:val="0"/>
      <w:marRight w:val="0"/>
      <w:marTop w:val="0"/>
      <w:marBottom w:val="0"/>
      <w:divBdr>
        <w:top w:val="none" w:sz="0" w:space="0" w:color="auto"/>
        <w:left w:val="none" w:sz="0" w:space="0" w:color="auto"/>
        <w:bottom w:val="none" w:sz="0" w:space="0" w:color="auto"/>
        <w:right w:val="none" w:sz="0" w:space="0" w:color="auto"/>
      </w:divBdr>
      <w:divsChild>
        <w:div w:id="858391264">
          <w:marLeft w:val="0"/>
          <w:marRight w:val="0"/>
          <w:marTop w:val="0"/>
          <w:marBottom w:val="0"/>
          <w:divBdr>
            <w:top w:val="none" w:sz="0" w:space="0" w:color="auto"/>
            <w:left w:val="none" w:sz="0" w:space="0" w:color="auto"/>
            <w:bottom w:val="none" w:sz="0" w:space="0" w:color="auto"/>
            <w:right w:val="none" w:sz="0" w:space="0" w:color="auto"/>
          </w:divBdr>
        </w:div>
        <w:div w:id="1298073106">
          <w:marLeft w:val="0"/>
          <w:marRight w:val="0"/>
          <w:marTop w:val="0"/>
          <w:marBottom w:val="0"/>
          <w:divBdr>
            <w:top w:val="none" w:sz="0" w:space="0" w:color="auto"/>
            <w:left w:val="none" w:sz="0" w:space="0" w:color="auto"/>
            <w:bottom w:val="none" w:sz="0" w:space="0" w:color="auto"/>
            <w:right w:val="none" w:sz="0" w:space="0" w:color="auto"/>
          </w:divBdr>
        </w:div>
      </w:divsChild>
    </w:div>
    <w:div w:id="299261809">
      <w:bodyDiv w:val="1"/>
      <w:marLeft w:val="0"/>
      <w:marRight w:val="0"/>
      <w:marTop w:val="0"/>
      <w:marBottom w:val="0"/>
      <w:divBdr>
        <w:top w:val="none" w:sz="0" w:space="0" w:color="auto"/>
        <w:left w:val="none" w:sz="0" w:space="0" w:color="auto"/>
        <w:bottom w:val="none" w:sz="0" w:space="0" w:color="auto"/>
        <w:right w:val="none" w:sz="0" w:space="0" w:color="auto"/>
      </w:divBdr>
    </w:div>
    <w:div w:id="305400728">
      <w:bodyDiv w:val="1"/>
      <w:marLeft w:val="0"/>
      <w:marRight w:val="0"/>
      <w:marTop w:val="0"/>
      <w:marBottom w:val="0"/>
      <w:divBdr>
        <w:top w:val="none" w:sz="0" w:space="0" w:color="auto"/>
        <w:left w:val="none" w:sz="0" w:space="0" w:color="auto"/>
        <w:bottom w:val="none" w:sz="0" w:space="0" w:color="auto"/>
        <w:right w:val="none" w:sz="0" w:space="0" w:color="auto"/>
      </w:divBdr>
      <w:divsChild>
        <w:div w:id="1592355343">
          <w:marLeft w:val="0"/>
          <w:marRight w:val="0"/>
          <w:marTop w:val="0"/>
          <w:marBottom w:val="0"/>
          <w:divBdr>
            <w:top w:val="none" w:sz="0" w:space="0" w:color="auto"/>
            <w:left w:val="none" w:sz="0" w:space="0" w:color="auto"/>
            <w:bottom w:val="none" w:sz="0" w:space="0" w:color="auto"/>
            <w:right w:val="none" w:sz="0" w:space="0" w:color="auto"/>
          </w:divBdr>
        </w:div>
      </w:divsChild>
    </w:div>
    <w:div w:id="305668171">
      <w:bodyDiv w:val="1"/>
      <w:marLeft w:val="0"/>
      <w:marRight w:val="0"/>
      <w:marTop w:val="0"/>
      <w:marBottom w:val="0"/>
      <w:divBdr>
        <w:top w:val="none" w:sz="0" w:space="0" w:color="auto"/>
        <w:left w:val="none" w:sz="0" w:space="0" w:color="auto"/>
        <w:bottom w:val="none" w:sz="0" w:space="0" w:color="auto"/>
        <w:right w:val="none" w:sz="0" w:space="0" w:color="auto"/>
      </w:divBdr>
    </w:div>
    <w:div w:id="310990810">
      <w:bodyDiv w:val="1"/>
      <w:marLeft w:val="0"/>
      <w:marRight w:val="0"/>
      <w:marTop w:val="0"/>
      <w:marBottom w:val="0"/>
      <w:divBdr>
        <w:top w:val="none" w:sz="0" w:space="0" w:color="auto"/>
        <w:left w:val="none" w:sz="0" w:space="0" w:color="auto"/>
        <w:bottom w:val="none" w:sz="0" w:space="0" w:color="auto"/>
        <w:right w:val="none" w:sz="0" w:space="0" w:color="auto"/>
      </w:divBdr>
    </w:div>
    <w:div w:id="328294708">
      <w:bodyDiv w:val="1"/>
      <w:marLeft w:val="0"/>
      <w:marRight w:val="0"/>
      <w:marTop w:val="0"/>
      <w:marBottom w:val="0"/>
      <w:divBdr>
        <w:top w:val="none" w:sz="0" w:space="0" w:color="auto"/>
        <w:left w:val="none" w:sz="0" w:space="0" w:color="auto"/>
        <w:bottom w:val="none" w:sz="0" w:space="0" w:color="auto"/>
        <w:right w:val="none" w:sz="0" w:space="0" w:color="auto"/>
      </w:divBdr>
      <w:divsChild>
        <w:div w:id="1195269571">
          <w:marLeft w:val="0"/>
          <w:marRight w:val="0"/>
          <w:marTop w:val="0"/>
          <w:marBottom w:val="0"/>
          <w:divBdr>
            <w:top w:val="none" w:sz="0" w:space="0" w:color="auto"/>
            <w:left w:val="none" w:sz="0" w:space="0" w:color="auto"/>
            <w:bottom w:val="none" w:sz="0" w:space="0" w:color="auto"/>
            <w:right w:val="none" w:sz="0" w:space="0" w:color="auto"/>
          </w:divBdr>
        </w:div>
      </w:divsChild>
    </w:div>
    <w:div w:id="328942767">
      <w:bodyDiv w:val="1"/>
      <w:marLeft w:val="0"/>
      <w:marRight w:val="0"/>
      <w:marTop w:val="0"/>
      <w:marBottom w:val="0"/>
      <w:divBdr>
        <w:top w:val="none" w:sz="0" w:space="0" w:color="auto"/>
        <w:left w:val="none" w:sz="0" w:space="0" w:color="auto"/>
        <w:bottom w:val="none" w:sz="0" w:space="0" w:color="auto"/>
        <w:right w:val="none" w:sz="0" w:space="0" w:color="auto"/>
      </w:divBdr>
    </w:div>
    <w:div w:id="330254596">
      <w:bodyDiv w:val="1"/>
      <w:marLeft w:val="0"/>
      <w:marRight w:val="0"/>
      <w:marTop w:val="0"/>
      <w:marBottom w:val="0"/>
      <w:divBdr>
        <w:top w:val="none" w:sz="0" w:space="0" w:color="auto"/>
        <w:left w:val="none" w:sz="0" w:space="0" w:color="auto"/>
        <w:bottom w:val="none" w:sz="0" w:space="0" w:color="auto"/>
        <w:right w:val="none" w:sz="0" w:space="0" w:color="auto"/>
      </w:divBdr>
      <w:divsChild>
        <w:div w:id="864946137">
          <w:marLeft w:val="0"/>
          <w:marRight w:val="0"/>
          <w:marTop w:val="0"/>
          <w:marBottom w:val="0"/>
          <w:divBdr>
            <w:top w:val="none" w:sz="0" w:space="0" w:color="auto"/>
            <w:left w:val="none" w:sz="0" w:space="0" w:color="auto"/>
            <w:bottom w:val="none" w:sz="0" w:space="0" w:color="auto"/>
            <w:right w:val="none" w:sz="0" w:space="0" w:color="auto"/>
          </w:divBdr>
        </w:div>
      </w:divsChild>
    </w:div>
    <w:div w:id="336080709">
      <w:bodyDiv w:val="1"/>
      <w:marLeft w:val="0"/>
      <w:marRight w:val="0"/>
      <w:marTop w:val="0"/>
      <w:marBottom w:val="0"/>
      <w:divBdr>
        <w:top w:val="none" w:sz="0" w:space="0" w:color="auto"/>
        <w:left w:val="none" w:sz="0" w:space="0" w:color="auto"/>
        <w:bottom w:val="none" w:sz="0" w:space="0" w:color="auto"/>
        <w:right w:val="none" w:sz="0" w:space="0" w:color="auto"/>
      </w:divBdr>
      <w:divsChild>
        <w:div w:id="1774207859">
          <w:marLeft w:val="0"/>
          <w:marRight w:val="0"/>
          <w:marTop w:val="0"/>
          <w:marBottom w:val="0"/>
          <w:divBdr>
            <w:top w:val="none" w:sz="0" w:space="0" w:color="auto"/>
            <w:left w:val="none" w:sz="0" w:space="0" w:color="auto"/>
            <w:bottom w:val="none" w:sz="0" w:space="0" w:color="auto"/>
            <w:right w:val="none" w:sz="0" w:space="0" w:color="auto"/>
          </w:divBdr>
          <w:divsChild>
            <w:div w:id="2738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8570">
      <w:bodyDiv w:val="1"/>
      <w:marLeft w:val="0"/>
      <w:marRight w:val="0"/>
      <w:marTop w:val="0"/>
      <w:marBottom w:val="0"/>
      <w:divBdr>
        <w:top w:val="none" w:sz="0" w:space="0" w:color="auto"/>
        <w:left w:val="none" w:sz="0" w:space="0" w:color="auto"/>
        <w:bottom w:val="none" w:sz="0" w:space="0" w:color="auto"/>
        <w:right w:val="none" w:sz="0" w:space="0" w:color="auto"/>
      </w:divBdr>
    </w:div>
    <w:div w:id="366953885">
      <w:bodyDiv w:val="1"/>
      <w:marLeft w:val="0"/>
      <w:marRight w:val="0"/>
      <w:marTop w:val="0"/>
      <w:marBottom w:val="0"/>
      <w:divBdr>
        <w:top w:val="none" w:sz="0" w:space="0" w:color="auto"/>
        <w:left w:val="none" w:sz="0" w:space="0" w:color="auto"/>
        <w:bottom w:val="none" w:sz="0" w:space="0" w:color="auto"/>
        <w:right w:val="none" w:sz="0" w:space="0" w:color="auto"/>
      </w:divBdr>
      <w:divsChild>
        <w:div w:id="484859942">
          <w:marLeft w:val="0"/>
          <w:marRight w:val="0"/>
          <w:marTop w:val="0"/>
          <w:marBottom w:val="0"/>
          <w:divBdr>
            <w:top w:val="none" w:sz="0" w:space="0" w:color="auto"/>
            <w:left w:val="none" w:sz="0" w:space="0" w:color="auto"/>
            <w:bottom w:val="none" w:sz="0" w:space="0" w:color="auto"/>
            <w:right w:val="none" w:sz="0" w:space="0" w:color="auto"/>
          </w:divBdr>
        </w:div>
        <w:div w:id="841894754">
          <w:marLeft w:val="0"/>
          <w:marRight w:val="0"/>
          <w:marTop w:val="0"/>
          <w:marBottom w:val="0"/>
          <w:divBdr>
            <w:top w:val="none" w:sz="0" w:space="0" w:color="auto"/>
            <w:left w:val="none" w:sz="0" w:space="0" w:color="auto"/>
            <w:bottom w:val="none" w:sz="0" w:space="0" w:color="auto"/>
            <w:right w:val="none" w:sz="0" w:space="0" w:color="auto"/>
          </w:divBdr>
        </w:div>
        <w:div w:id="1488551708">
          <w:marLeft w:val="0"/>
          <w:marRight w:val="0"/>
          <w:marTop w:val="0"/>
          <w:marBottom w:val="0"/>
          <w:divBdr>
            <w:top w:val="none" w:sz="0" w:space="0" w:color="auto"/>
            <w:left w:val="none" w:sz="0" w:space="0" w:color="auto"/>
            <w:bottom w:val="none" w:sz="0" w:space="0" w:color="auto"/>
            <w:right w:val="none" w:sz="0" w:space="0" w:color="auto"/>
          </w:divBdr>
        </w:div>
        <w:div w:id="2080441508">
          <w:marLeft w:val="0"/>
          <w:marRight w:val="0"/>
          <w:marTop w:val="0"/>
          <w:marBottom w:val="0"/>
          <w:divBdr>
            <w:top w:val="none" w:sz="0" w:space="0" w:color="auto"/>
            <w:left w:val="none" w:sz="0" w:space="0" w:color="auto"/>
            <w:bottom w:val="none" w:sz="0" w:space="0" w:color="auto"/>
            <w:right w:val="none" w:sz="0" w:space="0" w:color="auto"/>
          </w:divBdr>
        </w:div>
        <w:div w:id="2132744801">
          <w:marLeft w:val="0"/>
          <w:marRight w:val="0"/>
          <w:marTop w:val="0"/>
          <w:marBottom w:val="0"/>
          <w:divBdr>
            <w:top w:val="none" w:sz="0" w:space="0" w:color="auto"/>
            <w:left w:val="none" w:sz="0" w:space="0" w:color="auto"/>
            <w:bottom w:val="none" w:sz="0" w:space="0" w:color="auto"/>
            <w:right w:val="none" w:sz="0" w:space="0" w:color="auto"/>
          </w:divBdr>
        </w:div>
      </w:divsChild>
    </w:div>
    <w:div w:id="373509951">
      <w:bodyDiv w:val="1"/>
      <w:marLeft w:val="0"/>
      <w:marRight w:val="0"/>
      <w:marTop w:val="0"/>
      <w:marBottom w:val="0"/>
      <w:divBdr>
        <w:top w:val="none" w:sz="0" w:space="0" w:color="auto"/>
        <w:left w:val="none" w:sz="0" w:space="0" w:color="auto"/>
        <w:bottom w:val="none" w:sz="0" w:space="0" w:color="auto"/>
        <w:right w:val="none" w:sz="0" w:space="0" w:color="auto"/>
      </w:divBdr>
      <w:divsChild>
        <w:div w:id="75786560">
          <w:marLeft w:val="0"/>
          <w:marRight w:val="0"/>
          <w:marTop w:val="0"/>
          <w:marBottom w:val="0"/>
          <w:divBdr>
            <w:top w:val="none" w:sz="0" w:space="0" w:color="auto"/>
            <w:left w:val="none" w:sz="0" w:space="0" w:color="auto"/>
            <w:bottom w:val="none" w:sz="0" w:space="0" w:color="auto"/>
            <w:right w:val="none" w:sz="0" w:space="0" w:color="auto"/>
          </w:divBdr>
        </w:div>
        <w:div w:id="1268998885">
          <w:marLeft w:val="0"/>
          <w:marRight w:val="0"/>
          <w:marTop w:val="0"/>
          <w:marBottom w:val="0"/>
          <w:divBdr>
            <w:top w:val="none" w:sz="0" w:space="0" w:color="auto"/>
            <w:left w:val="none" w:sz="0" w:space="0" w:color="auto"/>
            <w:bottom w:val="none" w:sz="0" w:space="0" w:color="auto"/>
            <w:right w:val="none" w:sz="0" w:space="0" w:color="auto"/>
          </w:divBdr>
        </w:div>
        <w:div w:id="1501233383">
          <w:marLeft w:val="0"/>
          <w:marRight w:val="0"/>
          <w:marTop w:val="0"/>
          <w:marBottom w:val="0"/>
          <w:divBdr>
            <w:top w:val="none" w:sz="0" w:space="0" w:color="auto"/>
            <w:left w:val="none" w:sz="0" w:space="0" w:color="auto"/>
            <w:bottom w:val="none" w:sz="0" w:space="0" w:color="auto"/>
            <w:right w:val="none" w:sz="0" w:space="0" w:color="auto"/>
          </w:divBdr>
        </w:div>
        <w:div w:id="1662199889">
          <w:marLeft w:val="0"/>
          <w:marRight w:val="0"/>
          <w:marTop w:val="0"/>
          <w:marBottom w:val="0"/>
          <w:divBdr>
            <w:top w:val="none" w:sz="0" w:space="0" w:color="auto"/>
            <w:left w:val="none" w:sz="0" w:space="0" w:color="auto"/>
            <w:bottom w:val="none" w:sz="0" w:space="0" w:color="auto"/>
            <w:right w:val="none" w:sz="0" w:space="0" w:color="auto"/>
          </w:divBdr>
        </w:div>
        <w:div w:id="1699311466">
          <w:marLeft w:val="0"/>
          <w:marRight w:val="0"/>
          <w:marTop w:val="0"/>
          <w:marBottom w:val="0"/>
          <w:divBdr>
            <w:top w:val="none" w:sz="0" w:space="0" w:color="auto"/>
            <w:left w:val="none" w:sz="0" w:space="0" w:color="auto"/>
            <w:bottom w:val="none" w:sz="0" w:space="0" w:color="auto"/>
            <w:right w:val="none" w:sz="0" w:space="0" w:color="auto"/>
          </w:divBdr>
        </w:div>
      </w:divsChild>
    </w:div>
    <w:div w:id="390234109">
      <w:bodyDiv w:val="1"/>
      <w:marLeft w:val="0"/>
      <w:marRight w:val="0"/>
      <w:marTop w:val="0"/>
      <w:marBottom w:val="0"/>
      <w:divBdr>
        <w:top w:val="none" w:sz="0" w:space="0" w:color="auto"/>
        <w:left w:val="none" w:sz="0" w:space="0" w:color="auto"/>
        <w:bottom w:val="none" w:sz="0" w:space="0" w:color="auto"/>
        <w:right w:val="none" w:sz="0" w:space="0" w:color="auto"/>
      </w:divBdr>
      <w:divsChild>
        <w:div w:id="365719704">
          <w:marLeft w:val="547"/>
          <w:marRight w:val="0"/>
          <w:marTop w:val="0"/>
          <w:marBottom w:val="0"/>
          <w:divBdr>
            <w:top w:val="none" w:sz="0" w:space="0" w:color="auto"/>
            <w:left w:val="none" w:sz="0" w:space="0" w:color="auto"/>
            <w:bottom w:val="none" w:sz="0" w:space="0" w:color="auto"/>
            <w:right w:val="none" w:sz="0" w:space="0" w:color="auto"/>
          </w:divBdr>
        </w:div>
      </w:divsChild>
    </w:div>
    <w:div w:id="391467624">
      <w:bodyDiv w:val="1"/>
      <w:marLeft w:val="0"/>
      <w:marRight w:val="0"/>
      <w:marTop w:val="0"/>
      <w:marBottom w:val="0"/>
      <w:divBdr>
        <w:top w:val="none" w:sz="0" w:space="0" w:color="auto"/>
        <w:left w:val="none" w:sz="0" w:space="0" w:color="auto"/>
        <w:bottom w:val="none" w:sz="0" w:space="0" w:color="auto"/>
        <w:right w:val="none" w:sz="0" w:space="0" w:color="auto"/>
      </w:divBdr>
      <w:divsChild>
        <w:div w:id="1587836687">
          <w:marLeft w:val="0"/>
          <w:marRight w:val="0"/>
          <w:marTop w:val="0"/>
          <w:marBottom w:val="0"/>
          <w:divBdr>
            <w:top w:val="none" w:sz="0" w:space="0" w:color="auto"/>
            <w:left w:val="none" w:sz="0" w:space="0" w:color="auto"/>
            <w:bottom w:val="none" w:sz="0" w:space="0" w:color="auto"/>
            <w:right w:val="none" w:sz="0" w:space="0" w:color="auto"/>
          </w:divBdr>
        </w:div>
      </w:divsChild>
    </w:div>
    <w:div w:id="392117645">
      <w:bodyDiv w:val="1"/>
      <w:marLeft w:val="0"/>
      <w:marRight w:val="0"/>
      <w:marTop w:val="0"/>
      <w:marBottom w:val="0"/>
      <w:divBdr>
        <w:top w:val="none" w:sz="0" w:space="0" w:color="auto"/>
        <w:left w:val="none" w:sz="0" w:space="0" w:color="auto"/>
        <w:bottom w:val="none" w:sz="0" w:space="0" w:color="auto"/>
        <w:right w:val="none" w:sz="0" w:space="0" w:color="auto"/>
      </w:divBdr>
    </w:div>
    <w:div w:id="393285876">
      <w:bodyDiv w:val="1"/>
      <w:marLeft w:val="0"/>
      <w:marRight w:val="0"/>
      <w:marTop w:val="0"/>
      <w:marBottom w:val="0"/>
      <w:divBdr>
        <w:top w:val="none" w:sz="0" w:space="0" w:color="auto"/>
        <w:left w:val="none" w:sz="0" w:space="0" w:color="auto"/>
        <w:bottom w:val="none" w:sz="0" w:space="0" w:color="auto"/>
        <w:right w:val="none" w:sz="0" w:space="0" w:color="auto"/>
      </w:divBdr>
    </w:div>
    <w:div w:id="395472095">
      <w:bodyDiv w:val="1"/>
      <w:marLeft w:val="0"/>
      <w:marRight w:val="0"/>
      <w:marTop w:val="0"/>
      <w:marBottom w:val="0"/>
      <w:divBdr>
        <w:top w:val="none" w:sz="0" w:space="0" w:color="auto"/>
        <w:left w:val="none" w:sz="0" w:space="0" w:color="auto"/>
        <w:bottom w:val="none" w:sz="0" w:space="0" w:color="auto"/>
        <w:right w:val="none" w:sz="0" w:space="0" w:color="auto"/>
      </w:divBdr>
      <w:divsChild>
        <w:div w:id="367531044">
          <w:marLeft w:val="0"/>
          <w:marRight w:val="0"/>
          <w:marTop w:val="0"/>
          <w:marBottom w:val="0"/>
          <w:divBdr>
            <w:top w:val="none" w:sz="0" w:space="0" w:color="auto"/>
            <w:left w:val="none" w:sz="0" w:space="0" w:color="auto"/>
            <w:bottom w:val="none" w:sz="0" w:space="0" w:color="auto"/>
            <w:right w:val="none" w:sz="0" w:space="0" w:color="auto"/>
          </w:divBdr>
        </w:div>
      </w:divsChild>
    </w:div>
    <w:div w:id="396053815">
      <w:bodyDiv w:val="1"/>
      <w:marLeft w:val="0"/>
      <w:marRight w:val="0"/>
      <w:marTop w:val="0"/>
      <w:marBottom w:val="0"/>
      <w:divBdr>
        <w:top w:val="none" w:sz="0" w:space="0" w:color="auto"/>
        <w:left w:val="none" w:sz="0" w:space="0" w:color="auto"/>
        <w:bottom w:val="none" w:sz="0" w:space="0" w:color="auto"/>
        <w:right w:val="none" w:sz="0" w:space="0" w:color="auto"/>
      </w:divBdr>
      <w:divsChild>
        <w:div w:id="828908891">
          <w:marLeft w:val="0"/>
          <w:marRight w:val="0"/>
          <w:marTop w:val="0"/>
          <w:marBottom w:val="0"/>
          <w:divBdr>
            <w:top w:val="none" w:sz="0" w:space="0" w:color="auto"/>
            <w:left w:val="none" w:sz="0" w:space="0" w:color="auto"/>
            <w:bottom w:val="none" w:sz="0" w:space="0" w:color="auto"/>
            <w:right w:val="none" w:sz="0" w:space="0" w:color="auto"/>
          </w:divBdr>
        </w:div>
        <w:div w:id="504982420">
          <w:marLeft w:val="0"/>
          <w:marRight w:val="0"/>
          <w:marTop w:val="0"/>
          <w:marBottom w:val="0"/>
          <w:divBdr>
            <w:top w:val="none" w:sz="0" w:space="0" w:color="auto"/>
            <w:left w:val="none" w:sz="0" w:space="0" w:color="auto"/>
            <w:bottom w:val="none" w:sz="0" w:space="0" w:color="auto"/>
            <w:right w:val="none" w:sz="0" w:space="0" w:color="auto"/>
          </w:divBdr>
        </w:div>
        <w:div w:id="582952333">
          <w:marLeft w:val="0"/>
          <w:marRight w:val="0"/>
          <w:marTop w:val="0"/>
          <w:marBottom w:val="0"/>
          <w:divBdr>
            <w:top w:val="none" w:sz="0" w:space="0" w:color="auto"/>
            <w:left w:val="none" w:sz="0" w:space="0" w:color="auto"/>
            <w:bottom w:val="none" w:sz="0" w:space="0" w:color="auto"/>
            <w:right w:val="none" w:sz="0" w:space="0" w:color="auto"/>
          </w:divBdr>
        </w:div>
      </w:divsChild>
    </w:div>
    <w:div w:id="397943547">
      <w:bodyDiv w:val="1"/>
      <w:marLeft w:val="0"/>
      <w:marRight w:val="0"/>
      <w:marTop w:val="0"/>
      <w:marBottom w:val="0"/>
      <w:divBdr>
        <w:top w:val="none" w:sz="0" w:space="0" w:color="auto"/>
        <w:left w:val="none" w:sz="0" w:space="0" w:color="auto"/>
        <w:bottom w:val="none" w:sz="0" w:space="0" w:color="auto"/>
        <w:right w:val="none" w:sz="0" w:space="0" w:color="auto"/>
      </w:divBdr>
      <w:divsChild>
        <w:div w:id="1966614368">
          <w:marLeft w:val="0"/>
          <w:marRight w:val="0"/>
          <w:marTop w:val="0"/>
          <w:marBottom w:val="0"/>
          <w:divBdr>
            <w:top w:val="none" w:sz="0" w:space="0" w:color="auto"/>
            <w:left w:val="none" w:sz="0" w:space="0" w:color="auto"/>
            <w:bottom w:val="none" w:sz="0" w:space="0" w:color="auto"/>
            <w:right w:val="none" w:sz="0" w:space="0" w:color="auto"/>
          </w:divBdr>
          <w:divsChild>
            <w:div w:id="10270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50671">
      <w:bodyDiv w:val="1"/>
      <w:marLeft w:val="0"/>
      <w:marRight w:val="0"/>
      <w:marTop w:val="0"/>
      <w:marBottom w:val="0"/>
      <w:divBdr>
        <w:top w:val="none" w:sz="0" w:space="0" w:color="auto"/>
        <w:left w:val="none" w:sz="0" w:space="0" w:color="auto"/>
        <w:bottom w:val="none" w:sz="0" w:space="0" w:color="auto"/>
        <w:right w:val="none" w:sz="0" w:space="0" w:color="auto"/>
      </w:divBdr>
    </w:div>
    <w:div w:id="416244216">
      <w:bodyDiv w:val="1"/>
      <w:marLeft w:val="0"/>
      <w:marRight w:val="0"/>
      <w:marTop w:val="0"/>
      <w:marBottom w:val="0"/>
      <w:divBdr>
        <w:top w:val="none" w:sz="0" w:space="0" w:color="auto"/>
        <w:left w:val="none" w:sz="0" w:space="0" w:color="auto"/>
        <w:bottom w:val="none" w:sz="0" w:space="0" w:color="auto"/>
        <w:right w:val="none" w:sz="0" w:space="0" w:color="auto"/>
      </w:divBdr>
    </w:div>
    <w:div w:id="418721622">
      <w:bodyDiv w:val="1"/>
      <w:marLeft w:val="0"/>
      <w:marRight w:val="0"/>
      <w:marTop w:val="0"/>
      <w:marBottom w:val="0"/>
      <w:divBdr>
        <w:top w:val="none" w:sz="0" w:space="0" w:color="auto"/>
        <w:left w:val="none" w:sz="0" w:space="0" w:color="auto"/>
        <w:bottom w:val="none" w:sz="0" w:space="0" w:color="auto"/>
        <w:right w:val="none" w:sz="0" w:space="0" w:color="auto"/>
      </w:divBdr>
      <w:divsChild>
        <w:div w:id="203757682">
          <w:marLeft w:val="0"/>
          <w:marRight w:val="0"/>
          <w:marTop w:val="0"/>
          <w:marBottom w:val="0"/>
          <w:divBdr>
            <w:top w:val="none" w:sz="0" w:space="0" w:color="auto"/>
            <w:left w:val="none" w:sz="0" w:space="0" w:color="auto"/>
            <w:bottom w:val="none" w:sz="0" w:space="0" w:color="auto"/>
            <w:right w:val="none" w:sz="0" w:space="0" w:color="auto"/>
          </w:divBdr>
        </w:div>
        <w:div w:id="611207043">
          <w:marLeft w:val="0"/>
          <w:marRight w:val="0"/>
          <w:marTop w:val="0"/>
          <w:marBottom w:val="0"/>
          <w:divBdr>
            <w:top w:val="none" w:sz="0" w:space="0" w:color="auto"/>
            <w:left w:val="none" w:sz="0" w:space="0" w:color="auto"/>
            <w:bottom w:val="none" w:sz="0" w:space="0" w:color="auto"/>
            <w:right w:val="none" w:sz="0" w:space="0" w:color="auto"/>
          </w:divBdr>
        </w:div>
      </w:divsChild>
    </w:div>
    <w:div w:id="421486621">
      <w:bodyDiv w:val="1"/>
      <w:marLeft w:val="0"/>
      <w:marRight w:val="0"/>
      <w:marTop w:val="0"/>
      <w:marBottom w:val="0"/>
      <w:divBdr>
        <w:top w:val="none" w:sz="0" w:space="0" w:color="auto"/>
        <w:left w:val="none" w:sz="0" w:space="0" w:color="auto"/>
        <w:bottom w:val="none" w:sz="0" w:space="0" w:color="auto"/>
        <w:right w:val="none" w:sz="0" w:space="0" w:color="auto"/>
      </w:divBdr>
      <w:divsChild>
        <w:div w:id="579412527">
          <w:marLeft w:val="0"/>
          <w:marRight w:val="0"/>
          <w:marTop w:val="0"/>
          <w:marBottom w:val="0"/>
          <w:divBdr>
            <w:top w:val="none" w:sz="0" w:space="0" w:color="auto"/>
            <w:left w:val="none" w:sz="0" w:space="0" w:color="auto"/>
            <w:bottom w:val="none" w:sz="0" w:space="0" w:color="auto"/>
            <w:right w:val="none" w:sz="0" w:space="0" w:color="auto"/>
          </w:divBdr>
        </w:div>
        <w:div w:id="2086611949">
          <w:marLeft w:val="0"/>
          <w:marRight w:val="0"/>
          <w:marTop w:val="0"/>
          <w:marBottom w:val="0"/>
          <w:divBdr>
            <w:top w:val="none" w:sz="0" w:space="0" w:color="auto"/>
            <w:left w:val="none" w:sz="0" w:space="0" w:color="auto"/>
            <w:bottom w:val="none" w:sz="0" w:space="0" w:color="auto"/>
            <w:right w:val="none" w:sz="0" w:space="0" w:color="auto"/>
          </w:divBdr>
        </w:div>
      </w:divsChild>
    </w:div>
    <w:div w:id="425347458">
      <w:bodyDiv w:val="1"/>
      <w:marLeft w:val="0"/>
      <w:marRight w:val="0"/>
      <w:marTop w:val="0"/>
      <w:marBottom w:val="0"/>
      <w:divBdr>
        <w:top w:val="none" w:sz="0" w:space="0" w:color="auto"/>
        <w:left w:val="none" w:sz="0" w:space="0" w:color="auto"/>
        <w:bottom w:val="none" w:sz="0" w:space="0" w:color="auto"/>
        <w:right w:val="none" w:sz="0" w:space="0" w:color="auto"/>
      </w:divBdr>
      <w:divsChild>
        <w:div w:id="408117501">
          <w:marLeft w:val="0"/>
          <w:marRight w:val="0"/>
          <w:marTop w:val="0"/>
          <w:marBottom w:val="0"/>
          <w:divBdr>
            <w:top w:val="none" w:sz="0" w:space="0" w:color="auto"/>
            <w:left w:val="none" w:sz="0" w:space="0" w:color="auto"/>
            <w:bottom w:val="none" w:sz="0" w:space="0" w:color="auto"/>
            <w:right w:val="none" w:sz="0" w:space="0" w:color="auto"/>
          </w:divBdr>
        </w:div>
      </w:divsChild>
    </w:div>
    <w:div w:id="433941649">
      <w:bodyDiv w:val="1"/>
      <w:marLeft w:val="0"/>
      <w:marRight w:val="0"/>
      <w:marTop w:val="0"/>
      <w:marBottom w:val="0"/>
      <w:divBdr>
        <w:top w:val="none" w:sz="0" w:space="0" w:color="auto"/>
        <w:left w:val="none" w:sz="0" w:space="0" w:color="auto"/>
        <w:bottom w:val="none" w:sz="0" w:space="0" w:color="auto"/>
        <w:right w:val="none" w:sz="0" w:space="0" w:color="auto"/>
      </w:divBdr>
    </w:div>
    <w:div w:id="439491563">
      <w:bodyDiv w:val="1"/>
      <w:marLeft w:val="0"/>
      <w:marRight w:val="0"/>
      <w:marTop w:val="0"/>
      <w:marBottom w:val="0"/>
      <w:divBdr>
        <w:top w:val="none" w:sz="0" w:space="0" w:color="auto"/>
        <w:left w:val="none" w:sz="0" w:space="0" w:color="auto"/>
        <w:bottom w:val="none" w:sz="0" w:space="0" w:color="auto"/>
        <w:right w:val="none" w:sz="0" w:space="0" w:color="auto"/>
      </w:divBdr>
      <w:divsChild>
        <w:div w:id="1625231558">
          <w:marLeft w:val="0"/>
          <w:marRight w:val="0"/>
          <w:marTop w:val="0"/>
          <w:marBottom w:val="0"/>
          <w:divBdr>
            <w:top w:val="none" w:sz="0" w:space="0" w:color="auto"/>
            <w:left w:val="none" w:sz="0" w:space="0" w:color="auto"/>
            <w:bottom w:val="none" w:sz="0" w:space="0" w:color="auto"/>
            <w:right w:val="none" w:sz="0" w:space="0" w:color="auto"/>
          </w:divBdr>
        </w:div>
      </w:divsChild>
    </w:div>
    <w:div w:id="450325467">
      <w:bodyDiv w:val="1"/>
      <w:marLeft w:val="0"/>
      <w:marRight w:val="0"/>
      <w:marTop w:val="0"/>
      <w:marBottom w:val="0"/>
      <w:divBdr>
        <w:top w:val="none" w:sz="0" w:space="0" w:color="auto"/>
        <w:left w:val="none" w:sz="0" w:space="0" w:color="auto"/>
        <w:bottom w:val="none" w:sz="0" w:space="0" w:color="auto"/>
        <w:right w:val="none" w:sz="0" w:space="0" w:color="auto"/>
      </w:divBdr>
    </w:div>
    <w:div w:id="469176641">
      <w:bodyDiv w:val="1"/>
      <w:marLeft w:val="0"/>
      <w:marRight w:val="0"/>
      <w:marTop w:val="0"/>
      <w:marBottom w:val="0"/>
      <w:divBdr>
        <w:top w:val="none" w:sz="0" w:space="0" w:color="auto"/>
        <w:left w:val="none" w:sz="0" w:space="0" w:color="auto"/>
        <w:bottom w:val="none" w:sz="0" w:space="0" w:color="auto"/>
        <w:right w:val="none" w:sz="0" w:space="0" w:color="auto"/>
      </w:divBdr>
    </w:div>
    <w:div w:id="516626381">
      <w:bodyDiv w:val="1"/>
      <w:marLeft w:val="0"/>
      <w:marRight w:val="0"/>
      <w:marTop w:val="0"/>
      <w:marBottom w:val="0"/>
      <w:divBdr>
        <w:top w:val="none" w:sz="0" w:space="0" w:color="auto"/>
        <w:left w:val="none" w:sz="0" w:space="0" w:color="auto"/>
        <w:bottom w:val="none" w:sz="0" w:space="0" w:color="auto"/>
        <w:right w:val="none" w:sz="0" w:space="0" w:color="auto"/>
      </w:divBdr>
    </w:div>
    <w:div w:id="537860275">
      <w:bodyDiv w:val="1"/>
      <w:marLeft w:val="0"/>
      <w:marRight w:val="0"/>
      <w:marTop w:val="0"/>
      <w:marBottom w:val="0"/>
      <w:divBdr>
        <w:top w:val="none" w:sz="0" w:space="0" w:color="auto"/>
        <w:left w:val="none" w:sz="0" w:space="0" w:color="auto"/>
        <w:bottom w:val="none" w:sz="0" w:space="0" w:color="auto"/>
        <w:right w:val="none" w:sz="0" w:space="0" w:color="auto"/>
      </w:divBdr>
    </w:div>
    <w:div w:id="544952982">
      <w:bodyDiv w:val="1"/>
      <w:marLeft w:val="0"/>
      <w:marRight w:val="0"/>
      <w:marTop w:val="0"/>
      <w:marBottom w:val="0"/>
      <w:divBdr>
        <w:top w:val="none" w:sz="0" w:space="0" w:color="auto"/>
        <w:left w:val="none" w:sz="0" w:space="0" w:color="auto"/>
        <w:bottom w:val="none" w:sz="0" w:space="0" w:color="auto"/>
        <w:right w:val="none" w:sz="0" w:space="0" w:color="auto"/>
      </w:divBdr>
      <w:divsChild>
        <w:div w:id="434596110">
          <w:marLeft w:val="0"/>
          <w:marRight w:val="0"/>
          <w:marTop w:val="0"/>
          <w:marBottom w:val="0"/>
          <w:divBdr>
            <w:top w:val="single" w:sz="2" w:space="0" w:color="E5E7EB"/>
            <w:left w:val="single" w:sz="2" w:space="0" w:color="E5E7EB"/>
            <w:bottom w:val="single" w:sz="2" w:space="0" w:color="E5E7EB"/>
            <w:right w:val="single" w:sz="2" w:space="0" w:color="E5E7EB"/>
          </w:divBdr>
          <w:divsChild>
            <w:div w:id="97726251">
              <w:marLeft w:val="0"/>
              <w:marRight w:val="0"/>
              <w:marTop w:val="0"/>
              <w:marBottom w:val="0"/>
              <w:divBdr>
                <w:top w:val="single" w:sz="2" w:space="0" w:color="E5E7EB"/>
                <w:left w:val="single" w:sz="2" w:space="0" w:color="E5E7EB"/>
                <w:bottom w:val="single" w:sz="2" w:space="0" w:color="E5E7EB"/>
                <w:right w:val="single" w:sz="2" w:space="0" w:color="E5E7EB"/>
              </w:divBdr>
              <w:divsChild>
                <w:div w:id="139516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1138324">
          <w:marLeft w:val="0"/>
          <w:marRight w:val="0"/>
          <w:marTop w:val="0"/>
          <w:marBottom w:val="0"/>
          <w:divBdr>
            <w:top w:val="single" w:sz="2" w:space="0" w:color="E5E7EB"/>
            <w:left w:val="single" w:sz="2" w:space="0" w:color="E5E7EB"/>
            <w:bottom w:val="single" w:sz="2" w:space="0" w:color="E5E7EB"/>
            <w:right w:val="single" w:sz="2" w:space="0" w:color="E5E7EB"/>
          </w:divBdr>
          <w:divsChild>
            <w:div w:id="2059235133">
              <w:marLeft w:val="0"/>
              <w:marRight w:val="0"/>
              <w:marTop w:val="0"/>
              <w:marBottom w:val="0"/>
              <w:divBdr>
                <w:top w:val="single" w:sz="2" w:space="0" w:color="E5E7EB"/>
                <w:left w:val="single" w:sz="2" w:space="0" w:color="E5E7EB"/>
                <w:bottom w:val="single" w:sz="2" w:space="0" w:color="E5E7EB"/>
                <w:right w:val="single" w:sz="2" w:space="0" w:color="E5E7EB"/>
              </w:divBdr>
              <w:divsChild>
                <w:div w:id="44489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4748452">
          <w:marLeft w:val="0"/>
          <w:marRight w:val="0"/>
          <w:marTop w:val="0"/>
          <w:marBottom w:val="0"/>
          <w:divBdr>
            <w:top w:val="single" w:sz="2" w:space="0" w:color="E5E7EB"/>
            <w:left w:val="single" w:sz="2" w:space="0" w:color="E5E7EB"/>
            <w:bottom w:val="single" w:sz="2" w:space="0" w:color="E5E7EB"/>
            <w:right w:val="single" w:sz="2" w:space="0" w:color="E5E7EB"/>
          </w:divBdr>
          <w:divsChild>
            <w:div w:id="815992825">
              <w:marLeft w:val="0"/>
              <w:marRight w:val="0"/>
              <w:marTop w:val="0"/>
              <w:marBottom w:val="0"/>
              <w:divBdr>
                <w:top w:val="single" w:sz="2" w:space="0" w:color="E5E7EB"/>
                <w:left w:val="single" w:sz="2" w:space="0" w:color="E5E7EB"/>
                <w:bottom w:val="single" w:sz="2" w:space="0" w:color="E5E7EB"/>
                <w:right w:val="single" w:sz="2" w:space="0" w:color="E5E7EB"/>
              </w:divBdr>
              <w:divsChild>
                <w:div w:id="1700427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4151609">
          <w:marLeft w:val="0"/>
          <w:marRight w:val="0"/>
          <w:marTop w:val="0"/>
          <w:marBottom w:val="0"/>
          <w:divBdr>
            <w:top w:val="single" w:sz="2" w:space="0" w:color="E5E7EB"/>
            <w:left w:val="single" w:sz="2" w:space="0" w:color="E5E7EB"/>
            <w:bottom w:val="single" w:sz="2" w:space="0" w:color="E5E7EB"/>
            <w:right w:val="single" w:sz="2" w:space="0" w:color="E5E7EB"/>
          </w:divBdr>
          <w:divsChild>
            <w:div w:id="395280182">
              <w:marLeft w:val="0"/>
              <w:marRight w:val="0"/>
              <w:marTop w:val="0"/>
              <w:marBottom w:val="0"/>
              <w:divBdr>
                <w:top w:val="single" w:sz="2" w:space="0" w:color="E5E7EB"/>
                <w:left w:val="single" w:sz="2" w:space="0" w:color="E5E7EB"/>
                <w:bottom w:val="single" w:sz="2" w:space="0" w:color="E5E7EB"/>
                <w:right w:val="single" w:sz="2" w:space="0" w:color="E5E7EB"/>
              </w:divBdr>
              <w:divsChild>
                <w:div w:id="1697661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7183576">
      <w:bodyDiv w:val="1"/>
      <w:marLeft w:val="0"/>
      <w:marRight w:val="0"/>
      <w:marTop w:val="0"/>
      <w:marBottom w:val="0"/>
      <w:divBdr>
        <w:top w:val="none" w:sz="0" w:space="0" w:color="auto"/>
        <w:left w:val="none" w:sz="0" w:space="0" w:color="auto"/>
        <w:bottom w:val="none" w:sz="0" w:space="0" w:color="auto"/>
        <w:right w:val="none" w:sz="0" w:space="0" w:color="auto"/>
      </w:divBdr>
      <w:divsChild>
        <w:div w:id="80949809">
          <w:marLeft w:val="0"/>
          <w:marRight w:val="0"/>
          <w:marTop w:val="0"/>
          <w:marBottom w:val="0"/>
          <w:divBdr>
            <w:top w:val="none" w:sz="0" w:space="0" w:color="auto"/>
            <w:left w:val="none" w:sz="0" w:space="0" w:color="auto"/>
            <w:bottom w:val="none" w:sz="0" w:space="0" w:color="auto"/>
            <w:right w:val="none" w:sz="0" w:space="0" w:color="auto"/>
          </w:divBdr>
        </w:div>
        <w:div w:id="148012607">
          <w:marLeft w:val="0"/>
          <w:marRight w:val="0"/>
          <w:marTop w:val="0"/>
          <w:marBottom w:val="0"/>
          <w:divBdr>
            <w:top w:val="none" w:sz="0" w:space="0" w:color="auto"/>
            <w:left w:val="none" w:sz="0" w:space="0" w:color="auto"/>
            <w:bottom w:val="none" w:sz="0" w:space="0" w:color="auto"/>
            <w:right w:val="none" w:sz="0" w:space="0" w:color="auto"/>
          </w:divBdr>
        </w:div>
        <w:div w:id="183446306">
          <w:marLeft w:val="0"/>
          <w:marRight w:val="0"/>
          <w:marTop w:val="0"/>
          <w:marBottom w:val="0"/>
          <w:divBdr>
            <w:top w:val="none" w:sz="0" w:space="0" w:color="auto"/>
            <w:left w:val="none" w:sz="0" w:space="0" w:color="auto"/>
            <w:bottom w:val="none" w:sz="0" w:space="0" w:color="auto"/>
            <w:right w:val="none" w:sz="0" w:space="0" w:color="auto"/>
          </w:divBdr>
        </w:div>
        <w:div w:id="193156703">
          <w:marLeft w:val="0"/>
          <w:marRight w:val="0"/>
          <w:marTop w:val="0"/>
          <w:marBottom w:val="0"/>
          <w:divBdr>
            <w:top w:val="none" w:sz="0" w:space="0" w:color="auto"/>
            <w:left w:val="none" w:sz="0" w:space="0" w:color="auto"/>
            <w:bottom w:val="none" w:sz="0" w:space="0" w:color="auto"/>
            <w:right w:val="none" w:sz="0" w:space="0" w:color="auto"/>
          </w:divBdr>
        </w:div>
        <w:div w:id="201749429">
          <w:marLeft w:val="0"/>
          <w:marRight w:val="0"/>
          <w:marTop w:val="0"/>
          <w:marBottom w:val="0"/>
          <w:divBdr>
            <w:top w:val="none" w:sz="0" w:space="0" w:color="auto"/>
            <w:left w:val="none" w:sz="0" w:space="0" w:color="auto"/>
            <w:bottom w:val="none" w:sz="0" w:space="0" w:color="auto"/>
            <w:right w:val="none" w:sz="0" w:space="0" w:color="auto"/>
          </w:divBdr>
        </w:div>
        <w:div w:id="269549676">
          <w:marLeft w:val="0"/>
          <w:marRight w:val="0"/>
          <w:marTop w:val="0"/>
          <w:marBottom w:val="0"/>
          <w:divBdr>
            <w:top w:val="none" w:sz="0" w:space="0" w:color="auto"/>
            <w:left w:val="none" w:sz="0" w:space="0" w:color="auto"/>
            <w:bottom w:val="none" w:sz="0" w:space="0" w:color="auto"/>
            <w:right w:val="none" w:sz="0" w:space="0" w:color="auto"/>
          </w:divBdr>
        </w:div>
        <w:div w:id="298539721">
          <w:marLeft w:val="0"/>
          <w:marRight w:val="0"/>
          <w:marTop w:val="0"/>
          <w:marBottom w:val="0"/>
          <w:divBdr>
            <w:top w:val="none" w:sz="0" w:space="0" w:color="auto"/>
            <w:left w:val="none" w:sz="0" w:space="0" w:color="auto"/>
            <w:bottom w:val="none" w:sz="0" w:space="0" w:color="auto"/>
            <w:right w:val="none" w:sz="0" w:space="0" w:color="auto"/>
          </w:divBdr>
        </w:div>
        <w:div w:id="473568856">
          <w:marLeft w:val="0"/>
          <w:marRight w:val="0"/>
          <w:marTop w:val="0"/>
          <w:marBottom w:val="0"/>
          <w:divBdr>
            <w:top w:val="none" w:sz="0" w:space="0" w:color="auto"/>
            <w:left w:val="none" w:sz="0" w:space="0" w:color="auto"/>
            <w:bottom w:val="none" w:sz="0" w:space="0" w:color="auto"/>
            <w:right w:val="none" w:sz="0" w:space="0" w:color="auto"/>
          </w:divBdr>
        </w:div>
        <w:div w:id="625162676">
          <w:marLeft w:val="0"/>
          <w:marRight w:val="0"/>
          <w:marTop w:val="0"/>
          <w:marBottom w:val="0"/>
          <w:divBdr>
            <w:top w:val="none" w:sz="0" w:space="0" w:color="auto"/>
            <w:left w:val="none" w:sz="0" w:space="0" w:color="auto"/>
            <w:bottom w:val="none" w:sz="0" w:space="0" w:color="auto"/>
            <w:right w:val="none" w:sz="0" w:space="0" w:color="auto"/>
          </w:divBdr>
        </w:div>
        <w:div w:id="732238004">
          <w:marLeft w:val="0"/>
          <w:marRight w:val="0"/>
          <w:marTop w:val="0"/>
          <w:marBottom w:val="0"/>
          <w:divBdr>
            <w:top w:val="none" w:sz="0" w:space="0" w:color="auto"/>
            <w:left w:val="none" w:sz="0" w:space="0" w:color="auto"/>
            <w:bottom w:val="none" w:sz="0" w:space="0" w:color="auto"/>
            <w:right w:val="none" w:sz="0" w:space="0" w:color="auto"/>
          </w:divBdr>
        </w:div>
        <w:div w:id="792754030">
          <w:marLeft w:val="0"/>
          <w:marRight w:val="0"/>
          <w:marTop w:val="0"/>
          <w:marBottom w:val="0"/>
          <w:divBdr>
            <w:top w:val="none" w:sz="0" w:space="0" w:color="auto"/>
            <w:left w:val="none" w:sz="0" w:space="0" w:color="auto"/>
            <w:bottom w:val="none" w:sz="0" w:space="0" w:color="auto"/>
            <w:right w:val="none" w:sz="0" w:space="0" w:color="auto"/>
          </w:divBdr>
        </w:div>
        <w:div w:id="897209084">
          <w:marLeft w:val="0"/>
          <w:marRight w:val="0"/>
          <w:marTop w:val="0"/>
          <w:marBottom w:val="0"/>
          <w:divBdr>
            <w:top w:val="none" w:sz="0" w:space="0" w:color="auto"/>
            <w:left w:val="none" w:sz="0" w:space="0" w:color="auto"/>
            <w:bottom w:val="none" w:sz="0" w:space="0" w:color="auto"/>
            <w:right w:val="none" w:sz="0" w:space="0" w:color="auto"/>
          </w:divBdr>
        </w:div>
        <w:div w:id="1001785298">
          <w:marLeft w:val="0"/>
          <w:marRight w:val="0"/>
          <w:marTop w:val="0"/>
          <w:marBottom w:val="0"/>
          <w:divBdr>
            <w:top w:val="none" w:sz="0" w:space="0" w:color="auto"/>
            <w:left w:val="none" w:sz="0" w:space="0" w:color="auto"/>
            <w:bottom w:val="none" w:sz="0" w:space="0" w:color="auto"/>
            <w:right w:val="none" w:sz="0" w:space="0" w:color="auto"/>
          </w:divBdr>
        </w:div>
        <w:div w:id="1031031836">
          <w:marLeft w:val="0"/>
          <w:marRight w:val="0"/>
          <w:marTop w:val="0"/>
          <w:marBottom w:val="0"/>
          <w:divBdr>
            <w:top w:val="none" w:sz="0" w:space="0" w:color="auto"/>
            <w:left w:val="none" w:sz="0" w:space="0" w:color="auto"/>
            <w:bottom w:val="none" w:sz="0" w:space="0" w:color="auto"/>
            <w:right w:val="none" w:sz="0" w:space="0" w:color="auto"/>
          </w:divBdr>
        </w:div>
        <w:div w:id="1059355724">
          <w:marLeft w:val="0"/>
          <w:marRight w:val="0"/>
          <w:marTop w:val="0"/>
          <w:marBottom w:val="0"/>
          <w:divBdr>
            <w:top w:val="none" w:sz="0" w:space="0" w:color="auto"/>
            <w:left w:val="none" w:sz="0" w:space="0" w:color="auto"/>
            <w:bottom w:val="none" w:sz="0" w:space="0" w:color="auto"/>
            <w:right w:val="none" w:sz="0" w:space="0" w:color="auto"/>
          </w:divBdr>
        </w:div>
        <w:div w:id="1098714199">
          <w:marLeft w:val="0"/>
          <w:marRight w:val="0"/>
          <w:marTop w:val="0"/>
          <w:marBottom w:val="0"/>
          <w:divBdr>
            <w:top w:val="none" w:sz="0" w:space="0" w:color="auto"/>
            <w:left w:val="none" w:sz="0" w:space="0" w:color="auto"/>
            <w:bottom w:val="none" w:sz="0" w:space="0" w:color="auto"/>
            <w:right w:val="none" w:sz="0" w:space="0" w:color="auto"/>
          </w:divBdr>
        </w:div>
        <w:div w:id="1151016887">
          <w:marLeft w:val="0"/>
          <w:marRight w:val="0"/>
          <w:marTop w:val="0"/>
          <w:marBottom w:val="0"/>
          <w:divBdr>
            <w:top w:val="none" w:sz="0" w:space="0" w:color="auto"/>
            <w:left w:val="none" w:sz="0" w:space="0" w:color="auto"/>
            <w:bottom w:val="none" w:sz="0" w:space="0" w:color="auto"/>
            <w:right w:val="none" w:sz="0" w:space="0" w:color="auto"/>
          </w:divBdr>
        </w:div>
        <w:div w:id="1220366741">
          <w:marLeft w:val="0"/>
          <w:marRight w:val="0"/>
          <w:marTop w:val="0"/>
          <w:marBottom w:val="0"/>
          <w:divBdr>
            <w:top w:val="none" w:sz="0" w:space="0" w:color="auto"/>
            <w:left w:val="none" w:sz="0" w:space="0" w:color="auto"/>
            <w:bottom w:val="none" w:sz="0" w:space="0" w:color="auto"/>
            <w:right w:val="none" w:sz="0" w:space="0" w:color="auto"/>
          </w:divBdr>
        </w:div>
        <w:div w:id="1235093836">
          <w:marLeft w:val="0"/>
          <w:marRight w:val="0"/>
          <w:marTop w:val="0"/>
          <w:marBottom w:val="0"/>
          <w:divBdr>
            <w:top w:val="none" w:sz="0" w:space="0" w:color="auto"/>
            <w:left w:val="none" w:sz="0" w:space="0" w:color="auto"/>
            <w:bottom w:val="none" w:sz="0" w:space="0" w:color="auto"/>
            <w:right w:val="none" w:sz="0" w:space="0" w:color="auto"/>
          </w:divBdr>
        </w:div>
        <w:div w:id="1287152474">
          <w:marLeft w:val="0"/>
          <w:marRight w:val="0"/>
          <w:marTop w:val="0"/>
          <w:marBottom w:val="0"/>
          <w:divBdr>
            <w:top w:val="none" w:sz="0" w:space="0" w:color="auto"/>
            <w:left w:val="none" w:sz="0" w:space="0" w:color="auto"/>
            <w:bottom w:val="none" w:sz="0" w:space="0" w:color="auto"/>
            <w:right w:val="none" w:sz="0" w:space="0" w:color="auto"/>
          </w:divBdr>
        </w:div>
        <w:div w:id="1292901567">
          <w:marLeft w:val="0"/>
          <w:marRight w:val="0"/>
          <w:marTop w:val="0"/>
          <w:marBottom w:val="0"/>
          <w:divBdr>
            <w:top w:val="none" w:sz="0" w:space="0" w:color="auto"/>
            <w:left w:val="none" w:sz="0" w:space="0" w:color="auto"/>
            <w:bottom w:val="none" w:sz="0" w:space="0" w:color="auto"/>
            <w:right w:val="none" w:sz="0" w:space="0" w:color="auto"/>
          </w:divBdr>
        </w:div>
        <w:div w:id="1301153452">
          <w:marLeft w:val="0"/>
          <w:marRight w:val="0"/>
          <w:marTop w:val="0"/>
          <w:marBottom w:val="0"/>
          <w:divBdr>
            <w:top w:val="none" w:sz="0" w:space="0" w:color="auto"/>
            <w:left w:val="none" w:sz="0" w:space="0" w:color="auto"/>
            <w:bottom w:val="none" w:sz="0" w:space="0" w:color="auto"/>
            <w:right w:val="none" w:sz="0" w:space="0" w:color="auto"/>
          </w:divBdr>
        </w:div>
        <w:div w:id="1368749982">
          <w:marLeft w:val="0"/>
          <w:marRight w:val="0"/>
          <w:marTop w:val="0"/>
          <w:marBottom w:val="0"/>
          <w:divBdr>
            <w:top w:val="none" w:sz="0" w:space="0" w:color="auto"/>
            <w:left w:val="none" w:sz="0" w:space="0" w:color="auto"/>
            <w:bottom w:val="none" w:sz="0" w:space="0" w:color="auto"/>
            <w:right w:val="none" w:sz="0" w:space="0" w:color="auto"/>
          </w:divBdr>
        </w:div>
        <w:div w:id="1413238601">
          <w:marLeft w:val="0"/>
          <w:marRight w:val="0"/>
          <w:marTop w:val="0"/>
          <w:marBottom w:val="0"/>
          <w:divBdr>
            <w:top w:val="none" w:sz="0" w:space="0" w:color="auto"/>
            <w:left w:val="none" w:sz="0" w:space="0" w:color="auto"/>
            <w:bottom w:val="none" w:sz="0" w:space="0" w:color="auto"/>
            <w:right w:val="none" w:sz="0" w:space="0" w:color="auto"/>
          </w:divBdr>
        </w:div>
        <w:div w:id="1570001864">
          <w:marLeft w:val="0"/>
          <w:marRight w:val="0"/>
          <w:marTop w:val="0"/>
          <w:marBottom w:val="0"/>
          <w:divBdr>
            <w:top w:val="none" w:sz="0" w:space="0" w:color="auto"/>
            <w:left w:val="none" w:sz="0" w:space="0" w:color="auto"/>
            <w:bottom w:val="none" w:sz="0" w:space="0" w:color="auto"/>
            <w:right w:val="none" w:sz="0" w:space="0" w:color="auto"/>
          </w:divBdr>
        </w:div>
        <w:div w:id="1609700722">
          <w:marLeft w:val="0"/>
          <w:marRight w:val="0"/>
          <w:marTop w:val="0"/>
          <w:marBottom w:val="0"/>
          <w:divBdr>
            <w:top w:val="none" w:sz="0" w:space="0" w:color="auto"/>
            <w:left w:val="none" w:sz="0" w:space="0" w:color="auto"/>
            <w:bottom w:val="none" w:sz="0" w:space="0" w:color="auto"/>
            <w:right w:val="none" w:sz="0" w:space="0" w:color="auto"/>
          </w:divBdr>
        </w:div>
        <w:div w:id="1706295375">
          <w:marLeft w:val="0"/>
          <w:marRight w:val="0"/>
          <w:marTop w:val="0"/>
          <w:marBottom w:val="0"/>
          <w:divBdr>
            <w:top w:val="none" w:sz="0" w:space="0" w:color="auto"/>
            <w:left w:val="none" w:sz="0" w:space="0" w:color="auto"/>
            <w:bottom w:val="none" w:sz="0" w:space="0" w:color="auto"/>
            <w:right w:val="none" w:sz="0" w:space="0" w:color="auto"/>
          </w:divBdr>
        </w:div>
        <w:div w:id="1706518265">
          <w:marLeft w:val="0"/>
          <w:marRight w:val="0"/>
          <w:marTop w:val="0"/>
          <w:marBottom w:val="0"/>
          <w:divBdr>
            <w:top w:val="none" w:sz="0" w:space="0" w:color="auto"/>
            <w:left w:val="none" w:sz="0" w:space="0" w:color="auto"/>
            <w:bottom w:val="none" w:sz="0" w:space="0" w:color="auto"/>
            <w:right w:val="none" w:sz="0" w:space="0" w:color="auto"/>
          </w:divBdr>
        </w:div>
        <w:div w:id="1722512339">
          <w:marLeft w:val="0"/>
          <w:marRight w:val="0"/>
          <w:marTop w:val="0"/>
          <w:marBottom w:val="0"/>
          <w:divBdr>
            <w:top w:val="none" w:sz="0" w:space="0" w:color="auto"/>
            <w:left w:val="none" w:sz="0" w:space="0" w:color="auto"/>
            <w:bottom w:val="none" w:sz="0" w:space="0" w:color="auto"/>
            <w:right w:val="none" w:sz="0" w:space="0" w:color="auto"/>
          </w:divBdr>
        </w:div>
        <w:div w:id="2125496057">
          <w:marLeft w:val="0"/>
          <w:marRight w:val="0"/>
          <w:marTop w:val="0"/>
          <w:marBottom w:val="0"/>
          <w:divBdr>
            <w:top w:val="none" w:sz="0" w:space="0" w:color="auto"/>
            <w:left w:val="none" w:sz="0" w:space="0" w:color="auto"/>
            <w:bottom w:val="none" w:sz="0" w:space="0" w:color="auto"/>
            <w:right w:val="none" w:sz="0" w:space="0" w:color="auto"/>
          </w:divBdr>
        </w:div>
      </w:divsChild>
    </w:div>
    <w:div w:id="549342100">
      <w:bodyDiv w:val="1"/>
      <w:marLeft w:val="0"/>
      <w:marRight w:val="0"/>
      <w:marTop w:val="0"/>
      <w:marBottom w:val="0"/>
      <w:divBdr>
        <w:top w:val="none" w:sz="0" w:space="0" w:color="auto"/>
        <w:left w:val="none" w:sz="0" w:space="0" w:color="auto"/>
        <w:bottom w:val="none" w:sz="0" w:space="0" w:color="auto"/>
        <w:right w:val="none" w:sz="0" w:space="0" w:color="auto"/>
      </w:divBdr>
    </w:div>
    <w:div w:id="566840931">
      <w:bodyDiv w:val="1"/>
      <w:marLeft w:val="0"/>
      <w:marRight w:val="0"/>
      <w:marTop w:val="0"/>
      <w:marBottom w:val="0"/>
      <w:divBdr>
        <w:top w:val="none" w:sz="0" w:space="0" w:color="auto"/>
        <w:left w:val="none" w:sz="0" w:space="0" w:color="auto"/>
        <w:bottom w:val="none" w:sz="0" w:space="0" w:color="auto"/>
        <w:right w:val="none" w:sz="0" w:space="0" w:color="auto"/>
      </w:divBdr>
    </w:div>
    <w:div w:id="568005853">
      <w:bodyDiv w:val="1"/>
      <w:marLeft w:val="0"/>
      <w:marRight w:val="0"/>
      <w:marTop w:val="0"/>
      <w:marBottom w:val="0"/>
      <w:divBdr>
        <w:top w:val="none" w:sz="0" w:space="0" w:color="auto"/>
        <w:left w:val="none" w:sz="0" w:space="0" w:color="auto"/>
        <w:bottom w:val="none" w:sz="0" w:space="0" w:color="auto"/>
        <w:right w:val="none" w:sz="0" w:space="0" w:color="auto"/>
      </w:divBdr>
      <w:divsChild>
        <w:div w:id="35786571">
          <w:marLeft w:val="0"/>
          <w:marRight w:val="0"/>
          <w:marTop w:val="0"/>
          <w:marBottom w:val="0"/>
          <w:divBdr>
            <w:top w:val="none" w:sz="0" w:space="0" w:color="auto"/>
            <w:left w:val="none" w:sz="0" w:space="0" w:color="auto"/>
            <w:bottom w:val="none" w:sz="0" w:space="0" w:color="auto"/>
            <w:right w:val="none" w:sz="0" w:space="0" w:color="auto"/>
          </w:divBdr>
        </w:div>
        <w:div w:id="56786828">
          <w:marLeft w:val="0"/>
          <w:marRight w:val="0"/>
          <w:marTop w:val="0"/>
          <w:marBottom w:val="0"/>
          <w:divBdr>
            <w:top w:val="none" w:sz="0" w:space="0" w:color="auto"/>
            <w:left w:val="none" w:sz="0" w:space="0" w:color="auto"/>
            <w:bottom w:val="none" w:sz="0" w:space="0" w:color="auto"/>
            <w:right w:val="none" w:sz="0" w:space="0" w:color="auto"/>
          </w:divBdr>
        </w:div>
        <w:div w:id="109321893">
          <w:marLeft w:val="0"/>
          <w:marRight w:val="0"/>
          <w:marTop w:val="0"/>
          <w:marBottom w:val="0"/>
          <w:divBdr>
            <w:top w:val="none" w:sz="0" w:space="0" w:color="auto"/>
            <w:left w:val="none" w:sz="0" w:space="0" w:color="auto"/>
            <w:bottom w:val="none" w:sz="0" w:space="0" w:color="auto"/>
            <w:right w:val="none" w:sz="0" w:space="0" w:color="auto"/>
          </w:divBdr>
        </w:div>
        <w:div w:id="268052162">
          <w:marLeft w:val="0"/>
          <w:marRight w:val="0"/>
          <w:marTop w:val="0"/>
          <w:marBottom w:val="0"/>
          <w:divBdr>
            <w:top w:val="none" w:sz="0" w:space="0" w:color="auto"/>
            <w:left w:val="none" w:sz="0" w:space="0" w:color="auto"/>
            <w:bottom w:val="none" w:sz="0" w:space="0" w:color="auto"/>
            <w:right w:val="none" w:sz="0" w:space="0" w:color="auto"/>
          </w:divBdr>
          <w:divsChild>
            <w:div w:id="591401579">
              <w:marLeft w:val="0"/>
              <w:marRight w:val="0"/>
              <w:marTop w:val="120"/>
              <w:marBottom w:val="0"/>
              <w:divBdr>
                <w:top w:val="none" w:sz="0" w:space="0" w:color="auto"/>
                <w:left w:val="none" w:sz="0" w:space="0" w:color="auto"/>
                <w:bottom w:val="none" w:sz="0" w:space="0" w:color="auto"/>
                <w:right w:val="none" w:sz="0" w:space="0" w:color="auto"/>
              </w:divBdr>
              <w:divsChild>
                <w:div w:id="1123959153">
                  <w:marLeft w:val="0"/>
                  <w:marRight w:val="0"/>
                  <w:marTop w:val="0"/>
                  <w:marBottom w:val="0"/>
                  <w:divBdr>
                    <w:top w:val="none" w:sz="0" w:space="0" w:color="auto"/>
                    <w:left w:val="none" w:sz="0" w:space="0" w:color="auto"/>
                    <w:bottom w:val="none" w:sz="0" w:space="0" w:color="auto"/>
                    <w:right w:val="none" w:sz="0" w:space="0" w:color="auto"/>
                  </w:divBdr>
                  <w:divsChild>
                    <w:div w:id="928806208">
                      <w:marLeft w:val="0"/>
                      <w:marRight w:val="0"/>
                      <w:marTop w:val="0"/>
                      <w:marBottom w:val="0"/>
                      <w:divBdr>
                        <w:top w:val="single" w:sz="2" w:space="9" w:color="auto"/>
                        <w:left w:val="single" w:sz="6" w:space="12" w:color="auto"/>
                        <w:bottom w:val="single" w:sz="6" w:space="12" w:color="auto"/>
                        <w:right w:val="single" w:sz="6" w:space="12" w:color="auto"/>
                      </w:divBdr>
                    </w:div>
                    <w:div w:id="950623547">
                      <w:marLeft w:val="0"/>
                      <w:marRight w:val="0"/>
                      <w:marTop w:val="0"/>
                      <w:marBottom w:val="0"/>
                      <w:divBdr>
                        <w:top w:val="none" w:sz="0" w:space="0" w:color="auto"/>
                        <w:left w:val="none" w:sz="0" w:space="0" w:color="auto"/>
                        <w:bottom w:val="none" w:sz="0" w:space="0" w:color="auto"/>
                        <w:right w:val="none" w:sz="0" w:space="0" w:color="auto"/>
                      </w:divBdr>
                      <w:divsChild>
                        <w:div w:id="946275690">
                          <w:marLeft w:val="0"/>
                          <w:marRight w:val="0"/>
                          <w:marTop w:val="0"/>
                          <w:marBottom w:val="0"/>
                          <w:divBdr>
                            <w:top w:val="single" w:sz="4" w:space="5" w:color="auto"/>
                            <w:left w:val="single" w:sz="4" w:space="5" w:color="auto"/>
                            <w:bottom w:val="single" w:sz="2" w:space="5" w:color="auto"/>
                            <w:right w:val="single" w:sz="4" w:space="7" w:color="auto"/>
                          </w:divBdr>
                          <w:divsChild>
                            <w:div w:id="15536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71199">
          <w:marLeft w:val="0"/>
          <w:marRight w:val="0"/>
          <w:marTop w:val="0"/>
          <w:marBottom w:val="0"/>
          <w:divBdr>
            <w:top w:val="none" w:sz="0" w:space="0" w:color="auto"/>
            <w:left w:val="none" w:sz="0" w:space="0" w:color="auto"/>
            <w:bottom w:val="none" w:sz="0" w:space="0" w:color="auto"/>
            <w:right w:val="none" w:sz="0" w:space="0" w:color="auto"/>
          </w:divBdr>
        </w:div>
        <w:div w:id="499930463">
          <w:marLeft w:val="0"/>
          <w:marRight w:val="0"/>
          <w:marTop w:val="0"/>
          <w:marBottom w:val="0"/>
          <w:divBdr>
            <w:top w:val="none" w:sz="0" w:space="0" w:color="auto"/>
            <w:left w:val="none" w:sz="0" w:space="0" w:color="auto"/>
            <w:bottom w:val="none" w:sz="0" w:space="0" w:color="auto"/>
            <w:right w:val="none" w:sz="0" w:space="0" w:color="auto"/>
          </w:divBdr>
        </w:div>
        <w:div w:id="529607341">
          <w:marLeft w:val="0"/>
          <w:marRight w:val="0"/>
          <w:marTop w:val="0"/>
          <w:marBottom w:val="0"/>
          <w:divBdr>
            <w:top w:val="none" w:sz="0" w:space="0" w:color="auto"/>
            <w:left w:val="none" w:sz="0" w:space="0" w:color="auto"/>
            <w:bottom w:val="none" w:sz="0" w:space="0" w:color="auto"/>
            <w:right w:val="none" w:sz="0" w:space="0" w:color="auto"/>
          </w:divBdr>
        </w:div>
        <w:div w:id="811950606">
          <w:marLeft w:val="0"/>
          <w:marRight w:val="0"/>
          <w:marTop w:val="0"/>
          <w:marBottom w:val="0"/>
          <w:divBdr>
            <w:top w:val="none" w:sz="0" w:space="0" w:color="auto"/>
            <w:left w:val="none" w:sz="0" w:space="0" w:color="auto"/>
            <w:bottom w:val="none" w:sz="0" w:space="0" w:color="auto"/>
            <w:right w:val="none" w:sz="0" w:space="0" w:color="auto"/>
          </w:divBdr>
        </w:div>
        <w:div w:id="1029988233">
          <w:marLeft w:val="0"/>
          <w:marRight w:val="0"/>
          <w:marTop w:val="0"/>
          <w:marBottom w:val="0"/>
          <w:divBdr>
            <w:top w:val="none" w:sz="0" w:space="0" w:color="auto"/>
            <w:left w:val="none" w:sz="0" w:space="0" w:color="auto"/>
            <w:bottom w:val="none" w:sz="0" w:space="0" w:color="auto"/>
            <w:right w:val="none" w:sz="0" w:space="0" w:color="auto"/>
          </w:divBdr>
        </w:div>
        <w:div w:id="1044057634">
          <w:marLeft w:val="0"/>
          <w:marRight w:val="0"/>
          <w:marTop w:val="0"/>
          <w:marBottom w:val="0"/>
          <w:divBdr>
            <w:top w:val="none" w:sz="0" w:space="0" w:color="auto"/>
            <w:left w:val="none" w:sz="0" w:space="0" w:color="auto"/>
            <w:bottom w:val="none" w:sz="0" w:space="0" w:color="auto"/>
            <w:right w:val="none" w:sz="0" w:space="0" w:color="auto"/>
          </w:divBdr>
        </w:div>
        <w:div w:id="1089929732">
          <w:marLeft w:val="0"/>
          <w:marRight w:val="0"/>
          <w:marTop w:val="0"/>
          <w:marBottom w:val="0"/>
          <w:divBdr>
            <w:top w:val="none" w:sz="0" w:space="0" w:color="auto"/>
            <w:left w:val="none" w:sz="0" w:space="0" w:color="auto"/>
            <w:bottom w:val="none" w:sz="0" w:space="0" w:color="auto"/>
            <w:right w:val="none" w:sz="0" w:space="0" w:color="auto"/>
          </w:divBdr>
        </w:div>
        <w:div w:id="1108357514">
          <w:marLeft w:val="0"/>
          <w:marRight w:val="0"/>
          <w:marTop w:val="0"/>
          <w:marBottom w:val="0"/>
          <w:divBdr>
            <w:top w:val="none" w:sz="0" w:space="0" w:color="auto"/>
            <w:left w:val="none" w:sz="0" w:space="0" w:color="auto"/>
            <w:bottom w:val="none" w:sz="0" w:space="0" w:color="auto"/>
            <w:right w:val="none" w:sz="0" w:space="0" w:color="auto"/>
          </w:divBdr>
        </w:div>
        <w:div w:id="1350184029">
          <w:marLeft w:val="0"/>
          <w:marRight w:val="0"/>
          <w:marTop w:val="0"/>
          <w:marBottom w:val="0"/>
          <w:divBdr>
            <w:top w:val="none" w:sz="0" w:space="0" w:color="auto"/>
            <w:left w:val="none" w:sz="0" w:space="0" w:color="auto"/>
            <w:bottom w:val="none" w:sz="0" w:space="0" w:color="auto"/>
            <w:right w:val="none" w:sz="0" w:space="0" w:color="auto"/>
          </w:divBdr>
        </w:div>
        <w:div w:id="1408959678">
          <w:marLeft w:val="0"/>
          <w:marRight w:val="0"/>
          <w:marTop w:val="0"/>
          <w:marBottom w:val="0"/>
          <w:divBdr>
            <w:top w:val="none" w:sz="0" w:space="0" w:color="auto"/>
            <w:left w:val="none" w:sz="0" w:space="0" w:color="auto"/>
            <w:bottom w:val="none" w:sz="0" w:space="0" w:color="auto"/>
            <w:right w:val="none" w:sz="0" w:space="0" w:color="auto"/>
          </w:divBdr>
        </w:div>
        <w:div w:id="1415905459">
          <w:marLeft w:val="0"/>
          <w:marRight w:val="0"/>
          <w:marTop w:val="0"/>
          <w:marBottom w:val="0"/>
          <w:divBdr>
            <w:top w:val="none" w:sz="0" w:space="0" w:color="auto"/>
            <w:left w:val="none" w:sz="0" w:space="0" w:color="auto"/>
            <w:bottom w:val="none" w:sz="0" w:space="0" w:color="auto"/>
            <w:right w:val="none" w:sz="0" w:space="0" w:color="auto"/>
          </w:divBdr>
        </w:div>
        <w:div w:id="1487162170">
          <w:marLeft w:val="0"/>
          <w:marRight w:val="0"/>
          <w:marTop w:val="0"/>
          <w:marBottom w:val="0"/>
          <w:divBdr>
            <w:top w:val="none" w:sz="0" w:space="0" w:color="auto"/>
            <w:left w:val="none" w:sz="0" w:space="0" w:color="auto"/>
            <w:bottom w:val="none" w:sz="0" w:space="0" w:color="auto"/>
            <w:right w:val="none" w:sz="0" w:space="0" w:color="auto"/>
          </w:divBdr>
        </w:div>
        <w:div w:id="1683702394">
          <w:marLeft w:val="0"/>
          <w:marRight w:val="0"/>
          <w:marTop w:val="0"/>
          <w:marBottom w:val="0"/>
          <w:divBdr>
            <w:top w:val="none" w:sz="0" w:space="0" w:color="auto"/>
            <w:left w:val="none" w:sz="0" w:space="0" w:color="auto"/>
            <w:bottom w:val="none" w:sz="0" w:space="0" w:color="auto"/>
            <w:right w:val="none" w:sz="0" w:space="0" w:color="auto"/>
          </w:divBdr>
        </w:div>
        <w:div w:id="1778599509">
          <w:marLeft w:val="0"/>
          <w:marRight w:val="0"/>
          <w:marTop w:val="0"/>
          <w:marBottom w:val="0"/>
          <w:divBdr>
            <w:top w:val="none" w:sz="0" w:space="0" w:color="auto"/>
            <w:left w:val="none" w:sz="0" w:space="0" w:color="auto"/>
            <w:bottom w:val="none" w:sz="0" w:space="0" w:color="auto"/>
            <w:right w:val="none" w:sz="0" w:space="0" w:color="auto"/>
          </w:divBdr>
        </w:div>
        <w:div w:id="1979188792">
          <w:marLeft w:val="0"/>
          <w:marRight w:val="0"/>
          <w:marTop w:val="0"/>
          <w:marBottom w:val="0"/>
          <w:divBdr>
            <w:top w:val="none" w:sz="0" w:space="0" w:color="auto"/>
            <w:left w:val="none" w:sz="0" w:space="0" w:color="auto"/>
            <w:bottom w:val="none" w:sz="0" w:space="0" w:color="auto"/>
            <w:right w:val="none" w:sz="0" w:space="0" w:color="auto"/>
          </w:divBdr>
        </w:div>
        <w:div w:id="2035956436">
          <w:marLeft w:val="0"/>
          <w:marRight w:val="0"/>
          <w:marTop w:val="0"/>
          <w:marBottom w:val="0"/>
          <w:divBdr>
            <w:top w:val="none" w:sz="0" w:space="0" w:color="auto"/>
            <w:left w:val="none" w:sz="0" w:space="0" w:color="auto"/>
            <w:bottom w:val="none" w:sz="0" w:space="0" w:color="auto"/>
            <w:right w:val="none" w:sz="0" w:space="0" w:color="auto"/>
          </w:divBdr>
        </w:div>
      </w:divsChild>
    </w:div>
    <w:div w:id="577403459">
      <w:bodyDiv w:val="1"/>
      <w:marLeft w:val="0"/>
      <w:marRight w:val="0"/>
      <w:marTop w:val="0"/>
      <w:marBottom w:val="0"/>
      <w:divBdr>
        <w:top w:val="none" w:sz="0" w:space="0" w:color="auto"/>
        <w:left w:val="none" w:sz="0" w:space="0" w:color="auto"/>
        <w:bottom w:val="none" w:sz="0" w:space="0" w:color="auto"/>
        <w:right w:val="none" w:sz="0" w:space="0" w:color="auto"/>
      </w:divBdr>
      <w:divsChild>
        <w:div w:id="489172933">
          <w:marLeft w:val="0"/>
          <w:marRight w:val="0"/>
          <w:marTop w:val="0"/>
          <w:marBottom w:val="0"/>
          <w:divBdr>
            <w:top w:val="none" w:sz="0" w:space="0" w:color="auto"/>
            <w:left w:val="none" w:sz="0" w:space="0" w:color="auto"/>
            <w:bottom w:val="none" w:sz="0" w:space="0" w:color="auto"/>
            <w:right w:val="none" w:sz="0" w:space="0" w:color="auto"/>
          </w:divBdr>
        </w:div>
        <w:div w:id="819036067">
          <w:marLeft w:val="0"/>
          <w:marRight w:val="0"/>
          <w:marTop w:val="0"/>
          <w:marBottom w:val="0"/>
          <w:divBdr>
            <w:top w:val="none" w:sz="0" w:space="0" w:color="auto"/>
            <w:left w:val="none" w:sz="0" w:space="0" w:color="auto"/>
            <w:bottom w:val="none" w:sz="0" w:space="0" w:color="auto"/>
            <w:right w:val="none" w:sz="0" w:space="0" w:color="auto"/>
          </w:divBdr>
        </w:div>
      </w:divsChild>
    </w:div>
    <w:div w:id="579287817">
      <w:bodyDiv w:val="1"/>
      <w:marLeft w:val="0"/>
      <w:marRight w:val="0"/>
      <w:marTop w:val="0"/>
      <w:marBottom w:val="0"/>
      <w:divBdr>
        <w:top w:val="none" w:sz="0" w:space="0" w:color="auto"/>
        <w:left w:val="none" w:sz="0" w:space="0" w:color="auto"/>
        <w:bottom w:val="none" w:sz="0" w:space="0" w:color="auto"/>
        <w:right w:val="none" w:sz="0" w:space="0" w:color="auto"/>
      </w:divBdr>
    </w:div>
    <w:div w:id="585766663">
      <w:bodyDiv w:val="1"/>
      <w:marLeft w:val="0"/>
      <w:marRight w:val="0"/>
      <w:marTop w:val="0"/>
      <w:marBottom w:val="0"/>
      <w:divBdr>
        <w:top w:val="none" w:sz="0" w:space="0" w:color="auto"/>
        <w:left w:val="none" w:sz="0" w:space="0" w:color="auto"/>
        <w:bottom w:val="none" w:sz="0" w:space="0" w:color="auto"/>
        <w:right w:val="none" w:sz="0" w:space="0" w:color="auto"/>
      </w:divBdr>
    </w:div>
    <w:div w:id="597448701">
      <w:bodyDiv w:val="1"/>
      <w:marLeft w:val="0"/>
      <w:marRight w:val="0"/>
      <w:marTop w:val="0"/>
      <w:marBottom w:val="0"/>
      <w:divBdr>
        <w:top w:val="none" w:sz="0" w:space="0" w:color="auto"/>
        <w:left w:val="none" w:sz="0" w:space="0" w:color="auto"/>
        <w:bottom w:val="none" w:sz="0" w:space="0" w:color="auto"/>
        <w:right w:val="none" w:sz="0" w:space="0" w:color="auto"/>
      </w:divBdr>
    </w:div>
    <w:div w:id="601766111">
      <w:bodyDiv w:val="1"/>
      <w:marLeft w:val="0"/>
      <w:marRight w:val="0"/>
      <w:marTop w:val="0"/>
      <w:marBottom w:val="0"/>
      <w:divBdr>
        <w:top w:val="none" w:sz="0" w:space="0" w:color="auto"/>
        <w:left w:val="none" w:sz="0" w:space="0" w:color="auto"/>
        <w:bottom w:val="none" w:sz="0" w:space="0" w:color="auto"/>
        <w:right w:val="none" w:sz="0" w:space="0" w:color="auto"/>
      </w:divBdr>
      <w:divsChild>
        <w:div w:id="377897155">
          <w:marLeft w:val="0"/>
          <w:marRight w:val="0"/>
          <w:marTop w:val="0"/>
          <w:marBottom w:val="0"/>
          <w:divBdr>
            <w:top w:val="none" w:sz="0" w:space="0" w:color="auto"/>
            <w:left w:val="none" w:sz="0" w:space="0" w:color="auto"/>
            <w:bottom w:val="none" w:sz="0" w:space="0" w:color="auto"/>
            <w:right w:val="none" w:sz="0" w:space="0" w:color="auto"/>
          </w:divBdr>
        </w:div>
      </w:divsChild>
    </w:div>
    <w:div w:id="602419915">
      <w:bodyDiv w:val="1"/>
      <w:marLeft w:val="0"/>
      <w:marRight w:val="0"/>
      <w:marTop w:val="0"/>
      <w:marBottom w:val="0"/>
      <w:divBdr>
        <w:top w:val="none" w:sz="0" w:space="0" w:color="auto"/>
        <w:left w:val="none" w:sz="0" w:space="0" w:color="auto"/>
        <w:bottom w:val="none" w:sz="0" w:space="0" w:color="auto"/>
        <w:right w:val="none" w:sz="0" w:space="0" w:color="auto"/>
      </w:divBdr>
      <w:divsChild>
        <w:div w:id="535503345">
          <w:marLeft w:val="0"/>
          <w:marRight w:val="0"/>
          <w:marTop w:val="0"/>
          <w:marBottom w:val="0"/>
          <w:divBdr>
            <w:top w:val="none" w:sz="0" w:space="0" w:color="auto"/>
            <w:left w:val="none" w:sz="0" w:space="0" w:color="auto"/>
            <w:bottom w:val="none" w:sz="0" w:space="0" w:color="auto"/>
            <w:right w:val="none" w:sz="0" w:space="0" w:color="auto"/>
          </w:divBdr>
        </w:div>
        <w:div w:id="567419969">
          <w:marLeft w:val="0"/>
          <w:marRight w:val="0"/>
          <w:marTop w:val="0"/>
          <w:marBottom w:val="0"/>
          <w:divBdr>
            <w:top w:val="none" w:sz="0" w:space="0" w:color="auto"/>
            <w:left w:val="none" w:sz="0" w:space="0" w:color="auto"/>
            <w:bottom w:val="none" w:sz="0" w:space="0" w:color="auto"/>
            <w:right w:val="none" w:sz="0" w:space="0" w:color="auto"/>
          </w:divBdr>
        </w:div>
        <w:div w:id="976570404">
          <w:marLeft w:val="0"/>
          <w:marRight w:val="0"/>
          <w:marTop w:val="0"/>
          <w:marBottom w:val="0"/>
          <w:divBdr>
            <w:top w:val="none" w:sz="0" w:space="0" w:color="auto"/>
            <w:left w:val="none" w:sz="0" w:space="0" w:color="auto"/>
            <w:bottom w:val="none" w:sz="0" w:space="0" w:color="auto"/>
            <w:right w:val="none" w:sz="0" w:space="0" w:color="auto"/>
          </w:divBdr>
        </w:div>
        <w:div w:id="1067917465">
          <w:marLeft w:val="0"/>
          <w:marRight w:val="0"/>
          <w:marTop w:val="0"/>
          <w:marBottom w:val="0"/>
          <w:divBdr>
            <w:top w:val="none" w:sz="0" w:space="0" w:color="auto"/>
            <w:left w:val="none" w:sz="0" w:space="0" w:color="auto"/>
            <w:bottom w:val="none" w:sz="0" w:space="0" w:color="auto"/>
            <w:right w:val="none" w:sz="0" w:space="0" w:color="auto"/>
          </w:divBdr>
        </w:div>
        <w:div w:id="1606768181">
          <w:marLeft w:val="0"/>
          <w:marRight w:val="0"/>
          <w:marTop w:val="0"/>
          <w:marBottom w:val="0"/>
          <w:divBdr>
            <w:top w:val="none" w:sz="0" w:space="0" w:color="auto"/>
            <w:left w:val="none" w:sz="0" w:space="0" w:color="auto"/>
            <w:bottom w:val="none" w:sz="0" w:space="0" w:color="auto"/>
            <w:right w:val="none" w:sz="0" w:space="0" w:color="auto"/>
          </w:divBdr>
        </w:div>
      </w:divsChild>
    </w:div>
    <w:div w:id="605623708">
      <w:bodyDiv w:val="1"/>
      <w:marLeft w:val="0"/>
      <w:marRight w:val="0"/>
      <w:marTop w:val="0"/>
      <w:marBottom w:val="0"/>
      <w:divBdr>
        <w:top w:val="none" w:sz="0" w:space="0" w:color="auto"/>
        <w:left w:val="none" w:sz="0" w:space="0" w:color="auto"/>
        <w:bottom w:val="none" w:sz="0" w:space="0" w:color="auto"/>
        <w:right w:val="none" w:sz="0" w:space="0" w:color="auto"/>
      </w:divBdr>
    </w:div>
    <w:div w:id="606740044">
      <w:bodyDiv w:val="1"/>
      <w:marLeft w:val="0"/>
      <w:marRight w:val="0"/>
      <w:marTop w:val="0"/>
      <w:marBottom w:val="0"/>
      <w:divBdr>
        <w:top w:val="none" w:sz="0" w:space="0" w:color="auto"/>
        <w:left w:val="none" w:sz="0" w:space="0" w:color="auto"/>
        <w:bottom w:val="none" w:sz="0" w:space="0" w:color="auto"/>
        <w:right w:val="none" w:sz="0" w:space="0" w:color="auto"/>
      </w:divBdr>
    </w:div>
    <w:div w:id="607662545">
      <w:bodyDiv w:val="1"/>
      <w:marLeft w:val="0"/>
      <w:marRight w:val="0"/>
      <w:marTop w:val="0"/>
      <w:marBottom w:val="0"/>
      <w:divBdr>
        <w:top w:val="none" w:sz="0" w:space="0" w:color="auto"/>
        <w:left w:val="none" w:sz="0" w:space="0" w:color="auto"/>
        <w:bottom w:val="none" w:sz="0" w:space="0" w:color="auto"/>
        <w:right w:val="none" w:sz="0" w:space="0" w:color="auto"/>
      </w:divBdr>
      <w:divsChild>
        <w:div w:id="1366098064">
          <w:marLeft w:val="547"/>
          <w:marRight w:val="0"/>
          <w:marTop w:val="0"/>
          <w:marBottom w:val="0"/>
          <w:divBdr>
            <w:top w:val="none" w:sz="0" w:space="0" w:color="auto"/>
            <w:left w:val="none" w:sz="0" w:space="0" w:color="auto"/>
            <w:bottom w:val="none" w:sz="0" w:space="0" w:color="auto"/>
            <w:right w:val="none" w:sz="0" w:space="0" w:color="auto"/>
          </w:divBdr>
        </w:div>
      </w:divsChild>
    </w:div>
    <w:div w:id="611059046">
      <w:bodyDiv w:val="1"/>
      <w:marLeft w:val="0"/>
      <w:marRight w:val="0"/>
      <w:marTop w:val="0"/>
      <w:marBottom w:val="0"/>
      <w:divBdr>
        <w:top w:val="none" w:sz="0" w:space="0" w:color="auto"/>
        <w:left w:val="none" w:sz="0" w:space="0" w:color="auto"/>
        <w:bottom w:val="none" w:sz="0" w:space="0" w:color="auto"/>
        <w:right w:val="none" w:sz="0" w:space="0" w:color="auto"/>
      </w:divBdr>
      <w:divsChild>
        <w:div w:id="994183912">
          <w:marLeft w:val="0"/>
          <w:marRight w:val="0"/>
          <w:marTop w:val="0"/>
          <w:marBottom w:val="0"/>
          <w:divBdr>
            <w:top w:val="none" w:sz="0" w:space="0" w:color="auto"/>
            <w:left w:val="none" w:sz="0" w:space="0" w:color="auto"/>
            <w:bottom w:val="none" w:sz="0" w:space="0" w:color="auto"/>
            <w:right w:val="none" w:sz="0" w:space="0" w:color="auto"/>
          </w:divBdr>
        </w:div>
        <w:div w:id="1848473001">
          <w:marLeft w:val="0"/>
          <w:marRight w:val="0"/>
          <w:marTop w:val="0"/>
          <w:marBottom w:val="0"/>
          <w:divBdr>
            <w:top w:val="none" w:sz="0" w:space="0" w:color="auto"/>
            <w:left w:val="none" w:sz="0" w:space="0" w:color="auto"/>
            <w:bottom w:val="none" w:sz="0" w:space="0" w:color="auto"/>
            <w:right w:val="none" w:sz="0" w:space="0" w:color="auto"/>
          </w:divBdr>
        </w:div>
      </w:divsChild>
    </w:div>
    <w:div w:id="616713431">
      <w:bodyDiv w:val="1"/>
      <w:marLeft w:val="0"/>
      <w:marRight w:val="0"/>
      <w:marTop w:val="0"/>
      <w:marBottom w:val="0"/>
      <w:divBdr>
        <w:top w:val="none" w:sz="0" w:space="0" w:color="auto"/>
        <w:left w:val="none" w:sz="0" w:space="0" w:color="auto"/>
        <w:bottom w:val="none" w:sz="0" w:space="0" w:color="auto"/>
        <w:right w:val="none" w:sz="0" w:space="0" w:color="auto"/>
      </w:divBdr>
    </w:div>
    <w:div w:id="624508582">
      <w:bodyDiv w:val="1"/>
      <w:marLeft w:val="0"/>
      <w:marRight w:val="0"/>
      <w:marTop w:val="0"/>
      <w:marBottom w:val="0"/>
      <w:divBdr>
        <w:top w:val="none" w:sz="0" w:space="0" w:color="auto"/>
        <w:left w:val="none" w:sz="0" w:space="0" w:color="auto"/>
        <w:bottom w:val="none" w:sz="0" w:space="0" w:color="auto"/>
        <w:right w:val="none" w:sz="0" w:space="0" w:color="auto"/>
      </w:divBdr>
      <w:divsChild>
        <w:div w:id="512693170">
          <w:marLeft w:val="0"/>
          <w:marRight w:val="0"/>
          <w:marTop w:val="0"/>
          <w:marBottom w:val="0"/>
          <w:divBdr>
            <w:top w:val="none" w:sz="0" w:space="0" w:color="auto"/>
            <w:left w:val="none" w:sz="0" w:space="0" w:color="auto"/>
            <w:bottom w:val="none" w:sz="0" w:space="0" w:color="auto"/>
            <w:right w:val="none" w:sz="0" w:space="0" w:color="auto"/>
          </w:divBdr>
          <w:divsChild>
            <w:div w:id="556744162">
              <w:marLeft w:val="0"/>
              <w:marRight w:val="0"/>
              <w:marTop w:val="0"/>
              <w:marBottom w:val="0"/>
              <w:divBdr>
                <w:top w:val="none" w:sz="0" w:space="0" w:color="auto"/>
                <w:left w:val="none" w:sz="0" w:space="0" w:color="auto"/>
                <w:bottom w:val="none" w:sz="0" w:space="0" w:color="auto"/>
                <w:right w:val="none" w:sz="0" w:space="0" w:color="auto"/>
              </w:divBdr>
              <w:divsChild>
                <w:div w:id="1666200504">
                  <w:marLeft w:val="0"/>
                  <w:marRight w:val="0"/>
                  <w:marTop w:val="0"/>
                  <w:marBottom w:val="0"/>
                  <w:divBdr>
                    <w:top w:val="none" w:sz="0" w:space="0" w:color="auto"/>
                    <w:left w:val="none" w:sz="0" w:space="0" w:color="auto"/>
                    <w:bottom w:val="none" w:sz="0" w:space="0" w:color="auto"/>
                    <w:right w:val="none" w:sz="0" w:space="0" w:color="auto"/>
                  </w:divBdr>
                  <w:divsChild>
                    <w:div w:id="989820385">
                      <w:marLeft w:val="0"/>
                      <w:marRight w:val="0"/>
                      <w:marTop w:val="180"/>
                      <w:marBottom w:val="0"/>
                      <w:divBdr>
                        <w:top w:val="none" w:sz="0" w:space="0" w:color="auto"/>
                        <w:left w:val="none" w:sz="0" w:space="0" w:color="auto"/>
                        <w:bottom w:val="none" w:sz="0" w:space="0" w:color="auto"/>
                        <w:right w:val="none" w:sz="0" w:space="0" w:color="auto"/>
                      </w:divBdr>
                      <w:divsChild>
                        <w:div w:id="888881101">
                          <w:marLeft w:val="0"/>
                          <w:marRight w:val="0"/>
                          <w:marTop w:val="0"/>
                          <w:marBottom w:val="0"/>
                          <w:divBdr>
                            <w:top w:val="none" w:sz="0" w:space="0" w:color="auto"/>
                            <w:left w:val="none" w:sz="0" w:space="0" w:color="auto"/>
                            <w:bottom w:val="none" w:sz="0" w:space="0" w:color="auto"/>
                            <w:right w:val="none" w:sz="0" w:space="0" w:color="auto"/>
                          </w:divBdr>
                          <w:divsChild>
                            <w:div w:id="1431704849">
                              <w:marLeft w:val="0"/>
                              <w:marRight w:val="0"/>
                              <w:marTop w:val="0"/>
                              <w:marBottom w:val="0"/>
                              <w:divBdr>
                                <w:top w:val="none" w:sz="0" w:space="0" w:color="auto"/>
                                <w:left w:val="none" w:sz="0" w:space="0" w:color="auto"/>
                                <w:bottom w:val="none" w:sz="0" w:space="0" w:color="auto"/>
                                <w:right w:val="none" w:sz="0" w:space="0" w:color="auto"/>
                              </w:divBdr>
                              <w:divsChild>
                                <w:div w:id="1435399465">
                                  <w:marLeft w:val="0"/>
                                  <w:marRight w:val="0"/>
                                  <w:marTop w:val="0"/>
                                  <w:marBottom w:val="0"/>
                                  <w:divBdr>
                                    <w:top w:val="none" w:sz="0" w:space="0" w:color="auto"/>
                                    <w:left w:val="none" w:sz="0" w:space="0" w:color="auto"/>
                                    <w:bottom w:val="none" w:sz="0" w:space="0" w:color="auto"/>
                                    <w:right w:val="none" w:sz="0" w:space="0" w:color="auto"/>
                                  </w:divBdr>
                                  <w:divsChild>
                                    <w:div w:id="113790643">
                                      <w:marLeft w:val="0"/>
                                      <w:marRight w:val="0"/>
                                      <w:marTop w:val="0"/>
                                      <w:marBottom w:val="0"/>
                                      <w:divBdr>
                                        <w:top w:val="none" w:sz="0" w:space="0" w:color="auto"/>
                                        <w:left w:val="none" w:sz="0" w:space="0" w:color="auto"/>
                                        <w:bottom w:val="none" w:sz="0" w:space="0" w:color="auto"/>
                                        <w:right w:val="none" w:sz="0" w:space="0" w:color="auto"/>
                                      </w:divBdr>
                                      <w:divsChild>
                                        <w:div w:id="1562515898">
                                          <w:marLeft w:val="0"/>
                                          <w:marRight w:val="0"/>
                                          <w:marTop w:val="0"/>
                                          <w:marBottom w:val="0"/>
                                          <w:divBdr>
                                            <w:top w:val="none" w:sz="0" w:space="0" w:color="auto"/>
                                            <w:left w:val="none" w:sz="0" w:space="0" w:color="auto"/>
                                            <w:bottom w:val="none" w:sz="0" w:space="0" w:color="auto"/>
                                            <w:right w:val="none" w:sz="0" w:space="0" w:color="auto"/>
                                          </w:divBdr>
                                          <w:divsChild>
                                            <w:div w:id="1004284889">
                                              <w:marLeft w:val="0"/>
                                              <w:marRight w:val="0"/>
                                              <w:marTop w:val="0"/>
                                              <w:marBottom w:val="0"/>
                                              <w:divBdr>
                                                <w:top w:val="none" w:sz="0" w:space="0" w:color="auto"/>
                                                <w:left w:val="none" w:sz="0" w:space="0" w:color="auto"/>
                                                <w:bottom w:val="none" w:sz="0" w:space="0" w:color="auto"/>
                                                <w:right w:val="none" w:sz="0" w:space="0" w:color="auto"/>
                                              </w:divBdr>
                                              <w:divsChild>
                                                <w:div w:id="1262955665">
                                                  <w:marLeft w:val="0"/>
                                                  <w:marRight w:val="0"/>
                                                  <w:marTop w:val="0"/>
                                                  <w:marBottom w:val="300"/>
                                                  <w:divBdr>
                                                    <w:top w:val="single" w:sz="4" w:space="5" w:color="EBEBEB"/>
                                                    <w:left w:val="single" w:sz="4" w:space="9" w:color="EBEBEB"/>
                                                    <w:bottom w:val="single" w:sz="4" w:space="5" w:color="EBEBEB"/>
                                                    <w:right w:val="single" w:sz="4" w:space="9" w:color="EBEBEB"/>
                                                  </w:divBdr>
                                                  <w:divsChild>
                                                    <w:div w:id="1443183112">
                                                      <w:marLeft w:val="0"/>
                                                      <w:marRight w:val="0"/>
                                                      <w:marTop w:val="0"/>
                                                      <w:marBottom w:val="0"/>
                                                      <w:divBdr>
                                                        <w:top w:val="none" w:sz="0" w:space="0" w:color="auto"/>
                                                        <w:left w:val="none" w:sz="0" w:space="0" w:color="auto"/>
                                                        <w:bottom w:val="none" w:sz="0" w:space="0" w:color="auto"/>
                                                        <w:right w:val="none" w:sz="0" w:space="0" w:color="auto"/>
                                                      </w:divBdr>
                                                      <w:divsChild>
                                                        <w:div w:id="18850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766654">
          <w:marLeft w:val="0"/>
          <w:marRight w:val="0"/>
          <w:marTop w:val="0"/>
          <w:marBottom w:val="0"/>
          <w:divBdr>
            <w:top w:val="none" w:sz="0" w:space="0" w:color="auto"/>
            <w:left w:val="none" w:sz="0" w:space="0" w:color="auto"/>
            <w:bottom w:val="none" w:sz="0" w:space="0" w:color="auto"/>
            <w:right w:val="none" w:sz="0" w:space="0" w:color="auto"/>
          </w:divBdr>
          <w:divsChild>
            <w:div w:id="597524341">
              <w:marLeft w:val="0"/>
              <w:marRight w:val="0"/>
              <w:marTop w:val="0"/>
              <w:marBottom w:val="0"/>
              <w:divBdr>
                <w:top w:val="none" w:sz="0" w:space="0" w:color="auto"/>
                <w:left w:val="none" w:sz="0" w:space="0" w:color="auto"/>
                <w:bottom w:val="none" w:sz="0" w:space="0" w:color="auto"/>
                <w:right w:val="none" w:sz="0" w:space="0" w:color="auto"/>
              </w:divBdr>
              <w:divsChild>
                <w:div w:id="314991570">
                  <w:marLeft w:val="0"/>
                  <w:marRight w:val="0"/>
                  <w:marTop w:val="0"/>
                  <w:marBottom w:val="0"/>
                  <w:divBdr>
                    <w:top w:val="none" w:sz="0" w:space="0" w:color="auto"/>
                    <w:left w:val="none" w:sz="0" w:space="0" w:color="auto"/>
                    <w:bottom w:val="none" w:sz="0" w:space="0" w:color="auto"/>
                    <w:right w:val="none" w:sz="0" w:space="0" w:color="auto"/>
                  </w:divBdr>
                  <w:divsChild>
                    <w:div w:id="692614640">
                      <w:marLeft w:val="0"/>
                      <w:marRight w:val="0"/>
                      <w:marTop w:val="180"/>
                      <w:marBottom w:val="0"/>
                      <w:divBdr>
                        <w:top w:val="none" w:sz="0" w:space="0" w:color="auto"/>
                        <w:left w:val="none" w:sz="0" w:space="0" w:color="auto"/>
                        <w:bottom w:val="none" w:sz="0" w:space="0" w:color="auto"/>
                        <w:right w:val="none" w:sz="0" w:space="0" w:color="auto"/>
                      </w:divBdr>
                      <w:divsChild>
                        <w:div w:id="481896275">
                          <w:marLeft w:val="0"/>
                          <w:marRight w:val="0"/>
                          <w:marTop w:val="0"/>
                          <w:marBottom w:val="0"/>
                          <w:divBdr>
                            <w:top w:val="none" w:sz="0" w:space="0" w:color="auto"/>
                            <w:left w:val="none" w:sz="0" w:space="0" w:color="auto"/>
                            <w:bottom w:val="none" w:sz="0" w:space="0" w:color="auto"/>
                            <w:right w:val="none" w:sz="0" w:space="0" w:color="auto"/>
                          </w:divBdr>
                          <w:divsChild>
                            <w:div w:id="2089307549">
                              <w:marLeft w:val="0"/>
                              <w:marRight w:val="0"/>
                              <w:marTop w:val="0"/>
                              <w:marBottom w:val="0"/>
                              <w:divBdr>
                                <w:top w:val="none" w:sz="0" w:space="0" w:color="auto"/>
                                <w:left w:val="none" w:sz="0" w:space="0" w:color="auto"/>
                                <w:bottom w:val="none" w:sz="0" w:space="0" w:color="auto"/>
                                <w:right w:val="none" w:sz="0" w:space="0" w:color="auto"/>
                              </w:divBdr>
                              <w:divsChild>
                                <w:div w:id="2029284429">
                                  <w:marLeft w:val="0"/>
                                  <w:marRight w:val="0"/>
                                  <w:marTop w:val="0"/>
                                  <w:marBottom w:val="0"/>
                                  <w:divBdr>
                                    <w:top w:val="none" w:sz="0" w:space="0" w:color="auto"/>
                                    <w:left w:val="none" w:sz="0" w:space="0" w:color="auto"/>
                                    <w:bottom w:val="none" w:sz="0" w:space="0" w:color="auto"/>
                                    <w:right w:val="none" w:sz="0" w:space="0" w:color="auto"/>
                                  </w:divBdr>
                                  <w:divsChild>
                                    <w:div w:id="805244538">
                                      <w:marLeft w:val="0"/>
                                      <w:marRight w:val="0"/>
                                      <w:marTop w:val="0"/>
                                      <w:marBottom w:val="0"/>
                                      <w:divBdr>
                                        <w:top w:val="none" w:sz="0" w:space="0" w:color="auto"/>
                                        <w:left w:val="none" w:sz="0" w:space="0" w:color="auto"/>
                                        <w:bottom w:val="none" w:sz="0" w:space="0" w:color="auto"/>
                                        <w:right w:val="none" w:sz="0" w:space="0" w:color="auto"/>
                                      </w:divBdr>
                                      <w:divsChild>
                                        <w:div w:id="2069766698">
                                          <w:marLeft w:val="0"/>
                                          <w:marRight w:val="0"/>
                                          <w:marTop w:val="360"/>
                                          <w:marBottom w:val="0"/>
                                          <w:divBdr>
                                            <w:top w:val="none" w:sz="0" w:space="0" w:color="auto"/>
                                            <w:left w:val="none" w:sz="0" w:space="0" w:color="auto"/>
                                            <w:bottom w:val="none" w:sz="0" w:space="0" w:color="auto"/>
                                            <w:right w:val="none" w:sz="0" w:space="0" w:color="auto"/>
                                          </w:divBdr>
                                          <w:divsChild>
                                            <w:div w:id="224797491">
                                              <w:marLeft w:val="0"/>
                                              <w:marRight w:val="0"/>
                                              <w:marTop w:val="0"/>
                                              <w:marBottom w:val="0"/>
                                              <w:divBdr>
                                                <w:top w:val="none" w:sz="0" w:space="0" w:color="auto"/>
                                                <w:left w:val="none" w:sz="0" w:space="0" w:color="auto"/>
                                                <w:bottom w:val="none" w:sz="0" w:space="0" w:color="auto"/>
                                                <w:right w:val="none" w:sz="0" w:space="0" w:color="auto"/>
                                              </w:divBdr>
                                              <w:divsChild>
                                                <w:div w:id="3904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78601">
                                      <w:marLeft w:val="0"/>
                                      <w:marRight w:val="0"/>
                                      <w:marTop w:val="0"/>
                                      <w:marBottom w:val="0"/>
                                      <w:divBdr>
                                        <w:top w:val="none" w:sz="0" w:space="0" w:color="auto"/>
                                        <w:left w:val="none" w:sz="0" w:space="0" w:color="auto"/>
                                        <w:bottom w:val="none" w:sz="0" w:space="0" w:color="auto"/>
                                        <w:right w:val="none" w:sz="0" w:space="0" w:color="auto"/>
                                      </w:divBdr>
                                      <w:divsChild>
                                        <w:div w:id="17183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442138">
      <w:bodyDiv w:val="1"/>
      <w:marLeft w:val="0"/>
      <w:marRight w:val="0"/>
      <w:marTop w:val="0"/>
      <w:marBottom w:val="0"/>
      <w:divBdr>
        <w:top w:val="none" w:sz="0" w:space="0" w:color="auto"/>
        <w:left w:val="none" w:sz="0" w:space="0" w:color="auto"/>
        <w:bottom w:val="none" w:sz="0" w:space="0" w:color="auto"/>
        <w:right w:val="none" w:sz="0" w:space="0" w:color="auto"/>
      </w:divBdr>
    </w:div>
    <w:div w:id="628509560">
      <w:bodyDiv w:val="1"/>
      <w:marLeft w:val="0"/>
      <w:marRight w:val="0"/>
      <w:marTop w:val="0"/>
      <w:marBottom w:val="0"/>
      <w:divBdr>
        <w:top w:val="none" w:sz="0" w:space="0" w:color="auto"/>
        <w:left w:val="none" w:sz="0" w:space="0" w:color="auto"/>
        <w:bottom w:val="none" w:sz="0" w:space="0" w:color="auto"/>
        <w:right w:val="none" w:sz="0" w:space="0" w:color="auto"/>
      </w:divBdr>
      <w:divsChild>
        <w:div w:id="353649521">
          <w:marLeft w:val="0"/>
          <w:marRight w:val="0"/>
          <w:marTop w:val="0"/>
          <w:marBottom w:val="0"/>
          <w:divBdr>
            <w:top w:val="none" w:sz="0" w:space="0" w:color="auto"/>
            <w:left w:val="none" w:sz="0" w:space="0" w:color="auto"/>
            <w:bottom w:val="none" w:sz="0" w:space="0" w:color="auto"/>
            <w:right w:val="none" w:sz="0" w:space="0" w:color="auto"/>
          </w:divBdr>
        </w:div>
        <w:div w:id="1545603036">
          <w:marLeft w:val="0"/>
          <w:marRight w:val="0"/>
          <w:marTop w:val="0"/>
          <w:marBottom w:val="0"/>
          <w:divBdr>
            <w:top w:val="none" w:sz="0" w:space="0" w:color="auto"/>
            <w:left w:val="none" w:sz="0" w:space="0" w:color="auto"/>
            <w:bottom w:val="none" w:sz="0" w:space="0" w:color="auto"/>
            <w:right w:val="none" w:sz="0" w:space="0" w:color="auto"/>
          </w:divBdr>
        </w:div>
        <w:div w:id="1686059746">
          <w:marLeft w:val="0"/>
          <w:marRight w:val="0"/>
          <w:marTop w:val="0"/>
          <w:marBottom w:val="0"/>
          <w:divBdr>
            <w:top w:val="none" w:sz="0" w:space="0" w:color="auto"/>
            <w:left w:val="none" w:sz="0" w:space="0" w:color="auto"/>
            <w:bottom w:val="none" w:sz="0" w:space="0" w:color="auto"/>
            <w:right w:val="none" w:sz="0" w:space="0" w:color="auto"/>
          </w:divBdr>
        </w:div>
      </w:divsChild>
    </w:div>
    <w:div w:id="633753720">
      <w:bodyDiv w:val="1"/>
      <w:marLeft w:val="0"/>
      <w:marRight w:val="0"/>
      <w:marTop w:val="0"/>
      <w:marBottom w:val="0"/>
      <w:divBdr>
        <w:top w:val="none" w:sz="0" w:space="0" w:color="auto"/>
        <w:left w:val="none" w:sz="0" w:space="0" w:color="auto"/>
        <w:bottom w:val="none" w:sz="0" w:space="0" w:color="auto"/>
        <w:right w:val="none" w:sz="0" w:space="0" w:color="auto"/>
      </w:divBdr>
      <w:divsChild>
        <w:div w:id="737871670">
          <w:marLeft w:val="0"/>
          <w:marRight w:val="0"/>
          <w:marTop w:val="0"/>
          <w:marBottom w:val="0"/>
          <w:divBdr>
            <w:top w:val="none" w:sz="0" w:space="0" w:color="auto"/>
            <w:left w:val="none" w:sz="0" w:space="0" w:color="auto"/>
            <w:bottom w:val="none" w:sz="0" w:space="0" w:color="auto"/>
            <w:right w:val="none" w:sz="0" w:space="0" w:color="auto"/>
          </w:divBdr>
        </w:div>
      </w:divsChild>
    </w:div>
    <w:div w:id="635568356">
      <w:bodyDiv w:val="1"/>
      <w:marLeft w:val="0"/>
      <w:marRight w:val="0"/>
      <w:marTop w:val="0"/>
      <w:marBottom w:val="0"/>
      <w:divBdr>
        <w:top w:val="none" w:sz="0" w:space="0" w:color="auto"/>
        <w:left w:val="none" w:sz="0" w:space="0" w:color="auto"/>
        <w:bottom w:val="none" w:sz="0" w:space="0" w:color="auto"/>
        <w:right w:val="none" w:sz="0" w:space="0" w:color="auto"/>
      </w:divBdr>
    </w:div>
    <w:div w:id="647437182">
      <w:bodyDiv w:val="1"/>
      <w:marLeft w:val="0"/>
      <w:marRight w:val="0"/>
      <w:marTop w:val="0"/>
      <w:marBottom w:val="0"/>
      <w:divBdr>
        <w:top w:val="none" w:sz="0" w:space="0" w:color="auto"/>
        <w:left w:val="none" w:sz="0" w:space="0" w:color="auto"/>
        <w:bottom w:val="none" w:sz="0" w:space="0" w:color="auto"/>
        <w:right w:val="none" w:sz="0" w:space="0" w:color="auto"/>
      </w:divBdr>
    </w:div>
    <w:div w:id="655574790">
      <w:bodyDiv w:val="1"/>
      <w:marLeft w:val="0"/>
      <w:marRight w:val="0"/>
      <w:marTop w:val="0"/>
      <w:marBottom w:val="0"/>
      <w:divBdr>
        <w:top w:val="none" w:sz="0" w:space="0" w:color="auto"/>
        <w:left w:val="none" w:sz="0" w:space="0" w:color="auto"/>
        <w:bottom w:val="none" w:sz="0" w:space="0" w:color="auto"/>
        <w:right w:val="none" w:sz="0" w:space="0" w:color="auto"/>
      </w:divBdr>
    </w:div>
    <w:div w:id="663818535">
      <w:bodyDiv w:val="1"/>
      <w:marLeft w:val="0"/>
      <w:marRight w:val="0"/>
      <w:marTop w:val="0"/>
      <w:marBottom w:val="0"/>
      <w:divBdr>
        <w:top w:val="none" w:sz="0" w:space="0" w:color="auto"/>
        <w:left w:val="none" w:sz="0" w:space="0" w:color="auto"/>
        <w:bottom w:val="none" w:sz="0" w:space="0" w:color="auto"/>
        <w:right w:val="none" w:sz="0" w:space="0" w:color="auto"/>
      </w:divBdr>
    </w:div>
    <w:div w:id="663894272">
      <w:bodyDiv w:val="1"/>
      <w:marLeft w:val="0"/>
      <w:marRight w:val="0"/>
      <w:marTop w:val="0"/>
      <w:marBottom w:val="0"/>
      <w:divBdr>
        <w:top w:val="none" w:sz="0" w:space="0" w:color="auto"/>
        <w:left w:val="none" w:sz="0" w:space="0" w:color="auto"/>
        <w:bottom w:val="none" w:sz="0" w:space="0" w:color="auto"/>
        <w:right w:val="none" w:sz="0" w:space="0" w:color="auto"/>
      </w:divBdr>
    </w:div>
    <w:div w:id="667904126">
      <w:bodyDiv w:val="1"/>
      <w:marLeft w:val="0"/>
      <w:marRight w:val="0"/>
      <w:marTop w:val="0"/>
      <w:marBottom w:val="0"/>
      <w:divBdr>
        <w:top w:val="none" w:sz="0" w:space="0" w:color="auto"/>
        <w:left w:val="none" w:sz="0" w:space="0" w:color="auto"/>
        <w:bottom w:val="none" w:sz="0" w:space="0" w:color="auto"/>
        <w:right w:val="none" w:sz="0" w:space="0" w:color="auto"/>
      </w:divBdr>
      <w:divsChild>
        <w:div w:id="201942415">
          <w:marLeft w:val="0"/>
          <w:marRight w:val="0"/>
          <w:marTop w:val="0"/>
          <w:marBottom w:val="0"/>
          <w:divBdr>
            <w:top w:val="none" w:sz="0" w:space="0" w:color="auto"/>
            <w:left w:val="none" w:sz="0" w:space="0" w:color="auto"/>
            <w:bottom w:val="none" w:sz="0" w:space="0" w:color="auto"/>
            <w:right w:val="none" w:sz="0" w:space="0" w:color="auto"/>
          </w:divBdr>
        </w:div>
        <w:div w:id="702167394">
          <w:marLeft w:val="0"/>
          <w:marRight w:val="0"/>
          <w:marTop w:val="0"/>
          <w:marBottom w:val="0"/>
          <w:divBdr>
            <w:top w:val="none" w:sz="0" w:space="0" w:color="auto"/>
            <w:left w:val="none" w:sz="0" w:space="0" w:color="auto"/>
            <w:bottom w:val="none" w:sz="0" w:space="0" w:color="auto"/>
            <w:right w:val="none" w:sz="0" w:space="0" w:color="auto"/>
          </w:divBdr>
        </w:div>
        <w:div w:id="858011262">
          <w:marLeft w:val="0"/>
          <w:marRight w:val="0"/>
          <w:marTop w:val="0"/>
          <w:marBottom w:val="0"/>
          <w:divBdr>
            <w:top w:val="none" w:sz="0" w:space="0" w:color="auto"/>
            <w:left w:val="none" w:sz="0" w:space="0" w:color="auto"/>
            <w:bottom w:val="none" w:sz="0" w:space="0" w:color="auto"/>
            <w:right w:val="none" w:sz="0" w:space="0" w:color="auto"/>
          </w:divBdr>
        </w:div>
      </w:divsChild>
    </w:div>
    <w:div w:id="668598548">
      <w:bodyDiv w:val="1"/>
      <w:marLeft w:val="0"/>
      <w:marRight w:val="0"/>
      <w:marTop w:val="0"/>
      <w:marBottom w:val="0"/>
      <w:divBdr>
        <w:top w:val="none" w:sz="0" w:space="0" w:color="auto"/>
        <w:left w:val="none" w:sz="0" w:space="0" w:color="auto"/>
        <w:bottom w:val="none" w:sz="0" w:space="0" w:color="auto"/>
        <w:right w:val="none" w:sz="0" w:space="0" w:color="auto"/>
      </w:divBdr>
      <w:divsChild>
        <w:div w:id="388504135">
          <w:marLeft w:val="0"/>
          <w:marRight w:val="0"/>
          <w:marTop w:val="0"/>
          <w:marBottom w:val="0"/>
          <w:divBdr>
            <w:top w:val="none" w:sz="0" w:space="0" w:color="auto"/>
            <w:left w:val="none" w:sz="0" w:space="0" w:color="auto"/>
            <w:bottom w:val="none" w:sz="0" w:space="0" w:color="auto"/>
            <w:right w:val="none" w:sz="0" w:space="0" w:color="auto"/>
          </w:divBdr>
          <w:divsChild>
            <w:div w:id="1505588106">
              <w:marLeft w:val="0"/>
              <w:marRight w:val="0"/>
              <w:marTop w:val="60"/>
              <w:marBottom w:val="255"/>
              <w:divBdr>
                <w:top w:val="none" w:sz="0" w:space="0" w:color="auto"/>
                <w:left w:val="none" w:sz="0" w:space="0" w:color="auto"/>
                <w:bottom w:val="none" w:sz="0" w:space="0" w:color="auto"/>
                <w:right w:val="none" w:sz="0" w:space="0" w:color="auto"/>
              </w:divBdr>
              <w:divsChild>
                <w:div w:id="2138331465">
                  <w:marLeft w:val="0"/>
                  <w:marRight w:val="240"/>
                  <w:marTop w:val="0"/>
                  <w:marBottom w:val="0"/>
                  <w:divBdr>
                    <w:top w:val="none" w:sz="0" w:space="0" w:color="auto"/>
                    <w:left w:val="none" w:sz="0" w:space="0" w:color="auto"/>
                    <w:bottom w:val="none" w:sz="0" w:space="0" w:color="auto"/>
                    <w:right w:val="none" w:sz="0" w:space="0" w:color="auto"/>
                  </w:divBdr>
                  <w:divsChild>
                    <w:div w:id="715394596">
                      <w:marLeft w:val="0"/>
                      <w:marRight w:val="0"/>
                      <w:marTop w:val="0"/>
                      <w:marBottom w:val="0"/>
                      <w:divBdr>
                        <w:top w:val="none" w:sz="0" w:space="0" w:color="auto"/>
                        <w:left w:val="none" w:sz="0" w:space="0" w:color="auto"/>
                        <w:bottom w:val="none" w:sz="0" w:space="0" w:color="auto"/>
                        <w:right w:val="none" w:sz="0" w:space="0" w:color="auto"/>
                      </w:divBdr>
                      <w:divsChild>
                        <w:div w:id="885800812">
                          <w:marLeft w:val="0"/>
                          <w:marRight w:val="0"/>
                          <w:marTop w:val="0"/>
                          <w:marBottom w:val="0"/>
                          <w:divBdr>
                            <w:top w:val="none" w:sz="0" w:space="0" w:color="auto"/>
                            <w:left w:val="none" w:sz="0" w:space="0" w:color="auto"/>
                            <w:bottom w:val="none" w:sz="0" w:space="0" w:color="auto"/>
                            <w:right w:val="none" w:sz="0" w:space="0" w:color="auto"/>
                          </w:divBdr>
                          <w:divsChild>
                            <w:div w:id="1480804405">
                              <w:marLeft w:val="0"/>
                              <w:marRight w:val="0"/>
                              <w:marTop w:val="0"/>
                              <w:marBottom w:val="0"/>
                              <w:divBdr>
                                <w:top w:val="none" w:sz="0" w:space="0" w:color="auto"/>
                                <w:left w:val="none" w:sz="0" w:space="0" w:color="auto"/>
                                <w:bottom w:val="none" w:sz="0" w:space="0" w:color="auto"/>
                                <w:right w:val="none" w:sz="0" w:space="0" w:color="auto"/>
                              </w:divBdr>
                              <w:divsChild>
                                <w:div w:id="960454635">
                                  <w:marLeft w:val="0"/>
                                  <w:marRight w:val="0"/>
                                  <w:marTop w:val="0"/>
                                  <w:marBottom w:val="0"/>
                                  <w:divBdr>
                                    <w:top w:val="none" w:sz="0" w:space="0" w:color="auto"/>
                                    <w:left w:val="none" w:sz="0" w:space="0" w:color="auto"/>
                                    <w:bottom w:val="none" w:sz="0" w:space="0" w:color="auto"/>
                                    <w:right w:val="none" w:sz="0" w:space="0" w:color="auto"/>
                                  </w:divBdr>
                                  <w:divsChild>
                                    <w:div w:id="330261819">
                                      <w:marLeft w:val="0"/>
                                      <w:marRight w:val="0"/>
                                      <w:marTop w:val="0"/>
                                      <w:marBottom w:val="0"/>
                                      <w:divBdr>
                                        <w:top w:val="none" w:sz="0" w:space="0" w:color="auto"/>
                                        <w:left w:val="none" w:sz="0" w:space="0" w:color="auto"/>
                                        <w:bottom w:val="none" w:sz="0" w:space="0" w:color="auto"/>
                                        <w:right w:val="none" w:sz="0" w:space="0" w:color="auto"/>
                                      </w:divBdr>
                                      <w:divsChild>
                                        <w:div w:id="13204976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93288157">
                                  <w:marLeft w:val="0"/>
                                  <w:marRight w:val="0"/>
                                  <w:marTop w:val="0"/>
                                  <w:marBottom w:val="0"/>
                                  <w:divBdr>
                                    <w:top w:val="none" w:sz="0" w:space="0" w:color="auto"/>
                                    <w:left w:val="none" w:sz="0" w:space="0" w:color="auto"/>
                                    <w:bottom w:val="none" w:sz="0" w:space="0" w:color="auto"/>
                                    <w:right w:val="none" w:sz="0" w:space="0" w:color="auto"/>
                                  </w:divBdr>
                                  <w:divsChild>
                                    <w:div w:id="482699487">
                                      <w:marLeft w:val="0"/>
                                      <w:marRight w:val="0"/>
                                      <w:marTop w:val="0"/>
                                      <w:marBottom w:val="0"/>
                                      <w:divBdr>
                                        <w:top w:val="none" w:sz="0" w:space="0" w:color="auto"/>
                                        <w:left w:val="none" w:sz="0" w:space="0" w:color="auto"/>
                                        <w:bottom w:val="none" w:sz="0" w:space="0" w:color="auto"/>
                                        <w:right w:val="none" w:sz="0" w:space="0" w:color="auto"/>
                                      </w:divBdr>
                                      <w:divsChild>
                                        <w:div w:id="154863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066743">
      <w:bodyDiv w:val="1"/>
      <w:marLeft w:val="0"/>
      <w:marRight w:val="0"/>
      <w:marTop w:val="0"/>
      <w:marBottom w:val="0"/>
      <w:divBdr>
        <w:top w:val="none" w:sz="0" w:space="0" w:color="auto"/>
        <w:left w:val="none" w:sz="0" w:space="0" w:color="auto"/>
        <w:bottom w:val="none" w:sz="0" w:space="0" w:color="auto"/>
        <w:right w:val="none" w:sz="0" w:space="0" w:color="auto"/>
      </w:divBdr>
    </w:div>
    <w:div w:id="675230101">
      <w:bodyDiv w:val="1"/>
      <w:marLeft w:val="0"/>
      <w:marRight w:val="0"/>
      <w:marTop w:val="0"/>
      <w:marBottom w:val="0"/>
      <w:divBdr>
        <w:top w:val="none" w:sz="0" w:space="0" w:color="auto"/>
        <w:left w:val="none" w:sz="0" w:space="0" w:color="auto"/>
        <w:bottom w:val="none" w:sz="0" w:space="0" w:color="auto"/>
        <w:right w:val="none" w:sz="0" w:space="0" w:color="auto"/>
      </w:divBdr>
    </w:div>
    <w:div w:id="680667721">
      <w:bodyDiv w:val="1"/>
      <w:marLeft w:val="0"/>
      <w:marRight w:val="0"/>
      <w:marTop w:val="0"/>
      <w:marBottom w:val="0"/>
      <w:divBdr>
        <w:top w:val="none" w:sz="0" w:space="0" w:color="auto"/>
        <w:left w:val="none" w:sz="0" w:space="0" w:color="auto"/>
        <w:bottom w:val="none" w:sz="0" w:space="0" w:color="auto"/>
        <w:right w:val="none" w:sz="0" w:space="0" w:color="auto"/>
      </w:divBdr>
      <w:divsChild>
        <w:div w:id="2085754878">
          <w:marLeft w:val="0"/>
          <w:marRight w:val="0"/>
          <w:marTop w:val="0"/>
          <w:marBottom w:val="0"/>
          <w:divBdr>
            <w:top w:val="none" w:sz="0" w:space="0" w:color="auto"/>
            <w:left w:val="none" w:sz="0" w:space="0" w:color="auto"/>
            <w:bottom w:val="none" w:sz="0" w:space="0" w:color="auto"/>
            <w:right w:val="none" w:sz="0" w:space="0" w:color="auto"/>
          </w:divBdr>
        </w:div>
      </w:divsChild>
    </w:div>
    <w:div w:id="681783148">
      <w:bodyDiv w:val="1"/>
      <w:marLeft w:val="0"/>
      <w:marRight w:val="0"/>
      <w:marTop w:val="0"/>
      <w:marBottom w:val="0"/>
      <w:divBdr>
        <w:top w:val="none" w:sz="0" w:space="0" w:color="auto"/>
        <w:left w:val="none" w:sz="0" w:space="0" w:color="auto"/>
        <w:bottom w:val="none" w:sz="0" w:space="0" w:color="auto"/>
        <w:right w:val="none" w:sz="0" w:space="0" w:color="auto"/>
      </w:divBdr>
      <w:divsChild>
        <w:div w:id="884373937">
          <w:marLeft w:val="0"/>
          <w:marRight w:val="0"/>
          <w:marTop w:val="0"/>
          <w:marBottom w:val="0"/>
          <w:divBdr>
            <w:top w:val="none" w:sz="0" w:space="0" w:color="auto"/>
            <w:left w:val="none" w:sz="0" w:space="0" w:color="auto"/>
            <w:bottom w:val="none" w:sz="0" w:space="0" w:color="auto"/>
            <w:right w:val="none" w:sz="0" w:space="0" w:color="auto"/>
          </w:divBdr>
        </w:div>
      </w:divsChild>
    </w:div>
    <w:div w:id="690111823">
      <w:bodyDiv w:val="1"/>
      <w:marLeft w:val="0"/>
      <w:marRight w:val="0"/>
      <w:marTop w:val="0"/>
      <w:marBottom w:val="0"/>
      <w:divBdr>
        <w:top w:val="none" w:sz="0" w:space="0" w:color="auto"/>
        <w:left w:val="none" w:sz="0" w:space="0" w:color="auto"/>
        <w:bottom w:val="none" w:sz="0" w:space="0" w:color="auto"/>
        <w:right w:val="none" w:sz="0" w:space="0" w:color="auto"/>
      </w:divBdr>
      <w:divsChild>
        <w:div w:id="1456094044">
          <w:marLeft w:val="0"/>
          <w:marRight w:val="0"/>
          <w:marTop w:val="0"/>
          <w:marBottom w:val="0"/>
          <w:divBdr>
            <w:top w:val="none" w:sz="0" w:space="0" w:color="auto"/>
            <w:left w:val="none" w:sz="0" w:space="0" w:color="auto"/>
            <w:bottom w:val="none" w:sz="0" w:space="0" w:color="auto"/>
            <w:right w:val="none" w:sz="0" w:space="0" w:color="auto"/>
          </w:divBdr>
        </w:div>
      </w:divsChild>
    </w:div>
    <w:div w:id="704256704">
      <w:bodyDiv w:val="1"/>
      <w:marLeft w:val="0"/>
      <w:marRight w:val="0"/>
      <w:marTop w:val="0"/>
      <w:marBottom w:val="0"/>
      <w:divBdr>
        <w:top w:val="none" w:sz="0" w:space="0" w:color="auto"/>
        <w:left w:val="none" w:sz="0" w:space="0" w:color="auto"/>
        <w:bottom w:val="none" w:sz="0" w:space="0" w:color="auto"/>
        <w:right w:val="none" w:sz="0" w:space="0" w:color="auto"/>
      </w:divBdr>
      <w:divsChild>
        <w:div w:id="2026512654">
          <w:marLeft w:val="547"/>
          <w:marRight w:val="0"/>
          <w:marTop w:val="0"/>
          <w:marBottom w:val="0"/>
          <w:divBdr>
            <w:top w:val="none" w:sz="0" w:space="0" w:color="auto"/>
            <w:left w:val="none" w:sz="0" w:space="0" w:color="auto"/>
            <w:bottom w:val="none" w:sz="0" w:space="0" w:color="auto"/>
            <w:right w:val="none" w:sz="0" w:space="0" w:color="auto"/>
          </w:divBdr>
        </w:div>
      </w:divsChild>
    </w:div>
    <w:div w:id="710349958">
      <w:bodyDiv w:val="1"/>
      <w:marLeft w:val="0"/>
      <w:marRight w:val="0"/>
      <w:marTop w:val="0"/>
      <w:marBottom w:val="0"/>
      <w:divBdr>
        <w:top w:val="none" w:sz="0" w:space="0" w:color="auto"/>
        <w:left w:val="none" w:sz="0" w:space="0" w:color="auto"/>
        <w:bottom w:val="none" w:sz="0" w:space="0" w:color="auto"/>
        <w:right w:val="none" w:sz="0" w:space="0" w:color="auto"/>
      </w:divBdr>
    </w:div>
    <w:div w:id="718437327">
      <w:bodyDiv w:val="1"/>
      <w:marLeft w:val="0"/>
      <w:marRight w:val="0"/>
      <w:marTop w:val="0"/>
      <w:marBottom w:val="0"/>
      <w:divBdr>
        <w:top w:val="none" w:sz="0" w:space="0" w:color="auto"/>
        <w:left w:val="none" w:sz="0" w:space="0" w:color="auto"/>
        <w:bottom w:val="none" w:sz="0" w:space="0" w:color="auto"/>
        <w:right w:val="none" w:sz="0" w:space="0" w:color="auto"/>
      </w:divBdr>
    </w:div>
    <w:div w:id="719935996">
      <w:bodyDiv w:val="1"/>
      <w:marLeft w:val="0"/>
      <w:marRight w:val="0"/>
      <w:marTop w:val="0"/>
      <w:marBottom w:val="0"/>
      <w:divBdr>
        <w:top w:val="none" w:sz="0" w:space="0" w:color="auto"/>
        <w:left w:val="none" w:sz="0" w:space="0" w:color="auto"/>
        <w:bottom w:val="none" w:sz="0" w:space="0" w:color="auto"/>
        <w:right w:val="none" w:sz="0" w:space="0" w:color="auto"/>
      </w:divBdr>
    </w:div>
    <w:div w:id="727843615">
      <w:bodyDiv w:val="1"/>
      <w:marLeft w:val="0"/>
      <w:marRight w:val="0"/>
      <w:marTop w:val="0"/>
      <w:marBottom w:val="0"/>
      <w:divBdr>
        <w:top w:val="none" w:sz="0" w:space="0" w:color="auto"/>
        <w:left w:val="none" w:sz="0" w:space="0" w:color="auto"/>
        <w:bottom w:val="none" w:sz="0" w:space="0" w:color="auto"/>
        <w:right w:val="none" w:sz="0" w:space="0" w:color="auto"/>
      </w:divBdr>
    </w:div>
    <w:div w:id="729689535">
      <w:bodyDiv w:val="1"/>
      <w:marLeft w:val="0"/>
      <w:marRight w:val="0"/>
      <w:marTop w:val="0"/>
      <w:marBottom w:val="0"/>
      <w:divBdr>
        <w:top w:val="none" w:sz="0" w:space="0" w:color="auto"/>
        <w:left w:val="none" w:sz="0" w:space="0" w:color="auto"/>
        <w:bottom w:val="none" w:sz="0" w:space="0" w:color="auto"/>
        <w:right w:val="none" w:sz="0" w:space="0" w:color="auto"/>
      </w:divBdr>
      <w:divsChild>
        <w:div w:id="1118256601">
          <w:marLeft w:val="0"/>
          <w:marRight w:val="0"/>
          <w:marTop w:val="0"/>
          <w:marBottom w:val="0"/>
          <w:divBdr>
            <w:top w:val="none" w:sz="0" w:space="0" w:color="auto"/>
            <w:left w:val="none" w:sz="0" w:space="0" w:color="auto"/>
            <w:bottom w:val="none" w:sz="0" w:space="0" w:color="auto"/>
            <w:right w:val="none" w:sz="0" w:space="0" w:color="auto"/>
          </w:divBdr>
        </w:div>
      </w:divsChild>
    </w:div>
    <w:div w:id="751201344">
      <w:bodyDiv w:val="1"/>
      <w:marLeft w:val="0"/>
      <w:marRight w:val="0"/>
      <w:marTop w:val="0"/>
      <w:marBottom w:val="0"/>
      <w:divBdr>
        <w:top w:val="none" w:sz="0" w:space="0" w:color="auto"/>
        <w:left w:val="none" w:sz="0" w:space="0" w:color="auto"/>
        <w:bottom w:val="none" w:sz="0" w:space="0" w:color="auto"/>
        <w:right w:val="none" w:sz="0" w:space="0" w:color="auto"/>
      </w:divBdr>
      <w:divsChild>
        <w:div w:id="1623610820">
          <w:marLeft w:val="0"/>
          <w:marRight w:val="0"/>
          <w:marTop w:val="0"/>
          <w:marBottom w:val="0"/>
          <w:divBdr>
            <w:top w:val="none" w:sz="0" w:space="0" w:color="auto"/>
            <w:left w:val="none" w:sz="0" w:space="0" w:color="auto"/>
            <w:bottom w:val="none" w:sz="0" w:space="0" w:color="auto"/>
            <w:right w:val="none" w:sz="0" w:space="0" w:color="auto"/>
          </w:divBdr>
        </w:div>
      </w:divsChild>
    </w:div>
    <w:div w:id="754941719">
      <w:bodyDiv w:val="1"/>
      <w:marLeft w:val="0"/>
      <w:marRight w:val="0"/>
      <w:marTop w:val="0"/>
      <w:marBottom w:val="0"/>
      <w:divBdr>
        <w:top w:val="none" w:sz="0" w:space="0" w:color="auto"/>
        <w:left w:val="none" w:sz="0" w:space="0" w:color="auto"/>
        <w:bottom w:val="none" w:sz="0" w:space="0" w:color="auto"/>
        <w:right w:val="none" w:sz="0" w:space="0" w:color="auto"/>
      </w:divBdr>
    </w:div>
    <w:div w:id="775250454">
      <w:bodyDiv w:val="1"/>
      <w:marLeft w:val="0"/>
      <w:marRight w:val="0"/>
      <w:marTop w:val="0"/>
      <w:marBottom w:val="0"/>
      <w:divBdr>
        <w:top w:val="none" w:sz="0" w:space="0" w:color="auto"/>
        <w:left w:val="none" w:sz="0" w:space="0" w:color="auto"/>
        <w:bottom w:val="none" w:sz="0" w:space="0" w:color="auto"/>
        <w:right w:val="none" w:sz="0" w:space="0" w:color="auto"/>
      </w:divBdr>
      <w:divsChild>
        <w:div w:id="330840246">
          <w:marLeft w:val="0"/>
          <w:marRight w:val="0"/>
          <w:marTop w:val="0"/>
          <w:marBottom w:val="0"/>
          <w:divBdr>
            <w:top w:val="none" w:sz="0" w:space="0" w:color="auto"/>
            <w:left w:val="none" w:sz="0" w:space="0" w:color="auto"/>
            <w:bottom w:val="none" w:sz="0" w:space="0" w:color="auto"/>
            <w:right w:val="none" w:sz="0" w:space="0" w:color="auto"/>
          </w:divBdr>
        </w:div>
        <w:div w:id="1270820094">
          <w:marLeft w:val="0"/>
          <w:marRight w:val="0"/>
          <w:marTop w:val="0"/>
          <w:marBottom w:val="0"/>
          <w:divBdr>
            <w:top w:val="none" w:sz="0" w:space="0" w:color="auto"/>
            <w:left w:val="none" w:sz="0" w:space="0" w:color="auto"/>
            <w:bottom w:val="none" w:sz="0" w:space="0" w:color="auto"/>
            <w:right w:val="none" w:sz="0" w:space="0" w:color="auto"/>
          </w:divBdr>
        </w:div>
      </w:divsChild>
    </w:div>
    <w:div w:id="799767293">
      <w:bodyDiv w:val="1"/>
      <w:marLeft w:val="0"/>
      <w:marRight w:val="0"/>
      <w:marTop w:val="0"/>
      <w:marBottom w:val="0"/>
      <w:divBdr>
        <w:top w:val="none" w:sz="0" w:space="0" w:color="auto"/>
        <w:left w:val="none" w:sz="0" w:space="0" w:color="auto"/>
        <w:bottom w:val="none" w:sz="0" w:space="0" w:color="auto"/>
        <w:right w:val="none" w:sz="0" w:space="0" w:color="auto"/>
      </w:divBdr>
      <w:divsChild>
        <w:div w:id="1190802303">
          <w:marLeft w:val="0"/>
          <w:marRight w:val="0"/>
          <w:marTop w:val="0"/>
          <w:marBottom w:val="0"/>
          <w:divBdr>
            <w:top w:val="none" w:sz="0" w:space="0" w:color="auto"/>
            <w:left w:val="none" w:sz="0" w:space="0" w:color="auto"/>
            <w:bottom w:val="none" w:sz="0" w:space="0" w:color="auto"/>
            <w:right w:val="none" w:sz="0" w:space="0" w:color="auto"/>
          </w:divBdr>
        </w:div>
      </w:divsChild>
    </w:div>
    <w:div w:id="801582536">
      <w:bodyDiv w:val="1"/>
      <w:marLeft w:val="0"/>
      <w:marRight w:val="0"/>
      <w:marTop w:val="0"/>
      <w:marBottom w:val="0"/>
      <w:divBdr>
        <w:top w:val="none" w:sz="0" w:space="0" w:color="auto"/>
        <w:left w:val="none" w:sz="0" w:space="0" w:color="auto"/>
        <w:bottom w:val="none" w:sz="0" w:space="0" w:color="auto"/>
        <w:right w:val="none" w:sz="0" w:space="0" w:color="auto"/>
      </w:divBdr>
    </w:div>
    <w:div w:id="803234662">
      <w:bodyDiv w:val="1"/>
      <w:marLeft w:val="0"/>
      <w:marRight w:val="0"/>
      <w:marTop w:val="0"/>
      <w:marBottom w:val="0"/>
      <w:divBdr>
        <w:top w:val="none" w:sz="0" w:space="0" w:color="auto"/>
        <w:left w:val="none" w:sz="0" w:space="0" w:color="auto"/>
        <w:bottom w:val="none" w:sz="0" w:space="0" w:color="auto"/>
        <w:right w:val="none" w:sz="0" w:space="0" w:color="auto"/>
      </w:divBdr>
    </w:div>
    <w:div w:id="808476613">
      <w:bodyDiv w:val="1"/>
      <w:marLeft w:val="0"/>
      <w:marRight w:val="0"/>
      <w:marTop w:val="0"/>
      <w:marBottom w:val="0"/>
      <w:divBdr>
        <w:top w:val="none" w:sz="0" w:space="0" w:color="auto"/>
        <w:left w:val="none" w:sz="0" w:space="0" w:color="auto"/>
        <w:bottom w:val="none" w:sz="0" w:space="0" w:color="auto"/>
        <w:right w:val="none" w:sz="0" w:space="0" w:color="auto"/>
      </w:divBdr>
      <w:divsChild>
        <w:div w:id="789785631">
          <w:marLeft w:val="0"/>
          <w:marRight w:val="0"/>
          <w:marTop w:val="0"/>
          <w:marBottom w:val="0"/>
          <w:divBdr>
            <w:top w:val="none" w:sz="0" w:space="0" w:color="auto"/>
            <w:left w:val="none" w:sz="0" w:space="0" w:color="auto"/>
            <w:bottom w:val="none" w:sz="0" w:space="0" w:color="auto"/>
            <w:right w:val="none" w:sz="0" w:space="0" w:color="auto"/>
          </w:divBdr>
          <w:divsChild>
            <w:div w:id="304898633">
              <w:marLeft w:val="0"/>
              <w:marRight w:val="0"/>
              <w:marTop w:val="0"/>
              <w:marBottom w:val="0"/>
              <w:divBdr>
                <w:top w:val="none" w:sz="0" w:space="0" w:color="auto"/>
                <w:left w:val="none" w:sz="0" w:space="0" w:color="auto"/>
                <w:bottom w:val="none" w:sz="0" w:space="0" w:color="auto"/>
                <w:right w:val="none" w:sz="0" w:space="0" w:color="auto"/>
              </w:divBdr>
              <w:divsChild>
                <w:div w:id="652828896">
                  <w:marLeft w:val="0"/>
                  <w:marRight w:val="0"/>
                  <w:marTop w:val="0"/>
                  <w:marBottom w:val="0"/>
                  <w:divBdr>
                    <w:top w:val="none" w:sz="0" w:space="0" w:color="auto"/>
                    <w:left w:val="none" w:sz="0" w:space="0" w:color="auto"/>
                    <w:bottom w:val="none" w:sz="0" w:space="0" w:color="auto"/>
                    <w:right w:val="none" w:sz="0" w:space="0" w:color="auto"/>
                  </w:divBdr>
                  <w:divsChild>
                    <w:div w:id="1091581737">
                      <w:marLeft w:val="0"/>
                      <w:marRight w:val="0"/>
                      <w:marTop w:val="180"/>
                      <w:marBottom w:val="0"/>
                      <w:divBdr>
                        <w:top w:val="none" w:sz="0" w:space="0" w:color="auto"/>
                        <w:left w:val="none" w:sz="0" w:space="0" w:color="auto"/>
                        <w:bottom w:val="none" w:sz="0" w:space="0" w:color="auto"/>
                        <w:right w:val="none" w:sz="0" w:space="0" w:color="auto"/>
                      </w:divBdr>
                      <w:divsChild>
                        <w:div w:id="1081222508">
                          <w:marLeft w:val="0"/>
                          <w:marRight w:val="0"/>
                          <w:marTop w:val="0"/>
                          <w:marBottom w:val="0"/>
                          <w:divBdr>
                            <w:top w:val="none" w:sz="0" w:space="0" w:color="auto"/>
                            <w:left w:val="none" w:sz="0" w:space="0" w:color="auto"/>
                            <w:bottom w:val="none" w:sz="0" w:space="0" w:color="auto"/>
                            <w:right w:val="none" w:sz="0" w:space="0" w:color="auto"/>
                          </w:divBdr>
                          <w:divsChild>
                            <w:div w:id="1935815772">
                              <w:marLeft w:val="0"/>
                              <w:marRight w:val="0"/>
                              <w:marTop w:val="0"/>
                              <w:marBottom w:val="0"/>
                              <w:divBdr>
                                <w:top w:val="none" w:sz="0" w:space="0" w:color="auto"/>
                                <w:left w:val="none" w:sz="0" w:space="0" w:color="auto"/>
                                <w:bottom w:val="none" w:sz="0" w:space="0" w:color="auto"/>
                                <w:right w:val="none" w:sz="0" w:space="0" w:color="auto"/>
                              </w:divBdr>
                              <w:divsChild>
                                <w:div w:id="1873109552">
                                  <w:marLeft w:val="0"/>
                                  <w:marRight w:val="0"/>
                                  <w:marTop w:val="0"/>
                                  <w:marBottom w:val="0"/>
                                  <w:divBdr>
                                    <w:top w:val="none" w:sz="0" w:space="0" w:color="auto"/>
                                    <w:left w:val="none" w:sz="0" w:space="0" w:color="auto"/>
                                    <w:bottom w:val="none" w:sz="0" w:space="0" w:color="auto"/>
                                    <w:right w:val="none" w:sz="0" w:space="0" w:color="auto"/>
                                  </w:divBdr>
                                  <w:divsChild>
                                    <w:div w:id="753866109">
                                      <w:marLeft w:val="0"/>
                                      <w:marRight w:val="0"/>
                                      <w:marTop w:val="0"/>
                                      <w:marBottom w:val="0"/>
                                      <w:divBdr>
                                        <w:top w:val="none" w:sz="0" w:space="0" w:color="auto"/>
                                        <w:left w:val="none" w:sz="0" w:space="0" w:color="auto"/>
                                        <w:bottom w:val="none" w:sz="0" w:space="0" w:color="auto"/>
                                        <w:right w:val="none" w:sz="0" w:space="0" w:color="auto"/>
                                      </w:divBdr>
                                      <w:divsChild>
                                        <w:div w:id="668366514">
                                          <w:marLeft w:val="0"/>
                                          <w:marRight w:val="0"/>
                                          <w:marTop w:val="360"/>
                                          <w:marBottom w:val="0"/>
                                          <w:divBdr>
                                            <w:top w:val="none" w:sz="0" w:space="0" w:color="auto"/>
                                            <w:left w:val="none" w:sz="0" w:space="0" w:color="auto"/>
                                            <w:bottom w:val="none" w:sz="0" w:space="0" w:color="auto"/>
                                            <w:right w:val="none" w:sz="0" w:space="0" w:color="auto"/>
                                          </w:divBdr>
                                          <w:divsChild>
                                            <w:div w:id="1207183777">
                                              <w:marLeft w:val="0"/>
                                              <w:marRight w:val="0"/>
                                              <w:marTop w:val="0"/>
                                              <w:marBottom w:val="0"/>
                                              <w:divBdr>
                                                <w:top w:val="none" w:sz="0" w:space="0" w:color="auto"/>
                                                <w:left w:val="none" w:sz="0" w:space="0" w:color="auto"/>
                                                <w:bottom w:val="none" w:sz="0" w:space="0" w:color="auto"/>
                                                <w:right w:val="none" w:sz="0" w:space="0" w:color="auto"/>
                                              </w:divBdr>
                                              <w:divsChild>
                                                <w:div w:id="7128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169542">
                                      <w:marLeft w:val="0"/>
                                      <w:marRight w:val="0"/>
                                      <w:marTop w:val="0"/>
                                      <w:marBottom w:val="0"/>
                                      <w:divBdr>
                                        <w:top w:val="none" w:sz="0" w:space="0" w:color="auto"/>
                                        <w:left w:val="none" w:sz="0" w:space="0" w:color="auto"/>
                                        <w:bottom w:val="none" w:sz="0" w:space="0" w:color="auto"/>
                                        <w:right w:val="none" w:sz="0" w:space="0" w:color="auto"/>
                                      </w:divBdr>
                                      <w:divsChild>
                                        <w:div w:id="926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793301">
          <w:marLeft w:val="0"/>
          <w:marRight w:val="0"/>
          <w:marTop w:val="0"/>
          <w:marBottom w:val="0"/>
          <w:divBdr>
            <w:top w:val="none" w:sz="0" w:space="0" w:color="auto"/>
            <w:left w:val="none" w:sz="0" w:space="0" w:color="auto"/>
            <w:bottom w:val="none" w:sz="0" w:space="0" w:color="auto"/>
            <w:right w:val="none" w:sz="0" w:space="0" w:color="auto"/>
          </w:divBdr>
          <w:divsChild>
            <w:div w:id="807818155">
              <w:marLeft w:val="0"/>
              <w:marRight w:val="0"/>
              <w:marTop w:val="0"/>
              <w:marBottom w:val="0"/>
              <w:divBdr>
                <w:top w:val="none" w:sz="0" w:space="0" w:color="auto"/>
                <w:left w:val="none" w:sz="0" w:space="0" w:color="auto"/>
                <w:bottom w:val="none" w:sz="0" w:space="0" w:color="auto"/>
                <w:right w:val="none" w:sz="0" w:space="0" w:color="auto"/>
              </w:divBdr>
              <w:divsChild>
                <w:div w:id="983968185">
                  <w:marLeft w:val="0"/>
                  <w:marRight w:val="0"/>
                  <w:marTop w:val="0"/>
                  <w:marBottom w:val="0"/>
                  <w:divBdr>
                    <w:top w:val="none" w:sz="0" w:space="0" w:color="auto"/>
                    <w:left w:val="none" w:sz="0" w:space="0" w:color="auto"/>
                    <w:bottom w:val="none" w:sz="0" w:space="0" w:color="auto"/>
                    <w:right w:val="none" w:sz="0" w:space="0" w:color="auto"/>
                  </w:divBdr>
                  <w:divsChild>
                    <w:div w:id="1215584851">
                      <w:marLeft w:val="0"/>
                      <w:marRight w:val="0"/>
                      <w:marTop w:val="180"/>
                      <w:marBottom w:val="0"/>
                      <w:divBdr>
                        <w:top w:val="none" w:sz="0" w:space="0" w:color="auto"/>
                        <w:left w:val="none" w:sz="0" w:space="0" w:color="auto"/>
                        <w:bottom w:val="none" w:sz="0" w:space="0" w:color="auto"/>
                        <w:right w:val="none" w:sz="0" w:space="0" w:color="auto"/>
                      </w:divBdr>
                      <w:divsChild>
                        <w:div w:id="947858043">
                          <w:marLeft w:val="0"/>
                          <w:marRight w:val="0"/>
                          <w:marTop w:val="0"/>
                          <w:marBottom w:val="0"/>
                          <w:divBdr>
                            <w:top w:val="none" w:sz="0" w:space="0" w:color="auto"/>
                            <w:left w:val="none" w:sz="0" w:space="0" w:color="auto"/>
                            <w:bottom w:val="none" w:sz="0" w:space="0" w:color="auto"/>
                            <w:right w:val="none" w:sz="0" w:space="0" w:color="auto"/>
                          </w:divBdr>
                          <w:divsChild>
                            <w:div w:id="1046954087">
                              <w:marLeft w:val="0"/>
                              <w:marRight w:val="0"/>
                              <w:marTop w:val="0"/>
                              <w:marBottom w:val="0"/>
                              <w:divBdr>
                                <w:top w:val="none" w:sz="0" w:space="0" w:color="auto"/>
                                <w:left w:val="none" w:sz="0" w:space="0" w:color="auto"/>
                                <w:bottom w:val="none" w:sz="0" w:space="0" w:color="auto"/>
                                <w:right w:val="none" w:sz="0" w:space="0" w:color="auto"/>
                              </w:divBdr>
                              <w:divsChild>
                                <w:div w:id="619192871">
                                  <w:marLeft w:val="0"/>
                                  <w:marRight w:val="0"/>
                                  <w:marTop w:val="0"/>
                                  <w:marBottom w:val="0"/>
                                  <w:divBdr>
                                    <w:top w:val="none" w:sz="0" w:space="0" w:color="auto"/>
                                    <w:left w:val="none" w:sz="0" w:space="0" w:color="auto"/>
                                    <w:bottom w:val="none" w:sz="0" w:space="0" w:color="auto"/>
                                    <w:right w:val="none" w:sz="0" w:space="0" w:color="auto"/>
                                  </w:divBdr>
                                  <w:divsChild>
                                    <w:div w:id="1531527107">
                                      <w:marLeft w:val="0"/>
                                      <w:marRight w:val="0"/>
                                      <w:marTop w:val="0"/>
                                      <w:marBottom w:val="0"/>
                                      <w:divBdr>
                                        <w:top w:val="none" w:sz="0" w:space="0" w:color="auto"/>
                                        <w:left w:val="none" w:sz="0" w:space="0" w:color="auto"/>
                                        <w:bottom w:val="none" w:sz="0" w:space="0" w:color="auto"/>
                                        <w:right w:val="none" w:sz="0" w:space="0" w:color="auto"/>
                                      </w:divBdr>
                                      <w:divsChild>
                                        <w:div w:id="1209147984">
                                          <w:marLeft w:val="0"/>
                                          <w:marRight w:val="0"/>
                                          <w:marTop w:val="0"/>
                                          <w:marBottom w:val="0"/>
                                          <w:divBdr>
                                            <w:top w:val="none" w:sz="0" w:space="0" w:color="auto"/>
                                            <w:left w:val="none" w:sz="0" w:space="0" w:color="auto"/>
                                            <w:bottom w:val="none" w:sz="0" w:space="0" w:color="auto"/>
                                            <w:right w:val="none" w:sz="0" w:space="0" w:color="auto"/>
                                          </w:divBdr>
                                          <w:divsChild>
                                            <w:div w:id="828909871">
                                              <w:marLeft w:val="0"/>
                                              <w:marRight w:val="0"/>
                                              <w:marTop w:val="0"/>
                                              <w:marBottom w:val="0"/>
                                              <w:divBdr>
                                                <w:top w:val="none" w:sz="0" w:space="0" w:color="auto"/>
                                                <w:left w:val="none" w:sz="0" w:space="0" w:color="auto"/>
                                                <w:bottom w:val="none" w:sz="0" w:space="0" w:color="auto"/>
                                                <w:right w:val="none" w:sz="0" w:space="0" w:color="auto"/>
                                              </w:divBdr>
                                              <w:divsChild>
                                                <w:div w:id="943072463">
                                                  <w:marLeft w:val="0"/>
                                                  <w:marRight w:val="0"/>
                                                  <w:marTop w:val="0"/>
                                                  <w:marBottom w:val="300"/>
                                                  <w:divBdr>
                                                    <w:top w:val="single" w:sz="4" w:space="5" w:color="EBEBEB"/>
                                                    <w:left w:val="single" w:sz="4" w:space="9" w:color="EBEBEB"/>
                                                    <w:bottom w:val="single" w:sz="4" w:space="5" w:color="EBEBEB"/>
                                                    <w:right w:val="single" w:sz="4" w:space="9" w:color="EBEBEB"/>
                                                  </w:divBdr>
                                                  <w:divsChild>
                                                    <w:div w:id="375550879">
                                                      <w:marLeft w:val="0"/>
                                                      <w:marRight w:val="0"/>
                                                      <w:marTop w:val="0"/>
                                                      <w:marBottom w:val="0"/>
                                                      <w:divBdr>
                                                        <w:top w:val="none" w:sz="0" w:space="0" w:color="auto"/>
                                                        <w:left w:val="none" w:sz="0" w:space="0" w:color="auto"/>
                                                        <w:bottom w:val="none" w:sz="0" w:space="0" w:color="auto"/>
                                                        <w:right w:val="none" w:sz="0" w:space="0" w:color="auto"/>
                                                      </w:divBdr>
                                                      <w:divsChild>
                                                        <w:div w:id="7505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789787">
      <w:bodyDiv w:val="1"/>
      <w:marLeft w:val="0"/>
      <w:marRight w:val="0"/>
      <w:marTop w:val="0"/>
      <w:marBottom w:val="0"/>
      <w:divBdr>
        <w:top w:val="none" w:sz="0" w:space="0" w:color="auto"/>
        <w:left w:val="none" w:sz="0" w:space="0" w:color="auto"/>
        <w:bottom w:val="none" w:sz="0" w:space="0" w:color="auto"/>
        <w:right w:val="none" w:sz="0" w:space="0" w:color="auto"/>
      </w:divBdr>
      <w:divsChild>
        <w:div w:id="572546194">
          <w:marLeft w:val="0"/>
          <w:marRight w:val="0"/>
          <w:marTop w:val="0"/>
          <w:marBottom w:val="0"/>
          <w:divBdr>
            <w:top w:val="none" w:sz="0" w:space="0" w:color="auto"/>
            <w:left w:val="none" w:sz="0" w:space="0" w:color="auto"/>
            <w:bottom w:val="none" w:sz="0" w:space="0" w:color="auto"/>
            <w:right w:val="none" w:sz="0" w:space="0" w:color="auto"/>
          </w:divBdr>
        </w:div>
      </w:divsChild>
    </w:div>
    <w:div w:id="822619508">
      <w:bodyDiv w:val="1"/>
      <w:marLeft w:val="0"/>
      <w:marRight w:val="0"/>
      <w:marTop w:val="0"/>
      <w:marBottom w:val="0"/>
      <w:divBdr>
        <w:top w:val="none" w:sz="0" w:space="0" w:color="auto"/>
        <w:left w:val="none" w:sz="0" w:space="0" w:color="auto"/>
        <w:bottom w:val="none" w:sz="0" w:space="0" w:color="auto"/>
        <w:right w:val="none" w:sz="0" w:space="0" w:color="auto"/>
      </w:divBdr>
    </w:div>
    <w:div w:id="860170646">
      <w:bodyDiv w:val="1"/>
      <w:marLeft w:val="0"/>
      <w:marRight w:val="0"/>
      <w:marTop w:val="0"/>
      <w:marBottom w:val="0"/>
      <w:divBdr>
        <w:top w:val="none" w:sz="0" w:space="0" w:color="auto"/>
        <w:left w:val="none" w:sz="0" w:space="0" w:color="auto"/>
        <w:bottom w:val="none" w:sz="0" w:space="0" w:color="auto"/>
        <w:right w:val="none" w:sz="0" w:space="0" w:color="auto"/>
      </w:divBdr>
    </w:div>
    <w:div w:id="861434552">
      <w:bodyDiv w:val="1"/>
      <w:marLeft w:val="0"/>
      <w:marRight w:val="0"/>
      <w:marTop w:val="0"/>
      <w:marBottom w:val="0"/>
      <w:divBdr>
        <w:top w:val="none" w:sz="0" w:space="0" w:color="auto"/>
        <w:left w:val="none" w:sz="0" w:space="0" w:color="auto"/>
        <w:bottom w:val="none" w:sz="0" w:space="0" w:color="auto"/>
        <w:right w:val="none" w:sz="0" w:space="0" w:color="auto"/>
      </w:divBdr>
      <w:divsChild>
        <w:div w:id="607860242">
          <w:marLeft w:val="0"/>
          <w:marRight w:val="0"/>
          <w:marTop w:val="0"/>
          <w:marBottom w:val="0"/>
          <w:divBdr>
            <w:top w:val="none" w:sz="0" w:space="0" w:color="auto"/>
            <w:left w:val="none" w:sz="0" w:space="0" w:color="auto"/>
            <w:bottom w:val="none" w:sz="0" w:space="0" w:color="auto"/>
            <w:right w:val="none" w:sz="0" w:space="0" w:color="auto"/>
          </w:divBdr>
        </w:div>
      </w:divsChild>
    </w:div>
    <w:div w:id="866135967">
      <w:bodyDiv w:val="1"/>
      <w:marLeft w:val="0"/>
      <w:marRight w:val="0"/>
      <w:marTop w:val="0"/>
      <w:marBottom w:val="0"/>
      <w:divBdr>
        <w:top w:val="none" w:sz="0" w:space="0" w:color="auto"/>
        <w:left w:val="none" w:sz="0" w:space="0" w:color="auto"/>
        <w:bottom w:val="none" w:sz="0" w:space="0" w:color="auto"/>
        <w:right w:val="none" w:sz="0" w:space="0" w:color="auto"/>
      </w:divBdr>
      <w:divsChild>
        <w:div w:id="159662102">
          <w:marLeft w:val="0"/>
          <w:marRight w:val="0"/>
          <w:marTop w:val="0"/>
          <w:marBottom w:val="0"/>
          <w:divBdr>
            <w:top w:val="none" w:sz="0" w:space="0" w:color="auto"/>
            <w:left w:val="none" w:sz="0" w:space="0" w:color="auto"/>
            <w:bottom w:val="none" w:sz="0" w:space="0" w:color="auto"/>
            <w:right w:val="none" w:sz="0" w:space="0" w:color="auto"/>
          </w:divBdr>
        </w:div>
        <w:div w:id="1011949937">
          <w:marLeft w:val="0"/>
          <w:marRight w:val="0"/>
          <w:marTop w:val="0"/>
          <w:marBottom w:val="0"/>
          <w:divBdr>
            <w:top w:val="none" w:sz="0" w:space="0" w:color="auto"/>
            <w:left w:val="none" w:sz="0" w:space="0" w:color="auto"/>
            <w:bottom w:val="none" w:sz="0" w:space="0" w:color="auto"/>
            <w:right w:val="none" w:sz="0" w:space="0" w:color="auto"/>
          </w:divBdr>
        </w:div>
      </w:divsChild>
    </w:div>
    <w:div w:id="866989763">
      <w:bodyDiv w:val="1"/>
      <w:marLeft w:val="0"/>
      <w:marRight w:val="0"/>
      <w:marTop w:val="0"/>
      <w:marBottom w:val="0"/>
      <w:divBdr>
        <w:top w:val="none" w:sz="0" w:space="0" w:color="auto"/>
        <w:left w:val="none" w:sz="0" w:space="0" w:color="auto"/>
        <w:bottom w:val="none" w:sz="0" w:space="0" w:color="auto"/>
        <w:right w:val="none" w:sz="0" w:space="0" w:color="auto"/>
      </w:divBdr>
    </w:div>
    <w:div w:id="885407703">
      <w:bodyDiv w:val="1"/>
      <w:marLeft w:val="0"/>
      <w:marRight w:val="0"/>
      <w:marTop w:val="0"/>
      <w:marBottom w:val="0"/>
      <w:divBdr>
        <w:top w:val="none" w:sz="0" w:space="0" w:color="auto"/>
        <w:left w:val="none" w:sz="0" w:space="0" w:color="auto"/>
        <w:bottom w:val="none" w:sz="0" w:space="0" w:color="auto"/>
        <w:right w:val="none" w:sz="0" w:space="0" w:color="auto"/>
      </w:divBdr>
      <w:divsChild>
        <w:div w:id="2068912904">
          <w:marLeft w:val="0"/>
          <w:marRight w:val="0"/>
          <w:marTop w:val="0"/>
          <w:marBottom w:val="0"/>
          <w:divBdr>
            <w:top w:val="none" w:sz="0" w:space="0" w:color="auto"/>
            <w:left w:val="none" w:sz="0" w:space="0" w:color="auto"/>
            <w:bottom w:val="none" w:sz="0" w:space="0" w:color="auto"/>
            <w:right w:val="none" w:sz="0" w:space="0" w:color="auto"/>
          </w:divBdr>
        </w:div>
        <w:div w:id="134180818">
          <w:marLeft w:val="0"/>
          <w:marRight w:val="0"/>
          <w:marTop w:val="0"/>
          <w:marBottom w:val="0"/>
          <w:divBdr>
            <w:top w:val="none" w:sz="0" w:space="0" w:color="auto"/>
            <w:left w:val="none" w:sz="0" w:space="0" w:color="auto"/>
            <w:bottom w:val="none" w:sz="0" w:space="0" w:color="auto"/>
            <w:right w:val="none" w:sz="0" w:space="0" w:color="auto"/>
          </w:divBdr>
        </w:div>
        <w:div w:id="2001928604">
          <w:marLeft w:val="0"/>
          <w:marRight w:val="0"/>
          <w:marTop w:val="0"/>
          <w:marBottom w:val="0"/>
          <w:divBdr>
            <w:top w:val="none" w:sz="0" w:space="0" w:color="auto"/>
            <w:left w:val="none" w:sz="0" w:space="0" w:color="auto"/>
            <w:bottom w:val="none" w:sz="0" w:space="0" w:color="auto"/>
            <w:right w:val="none" w:sz="0" w:space="0" w:color="auto"/>
          </w:divBdr>
        </w:div>
      </w:divsChild>
    </w:div>
    <w:div w:id="894783000">
      <w:bodyDiv w:val="1"/>
      <w:marLeft w:val="0"/>
      <w:marRight w:val="0"/>
      <w:marTop w:val="0"/>
      <w:marBottom w:val="0"/>
      <w:divBdr>
        <w:top w:val="none" w:sz="0" w:space="0" w:color="auto"/>
        <w:left w:val="none" w:sz="0" w:space="0" w:color="auto"/>
        <w:bottom w:val="none" w:sz="0" w:space="0" w:color="auto"/>
        <w:right w:val="none" w:sz="0" w:space="0" w:color="auto"/>
      </w:divBdr>
      <w:divsChild>
        <w:div w:id="678311391">
          <w:marLeft w:val="0"/>
          <w:marRight w:val="0"/>
          <w:marTop w:val="0"/>
          <w:marBottom w:val="0"/>
          <w:divBdr>
            <w:top w:val="none" w:sz="0" w:space="0" w:color="auto"/>
            <w:left w:val="none" w:sz="0" w:space="0" w:color="auto"/>
            <w:bottom w:val="none" w:sz="0" w:space="0" w:color="auto"/>
            <w:right w:val="none" w:sz="0" w:space="0" w:color="auto"/>
          </w:divBdr>
        </w:div>
        <w:div w:id="1878393675">
          <w:marLeft w:val="0"/>
          <w:marRight w:val="0"/>
          <w:marTop w:val="0"/>
          <w:marBottom w:val="0"/>
          <w:divBdr>
            <w:top w:val="none" w:sz="0" w:space="0" w:color="auto"/>
            <w:left w:val="none" w:sz="0" w:space="0" w:color="auto"/>
            <w:bottom w:val="none" w:sz="0" w:space="0" w:color="auto"/>
            <w:right w:val="none" w:sz="0" w:space="0" w:color="auto"/>
          </w:divBdr>
        </w:div>
      </w:divsChild>
    </w:div>
    <w:div w:id="897591951">
      <w:bodyDiv w:val="1"/>
      <w:marLeft w:val="0"/>
      <w:marRight w:val="0"/>
      <w:marTop w:val="0"/>
      <w:marBottom w:val="0"/>
      <w:divBdr>
        <w:top w:val="none" w:sz="0" w:space="0" w:color="auto"/>
        <w:left w:val="none" w:sz="0" w:space="0" w:color="auto"/>
        <w:bottom w:val="none" w:sz="0" w:space="0" w:color="auto"/>
        <w:right w:val="none" w:sz="0" w:space="0" w:color="auto"/>
      </w:divBdr>
      <w:divsChild>
        <w:div w:id="410856695">
          <w:marLeft w:val="0"/>
          <w:marRight w:val="0"/>
          <w:marTop w:val="0"/>
          <w:marBottom w:val="0"/>
          <w:divBdr>
            <w:top w:val="none" w:sz="0" w:space="0" w:color="auto"/>
            <w:left w:val="none" w:sz="0" w:space="0" w:color="auto"/>
            <w:bottom w:val="none" w:sz="0" w:space="0" w:color="auto"/>
            <w:right w:val="none" w:sz="0" w:space="0" w:color="auto"/>
          </w:divBdr>
        </w:div>
        <w:div w:id="477233782">
          <w:marLeft w:val="0"/>
          <w:marRight w:val="0"/>
          <w:marTop w:val="0"/>
          <w:marBottom w:val="0"/>
          <w:divBdr>
            <w:top w:val="none" w:sz="0" w:space="0" w:color="auto"/>
            <w:left w:val="none" w:sz="0" w:space="0" w:color="auto"/>
            <w:bottom w:val="none" w:sz="0" w:space="0" w:color="auto"/>
            <w:right w:val="none" w:sz="0" w:space="0" w:color="auto"/>
          </w:divBdr>
        </w:div>
        <w:div w:id="1531334258">
          <w:marLeft w:val="0"/>
          <w:marRight w:val="0"/>
          <w:marTop w:val="0"/>
          <w:marBottom w:val="0"/>
          <w:divBdr>
            <w:top w:val="none" w:sz="0" w:space="0" w:color="auto"/>
            <w:left w:val="none" w:sz="0" w:space="0" w:color="auto"/>
            <w:bottom w:val="none" w:sz="0" w:space="0" w:color="auto"/>
            <w:right w:val="none" w:sz="0" w:space="0" w:color="auto"/>
          </w:divBdr>
        </w:div>
        <w:div w:id="1599487267">
          <w:marLeft w:val="0"/>
          <w:marRight w:val="0"/>
          <w:marTop w:val="0"/>
          <w:marBottom w:val="0"/>
          <w:divBdr>
            <w:top w:val="none" w:sz="0" w:space="0" w:color="auto"/>
            <w:left w:val="none" w:sz="0" w:space="0" w:color="auto"/>
            <w:bottom w:val="none" w:sz="0" w:space="0" w:color="auto"/>
            <w:right w:val="none" w:sz="0" w:space="0" w:color="auto"/>
          </w:divBdr>
        </w:div>
        <w:div w:id="2096824976">
          <w:marLeft w:val="0"/>
          <w:marRight w:val="0"/>
          <w:marTop w:val="0"/>
          <w:marBottom w:val="0"/>
          <w:divBdr>
            <w:top w:val="none" w:sz="0" w:space="0" w:color="auto"/>
            <w:left w:val="none" w:sz="0" w:space="0" w:color="auto"/>
            <w:bottom w:val="none" w:sz="0" w:space="0" w:color="auto"/>
            <w:right w:val="none" w:sz="0" w:space="0" w:color="auto"/>
          </w:divBdr>
        </w:div>
        <w:div w:id="2111075757">
          <w:marLeft w:val="0"/>
          <w:marRight w:val="0"/>
          <w:marTop w:val="0"/>
          <w:marBottom w:val="0"/>
          <w:divBdr>
            <w:top w:val="none" w:sz="0" w:space="0" w:color="auto"/>
            <w:left w:val="none" w:sz="0" w:space="0" w:color="auto"/>
            <w:bottom w:val="none" w:sz="0" w:space="0" w:color="auto"/>
            <w:right w:val="none" w:sz="0" w:space="0" w:color="auto"/>
          </w:divBdr>
        </w:div>
      </w:divsChild>
    </w:div>
    <w:div w:id="899636742">
      <w:bodyDiv w:val="1"/>
      <w:marLeft w:val="0"/>
      <w:marRight w:val="0"/>
      <w:marTop w:val="0"/>
      <w:marBottom w:val="0"/>
      <w:divBdr>
        <w:top w:val="none" w:sz="0" w:space="0" w:color="auto"/>
        <w:left w:val="none" w:sz="0" w:space="0" w:color="auto"/>
        <w:bottom w:val="none" w:sz="0" w:space="0" w:color="auto"/>
        <w:right w:val="none" w:sz="0" w:space="0" w:color="auto"/>
      </w:divBdr>
    </w:div>
    <w:div w:id="903569309">
      <w:bodyDiv w:val="1"/>
      <w:marLeft w:val="0"/>
      <w:marRight w:val="0"/>
      <w:marTop w:val="0"/>
      <w:marBottom w:val="0"/>
      <w:divBdr>
        <w:top w:val="none" w:sz="0" w:space="0" w:color="auto"/>
        <w:left w:val="none" w:sz="0" w:space="0" w:color="auto"/>
        <w:bottom w:val="none" w:sz="0" w:space="0" w:color="auto"/>
        <w:right w:val="none" w:sz="0" w:space="0" w:color="auto"/>
      </w:divBdr>
      <w:divsChild>
        <w:div w:id="1965118086">
          <w:marLeft w:val="0"/>
          <w:marRight w:val="0"/>
          <w:marTop w:val="0"/>
          <w:marBottom w:val="0"/>
          <w:divBdr>
            <w:top w:val="none" w:sz="0" w:space="0" w:color="auto"/>
            <w:left w:val="none" w:sz="0" w:space="0" w:color="auto"/>
            <w:bottom w:val="none" w:sz="0" w:space="0" w:color="auto"/>
            <w:right w:val="none" w:sz="0" w:space="0" w:color="auto"/>
          </w:divBdr>
        </w:div>
      </w:divsChild>
    </w:div>
    <w:div w:id="905797265">
      <w:bodyDiv w:val="1"/>
      <w:marLeft w:val="0"/>
      <w:marRight w:val="0"/>
      <w:marTop w:val="0"/>
      <w:marBottom w:val="0"/>
      <w:divBdr>
        <w:top w:val="none" w:sz="0" w:space="0" w:color="auto"/>
        <w:left w:val="none" w:sz="0" w:space="0" w:color="auto"/>
        <w:bottom w:val="none" w:sz="0" w:space="0" w:color="auto"/>
        <w:right w:val="none" w:sz="0" w:space="0" w:color="auto"/>
      </w:divBdr>
      <w:divsChild>
        <w:div w:id="183445979">
          <w:marLeft w:val="0"/>
          <w:marRight w:val="0"/>
          <w:marTop w:val="0"/>
          <w:marBottom w:val="0"/>
          <w:divBdr>
            <w:top w:val="none" w:sz="0" w:space="0" w:color="auto"/>
            <w:left w:val="none" w:sz="0" w:space="0" w:color="auto"/>
            <w:bottom w:val="none" w:sz="0" w:space="0" w:color="auto"/>
            <w:right w:val="none" w:sz="0" w:space="0" w:color="auto"/>
          </w:divBdr>
        </w:div>
        <w:div w:id="260649994">
          <w:marLeft w:val="0"/>
          <w:marRight w:val="0"/>
          <w:marTop w:val="0"/>
          <w:marBottom w:val="0"/>
          <w:divBdr>
            <w:top w:val="none" w:sz="0" w:space="0" w:color="auto"/>
            <w:left w:val="none" w:sz="0" w:space="0" w:color="auto"/>
            <w:bottom w:val="none" w:sz="0" w:space="0" w:color="auto"/>
            <w:right w:val="none" w:sz="0" w:space="0" w:color="auto"/>
          </w:divBdr>
        </w:div>
        <w:div w:id="362750776">
          <w:marLeft w:val="0"/>
          <w:marRight w:val="0"/>
          <w:marTop w:val="0"/>
          <w:marBottom w:val="0"/>
          <w:divBdr>
            <w:top w:val="none" w:sz="0" w:space="0" w:color="auto"/>
            <w:left w:val="none" w:sz="0" w:space="0" w:color="auto"/>
            <w:bottom w:val="none" w:sz="0" w:space="0" w:color="auto"/>
            <w:right w:val="none" w:sz="0" w:space="0" w:color="auto"/>
          </w:divBdr>
        </w:div>
        <w:div w:id="454368338">
          <w:marLeft w:val="0"/>
          <w:marRight w:val="0"/>
          <w:marTop w:val="0"/>
          <w:marBottom w:val="0"/>
          <w:divBdr>
            <w:top w:val="none" w:sz="0" w:space="0" w:color="auto"/>
            <w:left w:val="none" w:sz="0" w:space="0" w:color="auto"/>
            <w:bottom w:val="none" w:sz="0" w:space="0" w:color="auto"/>
            <w:right w:val="none" w:sz="0" w:space="0" w:color="auto"/>
          </w:divBdr>
        </w:div>
        <w:div w:id="604194221">
          <w:marLeft w:val="0"/>
          <w:marRight w:val="0"/>
          <w:marTop w:val="0"/>
          <w:marBottom w:val="0"/>
          <w:divBdr>
            <w:top w:val="none" w:sz="0" w:space="0" w:color="auto"/>
            <w:left w:val="none" w:sz="0" w:space="0" w:color="auto"/>
            <w:bottom w:val="none" w:sz="0" w:space="0" w:color="auto"/>
            <w:right w:val="none" w:sz="0" w:space="0" w:color="auto"/>
          </w:divBdr>
        </w:div>
        <w:div w:id="688529929">
          <w:marLeft w:val="0"/>
          <w:marRight w:val="0"/>
          <w:marTop w:val="0"/>
          <w:marBottom w:val="0"/>
          <w:divBdr>
            <w:top w:val="none" w:sz="0" w:space="0" w:color="auto"/>
            <w:left w:val="none" w:sz="0" w:space="0" w:color="auto"/>
            <w:bottom w:val="none" w:sz="0" w:space="0" w:color="auto"/>
            <w:right w:val="none" w:sz="0" w:space="0" w:color="auto"/>
          </w:divBdr>
        </w:div>
        <w:div w:id="976833960">
          <w:marLeft w:val="0"/>
          <w:marRight w:val="0"/>
          <w:marTop w:val="0"/>
          <w:marBottom w:val="0"/>
          <w:divBdr>
            <w:top w:val="none" w:sz="0" w:space="0" w:color="auto"/>
            <w:left w:val="none" w:sz="0" w:space="0" w:color="auto"/>
            <w:bottom w:val="none" w:sz="0" w:space="0" w:color="auto"/>
            <w:right w:val="none" w:sz="0" w:space="0" w:color="auto"/>
          </w:divBdr>
        </w:div>
        <w:div w:id="1145970018">
          <w:marLeft w:val="0"/>
          <w:marRight w:val="0"/>
          <w:marTop w:val="0"/>
          <w:marBottom w:val="0"/>
          <w:divBdr>
            <w:top w:val="none" w:sz="0" w:space="0" w:color="auto"/>
            <w:left w:val="none" w:sz="0" w:space="0" w:color="auto"/>
            <w:bottom w:val="none" w:sz="0" w:space="0" w:color="auto"/>
            <w:right w:val="none" w:sz="0" w:space="0" w:color="auto"/>
          </w:divBdr>
        </w:div>
        <w:div w:id="1189832839">
          <w:marLeft w:val="0"/>
          <w:marRight w:val="0"/>
          <w:marTop w:val="0"/>
          <w:marBottom w:val="0"/>
          <w:divBdr>
            <w:top w:val="none" w:sz="0" w:space="0" w:color="auto"/>
            <w:left w:val="none" w:sz="0" w:space="0" w:color="auto"/>
            <w:bottom w:val="none" w:sz="0" w:space="0" w:color="auto"/>
            <w:right w:val="none" w:sz="0" w:space="0" w:color="auto"/>
          </w:divBdr>
        </w:div>
        <w:div w:id="1316959663">
          <w:marLeft w:val="0"/>
          <w:marRight w:val="0"/>
          <w:marTop w:val="0"/>
          <w:marBottom w:val="0"/>
          <w:divBdr>
            <w:top w:val="none" w:sz="0" w:space="0" w:color="auto"/>
            <w:left w:val="none" w:sz="0" w:space="0" w:color="auto"/>
            <w:bottom w:val="none" w:sz="0" w:space="0" w:color="auto"/>
            <w:right w:val="none" w:sz="0" w:space="0" w:color="auto"/>
          </w:divBdr>
        </w:div>
        <w:div w:id="1405568705">
          <w:marLeft w:val="0"/>
          <w:marRight w:val="0"/>
          <w:marTop w:val="0"/>
          <w:marBottom w:val="0"/>
          <w:divBdr>
            <w:top w:val="none" w:sz="0" w:space="0" w:color="auto"/>
            <w:left w:val="none" w:sz="0" w:space="0" w:color="auto"/>
            <w:bottom w:val="none" w:sz="0" w:space="0" w:color="auto"/>
            <w:right w:val="none" w:sz="0" w:space="0" w:color="auto"/>
          </w:divBdr>
        </w:div>
        <w:div w:id="1877500535">
          <w:marLeft w:val="0"/>
          <w:marRight w:val="0"/>
          <w:marTop w:val="0"/>
          <w:marBottom w:val="0"/>
          <w:divBdr>
            <w:top w:val="none" w:sz="0" w:space="0" w:color="auto"/>
            <w:left w:val="none" w:sz="0" w:space="0" w:color="auto"/>
            <w:bottom w:val="none" w:sz="0" w:space="0" w:color="auto"/>
            <w:right w:val="none" w:sz="0" w:space="0" w:color="auto"/>
          </w:divBdr>
        </w:div>
        <w:div w:id="1970820832">
          <w:marLeft w:val="0"/>
          <w:marRight w:val="0"/>
          <w:marTop w:val="0"/>
          <w:marBottom w:val="0"/>
          <w:divBdr>
            <w:top w:val="none" w:sz="0" w:space="0" w:color="auto"/>
            <w:left w:val="none" w:sz="0" w:space="0" w:color="auto"/>
            <w:bottom w:val="none" w:sz="0" w:space="0" w:color="auto"/>
            <w:right w:val="none" w:sz="0" w:space="0" w:color="auto"/>
          </w:divBdr>
        </w:div>
        <w:div w:id="1989938084">
          <w:marLeft w:val="0"/>
          <w:marRight w:val="0"/>
          <w:marTop w:val="0"/>
          <w:marBottom w:val="0"/>
          <w:divBdr>
            <w:top w:val="none" w:sz="0" w:space="0" w:color="auto"/>
            <w:left w:val="none" w:sz="0" w:space="0" w:color="auto"/>
            <w:bottom w:val="none" w:sz="0" w:space="0" w:color="auto"/>
            <w:right w:val="none" w:sz="0" w:space="0" w:color="auto"/>
          </w:divBdr>
        </w:div>
      </w:divsChild>
    </w:div>
    <w:div w:id="917711286">
      <w:bodyDiv w:val="1"/>
      <w:marLeft w:val="0"/>
      <w:marRight w:val="0"/>
      <w:marTop w:val="0"/>
      <w:marBottom w:val="0"/>
      <w:divBdr>
        <w:top w:val="none" w:sz="0" w:space="0" w:color="auto"/>
        <w:left w:val="none" w:sz="0" w:space="0" w:color="auto"/>
        <w:bottom w:val="none" w:sz="0" w:space="0" w:color="auto"/>
        <w:right w:val="none" w:sz="0" w:space="0" w:color="auto"/>
      </w:divBdr>
    </w:div>
    <w:div w:id="921987034">
      <w:bodyDiv w:val="1"/>
      <w:marLeft w:val="0"/>
      <w:marRight w:val="0"/>
      <w:marTop w:val="0"/>
      <w:marBottom w:val="0"/>
      <w:divBdr>
        <w:top w:val="none" w:sz="0" w:space="0" w:color="auto"/>
        <w:left w:val="none" w:sz="0" w:space="0" w:color="auto"/>
        <w:bottom w:val="none" w:sz="0" w:space="0" w:color="auto"/>
        <w:right w:val="none" w:sz="0" w:space="0" w:color="auto"/>
      </w:divBdr>
      <w:divsChild>
        <w:div w:id="462650035">
          <w:marLeft w:val="0"/>
          <w:marRight w:val="0"/>
          <w:marTop w:val="0"/>
          <w:marBottom w:val="0"/>
          <w:divBdr>
            <w:top w:val="none" w:sz="0" w:space="0" w:color="auto"/>
            <w:left w:val="none" w:sz="0" w:space="0" w:color="auto"/>
            <w:bottom w:val="none" w:sz="0" w:space="0" w:color="auto"/>
            <w:right w:val="none" w:sz="0" w:space="0" w:color="auto"/>
          </w:divBdr>
        </w:div>
        <w:div w:id="590092651">
          <w:marLeft w:val="0"/>
          <w:marRight w:val="0"/>
          <w:marTop w:val="0"/>
          <w:marBottom w:val="0"/>
          <w:divBdr>
            <w:top w:val="none" w:sz="0" w:space="0" w:color="auto"/>
            <w:left w:val="none" w:sz="0" w:space="0" w:color="auto"/>
            <w:bottom w:val="none" w:sz="0" w:space="0" w:color="auto"/>
            <w:right w:val="none" w:sz="0" w:space="0" w:color="auto"/>
          </w:divBdr>
        </w:div>
        <w:div w:id="913203505">
          <w:marLeft w:val="0"/>
          <w:marRight w:val="0"/>
          <w:marTop w:val="0"/>
          <w:marBottom w:val="0"/>
          <w:divBdr>
            <w:top w:val="none" w:sz="0" w:space="0" w:color="auto"/>
            <w:left w:val="none" w:sz="0" w:space="0" w:color="auto"/>
            <w:bottom w:val="none" w:sz="0" w:space="0" w:color="auto"/>
            <w:right w:val="none" w:sz="0" w:space="0" w:color="auto"/>
          </w:divBdr>
        </w:div>
        <w:div w:id="1076247227">
          <w:marLeft w:val="0"/>
          <w:marRight w:val="0"/>
          <w:marTop w:val="0"/>
          <w:marBottom w:val="0"/>
          <w:divBdr>
            <w:top w:val="none" w:sz="0" w:space="0" w:color="auto"/>
            <w:left w:val="none" w:sz="0" w:space="0" w:color="auto"/>
            <w:bottom w:val="none" w:sz="0" w:space="0" w:color="auto"/>
            <w:right w:val="none" w:sz="0" w:space="0" w:color="auto"/>
          </w:divBdr>
        </w:div>
        <w:div w:id="1453397999">
          <w:marLeft w:val="0"/>
          <w:marRight w:val="0"/>
          <w:marTop w:val="0"/>
          <w:marBottom w:val="0"/>
          <w:divBdr>
            <w:top w:val="none" w:sz="0" w:space="0" w:color="auto"/>
            <w:left w:val="none" w:sz="0" w:space="0" w:color="auto"/>
            <w:bottom w:val="none" w:sz="0" w:space="0" w:color="auto"/>
            <w:right w:val="none" w:sz="0" w:space="0" w:color="auto"/>
          </w:divBdr>
        </w:div>
      </w:divsChild>
    </w:div>
    <w:div w:id="932128685">
      <w:bodyDiv w:val="1"/>
      <w:marLeft w:val="0"/>
      <w:marRight w:val="0"/>
      <w:marTop w:val="0"/>
      <w:marBottom w:val="0"/>
      <w:divBdr>
        <w:top w:val="none" w:sz="0" w:space="0" w:color="auto"/>
        <w:left w:val="none" w:sz="0" w:space="0" w:color="auto"/>
        <w:bottom w:val="none" w:sz="0" w:space="0" w:color="auto"/>
        <w:right w:val="none" w:sz="0" w:space="0" w:color="auto"/>
      </w:divBdr>
    </w:div>
    <w:div w:id="958144838">
      <w:bodyDiv w:val="1"/>
      <w:marLeft w:val="0"/>
      <w:marRight w:val="0"/>
      <w:marTop w:val="0"/>
      <w:marBottom w:val="0"/>
      <w:divBdr>
        <w:top w:val="none" w:sz="0" w:space="0" w:color="auto"/>
        <w:left w:val="none" w:sz="0" w:space="0" w:color="auto"/>
        <w:bottom w:val="none" w:sz="0" w:space="0" w:color="auto"/>
        <w:right w:val="none" w:sz="0" w:space="0" w:color="auto"/>
      </w:divBdr>
      <w:divsChild>
        <w:div w:id="257952678">
          <w:marLeft w:val="0"/>
          <w:marRight w:val="0"/>
          <w:marTop w:val="0"/>
          <w:marBottom w:val="0"/>
          <w:divBdr>
            <w:top w:val="none" w:sz="0" w:space="0" w:color="auto"/>
            <w:left w:val="none" w:sz="0" w:space="0" w:color="auto"/>
            <w:bottom w:val="none" w:sz="0" w:space="0" w:color="auto"/>
            <w:right w:val="none" w:sz="0" w:space="0" w:color="auto"/>
          </w:divBdr>
        </w:div>
      </w:divsChild>
    </w:div>
    <w:div w:id="965236473">
      <w:bodyDiv w:val="1"/>
      <w:marLeft w:val="0"/>
      <w:marRight w:val="0"/>
      <w:marTop w:val="0"/>
      <w:marBottom w:val="0"/>
      <w:divBdr>
        <w:top w:val="none" w:sz="0" w:space="0" w:color="auto"/>
        <w:left w:val="none" w:sz="0" w:space="0" w:color="auto"/>
        <w:bottom w:val="none" w:sz="0" w:space="0" w:color="auto"/>
        <w:right w:val="none" w:sz="0" w:space="0" w:color="auto"/>
      </w:divBdr>
      <w:divsChild>
        <w:div w:id="1583757160">
          <w:marLeft w:val="0"/>
          <w:marRight w:val="0"/>
          <w:marTop w:val="0"/>
          <w:marBottom w:val="0"/>
          <w:divBdr>
            <w:top w:val="none" w:sz="0" w:space="0" w:color="auto"/>
            <w:left w:val="none" w:sz="0" w:space="0" w:color="auto"/>
            <w:bottom w:val="none" w:sz="0" w:space="0" w:color="auto"/>
            <w:right w:val="none" w:sz="0" w:space="0" w:color="auto"/>
          </w:divBdr>
        </w:div>
      </w:divsChild>
    </w:div>
    <w:div w:id="971906132">
      <w:bodyDiv w:val="1"/>
      <w:marLeft w:val="0"/>
      <w:marRight w:val="0"/>
      <w:marTop w:val="0"/>
      <w:marBottom w:val="0"/>
      <w:divBdr>
        <w:top w:val="none" w:sz="0" w:space="0" w:color="auto"/>
        <w:left w:val="none" w:sz="0" w:space="0" w:color="auto"/>
        <w:bottom w:val="none" w:sz="0" w:space="0" w:color="auto"/>
        <w:right w:val="none" w:sz="0" w:space="0" w:color="auto"/>
      </w:divBdr>
    </w:div>
    <w:div w:id="992220977">
      <w:bodyDiv w:val="1"/>
      <w:marLeft w:val="0"/>
      <w:marRight w:val="0"/>
      <w:marTop w:val="0"/>
      <w:marBottom w:val="0"/>
      <w:divBdr>
        <w:top w:val="none" w:sz="0" w:space="0" w:color="auto"/>
        <w:left w:val="none" w:sz="0" w:space="0" w:color="auto"/>
        <w:bottom w:val="none" w:sz="0" w:space="0" w:color="auto"/>
        <w:right w:val="none" w:sz="0" w:space="0" w:color="auto"/>
      </w:divBdr>
    </w:div>
    <w:div w:id="1033072939">
      <w:bodyDiv w:val="1"/>
      <w:marLeft w:val="0"/>
      <w:marRight w:val="0"/>
      <w:marTop w:val="0"/>
      <w:marBottom w:val="0"/>
      <w:divBdr>
        <w:top w:val="none" w:sz="0" w:space="0" w:color="auto"/>
        <w:left w:val="none" w:sz="0" w:space="0" w:color="auto"/>
        <w:bottom w:val="none" w:sz="0" w:space="0" w:color="auto"/>
        <w:right w:val="none" w:sz="0" w:space="0" w:color="auto"/>
      </w:divBdr>
    </w:div>
    <w:div w:id="1038044225">
      <w:bodyDiv w:val="1"/>
      <w:marLeft w:val="0"/>
      <w:marRight w:val="0"/>
      <w:marTop w:val="0"/>
      <w:marBottom w:val="0"/>
      <w:divBdr>
        <w:top w:val="none" w:sz="0" w:space="0" w:color="auto"/>
        <w:left w:val="none" w:sz="0" w:space="0" w:color="auto"/>
        <w:bottom w:val="none" w:sz="0" w:space="0" w:color="auto"/>
        <w:right w:val="none" w:sz="0" w:space="0" w:color="auto"/>
      </w:divBdr>
    </w:div>
    <w:div w:id="1043678173">
      <w:bodyDiv w:val="1"/>
      <w:marLeft w:val="0"/>
      <w:marRight w:val="0"/>
      <w:marTop w:val="0"/>
      <w:marBottom w:val="0"/>
      <w:divBdr>
        <w:top w:val="none" w:sz="0" w:space="0" w:color="auto"/>
        <w:left w:val="none" w:sz="0" w:space="0" w:color="auto"/>
        <w:bottom w:val="none" w:sz="0" w:space="0" w:color="auto"/>
        <w:right w:val="none" w:sz="0" w:space="0" w:color="auto"/>
      </w:divBdr>
    </w:div>
    <w:div w:id="1071124908">
      <w:bodyDiv w:val="1"/>
      <w:marLeft w:val="0"/>
      <w:marRight w:val="0"/>
      <w:marTop w:val="0"/>
      <w:marBottom w:val="0"/>
      <w:divBdr>
        <w:top w:val="none" w:sz="0" w:space="0" w:color="auto"/>
        <w:left w:val="none" w:sz="0" w:space="0" w:color="auto"/>
        <w:bottom w:val="none" w:sz="0" w:space="0" w:color="auto"/>
        <w:right w:val="none" w:sz="0" w:space="0" w:color="auto"/>
      </w:divBdr>
      <w:divsChild>
        <w:div w:id="1839465247">
          <w:marLeft w:val="547"/>
          <w:marRight w:val="0"/>
          <w:marTop w:val="0"/>
          <w:marBottom w:val="0"/>
          <w:divBdr>
            <w:top w:val="none" w:sz="0" w:space="0" w:color="auto"/>
            <w:left w:val="none" w:sz="0" w:space="0" w:color="auto"/>
            <w:bottom w:val="none" w:sz="0" w:space="0" w:color="auto"/>
            <w:right w:val="none" w:sz="0" w:space="0" w:color="auto"/>
          </w:divBdr>
        </w:div>
      </w:divsChild>
    </w:div>
    <w:div w:id="1071389283">
      <w:bodyDiv w:val="1"/>
      <w:marLeft w:val="0"/>
      <w:marRight w:val="0"/>
      <w:marTop w:val="0"/>
      <w:marBottom w:val="0"/>
      <w:divBdr>
        <w:top w:val="none" w:sz="0" w:space="0" w:color="auto"/>
        <w:left w:val="none" w:sz="0" w:space="0" w:color="auto"/>
        <w:bottom w:val="none" w:sz="0" w:space="0" w:color="auto"/>
        <w:right w:val="none" w:sz="0" w:space="0" w:color="auto"/>
      </w:divBdr>
      <w:divsChild>
        <w:div w:id="1837185380">
          <w:marLeft w:val="547"/>
          <w:marRight w:val="0"/>
          <w:marTop w:val="0"/>
          <w:marBottom w:val="0"/>
          <w:divBdr>
            <w:top w:val="none" w:sz="0" w:space="0" w:color="auto"/>
            <w:left w:val="none" w:sz="0" w:space="0" w:color="auto"/>
            <w:bottom w:val="none" w:sz="0" w:space="0" w:color="auto"/>
            <w:right w:val="none" w:sz="0" w:space="0" w:color="auto"/>
          </w:divBdr>
        </w:div>
      </w:divsChild>
    </w:div>
    <w:div w:id="1072702746">
      <w:bodyDiv w:val="1"/>
      <w:marLeft w:val="0"/>
      <w:marRight w:val="0"/>
      <w:marTop w:val="0"/>
      <w:marBottom w:val="0"/>
      <w:divBdr>
        <w:top w:val="none" w:sz="0" w:space="0" w:color="auto"/>
        <w:left w:val="none" w:sz="0" w:space="0" w:color="auto"/>
        <w:bottom w:val="none" w:sz="0" w:space="0" w:color="auto"/>
        <w:right w:val="none" w:sz="0" w:space="0" w:color="auto"/>
      </w:divBdr>
    </w:div>
    <w:div w:id="1092975810">
      <w:bodyDiv w:val="1"/>
      <w:marLeft w:val="0"/>
      <w:marRight w:val="0"/>
      <w:marTop w:val="0"/>
      <w:marBottom w:val="0"/>
      <w:divBdr>
        <w:top w:val="none" w:sz="0" w:space="0" w:color="auto"/>
        <w:left w:val="none" w:sz="0" w:space="0" w:color="auto"/>
        <w:bottom w:val="none" w:sz="0" w:space="0" w:color="auto"/>
        <w:right w:val="none" w:sz="0" w:space="0" w:color="auto"/>
      </w:divBdr>
    </w:div>
    <w:div w:id="1099106651">
      <w:bodyDiv w:val="1"/>
      <w:marLeft w:val="0"/>
      <w:marRight w:val="0"/>
      <w:marTop w:val="0"/>
      <w:marBottom w:val="0"/>
      <w:divBdr>
        <w:top w:val="none" w:sz="0" w:space="0" w:color="auto"/>
        <w:left w:val="none" w:sz="0" w:space="0" w:color="auto"/>
        <w:bottom w:val="none" w:sz="0" w:space="0" w:color="auto"/>
        <w:right w:val="none" w:sz="0" w:space="0" w:color="auto"/>
      </w:divBdr>
      <w:divsChild>
        <w:div w:id="802388940">
          <w:marLeft w:val="0"/>
          <w:marRight w:val="0"/>
          <w:marTop w:val="0"/>
          <w:marBottom w:val="0"/>
          <w:divBdr>
            <w:top w:val="none" w:sz="0" w:space="0" w:color="auto"/>
            <w:left w:val="none" w:sz="0" w:space="0" w:color="auto"/>
            <w:bottom w:val="none" w:sz="0" w:space="0" w:color="auto"/>
            <w:right w:val="none" w:sz="0" w:space="0" w:color="auto"/>
          </w:divBdr>
        </w:div>
        <w:div w:id="2144544235">
          <w:marLeft w:val="0"/>
          <w:marRight w:val="0"/>
          <w:marTop w:val="0"/>
          <w:marBottom w:val="0"/>
          <w:divBdr>
            <w:top w:val="none" w:sz="0" w:space="0" w:color="auto"/>
            <w:left w:val="none" w:sz="0" w:space="0" w:color="auto"/>
            <w:bottom w:val="none" w:sz="0" w:space="0" w:color="auto"/>
            <w:right w:val="none" w:sz="0" w:space="0" w:color="auto"/>
          </w:divBdr>
        </w:div>
        <w:div w:id="1200124307">
          <w:marLeft w:val="0"/>
          <w:marRight w:val="0"/>
          <w:marTop w:val="0"/>
          <w:marBottom w:val="0"/>
          <w:divBdr>
            <w:top w:val="none" w:sz="0" w:space="0" w:color="auto"/>
            <w:left w:val="none" w:sz="0" w:space="0" w:color="auto"/>
            <w:bottom w:val="none" w:sz="0" w:space="0" w:color="auto"/>
            <w:right w:val="none" w:sz="0" w:space="0" w:color="auto"/>
          </w:divBdr>
        </w:div>
      </w:divsChild>
    </w:div>
    <w:div w:id="1101605560">
      <w:bodyDiv w:val="1"/>
      <w:marLeft w:val="0"/>
      <w:marRight w:val="0"/>
      <w:marTop w:val="0"/>
      <w:marBottom w:val="0"/>
      <w:divBdr>
        <w:top w:val="none" w:sz="0" w:space="0" w:color="auto"/>
        <w:left w:val="none" w:sz="0" w:space="0" w:color="auto"/>
        <w:bottom w:val="none" w:sz="0" w:space="0" w:color="auto"/>
        <w:right w:val="none" w:sz="0" w:space="0" w:color="auto"/>
      </w:divBdr>
      <w:divsChild>
        <w:div w:id="825708284">
          <w:marLeft w:val="0"/>
          <w:marRight w:val="0"/>
          <w:marTop w:val="0"/>
          <w:marBottom w:val="0"/>
          <w:divBdr>
            <w:top w:val="none" w:sz="0" w:space="0" w:color="auto"/>
            <w:left w:val="none" w:sz="0" w:space="0" w:color="auto"/>
            <w:bottom w:val="none" w:sz="0" w:space="0" w:color="auto"/>
            <w:right w:val="none" w:sz="0" w:space="0" w:color="auto"/>
          </w:divBdr>
        </w:div>
      </w:divsChild>
    </w:div>
    <w:div w:id="1112282910">
      <w:bodyDiv w:val="1"/>
      <w:marLeft w:val="0"/>
      <w:marRight w:val="0"/>
      <w:marTop w:val="0"/>
      <w:marBottom w:val="0"/>
      <w:divBdr>
        <w:top w:val="none" w:sz="0" w:space="0" w:color="auto"/>
        <w:left w:val="none" w:sz="0" w:space="0" w:color="auto"/>
        <w:bottom w:val="none" w:sz="0" w:space="0" w:color="auto"/>
        <w:right w:val="none" w:sz="0" w:space="0" w:color="auto"/>
      </w:divBdr>
    </w:div>
    <w:div w:id="1112437881">
      <w:bodyDiv w:val="1"/>
      <w:marLeft w:val="0"/>
      <w:marRight w:val="0"/>
      <w:marTop w:val="0"/>
      <w:marBottom w:val="0"/>
      <w:divBdr>
        <w:top w:val="none" w:sz="0" w:space="0" w:color="auto"/>
        <w:left w:val="none" w:sz="0" w:space="0" w:color="auto"/>
        <w:bottom w:val="none" w:sz="0" w:space="0" w:color="auto"/>
        <w:right w:val="none" w:sz="0" w:space="0" w:color="auto"/>
      </w:divBdr>
    </w:div>
    <w:div w:id="1112897948">
      <w:bodyDiv w:val="1"/>
      <w:marLeft w:val="0"/>
      <w:marRight w:val="0"/>
      <w:marTop w:val="0"/>
      <w:marBottom w:val="0"/>
      <w:divBdr>
        <w:top w:val="none" w:sz="0" w:space="0" w:color="auto"/>
        <w:left w:val="none" w:sz="0" w:space="0" w:color="auto"/>
        <w:bottom w:val="none" w:sz="0" w:space="0" w:color="auto"/>
        <w:right w:val="none" w:sz="0" w:space="0" w:color="auto"/>
      </w:divBdr>
      <w:divsChild>
        <w:div w:id="508519042">
          <w:marLeft w:val="0"/>
          <w:marRight w:val="0"/>
          <w:marTop w:val="0"/>
          <w:marBottom w:val="0"/>
          <w:divBdr>
            <w:top w:val="none" w:sz="0" w:space="0" w:color="auto"/>
            <w:left w:val="none" w:sz="0" w:space="0" w:color="auto"/>
            <w:bottom w:val="none" w:sz="0" w:space="0" w:color="auto"/>
            <w:right w:val="none" w:sz="0" w:space="0" w:color="auto"/>
          </w:divBdr>
        </w:div>
        <w:div w:id="1312640278">
          <w:marLeft w:val="0"/>
          <w:marRight w:val="0"/>
          <w:marTop w:val="0"/>
          <w:marBottom w:val="0"/>
          <w:divBdr>
            <w:top w:val="none" w:sz="0" w:space="0" w:color="auto"/>
            <w:left w:val="none" w:sz="0" w:space="0" w:color="auto"/>
            <w:bottom w:val="none" w:sz="0" w:space="0" w:color="auto"/>
            <w:right w:val="none" w:sz="0" w:space="0" w:color="auto"/>
          </w:divBdr>
        </w:div>
        <w:div w:id="1993749515">
          <w:marLeft w:val="0"/>
          <w:marRight w:val="0"/>
          <w:marTop w:val="0"/>
          <w:marBottom w:val="0"/>
          <w:divBdr>
            <w:top w:val="none" w:sz="0" w:space="0" w:color="auto"/>
            <w:left w:val="none" w:sz="0" w:space="0" w:color="auto"/>
            <w:bottom w:val="none" w:sz="0" w:space="0" w:color="auto"/>
            <w:right w:val="none" w:sz="0" w:space="0" w:color="auto"/>
          </w:divBdr>
        </w:div>
      </w:divsChild>
    </w:div>
    <w:div w:id="1120421395">
      <w:bodyDiv w:val="1"/>
      <w:marLeft w:val="0"/>
      <w:marRight w:val="0"/>
      <w:marTop w:val="0"/>
      <w:marBottom w:val="0"/>
      <w:divBdr>
        <w:top w:val="none" w:sz="0" w:space="0" w:color="auto"/>
        <w:left w:val="none" w:sz="0" w:space="0" w:color="auto"/>
        <w:bottom w:val="none" w:sz="0" w:space="0" w:color="auto"/>
        <w:right w:val="none" w:sz="0" w:space="0" w:color="auto"/>
      </w:divBdr>
    </w:div>
    <w:div w:id="1122069421">
      <w:bodyDiv w:val="1"/>
      <w:marLeft w:val="0"/>
      <w:marRight w:val="0"/>
      <w:marTop w:val="0"/>
      <w:marBottom w:val="0"/>
      <w:divBdr>
        <w:top w:val="none" w:sz="0" w:space="0" w:color="auto"/>
        <w:left w:val="none" w:sz="0" w:space="0" w:color="auto"/>
        <w:bottom w:val="none" w:sz="0" w:space="0" w:color="auto"/>
        <w:right w:val="none" w:sz="0" w:space="0" w:color="auto"/>
      </w:divBdr>
    </w:div>
    <w:div w:id="1131437770">
      <w:bodyDiv w:val="1"/>
      <w:marLeft w:val="0"/>
      <w:marRight w:val="0"/>
      <w:marTop w:val="0"/>
      <w:marBottom w:val="0"/>
      <w:divBdr>
        <w:top w:val="none" w:sz="0" w:space="0" w:color="auto"/>
        <w:left w:val="none" w:sz="0" w:space="0" w:color="auto"/>
        <w:bottom w:val="none" w:sz="0" w:space="0" w:color="auto"/>
        <w:right w:val="none" w:sz="0" w:space="0" w:color="auto"/>
      </w:divBdr>
    </w:div>
    <w:div w:id="1134177709">
      <w:bodyDiv w:val="1"/>
      <w:marLeft w:val="0"/>
      <w:marRight w:val="0"/>
      <w:marTop w:val="0"/>
      <w:marBottom w:val="0"/>
      <w:divBdr>
        <w:top w:val="none" w:sz="0" w:space="0" w:color="auto"/>
        <w:left w:val="none" w:sz="0" w:space="0" w:color="auto"/>
        <w:bottom w:val="none" w:sz="0" w:space="0" w:color="auto"/>
        <w:right w:val="none" w:sz="0" w:space="0" w:color="auto"/>
      </w:divBdr>
      <w:divsChild>
        <w:div w:id="846552518">
          <w:marLeft w:val="0"/>
          <w:marRight w:val="0"/>
          <w:marTop w:val="0"/>
          <w:marBottom w:val="0"/>
          <w:divBdr>
            <w:top w:val="none" w:sz="0" w:space="0" w:color="auto"/>
            <w:left w:val="none" w:sz="0" w:space="0" w:color="auto"/>
            <w:bottom w:val="none" w:sz="0" w:space="0" w:color="auto"/>
            <w:right w:val="none" w:sz="0" w:space="0" w:color="auto"/>
          </w:divBdr>
        </w:div>
        <w:div w:id="1359699986">
          <w:marLeft w:val="0"/>
          <w:marRight w:val="0"/>
          <w:marTop w:val="0"/>
          <w:marBottom w:val="0"/>
          <w:divBdr>
            <w:top w:val="none" w:sz="0" w:space="0" w:color="auto"/>
            <w:left w:val="none" w:sz="0" w:space="0" w:color="auto"/>
            <w:bottom w:val="none" w:sz="0" w:space="0" w:color="auto"/>
            <w:right w:val="none" w:sz="0" w:space="0" w:color="auto"/>
          </w:divBdr>
        </w:div>
      </w:divsChild>
    </w:div>
    <w:div w:id="1145201253">
      <w:bodyDiv w:val="1"/>
      <w:marLeft w:val="0"/>
      <w:marRight w:val="0"/>
      <w:marTop w:val="0"/>
      <w:marBottom w:val="0"/>
      <w:divBdr>
        <w:top w:val="none" w:sz="0" w:space="0" w:color="auto"/>
        <w:left w:val="none" w:sz="0" w:space="0" w:color="auto"/>
        <w:bottom w:val="none" w:sz="0" w:space="0" w:color="auto"/>
        <w:right w:val="none" w:sz="0" w:space="0" w:color="auto"/>
      </w:divBdr>
      <w:divsChild>
        <w:div w:id="432750257">
          <w:marLeft w:val="0"/>
          <w:marRight w:val="0"/>
          <w:marTop w:val="0"/>
          <w:marBottom w:val="0"/>
          <w:divBdr>
            <w:top w:val="none" w:sz="0" w:space="0" w:color="auto"/>
            <w:left w:val="none" w:sz="0" w:space="0" w:color="auto"/>
            <w:bottom w:val="none" w:sz="0" w:space="0" w:color="auto"/>
            <w:right w:val="none" w:sz="0" w:space="0" w:color="auto"/>
          </w:divBdr>
        </w:div>
        <w:div w:id="489177902">
          <w:marLeft w:val="0"/>
          <w:marRight w:val="0"/>
          <w:marTop w:val="0"/>
          <w:marBottom w:val="0"/>
          <w:divBdr>
            <w:top w:val="none" w:sz="0" w:space="0" w:color="auto"/>
            <w:left w:val="none" w:sz="0" w:space="0" w:color="auto"/>
            <w:bottom w:val="none" w:sz="0" w:space="0" w:color="auto"/>
            <w:right w:val="none" w:sz="0" w:space="0" w:color="auto"/>
          </w:divBdr>
        </w:div>
        <w:div w:id="924336868">
          <w:marLeft w:val="0"/>
          <w:marRight w:val="0"/>
          <w:marTop w:val="0"/>
          <w:marBottom w:val="0"/>
          <w:divBdr>
            <w:top w:val="none" w:sz="0" w:space="0" w:color="auto"/>
            <w:left w:val="none" w:sz="0" w:space="0" w:color="auto"/>
            <w:bottom w:val="none" w:sz="0" w:space="0" w:color="auto"/>
            <w:right w:val="none" w:sz="0" w:space="0" w:color="auto"/>
          </w:divBdr>
        </w:div>
        <w:div w:id="1084450393">
          <w:marLeft w:val="0"/>
          <w:marRight w:val="0"/>
          <w:marTop w:val="0"/>
          <w:marBottom w:val="0"/>
          <w:divBdr>
            <w:top w:val="none" w:sz="0" w:space="0" w:color="auto"/>
            <w:left w:val="none" w:sz="0" w:space="0" w:color="auto"/>
            <w:bottom w:val="none" w:sz="0" w:space="0" w:color="auto"/>
            <w:right w:val="none" w:sz="0" w:space="0" w:color="auto"/>
          </w:divBdr>
        </w:div>
        <w:div w:id="1110511524">
          <w:marLeft w:val="0"/>
          <w:marRight w:val="0"/>
          <w:marTop w:val="0"/>
          <w:marBottom w:val="0"/>
          <w:divBdr>
            <w:top w:val="none" w:sz="0" w:space="0" w:color="auto"/>
            <w:left w:val="none" w:sz="0" w:space="0" w:color="auto"/>
            <w:bottom w:val="none" w:sz="0" w:space="0" w:color="auto"/>
            <w:right w:val="none" w:sz="0" w:space="0" w:color="auto"/>
          </w:divBdr>
        </w:div>
        <w:div w:id="1142424892">
          <w:marLeft w:val="0"/>
          <w:marRight w:val="0"/>
          <w:marTop w:val="0"/>
          <w:marBottom w:val="0"/>
          <w:divBdr>
            <w:top w:val="none" w:sz="0" w:space="0" w:color="auto"/>
            <w:left w:val="none" w:sz="0" w:space="0" w:color="auto"/>
            <w:bottom w:val="none" w:sz="0" w:space="0" w:color="auto"/>
            <w:right w:val="none" w:sz="0" w:space="0" w:color="auto"/>
          </w:divBdr>
        </w:div>
        <w:div w:id="1266576054">
          <w:marLeft w:val="0"/>
          <w:marRight w:val="0"/>
          <w:marTop w:val="0"/>
          <w:marBottom w:val="0"/>
          <w:divBdr>
            <w:top w:val="none" w:sz="0" w:space="0" w:color="auto"/>
            <w:left w:val="none" w:sz="0" w:space="0" w:color="auto"/>
            <w:bottom w:val="none" w:sz="0" w:space="0" w:color="auto"/>
            <w:right w:val="none" w:sz="0" w:space="0" w:color="auto"/>
          </w:divBdr>
        </w:div>
        <w:div w:id="1317803071">
          <w:marLeft w:val="0"/>
          <w:marRight w:val="0"/>
          <w:marTop w:val="0"/>
          <w:marBottom w:val="0"/>
          <w:divBdr>
            <w:top w:val="none" w:sz="0" w:space="0" w:color="auto"/>
            <w:left w:val="none" w:sz="0" w:space="0" w:color="auto"/>
            <w:bottom w:val="none" w:sz="0" w:space="0" w:color="auto"/>
            <w:right w:val="none" w:sz="0" w:space="0" w:color="auto"/>
          </w:divBdr>
        </w:div>
        <w:div w:id="1376781418">
          <w:marLeft w:val="0"/>
          <w:marRight w:val="0"/>
          <w:marTop w:val="0"/>
          <w:marBottom w:val="0"/>
          <w:divBdr>
            <w:top w:val="none" w:sz="0" w:space="0" w:color="auto"/>
            <w:left w:val="none" w:sz="0" w:space="0" w:color="auto"/>
            <w:bottom w:val="none" w:sz="0" w:space="0" w:color="auto"/>
            <w:right w:val="none" w:sz="0" w:space="0" w:color="auto"/>
          </w:divBdr>
        </w:div>
        <w:div w:id="1412242076">
          <w:marLeft w:val="0"/>
          <w:marRight w:val="0"/>
          <w:marTop w:val="0"/>
          <w:marBottom w:val="0"/>
          <w:divBdr>
            <w:top w:val="none" w:sz="0" w:space="0" w:color="auto"/>
            <w:left w:val="none" w:sz="0" w:space="0" w:color="auto"/>
            <w:bottom w:val="none" w:sz="0" w:space="0" w:color="auto"/>
            <w:right w:val="none" w:sz="0" w:space="0" w:color="auto"/>
          </w:divBdr>
        </w:div>
        <w:div w:id="1647081872">
          <w:marLeft w:val="0"/>
          <w:marRight w:val="0"/>
          <w:marTop w:val="0"/>
          <w:marBottom w:val="0"/>
          <w:divBdr>
            <w:top w:val="none" w:sz="0" w:space="0" w:color="auto"/>
            <w:left w:val="none" w:sz="0" w:space="0" w:color="auto"/>
            <w:bottom w:val="none" w:sz="0" w:space="0" w:color="auto"/>
            <w:right w:val="none" w:sz="0" w:space="0" w:color="auto"/>
          </w:divBdr>
        </w:div>
        <w:div w:id="1950623798">
          <w:marLeft w:val="0"/>
          <w:marRight w:val="0"/>
          <w:marTop w:val="0"/>
          <w:marBottom w:val="0"/>
          <w:divBdr>
            <w:top w:val="none" w:sz="0" w:space="0" w:color="auto"/>
            <w:left w:val="none" w:sz="0" w:space="0" w:color="auto"/>
            <w:bottom w:val="none" w:sz="0" w:space="0" w:color="auto"/>
            <w:right w:val="none" w:sz="0" w:space="0" w:color="auto"/>
          </w:divBdr>
        </w:div>
      </w:divsChild>
    </w:div>
    <w:div w:id="1146583443">
      <w:bodyDiv w:val="1"/>
      <w:marLeft w:val="0"/>
      <w:marRight w:val="0"/>
      <w:marTop w:val="0"/>
      <w:marBottom w:val="0"/>
      <w:divBdr>
        <w:top w:val="none" w:sz="0" w:space="0" w:color="auto"/>
        <w:left w:val="none" w:sz="0" w:space="0" w:color="auto"/>
        <w:bottom w:val="none" w:sz="0" w:space="0" w:color="auto"/>
        <w:right w:val="none" w:sz="0" w:space="0" w:color="auto"/>
      </w:divBdr>
      <w:divsChild>
        <w:div w:id="2085031309">
          <w:marLeft w:val="0"/>
          <w:marRight w:val="0"/>
          <w:marTop w:val="0"/>
          <w:marBottom w:val="0"/>
          <w:divBdr>
            <w:top w:val="none" w:sz="0" w:space="0" w:color="auto"/>
            <w:left w:val="none" w:sz="0" w:space="0" w:color="auto"/>
            <w:bottom w:val="none" w:sz="0" w:space="0" w:color="auto"/>
            <w:right w:val="none" w:sz="0" w:space="0" w:color="auto"/>
          </w:divBdr>
        </w:div>
        <w:div w:id="2005620776">
          <w:marLeft w:val="0"/>
          <w:marRight w:val="0"/>
          <w:marTop w:val="0"/>
          <w:marBottom w:val="0"/>
          <w:divBdr>
            <w:top w:val="none" w:sz="0" w:space="0" w:color="auto"/>
            <w:left w:val="none" w:sz="0" w:space="0" w:color="auto"/>
            <w:bottom w:val="none" w:sz="0" w:space="0" w:color="auto"/>
            <w:right w:val="none" w:sz="0" w:space="0" w:color="auto"/>
          </w:divBdr>
        </w:div>
        <w:div w:id="138965272">
          <w:marLeft w:val="0"/>
          <w:marRight w:val="0"/>
          <w:marTop w:val="0"/>
          <w:marBottom w:val="0"/>
          <w:divBdr>
            <w:top w:val="none" w:sz="0" w:space="0" w:color="auto"/>
            <w:left w:val="none" w:sz="0" w:space="0" w:color="auto"/>
            <w:bottom w:val="none" w:sz="0" w:space="0" w:color="auto"/>
            <w:right w:val="none" w:sz="0" w:space="0" w:color="auto"/>
          </w:divBdr>
        </w:div>
      </w:divsChild>
    </w:div>
    <w:div w:id="1164206245">
      <w:bodyDiv w:val="1"/>
      <w:marLeft w:val="0"/>
      <w:marRight w:val="0"/>
      <w:marTop w:val="0"/>
      <w:marBottom w:val="0"/>
      <w:divBdr>
        <w:top w:val="none" w:sz="0" w:space="0" w:color="auto"/>
        <w:left w:val="none" w:sz="0" w:space="0" w:color="auto"/>
        <w:bottom w:val="none" w:sz="0" w:space="0" w:color="auto"/>
        <w:right w:val="none" w:sz="0" w:space="0" w:color="auto"/>
      </w:divBdr>
    </w:div>
    <w:div w:id="1168668311">
      <w:bodyDiv w:val="1"/>
      <w:marLeft w:val="0"/>
      <w:marRight w:val="0"/>
      <w:marTop w:val="0"/>
      <w:marBottom w:val="0"/>
      <w:divBdr>
        <w:top w:val="none" w:sz="0" w:space="0" w:color="auto"/>
        <w:left w:val="none" w:sz="0" w:space="0" w:color="auto"/>
        <w:bottom w:val="none" w:sz="0" w:space="0" w:color="auto"/>
        <w:right w:val="none" w:sz="0" w:space="0" w:color="auto"/>
      </w:divBdr>
    </w:div>
    <w:div w:id="1169829732">
      <w:bodyDiv w:val="1"/>
      <w:marLeft w:val="0"/>
      <w:marRight w:val="0"/>
      <w:marTop w:val="0"/>
      <w:marBottom w:val="0"/>
      <w:divBdr>
        <w:top w:val="none" w:sz="0" w:space="0" w:color="auto"/>
        <w:left w:val="none" w:sz="0" w:space="0" w:color="auto"/>
        <w:bottom w:val="none" w:sz="0" w:space="0" w:color="auto"/>
        <w:right w:val="none" w:sz="0" w:space="0" w:color="auto"/>
      </w:divBdr>
    </w:div>
    <w:div w:id="1171065000">
      <w:bodyDiv w:val="1"/>
      <w:marLeft w:val="0"/>
      <w:marRight w:val="0"/>
      <w:marTop w:val="0"/>
      <w:marBottom w:val="0"/>
      <w:divBdr>
        <w:top w:val="none" w:sz="0" w:space="0" w:color="auto"/>
        <w:left w:val="none" w:sz="0" w:space="0" w:color="auto"/>
        <w:bottom w:val="none" w:sz="0" w:space="0" w:color="auto"/>
        <w:right w:val="none" w:sz="0" w:space="0" w:color="auto"/>
      </w:divBdr>
      <w:divsChild>
        <w:div w:id="791090739">
          <w:marLeft w:val="0"/>
          <w:marRight w:val="0"/>
          <w:marTop w:val="0"/>
          <w:marBottom w:val="0"/>
          <w:divBdr>
            <w:top w:val="none" w:sz="0" w:space="0" w:color="auto"/>
            <w:left w:val="none" w:sz="0" w:space="0" w:color="auto"/>
            <w:bottom w:val="none" w:sz="0" w:space="0" w:color="auto"/>
            <w:right w:val="none" w:sz="0" w:space="0" w:color="auto"/>
          </w:divBdr>
        </w:div>
        <w:div w:id="1220363910">
          <w:marLeft w:val="0"/>
          <w:marRight w:val="0"/>
          <w:marTop w:val="0"/>
          <w:marBottom w:val="0"/>
          <w:divBdr>
            <w:top w:val="none" w:sz="0" w:space="0" w:color="auto"/>
            <w:left w:val="none" w:sz="0" w:space="0" w:color="auto"/>
            <w:bottom w:val="none" w:sz="0" w:space="0" w:color="auto"/>
            <w:right w:val="none" w:sz="0" w:space="0" w:color="auto"/>
          </w:divBdr>
        </w:div>
      </w:divsChild>
    </w:div>
    <w:div w:id="1177109531">
      <w:bodyDiv w:val="1"/>
      <w:marLeft w:val="0"/>
      <w:marRight w:val="0"/>
      <w:marTop w:val="0"/>
      <w:marBottom w:val="0"/>
      <w:divBdr>
        <w:top w:val="none" w:sz="0" w:space="0" w:color="auto"/>
        <w:left w:val="none" w:sz="0" w:space="0" w:color="auto"/>
        <w:bottom w:val="none" w:sz="0" w:space="0" w:color="auto"/>
        <w:right w:val="none" w:sz="0" w:space="0" w:color="auto"/>
      </w:divBdr>
      <w:divsChild>
        <w:div w:id="1136021562">
          <w:marLeft w:val="0"/>
          <w:marRight w:val="0"/>
          <w:marTop w:val="0"/>
          <w:marBottom w:val="0"/>
          <w:divBdr>
            <w:top w:val="none" w:sz="0" w:space="0" w:color="auto"/>
            <w:left w:val="none" w:sz="0" w:space="0" w:color="auto"/>
            <w:bottom w:val="none" w:sz="0" w:space="0" w:color="auto"/>
            <w:right w:val="none" w:sz="0" w:space="0" w:color="auto"/>
          </w:divBdr>
        </w:div>
      </w:divsChild>
    </w:div>
    <w:div w:id="1185440936">
      <w:bodyDiv w:val="1"/>
      <w:marLeft w:val="0"/>
      <w:marRight w:val="0"/>
      <w:marTop w:val="0"/>
      <w:marBottom w:val="0"/>
      <w:divBdr>
        <w:top w:val="none" w:sz="0" w:space="0" w:color="auto"/>
        <w:left w:val="none" w:sz="0" w:space="0" w:color="auto"/>
        <w:bottom w:val="none" w:sz="0" w:space="0" w:color="auto"/>
        <w:right w:val="none" w:sz="0" w:space="0" w:color="auto"/>
      </w:divBdr>
      <w:divsChild>
        <w:div w:id="478889745">
          <w:marLeft w:val="0"/>
          <w:marRight w:val="0"/>
          <w:marTop w:val="0"/>
          <w:marBottom w:val="0"/>
          <w:divBdr>
            <w:top w:val="none" w:sz="0" w:space="0" w:color="auto"/>
            <w:left w:val="none" w:sz="0" w:space="0" w:color="auto"/>
            <w:bottom w:val="none" w:sz="0" w:space="0" w:color="auto"/>
            <w:right w:val="none" w:sz="0" w:space="0" w:color="auto"/>
          </w:divBdr>
        </w:div>
        <w:div w:id="614673332">
          <w:marLeft w:val="0"/>
          <w:marRight w:val="0"/>
          <w:marTop w:val="0"/>
          <w:marBottom w:val="0"/>
          <w:divBdr>
            <w:top w:val="none" w:sz="0" w:space="0" w:color="auto"/>
            <w:left w:val="none" w:sz="0" w:space="0" w:color="auto"/>
            <w:bottom w:val="none" w:sz="0" w:space="0" w:color="auto"/>
            <w:right w:val="none" w:sz="0" w:space="0" w:color="auto"/>
          </w:divBdr>
        </w:div>
        <w:div w:id="693919280">
          <w:marLeft w:val="0"/>
          <w:marRight w:val="0"/>
          <w:marTop w:val="0"/>
          <w:marBottom w:val="0"/>
          <w:divBdr>
            <w:top w:val="none" w:sz="0" w:space="0" w:color="auto"/>
            <w:left w:val="none" w:sz="0" w:space="0" w:color="auto"/>
            <w:bottom w:val="none" w:sz="0" w:space="0" w:color="auto"/>
            <w:right w:val="none" w:sz="0" w:space="0" w:color="auto"/>
          </w:divBdr>
        </w:div>
        <w:div w:id="1660960662">
          <w:marLeft w:val="0"/>
          <w:marRight w:val="0"/>
          <w:marTop w:val="0"/>
          <w:marBottom w:val="0"/>
          <w:divBdr>
            <w:top w:val="none" w:sz="0" w:space="0" w:color="auto"/>
            <w:left w:val="none" w:sz="0" w:space="0" w:color="auto"/>
            <w:bottom w:val="none" w:sz="0" w:space="0" w:color="auto"/>
            <w:right w:val="none" w:sz="0" w:space="0" w:color="auto"/>
          </w:divBdr>
        </w:div>
        <w:div w:id="1856505235">
          <w:marLeft w:val="0"/>
          <w:marRight w:val="0"/>
          <w:marTop w:val="0"/>
          <w:marBottom w:val="0"/>
          <w:divBdr>
            <w:top w:val="none" w:sz="0" w:space="0" w:color="auto"/>
            <w:left w:val="none" w:sz="0" w:space="0" w:color="auto"/>
            <w:bottom w:val="none" w:sz="0" w:space="0" w:color="auto"/>
            <w:right w:val="none" w:sz="0" w:space="0" w:color="auto"/>
          </w:divBdr>
        </w:div>
        <w:div w:id="1994262026">
          <w:marLeft w:val="0"/>
          <w:marRight w:val="0"/>
          <w:marTop w:val="0"/>
          <w:marBottom w:val="0"/>
          <w:divBdr>
            <w:top w:val="none" w:sz="0" w:space="0" w:color="auto"/>
            <w:left w:val="none" w:sz="0" w:space="0" w:color="auto"/>
            <w:bottom w:val="none" w:sz="0" w:space="0" w:color="auto"/>
            <w:right w:val="none" w:sz="0" w:space="0" w:color="auto"/>
          </w:divBdr>
        </w:div>
        <w:div w:id="2038267684">
          <w:marLeft w:val="0"/>
          <w:marRight w:val="0"/>
          <w:marTop w:val="0"/>
          <w:marBottom w:val="0"/>
          <w:divBdr>
            <w:top w:val="none" w:sz="0" w:space="0" w:color="auto"/>
            <w:left w:val="none" w:sz="0" w:space="0" w:color="auto"/>
            <w:bottom w:val="none" w:sz="0" w:space="0" w:color="auto"/>
            <w:right w:val="none" w:sz="0" w:space="0" w:color="auto"/>
          </w:divBdr>
        </w:div>
      </w:divsChild>
    </w:div>
    <w:div w:id="1197306019">
      <w:bodyDiv w:val="1"/>
      <w:marLeft w:val="0"/>
      <w:marRight w:val="0"/>
      <w:marTop w:val="0"/>
      <w:marBottom w:val="0"/>
      <w:divBdr>
        <w:top w:val="none" w:sz="0" w:space="0" w:color="auto"/>
        <w:left w:val="none" w:sz="0" w:space="0" w:color="auto"/>
        <w:bottom w:val="none" w:sz="0" w:space="0" w:color="auto"/>
        <w:right w:val="none" w:sz="0" w:space="0" w:color="auto"/>
      </w:divBdr>
      <w:divsChild>
        <w:div w:id="262808925">
          <w:marLeft w:val="0"/>
          <w:marRight w:val="0"/>
          <w:marTop w:val="0"/>
          <w:marBottom w:val="0"/>
          <w:divBdr>
            <w:top w:val="none" w:sz="0" w:space="0" w:color="auto"/>
            <w:left w:val="none" w:sz="0" w:space="0" w:color="auto"/>
            <w:bottom w:val="none" w:sz="0" w:space="0" w:color="auto"/>
            <w:right w:val="none" w:sz="0" w:space="0" w:color="auto"/>
          </w:divBdr>
        </w:div>
        <w:div w:id="304699366">
          <w:marLeft w:val="0"/>
          <w:marRight w:val="0"/>
          <w:marTop w:val="0"/>
          <w:marBottom w:val="0"/>
          <w:divBdr>
            <w:top w:val="none" w:sz="0" w:space="0" w:color="auto"/>
            <w:left w:val="none" w:sz="0" w:space="0" w:color="auto"/>
            <w:bottom w:val="none" w:sz="0" w:space="0" w:color="auto"/>
            <w:right w:val="none" w:sz="0" w:space="0" w:color="auto"/>
          </w:divBdr>
        </w:div>
        <w:div w:id="1290895016">
          <w:marLeft w:val="0"/>
          <w:marRight w:val="0"/>
          <w:marTop w:val="0"/>
          <w:marBottom w:val="0"/>
          <w:divBdr>
            <w:top w:val="none" w:sz="0" w:space="0" w:color="auto"/>
            <w:left w:val="none" w:sz="0" w:space="0" w:color="auto"/>
            <w:bottom w:val="none" w:sz="0" w:space="0" w:color="auto"/>
            <w:right w:val="none" w:sz="0" w:space="0" w:color="auto"/>
          </w:divBdr>
        </w:div>
        <w:div w:id="1320646706">
          <w:marLeft w:val="0"/>
          <w:marRight w:val="0"/>
          <w:marTop w:val="0"/>
          <w:marBottom w:val="0"/>
          <w:divBdr>
            <w:top w:val="none" w:sz="0" w:space="0" w:color="auto"/>
            <w:left w:val="none" w:sz="0" w:space="0" w:color="auto"/>
            <w:bottom w:val="none" w:sz="0" w:space="0" w:color="auto"/>
            <w:right w:val="none" w:sz="0" w:space="0" w:color="auto"/>
          </w:divBdr>
        </w:div>
        <w:div w:id="2061050587">
          <w:marLeft w:val="0"/>
          <w:marRight w:val="0"/>
          <w:marTop w:val="0"/>
          <w:marBottom w:val="0"/>
          <w:divBdr>
            <w:top w:val="none" w:sz="0" w:space="0" w:color="auto"/>
            <w:left w:val="none" w:sz="0" w:space="0" w:color="auto"/>
            <w:bottom w:val="none" w:sz="0" w:space="0" w:color="auto"/>
            <w:right w:val="none" w:sz="0" w:space="0" w:color="auto"/>
          </w:divBdr>
        </w:div>
      </w:divsChild>
    </w:div>
    <w:div w:id="1200095285">
      <w:bodyDiv w:val="1"/>
      <w:marLeft w:val="0"/>
      <w:marRight w:val="0"/>
      <w:marTop w:val="0"/>
      <w:marBottom w:val="0"/>
      <w:divBdr>
        <w:top w:val="none" w:sz="0" w:space="0" w:color="auto"/>
        <w:left w:val="none" w:sz="0" w:space="0" w:color="auto"/>
        <w:bottom w:val="none" w:sz="0" w:space="0" w:color="auto"/>
        <w:right w:val="none" w:sz="0" w:space="0" w:color="auto"/>
      </w:divBdr>
      <w:divsChild>
        <w:div w:id="183061193">
          <w:marLeft w:val="0"/>
          <w:marRight w:val="0"/>
          <w:marTop w:val="0"/>
          <w:marBottom w:val="0"/>
          <w:divBdr>
            <w:top w:val="none" w:sz="0" w:space="0" w:color="auto"/>
            <w:left w:val="none" w:sz="0" w:space="0" w:color="auto"/>
            <w:bottom w:val="none" w:sz="0" w:space="0" w:color="auto"/>
            <w:right w:val="none" w:sz="0" w:space="0" w:color="auto"/>
          </w:divBdr>
        </w:div>
      </w:divsChild>
    </w:div>
    <w:div w:id="1209881536">
      <w:bodyDiv w:val="1"/>
      <w:marLeft w:val="0"/>
      <w:marRight w:val="0"/>
      <w:marTop w:val="0"/>
      <w:marBottom w:val="0"/>
      <w:divBdr>
        <w:top w:val="none" w:sz="0" w:space="0" w:color="auto"/>
        <w:left w:val="none" w:sz="0" w:space="0" w:color="auto"/>
        <w:bottom w:val="none" w:sz="0" w:space="0" w:color="auto"/>
        <w:right w:val="none" w:sz="0" w:space="0" w:color="auto"/>
      </w:divBdr>
    </w:div>
    <w:div w:id="1218468430">
      <w:bodyDiv w:val="1"/>
      <w:marLeft w:val="0"/>
      <w:marRight w:val="0"/>
      <w:marTop w:val="0"/>
      <w:marBottom w:val="0"/>
      <w:divBdr>
        <w:top w:val="none" w:sz="0" w:space="0" w:color="auto"/>
        <w:left w:val="none" w:sz="0" w:space="0" w:color="auto"/>
        <w:bottom w:val="none" w:sz="0" w:space="0" w:color="auto"/>
        <w:right w:val="none" w:sz="0" w:space="0" w:color="auto"/>
      </w:divBdr>
      <w:divsChild>
        <w:div w:id="2242255">
          <w:marLeft w:val="0"/>
          <w:marRight w:val="0"/>
          <w:marTop w:val="0"/>
          <w:marBottom w:val="0"/>
          <w:divBdr>
            <w:top w:val="none" w:sz="0" w:space="0" w:color="auto"/>
            <w:left w:val="none" w:sz="0" w:space="0" w:color="auto"/>
            <w:bottom w:val="none" w:sz="0" w:space="0" w:color="auto"/>
            <w:right w:val="none" w:sz="0" w:space="0" w:color="auto"/>
          </w:divBdr>
        </w:div>
        <w:div w:id="131875795">
          <w:marLeft w:val="0"/>
          <w:marRight w:val="0"/>
          <w:marTop w:val="0"/>
          <w:marBottom w:val="0"/>
          <w:divBdr>
            <w:top w:val="none" w:sz="0" w:space="0" w:color="auto"/>
            <w:left w:val="none" w:sz="0" w:space="0" w:color="auto"/>
            <w:bottom w:val="none" w:sz="0" w:space="0" w:color="auto"/>
            <w:right w:val="none" w:sz="0" w:space="0" w:color="auto"/>
          </w:divBdr>
        </w:div>
        <w:div w:id="842866023">
          <w:marLeft w:val="0"/>
          <w:marRight w:val="0"/>
          <w:marTop w:val="0"/>
          <w:marBottom w:val="0"/>
          <w:divBdr>
            <w:top w:val="none" w:sz="0" w:space="0" w:color="auto"/>
            <w:left w:val="none" w:sz="0" w:space="0" w:color="auto"/>
            <w:bottom w:val="none" w:sz="0" w:space="0" w:color="auto"/>
            <w:right w:val="none" w:sz="0" w:space="0" w:color="auto"/>
          </w:divBdr>
        </w:div>
        <w:div w:id="968245578">
          <w:marLeft w:val="0"/>
          <w:marRight w:val="0"/>
          <w:marTop w:val="0"/>
          <w:marBottom w:val="0"/>
          <w:divBdr>
            <w:top w:val="none" w:sz="0" w:space="0" w:color="auto"/>
            <w:left w:val="none" w:sz="0" w:space="0" w:color="auto"/>
            <w:bottom w:val="none" w:sz="0" w:space="0" w:color="auto"/>
            <w:right w:val="none" w:sz="0" w:space="0" w:color="auto"/>
          </w:divBdr>
        </w:div>
        <w:div w:id="1978951645">
          <w:marLeft w:val="0"/>
          <w:marRight w:val="0"/>
          <w:marTop w:val="0"/>
          <w:marBottom w:val="0"/>
          <w:divBdr>
            <w:top w:val="none" w:sz="0" w:space="0" w:color="auto"/>
            <w:left w:val="none" w:sz="0" w:space="0" w:color="auto"/>
            <w:bottom w:val="none" w:sz="0" w:space="0" w:color="auto"/>
            <w:right w:val="none" w:sz="0" w:space="0" w:color="auto"/>
          </w:divBdr>
        </w:div>
      </w:divsChild>
    </w:div>
    <w:div w:id="1232885445">
      <w:bodyDiv w:val="1"/>
      <w:marLeft w:val="0"/>
      <w:marRight w:val="0"/>
      <w:marTop w:val="0"/>
      <w:marBottom w:val="0"/>
      <w:divBdr>
        <w:top w:val="none" w:sz="0" w:space="0" w:color="auto"/>
        <w:left w:val="none" w:sz="0" w:space="0" w:color="auto"/>
        <w:bottom w:val="none" w:sz="0" w:space="0" w:color="auto"/>
        <w:right w:val="none" w:sz="0" w:space="0" w:color="auto"/>
      </w:divBdr>
    </w:div>
    <w:div w:id="1236629149">
      <w:bodyDiv w:val="1"/>
      <w:marLeft w:val="0"/>
      <w:marRight w:val="0"/>
      <w:marTop w:val="0"/>
      <w:marBottom w:val="0"/>
      <w:divBdr>
        <w:top w:val="none" w:sz="0" w:space="0" w:color="auto"/>
        <w:left w:val="none" w:sz="0" w:space="0" w:color="auto"/>
        <w:bottom w:val="none" w:sz="0" w:space="0" w:color="auto"/>
        <w:right w:val="none" w:sz="0" w:space="0" w:color="auto"/>
      </w:divBdr>
    </w:div>
    <w:div w:id="1246768493">
      <w:bodyDiv w:val="1"/>
      <w:marLeft w:val="0"/>
      <w:marRight w:val="0"/>
      <w:marTop w:val="0"/>
      <w:marBottom w:val="0"/>
      <w:divBdr>
        <w:top w:val="none" w:sz="0" w:space="0" w:color="auto"/>
        <w:left w:val="none" w:sz="0" w:space="0" w:color="auto"/>
        <w:bottom w:val="none" w:sz="0" w:space="0" w:color="auto"/>
        <w:right w:val="none" w:sz="0" w:space="0" w:color="auto"/>
      </w:divBdr>
    </w:div>
    <w:div w:id="1253857450">
      <w:bodyDiv w:val="1"/>
      <w:marLeft w:val="0"/>
      <w:marRight w:val="0"/>
      <w:marTop w:val="0"/>
      <w:marBottom w:val="0"/>
      <w:divBdr>
        <w:top w:val="none" w:sz="0" w:space="0" w:color="auto"/>
        <w:left w:val="none" w:sz="0" w:space="0" w:color="auto"/>
        <w:bottom w:val="none" w:sz="0" w:space="0" w:color="auto"/>
        <w:right w:val="none" w:sz="0" w:space="0" w:color="auto"/>
      </w:divBdr>
    </w:div>
    <w:div w:id="1254321197">
      <w:bodyDiv w:val="1"/>
      <w:marLeft w:val="0"/>
      <w:marRight w:val="0"/>
      <w:marTop w:val="0"/>
      <w:marBottom w:val="0"/>
      <w:divBdr>
        <w:top w:val="none" w:sz="0" w:space="0" w:color="auto"/>
        <w:left w:val="none" w:sz="0" w:space="0" w:color="auto"/>
        <w:bottom w:val="none" w:sz="0" w:space="0" w:color="auto"/>
        <w:right w:val="none" w:sz="0" w:space="0" w:color="auto"/>
      </w:divBdr>
    </w:div>
    <w:div w:id="1257323141">
      <w:bodyDiv w:val="1"/>
      <w:marLeft w:val="0"/>
      <w:marRight w:val="0"/>
      <w:marTop w:val="0"/>
      <w:marBottom w:val="0"/>
      <w:divBdr>
        <w:top w:val="none" w:sz="0" w:space="0" w:color="auto"/>
        <w:left w:val="none" w:sz="0" w:space="0" w:color="auto"/>
        <w:bottom w:val="none" w:sz="0" w:space="0" w:color="auto"/>
        <w:right w:val="none" w:sz="0" w:space="0" w:color="auto"/>
      </w:divBdr>
    </w:div>
    <w:div w:id="1258440538">
      <w:bodyDiv w:val="1"/>
      <w:marLeft w:val="0"/>
      <w:marRight w:val="0"/>
      <w:marTop w:val="0"/>
      <w:marBottom w:val="0"/>
      <w:divBdr>
        <w:top w:val="none" w:sz="0" w:space="0" w:color="auto"/>
        <w:left w:val="none" w:sz="0" w:space="0" w:color="auto"/>
        <w:bottom w:val="none" w:sz="0" w:space="0" w:color="auto"/>
        <w:right w:val="none" w:sz="0" w:space="0" w:color="auto"/>
      </w:divBdr>
    </w:div>
    <w:div w:id="1260985358">
      <w:bodyDiv w:val="1"/>
      <w:marLeft w:val="0"/>
      <w:marRight w:val="0"/>
      <w:marTop w:val="0"/>
      <w:marBottom w:val="0"/>
      <w:divBdr>
        <w:top w:val="none" w:sz="0" w:space="0" w:color="auto"/>
        <w:left w:val="none" w:sz="0" w:space="0" w:color="auto"/>
        <w:bottom w:val="none" w:sz="0" w:space="0" w:color="auto"/>
        <w:right w:val="none" w:sz="0" w:space="0" w:color="auto"/>
      </w:divBdr>
      <w:divsChild>
        <w:div w:id="1039086937">
          <w:marLeft w:val="0"/>
          <w:marRight w:val="0"/>
          <w:marTop w:val="0"/>
          <w:marBottom w:val="0"/>
          <w:divBdr>
            <w:top w:val="none" w:sz="0" w:space="0" w:color="auto"/>
            <w:left w:val="none" w:sz="0" w:space="0" w:color="auto"/>
            <w:bottom w:val="none" w:sz="0" w:space="0" w:color="auto"/>
            <w:right w:val="none" w:sz="0" w:space="0" w:color="auto"/>
          </w:divBdr>
        </w:div>
      </w:divsChild>
    </w:div>
    <w:div w:id="1278290528">
      <w:bodyDiv w:val="1"/>
      <w:marLeft w:val="0"/>
      <w:marRight w:val="0"/>
      <w:marTop w:val="0"/>
      <w:marBottom w:val="0"/>
      <w:divBdr>
        <w:top w:val="none" w:sz="0" w:space="0" w:color="auto"/>
        <w:left w:val="none" w:sz="0" w:space="0" w:color="auto"/>
        <w:bottom w:val="none" w:sz="0" w:space="0" w:color="auto"/>
        <w:right w:val="none" w:sz="0" w:space="0" w:color="auto"/>
      </w:divBdr>
      <w:divsChild>
        <w:div w:id="601760909">
          <w:marLeft w:val="0"/>
          <w:marRight w:val="0"/>
          <w:marTop w:val="0"/>
          <w:marBottom w:val="0"/>
          <w:divBdr>
            <w:top w:val="none" w:sz="0" w:space="0" w:color="auto"/>
            <w:left w:val="none" w:sz="0" w:space="0" w:color="auto"/>
            <w:bottom w:val="none" w:sz="0" w:space="0" w:color="auto"/>
            <w:right w:val="none" w:sz="0" w:space="0" w:color="auto"/>
          </w:divBdr>
        </w:div>
      </w:divsChild>
    </w:div>
    <w:div w:id="1280137699">
      <w:bodyDiv w:val="1"/>
      <w:marLeft w:val="0"/>
      <w:marRight w:val="0"/>
      <w:marTop w:val="0"/>
      <w:marBottom w:val="0"/>
      <w:divBdr>
        <w:top w:val="none" w:sz="0" w:space="0" w:color="auto"/>
        <w:left w:val="none" w:sz="0" w:space="0" w:color="auto"/>
        <w:bottom w:val="none" w:sz="0" w:space="0" w:color="auto"/>
        <w:right w:val="none" w:sz="0" w:space="0" w:color="auto"/>
      </w:divBdr>
    </w:div>
    <w:div w:id="1289511386">
      <w:bodyDiv w:val="1"/>
      <w:marLeft w:val="0"/>
      <w:marRight w:val="0"/>
      <w:marTop w:val="0"/>
      <w:marBottom w:val="0"/>
      <w:divBdr>
        <w:top w:val="none" w:sz="0" w:space="0" w:color="auto"/>
        <w:left w:val="none" w:sz="0" w:space="0" w:color="auto"/>
        <w:bottom w:val="none" w:sz="0" w:space="0" w:color="auto"/>
        <w:right w:val="none" w:sz="0" w:space="0" w:color="auto"/>
      </w:divBdr>
      <w:divsChild>
        <w:div w:id="85538289">
          <w:marLeft w:val="0"/>
          <w:marRight w:val="0"/>
          <w:marTop w:val="0"/>
          <w:marBottom w:val="0"/>
          <w:divBdr>
            <w:top w:val="none" w:sz="0" w:space="0" w:color="auto"/>
            <w:left w:val="none" w:sz="0" w:space="0" w:color="auto"/>
            <w:bottom w:val="none" w:sz="0" w:space="0" w:color="auto"/>
            <w:right w:val="none" w:sz="0" w:space="0" w:color="auto"/>
          </w:divBdr>
        </w:div>
        <w:div w:id="662508515">
          <w:marLeft w:val="0"/>
          <w:marRight w:val="0"/>
          <w:marTop w:val="0"/>
          <w:marBottom w:val="0"/>
          <w:divBdr>
            <w:top w:val="none" w:sz="0" w:space="0" w:color="auto"/>
            <w:left w:val="none" w:sz="0" w:space="0" w:color="auto"/>
            <w:bottom w:val="none" w:sz="0" w:space="0" w:color="auto"/>
            <w:right w:val="none" w:sz="0" w:space="0" w:color="auto"/>
          </w:divBdr>
        </w:div>
      </w:divsChild>
    </w:div>
    <w:div w:id="1314408835">
      <w:bodyDiv w:val="1"/>
      <w:marLeft w:val="0"/>
      <w:marRight w:val="0"/>
      <w:marTop w:val="0"/>
      <w:marBottom w:val="0"/>
      <w:divBdr>
        <w:top w:val="none" w:sz="0" w:space="0" w:color="auto"/>
        <w:left w:val="none" w:sz="0" w:space="0" w:color="auto"/>
        <w:bottom w:val="none" w:sz="0" w:space="0" w:color="auto"/>
        <w:right w:val="none" w:sz="0" w:space="0" w:color="auto"/>
      </w:divBdr>
    </w:div>
    <w:div w:id="1322386313">
      <w:bodyDiv w:val="1"/>
      <w:marLeft w:val="0"/>
      <w:marRight w:val="0"/>
      <w:marTop w:val="0"/>
      <w:marBottom w:val="0"/>
      <w:divBdr>
        <w:top w:val="none" w:sz="0" w:space="0" w:color="auto"/>
        <w:left w:val="none" w:sz="0" w:space="0" w:color="auto"/>
        <w:bottom w:val="none" w:sz="0" w:space="0" w:color="auto"/>
        <w:right w:val="none" w:sz="0" w:space="0" w:color="auto"/>
      </w:divBdr>
    </w:div>
    <w:div w:id="1326586221">
      <w:bodyDiv w:val="1"/>
      <w:marLeft w:val="0"/>
      <w:marRight w:val="0"/>
      <w:marTop w:val="0"/>
      <w:marBottom w:val="0"/>
      <w:divBdr>
        <w:top w:val="none" w:sz="0" w:space="0" w:color="auto"/>
        <w:left w:val="none" w:sz="0" w:space="0" w:color="auto"/>
        <w:bottom w:val="none" w:sz="0" w:space="0" w:color="auto"/>
        <w:right w:val="none" w:sz="0" w:space="0" w:color="auto"/>
      </w:divBdr>
      <w:divsChild>
        <w:div w:id="429590934">
          <w:marLeft w:val="0"/>
          <w:marRight w:val="0"/>
          <w:marTop w:val="0"/>
          <w:marBottom w:val="0"/>
          <w:divBdr>
            <w:top w:val="none" w:sz="0" w:space="0" w:color="auto"/>
            <w:left w:val="none" w:sz="0" w:space="0" w:color="auto"/>
            <w:bottom w:val="none" w:sz="0" w:space="0" w:color="auto"/>
            <w:right w:val="none" w:sz="0" w:space="0" w:color="auto"/>
          </w:divBdr>
        </w:div>
        <w:div w:id="763379369">
          <w:marLeft w:val="0"/>
          <w:marRight w:val="0"/>
          <w:marTop w:val="0"/>
          <w:marBottom w:val="0"/>
          <w:divBdr>
            <w:top w:val="none" w:sz="0" w:space="0" w:color="auto"/>
            <w:left w:val="none" w:sz="0" w:space="0" w:color="auto"/>
            <w:bottom w:val="none" w:sz="0" w:space="0" w:color="auto"/>
            <w:right w:val="none" w:sz="0" w:space="0" w:color="auto"/>
          </w:divBdr>
        </w:div>
        <w:div w:id="1067536820">
          <w:marLeft w:val="0"/>
          <w:marRight w:val="0"/>
          <w:marTop w:val="0"/>
          <w:marBottom w:val="0"/>
          <w:divBdr>
            <w:top w:val="none" w:sz="0" w:space="0" w:color="auto"/>
            <w:left w:val="none" w:sz="0" w:space="0" w:color="auto"/>
            <w:bottom w:val="none" w:sz="0" w:space="0" w:color="auto"/>
            <w:right w:val="none" w:sz="0" w:space="0" w:color="auto"/>
          </w:divBdr>
        </w:div>
        <w:div w:id="1634628227">
          <w:marLeft w:val="0"/>
          <w:marRight w:val="0"/>
          <w:marTop w:val="0"/>
          <w:marBottom w:val="0"/>
          <w:divBdr>
            <w:top w:val="none" w:sz="0" w:space="0" w:color="auto"/>
            <w:left w:val="none" w:sz="0" w:space="0" w:color="auto"/>
            <w:bottom w:val="none" w:sz="0" w:space="0" w:color="auto"/>
            <w:right w:val="none" w:sz="0" w:space="0" w:color="auto"/>
          </w:divBdr>
        </w:div>
        <w:div w:id="2034650145">
          <w:marLeft w:val="0"/>
          <w:marRight w:val="0"/>
          <w:marTop w:val="0"/>
          <w:marBottom w:val="0"/>
          <w:divBdr>
            <w:top w:val="none" w:sz="0" w:space="0" w:color="auto"/>
            <w:left w:val="none" w:sz="0" w:space="0" w:color="auto"/>
            <w:bottom w:val="none" w:sz="0" w:space="0" w:color="auto"/>
            <w:right w:val="none" w:sz="0" w:space="0" w:color="auto"/>
          </w:divBdr>
        </w:div>
      </w:divsChild>
    </w:div>
    <w:div w:id="1327248494">
      <w:bodyDiv w:val="1"/>
      <w:marLeft w:val="0"/>
      <w:marRight w:val="0"/>
      <w:marTop w:val="0"/>
      <w:marBottom w:val="0"/>
      <w:divBdr>
        <w:top w:val="none" w:sz="0" w:space="0" w:color="auto"/>
        <w:left w:val="none" w:sz="0" w:space="0" w:color="auto"/>
        <w:bottom w:val="none" w:sz="0" w:space="0" w:color="auto"/>
        <w:right w:val="none" w:sz="0" w:space="0" w:color="auto"/>
      </w:divBdr>
    </w:div>
    <w:div w:id="1341277538">
      <w:bodyDiv w:val="1"/>
      <w:marLeft w:val="0"/>
      <w:marRight w:val="0"/>
      <w:marTop w:val="0"/>
      <w:marBottom w:val="0"/>
      <w:divBdr>
        <w:top w:val="none" w:sz="0" w:space="0" w:color="auto"/>
        <w:left w:val="none" w:sz="0" w:space="0" w:color="auto"/>
        <w:bottom w:val="none" w:sz="0" w:space="0" w:color="auto"/>
        <w:right w:val="none" w:sz="0" w:space="0" w:color="auto"/>
      </w:divBdr>
    </w:div>
    <w:div w:id="1377008325">
      <w:bodyDiv w:val="1"/>
      <w:marLeft w:val="0"/>
      <w:marRight w:val="0"/>
      <w:marTop w:val="0"/>
      <w:marBottom w:val="0"/>
      <w:divBdr>
        <w:top w:val="none" w:sz="0" w:space="0" w:color="auto"/>
        <w:left w:val="none" w:sz="0" w:space="0" w:color="auto"/>
        <w:bottom w:val="none" w:sz="0" w:space="0" w:color="auto"/>
        <w:right w:val="none" w:sz="0" w:space="0" w:color="auto"/>
      </w:divBdr>
    </w:div>
    <w:div w:id="1377387123">
      <w:bodyDiv w:val="1"/>
      <w:marLeft w:val="0"/>
      <w:marRight w:val="0"/>
      <w:marTop w:val="0"/>
      <w:marBottom w:val="0"/>
      <w:divBdr>
        <w:top w:val="none" w:sz="0" w:space="0" w:color="auto"/>
        <w:left w:val="none" w:sz="0" w:space="0" w:color="auto"/>
        <w:bottom w:val="none" w:sz="0" w:space="0" w:color="auto"/>
        <w:right w:val="none" w:sz="0" w:space="0" w:color="auto"/>
      </w:divBdr>
    </w:div>
    <w:div w:id="1385330429">
      <w:bodyDiv w:val="1"/>
      <w:marLeft w:val="0"/>
      <w:marRight w:val="0"/>
      <w:marTop w:val="0"/>
      <w:marBottom w:val="0"/>
      <w:divBdr>
        <w:top w:val="none" w:sz="0" w:space="0" w:color="auto"/>
        <w:left w:val="none" w:sz="0" w:space="0" w:color="auto"/>
        <w:bottom w:val="none" w:sz="0" w:space="0" w:color="auto"/>
        <w:right w:val="none" w:sz="0" w:space="0" w:color="auto"/>
      </w:divBdr>
      <w:divsChild>
        <w:div w:id="1086340548">
          <w:marLeft w:val="0"/>
          <w:marRight w:val="0"/>
          <w:marTop w:val="0"/>
          <w:marBottom w:val="0"/>
          <w:divBdr>
            <w:top w:val="none" w:sz="0" w:space="0" w:color="auto"/>
            <w:left w:val="none" w:sz="0" w:space="0" w:color="auto"/>
            <w:bottom w:val="none" w:sz="0" w:space="0" w:color="auto"/>
            <w:right w:val="none" w:sz="0" w:space="0" w:color="auto"/>
          </w:divBdr>
        </w:div>
      </w:divsChild>
    </w:div>
    <w:div w:id="1393232213">
      <w:bodyDiv w:val="1"/>
      <w:marLeft w:val="0"/>
      <w:marRight w:val="0"/>
      <w:marTop w:val="0"/>
      <w:marBottom w:val="0"/>
      <w:divBdr>
        <w:top w:val="none" w:sz="0" w:space="0" w:color="auto"/>
        <w:left w:val="none" w:sz="0" w:space="0" w:color="auto"/>
        <w:bottom w:val="none" w:sz="0" w:space="0" w:color="auto"/>
        <w:right w:val="none" w:sz="0" w:space="0" w:color="auto"/>
      </w:divBdr>
    </w:div>
    <w:div w:id="1396195188">
      <w:bodyDiv w:val="1"/>
      <w:marLeft w:val="0"/>
      <w:marRight w:val="0"/>
      <w:marTop w:val="0"/>
      <w:marBottom w:val="0"/>
      <w:divBdr>
        <w:top w:val="none" w:sz="0" w:space="0" w:color="auto"/>
        <w:left w:val="none" w:sz="0" w:space="0" w:color="auto"/>
        <w:bottom w:val="none" w:sz="0" w:space="0" w:color="auto"/>
        <w:right w:val="none" w:sz="0" w:space="0" w:color="auto"/>
      </w:divBdr>
      <w:divsChild>
        <w:div w:id="188421703">
          <w:marLeft w:val="0"/>
          <w:marRight w:val="0"/>
          <w:marTop w:val="0"/>
          <w:marBottom w:val="0"/>
          <w:divBdr>
            <w:top w:val="single" w:sz="2" w:space="0" w:color="E5E7EB"/>
            <w:left w:val="single" w:sz="2" w:space="0" w:color="E5E7EB"/>
            <w:bottom w:val="single" w:sz="2" w:space="0" w:color="E5E7EB"/>
            <w:right w:val="single" w:sz="2" w:space="0" w:color="E5E7EB"/>
          </w:divBdr>
          <w:divsChild>
            <w:div w:id="504322395">
              <w:marLeft w:val="0"/>
              <w:marRight w:val="0"/>
              <w:marTop w:val="0"/>
              <w:marBottom w:val="0"/>
              <w:divBdr>
                <w:top w:val="single" w:sz="2" w:space="0" w:color="E5E7EB"/>
                <w:left w:val="single" w:sz="2" w:space="0" w:color="E5E7EB"/>
                <w:bottom w:val="single" w:sz="2" w:space="0" w:color="E5E7EB"/>
                <w:right w:val="single" w:sz="2" w:space="0" w:color="E5E7EB"/>
              </w:divBdr>
              <w:divsChild>
                <w:div w:id="1166901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4271874">
          <w:marLeft w:val="0"/>
          <w:marRight w:val="0"/>
          <w:marTop w:val="0"/>
          <w:marBottom w:val="0"/>
          <w:divBdr>
            <w:top w:val="single" w:sz="2" w:space="0" w:color="E5E7EB"/>
            <w:left w:val="single" w:sz="2" w:space="0" w:color="E5E7EB"/>
            <w:bottom w:val="single" w:sz="2" w:space="0" w:color="E5E7EB"/>
            <w:right w:val="single" w:sz="2" w:space="0" w:color="E5E7EB"/>
          </w:divBdr>
          <w:divsChild>
            <w:div w:id="1100953479">
              <w:marLeft w:val="0"/>
              <w:marRight w:val="0"/>
              <w:marTop w:val="0"/>
              <w:marBottom w:val="0"/>
              <w:divBdr>
                <w:top w:val="single" w:sz="2" w:space="0" w:color="E5E7EB"/>
                <w:left w:val="single" w:sz="2" w:space="0" w:color="E5E7EB"/>
                <w:bottom w:val="single" w:sz="2" w:space="0" w:color="E5E7EB"/>
                <w:right w:val="single" w:sz="2" w:space="0" w:color="E5E7EB"/>
              </w:divBdr>
              <w:divsChild>
                <w:div w:id="1337805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3623514">
          <w:marLeft w:val="0"/>
          <w:marRight w:val="0"/>
          <w:marTop w:val="0"/>
          <w:marBottom w:val="0"/>
          <w:divBdr>
            <w:top w:val="single" w:sz="2" w:space="0" w:color="E5E7EB"/>
            <w:left w:val="single" w:sz="2" w:space="0" w:color="E5E7EB"/>
            <w:bottom w:val="single" w:sz="2" w:space="0" w:color="E5E7EB"/>
            <w:right w:val="single" w:sz="2" w:space="0" w:color="E5E7EB"/>
          </w:divBdr>
          <w:divsChild>
            <w:div w:id="1867021476">
              <w:marLeft w:val="0"/>
              <w:marRight w:val="0"/>
              <w:marTop w:val="0"/>
              <w:marBottom w:val="0"/>
              <w:divBdr>
                <w:top w:val="single" w:sz="2" w:space="0" w:color="E5E7EB"/>
                <w:left w:val="single" w:sz="2" w:space="0" w:color="E5E7EB"/>
                <w:bottom w:val="single" w:sz="2" w:space="0" w:color="E5E7EB"/>
                <w:right w:val="single" w:sz="2" w:space="0" w:color="E5E7EB"/>
              </w:divBdr>
              <w:divsChild>
                <w:div w:id="644356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0991531">
          <w:marLeft w:val="0"/>
          <w:marRight w:val="0"/>
          <w:marTop w:val="0"/>
          <w:marBottom w:val="0"/>
          <w:divBdr>
            <w:top w:val="single" w:sz="2" w:space="0" w:color="E5E7EB"/>
            <w:left w:val="single" w:sz="2" w:space="0" w:color="E5E7EB"/>
            <w:bottom w:val="single" w:sz="2" w:space="0" w:color="E5E7EB"/>
            <w:right w:val="single" w:sz="2" w:space="0" w:color="E5E7EB"/>
          </w:divBdr>
          <w:divsChild>
            <w:div w:id="902376310">
              <w:marLeft w:val="0"/>
              <w:marRight w:val="0"/>
              <w:marTop w:val="0"/>
              <w:marBottom w:val="0"/>
              <w:divBdr>
                <w:top w:val="single" w:sz="2" w:space="0" w:color="E5E7EB"/>
                <w:left w:val="single" w:sz="2" w:space="0" w:color="E5E7EB"/>
                <w:bottom w:val="single" w:sz="2" w:space="0" w:color="E5E7EB"/>
                <w:right w:val="single" w:sz="2" w:space="0" w:color="E5E7EB"/>
              </w:divBdr>
              <w:divsChild>
                <w:div w:id="1016424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363231">
      <w:bodyDiv w:val="1"/>
      <w:marLeft w:val="0"/>
      <w:marRight w:val="0"/>
      <w:marTop w:val="0"/>
      <w:marBottom w:val="0"/>
      <w:divBdr>
        <w:top w:val="none" w:sz="0" w:space="0" w:color="auto"/>
        <w:left w:val="none" w:sz="0" w:space="0" w:color="auto"/>
        <w:bottom w:val="none" w:sz="0" w:space="0" w:color="auto"/>
        <w:right w:val="none" w:sz="0" w:space="0" w:color="auto"/>
      </w:divBdr>
    </w:div>
    <w:div w:id="1414276474">
      <w:bodyDiv w:val="1"/>
      <w:marLeft w:val="0"/>
      <w:marRight w:val="0"/>
      <w:marTop w:val="0"/>
      <w:marBottom w:val="0"/>
      <w:divBdr>
        <w:top w:val="none" w:sz="0" w:space="0" w:color="auto"/>
        <w:left w:val="none" w:sz="0" w:space="0" w:color="auto"/>
        <w:bottom w:val="none" w:sz="0" w:space="0" w:color="auto"/>
        <w:right w:val="none" w:sz="0" w:space="0" w:color="auto"/>
      </w:divBdr>
    </w:div>
    <w:div w:id="1420520442">
      <w:bodyDiv w:val="1"/>
      <w:marLeft w:val="0"/>
      <w:marRight w:val="0"/>
      <w:marTop w:val="0"/>
      <w:marBottom w:val="0"/>
      <w:divBdr>
        <w:top w:val="none" w:sz="0" w:space="0" w:color="auto"/>
        <w:left w:val="none" w:sz="0" w:space="0" w:color="auto"/>
        <w:bottom w:val="none" w:sz="0" w:space="0" w:color="auto"/>
        <w:right w:val="none" w:sz="0" w:space="0" w:color="auto"/>
      </w:divBdr>
      <w:divsChild>
        <w:div w:id="1962490416">
          <w:marLeft w:val="0"/>
          <w:marRight w:val="0"/>
          <w:marTop w:val="0"/>
          <w:marBottom w:val="0"/>
          <w:divBdr>
            <w:top w:val="none" w:sz="0" w:space="0" w:color="auto"/>
            <w:left w:val="none" w:sz="0" w:space="0" w:color="auto"/>
            <w:bottom w:val="none" w:sz="0" w:space="0" w:color="auto"/>
            <w:right w:val="none" w:sz="0" w:space="0" w:color="auto"/>
          </w:divBdr>
        </w:div>
      </w:divsChild>
    </w:div>
    <w:div w:id="1420906094">
      <w:bodyDiv w:val="1"/>
      <w:marLeft w:val="0"/>
      <w:marRight w:val="0"/>
      <w:marTop w:val="0"/>
      <w:marBottom w:val="0"/>
      <w:divBdr>
        <w:top w:val="none" w:sz="0" w:space="0" w:color="auto"/>
        <w:left w:val="none" w:sz="0" w:space="0" w:color="auto"/>
        <w:bottom w:val="none" w:sz="0" w:space="0" w:color="auto"/>
        <w:right w:val="none" w:sz="0" w:space="0" w:color="auto"/>
      </w:divBdr>
    </w:div>
    <w:div w:id="1445152142">
      <w:bodyDiv w:val="1"/>
      <w:marLeft w:val="0"/>
      <w:marRight w:val="0"/>
      <w:marTop w:val="0"/>
      <w:marBottom w:val="0"/>
      <w:divBdr>
        <w:top w:val="none" w:sz="0" w:space="0" w:color="auto"/>
        <w:left w:val="none" w:sz="0" w:space="0" w:color="auto"/>
        <w:bottom w:val="none" w:sz="0" w:space="0" w:color="auto"/>
        <w:right w:val="none" w:sz="0" w:space="0" w:color="auto"/>
      </w:divBdr>
      <w:divsChild>
        <w:div w:id="624585323">
          <w:marLeft w:val="0"/>
          <w:marRight w:val="0"/>
          <w:marTop w:val="0"/>
          <w:marBottom w:val="0"/>
          <w:divBdr>
            <w:top w:val="none" w:sz="0" w:space="0" w:color="auto"/>
            <w:left w:val="none" w:sz="0" w:space="0" w:color="auto"/>
            <w:bottom w:val="none" w:sz="0" w:space="0" w:color="auto"/>
            <w:right w:val="none" w:sz="0" w:space="0" w:color="auto"/>
          </w:divBdr>
        </w:div>
        <w:div w:id="918177595">
          <w:marLeft w:val="0"/>
          <w:marRight w:val="0"/>
          <w:marTop w:val="0"/>
          <w:marBottom w:val="0"/>
          <w:divBdr>
            <w:top w:val="none" w:sz="0" w:space="0" w:color="auto"/>
            <w:left w:val="none" w:sz="0" w:space="0" w:color="auto"/>
            <w:bottom w:val="none" w:sz="0" w:space="0" w:color="auto"/>
            <w:right w:val="none" w:sz="0" w:space="0" w:color="auto"/>
          </w:divBdr>
        </w:div>
        <w:div w:id="972948616">
          <w:marLeft w:val="0"/>
          <w:marRight w:val="0"/>
          <w:marTop w:val="0"/>
          <w:marBottom w:val="0"/>
          <w:divBdr>
            <w:top w:val="none" w:sz="0" w:space="0" w:color="auto"/>
            <w:left w:val="none" w:sz="0" w:space="0" w:color="auto"/>
            <w:bottom w:val="none" w:sz="0" w:space="0" w:color="auto"/>
            <w:right w:val="none" w:sz="0" w:space="0" w:color="auto"/>
          </w:divBdr>
        </w:div>
        <w:div w:id="1411267116">
          <w:marLeft w:val="0"/>
          <w:marRight w:val="0"/>
          <w:marTop w:val="0"/>
          <w:marBottom w:val="0"/>
          <w:divBdr>
            <w:top w:val="none" w:sz="0" w:space="0" w:color="auto"/>
            <w:left w:val="none" w:sz="0" w:space="0" w:color="auto"/>
            <w:bottom w:val="none" w:sz="0" w:space="0" w:color="auto"/>
            <w:right w:val="none" w:sz="0" w:space="0" w:color="auto"/>
          </w:divBdr>
        </w:div>
        <w:div w:id="1499729640">
          <w:marLeft w:val="0"/>
          <w:marRight w:val="0"/>
          <w:marTop w:val="0"/>
          <w:marBottom w:val="0"/>
          <w:divBdr>
            <w:top w:val="none" w:sz="0" w:space="0" w:color="auto"/>
            <w:left w:val="none" w:sz="0" w:space="0" w:color="auto"/>
            <w:bottom w:val="none" w:sz="0" w:space="0" w:color="auto"/>
            <w:right w:val="none" w:sz="0" w:space="0" w:color="auto"/>
          </w:divBdr>
        </w:div>
      </w:divsChild>
    </w:div>
    <w:div w:id="1446118639">
      <w:bodyDiv w:val="1"/>
      <w:marLeft w:val="0"/>
      <w:marRight w:val="0"/>
      <w:marTop w:val="0"/>
      <w:marBottom w:val="0"/>
      <w:divBdr>
        <w:top w:val="none" w:sz="0" w:space="0" w:color="auto"/>
        <w:left w:val="none" w:sz="0" w:space="0" w:color="auto"/>
        <w:bottom w:val="none" w:sz="0" w:space="0" w:color="auto"/>
        <w:right w:val="none" w:sz="0" w:space="0" w:color="auto"/>
      </w:divBdr>
      <w:divsChild>
        <w:div w:id="127606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003933">
      <w:bodyDiv w:val="1"/>
      <w:marLeft w:val="0"/>
      <w:marRight w:val="0"/>
      <w:marTop w:val="0"/>
      <w:marBottom w:val="0"/>
      <w:divBdr>
        <w:top w:val="none" w:sz="0" w:space="0" w:color="auto"/>
        <w:left w:val="none" w:sz="0" w:space="0" w:color="auto"/>
        <w:bottom w:val="none" w:sz="0" w:space="0" w:color="auto"/>
        <w:right w:val="none" w:sz="0" w:space="0" w:color="auto"/>
      </w:divBdr>
      <w:divsChild>
        <w:div w:id="79179558">
          <w:marLeft w:val="0"/>
          <w:marRight w:val="0"/>
          <w:marTop w:val="0"/>
          <w:marBottom w:val="0"/>
          <w:divBdr>
            <w:top w:val="none" w:sz="0" w:space="0" w:color="auto"/>
            <w:left w:val="none" w:sz="0" w:space="0" w:color="auto"/>
            <w:bottom w:val="none" w:sz="0" w:space="0" w:color="auto"/>
            <w:right w:val="none" w:sz="0" w:space="0" w:color="auto"/>
          </w:divBdr>
        </w:div>
      </w:divsChild>
    </w:div>
    <w:div w:id="1457067085">
      <w:bodyDiv w:val="1"/>
      <w:marLeft w:val="0"/>
      <w:marRight w:val="0"/>
      <w:marTop w:val="0"/>
      <w:marBottom w:val="0"/>
      <w:divBdr>
        <w:top w:val="none" w:sz="0" w:space="0" w:color="auto"/>
        <w:left w:val="none" w:sz="0" w:space="0" w:color="auto"/>
        <w:bottom w:val="none" w:sz="0" w:space="0" w:color="auto"/>
        <w:right w:val="none" w:sz="0" w:space="0" w:color="auto"/>
      </w:divBdr>
      <w:divsChild>
        <w:div w:id="322127019">
          <w:marLeft w:val="0"/>
          <w:marRight w:val="0"/>
          <w:marTop w:val="0"/>
          <w:marBottom w:val="0"/>
          <w:divBdr>
            <w:top w:val="none" w:sz="0" w:space="0" w:color="auto"/>
            <w:left w:val="none" w:sz="0" w:space="0" w:color="auto"/>
            <w:bottom w:val="none" w:sz="0" w:space="0" w:color="auto"/>
            <w:right w:val="none" w:sz="0" w:space="0" w:color="auto"/>
          </w:divBdr>
        </w:div>
      </w:divsChild>
    </w:div>
    <w:div w:id="1460875578">
      <w:bodyDiv w:val="1"/>
      <w:marLeft w:val="0"/>
      <w:marRight w:val="0"/>
      <w:marTop w:val="0"/>
      <w:marBottom w:val="0"/>
      <w:divBdr>
        <w:top w:val="none" w:sz="0" w:space="0" w:color="auto"/>
        <w:left w:val="none" w:sz="0" w:space="0" w:color="auto"/>
        <w:bottom w:val="none" w:sz="0" w:space="0" w:color="auto"/>
        <w:right w:val="none" w:sz="0" w:space="0" w:color="auto"/>
      </w:divBdr>
    </w:div>
    <w:div w:id="1467160855">
      <w:bodyDiv w:val="1"/>
      <w:marLeft w:val="0"/>
      <w:marRight w:val="0"/>
      <w:marTop w:val="0"/>
      <w:marBottom w:val="0"/>
      <w:divBdr>
        <w:top w:val="none" w:sz="0" w:space="0" w:color="auto"/>
        <w:left w:val="none" w:sz="0" w:space="0" w:color="auto"/>
        <w:bottom w:val="none" w:sz="0" w:space="0" w:color="auto"/>
        <w:right w:val="none" w:sz="0" w:space="0" w:color="auto"/>
      </w:divBdr>
    </w:div>
    <w:div w:id="1474058362">
      <w:bodyDiv w:val="1"/>
      <w:marLeft w:val="0"/>
      <w:marRight w:val="0"/>
      <w:marTop w:val="0"/>
      <w:marBottom w:val="0"/>
      <w:divBdr>
        <w:top w:val="none" w:sz="0" w:space="0" w:color="auto"/>
        <w:left w:val="none" w:sz="0" w:space="0" w:color="auto"/>
        <w:bottom w:val="none" w:sz="0" w:space="0" w:color="auto"/>
        <w:right w:val="none" w:sz="0" w:space="0" w:color="auto"/>
      </w:divBdr>
    </w:div>
    <w:div w:id="1484346553">
      <w:bodyDiv w:val="1"/>
      <w:marLeft w:val="0"/>
      <w:marRight w:val="0"/>
      <w:marTop w:val="0"/>
      <w:marBottom w:val="0"/>
      <w:divBdr>
        <w:top w:val="none" w:sz="0" w:space="0" w:color="auto"/>
        <w:left w:val="none" w:sz="0" w:space="0" w:color="auto"/>
        <w:bottom w:val="none" w:sz="0" w:space="0" w:color="auto"/>
        <w:right w:val="none" w:sz="0" w:space="0" w:color="auto"/>
      </w:divBdr>
    </w:div>
    <w:div w:id="1488864288">
      <w:bodyDiv w:val="1"/>
      <w:marLeft w:val="0"/>
      <w:marRight w:val="0"/>
      <w:marTop w:val="0"/>
      <w:marBottom w:val="0"/>
      <w:divBdr>
        <w:top w:val="none" w:sz="0" w:space="0" w:color="auto"/>
        <w:left w:val="none" w:sz="0" w:space="0" w:color="auto"/>
        <w:bottom w:val="none" w:sz="0" w:space="0" w:color="auto"/>
        <w:right w:val="none" w:sz="0" w:space="0" w:color="auto"/>
      </w:divBdr>
    </w:div>
    <w:div w:id="1505511711">
      <w:bodyDiv w:val="1"/>
      <w:marLeft w:val="0"/>
      <w:marRight w:val="0"/>
      <w:marTop w:val="0"/>
      <w:marBottom w:val="0"/>
      <w:divBdr>
        <w:top w:val="none" w:sz="0" w:space="0" w:color="auto"/>
        <w:left w:val="none" w:sz="0" w:space="0" w:color="auto"/>
        <w:bottom w:val="none" w:sz="0" w:space="0" w:color="auto"/>
        <w:right w:val="none" w:sz="0" w:space="0" w:color="auto"/>
      </w:divBdr>
    </w:div>
    <w:div w:id="1513295015">
      <w:bodyDiv w:val="1"/>
      <w:marLeft w:val="0"/>
      <w:marRight w:val="0"/>
      <w:marTop w:val="0"/>
      <w:marBottom w:val="0"/>
      <w:divBdr>
        <w:top w:val="none" w:sz="0" w:space="0" w:color="auto"/>
        <w:left w:val="none" w:sz="0" w:space="0" w:color="auto"/>
        <w:bottom w:val="none" w:sz="0" w:space="0" w:color="auto"/>
        <w:right w:val="none" w:sz="0" w:space="0" w:color="auto"/>
      </w:divBdr>
    </w:div>
    <w:div w:id="1519464755">
      <w:bodyDiv w:val="1"/>
      <w:marLeft w:val="0"/>
      <w:marRight w:val="0"/>
      <w:marTop w:val="0"/>
      <w:marBottom w:val="0"/>
      <w:divBdr>
        <w:top w:val="none" w:sz="0" w:space="0" w:color="auto"/>
        <w:left w:val="none" w:sz="0" w:space="0" w:color="auto"/>
        <w:bottom w:val="none" w:sz="0" w:space="0" w:color="auto"/>
        <w:right w:val="none" w:sz="0" w:space="0" w:color="auto"/>
      </w:divBdr>
    </w:div>
    <w:div w:id="1524787594">
      <w:bodyDiv w:val="1"/>
      <w:marLeft w:val="0"/>
      <w:marRight w:val="0"/>
      <w:marTop w:val="0"/>
      <w:marBottom w:val="0"/>
      <w:divBdr>
        <w:top w:val="none" w:sz="0" w:space="0" w:color="auto"/>
        <w:left w:val="none" w:sz="0" w:space="0" w:color="auto"/>
        <w:bottom w:val="none" w:sz="0" w:space="0" w:color="auto"/>
        <w:right w:val="none" w:sz="0" w:space="0" w:color="auto"/>
      </w:divBdr>
    </w:div>
    <w:div w:id="1530801129">
      <w:bodyDiv w:val="1"/>
      <w:marLeft w:val="0"/>
      <w:marRight w:val="0"/>
      <w:marTop w:val="0"/>
      <w:marBottom w:val="0"/>
      <w:divBdr>
        <w:top w:val="none" w:sz="0" w:space="0" w:color="auto"/>
        <w:left w:val="none" w:sz="0" w:space="0" w:color="auto"/>
        <w:bottom w:val="none" w:sz="0" w:space="0" w:color="auto"/>
        <w:right w:val="none" w:sz="0" w:space="0" w:color="auto"/>
      </w:divBdr>
    </w:div>
    <w:div w:id="1535459900">
      <w:bodyDiv w:val="1"/>
      <w:marLeft w:val="0"/>
      <w:marRight w:val="0"/>
      <w:marTop w:val="0"/>
      <w:marBottom w:val="0"/>
      <w:divBdr>
        <w:top w:val="none" w:sz="0" w:space="0" w:color="auto"/>
        <w:left w:val="none" w:sz="0" w:space="0" w:color="auto"/>
        <w:bottom w:val="none" w:sz="0" w:space="0" w:color="auto"/>
        <w:right w:val="none" w:sz="0" w:space="0" w:color="auto"/>
      </w:divBdr>
      <w:divsChild>
        <w:div w:id="1535120879">
          <w:marLeft w:val="0"/>
          <w:marRight w:val="0"/>
          <w:marTop w:val="0"/>
          <w:marBottom w:val="0"/>
          <w:divBdr>
            <w:top w:val="none" w:sz="0" w:space="0" w:color="auto"/>
            <w:left w:val="none" w:sz="0" w:space="0" w:color="auto"/>
            <w:bottom w:val="none" w:sz="0" w:space="0" w:color="auto"/>
            <w:right w:val="none" w:sz="0" w:space="0" w:color="auto"/>
          </w:divBdr>
        </w:div>
      </w:divsChild>
    </w:div>
    <w:div w:id="1540430806">
      <w:bodyDiv w:val="1"/>
      <w:marLeft w:val="0"/>
      <w:marRight w:val="0"/>
      <w:marTop w:val="0"/>
      <w:marBottom w:val="0"/>
      <w:divBdr>
        <w:top w:val="none" w:sz="0" w:space="0" w:color="auto"/>
        <w:left w:val="none" w:sz="0" w:space="0" w:color="auto"/>
        <w:bottom w:val="none" w:sz="0" w:space="0" w:color="auto"/>
        <w:right w:val="none" w:sz="0" w:space="0" w:color="auto"/>
      </w:divBdr>
      <w:divsChild>
        <w:div w:id="1696732287">
          <w:marLeft w:val="0"/>
          <w:marRight w:val="0"/>
          <w:marTop w:val="0"/>
          <w:marBottom w:val="0"/>
          <w:divBdr>
            <w:top w:val="none" w:sz="0" w:space="0" w:color="auto"/>
            <w:left w:val="none" w:sz="0" w:space="0" w:color="auto"/>
            <w:bottom w:val="none" w:sz="0" w:space="0" w:color="auto"/>
            <w:right w:val="none" w:sz="0" w:space="0" w:color="auto"/>
          </w:divBdr>
        </w:div>
      </w:divsChild>
    </w:div>
    <w:div w:id="1550343117">
      <w:bodyDiv w:val="1"/>
      <w:marLeft w:val="0"/>
      <w:marRight w:val="0"/>
      <w:marTop w:val="0"/>
      <w:marBottom w:val="0"/>
      <w:divBdr>
        <w:top w:val="none" w:sz="0" w:space="0" w:color="auto"/>
        <w:left w:val="none" w:sz="0" w:space="0" w:color="auto"/>
        <w:bottom w:val="none" w:sz="0" w:space="0" w:color="auto"/>
        <w:right w:val="none" w:sz="0" w:space="0" w:color="auto"/>
      </w:divBdr>
    </w:div>
    <w:div w:id="1553735304">
      <w:bodyDiv w:val="1"/>
      <w:marLeft w:val="0"/>
      <w:marRight w:val="0"/>
      <w:marTop w:val="0"/>
      <w:marBottom w:val="0"/>
      <w:divBdr>
        <w:top w:val="none" w:sz="0" w:space="0" w:color="auto"/>
        <w:left w:val="none" w:sz="0" w:space="0" w:color="auto"/>
        <w:bottom w:val="none" w:sz="0" w:space="0" w:color="auto"/>
        <w:right w:val="none" w:sz="0" w:space="0" w:color="auto"/>
      </w:divBdr>
      <w:divsChild>
        <w:div w:id="1121807349">
          <w:marLeft w:val="0"/>
          <w:marRight w:val="0"/>
          <w:marTop w:val="0"/>
          <w:marBottom w:val="0"/>
          <w:divBdr>
            <w:top w:val="none" w:sz="0" w:space="0" w:color="auto"/>
            <w:left w:val="none" w:sz="0" w:space="0" w:color="auto"/>
            <w:bottom w:val="none" w:sz="0" w:space="0" w:color="auto"/>
            <w:right w:val="none" w:sz="0" w:space="0" w:color="auto"/>
          </w:divBdr>
        </w:div>
      </w:divsChild>
    </w:div>
    <w:div w:id="1555507796">
      <w:bodyDiv w:val="1"/>
      <w:marLeft w:val="0"/>
      <w:marRight w:val="0"/>
      <w:marTop w:val="0"/>
      <w:marBottom w:val="0"/>
      <w:divBdr>
        <w:top w:val="none" w:sz="0" w:space="0" w:color="auto"/>
        <w:left w:val="none" w:sz="0" w:space="0" w:color="auto"/>
        <w:bottom w:val="none" w:sz="0" w:space="0" w:color="auto"/>
        <w:right w:val="none" w:sz="0" w:space="0" w:color="auto"/>
      </w:divBdr>
    </w:div>
    <w:div w:id="1557083073">
      <w:bodyDiv w:val="1"/>
      <w:marLeft w:val="0"/>
      <w:marRight w:val="0"/>
      <w:marTop w:val="0"/>
      <w:marBottom w:val="0"/>
      <w:divBdr>
        <w:top w:val="none" w:sz="0" w:space="0" w:color="auto"/>
        <w:left w:val="none" w:sz="0" w:space="0" w:color="auto"/>
        <w:bottom w:val="none" w:sz="0" w:space="0" w:color="auto"/>
        <w:right w:val="none" w:sz="0" w:space="0" w:color="auto"/>
      </w:divBdr>
    </w:div>
    <w:div w:id="1558056139">
      <w:bodyDiv w:val="1"/>
      <w:marLeft w:val="0"/>
      <w:marRight w:val="0"/>
      <w:marTop w:val="0"/>
      <w:marBottom w:val="0"/>
      <w:divBdr>
        <w:top w:val="none" w:sz="0" w:space="0" w:color="auto"/>
        <w:left w:val="none" w:sz="0" w:space="0" w:color="auto"/>
        <w:bottom w:val="none" w:sz="0" w:space="0" w:color="auto"/>
        <w:right w:val="none" w:sz="0" w:space="0" w:color="auto"/>
      </w:divBdr>
    </w:div>
    <w:div w:id="1572615181">
      <w:bodyDiv w:val="1"/>
      <w:marLeft w:val="0"/>
      <w:marRight w:val="0"/>
      <w:marTop w:val="0"/>
      <w:marBottom w:val="0"/>
      <w:divBdr>
        <w:top w:val="none" w:sz="0" w:space="0" w:color="auto"/>
        <w:left w:val="none" w:sz="0" w:space="0" w:color="auto"/>
        <w:bottom w:val="none" w:sz="0" w:space="0" w:color="auto"/>
        <w:right w:val="none" w:sz="0" w:space="0" w:color="auto"/>
      </w:divBdr>
      <w:divsChild>
        <w:div w:id="2123724256">
          <w:marLeft w:val="0"/>
          <w:marRight w:val="0"/>
          <w:marTop w:val="0"/>
          <w:marBottom w:val="0"/>
          <w:divBdr>
            <w:top w:val="none" w:sz="0" w:space="0" w:color="auto"/>
            <w:left w:val="none" w:sz="0" w:space="0" w:color="auto"/>
            <w:bottom w:val="none" w:sz="0" w:space="0" w:color="auto"/>
            <w:right w:val="none" w:sz="0" w:space="0" w:color="auto"/>
          </w:divBdr>
        </w:div>
      </w:divsChild>
    </w:div>
    <w:div w:id="1573664596">
      <w:bodyDiv w:val="1"/>
      <w:marLeft w:val="0"/>
      <w:marRight w:val="0"/>
      <w:marTop w:val="0"/>
      <w:marBottom w:val="0"/>
      <w:divBdr>
        <w:top w:val="none" w:sz="0" w:space="0" w:color="auto"/>
        <w:left w:val="none" w:sz="0" w:space="0" w:color="auto"/>
        <w:bottom w:val="none" w:sz="0" w:space="0" w:color="auto"/>
        <w:right w:val="none" w:sz="0" w:space="0" w:color="auto"/>
      </w:divBdr>
      <w:divsChild>
        <w:div w:id="1082411409">
          <w:marLeft w:val="547"/>
          <w:marRight w:val="0"/>
          <w:marTop w:val="0"/>
          <w:marBottom w:val="0"/>
          <w:divBdr>
            <w:top w:val="none" w:sz="0" w:space="0" w:color="auto"/>
            <w:left w:val="none" w:sz="0" w:space="0" w:color="auto"/>
            <w:bottom w:val="none" w:sz="0" w:space="0" w:color="auto"/>
            <w:right w:val="none" w:sz="0" w:space="0" w:color="auto"/>
          </w:divBdr>
        </w:div>
      </w:divsChild>
    </w:div>
    <w:div w:id="1577326096">
      <w:bodyDiv w:val="1"/>
      <w:marLeft w:val="0"/>
      <w:marRight w:val="0"/>
      <w:marTop w:val="0"/>
      <w:marBottom w:val="0"/>
      <w:divBdr>
        <w:top w:val="none" w:sz="0" w:space="0" w:color="auto"/>
        <w:left w:val="none" w:sz="0" w:space="0" w:color="auto"/>
        <w:bottom w:val="none" w:sz="0" w:space="0" w:color="auto"/>
        <w:right w:val="none" w:sz="0" w:space="0" w:color="auto"/>
      </w:divBdr>
      <w:divsChild>
        <w:div w:id="1242326195">
          <w:marLeft w:val="0"/>
          <w:marRight w:val="0"/>
          <w:marTop w:val="0"/>
          <w:marBottom w:val="0"/>
          <w:divBdr>
            <w:top w:val="single" w:sz="2" w:space="0" w:color="E5E7EB"/>
            <w:left w:val="single" w:sz="2" w:space="0" w:color="E5E7EB"/>
            <w:bottom w:val="single" w:sz="2" w:space="0" w:color="E5E7EB"/>
            <w:right w:val="single" w:sz="2" w:space="0" w:color="E5E7EB"/>
          </w:divBdr>
          <w:divsChild>
            <w:div w:id="1649048890">
              <w:marLeft w:val="0"/>
              <w:marRight w:val="0"/>
              <w:marTop w:val="0"/>
              <w:marBottom w:val="0"/>
              <w:divBdr>
                <w:top w:val="single" w:sz="2" w:space="0" w:color="E5E7EB"/>
                <w:left w:val="single" w:sz="2" w:space="0" w:color="E5E7EB"/>
                <w:bottom w:val="single" w:sz="2" w:space="0" w:color="E5E7EB"/>
                <w:right w:val="single" w:sz="2" w:space="0" w:color="E5E7EB"/>
              </w:divBdr>
              <w:divsChild>
                <w:div w:id="409738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763678">
          <w:marLeft w:val="0"/>
          <w:marRight w:val="0"/>
          <w:marTop w:val="0"/>
          <w:marBottom w:val="0"/>
          <w:divBdr>
            <w:top w:val="single" w:sz="2" w:space="0" w:color="E5E7EB"/>
            <w:left w:val="single" w:sz="2" w:space="0" w:color="E5E7EB"/>
            <w:bottom w:val="single" w:sz="2" w:space="0" w:color="E5E7EB"/>
            <w:right w:val="single" w:sz="2" w:space="0" w:color="E5E7EB"/>
          </w:divBdr>
          <w:divsChild>
            <w:div w:id="127863277">
              <w:marLeft w:val="0"/>
              <w:marRight w:val="0"/>
              <w:marTop w:val="0"/>
              <w:marBottom w:val="0"/>
              <w:divBdr>
                <w:top w:val="single" w:sz="2" w:space="0" w:color="E5E7EB"/>
                <w:left w:val="single" w:sz="2" w:space="0" w:color="E5E7EB"/>
                <w:bottom w:val="single" w:sz="2" w:space="0" w:color="E5E7EB"/>
                <w:right w:val="single" w:sz="2" w:space="0" w:color="E5E7EB"/>
              </w:divBdr>
              <w:divsChild>
                <w:div w:id="820461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6452189">
      <w:bodyDiv w:val="1"/>
      <w:marLeft w:val="0"/>
      <w:marRight w:val="0"/>
      <w:marTop w:val="0"/>
      <w:marBottom w:val="0"/>
      <w:divBdr>
        <w:top w:val="none" w:sz="0" w:space="0" w:color="auto"/>
        <w:left w:val="none" w:sz="0" w:space="0" w:color="auto"/>
        <w:bottom w:val="none" w:sz="0" w:space="0" w:color="auto"/>
        <w:right w:val="none" w:sz="0" w:space="0" w:color="auto"/>
      </w:divBdr>
      <w:divsChild>
        <w:div w:id="675839235">
          <w:marLeft w:val="0"/>
          <w:marRight w:val="0"/>
          <w:marTop w:val="0"/>
          <w:marBottom w:val="0"/>
          <w:divBdr>
            <w:top w:val="none" w:sz="0" w:space="0" w:color="auto"/>
            <w:left w:val="none" w:sz="0" w:space="0" w:color="auto"/>
            <w:bottom w:val="none" w:sz="0" w:space="0" w:color="auto"/>
            <w:right w:val="none" w:sz="0" w:space="0" w:color="auto"/>
          </w:divBdr>
        </w:div>
      </w:divsChild>
    </w:div>
    <w:div w:id="1587768039">
      <w:bodyDiv w:val="1"/>
      <w:marLeft w:val="0"/>
      <w:marRight w:val="0"/>
      <w:marTop w:val="0"/>
      <w:marBottom w:val="0"/>
      <w:divBdr>
        <w:top w:val="none" w:sz="0" w:space="0" w:color="auto"/>
        <w:left w:val="none" w:sz="0" w:space="0" w:color="auto"/>
        <w:bottom w:val="none" w:sz="0" w:space="0" w:color="auto"/>
        <w:right w:val="none" w:sz="0" w:space="0" w:color="auto"/>
      </w:divBdr>
      <w:divsChild>
        <w:div w:id="2367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537966">
      <w:bodyDiv w:val="1"/>
      <w:marLeft w:val="0"/>
      <w:marRight w:val="0"/>
      <w:marTop w:val="0"/>
      <w:marBottom w:val="0"/>
      <w:divBdr>
        <w:top w:val="none" w:sz="0" w:space="0" w:color="auto"/>
        <w:left w:val="none" w:sz="0" w:space="0" w:color="auto"/>
        <w:bottom w:val="none" w:sz="0" w:space="0" w:color="auto"/>
        <w:right w:val="none" w:sz="0" w:space="0" w:color="auto"/>
      </w:divBdr>
    </w:div>
    <w:div w:id="1592272149">
      <w:bodyDiv w:val="1"/>
      <w:marLeft w:val="0"/>
      <w:marRight w:val="0"/>
      <w:marTop w:val="0"/>
      <w:marBottom w:val="0"/>
      <w:divBdr>
        <w:top w:val="none" w:sz="0" w:space="0" w:color="auto"/>
        <w:left w:val="none" w:sz="0" w:space="0" w:color="auto"/>
        <w:bottom w:val="none" w:sz="0" w:space="0" w:color="auto"/>
        <w:right w:val="none" w:sz="0" w:space="0" w:color="auto"/>
      </w:divBdr>
      <w:divsChild>
        <w:div w:id="606541424">
          <w:marLeft w:val="0"/>
          <w:marRight w:val="0"/>
          <w:marTop w:val="0"/>
          <w:marBottom w:val="0"/>
          <w:divBdr>
            <w:top w:val="none" w:sz="0" w:space="0" w:color="auto"/>
            <w:left w:val="none" w:sz="0" w:space="0" w:color="auto"/>
            <w:bottom w:val="none" w:sz="0" w:space="0" w:color="auto"/>
            <w:right w:val="none" w:sz="0" w:space="0" w:color="auto"/>
          </w:divBdr>
        </w:div>
        <w:div w:id="911308619">
          <w:marLeft w:val="0"/>
          <w:marRight w:val="0"/>
          <w:marTop w:val="0"/>
          <w:marBottom w:val="0"/>
          <w:divBdr>
            <w:top w:val="none" w:sz="0" w:space="0" w:color="auto"/>
            <w:left w:val="none" w:sz="0" w:space="0" w:color="auto"/>
            <w:bottom w:val="none" w:sz="0" w:space="0" w:color="auto"/>
            <w:right w:val="none" w:sz="0" w:space="0" w:color="auto"/>
          </w:divBdr>
        </w:div>
        <w:div w:id="1243297492">
          <w:marLeft w:val="0"/>
          <w:marRight w:val="0"/>
          <w:marTop w:val="0"/>
          <w:marBottom w:val="0"/>
          <w:divBdr>
            <w:top w:val="none" w:sz="0" w:space="0" w:color="auto"/>
            <w:left w:val="none" w:sz="0" w:space="0" w:color="auto"/>
            <w:bottom w:val="none" w:sz="0" w:space="0" w:color="auto"/>
            <w:right w:val="none" w:sz="0" w:space="0" w:color="auto"/>
          </w:divBdr>
        </w:div>
        <w:div w:id="1755475838">
          <w:marLeft w:val="0"/>
          <w:marRight w:val="0"/>
          <w:marTop w:val="0"/>
          <w:marBottom w:val="0"/>
          <w:divBdr>
            <w:top w:val="none" w:sz="0" w:space="0" w:color="auto"/>
            <w:left w:val="none" w:sz="0" w:space="0" w:color="auto"/>
            <w:bottom w:val="none" w:sz="0" w:space="0" w:color="auto"/>
            <w:right w:val="none" w:sz="0" w:space="0" w:color="auto"/>
          </w:divBdr>
        </w:div>
      </w:divsChild>
    </w:div>
    <w:div w:id="1597398878">
      <w:bodyDiv w:val="1"/>
      <w:marLeft w:val="0"/>
      <w:marRight w:val="0"/>
      <w:marTop w:val="0"/>
      <w:marBottom w:val="0"/>
      <w:divBdr>
        <w:top w:val="none" w:sz="0" w:space="0" w:color="auto"/>
        <w:left w:val="none" w:sz="0" w:space="0" w:color="auto"/>
        <w:bottom w:val="none" w:sz="0" w:space="0" w:color="auto"/>
        <w:right w:val="none" w:sz="0" w:space="0" w:color="auto"/>
      </w:divBdr>
    </w:div>
    <w:div w:id="1607037380">
      <w:bodyDiv w:val="1"/>
      <w:marLeft w:val="0"/>
      <w:marRight w:val="0"/>
      <w:marTop w:val="0"/>
      <w:marBottom w:val="0"/>
      <w:divBdr>
        <w:top w:val="none" w:sz="0" w:space="0" w:color="auto"/>
        <w:left w:val="none" w:sz="0" w:space="0" w:color="auto"/>
        <w:bottom w:val="none" w:sz="0" w:space="0" w:color="auto"/>
        <w:right w:val="none" w:sz="0" w:space="0" w:color="auto"/>
      </w:divBdr>
    </w:div>
    <w:div w:id="1607080204">
      <w:bodyDiv w:val="1"/>
      <w:marLeft w:val="0"/>
      <w:marRight w:val="0"/>
      <w:marTop w:val="0"/>
      <w:marBottom w:val="0"/>
      <w:divBdr>
        <w:top w:val="none" w:sz="0" w:space="0" w:color="auto"/>
        <w:left w:val="none" w:sz="0" w:space="0" w:color="auto"/>
        <w:bottom w:val="none" w:sz="0" w:space="0" w:color="auto"/>
        <w:right w:val="none" w:sz="0" w:space="0" w:color="auto"/>
      </w:divBdr>
      <w:divsChild>
        <w:div w:id="459303285">
          <w:marLeft w:val="0"/>
          <w:marRight w:val="0"/>
          <w:marTop w:val="0"/>
          <w:marBottom w:val="0"/>
          <w:divBdr>
            <w:top w:val="none" w:sz="0" w:space="0" w:color="auto"/>
            <w:left w:val="none" w:sz="0" w:space="0" w:color="auto"/>
            <w:bottom w:val="none" w:sz="0" w:space="0" w:color="auto"/>
            <w:right w:val="none" w:sz="0" w:space="0" w:color="auto"/>
          </w:divBdr>
        </w:div>
      </w:divsChild>
    </w:div>
    <w:div w:id="1611471215">
      <w:bodyDiv w:val="1"/>
      <w:marLeft w:val="0"/>
      <w:marRight w:val="0"/>
      <w:marTop w:val="0"/>
      <w:marBottom w:val="0"/>
      <w:divBdr>
        <w:top w:val="none" w:sz="0" w:space="0" w:color="auto"/>
        <w:left w:val="none" w:sz="0" w:space="0" w:color="auto"/>
        <w:bottom w:val="none" w:sz="0" w:space="0" w:color="auto"/>
        <w:right w:val="none" w:sz="0" w:space="0" w:color="auto"/>
      </w:divBdr>
      <w:divsChild>
        <w:div w:id="1463693451">
          <w:marLeft w:val="0"/>
          <w:marRight w:val="0"/>
          <w:marTop w:val="0"/>
          <w:marBottom w:val="0"/>
          <w:divBdr>
            <w:top w:val="none" w:sz="0" w:space="0" w:color="auto"/>
            <w:left w:val="none" w:sz="0" w:space="0" w:color="auto"/>
            <w:bottom w:val="none" w:sz="0" w:space="0" w:color="auto"/>
            <w:right w:val="none" w:sz="0" w:space="0" w:color="auto"/>
          </w:divBdr>
        </w:div>
        <w:div w:id="1488861688">
          <w:marLeft w:val="0"/>
          <w:marRight w:val="0"/>
          <w:marTop w:val="0"/>
          <w:marBottom w:val="0"/>
          <w:divBdr>
            <w:top w:val="none" w:sz="0" w:space="0" w:color="auto"/>
            <w:left w:val="none" w:sz="0" w:space="0" w:color="auto"/>
            <w:bottom w:val="none" w:sz="0" w:space="0" w:color="auto"/>
            <w:right w:val="none" w:sz="0" w:space="0" w:color="auto"/>
          </w:divBdr>
        </w:div>
      </w:divsChild>
    </w:div>
    <w:div w:id="1612663380">
      <w:bodyDiv w:val="1"/>
      <w:marLeft w:val="0"/>
      <w:marRight w:val="0"/>
      <w:marTop w:val="0"/>
      <w:marBottom w:val="0"/>
      <w:divBdr>
        <w:top w:val="none" w:sz="0" w:space="0" w:color="auto"/>
        <w:left w:val="none" w:sz="0" w:space="0" w:color="auto"/>
        <w:bottom w:val="none" w:sz="0" w:space="0" w:color="auto"/>
        <w:right w:val="none" w:sz="0" w:space="0" w:color="auto"/>
      </w:divBdr>
    </w:div>
    <w:div w:id="1616598379">
      <w:bodyDiv w:val="1"/>
      <w:marLeft w:val="0"/>
      <w:marRight w:val="0"/>
      <w:marTop w:val="0"/>
      <w:marBottom w:val="0"/>
      <w:divBdr>
        <w:top w:val="none" w:sz="0" w:space="0" w:color="auto"/>
        <w:left w:val="none" w:sz="0" w:space="0" w:color="auto"/>
        <w:bottom w:val="none" w:sz="0" w:space="0" w:color="auto"/>
        <w:right w:val="none" w:sz="0" w:space="0" w:color="auto"/>
      </w:divBdr>
      <w:divsChild>
        <w:div w:id="667557936">
          <w:marLeft w:val="0"/>
          <w:marRight w:val="0"/>
          <w:marTop w:val="0"/>
          <w:marBottom w:val="206"/>
          <w:divBdr>
            <w:top w:val="none" w:sz="0" w:space="0" w:color="auto"/>
            <w:left w:val="none" w:sz="0" w:space="0" w:color="auto"/>
            <w:bottom w:val="none" w:sz="0" w:space="0" w:color="auto"/>
            <w:right w:val="none" w:sz="0" w:space="0" w:color="auto"/>
          </w:divBdr>
        </w:div>
        <w:div w:id="760687800">
          <w:marLeft w:val="0"/>
          <w:marRight w:val="0"/>
          <w:marTop w:val="0"/>
          <w:marBottom w:val="206"/>
          <w:divBdr>
            <w:top w:val="none" w:sz="0" w:space="0" w:color="auto"/>
            <w:left w:val="none" w:sz="0" w:space="0" w:color="auto"/>
            <w:bottom w:val="none" w:sz="0" w:space="0" w:color="auto"/>
            <w:right w:val="none" w:sz="0" w:space="0" w:color="auto"/>
          </w:divBdr>
        </w:div>
        <w:div w:id="1653173174">
          <w:marLeft w:val="0"/>
          <w:marRight w:val="0"/>
          <w:marTop w:val="0"/>
          <w:marBottom w:val="0"/>
          <w:divBdr>
            <w:top w:val="none" w:sz="0" w:space="0" w:color="auto"/>
            <w:left w:val="none" w:sz="0" w:space="0" w:color="auto"/>
            <w:bottom w:val="none" w:sz="0" w:space="0" w:color="auto"/>
            <w:right w:val="none" w:sz="0" w:space="0" w:color="auto"/>
          </w:divBdr>
        </w:div>
      </w:divsChild>
    </w:div>
    <w:div w:id="1623924791">
      <w:bodyDiv w:val="1"/>
      <w:marLeft w:val="0"/>
      <w:marRight w:val="0"/>
      <w:marTop w:val="0"/>
      <w:marBottom w:val="0"/>
      <w:divBdr>
        <w:top w:val="none" w:sz="0" w:space="0" w:color="auto"/>
        <w:left w:val="none" w:sz="0" w:space="0" w:color="auto"/>
        <w:bottom w:val="none" w:sz="0" w:space="0" w:color="auto"/>
        <w:right w:val="none" w:sz="0" w:space="0" w:color="auto"/>
      </w:divBdr>
    </w:div>
    <w:div w:id="1630470380">
      <w:bodyDiv w:val="1"/>
      <w:marLeft w:val="0"/>
      <w:marRight w:val="0"/>
      <w:marTop w:val="0"/>
      <w:marBottom w:val="0"/>
      <w:divBdr>
        <w:top w:val="none" w:sz="0" w:space="0" w:color="auto"/>
        <w:left w:val="none" w:sz="0" w:space="0" w:color="auto"/>
        <w:bottom w:val="none" w:sz="0" w:space="0" w:color="auto"/>
        <w:right w:val="none" w:sz="0" w:space="0" w:color="auto"/>
      </w:divBdr>
    </w:div>
    <w:div w:id="1636368779">
      <w:bodyDiv w:val="1"/>
      <w:marLeft w:val="0"/>
      <w:marRight w:val="0"/>
      <w:marTop w:val="0"/>
      <w:marBottom w:val="0"/>
      <w:divBdr>
        <w:top w:val="none" w:sz="0" w:space="0" w:color="auto"/>
        <w:left w:val="none" w:sz="0" w:space="0" w:color="auto"/>
        <w:bottom w:val="none" w:sz="0" w:space="0" w:color="auto"/>
        <w:right w:val="none" w:sz="0" w:space="0" w:color="auto"/>
      </w:divBdr>
    </w:div>
    <w:div w:id="1652557414">
      <w:bodyDiv w:val="1"/>
      <w:marLeft w:val="0"/>
      <w:marRight w:val="0"/>
      <w:marTop w:val="0"/>
      <w:marBottom w:val="0"/>
      <w:divBdr>
        <w:top w:val="none" w:sz="0" w:space="0" w:color="auto"/>
        <w:left w:val="none" w:sz="0" w:space="0" w:color="auto"/>
        <w:bottom w:val="none" w:sz="0" w:space="0" w:color="auto"/>
        <w:right w:val="none" w:sz="0" w:space="0" w:color="auto"/>
      </w:divBdr>
      <w:divsChild>
        <w:div w:id="1350720411">
          <w:marLeft w:val="0"/>
          <w:marRight w:val="0"/>
          <w:marTop w:val="0"/>
          <w:marBottom w:val="0"/>
          <w:divBdr>
            <w:top w:val="none" w:sz="0" w:space="0" w:color="auto"/>
            <w:left w:val="none" w:sz="0" w:space="0" w:color="auto"/>
            <w:bottom w:val="none" w:sz="0" w:space="0" w:color="auto"/>
            <w:right w:val="none" w:sz="0" w:space="0" w:color="auto"/>
          </w:divBdr>
        </w:div>
      </w:divsChild>
    </w:div>
    <w:div w:id="1659072684">
      <w:bodyDiv w:val="1"/>
      <w:marLeft w:val="0"/>
      <w:marRight w:val="0"/>
      <w:marTop w:val="0"/>
      <w:marBottom w:val="0"/>
      <w:divBdr>
        <w:top w:val="none" w:sz="0" w:space="0" w:color="auto"/>
        <w:left w:val="none" w:sz="0" w:space="0" w:color="auto"/>
        <w:bottom w:val="none" w:sz="0" w:space="0" w:color="auto"/>
        <w:right w:val="none" w:sz="0" w:space="0" w:color="auto"/>
      </w:divBdr>
      <w:divsChild>
        <w:div w:id="351998049">
          <w:marLeft w:val="547"/>
          <w:marRight w:val="0"/>
          <w:marTop w:val="0"/>
          <w:marBottom w:val="0"/>
          <w:divBdr>
            <w:top w:val="none" w:sz="0" w:space="0" w:color="auto"/>
            <w:left w:val="none" w:sz="0" w:space="0" w:color="auto"/>
            <w:bottom w:val="none" w:sz="0" w:space="0" w:color="auto"/>
            <w:right w:val="none" w:sz="0" w:space="0" w:color="auto"/>
          </w:divBdr>
        </w:div>
      </w:divsChild>
    </w:div>
    <w:div w:id="1666934859">
      <w:bodyDiv w:val="1"/>
      <w:marLeft w:val="0"/>
      <w:marRight w:val="0"/>
      <w:marTop w:val="0"/>
      <w:marBottom w:val="0"/>
      <w:divBdr>
        <w:top w:val="none" w:sz="0" w:space="0" w:color="auto"/>
        <w:left w:val="none" w:sz="0" w:space="0" w:color="auto"/>
        <w:bottom w:val="none" w:sz="0" w:space="0" w:color="auto"/>
        <w:right w:val="none" w:sz="0" w:space="0" w:color="auto"/>
      </w:divBdr>
    </w:div>
    <w:div w:id="1673216495">
      <w:bodyDiv w:val="1"/>
      <w:marLeft w:val="0"/>
      <w:marRight w:val="0"/>
      <w:marTop w:val="0"/>
      <w:marBottom w:val="0"/>
      <w:divBdr>
        <w:top w:val="none" w:sz="0" w:space="0" w:color="auto"/>
        <w:left w:val="none" w:sz="0" w:space="0" w:color="auto"/>
        <w:bottom w:val="none" w:sz="0" w:space="0" w:color="auto"/>
        <w:right w:val="none" w:sz="0" w:space="0" w:color="auto"/>
      </w:divBdr>
    </w:div>
    <w:div w:id="1677146674">
      <w:bodyDiv w:val="1"/>
      <w:marLeft w:val="0"/>
      <w:marRight w:val="0"/>
      <w:marTop w:val="0"/>
      <w:marBottom w:val="0"/>
      <w:divBdr>
        <w:top w:val="none" w:sz="0" w:space="0" w:color="auto"/>
        <w:left w:val="none" w:sz="0" w:space="0" w:color="auto"/>
        <w:bottom w:val="none" w:sz="0" w:space="0" w:color="auto"/>
        <w:right w:val="none" w:sz="0" w:space="0" w:color="auto"/>
      </w:divBdr>
    </w:div>
    <w:div w:id="1677876423">
      <w:bodyDiv w:val="1"/>
      <w:marLeft w:val="0"/>
      <w:marRight w:val="0"/>
      <w:marTop w:val="0"/>
      <w:marBottom w:val="0"/>
      <w:divBdr>
        <w:top w:val="none" w:sz="0" w:space="0" w:color="auto"/>
        <w:left w:val="none" w:sz="0" w:space="0" w:color="auto"/>
        <w:bottom w:val="none" w:sz="0" w:space="0" w:color="auto"/>
        <w:right w:val="none" w:sz="0" w:space="0" w:color="auto"/>
      </w:divBdr>
    </w:div>
    <w:div w:id="1693875183">
      <w:bodyDiv w:val="1"/>
      <w:marLeft w:val="0"/>
      <w:marRight w:val="0"/>
      <w:marTop w:val="0"/>
      <w:marBottom w:val="0"/>
      <w:divBdr>
        <w:top w:val="none" w:sz="0" w:space="0" w:color="auto"/>
        <w:left w:val="none" w:sz="0" w:space="0" w:color="auto"/>
        <w:bottom w:val="none" w:sz="0" w:space="0" w:color="auto"/>
        <w:right w:val="none" w:sz="0" w:space="0" w:color="auto"/>
      </w:divBdr>
      <w:divsChild>
        <w:div w:id="1206985177">
          <w:marLeft w:val="0"/>
          <w:marRight w:val="0"/>
          <w:marTop w:val="0"/>
          <w:marBottom w:val="0"/>
          <w:divBdr>
            <w:top w:val="none" w:sz="0" w:space="0" w:color="auto"/>
            <w:left w:val="none" w:sz="0" w:space="0" w:color="auto"/>
            <w:bottom w:val="none" w:sz="0" w:space="0" w:color="auto"/>
            <w:right w:val="none" w:sz="0" w:space="0" w:color="auto"/>
          </w:divBdr>
        </w:div>
        <w:div w:id="1581015502">
          <w:marLeft w:val="0"/>
          <w:marRight w:val="0"/>
          <w:marTop w:val="0"/>
          <w:marBottom w:val="0"/>
          <w:divBdr>
            <w:top w:val="none" w:sz="0" w:space="0" w:color="auto"/>
            <w:left w:val="none" w:sz="0" w:space="0" w:color="auto"/>
            <w:bottom w:val="none" w:sz="0" w:space="0" w:color="auto"/>
            <w:right w:val="none" w:sz="0" w:space="0" w:color="auto"/>
          </w:divBdr>
        </w:div>
      </w:divsChild>
    </w:div>
    <w:div w:id="1695961183">
      <w:bodyDiv w:val="1"/>
      <w:marLeft w:val="0"/>
      <w:marRight w:val="0"/>
      <w:marTop w:val="0"/>
      <w:marBottom w:val="0"/>
      <w:divBdr>
        <w:top w:val="none" w:sz="0" w:space="0" w:color="auto"/>
        <w:left w:val="none" w:sz="0" w:space="0" w:color="auto"/>
        <w:bottom w:val="none" w:sz="0" w:space="0" w:color="auto"/>
        <w:right w:val="none" w:sz="0" w:space="0" w:color="auto"/>
      </w:divBdr>
    </w:div>
    <w:div w:id="1705713290">
      <w:bodyDiv w:val="1"/>
      <w:marLeft w:val="0"/>
      <w:marRight w:val="0"/>
      <w:marTop w:val="0"/>
      <w:marBottom w:val="0"/>
      <w:divBdr>
        <w:top w:val="none" w:sz="0" w:space="0" w:color="auto"/>
        <w:left w:val="none" w:sz="0" w:space="0" w:color="auto"/>
        <w:bottom w:val="none" w:sz="0" w:space="0" w:color="auto"/>
        <w:right w:val="none" w:sz="0" w:space="0" w:color="auto"/>
      </w:divBdr>
      <w:divsChild>
        <w:div w:id="129829751">
          <w:marLeft w:val="0"/>
          <w:marRight w:val="0"/>
          <w:marTop w:val="0"/>
          <w:marBottom w:val="0"/>
          <w:divBdr>
            <w:top w:val="none" w:sz="0" w:space="0" w:color="auto"/>
            <w:left w:val="none" w:sz="0" w:space="0" w:color="auto"/>
            <w:bottom w:val="none" w:sz="0" w:space="0" w:color="auto"/>
            <w:right w:val="none" w:sz="0" w:space="0" w:color="auto"/>
          </w:divBdr>
        </w:div>
        <w:div w:id="1567839737">
          <w:marLeft w:val="0"/>
          <w:marRight w:val="0"/>
          <w:marTop w:val="0"/>
          <w:marBottom w:val="0"/>
          <w:divBdr>
            <w:top w:val="none" w:sz="0" w:space="0" w:color="auto"/>
            <w:left w:val="none" w:sz="0" w:space="0" w:color="auto"/>
            <w:bottom w:val="none" w:sz="0" w:space="0" w:color="auto"/>
            <w:right w:val="none" w:sz="0" w:space="0" w:color="auto"/>
          </w:divBdr>
        </w:div>
      </w:divsChild>
    </w:div>
    <w:div w:id="1714115659">
      <w:bodyDiv w:val="1"/>
      <w:marLeft w:val="0"/>
      <w:marRight w:val="0"/>
      <w:marTop w:val="0"/>
      <w:marBottom w:val="0"/>
      <w:divBdr>
        <w:top w:val="none" w:sz="0" w:space="0" w:color="auto"/>
        <w:left w:val="none" w:sz="0" w:space="0" w:color="auto"/>
        <w:bottom w:val="none" w:sz="0" w:space="0" w:color="auto"/>
        <w:right w:val="none" w:sz="0" w:space="0" w:color="auto"/>
      </w:divBdr>
      <w:divsChild>
        <w:div w:id="585918734">
          <w:marLeft w:val="0"/>
          <w:marRight w:val="0"/>
          <w:marTop w:val="0"/>
          <w:marBottom w:val="0"/>
          <w:divBdr>
            <w:top w:val="none" w:sz="0" w:space="0" w:color="auto"/>
            <w:left w:val="none" w:sz="0" w:space="0" w:color="auto"/>
            <w:bottom w:val="none" w:sz="0" w:space="0" w:color="auto"/>
            <w:right w:val="none" w:sz="0" w:space="0" w:color="auto"/>
          </w:divBdr>
        </w:div>
      </w:divsChild>
    </w:div>
    <w:div w:id="1715428210">
      <w:bodyDiv w:val="1"/>
      <w:marLeft w:val="0"/>
      <w:marRight w:val="0"/>
      <w:marTop w:val="0"/>
      <w:marBottom w:val="0"/>
      <w:divBdr>
        <w:top w:val="none" w:sz="0" w:space="0" w:color="auto"/>
        <w:left w:val="none" w:sz="0" w:space="0" w:color="auto"/>
        <w:bottom w:val="none" w:sz="0" w:space="0" w:color="auto"/>
        <w:right w:val="none" w:sz="0" w:space="0" w:color="auto"/>
      </w:divBdr>
      <w:divsChild>
        <w:div w:id="1942955887">
          <w:marLeft w:val="0"/>
          <w:marRight w:val="0"/>
          <w:marTop w:val="0"/>
          <w:marBottom w:val="0"/>
          <w:divBdr>
            <w:top w:val="none" w:sz="0" w:space="0" w:color="auto"/>
            <w:left w:val="none" w:sz="0" w:space="0" w:color="auto"/>
            <w:bottom w:val="none" w:sz="0" w:space="0" w:color="auto"/>
            <w:right w:val="none" w:sz="0" w:space="0" w:color="auto"/>
          </w:divBdr>
        </w:div>
      </w:divsChild>
    </w:div>
    <w:div w:id="1718041761">
      <w:bodyDiv w:val="1"/>
      <w:marLeft w:val="0"/>
      <w:marRight w:val="0"/>
      <w:marTop w:val="0"/>
      <w:marBottom w:val="0"/>
      <w:divBdr>
        <w:top w:val="none" w:sz="0" w:space="0" w:color="auto"/>
        <w:left w:val="none" w:sz="0" w:space="0" w:color="auto"/>
        <w:bottom w:val="none" w:sz="0" w:space="0" w:color="auto"/>
        <w:right w:val="none" w:sz="0" w:space="0" w:color="auto"/>
      </w:divBdr>
      <w:divsChild>
        <w:div w:id="1595629687">
          <w:marLeft w:val="0"/>
          <w:marRight w:val="0"/>
          <w:marTop w:val="0"/>
          <w:marBottom w:val="0"/>
          <w:divBdr>
            <w:top w:val="none" w:sz="0" w:space="0" w:color="auto"/>
            <w:left w:val="none" w:sz="0" w:space="0" w:color="auto"/>
            <w:bottom w:val="none" w:sz="0" w:space="0" w:color="auto"/>
            <w:right w:val="none" w:sz="0" w:space="0" w:color="auto"/>
          </w:divBdr>
        </w:div>
        <w:div w:id="1655261828">
          <w:marLeft w:val="0"/>
          <w:marRight w:val="0"/>
          <w:marTop w:val="0"/>
          <w:marBottom w:val="0"/>
          <w:divBdr>
            <w:top w:val="none" w:sz="0" w:space="0" w:color="auto"/>
            <w:left w:val="none" w:sz="0" w:space="0" w:color="auto"/>
            <w:bottom w:val="none" w:sz="0" w:space="0" w:color="auto"/>
            <w:right w:val="none" w:sz="0" w:space="0" w:color="auto"/>
          </w:divBdr>
        </w:div>
      </w:divsChild>
    </w:div>
    <w:div w:id="1735615557">
      <w:bodyDiv w:val="1"/>
      <w:marLeft w:val="0"/>
      <w:marRight w:val="0"/>
      <w:marTop w:val="0"/>
      <w:marBottom w:val="0"/>
      <w:divBdr>
        <w:top w:val="none" w:sz="0" w:space="0" w:color="auto"/>
        <w:left w:val="none" w:sz="0" w:space="0" w:color="auto"/>
        <w:bottom w:val="none" w:sz="0" w:space="0" w:color="auto"/>
        <w:right w:val="none" w:sz="0" w:space="0" w:color="auto"/>
      </w:divBdr>
      <w:divsChild>
        <w:div w:id="438725391">
          <w:marLeft w:val="0"/>
          <w:marRight w:val="0"/>
          <w:marTop w:val="0"/>
          <w:marBottom w:val="0"/>
          <w:divBdr>
            <w:top w:val="none" w:sz="0" w:space="0" w:color="auto"/>
            <w:left w:val="none" w:sz="0" w:space="0" w:color="auto"/>
            <w:bottom w:val="none" w:sz="0" w:space="0" w:color="auto"/>
            <w:right w:val="none" w:sz="0" w:space="0" w:color="auto"/>
          </w:divBdr>
        </w:div>
        <w:div w:id="950435020">
          <w:marLeft w:val="0"/>
          <w:marRight w:val="0"/>
          <w:marTop w:val="0"/>
          <w:marBottom w:val="0"/>
          <w:divBdr>
            <w:top w:val="none" w:sz="0" w:space="0" w:color="auto"/>
            <w:left w:val="none" w:sz="0" w:space="0" w:color="auto"/>
            <w:bottom w:val="none" w:sz="0" w:space="0" w:color="auto"/>
            <w:right w:val="none" w:sz="0" w:space="0" w:color="auto"/>
          </w:divBdr>
        </w:div>
        <w:div w:id="981815587">
          <w:marLeft w:val="0"/>
          <w:marRight w:val="0"/>
          <w:marTop w:val="0"/>
          <w:marBottom w:val="0"/>
          <w:divBdr>
            <w:top w:val="none" w:sz="0" w:space="0" w:color="auto"/>
            <w:left w:val="none" w:sz="0" w:space="0" w:color="auto"/>
            <w:bottom w:val="none" w:sz="0" w:space="0" w:color="auto"/>
            <w:right w:val="none" w:sz="0" w:space="0" w:color="auto"/>
          </w:divBdr>
        </w:div>
        <w:div w:id="1012758722">
          <w:marLeft w:val="0"/>
          <w:marRight w:val="0"/>
          <w:marTop w:val="0"/>
          <w:marBottom w:val="0"/>
          <w:divBdr>
            <w:top w:val="none" w:sz="0" w:space="0" w:color="auto"/>
            <w:left w:val="none" w:sz="0" w:space="0" w:color="auto"/>
            <w:bottom w:val="none" w:sz="0" w:space="0" w:color="auto"/>
            <w:right w:val="none" w:sz="0" w:space="0" w:color="auto"/>
          </w:divBdr>
        </w:div>
        <w:div w:id="1199584748">
          <w:marLeft w:val="0"/>
          <w:marRight w:val="0"/>
          <w:marTop w:val="0"/>
          <w:marBottom w:val="0"/>
          <w:divBdr>
            <w:top w:val="none" w:sz="0" w:space="0" w:color="auto"/>
            <w:left w:val="none" w:sz="0" w:space="0" w:color="auto"/>
            <w:bottom w:val="none" w:sz="0" w:space="0" w:color="auto"/>
            <w:right w:val="none" w:sz="0" w:space="0" w:color="auto"/>
          </w:divBdr>
        </w:div>
        <w:div w:id="1743065517">
          <w:marLeft w:val="0"/>
          <w:marRight w:val="0"/>
          <w:marTop w:val="0"/>
          <w:marBottom w:val="0"/>
          <w:divBdr>
            <w:top w:val="none" w:sz="0" w:space="0" w:color="auto"/>
            <w:left w:val="none" w:sz="0" w:space="0" w:color="auto"/>
            <w:bottom w:val="none" w:sz="0" w:space="0" w:color="auto"/>
            <w:right w:val="none" w:sz="0" w:space="0" w:color="auto"/>
          </w:divBdr>
        </w:div>
      </w:divsChild>
    </w:div>
    <w:div w:id="1739399722">
      <w:bodyDiv w:val="1"/>
      <w:marLeft w:val="0"/>
      <w:marRight w:val="0"/>
      <w:marTop w:val="0"/>
      <w:marBottom w:val="0"/>
      <w:divBdr>
        <w:top w:val="none" w:sz="0" w:space="0" w:color="auto"/>
        <w:left w:val="none" w:sz="0" w:space="0" w:color="auto"/>
        <w:bottom w:val="none" w:sz="0" w:space="0" w:color="auto"/>
        <w:right w:val="none" w:sz="0" w:space="0" w:color="auto"/>
      </w:divBdr>
      <w:divsChild>
        <w:div w:id="1706187">
          <w:marLeft w:val="0"/>
          <w:marRight w:val="0"/>
          <w:marTop w:val="0"/>
          <w:marBottom w:val="0"/>
          <w:divBdr>
            <w:top w:val="none" w:sz="0" w:space="0" w:color="auto"/>
            <w:left w:val="none" w:sz="0" w:space="0" w:color="auto"/>
            <w:bottom w:val="none" w:sz="0" w:space="0" w:color="auto"/>
            <w:right w:val="none" w:sz="0" w:space="0" w:color="auto"/>
          </w:divBdr>
        </w:div>
        <w:div w:id="344401965">
          <w:marLeft w:val="0"/>
          <w:marRight w:val="0"/>
          <w:marTop w:val="0"/>
          <w:marBottom w:val="0"/>
          <w:divBdr>
            <w:top w:val="none" w:sz="0" w:space="0" w:color="auto"/>
            <w:left w:val="none" w:sz="0" w:space="0" w:color="auto"/>
            <w:bottom w:val="none" w:sz="0" w:space="0" w:color="auto"/>
            <w:right w:val="none" w:sz="0" w:space="0" w:color="auto"/>
          </w:divBdr>
        </w:div>
        <w:div w:id="555626606">
          <w:marLeft w:val="0"/>
          <w:marRight w:val="0"/>
          <w:marTop w:val="0"/>
          <w:marBottom w:val="0"/>
          <w:divBdr>
            <w:top w:val="none" w:sz="0" w:space="0" w:color="auto"/>
            <w:left w:val="none" w:sz="0" w:space="0" w:color="auto"/>
            <w:bottom w:val="none" w:sz="0" w:space="0" w:color="auto"/>
            <w:right w:val="none" w:sz="0" w:space="0" w:color="auto"/>
          </w:divBdr>
        </w:div>
        <w:div w:id="1476141681">
          <w:marLeft w:val="0"/>
          <w:marRight w:val="0"/>
          <w:marTop w:val="0"/>
          <w:marBottom w:val="0"/>
          <w:divBdr>
            <w:top w:val="none" w:sz="0" w:space="0" w:color="auto"/>
            <w:left w:val="none" w:sz="0" w:space="0" w:color="auto"/>
            <w:bottom w:val="none" w:sz="0" w:space="0" w:color="auto"/>
            <w:right w:val="none" w:sz="0" w:space="0" w:color="auto"/>
          </w:divBdr>
        </w:div>
        <w:div w:id="1668972055">
          <w:marLeft w:val="0"/>
          <w:marRight w:val="0"/>
          <w:marTop w:val="0"/>
          <w:marBottom w:val="0"/>
          <w:divBdr>
            <w:top w:val="none" w:sz="0" w:space="0" w:color="auto"/>
            <w:left w:val="none" w:sz="0" w:space="0" w:color="auto"/>
            <w:bottom w:val="none" w:sz="0" w:space="0" w:color="auto"/>
            <w:right w:val="none" w:sz="0" w:space="0" w:color="auto"/>
          </w:divBdr>
        </w:div>
        <w:div w:id="1737974645">
          <w:marLeft w:val="0"/>
          <w:marRight w:val="0"/>
          <w:marTop w:val="0"/>
          <w:marBottom w:val="0"/>
          <w:divBdr>
            <w:top w:val="none" w:sz="0" w:space="0" w:color="auto"/>
            <w:left w:val="none" w:sz="0" w:space="0" w:color="auto"/>
            <w:bottom w:val="none" w:sz="0" w:space="0" w:color="auto"/>
            <w:right w:val="none" w:sz="0" w:space="0" w:color="auto"/>
          </w:divBdr>
        </w:div>
        <w:div w:id="1783917112">
          <w:marLeft w:val="0"/>
          <w:marRight w:val="0"/>
          <w:marTop w:val="0"/>
          <w:marBottom w:val="0"/>
          <w:divBdr>
            <w:top w:val="none" w:sz="0" w:space="0" w:color="auto"/>
            <w:left w:val="none" w:sz="0" w:space="0" w:color="auto"/>
            <w:bottom w:val="none" w:sz="0" w:space="0" w:color="auto"/>
            <w:right w:val="none" w:sz="0" w:space="0" w:color="auto"/>
          </w:divBdr>
        </w:div>
        <w:div w:id="1891383415">
          <w:marLeft w:val="0"/>
          <w:marRight w:val="0"/>
          <w:marTop w:val="0"/>
          <w:marBottom w:val="0"/>
          <w:divBdr>
            <w:top w:val="none" w:sz="0" w:space="0" w:color="auto"/>
            <w:left w:val="none" w:sz="0" w:space="0" w:color="auto"/>
            <w:bottom w:val="none" w:sz="0" w:space="0" w:color="auto"/>
            <w:right w:val="none" w:sz="0" w:space="0" w:color="auto"/>
          </w:divBdr>
        </w:div>
        <w:div w:id="1921064672">
          <w:marLeft w:val="0"/>
          <w:marRight w:val="0"/>
          <w:marTop w:val="0"/>
          <w:marBottom w:val="0"/>
          <w:divBdr>
            <w:top w:val="none" w:sz="0" w:space="0" w:color="auto"/>
            <w:left w:val="none" w:sz="0" w:space="0" w:color="auto"/>
            <w:bottom w:val="none" w:sz="0" w:space="0" w:color="auto"/>
            <w:right w:val="none" w:sz="0" w:space="0" w:color="auto"/>
          </w:divBdr>
        </w:div>
      </w:divsChild>
    </w:div>
    <w:div w:id="1745834247">
      <w:bodyDiv w:val="1"/>
      <w:marLeft w:val="0"/>
      <w:marRight w:val="0"/>
      <w:marTop w:val="0"/>
      <w:marBottom w:val="0"/>
      <w:divBdr>
        <w:top w:val="none" w:sz="0" w:space="0" w:color="auto"/>
        <w:left w:val="none" w:sz="0" w:space="0" w:color="auto"/>
        <w:bottom w:val="none" w:sz="0" w:space="0" w:color="auto"/>
        <w:right w:val="none" w:sz="0" w:space="0" w:color="auto"/>
      </w:divBdr>
      <w:divsChild>
        <w:div w:id="2047174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162472">
      <w:bodyDiv w:val="1"/>
      <w:marLeft w:val="0"/>
      <w:marRight w:val="0"/>
      <w:marTop w:val="0"/>
      <w:marBottom w:val="0"/>
      <w:divBdr>
        <w:top w:val="none" w:sz="0" w:space="0" w:color="auto"/>
        <w:left w:val="none" w:sz="0" w:space="0" w:color="auto"/>
        <w:bottom w:val="none" w:sz="0" w:space="0" w:color="auto"/>
        <w:right w:val="none" w:sz="0" w:space="0" w:color="auto"/>
      </w:divBdr>
    </w:div>
    <w:div w:id="1762525887">
      <w:bodyDiv w:val="1"/>
      <w:marLeft w:val="0"/>
      <w:marRight w:val="0"/>
      <w:marTop w:val="0"/>
      <w:marBottom w:val="0"/>
      <w:divBdr>
        <w:top w:val="none" w:sz="0" w:space="0" w:color="auto"/>
        <w:left w:val="none" w:sz="0" w:space="0" w:color="auto"/>
        <w:bottom w:val="none" w:sz="0" w:space="0" w:color="auto"/>
        <w:right w:val="none" w:sz="0" w:space="0" w:color="auto"/>
      </w:divBdr>
    </w:div>
    <w:div w:id="1762682206">
      <w:bodyDiv w:val="1"/>
      <w:marLeft w:val="0"/>
      <w:marRight w:val="0"/>
      <w:marTop w:val="0"/>
      <w:marBottom w:val="0"/>
      <w:divBdr>
        <w:top w:val="none" w:sz="0" w:space="0" w:color="auto"/>
        <w:left w:val="none" w:sz="0" w:space="0" w:color="auto"/>
        <w:bottom w:val="none" w:sz="0" w:space="0" w:color="auto"/>
        <w:right w:val="none" w:sz="0" w:space="0" w:color="auto"/>
      </w:divBdr>
    </w:div>
    <w:div w:id="1781947930">
      <w:bodyDiv w:val="1"/>
      <w:marLeft w:val="0"/>
      <w:marRight w:val="0"/>
      <w:marTop w:val="0"/>
      <w:marBottom w:val="0"/>
      <w:divBdr>
        <w:top w:val="none" w:sz="0" w:space="0" w:color="auto"/>
        <w:left w:val="none" w:sz="0" w:space="0" w:color="auto"/>
        <w:bottom w:val="none" w:sz="0" w:space="0" w:color="auto"/>
        <w:right w:val="none" w:sz="0" w:space="0" w:color="auto"/>
      </w:divBdr>
    </w:div>
    <w:div w:id="1788160799">
      <w:bodyDiv w:val="1"/>
      <w:marLeft w:val="0"/>
      <w:marRight w:val="0"/>
      <w:marTop w:val="0"/>
      <w:marBottom w:val="0"/>
      <w:divBdr>
        <w:top w:val="none" w:sz="0" w:space="0" w:color="auto"/>
        <w:left w:val="none" w:sz="0" w:space="0" w:color="auto"/>
        <w:bottom w:val="none" w:sz="0" w:space="0" w:color="auto"/>
        <w:right w:val="none" w:sz="0" w:space="0" w:color="auto"/>
      </w:divBdr>
      <w:divsChild>
        <w:div w:id="133448918">
          <w:marLeft w:val="0"/>
          <w:marRight w:val="0"/>
          <w:marTop w:val="0"/>
          <w:marBottom w:val="0"/>
          <w:divBdr>
            <w:top w:val="none" w:sz="0" w:space="0" w:color="auto"/>
            <w:left w:val="none" w:sz="0" w:space="0" w:color="auto"/>
            <w:bottom w:val="none" w:sz="0" w:space="0" w:color="auto"/>
            <w:right w:val="none" w:sz="0" w:space="0" w:color="auto"/>
          </w:divBdr>
        </w:div>
      </w:divsChild>
    </w:div>
    <w:div w:id="1788547483">
      <w:bodyDiv w:val="1"/>
      <w:marLeft w:val="0"/>
      <w:marRight w:val="0"/>
      <w:marTop w:val="0"/>
      <w:marBottom w:val="0"/>
      <w:divBdr>
        <w:top w:val="none" w:sz="0" w:space="0" w:color="auto"/>
        <w:left w:val="none" w:sz="0" w:space="0" w:color="auto"/>
        <w:bottom w:val="none" w:sz="0" w:space="0" w:color="auto"/>
        <w:right w:val="none" w:sz="0" w:space="0" w:color="auto"/>
      </w:divBdr>
      <w:divsChild>
        <w:div w:id="230433323">
          <w:marLeft w:val="547"/>
          <w:marRight w:val="0"/>
          <w:marTop w:val="0"/>
          <w:marBottom w:val="0"/>
          <w:divBdr>
            <w:top w:val="none" w:sz="0" w:space="0" w:color="auto"/>
            <w:left w:val="none" w:sz="0" w:space="0" w:color="auto"/>
            <w:bottom w:val="none" w:sz="0" w:space="0" w:color="auto"/>
            <w:right w:val="none" w:sz="0" w:space="0" w:color="auto"/>
          </w:divBdr>
        </w:div>
      </w:divsChild>
    </w:div>
    <w:div w:id="1822579765">
      <w:bodyDiv w:val="1"/>
      <w:marLeft w:val="0"/>
      <w:marRight w:val="0"/>
      <w:marTop w:val="0"/>
      <w:marBottom w:val="0"/>
      <w:divBdr>
        <w:top w:val="none" w:sz="0" w:space="0" w:color="auto"/>
        <w:left w:val="none" w:sz="0" w:space="0" w:color="auto"/>
        <w:bottom w:val="none" w:sz="0" w:space="0" w:color="auto"/>
        <w:right w:val="none" w:sz="0" w:space="0" w:color="auto"/>
      </w:divBdr>
    </w:div>
    <w:div w:id="1834759321">
      <w:bodyDiv w:val="1"/>
      <w:marLeft w:val="0"/>
      <w:marRight w:val="0"/>
      <w:marTop w:val="0"/>
      <w:marBottom w:val="0"/>
      <w:divBdr>
        <w:top w:val="none" w:sz="0" w:space="0" w:color="auto"/>
        <w:left w:val="none" w:sz="0" w:space="0" w:color="auto"/>
        <w:bottom w:val="none" w:sz="0" w:space="0" w:color="auto"/>
        <w:right w:val="none" w:sz="0" w:space="0" w:color="auto"/>
      </w:divBdr>
      <w:divsChild>
        <w:div w:id="2032797144">
          <w:marLeft w:val="0"/>
          <w:marRight w:val="0"/>
          <w:marTop w:val="0"/>
          <w:marBottom w:val="0"/>
          <w:divBdr>
            <w:top w:val="none" w:sz="0" w:space="0" w:color="auto"/>
            <w:left w:val="none" w:sz="0" w:space="0" w:color="auto"/>
            <w:bottom w:val="none" w:sz="0" w:space="0" w:color="auto"/>
            <w:right w:val="none" w:sz="0" w:space="0" w:color="auto"/>
          </w:divBdr>
        </w:div>
        <w:div w:id="2053731359">
          <w:marLeft w:val="0"/>
          <w:marRight w:val="0"/>
          <w:marTop w:val="0"/>
          <w:marBottom w:val="0"/>
          <w:divBdr>
            <w:top w:val="none" w:sz="0" w:space="0" w:color="auto"/>
            <w:left w:val="none" w:sz="0" w:space="0" w:color="auto"/>
            <w:bottom w:val="none" w:sz="0" w:space="0" w:color="auto"/>
            <w:right w:val="none" w:sz="0" w:space="0" w:color="auto"/>
          </w:divBdr>
        </w:div>
      </w:divsChild>
    </w:div>
    <w:div w:id="1840656378">
      <w:bodyDiv w:val="1"/>
      <w:marLeft w:val="0"/>
      <w:marRight w:val="0"/>
      <w:marTop w:val="0"/>
      <w:marBottom w:val="0"/>
      <w:divBdr>
        <w:top w:val="none" w:sz="0" w:space="0" w:color="auto"/>
        <w:left w:val="none" w:sz="0" w:space="0" w:color="auto"/>
        <w:bottom w:val="none" w:sz="0" w:space="0" w:color="auto"/>
        <w:right w:val="none" w:sz="0" w:space="0" w:color="auto"/>
      </w:divBdr>
      <w:divsChild>
        <w:div w:id="479661859">
          <w:marLeft w:val="0"/>
          <w:marRight w:val="0"/>
          <w:marTop w:val="0"/>
          <w:marBottom w:val="0"/>
          <w:divBdr>
            <w:top w:val="none" w:sz="0" w:space="0" w:color="auto"/>
            <w:left w:val="none" w:sz="0" w:space="0" w:color="auto"/>
            <w:bottom w:val="none" w:sz="0" w:space="0" w:color="auto"/>
            <w:right w:val="none" w:sz="0" w:space="0" w:color="auto"/>
          </w:divBdr>
        </w:div>
        <w:div w:id="1099060426">
          <w:marLeft w:val="0"/>
          <w:marRight w:val="0"/>
          <w:marTop w:val="0"/>
          <w:marBottom w:val="0"/>
          <w:divBdr>
            <w:top w:val="none" w:sz="0" w:space="0" w:color="auto"/>
            <w:left w:val="none" w:sz="0" w:space="0" w:color="auto"/>
            <w:bottom w:val="none" w:sz="0" w:space="0" w:color="auto"/>
            <w:right w:val="none" w:sz="0" w:space="0" w:color="auto"/>
          </w:divBdr>
        </w:div>
        <w:div w:id="1228607114">
          <w:marLeft w:val="0"/>
          <w:marRight w:val="0"/>
          <w:marTop w:val="0"/>
          <w:marBottom w:val="0"/>
          <w:divBdr>
            <w:top w:val="none" w:sz="0" w:space="0" w:color="auto"/>
            <w:left w:val="none" w:sz="0" w:space="0" w:color="auto"/>
            <w:bottom w:val="none" w:sz="0" w:space="0" w:color="auto"/>
            <w:right w:val="none" w:sz="0" w:space="0" w:color="auto"/>
          </w:divBdr>
        </w:div>
        <w:div w:id="1599095450">
          <w:marLeft w:val="0"/>
          <w:marRight w:val="0"/>
          <w:marTop w:val="0"/>
          <w:marBottom w:val="0"/>
          <w:divBdr>
            <w:top w:val="none" w:sz="0" w:space="0" w:color="auto"/>
            <w:left w:val="none" w:sz="0" w:space="0" w:color="auto"/>
            <w:bottom w:val="none" w:sz="0" w:space="0" w:color="auto"/>
            <w:right w:val="none" w:sz="0" w:space="0" w:color="auto"/>
          </w:divBdr>
        </w:div>
      </w:divsChild>
    </w:div>
    <w:div w:id="1846703959">
      <w:bodyDiv w:val="1"/>
      <w:marLeft w:val="0"/>
      <w:marRight w:val="0"/>
      <w:marTop w:val="0"/>
      <w:marBottom w:val="0"/>
      <w:divBdr>
        <w:top w:val="none" w:sz="0" w:space="0" w:color="auto"/>
        <w:left w:val="none" w:sz="0" w:space="0" w:color="auto"/>
        <w:bottom w:val="none" w:sz="0" w:space="0" w:color="auto"/>
        <w:right w:val="none" w:sz="0" w:space="0" w:color="auto"/>
      </w:divBdr>
    </w:div>
    <w:div w:id="1846825405">
      <w:bodyDiv w:val="1"/>
      <w:marLeft w:val="0"/>
      <w:marRight w:val="0"/>
      <w:marTop w:val="0"/>
      <w:marBottom w:val="0"/>
      <w:divBdr>
        <w:top w:val="none" w:sz="0" w:space="0" w:color="auto"/>
        <w:left w:val="none" w:sz="0" w:space="0" w:color="auto"/>
        <w:bottom w:val="none" w:sz="0" w:space="0" w:color="auto"/>
        <w:right w:val="none" w:sz="0" w:space="0" w:color="auto"/>
      </w:divBdr>
      <w:divsChild>
        <w:div w:id="11359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016405">
      <w:bodyDiv w:val="1"/>
      <w:marLeft w:val="0"/>
      <w:marRight w:val="0"/>
      <w:marTop w:val="0"/>
      <w:marBottom w:val="0"/>
      <w:divBdr>
        <w:top w:val="none" w:sz="0" w:space="0" w:color="auto"/>
        <w:left w:val="none" w:sz="0" w:space="0" w:color="auto"/>
        <w:bottom w:val="none" w:sz="0" w:space="0" w:color="auto"/>
        <w:right w:val="none" w:sz="0" w:space="0" w:color="auto"/>
      </w:divBdr>
      <w:divsChild>
        <w:div w:id="309526641">
          <w:marLeft w:val="0"/>
          <w:marRight w:val="0"/>
          <w:marTop w:val="0"/>
          <w:marBottom w:val="0"/>
          <w:divBdr>
            <w:top w:val="none" w:sz="0" w:space="0" w:color="auto"/>
            <w:left w:val="none" w:sz="0" w:space="0" w:color="auto"/>
            <w:bottom w:val="none" w:sz="0" w:space="0" w:color="auto"/>
            <w:right w:val="none" w:sz="0" w:space="0" w:color="auto"/>
          </w:divBdr>
        </w:div>
      </w:divsChild>
    </w:div>
    <w:div w:id="1853489919">
      <w:bodyDiv w:val="1"/>
      <w:marLeft w:val="0"/>
      <w:marRight w:val="0"/>
      <w:marTop w:val="0"/>
      <w:marBottom w:val="0"/>
      <w:divBdr>
        <w:top w:val="none" w:sz="0" w:space="0" w:color="auto"/>
        <w:left w:val="none" w:sz="0" w:space="0" w:color="auto"/>
        <w:bottom w:val="none" w:sz="0" w:space="0" w:color="auto"/>
        <w:right w:val="none" w:sz="0" w:space="0" w:color="auto"/>
      </w:divBdr>
      <w:divsChild>
        <w:div w:id="928347074">
          <w:marLeft w:val="0"/>
          <w:marRight w:val="0"/>
          <w:marTop w:val="0"/>
          <w:marBottom w:val="0"/>
          <w:divBdr>
            <w:top w:val="none" w:sz="0" w:space="0" w:color="auto"/>
            <w:left w:val="none" w:sz="0" w:space="0" w:color="auto"/>
            <w:bottom w:val="none" w:sz="0" w:space="0" w:color="auto"/>
            <w:right w:val="none" w:sz="0" w:space="0" w:color="auto"/>
          </w:divBdr>
        </w:div>
      </w:divsChild>
    </w:div>
    <w:div w:id="1857886570">
      <w:bodyDiv w:val="1"/>
      <w:marLeft w:val="0"/>
      <w:marRight w:val="0"/>
      <w:marTop w:val="0"/>
      <w:marBottom w:val="0"/>
      <w:divBdr>
        <w:top w:val="none" w:sz="0" w:space="0" w:color="auto"/>
        <w:left w:val="none" w:sz="0" w:space="0" w:color="auto"/>
        <w:bottom w:val="none" w:sz="0" w:space="0" w:color="auto"/>
        <w:right w:val="none" w:sz="0" w:space="0" w:color="auto"/>
      </w:divBdr>
      <w:divsChild>
        <w:div w:id="2017266055">
          <w:marLeft w:val="0"/>
          <w:marRight w:val="0"/>
          <w:marTop w:val="0"/>
          <w:marBottom w:val="0"/>
          <w:divBdr>
            <w:top w:val="none" w:sz="0" w:space="0" w:color="auto"/>
            <w:left w:val="none" w:sz="0" w:space="0" w:color="auto"/>
            <w:bottom w:val="none" w:sz="0" w:space="0" w:color="auto"/>
            <w:right w:val="none" w:sz="0" w:space="0" w:color="auto"/>
          </w:divBdr>
        </w:div>
      </w:divsChild>
    </w:div>
    <w:div w:id="1859588222">
      <w:bodyDiv w:val="1"/>
      <w:marLeft w:val="0"/>
      <w:marRight w:val="0"/>
      <w:marTop w:val="0"/>
      <w:marBottom w:val="0"/>
      <w:divBdr>
        <w:top w:val="none" w:sz="0" w:space="0" w:color="auto"/>
        <w:left w:val="none" w:sz="0" w:space="0" w:color="auto"/>
        <w:bottom w:val="none" w:sz="0" w:space="0" w:color="auto"/>
        <w:right w:val="none" w:sz="0" w:space="0" w:color="auto"/>
      </w:divBdr>
      <w:divsChild>
        <w:div w:id="1984382576">
          <w:marLeft w:val="0"/>
          <w:marRight w:val="0"/>
          <w:marTop w:val="0"/>
          <w:marBottom w:val="0"/>
          <w:divBdr>
            <w:top w:val="none" w:sz="0" w:space="0" w:color="auto"/>
            <w:left w:val="none" w:sz="0" w:space="0" w:color="auto"/>
            <w:bottom w:val="none" w:sz="0" w:space="0" w:color="auto"/>
            <w:right w:val="none" w:sz="0" w:space="0" w:color="auto"/>
          </w:divBdr>
        </w:div>
      </w:divsChild>
    </w:div>
    <w:div w:id="1867063226">
      <w:bodyDiv w:val="1"/>
      <w:marLeft w:val="0"/>
      <w:marRight w:val="0"/>
      <w:marTop w:val="0"/>
      <w:marBottom w:val="0"/>
      <w:divBdr>
        <w:top w:val="none" w:sz="0" w:space="0" w:color="auto"/>
        <w:left w:val="none" w:sz="0" w:space="0" w:color="auto"/>
        <w:bottom w:val="none" w:sz="0" w:space="0" w:color="auto"/>
        <w:right w:val="none" w:sz="0" w:space="0" w:color="auto"/>
      </w:divBdr>
    </w:div>
    <w:div w:id="1867449374">
      <w:bodyDiv w:val="1"/>
      <w:marLeft w:val="0"/>
      <w:marRight w:val="0"/>
      <w:marTop w:val="0"/>
      <w:marBottom w:val="0"/>
      <w:divBdr>
        <w:top w:val="none" w:sz="0" w:space="0" w:color="auto"/>
        <w:left w:val="none" w:sz="0" w:space="0" w:color="auto"/>
        <w:bottom w:val="none" w:sz="0" w:space="0" w:color="auto"/>
        <w:right w:val="none" w:sz="0" w:space="0" w:color="auto"/>
      </w:divBdr>
    </w:div>
    <w:div w:id="1870491374">
      <w:bodyDiv w:val="1"/>
      <w:marLeft w:val="0"/>
      <w:marRight w:val="0"/>
      <w:marTop w:val="0"/>
      <w:marBottom w:val="0"/>
      <w:divBdr>
        <w:top w:val="none" w:sz="0" w:space="0" w:color="auto"/>
        <w:left w:val="none" w:sz="0" w:space="0" w:color="auto"/>
        <w:bottom w:val="none" w:sz="0" w:space="0" w:color="auto"/>
        <w:right w:val="none" w:sz="0" w:space="0" w:color="auto"/>
      </w:divBdr>
    </w:div>
    <w:div w:id="1875533279">
      <w:bodyDiv w:val="1"/>
      <w:marLeft w:val="0"/>
      <w:marRight w:val="0"/>
      <w:marTop w:val="0"/>
      <w:marBottom w:val="0"/>
      <w:divBdr>
        <w:top w:val="none" w:sz="0" w:space="0" w:color="auto"/>
        <w:left w:val="none" w:sz="0" w:space="0" w:color="auto"/>
        <w:bottom w:val="none" w:sz="0" w:space="0" w:color="auto"/>
        <w:right w:val="none" w:sz="0" w:space="0" w:color="auto"/>
      </w:divBdr>
      <w:divsChild>
        <w:div w:id="144057319">
          <w:marLeft w:val="0"/>
          <w:marRight w:val="0"/>
          <w:marTop w:val="0"/>
          <w:marBottom w:val="206"/>
          <w:divBdr>
            <w:top w:val="none" w:sz="0" w:space="0" w:color="auto"/>
            <w:left w:val="none" w:sz="0" w:space="0" w:color="auto"/>
            <w:bottom w:val="none" w:sz="0" w:space="0" w:color="auto"/>
            <w:right w:val="none" w:sz="0" w:space="0" w:color="auto"/>
          </w:divBdr>
        </w:div>
        <w:div w:id="196935943">
          <w:marLeft w:val="0"/>
          <w:marRight w:val="0"/>
          <w:marTop w:val="206"/>
          <w:marBottom w:val="206"/>
          <w:divBdr>
            <w:top w:val="none" w:sz="0" w:space="0" w:color="auto"/>
            <w:left w:val="none" w:sz="0" w:space="0" w:color="auto"/>
            <w:bottom w:val="none" w:sz="0" w:space="0" w:color="auto"/>
            <w:right w:val="none" w:sz="0" w:space="0" w:color="auto"/>
          </w:divBdr>
        </w:div>
        <w:div w:id="270479788">
          <w:marLeft w:val="0"/>
          <w:marRight w:val="0"/>
          <w:marTop w:val="0"/>
          <w:marBottom w:val="0"/>
          <w:divBdr>
            <w:top w:val="none" w:sz="0" w:space="0" w:color="auto"/>
            <w:left w:val="none" w:sz="0" w:space="0" w:color="auto"/>
            <w:bottom w:val="none" w:sz="0" w:space="0" w:color="auto"/>
            <w:right w:val="none" w:sz="0" w:space="0" w:color="auto"/>
          </w:divBdr>
        </w:div>
        <w:div w:id="480730517">
          <w:marLeft w:val="0"/>
          <w:marRight w:val="0"/>
          <w:marTop w:val="206"/>
          <w:marBottom w:val="206"/>
          <w:divBdr>
            <w:top w:val="none" w:sz="0" w:space="0" w:color="auto"/>
            <w:left w:val="none" w:sz="0" w:space="0" w:color="auto"/>
            <w:bottom w:val="none" w:sz="0" w:space="0" w:color="auto"/>
            <w:right w:val="none" w:sz="0" w:space="0" w:color="auto"/>
          </w:divBdr>
        </w:div>
        <w:div w:id="720711114">
          <w:marLeft w:val="0"/>
          <w:marRight w:val="0"/>
          <w:marTop w:val="206"/>
          <w:marBottom w:val="206"/>
          <w:divBdr>
            <w:top w:val="none" w:sz="0" w:space="0" w:color="auto"/>
            <w:left w:val="none" w:sz="0" w:space="0" w:color="auto"/>
            <w:bottom w:val="none" w:sz="0" w:space="0" w:color="auto"/>
            <w:right w:val="none" w:sz="0" w:space="0" w:color="auto"/>
          </w:divBdr>
        </w:div>
        <w:div w:id="761032582">
          <w:marLeft w:val="0"/>
          <w:marRight w:val="0"/>
          <w:marTop w:val="206"/>
          <w:marBottom w:val="206"/>
          <w:divBdr>
            <w:top w:val="none" w:sz="0" w:space="0" w:color="auto"/>
            <w:left w:val="none" w:sz="0" w:space="0" w:color="auto"/>
            <w:bottom w:val="none" w:sz="0" w:space="0" w:color="auto"/>
            <w:right w:val="none" w:sz="0" w:space="0" w:color="auto"/>
          </w:divBdr>
        </w:div>
        <w:div w:id="783156589">
          <w:marLeft w:val="0"/>
          <w:marRight w:val="0"/>
          <w:marTop w:val="206"/>
          <w:marBottom w:val="206"/>
          <w:divBdr>
            <w:top w:val="none" w:sz="0" w:space="0" w:color="auto"/>
            <w:left w:val="none" w:sz="0" w:space="0" w:color="auto"/>
            <w:bottom w:val="none" w:sz="0" w:space="0" w:color="auto"/>
            <w:right w:val="none" w:sz="0" w:space="0" w:color="auto"/>
          </w:divBdr>
        </w:div>
        <w:div w:id="802698823">
          <w:marLeft w:val="0"/>
          <w:marRight w:val="0"/>
          <w:marTop w:val="0"/>
          <w:marBottom w:val="206"/>
          <w:divBdr>
            <w:top w:val="none" w:sz="0" w:space="0" w:color="auto"/>
            <w:left w:val="none" w:sz="0" w:space="0" w:color="auto"/>
            <w:bottom w:val="none" w:sz="0" w:space="0" w:color="auto"/>
            <w:right w:val="none" w:sz="0" w:space="0" w:color="auto"/>
          </w:divBdr>
        </w:div>
        <w:div w:id="807894150">
          <w:marLeft w:val="0"/>
          <w:marRight w:val="0"/>
          <w:marTop w:val="0"/>
          <w:marBottom w:val="0"/>
          <w:divBdr>
            <w:top w:val="none" w:sz="0" w:space="0" w:color="auto"/>
            <w:left w:val="none" w:sz="0" w:space="0" w:color="auto"/>
            <w:bottom w:val="none" w:sz="0" w:space="0" w:color="auto"/>
            <w:right w:val="none" w:sz="0" w:space="0" w:color="auto"/>
          </w:divBdr>
        </w:div>
        <w:div w:id="893275975">
          <w:marLeft w:val="0"/>
          <w:marRight w:val="0"/>
          <w:marTop w:val="0"/>
          <w:marBottom w:val="0"/>
          <w:divBdr>
            <w:top w:val="none" w:sz="0" w:space="0" w:color="auto"/>
            <w:left w:val="none" w:sz="0" w:space="0" w:color="auto"/>
            <w:bottom w:val="none" w:sz="0" w:space="0" w:color="auto"/>
            <w:right w:val="none" w:sz="0" w:space="0" w:color="auto"/>
          </w:divBdr>
        </w:div>
        <w:div w:id="1101267543">
          <w:marLeft w:val="0"/>
          <w:marRight w:val="0"/>
          <w:marTop w:val="206"/>
          <w:marBottom w:val="206"/>
          <w:divBdr>
            <w:top w:val="none" w:sz="0" w:space="0" w:color="auto"/>
            <w:left w:val="none" w:sz="0" w:space="0" w:color="auto"/>
            <w:bottom w:val="none" w:sz="0" w:space="0" w:color="auto"/>
            <w:right w:val="none" w:sz="0" w:space="0" w:color="auto"/>
          </w:divBdr>
        </w:div>
        <w:div w:id="1119492823">
          <w:marLeft w:val="0"/>
          <w:marRight w:val="0"/>
          <w:marTop w:val="206"/>
          <w:marBottom w:val="206"/>
          <w:divBdr>
            <w:top w:val="none" w:sz="0" w:space="0" w:color="auto"/>
            <w:left w:val="none" w:sz="0" w:space="0" w:color="auto"/>
            <w:bottom w:val="none" w:sz="0" w:space="0" w:color="auto"/>
            <w:right w:val="none" w:sz="0" w:space="0" w:color="auto"/>
          </w:divBdr>
        </w:div>
        <w:div w:id="1131904504">
          <w:marLeft w:val="0"/>
          <w:marRight w:val="0"/>
          <w:marTop w:val="206"/>
          <w:marBottom w:val="206"/>
          <w:divBdr>
            <w:top w:val="none" w:sz="0" w:space="0" w:color="auto"/>
            <w:left w:val="none" w:sz="0" w:space="0" w:color="auto"/>
            <w:bottom w:val="none" w:sz="0" w:space="0" w:color="auto"/>
            <w:right w:val="none" w:sz="0" w:space="0" w:color="auto"/>
          </w:divBdr>
        </w:div>
        <w:div w:id="1193105510">
          <w:marLeft w:val="0"/>
          <w:marRight w:val="0"/>
          <w:marTop w:val="0"/>
          <w:marBottom w:val="0"/>
          <w:divBdr>
            <w:top w:val="none" w:sz="0" w:space="0" w:color="auto"/>
            <w:left w:val="none" w:sz="0" w:space="0" w:color="auto"/>
            <w:bottom w:val="none" w:sz="0" w:space="0" w:color="auto"/>
            <w:right w:val="none" w:sz="0" w:space="0" w:color="auto"/>
          </w:divBdr>
        </w:div>
        <w:div w:id="1195652919">
          <w:marLeft w:val="0"/>
          <w:marRight w:val="0"/>
          <w:marTop w:val="0"/>
          <w:marBottom w:val="0"/>
          <w:divBdr>
            <w:top w:val="none" w:sz="0" w:space="0" w:color="auto"/>
            <w:left w:val="none" w:sz="0" w:space="0" w:color="auto"/>
            <w:bottom w:val="none" w:sz="0" w:space="0" w:color="auto"/>
            <w:right w:val="none" w:sz="0" w:space="0" w:color="auto"/>
          </w:divBdr>
        </w:div>
        <w:div w:id="1239906238">
          <w:marLeft w:val="0"/>
          <w:marRight w:val="0"/>
          <w:marTop w:val="206"/>
          <w:marBottom w:val="206"/>
          <w:divBdr>
            <w:top w:val="none" w:sz="0" w:space="0" w:color="auto"/>
            <w:left w:val="none" w:sz="0" w:space="0" w:color="auto"/>
            <w:bottom w:val="none" w:sz="0" w:space="0" w:color="auto"/>
            <w:right w:val="none" w:sz="0" w:space="0" w:color="auto"/>
          </w:divBdr>
        </w:div>
        <w:div w:id="1283345255">
          <w:marLeft w:val="0"/>
          <w:marRight w:val="0"/>
          <w:marTop w:val="206"/>
          <w:marBottom w:val="206"/>
          <w:divBdr>
            <w:top w:val="none" w:sz="0" w:space="0" w:color="auto"/>
            <w:left w:val="none" w:sz="0" w:space="0" w:color="auto"/>
            <w:bottom w:val="none" w:sz="0" w:space="0" w:color="auto"/>
            <w:right w:val="none" w:sz="0" w:space="0" w:color="auto"/>
          </w:divBdr>
        </w:div>
        <w:div w:id="1392074249">
          <w:marLeft w:val="0"/>
          <w:marRight w:val="0"/>
          <w:marTop w:val="0"/>
          <w:marBottom w:val="206"/>
          <w:divBdr>
            <w:top w:val="none" w:sz="0" w:space="0" w:color="auto"/>
            <w:left w:val="none" w:sz="0" w:space="0" w:color="auto"/>
            <w:bottom w:val="none" w:sz="0" w:space="0" w:color="auto"/>
            <w:right w:val="none" w:sz="0" w:space="0" w:color="auto"/>
          </w:divBdr>
        </w:div>
        <w:div w:id="1426728090">
          <w:marLeft w:val="0"/>
          <w:marRight w:val="0"/>
          <w:marTop w:val="0"/>
          <w:marBottom w:val="0"/>
          <w:divBdr>
            <w:top w:val="none" w:sz="0" w:space="0" w:color="auto"/>
            <w:left w:val="none" w:sz="0" w:space="0" w:color="auto"/>
            <w:bottom w:val="none" w:sz="0" w:space="0" w:color="auto"/>
            <w:right w:val="none" w:sz="0" w:space="0" w:color="auto"/>
          </w:divBdr>
        </w:div>
        <w:div w:id="1584140593">
          <w:marLeft w:val="0"/>
          <w:marRight w:val="0"/>
          <w:marTop w:val="0"/>
          <w:marBottom w:val="206"/>
          <w:divBdr>
            <w:top w:val="none" w:sz="0" w:space="0" w:color="auto"/>
            <w:left w:val="none" w:sz="0" w:space="0" w:color="auto"/>
            <w:bottom w:val="none" w:sz="0" w:space="0" w:color="auto"/>
            <w:right w:val="none" w:sz="0" w:space="0" w:color="auto"/>
          </w:divBdr>
        </w:div>
        <w:div w:id="1667123828">
          <w:marLeft w:val="0"/>
          <w:marRight w:val="0"/>
          <w:marTop w:val="0"/>
          <w:marBottom w:val="0"/>
          <w:divBdr>
            <w:top w:val="none" w:sz="0" w:space="0" w:color="auto"/>
            <w:left w:val="none" w:sz="0" w:space="0" w:color="auto"/>
            <w:bottom w:val="none" w:sz="0" w:space="0" w:color="auto"/>
            <w:right w:val="none" w:sz="0" w:space="0" w:color="auto"/>
          </w:divBdr>
        </w:div>
        <w:div w:id="1764064549">
          <w:marLeft w:val="0"/>
          <w:marRight w:val="0"/>
          <w:marTop w:val="206"/>
          <w:marBottom w:val="206"/>
          <w:divBdr>
            <w:top w:val="none" w:sz="0" w:space="0" w:color="auto"/>
            <w:left w:val="none" w:sz="0" w:space="0" w:color="auto"/>
            <w:bottom w:val="none" w:sz="0" w:space="0" w:color="auto"/>
            <w:right w:val="none" w:sz="0" w:space="0" w:color="auto"/>
          </w:divBdr>
        </w:div>
        <w:div w:id="1830293198">
          <w:marLeft w:val="0"/>
          <w:marRight w:val="0"/>
          <w:marTop w:val="206"/>
          <w:marBottom w:val="206"/>
          <w:divBdr>
            <w:top w:val="none" w:sz="0" w:space="0" w:color="auto"/>
            <w:left w:val="none" w:sz="0" w:space="0" w:color="auto"/>
            <w:bottom w:val="none" w:sz="0" w:space="0" w:color="auto"/>
            <w:right w:val="none" w:sz="0" w:space="0" w:color="auto"/>
          </w:divBdr>
        </w:div>
        <w:div w:id="1984767656">
          <w:marLeft w:val="0"/>
          <w:marRight w:val="0"/>
          <w:marTop w:val="206"/>
          <w:marBottom w:val="206"/>
          <w:divBdr>
            <w:top w:val="none" w:sz="0" w:space="0" w:color="auto"/>
            <w:left w:val="none" w:sz="0" w:space="0" w:color="auto"/>
            <w:bottom w:val="none" w:sz="0" w:space="0" w:color="auto"/>
            <w:right w:val="none" w:sz="0" w:space="0" w:color="auto"/>
          </w:divBdr>
        </w:div>
        <w:div w:id="2018071576">
          <w:marLeft w:val="0"/>
          <w:marRight w:val="0"/>
          <w:marTop w:val="206"/>
          <w:marBottom w:val="206"/>
          <w:divBdr>
            <w:top w:val="none" w:sz="0" w:space="0" w:color="auto"/>
            <w:left w:val="none" w:sz="0" w:space="0" w:color="auto"/>
            <w:bottom w:val="none" w:sz="0" w:space="0" w:color="auto"/>
            <w:right w:val="none" w:sz="0" w:space="0" w:color="auto"/>
          </w:divBdr>
        </w:div>
      </w:divsChild>
    </w:div>
    <w:div w:id="1897886184">
      <w:bodyDiv w:val="1"/>
      <w:marLeft w:val="0"/>
      <w:marRight w:val="0"/>
      <w:marTop w:val="0"/>
      <w:marBottom w:val="0"/>
      <w:divBdr>
        <w:top w:val="none" w:sz="0" w:space="0" w:color="auto"/>
        <w:left w:val="none" w:sz="0" w:space="0" w:color="auto"/>
        <w:bottom w:val="none" w:sz="0" w:space="0" w:color="auto"/>
        <w:right w:val="none" w:sz="0" w:space="0" w:color="auto"/>
      </w:divBdr>
    </w:div>
    <w:div w:id="1898465498">
      <w:bodyDiv w:val="1"/>
      <w:marLeft w:val="0"/>
      <w:marRight w:val="0"/>
      <w:marTop w:val="0"/>
      <w:marBottom w:val="0"/>
      <w:divBdr>
        <w:top w:val="none" w:sz="0" w:space="0" w:color="auto"/>
        <w:left w:val="none" w:sz="0" w:space="0" w:color="auto"/>
        <w:bottom w:val="none" w:sz="0" w:space="0" w:color="auto"/>
        <w:right w:val="none" w:sz="0" w:space="0" w:color="auto"/>
      </w:divBdr>
    </w:div>
    <w:div w:id="1898974267">
      <w:bodyDiv w:val="1"/>
      <w:marLeft w:val="0"/>
      <w:marRight w:val="0"/>
      <w:marTop w:val="0"/>
      <w:marBottom w:val="0"/>
      <w:divBdr>
        <w:top w:val="none" w:sz="0" w:space="0" w:color="auto"/>
        <w:left w:val="none" w:sz="0" w:space="0" w:color="auto"/>
        <w:bottom w:val="none" w:sz="0" w:space="0" w:color="auto"/>
        <w:right w:val="none" w:sz="0" w:space="0" w:color="auto"/>
      </w:divBdr>
    </w:div>
    <w:div w:id="1902597405">
      <w:bodyDiv w:val="1"/>
      <w:marLeft w:val="0"/>
      <w:marRight w:val="0"/>
      <w:marTop w:val="0"/>
      <w:marBottom w:val="0"/>
      <w:divBdr>
        <w:top w:val="none" w:sz="0" w:space="0" w:color="auto"/>
        <w:left w:val="none" w:sz="0" w:space="0" w:color="auto"/>
        <w:bottom w:val="none" w:sz="0" w:space="0" w:color="auto"/>
        <w:right w:val="none" w:sz="0" w:space="0" w:color="auto"/>
      </w:divBdr>
      <w:divsChild>
        <w:div w:id="91123638">
          <w:marLeft w:val="0"/>
          <w:marRight w:val="0"/>
          <w:marTop w:val="0"/>
          <w:marBottom w:val="0"/>
          <w:divBdr>
            <w:top w:val="none" w:sz="0" w:space="0" w:color="auto"/>
            <w:left w:val="none" w:sz="0" w:space="0" w:color="auto"/>
            <w:bottom w:val="none" w:sz="0" w:space="0" w:color="auto"/>
            <w:right w:val="none" w:sz="0" w:space="0" w:color="auto"/>
          </w:divBdr>
        </w:div>
        <w:div w:id="130024824">
          <w:marLeft w:val="0"/>
          <w:marRight w:val="0"/>
          <w:marTop w:val="0"/>
          <w:marBottom w:val="0"/>
          <w:divBdr>
            <w:top w:val="none" w:sz="0" w:space="0" w:color="auto"/>
            <w:left w:val="none" w:sz="0" w:space="0" w:color="auto"/>
            <w:bottom w:val="none" w:sz="0" w:space="0" w:color="auto"/>
            <w:right w:val="none" w:sz="0" w:space="0" w:color="auto"/>
          </w:divBdr>
        </w:div>
        <w:div w:id="130102748">
          <w:marLeft w:val="0"/>
          <w:marRight w:val="0"/>
          <w:marTop w:val="0"/>
          <w:marBottom w:val="0"/>
          <w:divBdr>
            <w:top w:val="none" w:sz="0" w:space="0" w:color="auto"/>
            <w:left w:val="none" w:sz="0" w:space="0" w:color="auto"/>
            <w:bottom w:val="none" w:sz="0" w:space="0" w:color="auto"/>
            <w:right w:val="none" w:sz="0" w:space="0" w:color="auto"/>
          </w:divBdr>
        </w:div>
        <w:div w:id="136848270">
          <w:marLeft w:val="0"/>
          <w:marRight w:val="0"/>
          <w:marTop w:val="0"/>
          <w:marBottom w:val="0"/>
          <w:divBdr>
            <w:top w:val="none" w:sz="0" w:space="0" w:color="auto"/>
            <w:left w:val="none" w:sz="0" w:space="0" w:color="auto"/>
            <w:bottom w:val="none" w:sz="0" w:space="0" w:color="auto"/>
            <w:right w:val="none" w:sz="0" w:space="0" w:color="auto"/>
          </w:divBdr>
        </w:div>
        <w:div w:id="201208439">
          <w:marLeft w:val="0"/>
          <w:marRight w:val="0"/>
          <w:marTop w:val="0"/>
          <w:marBottom w:val="0"/>
          <w:divBdr>
            <w:top w:val="none" w:sz="0" w:space="0" w:color="auto"/>
            <w:left w:val="none" w:sz="0" w:space="0" w:color="auto"/>
            <w:bottom w:val="none" w:sz="0" w:space="0" w:color="auto"/>
            <w:right w:val="none" w:sz="0" w:space="0" w:color="auto"/>
          </w:divBdr>
        </w:div>
        <w:div w:id="274143057">
          <w:marLeft w:val="0"/>
          <w:marRight w:val="0"/>
          <w:marTop w:val="0"/>
          <w:marBottom w:val="0"/>
          <w:divBdr>
            <w:top w:val="none" w:sz="0" w:space="0" w:color="auto"/>
            <w:left w:val="none" w:sz="0" w:space="0" w:color="auto"/>
            <w:bottom w:val="none" w:sz="0" w:space="0" w:color="auto"/>
            <w:right w:val="none" w:sz="0" w:space="0" w:color="auto"/>
          </w:divBdr>
        </w:div>
        <w:div w:id="348681028">
          <w:marLeft w:val="0"/>
          <w:marRight w:val="0"/>
          <w:marTop w:val="0"/>
          <w:marBottom w:val="0"/>
          <w:divBdr>
            <w:top w:val="none" w:sz="0" w:space="0" w:color="auto"/>
            <w:left w:val="none" w:sz="0" w:space="0" w:color="auto"/>
            <w:bottom w:val="none" w:sz="0" w:space="0" w:color="auto"/>
            <w:right w:val="none" w:sz="0" w:space="0" w:color="auto"/>
          </w:divBdr>
        </w:div>
        <w:div w:id="369720782">
          <w:marLeft w:val="0"/>
          <w:marRight w:val="0"/>
          <w:marTop w:val="0"/>
          <w:marBottom w:val="0"/>
          <w:divBdr>
            <w:top w:val="none" w:sz="0" w:space="0" w:color="auto"/>
            <w:left w:val="none" w:sz="0" w:space="0" w:color="auto"/>
            <w:bottom w:val="none" w:sz="0" w:space="0" w:color="auto"/>
            <w:right w:val="none" w:sz="0" w:space="0" w:color="auto"/>
          </w:divBdr>
        </w:div>
        <w:div w:id="444692645">
          <w:marLeft w:val="0"/>
          <w:marRight w:val="0"/>
          <w:marTop w:val="0"/>
          <w:marBottom w:val="0"/>
          <w:divBdr>
            <w:top w:val="none" w:sz="0" w:space="0" w:color="auto"/>
            <w:left w:val="none" w:sz="0" w:space="0" w:color="auto"/>
            <w:bottom w:val="none" w:sz="0" w:space="0" w:color="auto"/>
            <w:right w:val="none" w:sz="0" w:space="0" w:color="auto"/>
          </w:divBdr>
        </w:div>
        <w:div w:id="528185799">
          <w:marLeft w:val="0"/>
          <w:marRight w:val="0"/>
          <w:marTop w:val="0"/>
          <w:marBottom w:val="0"/>
          <w:divBdr>
            <w:top w:val="none" w:sz="0" w:space="0" w:color="auto"/>
            <w:left w:val="none" w:sz="0" w:space="0" w:color="auto"/>
            <w:bottom w:val="none" w:sz="0" w:space="0" w:color="auto"/>
            <w:right w:val="none" w:sz="0" w:space="0" w:color="auto"/>
          </w:divBdr>
        </w:div>
        <w:div w:id="528445668">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2877246">
          <w:marLeft w:val="0"/>
          <w:marRight w:val="0"/>
          <w:marTop w:val="0"/>
          <w:marBottom w:val="0"/>
          <w:divBdr>
            <w:top w:val="none" w:sz="0" w:space="0" w:color="auto"/>
            <w:left w:val="none" w:sz="0" w:space="0" w:color="auto"/>
            <w:bottom w:val="none" w:sz="0" w:space="0" w:color="auto"/>
            <w:right w:val="none" w:sz="0" w:space="0" w:color="auto"/>
          </w:divBdr>
        </w:div>
        <w:div w:id="588272526">
          <w:marLeft w:val="0"/>
          <w:marRight w:val="0"/>
          <w:marTop w:val="0"/>
          <w:marBottom w:val="0"/>
          <w:divBdr>
            <w:top w:val="none" w:sz="0" w:space="0" w:color="auto"/>
            <w:left w:val="none" w:sz="0" w:space="0" w:color="auto"/>
            <w:bottom w:val="none" w:sz="0" w:space="0" w:color="auto"/>
            <w:right w:val="none" w:sz="0" w:space="0" w:color="auto"/>
          </w:divBdr>
        </w:div>
        <w:div w:id="607590296">
          <w:marLeft w:val="0"/>
          <w:marRight w:val="0"/>
          <w:marTop w:val="0"/>
          <w:marBottom w:val="0"/>
          <w:divBdr>
            <w:top w:val="none" w:sz="0" w:space="0" w:color="auto"/>
            <w:left w:val="none" w:sz="0" w:space="0" w:color="auto"/>
            <w:bottom w:val="none" w:sz="0" w:space="0" w:color="auto"/>
            <w:right w:val="none" w:sz="0" w:space="0" w:color="auto"/>
          </w:divBdr>
        </w:div>
        <w:div w:id="670330657">
          <w:marLeft w:val="0"/>
          <w:marRight w:val="0"/>
          <w:marTop w:val="0"/>
          <w:marBottom w:val="0"/>
          <w:divBdr>
            <w:top w:val="none" w:sz="0" w:space="0" w:color="auto"/>
            <w:left w:val="none" w:sz="0" w:space="0" w:color="auto"/>
            <w:bottom w:val="none" w:sz="0" w:space="0" w:color="auto"/>
            <w:right w:val="none" w:sz="0" w:space="0" w:color="auto"/>
          </w:divBdr>
        </w:div>
        <w:div w:id="670988287">
          <w:marLeft w:val="0"/>
          <w:marRight w:val="0"/>
          <w:marTop w:val="0"/>
          <w:marBottom w:val="0"/>
          <w:divBdr>
            <w:top w:val="none" w:sz="0" w:space="0" w:color="auto"/>
            <w:left w:val="none" w:sz="0" w:space="0" w:color="auto"/>
            <w:bottom w:val="none" w:sz="0" w:space="0" w:color="auto"/>
            <w:right w:val="none" w:sz="0" w:space="0" w:color="auto"/>
          </w:divBdr>
        </w:div>
        <w:div w:id="672606652">
          <w:marLeft w:val="0"/>
          <w:marRight w:val="0"/>
          <w:marTop w:val="0"/>
          <w:marBottom w:val="0"/>
          <w:divBdr>
            <w:top w:val="none" w:sz="0" w:space="0" w:color="auto"/>
            <w:left w:val="none" w:sz="0" w:space="0" w:color="auto"/>
            <w:bottom w:val="none" w:sz="0" w:space="0" w:color="auto"/>
            <w:right w:val="none" w:sz="0" w:space="0" w:color="auto"/>
          </w:divBdr>
        </w:div>
        <w:div w:id="702437762">
          <w:marLeft w:val="0"/>
          <w:marRight w:val="0"/>
          <w:marTop w:val="0"/>
          <w:marBottom w:val="0"/>
          <w:divBdr>
            <w:top w:val="none" w:sz="0" w:space="0" w:color="auto"/>
            <w:left w:val="none" w:sz="0" w:space="0" w:color="auto"/>
            <w:bottom w:val="none" w:sz="0" w:space="0" w:color="auto"/>
            <w:right w:val="none" w:sz="0" w:space="0" w:color="auto"/>
          </w:divBdr>
        </w:div>
        <w:div w:id="706755912">
          <w:marLeft w:val="0"/>
          <w:marRight w:val="0"/>
          <w:marTop w:val="0"/>
          <w:marBottom w:val="0"/>
          <w:divBdr>
            <w:top w:val="none" w:sz="0" w:space="0" w:color="auto"/>
            <w:left w:val="none" w:sz="0" w:space="0" w:color="auto"/>
            <w:bottom w:val="none" w:sz="0" w:space="0" w:color="auto"/>
            <w:right w:val="none" w:sz="0" w:space="0" w:color="auto"/>
          </w:divBdr>
        </w:div>
        <w:div w:id="730496008">
          <w:marLeft w:val="0"/>
          <w:marRight w:val="0"/>
          <w:marTop w:val="0"/>
          <w:marBottom w:val="0"/>
          <w:divBdr>
            <w:top w:val="none" w:sz="0" w:space="0" w:color="auto"/>
            <w:left w:val="none" w:sz="0" w:space="0" w:color="auto"/>
            <w:bottom w:val="none" w:sz="0" w:space="0" w:color="auto"/>
            <w:right w:val="none" w:sz="0" w:space="0" w:color="auto"/>
          </w:divBdr>
        </w:div>
        <w:div w:id="739640537">
          <w:marLeft w:val="0"/>
          <w:marRight w:val="0"/>
          <w:marTop w:val="0"/>
          <w:marBottom w:val="0"/>
          <w:divBdr>
            <w:top w:val="none" w:sz="0" w:space="0" w:color="auto"/>
            <w:left w:val="none" w:sz="0" w:space="0" w:color="auto"/>
            <w:bottom w:val="none" w:sz="0" w:space="0" w:color="auto"/>
            <w:right w:val="none" w:sz="0" w:space="0" w:color="auto"/>
          </w:divBdr>
        </w:div>
        <w:div w:id="757023492">
          <w:marLeft w:val="0"/>
          <w:marRight w:val="0"/>
          <w:marTop w:val="0"/>
          <w:marBottom w:val="0"/>
          <w:divBdr>
            <w:top w:val="none" w:sz="0" w:space="0" w:color="auto"/>
            <w:left w:val="none" w:sz="0" w:space="0" w:color="auto"/>
            <w:bottom w:val="none" w:sz="0" w:space="0" w:color="auto"/>
            <w:right w:val="none" w:sz="0" w:space="0" w:color="auto"/>
          </w:divBdr>
        </w:div>
        <w:div w:id="794644876">
          <w:marLeft w:val="0"/>
          <w:marRight w:val="0"/>
          <w:marTop w:val="0"/>
          <w:marBottom w:val="0"/>
          <w:divBdr>
            <w:top w:val="none" w:sz="0" w:space="0" w:color="auto"/>
            <w:left w:val="none" w:sz="0" w:space="0" w:color="auto"/>
            <w:bottom w:val="none" w:sz="0" w:space="0" w:color="auto"/>
            <w:right w:val="none" w:sz="0" w:space="0" w:color="auto"/>
          </w:divBdr>
        </w:div>
        <w:div w:id="815804914">
          <w:marLeft w:val="0"/>
          <w:marRight w:val="0"/>
          <w:marTop w:val="0"/>
          <w:marBottom w:val="0"/>
          <w:divBdr>
            <w:top w:val="none" w:sz="0" w:space="0" w:color="auto"/>
            <w:left w:val="none" w:sz="0" w:space="0" w:color="auto"/>
            <w:bottom w:val="none" w:sz="0" w:space="0" w:color="auto"/>
            <w:right w:val="none" w:sz="0" w:space="0" w:color="auto"/>
          </w:divBdr>
        </w:div>
        <w:div w:id="834951066">
          <w:marLeft w:val="0"/>
          <w:marRight w:val="0"/>
          <w:marTop w:val="0"/>
          <w:marBottom w:val="0"/>
          <w:divBdr>
            <w:top w:val="none" w:sz="0" w:space="0" w:color="auto"/>
            <w:left w:val="none" w:sz="0" w:space="0" w:color="auto"/>
            <w:bottom w:val="none" w:sz="0" w:space="0" w:color="auto"/>
            <w:right w:val="none" w:sz="0" w:space="0" w:color="auto"/>
          </w:divBdr>
        </w:div>
        <w:div w:id="856695384">
          <w:marLeft w:val="0"/>
          <w:marRight w:val="0"/>
          <w:marTop w:val="0"/>
          <w:marBottom w:val="0"/>
          <w:divBdr>
            <w:top w:val="none" w:sz="0" w:space="0" w:color="auto"/>
            <w:left w:val="none" w:sz="0" w:space="0" w:color="auto"/>
            <w:bottom w:val="none" w:sz="0" w:space="0" w:color="auto"/>
            <w:right w:val="none" w:sz="0" w:space="0" w:color="auto"/>
          </w:divBdr>
        </w:div>
        <w:div w:id="865559130">
          <w:marLeft w:val="0"/>
          <w:marRight w:val="0"/>
          <w:marTop w:val="0"/>
          <w:marBottom w:val="0"/>
          <w:divBdr>
            <w:top w:val="none" w:sz="0" w:space="0" w:color="auto"/>
            <w:left w:val="none" w:sz="0" w:space="0" w:color="auto"/>
            <w:bottom w:val="none" w:sz="0" w:space="0" w:color="auto"/>
            <w:right w:val="none" w:sz="0" w:space="0" w:color="auto"/>
          </w:divBdr>
        </w:div>
        <w:div w:id="878519463">
          <w:marLeft w:val="0"/>
          <w:marRight w:val="0"/>
          <w:marTop w:val="0"/>
          <w:marBottom w:val="0"/>
          <w:divBdr>
            <w:top w:val="none" w:sz="0" w:space="0" w:color="auto"/>
            <w:left w:val="none" w:sz="0" w:space="0" w:color="auto"/>
            <w:bottom w:val="none" w:sz="0" w:space="0" w:color="auto"/>
            <w:right w:val="none" w:sz="0" w:space="0" w:color="auto"/>
          </w:divBdr>
        </w:div>
        <w:div w:id="971327419">
          <w:marLeft w:val="0"/>
          <w:marRight w:val="0"/>
          <w:marTop w:val="0"/>
          <w:marBottom w:val="0"/>
          <w:divBdr>
            <w:top w:val="none" w:sz="0" w:space="0" w:color="auto"/>
            <w:left w:val="none" w:sz="0" w:space="0" w:color="auto"/>
            <w:bottom w:val="none" w:sz="0" w:space="0" w:color="auto"/>
            <w:right w:val="none" w:sz="0" w:space="0" w:color="auto"/>
          </w:divBdr>
        </w:div>
        <w:div w:id="1000694610">
          <w:marLeft w:val="0"/>
          <w:marRight w:val="0"/>
          <w:marTop w:val="0"/>
          <w:marBottom w:val="0"/>
          <w:divBdr>
            <w:top w:val="none" w:sz="0" w:space="0" w:color="auto"/>
            <w:left w:val="none" w:sz="0" w:space="0" w:color="auto"/>
            <w:bottom w:val="none" w:sz="0" w:space="0" w:color="auto"/>
            <w:right w:val="none" w:sz="0" w:space="0" w:color="auto"/>
          </w:divBdr>
        </w:div>
        <w:div w:id="1020357312">
          <w:marLeft w:val="0"/>
          <w:marRight w:val="0"/>
          <w:marTop w:val="0"/>
          <w:marBottom w:val="0"/>
          <w:divBdr>
            <w:top w:val="none" w:sz="0" w:space="0" w:color="auto"/>
            <w:left w:val="none" w:sz="0" w:space="0" w:color="auto"/>
            <w:bottom w:val="none" w:sz="0" w:space="0" w:color="auto"/>
            <w:right w:val="none" w:sz="0" w:space="0" w:color="auto"/>
          </w:divBdr>
        </w:div>
        <w:div w:id="1066995472">
          <w:marLeft w:val="0"/>
          <w:marRight w:val="0"/>
          <w:marTop w:val="0"/>
          <w:marBottom w:val="0"/>
          <w:divBdr>
            <w:top w:val="none" w:sz="0" w:space="0" w:color="auto"/>
            <w:left w:val="none" w:sz="0" w:space="0" w:color="auto"/>
            <w:bottom w:val="none" w:sz="0" w:space="0" w:color="auto"/>
            <w:right w:val="none" w:sz="0" w:space="0" w:color="auto"/>
          </w:divBdr>
        </w:div>
        <w:div w:id="1081953227">
          <w:marLeft w:val="0"/>
          <w:marRight w:val="0"/>
          <w:marTop w:val="0"/>
          <w:marBottom w:val="0"/>
          <w:divBdr>
            <w:top w:val="none" w:sz="0" w:space="0" w:color="auto"/>
            <w:left w:val="none" w:sz="0" w:space="0" w:color="auto"/>
            <w:bottom w:val="none" w:sz="0" w:space="0" w:color="auto"/>
            <w:right w:val="none" w:sz="0" w:space="0" w:color="auto"/>
          </w:divBdr>
        </w:div>
        <w:div w:id="1096291343">
          <w:marLeft w:val="0"/>
          <w:marRight w:val="0"/>
          <w:marTop w:val="0"/>
          <w:marBottom w:val="0"/>
          <w:divBdr>
            <w:top w:val="none" w:sz="0" w:space="0" w:color="auto"/>
            <w:left w:val="none" w:sz="0" w:space="0" w:color="auto"/>
            <w:bottom w:val="none" w:sz="0" w:space="0" w:color="auto"/>
            <w:right w:val="none" w:sz="0" w:space="0" w:color="auto"/>
          </w:divBdr>
        </w:div>
        <w:div w:id="1156649590">
          <w:marLeft w:val="0"/>
          <w:marRight w:val="0"/>
          <w:marTop w:val="0"/>
          <w:marBottom w:val="0"/>
          <w:divBdr>
            <w:top w:val="none" w:sz="0" w:space="0" w:color="auto"/>
            <w:left w:val="none" w:sz="0" w:space="0" w:color="auto"/>
            <w:bottom w:val="none" w:sz="0" w:space="0" w:color="auto"/>
            <w:right w:val="none" w:sz="0" w:space="0" w:color="auto"/>
          </w:divBdr>
        </w:div>
        <w:div w:id="1204907605">
          <w:marLeft w:val="0"/>
          <w:marRight w:val="0"/>
          <w:marTop w:val="0"/>
          <w:marBottom w:val="0"/>
          <w:divBdr>
            <w:top w:val="none" w:sz="0" w:space="0" w:color="auto"/>
            <w:left w:val="none" w:sz="0" w:space="0" w:color="auto"/>
            <w:bottom w:val="none" w:sz="0" w:space="0" w:color="auto"/>
            <w:right w:val="none" w:sz="0" w:space="0" w:color="auto"/>
          </w:divBdr>
        </w:div>
        <w:div w:id="1222251847">
          <w:marLeft w:val="0"/>
          <w:marRight w:val="0"/>
          <w:marTop w:val="0"/>
          <w:marBottom w:val="0"/>
          <w:divBdr>
            <w:top w:val="none" w:sz="0" w:space="0" w:color="auto"/>
            <w:left w:val="none" w:sz="0" w:space="0" w:color="auto"/>
            <w:bottom w:val="none" w:sz="0" w:space="0" w:color="auto"/>
            <w:right w:val="none" w:sz="0" w:space="0" w:color="auto"/>
          </w:divBdr>
        </w:div>
        <w:div w:id="1224684142">
          <w:marLeft w:val="0"/>
          <w:marRight w:val="0"/>
          <w:marTop w:val="0"/>
          <w:marBottom w:val="0"/>
          <w:divBdr>
            <w:top w:val="none" w:sz="0" w:space="0" w:color="auto"/>
            <w:left w:val="none" w:sz="0" w:space="0" w:color="auto"/>
            <w:bottom w:val="none" w:sz="0" w:space="0" w:color="auto"/>
            <w:right w:val="none" w:sz="0" w:space="0" w:color="auto"/>
          </w:divBdr>
        </w:div>
        <w:div w:id="1229994353">
          <w:marLeft w:val="0"/>
          <w:marRight w:val="0"/>
          <w:marTop w:val="0"/>
          <w:marBottom w:val="0"/>
          <w:divBdr>
            <w:top w:val="none" w:sz="0" w:space="0" w:color="auto"/>
            <w:left w:val="none" w:sz="0" w:space="0" w:color="auto"/>
            <w:bottom w:val="none" w:sz="0" w:space="0" w:color="auto"/>
            <w:right w:val="none" w:sz="0" w:space="0" w:color="auto"/>
          </w:divBdr>
        </w:div>
        <w:div w:id="1259144418">
          <w:marLeft w:val="0"/>
          <w:marRight w:val="0"/>
          <w:marTop w:val="0"/>
          <w:marBottom w:val="0"/>
          <w:divBdr>
            <w:top w:val="none" w:sz="0" w:space="0" w:color="auto"/>
            <w:left w:val="none" w:sz="0" w:space="0" w:color="auto"/>
            <w:bottom w:val="none" w:sz="0" w:space="0" w:color="auto"/>
            <w:right w:val="none" w:sz="0" w:space="0" w:color="auto"/>
          </w:divBdr>
        </w:div>
        <w:div w:id="1292520457">
          <w:marLeft w:val="0"/>
          <w:marRight w:val="0"/>
          <w:marTop w:val="0"/>
          <w:marBottom w:val="0"/>
          <w:divBdr>
            <w:top w:val="none" w:sz="0" w:space="0" w:color="auto"/>
            <w:left w:val="none" w:sz="0" w:space="0" w:color="auto"/>
            <w:bottom w:val="none" w:sz="0" w:space="0" w:color="auto"/>
            <w:right w:val="none" w:sz="0" w:space="0" w:color="auto"/>
          </w:divBdr>
        </w:div>
        <w:div w:id="1292636474">
          <w:marLeft w:val="0"/>
          <w:marRight w:val="0"/>
          <w:marTop w:val="0"/>
          <w:marBottom w:val="0"/>
          <w:divBdr>
            <w:top w:val="none" w:sz="0" w:space="0" w:color="auto"/>
            <w:left w:val="none" w:sz="0" w:space="0" w:color="auto"/>
            <w:bottom w:val="none" w:sz="0" w:space="0" w:color="auto"/>
            <w:right w:val="none" w:sz="0" w:space="0" w:color="auto"/>
          </w:divBdr>
        </w:div>
        <w:div w:id="1384598656">
          <w:marLeft w:val="0"/>
          <w:marRight w:val="0"/>
          <w:marTop w:val="0"/>
          <w:marBottom w:val="0"/>
          <w:divBdr>
            <w:top w:val="none" w:sz="0" w:space="0" w:color="auto"/>
            <w:left w:val="none" w:sz="0" w:space="0" w:color="auto"/>
            <w:bottom w:val="none" w:sz="0" w:space="0" w:color="auto"/>
            <w:right w:val="none" w:sz="0" w:space="0" w:color="auto"/>
          </w:divBdr>
        </w:div>
        <w:div w:id="1402560346">
          <w:marLeft w:val="0"/>
          <w:marRight w:val="0"/>
          <w:marTop w:val="0"/>
          <w:marBottom w:val="0"/>
          <w:divBdr>
            <w:top w:val="none" w:sz="0" w:space="0" w:color="auto"/>
            <w:left w:val="none" w:sz="0" w:space="0" w:color="auto"/>
            <w:bottom w:val="none" w:sz="0" w:space="0" w:color="auto"/>
            <w:right w:val="none" w:sz="0" w:space="0" w:color="auto"/>
          </w:divBdr>
        </w:div>
        <w:div w:id="1411122532">
          <w:marLeft w:val="0"/>
          <w:marRight w:val="0"/>
          <w:marTop w:val="0"/>
          <w:marBottom w:val="0"/>
          <w:divBdr>
            <w:top w:val="none" w:sz="0" w:space="0" w:color="auto"/>
            <w:left w:val="none" w:sz="0" w:space="0" w:color="auto"/>
            <w:bottom w:val="none" w:sz="0" w:space="0" w:color="auto"/>
            <w:right w:val="none" w:sz="0" w:space="0" w:color="auto"/>
          </w:divBdr>
        </w:div>
        <w:div w:id="1419253510">
          <w:marLeft w:val="0"/>
          <w:marRight w:val="0"/>
          <w:marTop w:val="0"/>
          <w:marBottom w:val="0"/>
          <w:divBdr>
            <w:top w:val="none" w:sz="0" w:space="0" w:color="auto"/>
            <w:left w:val="none" w:sz="0" w:space="0" w:color="auto"/>
            <w:bottom w:val="none" w:sz="0" w:space="0" w:color="auto"/>
            <w:right w:val="none" w:sz="0" w:space="0" w:color="auto"/>
          </w:divBdr>
        </w:div>
        <w:div w:id="1425608500">
          <w:marLeft w:val="0"/>
          <w:marRight w:val="0"/>
          <w:marTop w:val="0"/>
          <w:marBottom w:val="0"/>
          <w:divBdr>
            <w:top w:val="none" w:sz="0" w:space="0" w:color="auto"/>
            <w:left w:val="none" w:sz="0" w:space="0" w:color="auto"/>
            <w:bottom w:val="none" w:sz="0" w:space="0" w:color="auto"/>
            <w:right w:val="none" w:sz="0" w:space="0" w:color="auto"/>
          </w:divBdr>
        </w:div>
        <w:div w:id="1434518074">
          <w:marLeft w:val="0"/>
          <w:marRight w:val="0"/>
          <w:marTop w:val="0"/>
          <w:marBottom w:val="0"/>
          <w:divBdr>
            <w:top w:val="none" w:sz="0" w:space="0" w:color="auto"/>
            <w:left w:val="none" w:sz="0" w:space="0" w:color="auto"/>
            <w:bottom w:val="none" w:sz="0" w:space="0" w:color="auto"/>
            <w:right w:val="none" w:sz="0" w:space="0" w:color="auto"/>
          </w:divBdr>
        </w:div>
        <w:div w:id="1465200536">
          <w:marLeft w:val="0"/>
          <w:marRight w:val="0"/>
          <w:marTop w:val="0"/>
          <w:marBottom w:val="0"/>
          <w:divBdr>
            <w:top w:val="none" w:sz="0" w:space="0" w:color="auto"/>
            <w:left w:val="none" w:sz="0" w:space="0" w:color="auto"/>
            <w:bottom w:val="none" w:sz="0" w:space="0" w:color="auto"/>
            <w:right w:val="none" w:sz="0" w:space="0" w:color="auto"/>
          </w:divBdr>
        </w:div>
        <w:div w:id="1490751479">
          <w:marLeft w:val="0"/>
          <w:marRight w:val="0"/>
          <w:marTop w:val="0"/>
          <w:marBottom w:val="0"/>
          <w:divBdr>
            <w:top w:val="none" w:sz="0" w:space="0" w:color="auto"/>
            <w:left w:val="none" w:sz="0" w:space="0" w:color="auto"/>
            <w:bottom w:val="none" w:sz="0" w:space="0" w:color="auto"/>
            <w:right w:val="none" w:sz="0" w:space="0" w:color="auto"/>
          </w:divBdr>
        </w:div>
        <w:div w:id="1504130150">
          <w:marLeft w:val="0"/>
          <w:marRight w:val="0"/>
          <w:marTop w:val="0"/>
          <w:marBottom w:val="0"/>
          <w:divBdr>
            <w:top w:val="none" w:sz="0" w:space="0" w:color="auto"/>
            <w:left w:val="none" w:sz="0" w:space="0" w:color="auto"/>
            <w:bottom w:val="none" w:sz="0" w:space="0" w:color="auto"/>
            <w:right w:val="none" w:sz="0" w:space="0" w:color="auto"/>
          </w:divBdr>
        </w:div>
        <w:div w:id="1511947488">
          <w:marLeft w:val="0"/>
          <w:marRight w:val="0"/>
          <w:marTop w:val="0"/>
          <w:marBottom w:val="0"/>
          <w:divBdr>
            <w:top w:val="none" w:sz="0" w:space="0" w:color="auto"/>
            <w:left w:val="none" w:sz="0" w:space="0" w:color="auto"/>
            <w:bottom w:val="none" w:sz="0" w:space="0" w:color="auto"/>
            <w:right w:val="none" w:sz="0" w:space="0" w:color="auto"/>
          </w:divBdr>
        </w:div>
        <w:div w:id="1527018912">
          <w:marLeft w:val="0"/>
          <w:marRight w:val="0"/>
          <w:marTop w:val="0"/>
          <w:marBottom w:val="0"/>
          <w:divBdr>
            <w:top w:val="none" w:sz="0" w:space="0" w:color="auto"/>
            <w:left w:val="none" w:sz="0" w:space="0" w:color="auto"/>
            <w:bottom w:val="none" w:sz="0" w:space="0" w:color="auto"/>
            <w:right w:val="none" w:sz="0" w:space="0" w:color="auto"/>
          </w:divBdr>
        </w:div>
        <w:div w:id="1628976067">
          <w:marLeft w:val="0"/>
          <w:marRight w:val="0"/>
          <w:marTop w:val="0"/>
          <w:marBottom w:val="0"/>
          <w:divBdr>
            <w:top w:val="none" w:sz="0" w:space="0" w:color="auto"/>
            <w:left w:val="none" w:sz="0" w:space="0" w:color="auto"/>
            <w:bottom w:val="none" w:sz="0" w:space="0" w:color="auto"/>
            <w:right w:val="none" w:sz="0" w:space="0" w:color="auto"/>
          </w:divBdr>
        </w:div>
        <w:div w:id="1657565087">
          <w:marLeft w:val="0"/>
          <w:marRight w:val="0"/>
          <w:marTop w:val="0"/>
          <w:marBottom w:val="0"/>
          <w:divBdr>
            <w:top w:val="none" w:sz="0" w:space="0" w:color="auto"/>
            <w:left w:val="none" w:sz="0" w:space="0" w:color="auto"/>
            <w:bottom w:val="none" w:sz="0" w:space="0" w:color="auto"/>
            <w:right w:val="none" w:sz="0" w:space="0" w:color="auto"/>
          </w:divBdr>
        </w:div>
        <w:div w:id="1691373345">
          <w:marLeft w:val="0"/>
          <w:marRight w:val="0"/>
          <w:marTop w:val="0"/>
          <w:marBottom w:val="0"/>
          <w:divBdr>
            <w:top w:val="none" w:sz="0" w:space="0" w:color="auto"/>
            <w:left w:val="none" w:sz="0" w:space="0" w:color="auto"/>
            <w:bottom w:val="none" w:sz="0" w:space="0" w:color="auto"/>
            <w:right w:val="none" w:sz="0" w:space="0" w:color="auto"/>
          </w:divBdr>
        </w:div>
        <w:div w:id="1692150048">
          <w:marLeft w:val="0"/>
          <w:marRight w:val="0"/>
          <w:marTop w:val="0"/>
          <w:marBottom w:val="0"/>
          <w:divBdr>
            <w:top w:val="none" w:sz="0" w:space="0" w:color="auto"/>
            <w:left w:val="none" w:sz="0" w:space="0" w:color="auto"/>
            <w:bottom w:val="none" w:sz="0" w:space="0" w:color="auto"/>
            <w:right w:val="none" w:sz="0" w:space="0" w:color="auto"/>
          </w:divBdr>
        </w:div>
        <w:div w:id="1692947951">
          <w:marLeft w:val="0"/>
          <w:marRight w:val="0"/>
          <w:marTop w:val="0"/>
          <w:marBottom w:val="0"/>
          <w:divBdr>
            <w:top w:val="none" w:sz="0" w:space="0" w:color="auto"/>
            <w:left w:val="none" w:sz="0" w:space="0" w:color="auto"/>
            <w:bottom w:val="none" w:sz="0" w:space="0" w:color="auto"/>
            <w:right w:val="none" w:sz="0" w:space="0" w:color="auto"/>
          </w:divBdr>
        </w:div>
        <w:div w:id="1695300475">
          <w:marLeft w:val="0"/>
          <w:marRight w:val="0"/>
          <w:marTop w:val="0"/>
          <w:marBottom w:val="0"/>
          <w:divBdr>
            <w:top w:val="none" w:sz="0" w:space="0" w:color="auto"/>
            <w:left w:val="none" w:sz="0" w:space="0" w:color="auto"/>
            <w:bottom w:val="none" w:sz="0" w:space="0" w:color="auto"/>
            <w:right w:val="none" w:sz="0" w:space="0" w:color="auto"/>
          </w:divBdr>
        </w:div>
        <w:div w:id="1768426576">
          <w:marLeft w:val="0"/>
          <w:marRight w:val="0"/>
          <w:marTop w:val="0"/>
          <w:marBottom w:val="0"/>
          <w:divBdr>
            <w:top w:val="none" w:sz="0" w:space="0" w:color="auto"/>
            <w:left w:val="none" w:sz="0" w:space="0" w:color="auto"/>
            <w:bottom w:val="none" w:sz="0" w:space="0" w:color="auto"/>
            <w:right w:val="none" w:sz="0" w:space="0" w:color="auto"/>
          </w:divBdr>
        </w:div>
        <w:div w:id="1770928510">
          <w:marLeft w:val="0"/>
          <w:marRight w:val="0"/>
          <w:marTop w:val="0"/>
          <w:marBottom w:val="0"/>
          <w:divBdr>
            <w:top w:val="none" w:sz="0" w:space="0" w:color="auto"/>
            <w:left w:val="none" w:sz="0" w:space="0" w:color="auto"/>
            <w:bottom w:val="none" w:sz="0" w:space="0" w:color="auto"/>
            <w:right w:val="none" w:sz="0" w:space="0" w:color="auto"/>
          </w:divBdr>
        </w:div>
        <w:div w:id="1790002415">
          <w:marLeft w:val="0"/>
          <w:marRight w:val="0"/>
          <w:marTop w:val="0"/>
          <w:marBottom w:val="0"/>
          <w:divBdr>
            <w:top w:val="none" w:sz="0" w:space="0" w:color="auto"/>
            <w:left w:val="none" w:sz="0" w:space="0" w:color="auto"/>
            <w:bottom w:val="none" w:sz="0" w:space="0" w:color="auto"/>
            <w:right w:val="none" w:sz="0" w:space="0" w:color="auto"/>
          </w:divBdr>
        </w:div>
        <w:div w:id="1798067370">
          <w:marLeft w:val="0"/>
          <w:marRight w:val="0"/>
          <w:marTop w:val="0"/>
          <w:marBottom w:val="0"/>
          <w:divBdr>
            <w:top w:val="none" w:sz="0" w:space="0" w:color="auto"/>
            <w:left w:val="none" w:sz="0" w:space="0" w:color="auto"/>
            <w:bottom w:val="none" w:sz="0" w:space="0" w:color="auto"/>
            <w:right w:val="none" w:sz="0" w:space="0" w:color="auto"/>
          </w:divBdr>
        </w:div>
        <w:div w:id="1856965786">
          <w:marLeft w:val="0"/>
          <w:marRight w:val="0"/>
          <w:marTop w:val="0"/>
          <w:marBottom w:val="0"/>
          <w:divBdr>
            <w:top w:val="none" w:sz="0" w:space="0" w:color="auto"/>
            <w:left w:val="none" w:sz="0" w:space="0" w:color="auto"/>
            <w:bottom w:val="none" w:sz="0" w:space="0" w:color="auto"/>
            <w:right w:val="none" w:sz="0" w:space="0" w:color="auto"/>
          </w:divBdr>
        </w:div>
        <w:div w:id="1874808040">
          <w:marLeft w:val="0"/>
          <w:marRight w:val="0"/>
          <w:marTop w:val="0"/>
          <w:marBottom w:val="0"/>
          <w:divBdr>
            <w:top w:val="none" w:sz="0" w:space="0" w:color="auto"/>
            <w:left w:val="none" w:sz="0" w:space="0" w:color="auto"/>
            <w:bottom w:val="none" w:sz="0" w:space="0" w:color="auto"/>
            <w:right w:val="none" w:sz="0" w:space="0" w:color="auto"/>
          </w:divBdr>
        </w:div>
        <w:div w:id="1881355529">
          <w:marLeft w:val="0"/>
          <w:marRight w:val="0"/>
          <w:marTop w:val="0"/>
          <w:marBottom w:val="0"/>
          <w:divBdr>
            <w:top w:val="none" w:sz="0" w:space="0" w:color="auto"/>
            <w:left w:val="none" w:sz="0" w:space="0" w:color="auto"/>
            <w:bottom w:val="none" w:sz="0" w:space="0" w:color="auto"/>
            <w:right w:val="none" w:sz="0" w:space="0" w:color="auto"/>
          </w:divBdr>
        </w:div>
        <w:div w:id="1908148609">
          <w:marLeft w:val="0"/>
          <w:marRight w:val="0"/>
          <w:marTop w:val="0"/>
          <w:marBottom w:val="0"/>
          <w:divBdr>
            <w:top w:val="none" w:sz="0" w:space="0" w:color="auto"/>
            <w:left w:val="none" w:sz="0" w:space="0" w:color="auto"/>
            <w:bottom w:val="none" w:sz="0" w:space="0" w:color="auto"/>
            <w:right w:val="none" w:sz="0" w:space="0" w:color="auto"/>
          </w:divBdr>
        </w:div>
        <w:div w:id="1931037875">
          <w:marLeft w:val="0"/>
          <w:marRight w:val="0"/>
          <w:marTop w:val="0"/>
          <w:marBottom w:val="0"/>
          <w:divBdr>
            <w:top w:val="none" w:sz="0" w:space="0" w:color="auto"/>
            <w:left w:val="none" w:sz="0" w:space="0" w:color="auto"/>
            <w:bottom w:val="none" w:sz="0" w:space="0" w:color="auto"/>
            <w:right w:val="none" w:sz="0" w:space="0" w:color="auto"/>
          </w:divBdr>
        </w:div>
        <w:div w:id="1956864105">
          <w:marLeft w:val="0"/>
          <w:marRight w:val="0"/>
          <w:marTop w:val="0"/>
          <w:marBottom w:val="0"/>
          <w:divBdr>
            <w:top w:val="none" w:sz="0" w:space="0" w:color="auto"/>
            <w:left w:val="none" w:sz="0" w:space="0" w:color="auto"/>
            <w:bottom w:val="none" w:sz="0" w:space="0" w:color="auto"/>
            <w:right w:val="none" w:sz="0" w:space="0" w:color="auto"/>
          </w:divBdr>
        </w:div>
        <w:div w:id="1969117063">
          <w:marLeft w:val="0"/>
          <w:marRight w:val="0"/>
          <w:marTop w:val="0"/>
          <w:marBottom w:val="0"/>
          <w:divBdr>
            <w:top w:val="none" w:sz="0" w:space="0" w:color="auto"/>
            <w:left w:val="none" w:sz="0" w:space="0" w:color="auto"/>
            <w:bottom w:val="none" w:sz="0" w:space="0" w:color="auto"/>
            <w:right w:val="none" w:sz="0" w:space="0" w:color="auto"/>
          </w:divBdr>
        </w:div>
        <w:div w:id="1973707346">
          <w:marLeft w:val="0"/>
          <w:marRight w:val="0"/>
          <w:marTop w:val="0"/>
          <w:marBottom w:val="0"/>
          <w:divBdr>
            <w:top w:val="none" w:sz="0" w:space="0" w:color="auto"/>
            <w:left w:val="none" w:sz="0" w:space="0" w:color="auto"/>
            <w:bottom w:val="none" w:sz="0" w:space="0" w:color="auto"/>
            <w:right w:val="none" w:sz="0" w:space="0" w:color="auto"/>
          </w:divBdr>
        </w:div>
        <w:div w:id="1974671237">
          <w:marLeft w:val="0"/>
          <w:marRight w:val="0"/>
          <w:marTop w:val="0"/>
          <w:marBottom w:val="0"/>
          <w:divBdr>
            <w:top w:val="none" w:sz="0" w:space="0" w:color="auto"/>
            <w:left w:val="none" w:sz="0" w:space="0" w:color="auto"/>
            <w:bottom w:val="none" w:sz="0" w:space="0" w:color="auto"/>
            <w:right w:val="none" w:sz="0" w:space="0" w:color="auto"/>
          </w:divBdr>
        </w:div>
        <w:div w:id="1977026839">
          <w:marLeft w:val="0"/>
          <w:marRight w:val="0"/>
          <w:marTop w:val="0"/>
          <w:marBottom w:val="0"/>
          <w:divBdr>
            <w:top w:val="none" w:sz="0" w:space="0" w:color="auto"/>
            <w:left w:val="none" w:sz="0" w:space="0" w:color="auto"/>
            <w:bottom w:val="none" w:sz="0" w:space="0" w:color="auto"/>
            <w:right w:val="none" w:sz="0" w:space="0" w:color="auto"/>
          </w:divBdr>
        </w:div>
        <w:div w:id="1994142078">
          <w:marLeft w:val="0"/>
          <w:marRight w:val="0"/>
          <w:marTop w:val="0"/>
          <w:marBottom w:val="0"/>
          <w:divBdr>
            <w:top w:val="none" w:sz="0" w:space="0" w:color="auto"/>
            <w:left w:val="none" w:sz="0" w:space="0" w:color="auto"/>
            <w:bottom w:val="none" w:sz="0" w:space="0" w:color="auto"/>
            <w:right w:val="none" w:sz="0" w:space="0" w:color="auto"/>
          </w:divBdr>
        </w:div>
        <w:div w:id="1999378300">
          <w:marLeft w:val="0"/>
          <w:marRight w:val="0"/>
          <w:marTop w:val="0"/>
          <w:marBottom w:val="0"/>
          <w:divBdr>
            <w:top w:val="none" w:sz="0" w:space="0" w:color="auto"/>
            <w:left w:val="none" w:sz="0" w:space="0" w:color="auto"/>
            <w:bottom w:val="none" w:sz="0" w:space="0" w:color="auto"/>
            <w:right w:val="none" w:sz="0" w:space="0" w:color="auto"/>
          </w:divBdr>
        </w:div>
        <w:div w:id="2028676777">
          <w:marLeft w:val="0"/>
          <w:marRight w:val="0"/>
          <w:marTop w:val="0"/>
          <w:marBottom w:val="0"/>
          <w:divBdr>
            <w:top w:val="none" w:sz="0" w:space="0" w:color="auto"/>
            <w:left w:val="none" w:sz="0" w:space="0" w:color="auto"/>
            <w:bottom w:val="none" w:sz="0" w:space="0" w:color="auto"/>
            <w:right w:val="none" w:sz="0" w:space="0" w:color="auto"/>
          </w:divBdr>
        </w:div>
        <w:div w:id="2082557390">
          <w:marLeft w:val="0"/>
          <w:marRight w:val="0"/>
          <w:marTop w:val="0"/>
          <w:marBottom w:val="0"/>
          <w:divBdr>
            <w:top w:val="none" w:sz="0" w:space="0" w:color="auto"/>
            <w:left w:val="none" w:sz="0" w:space="0" w:color="auto"/>
            <w:bottom w:val="none" w:sz="0" w:space="0" w:color="auto"/>
            <w:right w:val="none" w:sz="0" w:space="0" w:color="auto"/>
          </w:divBdr>
        </w:div>
        <w:div w:id="2083915429">
          <w:marLeft w:val="0"/>
          <w:marRight w:val="0"/>
          <w:marTop w:val="0"/>
          <w:marBottom w:val="0"/>
          <w:divBdr>
            <w:top w:val="none" w:sz="0" w:space="0" w:color="auto"/>
            <w:left w:val="none" w:sz="0" w:space="0" w:color="auto"/>
            <w:bottom w:val="none" w:sz="0" w:space="0" w:color="auto"/>
            <w:right w:val="none" w:sz="0" w:space="0" w:color="auto"/>
          </w:divBdr>
        </w:div>
        <w:div w:id="2115398575">
          <w:marLeft w:val="0"/>
          <w:marRight w:val="0"/>
          <w:marTop w:val="0"/>
          <w:marBottom w:val="0"/>
          <w:divBdr>
            <w:top w:val="none" w:sz="0" w:space="0" w:color="auto"/>
            <w:left w:val="none" w:sz="0" w:space="0" w:color="auto"/>
            <w:bottom w:val="none" w:sz="0" w:space="0" w:color="auto"/>
            <w:right w:val="none" w:sz="0" w:space="0" w:color="auto"/>
          </w:divBdr>
        </w:div>
      </w:divsChild>
    </w:div>
    <w:div w:id="1912156267">
      <w:bodyDiv w:val="1"/>
      <w:marLeft w:val="0"/>
      <w:marRight w:val="0"/>
      <w:marTop w:val="0"/>
      <w:marBottom w:val="0"/>
      <w:divBdr>
        <w:top w:val="none" w:sz="0" w:space="0" w:color="auto"/>
        <w:left w:val="none" w:sz="0" w:space="0" w:color="auto"/>
        <w:bottom w:val="none" w:sz="0" w:space="0" w:color="auto"/>
        <w:right w:val="none" w:sz="0" w:space="0" w:color="auto"/>
      </w:divBdr>
    </w:div>
    <w:div w:id="1913734991">
      <w:bodyDiv w:val="1"/>
      <w:marLeft w:val="0"/>
      <w:marRight w:val="0"/>
      <w:marTop w:val="0"/>
      <w:marBottom w:val="0"/>
      <w:divBdr>
        <w:top w:val="none" w:sz="0" w:space="0" w:color="auto"/>
        <w:left w:val="none" w:sz="0" w:space="0" w:color="auto"/>
        <w:bottom w:val="none" w:sz="0" w:space="0" w:color="auto"/>
        <w:right w:val="none" w:sz="0" w:space="0" w:color="auto"/>
      </w:divBdr>
    </w:div>
    <w:div w:id="1921325145">
      <w:bodyDiv w:val="1"/>
      <w:marLeft w:val="0"/>
      <w:marRight w:val="0"/>
      <w:marTop w:val="0"/>
      <w:marBottom w:val="0"/>
      <w:divBdr>
        <w:top w:val="none" w:sz="0" w:space="0" w:color="auto"/>
        <w:left w:val="none" w:sz="0" w:space="0" w:color="auto"/>
        <w:bottom w:val="none" w:sz="0" w:space="0" w:color="auto"/>
        <w:right w:val="none" w:sz="0" w:space="0" w:color="auto"/>
      </w:divBdr>
      <w:divsChild>
        <w:div w:id="801464873">
          <w:marLeft w:val="0"/>
          <w:marRight w:val="0"/>
          <w:marTop w:val="0"/>
          <w:marBottom w:val="0"/>
          <w:divBdr>
            <w:top w:val="none" w:sz="0" w:space="0" w:color="auto"/>
            <w:left w:val="none" w:sz="0" w:space="0" w:color="auto"/>
            <w:bottom w:val="none" w:sz="0" w:space="0" w:color="auto"/>
            <w:right w:val="none" w:sz="0" w:space="0" w:color="auto"/>
          </w:divBdr>
        </w:div>
        <w:div w:id="1283684649">
          <w:marLeft w:val="0"/>
          <w:marRight w:val="0"/>
          <w:marTop w:val="0"/>
          <w:marBottom w:val="0"/>
          <w:divBdr>
            <w:top w:val="none" w:sz="0" w:space="0" w:color="auto"/>
            <w:left w:val="none" w:sz="0" w:space="0" w:color="auto"/>
            <w:bottom w:val="none" w:sz="0" w:space="0" w:color="auto"/>
            <w:right w:val="none" w:sz="0" w:space="0" w:color="auto"/>
          </w:divBdr>
        </w:div>
        <w:div w:id="1459881455">
          <w:marLeft w:val="0"/>
          <w:marRight w:val="0"/>
          <w:marTop w:val="0"/>
          <w:marBottom w:val="0"/>
          <w:divBdr>
            <w:top w:val="none" w:sz="0" w:space="0" w:color="auto"/>
            <w:left w:val="none" w:sz="0" w:space="0" w:color="auto"/>
            <w:bottom w:val="none" w:sz="0" w:space="0" w:color="auto"/>
            <w:right w:val="none" w:sz="0" w:space="0" w:color="auto"/>
          </w:divBdr>
        </w:div>
        <w:div w:id="1676885175">
          <w:marLeft w:val="0"/>
          <w:marRight w:val="0"/>
          <w:marTop w:val="0"/>
          <w:marBottom w:val="0"/>
          <w:divBdr>
            <w:top w:val="none" w:sz="0" w:space="0" w:color="auto"/>
            <w:left w:val="none" w:sz="0" w:space="0" w:color="auto"/>
            <w:bottom w:val="none" w:sz="0" w:space="0" w:color="auto"/>
            <w:right w:val="none" w:sz="0" w:space="0" w:color="auto"/>
          </w:divBdr>
        </w:div>
      </w:divsChild>
    </w:div>
    <w:div w:id="1921985457">
      <w:bodyDiv w:val="1"/>
      <w:marLeft w:val="0"/>
      <w:marRight w:val="0"/>
      <w:marTop w:val="0"/>
      <w:marBottom w:val="0"/>
      <w:divBdr>
        <w:top w:val="none" w:sz="0" w:space="0" w:color="auto"/>
        <w:left w:val="none" w:sz="0" w:space="0" w:color="auto"/>
        <w:bottom w:val="none" w:sz="0" w:space="0" w:color="auto"/>
        <w:right w:val="none" w:sz="0" w:space="0" w:color="auto"/>
      </w:divBdr>
    </w:div>
    <w:div w:id="1926374729">
      <w:bodyDiv w:val="1"/>
      <w:marLeft w:val="0"/>
      <w:marRight w:val="0"/>
      <w:marTop w:val="0"/>
      <w:marBottom w:val="0"/>
      <w:divBdr>
        <w:top w:val="none" w:sz="0" w:space="0" w:color="auto"/>
        <w:left w:val="none" w:sz="0" w:space="0" w:color="auto"/>
        <w:bottom w:val="none" w:sz="0" w:space="0" w:color="auto"/>
        <w:right w:val="none" w:sz="0" w:space="0" w:color="auto"/>
      </w:divBdr>
      <w:divsChild>
        <w:div w:id="1795754851">
          <w:marLeft w:val="0"/>
          <w:marRight w:val="0"/>
          <w:marTop w:val="0"/>
          <w:marBottom w:val="0"/>
          <w:divBdr>
            <w:top w:val="none" w:sz="0" w:space="0" w:color="auto"/>
            <w:left w:val="none" w:sz="0" w:space="0" w:color="auto"/>
            <w:bottom w:val="none" w:sz="0" w:space="0" w:color="auto"/>
            <w:right w:val="none" w:sz="0" w:space="0" w:color="auto"/>
          </w:divBdr>
          <w:divsChild>
            <w:div w:id="69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598">
      <w:bodyDiv w:val="1"/>
      <w:marLeft w:val="0"/>
      <w:marRight w:val="0"/>
      <w:marTop w:val="0"/>
      <w:marBottom w:val="0"/>
      <w:divBdr>
        <w:top w:val="none" w:sz="0" w:space="0" w:color="auto"/>
        <w:left w:val="none" w:sz="0" w:space="0" w:color="auto"/>
        <w:bottom w:val="none" w:sz="0" w:space="0" w:color="auto"/>
        <w:right w:val="none" w:sz="0" w:space="0" w:color="auto"/>
      </w:divBdr>
    </w:div>
    <w:div w:id="1933969830">
      <w:bodyDiv w:val="1"/>
      <w:marLeft w:val="0"/>
      <w:marRight w:val="0"/>
      <w:marTop w:val="0"/>
      <w:marBottom w:val="0"/>
      <w:divBdr>
        <w:top w:val="none" w:sz="0" w:space="0" w:color="auto"/>
        <w:left w:val="none" w:sz="0" w:space="0" w:color="auto"/>
        <w:bottom w:val="none" w:sz="0" w:space="0" w:color="auto"/>
        <w:right w:val="none" w:sz="0" w:space="0" w:color="auto"/>
      </w:divBdr>
      <w:divsChild>
        <w:div w:id="129325389">
          <w:marLeft w:val="0"/>
          <w:marRight w:val="0"/>
          <w:marTop w:val="0"/>
          <w:marBottom w:val="0"/>
          <w:divBdr>
            <w:top w:val="none" w:sz="0" w:space="0" w:color="auto"/>
            <w:left w:val="none" w:sz="0" w:space="0" w:color="auto"/>
            <w:bottom w:val="none" w:sz="0" w:space="0" w:color="auto"/>
            <w:right w:val="none" w:sz="0" w:space="0" w:color="auto"/>
          </w:divBdr>
        </w:div>
        <w:div w:id="310061464">
          <w:marLeft w:val="0"/>
          <w:marRight w:val="0"/>
          <w:marTop w:val="0"/>
          <w:marBottom w:val="0"/>
          <w:divBdr>
            <w:top w:val="none" w:sz="0" w:space="0" w:color="auto"/>
            <w:left w:val="none" w:sz="0" w:space="0" w:color="auto"/>
            <w:bottom w:val="none" w:sz="0" w:space="0" w:color="auto"/>
            <w:right w:val="none" w:sz="0" w:space="0" w:color="auto"/>
          </w:divBdr>
        </w:div>
      </w:divsChild>
    </w:div>
    <w:div w:id="1935281356">
      <w:bodyDiv w:val="1"/>
      <w:marLeft w:val="0"/>
      <w:marRight w:val="0"/>
      <w:marTop w:val="0"/>
      <w:marBottom w:val="0"/>
      <w:divBdr>
        <w:top w:val="none" w:sz="0" w:space="0" w:color="auto"/>
        <w:left w:val="none" w:sz="0" w:space="0" w:color="auto"/>
        <w:bottom w:val="none" w:sz="0" w:space="0" w:color="auto"/>
        <w:right w:val="none" w:sz="0" w:space="0" w:color="auto"/>
      </w:divBdr>
    </w:div>
    <w:div w:id="1950701878">
      <w:bodyDiv w:val="1"/>
      <w:marLeft w:val="0"/>
      <w:marRight w:val="0"/>
      <w:marTop w:val="0"/>
      <w:marBottom w:val="0"/>
      <w:divBdr>
        <w:top w:val="none" w:sz="0" w:space="0" w:color="auto"/>
        <w:left w:val="none" w:sz="0" w:space="0" w:color="auto"/>
        <w:bottom w:val="none" w:sz="0" w:space="0" w:color="auto"/>
        <w:right w:val="none" w:sz="0" w:space="0" w:color="auto"/>
      </w:divBdr>
      <w:divsChild>
        <w:div w:id="152768483">
          <w:marLeft w:val="0"/>
          <w:marRight w:val="0"/>
          <w:marTop w:val="0"/>
          <w:marBottom w:val="0"/>
          <w:divBdr>
            <w:top w:val="none" w:sz="0" w:space="0" w:color="auto"/>
            <w:left w:val="none" w:sz="0" w:space="0" w:color="auto"/>
            <w:bottom w:val="none" w:sz="0" w:space="0" w:color="auto"/>
            <w:right w:val="none" w:sz="0" w:space="0" w:color="auto"/>
          </w:divBdr>
        </w:div>
        <w:div w:id="228074883">
          <w:marLeft w:val="0"/>
          <w:marRight w:val="0"/>
          <w:marTop w:val="0"/>
          <w:marBottom w:val="0"/>
          <w:divBdr>
            <w:top w:val="none" w:sz="0" w:space="0" w:color="auto"/>
            <w:left w:val="none" w:sz="0" w:space="0" w:color="auto"/>
            <w:bottom w:val="none" w:sz="0" w:space="0" w:color="auto"/>
            <w:right w:val="none" w:sz="0" w:space="0" w:color="auto"/>
          </w:divBdr>
        </w:div>
        <w:div w:id="324018228">
          <w:marLeft w:val="0"/>
          <w:marRight w:val="0"/>
          <w:marTop w:val="0"/>
          <w:marBottom w:val="0"/>
          <w:divBdr>
            <w:top w:val="none" w:sz="0" w:space="0" w:color="auto"/>
            <w:left w:val="none" w:sz="0" w:space="0" w:color="auto"/>
            <w:bottom w:val="none" w:sz="0" w:space="0" w:color="auto"/>
            <w:right w:val="none" w:sz="0" w:space="0" w:color="auto"/>
          </w:divBdr>
        </w:div>
        <w:div w:id="1190409023">
          <w:marLeft w:val="0"/>
          <w:marRight w:val="0"/>
          <w:marTop w:val="0"/>
          <w:marBottom w:val="0"/>
          <w:divBdr>
            <w:top w:val="none" w:sz="0" w:space="0" w:color="auto"/>
            <w:left w:val="none" w:sz="0" w:space="0" w:color="auto"/>
            <w:bottom w:val="none" w:sz="0" w:space="0" w:color="auto"/>
            <w:right w:val="none" w:sz="0" w:space="0" w:color="auto"/>
          </w:divBdr>
        </w:div>
        <w:div w:id="1468744514">
          <w:marLeft w:val="0"/>
          <w:marRight w:val="0"/>
          <w:marTop w:val="0"/>
          <w:marBottom w:val="0"/>
          <w:divBdr>
            <w:top w:val="none" w:sz="0" w:space="0" w:color="auto"/>
            <w:left w:val="none" w:sz="0" w:space="0" w:color="auto"/>
            <w:bottom w:val="none" w:sz="0" w:space="0" w:color="auto"/>
            <w:right w:val="none" w:sz="0" w:space="0" w:color="auto"/>
          </w:divBdr>
        </w:div>
        <w:div w:id="1691296306">
          <w:marLeft w:val="0"/>
          <w:marRight w:val="0"/>
          <w:marTop w:val="0"/>
          <w:marBottom w:val="0"/>
          <w:divBdr>
            <w:top w:val="none" w:sz="0" w:space="0" w:color="auto"/>
            <w:left w:val="none" w:sz="0" w:space="0" w:color="auto"/>
            <w:bottom w:val="none" w:sz="0" w:space="0" w:color="auto"/>
            <w:right w:val="none" w:sz="0" w:space="0" w:color="auto"/>
          </w:divBdr>
        </w:div>
        <w:div w:id="2096701060">
          <w:marLeft w:val="0"/>
          <w:marRight w:val="0"/>
          <w:marTop w:val="0"/>
          <w:marBottom w:val="0"/>
          <w:divBdr>
            <w:top w:val="none" w:sz="0" w:space="0" w:color="auto"/>
            <w:left w:val="none" w:sz="0" w:space="0" w:color="auto"/>
            <w:bottom w:val="none" w:sz="0" w:space="0" w:color="auto"/>
            <w:right w:val="none" w:sz="0" w:space="0" w:color="auto"/>
          </w:divBdr>
        </w:div>
      </w:divsChild>
    </w:div>
    <w:div w:id="1952129959">
      <w:bodyDiv w:val="1"/>
      <w:marLeft w:val="0"/>
      <w:marRight w:val="0"/>
      <w:marTop w:val="0"/>
      <w:marBottom w:val="0"/>
      <w:divBdr>
        <w:top w:val="none" w:sz="0" w:space="0" w:color="auto"/>
        <w:left w:val="none" w:sz="0" w:space="0" w:color="auto"/>
        <w:bottom w:val="none" w:sz="0" w:space="0" w:color="auto"/>
        <w:right w:val="none" w:sz="0" w:space="0" w:color="auto"/>
      </w:divBdr>
      <w:divsChild>
        <w:div w:id="1512411">
          <w:marLeft w:val="0"/>
          <w:marRight w:val="0"/>
          <w:marTop w:val="0"/>
          <w:marBottom w:val="0"/>
          <w:divBdr>
            <w:top w:val="none" w:sz="0" w:space="0" w:color="auto"/>
            <w:left w:val="none" w:sz="0" w:space="0" w:color="auto"/>
            <w:bottom w:val="none" w:sz="0" w:space="0" w:color="auto"/>
            <w:right w:val="none" w:sz="0" w:space="0" w:color="auto"/>
          </w:divBdr>
        </w:div>
        <w:div w:id="721682526">
          <w:marLeft w:val="0"/>
          <w:marRight w:val="0"/>
          <w:marTop w:val="0"/>
          <w:marBottom w:val="0"/>
          <w:divBdr>
            <w:top w:val="none" w:sz="0" w:space="0" w:color="auto"/>
            <w:left w:val="none" w:sz="0" w:space="0" w:color="auto"/>
            <w:bottom w:val="none" w:sz="0" w:space="0" w:color="auto"/>
            <w:right w:val="none" w:sz="0" w:space="0" w:color="auto"/>
          </w:divBdr>
        </w:div>
        <w:div w:id="885141645">
          <w:marLeft w:val="0"/>
          <w:marRight w:val="0"/>
          <w:marTop w:val="0"/>
          <w:marBottom w:val="0"/>
          <w:divBdr>
            <w:top w:val="none" w:sz="0" w:space="0" w:color="auto"/>
            <w:left w:val="none" w:sz="0" w:space="0" w:color="auto"/>
            <w:bottom w:val="none" w:sz="0" w:space="0" w:color="auto"/>
            <w:right w:val="none" w:sz="0" w:space="0" w:color="auto"/>
          </w:divBdr>
        </w:div>
        <w:div w:id="926764533">
          <w:marLeft w:val="0"/>
          <w:marRight w:val="0"/>
          <w:marTop w:val="0"/>
          <w:marBottom w:val="0"/>
          <w:divBdr>
            <w:top w:val="none" w:sz="0" w:space="0" w:color="auto"/>
            <w:left w:val="none" w:sz="0" w:space="0" w:color="auto"/>
            <w:bottom w:val="none" w:sz="0" w:space="0" w:color="auto"/>
            <w:right w:val="none" w:sz="0" w:space="0" w:color="auto"/>
          </w:divBdr>
        </w:div>
        <w:div w:id="1085807317">
          <w:marLeft w:val="0"/>
          <w:marRight w:val="0"/>
          <w:marTop w:val="0"/>
          <w:marBottom w:val="0"/>
          <w:divBdr>
            <w:top w:val="none" w:sz="0" w:space="0" w:color="auto"/>
            <w:left w:val="none" w:sz="0" w:space="0" w:color="auto"/>
            <w:bottom w:val="none" w:sz="0" w:space="0" w:color="auto"/>
            <w:right w:val="none" w:sz="0" w:space="0" w:color="auto"/>
          </w:divBdr>
        </w:div>
        <w:div w:id="1416129737">
          <w:marLeft w:val="0"/>
          <w:marRight w:val="0"/>
          <w:marTop w:val="0"/>
          <w:marBottom w:val="0"/>
          <w:divBdr>
            <w:top w:val="none" w:sz="0" w:space="0" w:color="auto"/>
            <w:left w:val="none" w:sz="0" w:space="0" w:color="auto"/>
            <w:bottom w:val="none" w:sz="0" w:space="0" w:color="auto"/>
            <w:right w:val="none" w:sz="0" w:space="0" w:color="auto"/>
          </w:divBdr>
        </w:div>
        <w:div w:id="2090731875">
          <w:marLeft w:val="0"/>
          <w:marRight w:val="0"/>
          <w:marTop w:val="0"/>
          <w:marBottom w:val="0"/>
          <w:divBdr>
            <w:top w:val="none" w:sz="0" w:space="0" w:color="auto"/>
            <w:left w:val="none" w:sz="0" w:space="0" w:color="auto"/>
            <w:bottom w:val="none" w:sz="0" w:space="0" w:color="auto"/>
            <w:right w:val="none" w:sz="0" w:space="0" w:color="auto"/>
          </w:divBdr>
        </w:div>
      </w:divsChild>
    </w:div>
    <w:div w:id="1961523668">
      <w:bodyDiv w:val="1"/>
      <w:marLeft w:val="0"/>
      <w:marRight w:val="0"/>
      <w:marTop w:val="0"/>
      <w:marBottom w:val="0"/>
      <w:divBdr>
        <w:top w:val="none" w:sz="0" w:space="0" w:color="auto"/>
        <w:left w:val="none" w:sz="0" w:space="0" w:color="auto"/>
        <w:bottom w:val="none" w:sz="0" w:space="0" w:color="auto"/>
        <w:right w:val="none" w:sz="0" w:space="0" w:color="auto"/>
      </w:divBdr>
      <w:divsChild>
        <w:div w:id="1386178827">
          <w:marLeft w:val="0"/>
          <w:marRight w:val="0"/>
          <w:marTop w:val="0"/>
          <w:marBottom w:val="0"/>
          <w:divBdr>
            <w:top w:val="none" w:sz="0" w:space="0" w:color="auto"/>
            <w:left w:val="none" w:sz="0" w:space="0" w:color="auto"/>
            <w:bottom w:val="none" w:sz="0" w:space="0" w:color="auto"/>
            <w:right w:val="none" w:sz="0" w:space="0" w:color="auto"/>
          </w:divBdr>
        </w:div>
      </w:divsChild>
    </w:div>
    <w:div w:id="1965499146">
      <w:bodyDiv w:val="1"/>
      <w:marLeft w:val="0"/>
      <w:marRight w:val="0"/>
      <w:marTop w:val="0"/>
      <w:marBottom w:val="0"/>
      <w:divBdr>
        <w:top w:val="none" w:sz="0" w:space="0" w:color="auto"/>
        <w:left w:val="none" w:sz="0" w:space="0" w:color="auto"/>
        <w:bottom w:val="none" w:sz="0" w:space="0" w:color="auto"/>
        <w:right w:val="none" w:sz="0" w:space="0" w:color="auto"/>
      </w:divBdr>
    </w:div>
    <w:div w:id="1970547423">
      <w:bodyDiv w:val="1"/>
      <w:marLeft w:val="0"/>
      <w:marRight w:val="0"/>
      <w:marTop w:val="0"/>
      <w:marBottom w:val="0"/>
      <w:divBdr>
        <w:top w:val="none" w:sz="0" w:space="0" w:color="auto"/>
        <w:left w:val="none" w:sz="0" w:space="0" w:color="auto"/>
        <w:bottom w:val="none" w:sz="0" w:space="0" w:color="auto"/>
        <w:right w:val="none" w:sz="0" w:space="0" w:color="auto"/>
      </w:divBdr>
    </w:div>
    <w:div w:id="1998848026">
      <w:bodyDiv w:val="1"/>
      <w:marLeft w:val="0"/>
      <w:marRight w:val="0"/>
      <w:marTop w:val="0"/>
      <w:marBottom w:val="0"/>
      <w:divBdr>
        <w:top w:val="none" w:sz="0" w:space="0" w:color="auto"/>
        <w:left w:val="none" w:sz="0" w:space="0" w:color="auto"/>
        <w:bottom w:val="none" w:sz="0" w:space="0" w:color="auto"/>
        <w:right w:val="none" w:sz="0" w:space="0" w:color="auto"/>
      </w:divBdr>
      <w:divsChild>
        <w:div w:id="1017543581">
          <w:marLeft w:val="0"/>
          <w:marRight w:val="0"/>
          <w:marTop w:val="0"/>
          <w:marBottom w:val="0"/>
          <w:divBdr>
            <w:top w:val="none" w:sz="0" w:space="0" w:color="auto"/>
            <w:left w:val="none" w:sz="0" w:space="0" w:color="auto"/>
            <w:bottom w:val="none" w:sz="0" w:space="0" w:color="auto"/>
            <w:right w:val="none" w:sz="0" w:space="0" w:color="auto"/>
          </w:divBdr>
        </w:div>
        <w:div w:id="1843356917">
          <w:marLeft w:val="0"/>
          <w:marRight w:val="0"/>
          <w:marTop w:val="0"/>
          <w:marBottom w:val="0"/>
          <w:divBdr>
            <w:top w:val="none" w:sz="0" w:space="0" w:color="auto"/>
            <w:left w:val="none" w:sz="0" w:space="0" w:color="auto"/>
            <w:bottom w:val="none" w:sz="0" w:space="0" w:color="auto"/>
            <w:right w:val="none" w:sz="0" w:space="0" w:color="auto"/>
          </w:divBdr>
        </w:div>
      </w:divsChild>
    </w:div>
    <w:div w:id="2008047090">
      <w:bodyDiv w:val="1"/>
      <w:marLeft w:val="0"/>
      <w:marRight w:val="0"/>
      <w:marTop w:val="0"/>
      <w:marBottom w:val="0"/>
      <w:divBdr>
        <w:top w:val="none" w:sz="0" w:space="0" w:color="auto"/>
        <w:left w:val="none" w:sz="0" w:space="0" w:color="auto"/>
        <w:bottom w:val="none" w:sz="0" w:space="0" w:color="auto"/>
        <w:right w:val="none" w:sz="0" w:space="0" w:color="auto"/>
      </w:divBdr>
      <w:divsChild>
        <w:div w:id="637223254">
          <w:marLeft w:val="0"/>
          <w:marRight w:val="0"/>
          <w:marTop w:val="0"/>
          <w:marBottom w:val="0"/>
          <w:divBdr>
            <w:top w:val="none" w:sz="0" w:space="0" w:color="auto"/>
            <w:left w:val="none" w:sz="0" w:space="0" w:color="auto"/>
            <w:bottom w:val="none" w:sz="0" w:space="0" w:color="auto"/>
            <w:right w:val="none" w:sz="0" w:space="0" w:color="auto"/>
          </w:divBdr>
        </w:div>
        <w:div w:id="1504856550">
          <w:marLeft w:val="0"/>
          <w:marRight w:val="0"/>
          <w:marTop w:val="0"/>
          <w:marBottom w:val="0"/>
          <w:divBdr>
            <w:top w:val="none" w:sz="0" w:space="0" w:color="auto"/>
            <w:left w:val="none" w:sz="0" w:space="0" w:color="auto"/>
            <w:bottom w:val="none" w:sz="0" w:space="0" w:color="auto"/>
            <w:right w:val="none" w:sz="0" w:space="0" w:color="auto"/>
          </w:divBdr>
        </w:div>
      </w:divsChild>
    </w:div>
    <w:div w:id="2008245900">
      <w:bodyDiv w:val="1"/>
      <w:marLeft w:val="0"/>
      <w:marRight w:val="0"/>
      <w:marTop w:val="0"/>
      <w:marBottom w:val="0"/>
      <w:divBdr>
        <w:top w:val="none" w:sz="0" w:space="0" w:color="auto"/>
        <w:left w:val="none" w:sz="0" w:space="0" w:color="auto"/>
        <w:bottom w:val="none" w:sz="0" w:space="0" w:color="auto"/>
        <w:right w:val="none" w:sz="0" w:space="0" w:color="auto"/>
      </w:divBdr>
    </w:div>
    <w:div w:id="2021618991">
      <w:bodyDiv w:val="1"/>
      <w:marLeft w:val="0"/>
      <w:marRight w:val="0"/>
      <w:marTop w:val="0"/>
      <w:marBottom w:val="0"/>
      <w:divBdr>
        <w:top w:val="none" w:sz="0" w:space="0" w:color="auto"/>
        <w:left w:val="none" w:sz="0" w:space="0" w:color="auto"/>
        <w:bottom w:val="none" w:sz="0" w:space="0" w:color="auto"/>
        <w:right w:val="none" w:sz="0" w:space="0" w:color="auto"/>
      </w:divBdr>
      <w:divsChild>
        <w:div w:id="1791363013">
          <w:marLeft w:val="0"/>
          <w:marRight w:val="0"/>
          <w:marTop w:val="0"/>
          <w:marBottom w:val="0"/>
          <w:divBdr>
            <w:top w:val="none" w:sz="0" w:space="0" w:color="auto"/>
            <w:left w:val="none" w:sz="0" w:space="0" w:color="auto"/>
            <w:bottom w:val="none" w:sz="0" w:space="0" w:color="auto"/>
            <w:right w:val="none" w:sz="0" w:space="0" w:color="auto"/>
          </w:divBdr>
        </w:div>
      </w:divsChild>
    </w:div>
    <w:div w:id="2023436659">
      <w:bodyDiv w:val="1"/>
      <w:marLeft w:val="0"/>
      <w:marRight w:val="0"/>
      <w:marTop w:val="0"/>
      <w:marBottom w:val="0"/>
      <w:divBdr>
        <w:top w:val="none" w:sz="0" w:space="0" w:color="auto"/>
        <w:left w:val="none" w:sz="0" w:space="0" w:color="auto"/>
        <w:bottom w:val="none" w:sz="0" w:space="0" w:color="auto"/>
        <w:right w:val="none" w:sz="0" w:space="0" w:color="auto"/>
      </w:divBdr>
      <w:divsChild>
        <w:div w:id="727340929">
          <w:marLeft w:val="0"/>
          <w:marRight w:val="0"/>
          <w:marTop w:val="0"/>
          <w:marBottom w:val="0"/>
          <w:divBdr>
            <w:top w:val="none" w:sz="0" w:space="0" w:color="auto"/>
            <w:left w:val="none" w:sz="0" w:space="0" w:color="auto"/>
            <w:bottom w:val="none" w:sz="0" w:space="0" w:color="auto"/>
            <w:right w:val="none" w:sz="0" w:space="0" w:color="auto"/>
          </w:divBdr>
        </w:div>
        <w:div w:id="2084250848">
          <w:marLeft w:val="0"/>
          <w:marRight w:val="0"/>
          <w:marTop w:val="0"/>
          <w:marBottom w:val="0"/>
          <w:divBdr>
            <w:top w:val="none" w:sz="0" w:space="0" w:color="auto"/>
            <w:left w:val="none" w:sz="0" w:space="0" w:color="auto"/>
            <w:bottom w:val="none" w:sz="0" w:space="0" w:color="auto"/>
            <w:right w:val="none" w:sz="0" w:space="0" w:color="auto"/>
          </w:divBdr>
        </w:div>
      </w:divsChild>
    </w:div>
    <w:div w:id="2029868526">
      <w:bodyDiv w:val="1"/>
      <w:marLeft w:val="0"/>
      <w:marRight w:val="0"/>
      <w:marTop w:val="0"/>
      <w:marBottom w:val="0"/>
      <w:divBdr>
        <w:top w:val="none" w:sz="0" w:space="0" w:color="auto"/>
        <w:left w:val="none" w:sz="0" w:space="0" w:color="auto"/>
        <w:bottom w:val="none" w:sz="0" w:space="0" w:color="auto"/>
        <w:right w:val="none" w:sz="0" w:space="0" w:color="auto"/>
      </w:divBdr>
      <w:divsChild>
        <w:div w:id="1605651570">
          <w:marLeft w:val="0"/>
          <w:marRight w:val="0"/>
          <w:marTop w:val="0"/>
          <w:marBottom w:val="0"/>
          <w:divBdr>
            <w:top w:val="none" w:sz="0" w:space="0" w:color="auto"/>
            <w:left w:val="none" w:sz="0" w:space="0" w:color="auto"/>
            <w:bottom w:val="none" w:sz="0" w:space="0" w:color="auto"/>
            <w:right w:val="none" w:sz="0" w:space="0" w:color="auto"/>
          </w:divBdr>
        </w:div>
      </w:divsChild>
    </w:div>
    <w:div w:id="2032031773">
      <w:bodyDiv w:val="1"/>
      <w:marLeft w:val="0"/>
      <w:marRight w:val="0"/>
      <w:marTop w:val="0"/>
      <w:marBottom w:val="0"/>
      <w:divBdr>
        <w:top w:val="none" w:sz="0" w:space="0" w:color="auto"/>
        <w:left w:val="none" w:sz="0" w:space="0" w:color="auto"/>
        <w:bottom w:val="none" w:sz="0" w:space="0" w:color="auto"/>
        <w:right w:val="none" w:sz="0" w:space="0" w:color="auto"/>
      </w:divBdr>
      <w:divsChild>
        <w:div w:id="1135759955">
          <w:marLeft w:val="0"/>
          <w:marRight w:val="0"/>
          <w:marTop w:val="0"/>
          <w:marBottom w:val="0"/>
          <w:divBdr>
            <w:top w:val="none" w:sz="0" w:space="0" w:color="auto"/>
            <w:left w:val="none" w:sz="0" w:space="0" w:color="auto"/>
            <w:bottom w:val="none" w:sz="0" w:space="0" w:color="auto"/>
            <w:right w:val="none" w:sz="0" w:space="0" w:color="auto"/>
          </w:divBdr>
        </w:div>
      </w:divsChild>
    </w:div>
    <w:div w:id="2035037558">
      <w:bodyDiv w:val="1"/>
      <w:marLeft w:val="0"/>
      <w:marRight w:val="0"/>
      <w:marTop w:val="0"/>
      <w:marBottom w:val="0"/>
      <w:divBdr>
        <w:top w:val="none" w:sz="0" w:space="0" w:color="auto"/>
        <w:left w:val="none" w:sz="0" w:space="0" w:color="auto"/>
        <w:bottom w:val="none" w:sz="0" w:space="0" w:color="auto"/>
        <w:right w:val="none" w:sz="0" w:space="0" w:color="auto"/>
      </w:divBdr>
    </w:div>
    <w:div w:id="2063865871">
      <w:bodyDiv w:val="1"/>
      <w:marLeft w:val="0"/>
      <w:marRight w:val="0"/>
      <w:marTop w:val="0"/>
      <w:marBottom w:val="0"/>
      <w:divBdr>
        <w:top w:val="none" w:sz="0" w:space="0" w:color="auto"/>
        <w:left w:val="none" w:sz="0" w:space="0" w:color="auto"/>
        <w:bottom w:val="none" w:sz="0" w:space="0" w:color="auto"/>
        <w:right w:val="none" w:sz="0" w:space="0" w:color="auto"/>
      </w:divBdr>
    </w:div>
    <w:div w:id="2066678128">
      <w:bodyDiv w:val="1"/>
      <w:marLeft w:val="0"/>
      <w:marRight w:val="0"/>
      <w:marTop w:val="0"/>
      <w:marBottom w:val="0"/>
      <w:divBdr>
        <w:top w:val="none" w:sz="0" w:space="0" w:color="auto"/>
        <w:left w:val="none" w:sz="0" w:space="0" w:color="auto"/>
        <w:bottom w:val="none" w:sz="0" w:space="0" w:color="auto"/>
        <w:right w:val="none" w:sz="0" w:space="0" w:color="auto"/>
      </w:divBdr>
    </w:div>
    <w:div w:id="2067680505">
      <w:bodyDiv w:val="1"/>
      <w:marLeft w:val="0"/>
      <w:marRight w:val="0"/>
      <w:marTop w:val="0"/>
      <w:marBottom w:val="0"/>
      <w:divBdr>
        <w:top w:val="none" w:sz="0" w:space="0" w:color="auto"/>
        <w:left w:val="none" w:sz="0" w:space="0" w:color="auto"/>
        <w:bottom w:val="none" w:sz="0" w:space="0" w:color="auto"/>
        <w:right w:val="none" w:sz="0" w:space="0" w:color="auto"/>
      </w:divBdr>
    </w:div>
    <w:div w:id="2086800746">
      <w:bodyDiv w:val="1"/>
      <w:marLeft w:val="0"/>
      <w:marRight w:val="0"/>
      <w:marTop w:val="0"/>
      <w:marBottom w:val="0"/>
      <w:divBdr>
        <w:top w:val="none" w:sz="0" w:space="0" w:color="auto"/>
        <w:left w:val="none" w:sz="0" w:space="0" w:color="auto"/>
        <w:bottom w:val="none" w:sz="0" w:space="0" w:color="auto"/>
        <w:right w:val="none" w:sz="0" w:space="0" w:color="auto"/>
      </w:divBdr>
      <w:divsChild>
        <w:div w:id="700128164">
          <w:marLeft w:val="0"/>
          <w:marRight w:val="0"/>
          <w:marTop w:val="0"/>
          <w:marBottom w:val="0"/>
          <w:divBdr>
            <w:top w:val="none" w:sz="0" w:space="0" w:color="auto"/>
            <w:left w:val="none" w:sz="0" w:space="0" w:color="auto"/>
            <w:bottom w:val="none" w:sz="0" w:space="0" w:color="auto"/>
            <w:right w:val="none" w:sz="0" w:space="0" w:color="auto"/>
          </w:divBdr>
        </w:div>
      </w:divsChild>
    </w:div>
    <w:div w:id="2096633657">
      <w:bodyDiv w:val="1"/>
      <w:marLeft w:val="0"/>
      <w:marRight w:val="0"/>
      <w:marTop w:val="0"/>
      <w:marBottom w:val="0"/>
      <w:divBdr>
        <w:top w:val="none" w:sz="0" w:space="0" w:color="auto"/>
        <w:left w:val="none" w:sz="0" w:space="0" w:color="auto"/>
        <w:bottom w:val="none" w:sz="0" w:space="0" w:color="auto"/>
        <w:right w:val="none" w:sz="0" w:space="0" w:color="auto"/>
      </w:divBdr>
    </w:div>
    <w:div w:id="2108648398">
      <w:bodyDiv w:val="1"/>
      <w:marLeft w:val="0"/>
      <w:marRight w:val="0"/>
      <w:marTop w:val="0"/>
      <w:marBottom w:val="0"/>
      <w:divBdr>
        <w:top w:val="none" w:sz="0" w:space="0" w:color="auto"/>
        <w:left w:val="none" w:sz="0" w:space="0" w:color="auto"/>
        <w:bottom w:val="none" w:sz="0" w:space="0" w:color="auto"/>
        <w:right w:val="none" w:sz="0" w:space="0" w:color="auto"/>
      </w:divBdr>
    </w:div>
    <w:div w:id="2111773127">
      <w:bodyDiv w:val="1"/>
      <w:marLeft w:val="0"/>
      <w:marRight w:val="0"/>
      <w:marTop w:val="0"/>
      <w:marBottom w:val="0"/>
      <w:divBdr>
        <w:top w:val="none" w:sz="0" w:space="0" w:color="auto"/>
        <w:left w:val="none" w:sz="0" w:space="0" w:color="auto"/>
        <w:bottom w:val="none" w:sz="0" w:space="0" w:color="auto"/>
        <w:right w:val="none" w:sz="0" w:space="0" w:color="auto"/>
      </w:divBdr>
      <w:divsChild>
        <w:div w:id="2119106913">
          <w:marLeft w:val="0"/>
          <w:marRight w:val="0"/>
          <w:marTop w:val="0"/>
          <w:marBottom w:val="0"/>
          <w:divBdr>
            <w:top w:val="none" w:sz="0" w:space="0" w:color="auto"/>
            <w:left w:val="none" w:sz="0" w:space="0" w:color="auto"/>
            <w:bottom w:val="none" w:sz="0" w:space="0" w:color="auto"/>
            <w:right w:val="none" w:sz="0" w:space="0" w:color="auto"/>
          </w:divBdr>
        </w:div>
      </w:divsChild>
    </w:div>
    <w:div w:id="2114551630">
      <w:bodyDiv w:val="1"/>
      <w:marLeft w:val="0"/>
      <w:marRight w:val="0"/>
      <w:marTop w:val="0"/>
      <w:marBottom w:val="0"/>
      <w:divBdr>
        <w:top w:val="none" w:sz="0" w:space="0" w:color="auto"/>
        <w:left w:val="none" w:sz="0" w:space="0" w:color="auto"/>
        <w:bottom w:val="none" w:sz="0" w:space="0" w:color="auto"/>
        <w:right w:val="none" w:sz="0" w:space="0" w:color="auto"/>
      </w:divBdr>
    </w:div>
    <w:div w:id="2115979131">
      <w:bodyDiv w:val="1"/>
      <w:marLeft w:val="0"/>
      <w:marRight w:val="0"/>
      <w:marTop w:val="0"/>
      <w:marBottom w:val="0"/>
      <w:divBdr>
        <w:top w:val="none" w:sz="0" w:space="0" w:color="auto"/>
        <w:left w:val="none" w:sz="0" w:space="0" w:color="auto"/>
        <w:bottom w:val="none" w:sz="0" w:space="0" w:color="auto"/>
        <w:right w:val="none" w:sz="0" w:space="0" w:color="auto"/>
      </w:divBdr>
    </w:div>
    <w:div w:id="2116828544">
      <w:bodyDiv w:val="1"/>
      <w:marLeft w:val="0"/>
      <w:marRight w:val="0"/>
      <w:marTop w:val="0"/>
      <w:marBottom w:val="0"/>
      <w:divBdr>
        <w:top w:val="none" w:sz="0" w:space="0" w:color="auto"/>
        <w:left w:val="none" w:sz="0" w:space="0" w:color="auto"/>
        <w:bottom w:val="none" w:sz="0" w:space="0" w:color="auto"/>
        <w:right w:val="none" w:sz="0" w:space="0" w:color="auto"/>
      </w:divBdr>
    </w:div>
    <w:div w:id="2127774570">
      <w:bodyDiv w:val="1"/>
      <w:marLeft w:val="0"/>
      <w:marRight w:val="0"/>
      <w:marTop w:val="0"/>
      <w:marBottom w:val="0"/>
      <w:divBdr>
        <w:top w:val="none" w:sz="0" w:space="0" w:color="auto"/>
        <w:left w:val="none" w:sz="0" w:space="0" w:color="auto"/>
        <w:bottom w:val="none" w:sz="0" w:space="0" w:color="auto"/>
        <w:right w:val="none" w:sz="0" w:space="0" w:color="auto"/>
      </w:divBdr>
    </w:div>
    <w:div w:id="2130127894">
      <w:bodyDiv w:val="1"/>
      <w:marLeft w:val="0"/>
      <w:marRight w:val="0"/>
      <w:marTop w:val="0"/>
      <w:marBottom w:val="0"/>
      <w:divBdr>
        <w:top w:val="none" w:sz="0" w:space="0" w:color="auto"/>
        <w:left w:val="none" w:sz="0" w:space="0" w:color="auto"/>
        <w:bottom w:val="none" w:sz="0" w:space="0" w:color="auto"/>
        <w:right w:val="none" w:sz="0" w:space="0" w:color="auto"/>
      </w:divBdr>
      <w:divsChild>
        <w:div w:id="1930894515">
          <w:marLeft w:val="0"/>
          <w:marRight w:val="0"/>
          <w:marTop w:val="0"/>
          <w:marBottom w:val="0"/>
          <w:divBdr>
            <w:top w:val="none" w:sz="0" w:space="0" w:color="auto"/>
            <w:left w:val="none" w:sz="0" w:space="0" w:color="auto"/>
            <w:bottom w:val="none" w:sz="0" w:space="0" w:color="auto"/>
            <w:right w:val="none" w:sz="0" w:space="0" w:color="auto"/>
          </w:divBdr>
        </w:div>
      </w:divsChild>
    </w:div>
    <w:div w:id="214534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V:\Default\Desktop\&#25991;&#20214;&#27719;&#24635;\office&#27169;&#26495;\word\&#25237;&#31295;&#35270;&#39057;&#27169;&#26495;.dotx" TargetMode="Externa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00"/>
      </a:hlink>
      <a:folHlink>
        <a:srgbClr val="00000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CD26A-9721-4E8C-8ABB-22E507085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投稿视频模板.dotx</Template>
  <TotalTime>5455</TotalTime>
  <Pages>93</Pages>
  <Words>9753</Words>
  <Characters>55595</Characters>
  <Application>Microsoft Office Word</Application>
  <DocSecurity>0</DocSecurity>
  <Lines>463</Lines>
  <Paragraphs>130</Paragraphs>
  <ScaleCrop>false</ScaleCrop>
  <Company/>
  <LinksUpToDate>false</LinksUpToDate>
  <CharactersWithSpaces>65218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DXY</dc:creator>
  <cp:keywords/>
  <dc:description/>
  <cp:lastModifiedBy>星元 邓</cp:lastModifiedBy>
  <cp:revision>89</cp:revision>
  <cp:lastPrinted>2024-05-20T02:43:00Z</cp:lastPrinted>
  <dcterms:created xsi:type="dcterms:W3CDTF">2025-05-15T09:54:00Z</dcterms:created>
  <dcterms:modified xsi:type="dcterms:W3CDTF">2025-10-10T18:50:00Z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WinEqns">
    <vt:bool>true</vt:bool>
  </property>
  <property fmtid="{D5CDD505-2E9C-101B-9397-08002B2CF9AE}" pid="4" name="MTEquationSection">
    <vt:lpwstr>1</vt:lpwstr>
  </property>
</Properties>
</file>