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37C2C" w14:textId="00818B5D" w:rsidR="00EF5CEA" w:rsidRPr="0090642B" w:rsidRDefault="00D05D0F" w:rsidP="00131FFF">
      <w:pPr>
        <w:pStyle w:val="af"/>
        <w:rPr>
          <w:rFonts w:ascii="Cambria" w:hAnsi="Cambria"/>
        </w:rPr>
      </w:pPr>
      <w:r w:rsidRPr="0090642B">
        <w:rPr>
          <w:rFonts w:ascii="Cambria" w:hAnsi="Cambria"/>
        </w:rPr>
        <w:t>双人对话工作流</w:t>
      </w:r>
    </w:p>
    <w:p w14:paraId="12AB60BD" w14:textId="6C82E59F" w:rsidR="00E653DC" w:rsidRDefault="00E653DC" w:rsidP="009D3E67">
      <w:pPr>
        <w:spacing w:beforeLines="50" w:before="120" w:afterLines="50" w:after="120"/>
        <w:ind w:firstLineChars="0" w:firstLine="0"/>
        <w:jc w:val="center"/>
        <w:outlineLvl w:val="1"/>
        <w:rPr>
          <w:rFonts w:ascii="黑体" w:eastAsia="黑体" w:hAnsi="黑体" w:cs="黑体" w:hint="eastAsia"/>
          <w:b/>
          <w:color w:val="FF0000"/>
          <w:sz w:val="28"/>
          <w:szCs w:val="28"/>
        </w:rPr>
      </w:pPr>
      <w:r>
        <w:rPr>
          <w:rFonts w:ascii="黑体" w:eastAsia="黑体" w:hAnsi="黑体" w:cs="黑体" w:hint="eastAsia"/>
          <w:b/>
          <w:color w:val="FF0000"/>
          <w:sz w:val="28"/>
          <w:szCs w:val="28"/>
        </w:rPr>
        <w:t>TTS</w:t>
      </w:r>
    </w:p>
    <w:p w14:paraId="1D3D2631" w14:textId="32563964" w:rsidR="00E653DC" w:rsidRPr="00E653DC" w:rsidRDefault="00E653DC" w:rsidP="00E653DC">
      <w:pPr>
        <w:ind w:firstLine="480"/>
        <w:rPr>
          <w:rFonts w:ascii="Cambria" w:hAnsi="Cambria"/>
        </w:rPr>
      </w:pPr>
      <w:r w:rsidRPr="00E653DC">
        <w:rPr>
          <w:rFonts w:ascii="Cambria" w:hAnsi="Cambria"/>
        </w:rPr>
        <w:t>cd /d "V:\Default\Desktop\AI\GPT-SoVITS-v2pro-20250604" &amp;&amp; set "PATH=V:\Default\Desktop\AI\GPT-SoVITS-v2pro-20250604\runtime;%PATH%" &amp;&amp; set language=zh_CN &amp;&amp; "V:\Default\Desktop\AI\GPT-SoVITS-v2pro-20250604\runtime\python.exe" -s GPT_SoVITS/inference_webui.py "zh_CN"</w:t>
      </w:r>
    </w:p>
    <w:p w14:paraId="5F2F092C" w14:textId="77777777" w:rsidR="00E653DC" w:rsidRDefault="00E653DC" w:rsidP="00E653DC">
      <w:pPr>
        <w:ind w:firstLine="480"/>
        <w:rPr>
          <w:rFonts w:hint="eastAsia"/>
        </w:rPr>
      </w:pPr>
    </w:p>
    <w:p w14:paraId="00171405" w14:textId="3BFF048D" w:rsidR="00E653DC" w:rsidRDefault="00D07724" w:rsidP="00E653DC">
      <w:pPr>
        <w:ind w:firstLine="480"/>
        <w:rPr>
          <w:rFonts w:hint="eastAsia"/>
        </w:rPr>
      </w:pPr>
      <w:r w:rsidRPr="00D07724">
        <w:rPr>
          <w:rFonts w:hint="eastAsia"/>
        </w:rPr>
        <w:t xml:space="preserve"> A Chinese ancient scholar composed of awe-struck purple glowing lines </w:t>
      </w:r>
    </w:p>
    <w:p w14:paraId="744BDCCC" w14:textId="77777777" w:rsidR="00E653DC" w:rsidRDefault="00E653DC" w:rsidP="00E653DC">
      <w:pPr>
        <w:ind w:firstLine="480"/>
        <w:rPr>
          <w:rFonts w:hint="eastAsia"/>
        </w:rPr>
      </w:pPr>
    </w:p>
    <w:p w14:paraId="26CEAC44" w14:textId="55E022FE" w:rsidR="009D3E67" w:rsidRPr="009D3E67" w:rsidRDefault="009D3E67" w:rsidP="009D3E67">
      <w:pPr>
        <w:spacing w:beforeLines="50" w:before="120" w:afterLines="50" w:after="120"/>
        <w:ind w:firstLineChars="0" w:firstLine="0"/>
        <w:jc w:val="center"/>
        <w:outlineLvl w:val="1"/>
        <w:rPr>
          <w:rFonts w:ascii="黑体" w:eastAsia="黑体" w:hAnsi="黑体" w:cs="黑体" w:hint="eastAsia"/>
          <w:b/>
          <w:color w:val="FF0000"/>
          <w:sz w:val="28"/>
          <w:szCs w:val="28"/>
        </w:rPr>
      </w:pPr>
      <w:r w:rsidRPr="009D3E67">
        <w:rPr>
          <w:rFonts w:ascii="黑体" w:eastAsia="黑体" w:hAnsi="黑体" w:cs="黑体" w:hint="eastAsia"/>
          <w:b/>
          <w:color w:val="FF0000"/>
          <w:sz w:val="28"/>
          <w:szCs w:val="28"/>
        </w:rPr>
        <w:t>字幕</w:t>
      </w:r>
    </w:p>
    <w:p w14:paraId="61B37801" w14:textId="77777777" w:rsidR="009D3E67" w:rsidRPr="009D3E67" w:rsidRDefault="009D3E67" w:rsidP="009D3E67">
      <w:pPr>
        <w:numPr>
          <w:ilvl w:val="2"/>
          <w:numId w:val="0"/>
        </w:numPr>
        <w:spacing w:beforeLines="50" w:before="120" w:afterLines="50" w:after="120"/>
        <w:jc w:val="left"/>
        <w:outlineLvl w:val="2"/>
        <w:rPr>
          <w:rFonts w:ascii="黑体" w:eastAsia="黑体" w:hAnsi="黑体" w:cs="黑体" w:hint="eastAsia"/>
          <w:b/>
          <w:bCs/>
          <w:color w:val="FF0000"/>
          <w:szCs w:val="24"/>
        </w:rPr>
      </w:pPr>
      <w:r w:rsidRPr="009D3E67">
        <w:rPr>
          <w:rFonts w:ascii="黑体" w:eastAsia="黑体" w:hAnsi="黑体" w:cs="黑体" w:hint="eastAsia"/>
          <w:b/>
          <w:bCs/>
          <w:color w:val="FF0000"/>
          <w:szCs w:val="24"/>
        </w:rPr>
        <w:t>结尾</w:t>
      </w:r>
    </w:p>
    <w:p w14:paraId="1923888E" w14:textId="53FF46A8" w:rsidR="00EE48B1" w:rsidRDefault="00EE48B1" w:rsidP="00B8234E">
      <w:pPr>
        <w:pStyle w:val="afff9"/>
        <w:rPr>
          <w:rFonts w:hint="eastAsia"/>
        </w:rPr>
      </w:pPr>
      <w:r>
        <w:rPr>
          <w:rFonts w:hint="eastAsia"/>
        </w:rPr>
        <w:t>中哲</w:t>
      </w:r>
    </w:p>
    <w:p w14:paraId="3D0FAD42" w14:textId="14EB1223" w:rsidR="009D3E67" w:rsidRPr="009D3E67" w:rsidRDefault="009D3E67" w:rsidP="009D3E67">
      <w:pPr>
        <w:ind w:firstLine="480"/>
        <w:rPr>
          <w:rFonts w:ascii="Cambria" w:hAnsi="Cambria"/>
        </w:rPr>
      </w:pPr>
      <w:r w:rsidRPr="009D3E67">
        <w:rPr>
          <w:rFonts w:ascii="Cambria" w:hAnsi="Cambria" w:hint="eastAsia"/>
        </w:rPr>
        <w:t>免费商用字体：</w:t>
      </w:r>
      <w:r w:rsidRPr="009D3E67">
        <w:rPr>
          <w:rFonts w:ascii="Cambria" w:hAnsi="Cambria" w:hint="eastAsia"/>
        </w:rPr>
        <w:t>[</w:t>
      </w:r>
      <w:r w:rsidRPr="009D3E67">
        <w:rPr>
          <w:rFonts w:ascii="Cambria" w:hAnsi="Cambria" w:hint="eastAsia"/>
        </w:rPr>
        <w:t>得意黑</w:t>
      </w:r>
      <w:r w:rsidRPr="009D3E67">
        <w:rPr>
          <w:rFonts w:ascii="Cambria" w:hAnsi="Cambria" w:hint="eastAsia"/>
        </w:rPr>
        <w:t>]</w:t>
      </w:r>
    </w:p>
    <w:p w14:paraId="3803DD98" w14:textId="56584040" w:rsidR="009D3E67" w:rsidRPr="0069687E" w:rsidRDefault="009D3E67" w:rsidP="009D3E67">
      <w:pPr>
        <w:ind w:firstLine="480"/>
        <w:rPr>
          <w:rFonts w:ascii="Cambria" w:hAnsi="Cambria"/>
        </w:rPr>
      </w:pPr>
      <w:r w:rsidRPr="009D3E67">
        <w:rPr>
          <w:rFonts w:ascii="Cambria" w:hAnsi="Cambria" w:hint="eastAsia"/>
        </w:rPr>
        <w:t>视频改编自</w:t>
      </w:r>
      <w:r w:rsidR="002C65A1">
        <w:rPr>
          <w:rFonts w:ascii="Cambria" w:hAnsi="Cambria" w:hint="eastAsia"/>
        </w:rPr>
        <w:t>“</w:t>
      </w:r>
      <w:r w:rsidR="002C65A1" w:rsidRPr="002C65A1">
        <w:rPr>
          <w:rFonts w:ascii="Cambria" w:hAnsi="Cambria" w:hint="eastAsia"/>
        </w:rPr>
        <w:t>国家出版基金项目</w:t>
      </w:r>
      <w:r w:rsidR="002C65A1">
        <w:rPr>
          <w:rFonts w:ascii="Cambria" w:hAnsi="Cambria" w:hint="eastAsia"/>
        </w:rPr>
        <w:t>”</w:t>
      </w:r>
      <w:r w:rsidRPr="009D3E67">
        <w:rPr>
          <w:rFonts w:ascii="Cambria" w:hAnsi="Cambria" w:hint="eastAsia"/>
        </w:rPr>
        <w:t>书籍</w:t>
      </w:r>
      <w:r w:rsidR="00661F64" w:rsidRPr="00661F64">
        <w:rPr>
          <w:rFonts w:ascii="Cambria" w:hAnsi="Cambria"/>
        </w:rPr>
        <w:t>《中国哲学通史（古代科学哲学卷）</w:t>
      </w:r>
      <w:r w:rsidRPr="009D3E67">
        <w:rPr>
          <w:rFonts w:ascii="Cambria" w:hAnsi="Cambria" w:hint="eastAsia"/>
        </w:rPr>
        <w:t>》的“</w:t>
      </w:r>
      <w:r w:rsidR="005365D2" w:rsidRPr="005365D2">
        <w:rPr>
          <w:rFonts w:ascii="Cambria" w:hAnsi="Cambria"/>
        </w:rPr>
        <w:t>第四章　魏晋南北朝与隋唐时期哲学与科学的关系</w:t>
      </w:r>
      <w:r w:rsidRPr="009D3E67">
        <w:rPr>
          <w:rFonts w:ascii="Cambria" w:hAnsi="Cambria" w:hint="eastAsia"/>
        </w:rPr>
        <w:t>”的“</w:t>
      </w:r>
      <w:r w:rsidR="005365D2" w:rsidRPr="005365D2">
        <w:rPr>
          <w:rFonts w:ascii="Cambria" w:hAnsi="Cambria"/>
        </w:rPr>
        <w:t>第一节　魏晋南北朝和隋唐时期的知识背景与观念背景</w:t>
      </w:r>
      <w:r w:rsidRPr="009D3E67">
        <w:rPr>
          <w:rFonts w:ascii="Cambria" w:hAnsi="Cambria" w:hint="eastAsia"/>
        </w:rPr>
        <w:t>”</w:t>
      </w:r>
    </w:p>
    <w:p w14:paraId="1FB55F9F" w14:textId="77777777" w:rsidR="008D287A" w:rsidRDefault="008D287A" w:rsidP="009D3E67">
      <w:pPr>
        <w:ind w:firstLine="480"/>
        <w:rPr>
          <w:rFonts w:ascii="Cambria" w:hAnsi="Cambria"/>
        </w:rPr>
      </w:pPr>
    </w:p>
    <w:p w14:paraId="073C1C7B" w14:textId="01D82E40" w:rsidR="009E0FE4" w:rsidRDefault="00DA3FBF" w:rsidP="009D3E67">
      <w:pPr>
        <w:ind w:firstLine="480"/>
        <w:rPr>
          <w:rFonts w:ascii="Cambria" w:hAnsi="Cambria"/>
        </w:rPr>
      </w:pPr>
      <w:r>
        <w:rPr>
          <w:rFonts w:ascii="Cambria" w:hAnsi="Cambria" w:hint="eastAsia"/>
        </w:rPr>
        <w:t>and</w:t>
      </w:r>
    </w:p>
    <w:p w14:paraId="069CF476" w14:textId="77777777" w:rsidR="009E0FE4" w:rsidRDefault="009E0FE4" w:rsidP="009D3E67">
      <w:pPr>
        <w:ind w:firstLine="480"/>
        <w:rPr>
          <w:rFonts w:ascii="Cambria" w:hAnsi="Cambria"/>
        </w:rPr>
      </w:pPr>
    </w:p>
    <w:p w14:paraId="126BAE09" w14:textId="77777777" w:rsidR="009E0FE4" w:rsidRPr="009E0FE4" w:rsidRDefault="009E0FE4" w:rsidP="009D3E67">
      <w:pPr>
        <w:ind w:firstLine="480"/>
        <w:rPr>
          <w:rFonts w:ascii="Cambria" w:hAnsi="Cambria"/>
        </w:rPr>
      </w:pPr>
    </w:p>
    <w:p w14:paraId="0A7BAB1E" w14:textId="66137E8F" w:rsidR="00EE48B1" w:rsidRDefault="00EE48B1" w:rsidP="00B8234E">
      <w:pPr>
        <w:pStyle w:val="afff9"/>
        <w:rPr>
          <w:rFonts w:hint="eastAsia"/>
        </w:rPr>
      </w:pPr>
      <w:r>
        <w:rPr>
          <w:rFonts w:hint="eastAsia"/>
        </w:rPr>
        <w:t>思想家</w:t>
      </w:r>
    </w:p>
    <w:p w14:paraId="1D70B183" w14:textId="77777777" w:rsidR="00EE48B1" w:rsidRPr="009D3E67" w:rsidRDefault="00EE48B1" w:rsidP="00EE48B1">
      <w:pPr>
        <w:ind w:firstLine="480"/>
        <w:rPr>
          <w:rFonts w:ascii="Cambria" w:hAnsi="Cambria"/>
        </w:rPr>
      </w:pPr>
      <w:r w:rsidRPr="009D3E67">
        <w:rPr>
          <w:rFonts w:ascii="Cambria" w:hAnsi="Cambria" w:hint="eastAsia"/>
        </w:rPr>
        <w:t>免费商用字体：</w:t>
      </w:r>
      <w:r w:rsidRPr="009D3E67">
        <w:rPr>
          <w:rFonts w:ascii="Cambria" w:hAnsi="Cambria" w:hint="eastAsia"/>
        </w:rPr>
        <w:t>[</w:t>
      </w:r>
      <w:r w:rsidRPr="009D3E67">
        <w:rPr>
          <w:rFonts w:ascii="Cambria" w:hAnsi="Cambria" w:hint="eastAsia"/>
        </w:rPr>
        <w:t>得意黑</w:t>
      </w:r>
      <w:r w:rsidRPr="009D3E67">
        <w:rPr>
          <w:rFonts w:ascii="Cambria" w:hAnsi="Cambria" w:hint="eastAsia"/>
        </w:rPr>
        <w:t>]</w:t>
      </w:r>
    </w:p>
    <w:p w14:paraId="213DFBBB" w14:textId="3EFC6826" w:rsidR="00EE48B1" w:rsidRPr="009D3E67" w:rsidRDefault="00543F57" w:rsidP="00EE48B1">
      <w:pPr>
        <w:ind w:firstLine="480"/>
        <w:rPr>
          <w:rFonts w:ascii="Cambria" w:hAnsi="Cambria"/>
        </w:rPr>
      </w:pPr>
      <w:r>
        <w:rPr>
          <w:rFonts w:ascii="Cambria" w:hAnsi="Cambria" w:hint="eastAsia"/>
        </w:rPr>
        <w:t>封面</w:t>
      </w:r>
      <w:r w:rsidR="00EE48B1" w:rsidRPr="009D3E67">
        <w:rPr>
          <w:rFonts w:ascii="Cambria" w:hAnsi="Cambria" w:hint="eastAsia"/>
        </w:rPr>
        <w:t>Lora</w:t>
      </w:r>
      <w:r w:rsidR="00EE48B1" w:rsidRPr="009D3E67">
        <w:rPr>
          <w:rFonts w:ascii="Cambria" w:hAnsi="Cambria" w:hint="eastAsia"/>
        </w:rPr>
        <w:t>来自</w:t>
      </w:r>
      <w:r w:rsidR="00EE48B1" w:rsidRPr="009D3E67">
        <w:rPr>
          <w:rFonts w:ascii="Cambria" w:hAnsi="Cambria"/>
        </w:rPr>
        <w:t>www.liblib.art</w:t>
      </w:r>
      <w:r w:rsidR="00EE48B1" w:rsidRPr="009D3E67">
        <w:rPr>
          <w:rFonts w:ascii="Cambria" w:hAnsi="Cambria" w:hint="eastAsia"/>
        </w:rPr>
        <w:t>的：</w:t>
      </w:r>
      <w:r w:rsidR="00EE48B1" w:rsidRPr="009D3E67">
        <w:rPr>
          <w:rFonts w:ascii="Cambria" w:hAnsi="Cambria" w:hint="eastAsia"/>
        </w:rPr>
        <w:t>[</w:t>
      </w:r>
      <w:r w:rsidR="00E93355" w:rsidRPr="00E93355">
        <w:rPr>
          <w:rFonts w:ascii="Cambria" w:hAnsi="Cambria"/>
        </w:rPr>
        <w:t>Qwen</w:t>
      </w:r>
      <w:r w:rsidR="00E93355" w:rsidRPr="00E93355">
        <w:rPr>
          <w:rFonts w:ascii="Cambria" w:hAnsi="Cambria"/>
        </w:rPr>
        <w:t>千文</w:t>
      </w:r>
      <w:r w:rsidR="00E93355" w:rsidRPr="00E93355">
        <w:rPr>
          <w:rFonts w:ascii="Cambria" w:hAnsi="Cambria"/>
        </w:rPr>
        <w:t>_</w:t>
      </w:r>
      <w:r w:rsidR="00E93355" w:rsidRPr="00E93355">
        <w:rPr>
          <w:rFonts w:ascii="Cambria" w:hAnsi="Cambria"/>
        </w:rPr>
        <w:t>创意中文字体设计</w:t>
      </w:r>
      <w:r w:rsidR="00E93355" w:rsidRPr="00E93355">
        <w:rPr>
          <w:rFonts w:ascii="Cambria" w:hAnsi="Cambria"/>
        </w:rPr>
        <w:t xml:space="preserve"> </w:t>
      </w:r>
      <w:r w:rsidR="00E93355" w:rsidRPr="00E93355">
        <w:rPr>
          <w:rFonts w:ascii="Cambria" w:hAnsi="Cambria"/>
        </w:rPr>
        <w:t>中文美学标题字体设</w:t>
      </w:r>
      <w:r w:rsidR="00E93355">
        <w:rPr>
          <w:rFonts w:ascii="Cambria" w:hAnsi="Cambria" w:hint="eastAsia"/>
        </w:rPr>
        <w:t>…</w:t>
      </w:r>
      <w:r w:rsidR="00EE48B1" w:rsidRPr="009D3E67">
        <w:rPr>
          <w:rFonts w:ascii="Cambria" w:hAnsi="Cambria" w:hint="eastAsia"/>
        </w:rPr>
        <w:t>]</w:t>
      </w:r>
    </w:p>
    <w:p w14:paraId="61EEF080" w14:textId="149CEC35" w:rsidR="00EE48B1" w:rsidRDefault="00EE48B1" w:rsidP="00EE48B1">
      <w:pPr>
        <w:ind w:firstLine="480"/>
        <w:rPr>
          <w:rFonts w:ascii="Cambria" w:hAnsi="Cambria"/>
        </w:rPr>
      </w:pPr>
      <w:r w:rsidRPr="009D3E67">
        <w:rPr>
          <w:rFonts w:ascii="Cambria" w:hAnsi="Cambria" w:hint="eastAsia"/>
        </w:rPr>
        <w:t>视频改编自</w:t>
      </w:r>
      <w:r w:rsidRPr="00661F64">
        <w:rPr>
          <w:rFonts w:ascii="Cambria" w:hAnsi="Cambria"/>
        </w:rPr>
        <w:t>《</w:t>
      </w:r>
      <w:r w:rsidRPr="00EE48B1">
        <w:rPr>
          <w:rFonts w:ascii="Cambria" w:hAnsi="Cambria"/>
        </w:rPr>
        <w:t>思想家：与十五位杰出哲学家的对话</w:t>
      </w:r>
      <w:r w:rsidRPr="009D3E67">
        <w:rPr>
          <w:rFonts w:ascii="Cambria" w:hAnsi="Cambria" w:hint="eastAsia"/>
        </w:rPr>
        <w:t>》的“</w:t>
      </w:r>
      <w:r w:rsidR="00423CFD" w:rsidRPr="00423CFD">
        <w:rPr>
          <w:rFonts w:ascii="Cambria" w:hAnsi="Cambria" w:hint="eastAsia"/>
        </w:rPr>
        <w:t>十、语言哲学</w:t>
      </w:r>
      <w:r w:rsidRPr="009D3E67">
        <w:rPr>
          <w:rFonts w:ascii="Cambria" w:hAnsi="Cambria" w:hint="eastAsia"/>
        </w:rPr>
        <w:t>”</w:t>
      </w:r>
    </w:p>
    <w:p w14:paraId="1A75092E" w14:textId="77777777" w:rsidR="00EE48B1" w:rsidRDefault="00EE48B1" w:rsidP="009D3E67">
      <w:pPr>
        <w:ind w:firstLine="480"/>
        <w:rPr>
          <w:rFonts w:ascii="Cambria" w:hAnsi="Cambria"/>
        </w:rPr>
      </w:pPr>
    </w:p>
    <w:p w14:paraId="2A23B7BC" w14:textId="77777777" w:rsidR="00E927E3" w:rsidRPr="00EE48B1" w:rsidRDefault="00E927E3" w:rsidP="009D3E67">
      <w:pPr>
        <w:ind w:firstLine="480"/>
        <w:rPr>
          <w:rFonts w:ascii="Cambria" w:hAnsi="Cambria"/>
        </w:rPr>
      </w:pPr>
    </w:p>
    <w:p w14:paraId="378FCE19" w14:textId="77777777" w:rsidR="00CF287C" w:rsidRPr="009D3E67" w:rsidRDefault="00CF287C" w:rsidP="00CF287C">
      <w:pPr>
        <w:ind w:firstLine="480"/>
        <w:rPr>
          <w:rFonts w:ascii="Cambria" w:hAnsi="Cambria"/>
        </w:rPr>
      </w:pPr>
      <w:r w:rsidRPr="009D3E67">
        <w:rPr>
          <w:rFonts w:ascii="Cambria" w:hAnsi="Cambria" w:hint="eastAsia"/>
        </w:rPr>
        <w:t>背景音乐来源于</w:t>
      </w:r>
      <w:r w:rsidRPr="009D3E67">
        <w:rPr>
          <w:rFonts w:ascii="Cambria" w:hAnsi="Cambria" w:hint="eastAsia"/>
        </w:rPr>
        <w:t>B</w:t>
      </w:r>
      <w:r w:rsidRPr="009D3E67">
        <w:rPr>
          <w:rFonts w:ascii="Cambria" w:hAnsi="Cambria" w:hint="eastAsia"/>
        </w:rPr>
        <w:t>站视频：</w:t>
      </w:r>
      <w:r w:rsidRPr="009D3E67">
        <w:rPr>
          <w:rFonts w:ascii="Cambria" w:hAnsi="Cambria" w:hint="eastAsia"/>
        </w:rPr>
        <w:t>[</w:t>
      </w:r>
      <w:r w:rsidRPr="00543F57">
        <w:rPr>
          <w:rFonts w:ascii="Cambria" w:hAnsi="Cambria" w:hint="eastAsia"/>
        </w:rPr>
        <w:t>BV</w:t>
      </w:r>
      <w:r>
        <w:rPr>
          <w:rFonts w:ascii="Cambria" w:hAnsi="Cambria" w:hint="eastAsia"/>
        </w:rPr>
        <w:t>1</w:t>
      </w:r>
      <w:r w:rsidRPr="00543F57">
        <w:rPr>
          <w:rFonts w:ascii="Cambria" w:hAnsi="Cambria" w:hint="eastAsia"/>
        </w:rPr>
        <w:t>pmAye8ETG</w:t>
      </w:r>
      <w:r w:rsidRPr="009D3E67">
        <w:rPr>
          <w:rFonts w:ascii="Cambria" w:hAnsi="Cambria" w:hint="eastAsia"/>
        </w:rPr>
        <w:t>]</w:t>
      </w:r>
    </w:p>
    <w:p w14:paraId="402B5683" w14:textId="77777777" w:rsidR="00EE48B1" w:rsidRDefault="00EE48B1" w:rsidP="009D3E67">
      <w:pPr>
        <w:ind w:firstLine="480"/>
        <w:rPr>
          <w:rFonts w:ascii="Cambria" w:hAnsi="Cambria"/>
        </w:rPr>
      </w:pPr>
    </w:p>
    <w:p w14:paraId="1EB83482" w14:textId="77777777" w:rsidR="00991A98" w:rsidRDefault="00991A98" w:rsidP="009D3E67">
      <w:pPr>
        <w:ind w:firstLine="480"/>
        <w:rPr>
          <w:rFonts w:ascii="Cambria" w:hAnsi="Cambria"/>
        </w:rPr>
      </w:pPr>
    </w:p>
    <w:p w14:paraId="2996C830" w14:textId="77777777" w:rsidR="00991A98" w:rsidRDefault="00991A98" w:rsidP="009D3E67">
      <w:pPr>
        <w:ind w:firstLine="480"/>
        <w:rPr>
          <w:rFonts w:ascii="Cambria" w:hAnsi="Cambria"/>
        </w:rPr>
      </w:pPr>
    </w:p>
    <w:p w14:paraId="1A65EF7A" w14:textId="77777777" w:rsidR="00991A98" w:rsidRDefault="00991A98" w:rsidP="009D3E67">
      <w:pPr>
        <w:ind w:firstLine="480"/>
        <w:rPr>
          <w:rFonts w:ascii="Cambria" w:hAnsi="Cambria"/>
        </w:rPr>
      </w:pPr>
    </w:p>
    <w:p w14:paraId="52F85F66" w14:textId="77777777" w:rsidR="00EE48B1" w:rsidRPr="00EE48B1" w:rsidRDefault="00EE48B1" w:rsidP="009D3E67">
      <w:pPr>
        <w:ind w:firstLine="480"/>
        <w:rPr>
          <w:rFonts w:ascii="Cambria" w:hAnsi="Cambria"/>
        </w:rPr>
      </w:pPr>
    </w:p>
    <w:p w14:paraId="1E8D7F4D" w14:textId="77777777" w:rsidR="009D3E67" w:rsidRPr="007457ED" w:rsidRDefault="009D3E67" w:rsidP="00DC26A6">
      <w:pPr>
        <w:pStyle w:val="af3"/>
        <w:rPr>
          <w:rFonts w:hint="eastAsia"/>
        </w:rPr>
      </w:pPr>
    </w:p>
    <w:p w14:paraId="0C849550" w14:textId="77777777" w:rsidR="009D3E67" w:rsidRPr="009D3E67" w:rsidRDefault="009D3E67" w:rsidP="009D3E67">
      <w:pPr>
        <w:spacing w:beforeLines="50" w:before="120" w:afterLines="50" w:after="120"/>
        <w:ind w:firstLineChars="0" w:firstLine="0"/>
        <w:jc w:val="center"/>
        <w:outlineLvl w:val="1"/>
        <w:rPr>
          <w:rFonts w:ascii="黑体" w:eastAsia="黑体" w:hAnsi="黑体" w:cs="黑体" w:hint="eastAsia"/>
          <w:b/>
          <w:color w:val="FF0000"/>
          <w:sz w:val="28"/>
          <w:szCs w:val="28"/>
        </w:rPr>
      </w:pPr>
      <w:r w:rsidRPr="009D3E67">
        <w:rPr>
          <w:rFonts w:ascii="黑体" w:eastAsia="黑体" w:hAnsi="黑体" w:cs="黑体" w:hint="eastAsia"/>
          <w:b/>
          <w:color w:val="FF0000"/>
          <w:sz w:val="28"/>
          <w:szCs w:val="28"/>
        </w:rPr>
        <w:lastRenderedPageBreak/>
        <w:t>素材纲要/deepseek</w:t>
      </w:r>
    </w:p>
    <w:p w14:paraId="5560C8EC" w14:textId="22459827" w:rsidR="009D3E67" w:rsidRPr="009D3E67" w:rsidRDefault="009D3E67" w:rsidP="009D3E67">
      <w:pPr>
        <w:ind w:firstLine="480"/>
        <w:rPr>
          <w:rFonts w:ascii="Cambria" w:hAnsi="Cambria"/>
        </w:rPr>
      </w:pPr>
      <w:r w:rsidRPr="009D3E67">
        <w:rPr>
          <w:rFonts w:ascii="Cambria" w:hAnsi="Cambria" w:hint="eastAsia"/>
        </w:rPr>
        <w:t>以下部分节选自</w:t>
      </w:r>
      <w:r w:rsidRPr="009D3E67">
        <w:rPr>
          <w:rFonts w:ascii="Cambria" w:hAnsi="Cambria"/>
        </w:rPr>
        <w:t>吾淳</w:t>
      </w:r>
      <w:r w:rsidRPr="009D3E67">
        <w:rPr>
          <w:rFonts w:ascii="Cambria" w:hAnsi="Cambria" w:hint="eastAsia"/>
        </w:rPr>
        <w:t>的</w:t>
      </w:r>
      <w:r w:rsidR="009A0A7E" w:rsidRPr="00661F64">
        <w:rPr>
          <w:rFonts w:ascii="Cambria" w:hAnsi="Cambria"/>
        </w:rPr>
        <w:t>《中国哲学通史（古代科学哲学卷）</w:t>
      </w:r>
      <w:r w:rsidR="009A0A7E" w:rsidRPr="009D3E67">
        <w:rPr>
          <w:rFonts w:ascii="Cambria" w:hAnsi="Cambria" w:hint="eastAsia"/>
        </w:rPr>
        <w:t>》</w:t>
      </w:r>
      <w:r w:rsidRPr="009D3E67">
        <w:rPr>
          <w:rFonts w:ascii="Cambria" w:hAnsi="Cambria" w:hint="eastAsia"/>
        </w:rPr>
        <w:t>，内容太晦涩难懂了，可不可以帮我总结一下，告诉我具体讲了哪些内容？给我无格式的纯正文文本</w:t>
      </w:r>
    </w:p>
    <w:p w14:paraId="7D08DBAC" w14:textId="77777777" w:rsidR="009D3E67" w:rsidRPr="009D3E67" w:rsidRDefault="009D3E67" w:rsidP="009D3E67">
      <w:pPr>
        <w:ind w:firstLine="480"/>
        <w:rPr>
          <w:rFonts w:ascii="Cambria" w:hAnsi="Cambria"/>
        </w:rPr>
      </w:pPr>
    </w:p>
    <w:p w14:paraId="57E062CC" w14:textId="77777777" w:rsidR="009D3E67" w:rsidRDefault="009D3E67" w:rsidP="009D3E67">
      <w:pPr>
        <w:ind w:firstLine="480"/>
        <w:rPr>
          <w:rFonts w:ascii="Cambria" w:hAnsi="Cambria"/>
        </w:rPr>
      </w:pPr>
    </w:p>
    <w:p w14:paraId="6D9FD27E" w14:textId="0D62A673" w:rsidR="009A0A7E" w:rsidRPr="009D3E67" w:rsidRDefault="009A0A7E" w:rsidP="009A0A7E">
      <w:pPr>
        <w:ind w:firstLine="480"/>
        <w:rPr>
          <w:rFonts w:ascii="Cambria" w:hAnsi="Cambria"/>
        </w:rPr>
      </w:pPr>
      <w:r w:rsidRPr="009D3E67">
        <w:rPr>
          <w:rFonts w:ascii="Cambria" w:hAnsi="Cambria" w:hint="eastAsia"/>
        </w:rPr>
        <w:t>以下部分节选自</w:t>
      </w:r>
      <w:r w:rsidRPr="009A0A7E">
        <w:rPr>
          <w:rFonts w:ascii="Cambria" w:hAnsi="Cambria"/>
        </w:rPr>
        <w:t>麦基</w:t>
      </w:r>
      <w:r w:rsidRPr="009D3E67">
        <w:rPr>
          <w:rFonts w:ascii="Cambria" w:hAnsi="Cambria" w:hint="eastAsia"/>
        </w:rPr>
        <w:t>的《</w:t>
      </w:r>
      <w:r w:rsidRPr="009A0A7E">
        <w:rPr>
          <w:rFonts w:ascii="Cambria" w:hAnsi="Cambria"/>
        </w:rPr>
        <w:t>思想家：与十五位杰出哲学家的对话</w:t>
      </w:r>
      <w:r w:rsidRPr="009D3E67">
        <w:rPr>
          <w:rFonts w:ascii="Cambria" w:hAnsi="Cambria" w:hint="eastAsia"/>
        </w:rPr>
        <w:t>》，内容太晦涩难懂了，可不可以帮我总结一下，告诉我具体讲了哪些内容？给我无格式的纯正文文本</w:t>
      </w:r>
    </w:p>
    <w:p w14:paraId="34B2E6AB" w14:textId="77777777" w:rsidR="009D3E67" w:rsidRPr="009D3E67" w:rsidRDefault="009D3E67" w:rsidP="009D3E67">
      <w:pPr>
        <w:ind w:firstLine="480"/>
        <w:rPr>
          <w:rFonts w:ascii="Cambria" w:hAnsi="Cambria"/>
        </w:rPr>
      </w:pPr>
    </w:p>
    <w:p w14:paraId="4E480F4D" w14:textId="5242859B" w:rsidR="009D3E67" w:rsidRPr="009D3E67" w:rsidRDefault="009D3E67" w:rsidP="009D3E67">
      <w:pPr>
        <w:spacing w:beforeLines="50" w:before="120" w:afterLines="50" w:after="120"/>
        <w:ind w:firstLineChars="0" w:firstLine="0"/>
        <w:jc w:val="center"/>
        <w:outlineLvl w:val="1"/>
        <w:rPr>
          <w:rFonts w:ascii="黑体" w:eastAsia="黑体" w:hAnsi="黑体" w:cs="黑体" w:hint="eastAsia"/>
          <w:b/>
          <w:color w:val="FF0000"/>
          <w:sz w:val="28"/>
          <w:szCs w:val="28"/>
        </w:rPr>
      </w:pPr>
      <w:r w:rsidRPr="009D3E67">
        <w:rPr>
          <w:rFonts w:ascii="黑体" w:eastAsia="黑体" w:hAnsi="黑体" w:cs="黑体" w:hint="eastAsia"/>
          <w:b/>
          <w:color w:val="FF0000"/>
          <w:sz w:val="28"/>
          <w:szCs w:val="28"/>
        </w:rPr>
        <w:t>补充说明</w:t>
      </w:r>
      <w:r w:rsidR="006B1CBE">
        <w:rPr>
          <w:rFonts w:ascii="黑体" w:eastAsia="黑体" w:hAnsi="黑体" w:cs="黑体" w:hint="eastAsia"/>
          <w:b/>
          <w:color w:val="FF0000"/>
          <w:sz w:val="28"/>
          <w:szCs w:val="28"/>
        </w:rPr>
        <w:t>/豆包</w:t>
      </w:r>
    </w:p>
    <w:p w14:paraId="3D7FED5E" w14:textId="165ACB78" w:rsidR="009D3E67" w:rsidRPr="009D3E67" w:rsidRDefault="009D3E67" w:rsidP="009D3E67">
      <w:pPr>
        <w:ind w:firstLine="480"/>
        <w:rPr>
          <w:rFonts w:ascii="Cambria" w:hAnsi="Cambria"/>
        </w:rPr>
      </w:pPr>
      <w:r w:rsidRPr="009D3E67">
        <w:rPr>
          <w:rFonts w:ascii="Cambria" w:hAnsi="Cambria" w:hint="eastAsia"/>
        </w:rPr>
        <w:t>以下部分节选自</w:t>
      </w:r>
      <w:r w:rsidRPr="009D3E67">
        <w:rPr>
          <w:rFonts w:ascii="Cambria" w:hAnsi="Cambria"/>
        </w:rPr>
        <w:t>吾淳</w:t>
      </w:r>
      <w:r w:rsidRPr="009D3E67">
        <w:rPr>
          <w:rFonts w:ascii="Cambria" w:hAnsi="Cambria" w:hint="eastAsia"/>
        </w:rPr>
        <w:t>的</w:t>
      </w:r>
      <w:r w:rsidR="009A0A7E" w:rsidRPr="00661F64">
        <w:rPr>
          <w:rFonts w:ascii="Cambria" w:hAnsi="Cambria"/>
        </w:rPr>
        <w:t>《中国哲学通史（古代科学哲学卷）</w:t>
      </w:r>
      <w:r w:rsidR="009A0A7E" w:rsidRPr="009D3E67">
        <w:rPr>
          <w:rFonts w:ascii="Cambria" w:hAnsi="Cambria" w:hint="eastAsia"/>
        </w:rPr>
        <w:t>》</w:t>
      </w:r>
      <w:r w:rsidRPr="009D3E67">
        <w:rPr>
          <w:rFonts w:ascii="Cambria" w:hAnsi="Cambria" w:hint="eastAsia"/>
        </w:rPr>
        <w:t>，</w:t>
      </w:r>
      <w:r w:rsidRPr="009D3E67">
        <w:rPr>
          <w:rFonts w:ascii="Cambria" w:hAnsi="Cambria"/>
        </w:rPr>
        <w:t>这里面有没有</w:t>
      </w:r>
      <w:r w:rsidRPr="009D3E67">
        <w:rPr>
          <w:rFonts w:ascii="Cambria" w:hAnsi="Cambria" w:hint="eastAsia"/>
        </w:rPr>
        <w:t>片面化的信息、</w:t>
      </w:r>
      <w:r w:rsidRPr="009D3E67">
        <w:rPr>
          <w:rFonts w:ascii="Cambria" w:hAnsi="Cambria"/>
        </w:rPr>
        <w:t>谣言</w:t>
      </w:r>
      <w:r w:rsidRPr="009D3E67">
        <w:rPr>
          <w:rFonts w:ascii="Cambria" w:hAnsi="Cambria" w:hint="eastAsia"/>
        </w:rPr>
        <w:t>、或者指向性错误、</w:t>
      </w:r>
      <w:r w:rsidRPr="009D3E67">
        <w:rPr>
          <w:rFonts w:ascii="Cambria" w:hAnsi="Cambria"/>
        </w:rPr>
        <w:t>或许虚假消息</w:t>
      </w:r>
      <w:r w:rsidRPr="009D3E67">
        <w:rPr>
          <w:rFonts w:ascii="Cambria" w:hAnsi="Cambria" w:hint="eastAsia"/>
        </w:rPr>
        <w:t>、或不恰当的比喻等各种形式的错误信息。</w:t>
      </w:r>
      <w:r w:rsidRPr="009D3E67">
        <w:rPr>
          <w:rFonts w:ascii="Cambria" w:hAnsi="Cambria"/>
        </w:rPr>
        <w:t>我需要全面且详细地介绍哲学的这一专题，所以你看看除了检查外，还有没有什么需要补充的？</w:t>
      </w:r>
    </w:p>
    <w:p w14:paraId="419964A8" w14:textId="77777777" w:rsidR="009D3E67" w:rsidRDefault="009D3E67" w:rsidP="009D3E67">
      <w:pPr>
        <w:ind w:firstLine="480"/>
        <w:rPr>
          <w:rFonts w:hint="eastAsia"/>
        </w:rPr>
      </w:pPr>
    </w:p>
    <w:p w14:paraId="0E5E2F2E" w14:textId="5416765E" w:rsidR="009A0A7E" w:rsidRPr="009D3E67" w:rsidRDefault="009A0A7E" w:rsidP="009A0A7E">
      <w:pPr>
        <w:ind w:firstLine="480"/>
        <w:rPr>
          <w:rFonts w:ascii="Cambria" w:hAnsi="Cambria"/>
        </w:rPr>
      </w:pPr>
      <w:r w:rsidRPr="009D3E67">
        <w:rPr>
          <w:rFonts w:ascii="Cambria" w:hAnsi="Cambria" w:hint="eastAsia"/>
        </w:rPr>
        <w:t>以下部分节选自</w:t>
      </w:r>
      <w:r w:rsidRPr="009A0A7E">
        <w:rPr>
          <w:rFonts w:ascii="Cambria" w:hAnsi="Cambria"/>
        </w:rPr>
        <w:t>麦基</w:t>
      </w:r>
      <w:r w:rsidRPr="009D3E67">
        <w:rPr>
          <w:rFonts w:ascii="Cambria" w:hAnsi="Cambria" w:hint="eastAsia"/>
        </w:rPr>
        <w:t>的《</w:t>
      </w:r>
      <w:r w:rsidRPr="009A0A7E">
        <w:rPr>
          <w:rFonts w:ascii="Cambria" w:hAnsi="Cambria"/>
        </w:rPr>
        <w:t>思想家：与十五位杰出哲学家的对话</w:t>
      </w:r>
      <w:r w:rsidRPr="009D3E67">
        <w:rPr>
          <w:rFonts w:ascii="Cambria" w:hAnsi="Cambria" w:hint="eastAsia"/>
        </w:rPr>
        <w:t>》，</w:t>
      </w:r>
      <w:r w:rsidRPr="009D3E67">
        <w:rPr>
          <w:rFonts w:ascii="Cambria" w:hAnsi="Cambria"/>
        </w:rPr>
        <w:t>这里面有没有</w:t>
      </w:r>
      <w:r w:rsidRPr="009D3E67">
        <w:rPr>
          <w:rFonts w:ascii="Cambria" w:hAnsi="Cambria" w:hint="eastAsia"/>
        </w:rPr>
        <w:t>片面化的信息、</w:t>
      </w:r>
      <w:r w:rsidRPr="009D3E67">
        <w:rPr>
          <w:rFonts w:ascii="Cambria" w:hAnsi="Cambria"/>
        </w:rPr>
        <w:t>谣言</w:t>
      </w:r>
      <w:r w:rsidRPr="009D3E67">
        <w:rPr>
          <w:rFonts w:ascii="Cambria" w:hAnsi="Cambria" w:hint="eastAsia"/>
        </w:rPr>
        <w:t>、或者指向性错误、</w:t>
      </w:r>
      <w:r w:rsidRPr="009D3E67">
        <w:rPr>
          <w:rFonts w:ascii="Cambria" w:hAnsi="Cambria"/>
        </w:rPr>
        <w:t>或许虚假消息</w:t>
      </w:r>
      <w:r w:rsidRPr="009D3E67">
        <w:rPr>
          <w:rFonts w:ascii="Cambria" w:hAnsi="Cambria" w:hint="eastAsia"/>
        </w:rPr>
        <w:t>、或不恰当的比喻等各种形式的错误信息。</w:t>
      </w:r>
      <w:r w:rsidRPr="009D3E67">
        <w:rPr>
          <w:rFonts w:ascii="Cambria" w:hAnsi="Cambria"/>
        </w:rPr>
        <w:t>我需要全面且详细地介绍哲学的这一专题，所以你看看除了检查外，还有没有什么需要补充的？</w:t>
      </w:r>
    </w:p>
    <w:p w14:paraId="6E5A923C" w14:textId="77777777" w:rsidR="009A0A7E" w:rsidRPr="009A0A7E" w:rsidRDefault="009A0A7E" w:rsidP="009D3E67">
      <w:pPr>
        <w:ind w:firstLine="480"/>
        <w:rPr>
          <w:rFonts w:hint="eastAsia"/>
        </w:rPr>
      </w:pPr>
    </w:p>
    <w:p w14:paraId="2215AE41" w14:textId="77777777" w:rsidR="009A0A7E" w:rsidRDefault="009A0A7E" w:rsidP="009D3E67">
      <w:pPr>
        <w:ind w:firstLine="480"/>
        <w:rPr>
          <w:rFonts w:hint="eastAsia"/>
        </w:rPr>
      </w:pPr>
    </w:p>
    <w:p w14:paraId="6A81D0A8" w14:textId="77777777" w:rsidR="00EC2868" w:rsidRDefault="00EC2868" w:rsidP="009D3E67">
      <w:pPr>
        <w:ind w:firstLine="480"/>
        <w:rPr>
          <w:rFonts w:hint="eastAsia"/>
        </w:rPr>
      </w:pPr>
    </w:p>
    <w:p w14:paraId="44A38C12" w14:textId="4EE7B50F" w:rsidR="00EC2868" w:rsidRDefault="00EC2868" w:rsidP="00EC2868">
      <w:pPr>
        <w:pStyle w:val="af1"/>
        <w:rPr>
          <w:rFonts w:hint="eastAsia"/>
        </w:rPr>
      </w:pPr>
      <w:r>
        <w:rPr>
          <w:rFonts w:hint="eastAsia"/>
        </w:rPr>
        <w:t>撰写文稿/修复若干问题</w:t>
      </w:r>
    </w:p>
    <w:p w14:paraId="3F39E008" w14:textId="26D55B0B" w:rsidR="00991A98" w:rsidRDefault="00991A98" w:rsidP="00991A98">
      <w:pPr>
        <w:pStyle w:val="af3"/>
        <w:rPr>
          <w:rFonts w:hint="eastAsia"/>
        </w:rPr>
      </w:pPr>
      <w:r>
        <w:rPr>
          <w:rFonts w:hint="eastAsia"/>
        </w:rPr>
        <w:t>中哲</w:t>
      </w:r>
    </w:p>
    <w:p w14:paraId="778D02D6" w14:textId="18076846" w:rsidR="00EC2868" w:rsidRDefault="00EC2868" w:rsidP="00EC2868">
      <w:pPr>
        <w:ind w:firstLineChars="0" w:firstLine="0"/>
        <w:jc w:val="center"/>
        <w:rPr>
          <w:rFonts w:hint="eastAsia"/>
        </w:rPr>
      </w:pPr>
      <w:r>
        <w:rPr>
          <w:rFonts w:hint="eastAsia"/>
        </w:rPr>
        <w:t>【</w:t>
      </w:r>
      <w:r w:rsidR="007D3587">
        <w:rPr>
          <w:rFonts w:hint="eastAsia"/>
        </w:rPr>
        <w:t>双人座谈对话视频文稿</w:t>
      </w:r>
      <w:r>
        <w:rPr>
          <w:rFonts w:hint="eastAsia"/>
        </w:rPr>
        <w:t>指令：知识晶体探险剧】</w:t>
      </w:r>
    </w:p>
    <w:p w14:paraId="23091847" w14:textId="080368B9" w:rsidR="00EC2868" w:rsidRDefault="00EC2868" w:rsidP="00EC2868">
      <w:pPr>
        <w:ind w:firstLine="480"/>
        <w:rPr>
          <w:rFonts w:hint="eastAsia"/>
        </w:rPr>
      </w:pPr>
      <w:r>
        <w:rPr>
          <w:rFonts w:hint="eastAsia"/>
        </w:rPr>
        <w:t>直接给我全稿，文稿内容是两个人的座谈对话。你是一名</w:t>
      </w:r>
      <w:r w:rsidR="00925736">
        <w:rPr>
          <w:rFonts w:hint="eastAsia"/>
        </w:rPr>
        <w:t>知识科普领域的</w:t>
      </w:r>
      <w:r>
        <w:rPr>
          <w:rFonts w:hint="eastAsia"/>
        </w:rPr>
        <w:t>顶尖的“知识转化官”，你的唯一使命是：将学者皓首穷经研究出的专业知识精华，封装成一个引人入胜的“知识探险剧本”。你必须确保改编后的文稿，其核心知识晶体与书籍节选片段的【参考素材】高度一致，同时利用人类的好奇心与认知规律，将其打造成一部让人无法抗拒的“思想探险剧”。</w:t>
      </w:r>
    </w:p>
    <w:p w14:paraId="1B19F3B3" w14:textId="77777777" w:rsidR="00925736" w:rsidRDefault="00925736" w:rsidP="00EC2868">
      <w:pPr>
        <w:ind w:firstLine="480"/>
        <w:rPr>
          <w:rFonts w:hint="eastAsia"/>
        </w:rPr>
      </w:pPr>
    </w:p>
    <w:p w14:paraId="0D4E799A" w14:textId="77777777" w:rsidR="00EC2868" w:rsidRDefault="00EC2868" w:rsidP="00EC2868">
      <w:pPr>
        <w:ind w:firstLine="480"/>
        <w:rPr>
          <w:rFonts w:hint="eastAsia"/>
        </w:rPr>
      </w:pPr>
      <w:r>
        <w:rPr>
          <w:rFonts w:hint="eastAsia"/>
        </w:rPr>
        <w:t>！！！重要创作红线！！！</w:t>
      </w:r>
    </w:p>
    <w:p w14:paraId="6D76257A" w14:textId="77777777" w:rsidR="00EC2868" w:rsidRDefault="00EC2868" w:rsidP="00EC2868">
      <w:pPr>
        <w:ind w:firstLine="480"/>
        <w:rPr>
          <w:rFonts w:hint="eastAsia"/>
        </w:rPr>
      </w:pPr>
      <w:r>
        <w:rPr>
          <w:rFonts w:hint="eastAsia"/>
        </w:rPr>
        <w:t>严禁在对话中提及“知识晶体”、“心流”、“变量奖励”、“认知地图”等创作方法论术语。这些是我们的内部工具，观众绝不可能看到。</w:t>
      </w:r>
    </w:p>
    <w:p w14:paraId="5CCCC342" w14:textId="77777777" w:rsidR="00EC2868" w:rsidRDefault="00EC2868" w:rsidP="00EC2868">
      <w:pPr>
        <w:ind w:firstLine="480"/>
        <w:rPr>
          <w:rFonts w:hint="eastAsia"/>
        </w:rPr>
      </w:pPr>
      <w:r>
        <w:rPr>
          <w:rFonts w:hint="eastAsia"/>
        </w:rPr>
        <w:lastRenderedPageBreak/>
        <w:t>严禁在对话中出现“根据【参考素材】”、“【补充说明】指出”等暴露信息来源的表述。所有知识都必须通过两人对话自然呈现，文稿必须自成体系、逻辑自洽。</w:t>
      </w:r>
    </w:p>
    <w:p w14:paraId="59B176A8" w14:textId="77777777" w:rsidR="00EC2868" w:rsidRDefault="00EC2868" w:rsidP="00EC2868">
      <w:pPr>
        <w:ind w:firstLine="480"/>
        <w:rPr>
          <w:rFonts w:hint="eastAsia"/>
        </w:rPr>
      </w:pPr>
      <w:r>
        <w:rPr>
          <w:rFonts w:hint="eastAsia"/>
        </w:rPr>
        <w:t>严禁直接引用文言文而不解释。如确需引用古籍原句，必须立即用通俗易懂的白话进行精准翻译和解释，遵循“引用即解释”原则。</w:t>
      </w:r>
    </w:p>
    <w:p w14:paraId="658C5E50" w14:textId="77777777" w:rsidR="00925736" w:rsidRDefault="00925736" w:rsidP="00925736">
      <w:pPr>
        <w:ind w:firstLine="480"/>
        <w:rPr>
          <w:rFonts w:hint="eastAsia"/>
        </w:rPr>
      </w:pPr>
      <w:r w:rsidRPr="00925736">
        <w:rPr>
          <w:rFonts w:hint="eastAsia"/>
        </w:rPr>
        <w:t>此脚本将用于AI语音合成（TTS）生成音频，因此严禁在对话中加入任何动作、表情或环境描述（例如括号内的“他顿了顿”、“画面切换到...”等）。所有信息和情绪必须通过对话内容本身来传递。</w:t>
      </w:r>
    </w:p>
    <w:p w14:paraId="77DEEF7B" w14:textId="77777777" w:rsidR="00EC2868" w:rsidRDefault="00EC2868" w:rsidP="00EC2868">
      <w:pPr>
        <w:ind w:firstLine="480"/>
        <w:rPr>
          <w:rFonts w:hint="eastAsia"/>
        </w:rPr>
      </w:pPr>
    </w:p>
    <w:p w14:paraId="7B6B422F" w14:textId="366B9EA2" w:rsidR="00EC2868" w:rsidRDefault="00EC2868" w:rsidP="00EC2868">
      <w:pPr>
        <w:ind w:firstLine="480"/>
        <w:rPr>
          <w:rFonts w:hint="eastAsia"/>
        </w:rPr>
      </w:pPr>
      <w:r>
        <w:rPr>
          <w:rFonts w:hint="eastAsia"/>
        </w:rPr>
        <w:t>一、核心创作理念：沉浸式知识探险</w:t>
      </w:r>
    </w:p>
    <w:p w14:paraId="16DA763F" w14:textId="77777777" w:rsidR="00EC2868" w:rsidRDefault="00EC2868" w:rsidP="00EC2868">
      <w:pPr>
        <w:ind w:firstLine="480"/>
        <w:rPr>
          <w:rFonts w:hint="eastAsia"/>
        </w:rPr>
      </w:pPr>
      <w:r>
        <w:rPr>
          <w:rFonts w:hint="eastAsia"/>
        </w:rPr>
        <w:t>我们是在设计一场围绕核心知识晶体（本期必须讲清楚的1-3个专业概念）展开的寻宝游戏。所有知识都必须通过老剑条和齐静春的探索性对话自然呈现。</w:t>
      </w:r>
    </w:p>
    <w:p w14:paraId="03A0733E" w14:textId="77777777" w:rsidR="00EC2868" w:rsidRDefault="00EC2868" w:rsidP="00EC2868">
      <w:pPr>
        <w:ind w:firstLine="480"/>
        <w:rPr>
          <w:rFonts w:hint="eastAsia"/>
        </w:rPr>
      </w:pPr>
      <w:r>
        <w:rPr>
          <w:rFonts w:hint="eastAsia"/>
        </w:rPr>
        <w:t>「老剑条」（探险家与共鸣器）：</w:t>
      </w:r>
    </w:p>
    <w:p w14:paraId="4E355E7A" w14:textId="77777777" w:rsidR="00EC2868" w:rsidRDefault="00EC2868" w:rsidP="00EC2868">
      <w:pPr>
        <w:ind w:firstLine="480"/>
        <w:rPr>
          <w:rFonts w:hint="eastAsia"/>
        </w:rPr>
      </w:pPr>
      <w:r>
        <w:rPr>
          <w:rFonts w:hint="eastAsia"/>
        </w:rPr>
        <w:t>从生活大白话或普遍认知切入，精准撞上专业知识的边界。</w:t>
      </w:r>
    </w:p>
    <w:p w14:paraId="0536B902" w14:textId="77777777" w:rsidR="00EC2868" w:rsidRDefault="00EC2868" w:rsidP="00EC2868">
      <w:pPr>
        <w:ind w:firstLine="480"/>
        <w:rPr>
          <w:rFonts w:hint="eastAsia"/>
        </w:rPr>
      </w:pPr>
      <w:r>
        <w:rPr>
          <w:rFonts w:hint="eastAsia"/>
        </w:rPr>
        <w:t>敏锐指出知识中“反直觉”、“看似矛盾”的点，推动探索深化。</w:t>
      </w:r>
    </w:p>
    <w:p w14:paraId="647C04FD" w14:textId="77777777" w:rsidR="00EC2868" w:rsidRDefault="00EC2868" w:rsidP="00EC2868">
      <w:pPr>
        <w:ind w:firstLine="480"/>
        <w:rPr>
          <w:rFonts w:hint="eastAsia"/>
        </w:rPr>
      </w:pPr>
      <w:r>
        <w:rPr>
          <w:rFonts w:hint="eastAsia"/>
        </w:rPr>
        <w:t>她的困惑和恍然大悟，必须与目标观众的心理节奏同频。</w:t>
      </w:r>
    </w:p>
    <w:p w14:paraId="79326C23" w14:textId="77777777" w:rsidR="00EC2868" w:rsidRDefault="00EC2868" w:rsidP="00EC2868">
      <w:pPr>
        <w:ind w:firstLine="480"/>
        <w:rPr>
          <w:rFonts w:hint="eastAsia"/>
        </w:rPr>
      </w:pPr>
      <w:r>
        <w:rPr>
          <w:rFonts w:hint="eastAsia"/>
        </w:rPr>
        <w:t>「齐静春」（向导与建筑师）：</w:t>
      </w:r>
    </w:p>
    <w:p w14:paraId="1D710E72" w14:textId="77777777" w:rsidR="00EC2868" w:rsidRDefault="00EC2868" w:rsidP="00EC2868">
      <w:pPr>
        <w:ind w:firstLine="480"/>
        <w:rPr>
          <w:rFonts w:hint="eastAsia"/>
        </w:rPr>
      </w:pPr>
      <w:r>
        <w:rPr>
          <w:rFonts w:hint="eastAsia"/>
        </w:rPr>
        <w:t>使用比喻、思想实验、历史场景还原，为抽象概念建造可理解的模型。</w:t>
      </w:r>
    </w:p>
    <w:p w14:paraId="6B7C57F3" w14:textId="77777777" w:rsidR="00EC2868" w:rsidRDefault="00EC2868" w:rsidP="00EC2868">
      <w:pPr>
        <w:ind w:firstLine="480"/>
        <w:rPr>
          <w:rFonts w:hint="eastAsia"/>
        </w:rPr>
      </w:pPr>
      <w:r>
        <w:rPr>
          <w:rFonts w:hint="eastAsia"/>
        </w:rPr>
        <w:t>清晰地揭示不同概念之间的逻辑关系。</w:t>
      </w:r>
    </w:p>
    <w:p w14:paraId="69A1C8E9" w14:textId="77777777" w:rsidR="00EC2868" w:rsidRDefault="00EC2868" w:rsidP="00EC2868">
      <w:pPr>
        <w:ind w:firstLine="480"/>
        <w:rPr>
          <w:rFonts w:hint="eastAsia"/>
        </w:rPr>
      </w:pPr>
      <w:r>
        <w:rPr>
          <w:rFonts w:hint="eastAsia"/>
        </w:rPr>
        <w:t>所有解释必须基于【参考素材】的权威内容，但表述上要转化为对话中的自然陈述。</w:t>
      </w:r>
    </w:p>
    <w:p w14:paraId="2FD18E16" w14:textId="3E962770" w:rsidR="00EC2868" w:rsidRDefault="00EC2868" w:rsidP="00EC2868">
      <w:pPr>
        <w:ind w:firstLine="480"/>
        <w:rPr>
          <w:rFonts w:hint="eastAsia"/>
        </w:rPr>
      </w:pPr>
      <w:r>
        <w:rPr>
          <w:rFonts w:hint="eastAsia"/>
        </w:rPr>
        <w:t>·错误示范：“根据【参考素材】第X章，老子说……”</w:t>
      </w:r>
    </w:p>
    <w:p w14:paraId="04B39C6C" w14:textId="2173C0F1" w:rsidR="00EC2868" w:rsidRDefault="00EC2868" w:rsidP="00EC2868">
      <w:pPr>
        <w:ind w:firstLine="480"/>
        <w:rPr>
          <w:rFonts w:hint="eastAsia"/>
        </w:rPr>
      </w:pPr>
      <w:r>
        <w:rPr>
          <w:rFonts w:hint="eastAsia"/>
        </w:rPr>
        <w:t>·正确示范：“其实老子在《道德经》里有一个非常深刻的观察，他的意思是说……”</w:t>
      </w:r>
    </w:p>
    <w:p w14:paraId="3501193D" w14:textId="77777777" w:rsidR="00EC2868" w:rsidRDefault="00EC2868" w:rsidP="00EC2868">
      <w:pPr>
        <w:ind w:firstLine="480"/>
        <w:rPr>
          <w:rFonts w:hint="eastAsia"/>
        </w:rPr>
      </w:pPr>
    </w:p>
    <w:p w14:paraId="4AC0E872" w14:textId="15449FD0" w:rsidR="00EC2868" w:rsidRDefault="00EC2868" w:rsidP="00EC2868">
      <w:pPr>
        <w:ind w:firstLine="480"/>
        <w:rPr>
          <w:rFonts w:hint="eastAsia"/>
        </w:rPr>
      </w:pPr>
      <w:r>
        <w:rPr>
          <w:rFonts w:hint="eastAsia"/>
        </w:rPr>
        <w:t>二、黄金开局：3秒“认知奇点”</w:t>
      </w:r>
    </w:p>
    <w:p w14:paraId="6E5522EC" w14:textId="77777777" w:rsidR="00EC2868" w:rsidRDefault="00EC2868" w:rsidP="00EC2868">
      <w:pPr>
        <w:ind w:firstLine="480"/>
        <w:rPr>
          <w:rFonts w:hint="eastAsia"/>
        </w:rPr>
      </w:pPr>
      <w:r>
        <w:rPr>
          <w:rFonts w:hint="eastAsia"/>
        </w:rPr>
        <w:t>开局必须创造一个“认知奇点”——一个让观众觉得“咦？这跟我想的不一样，我得听听”的瞬间。必须直接从本期核心知识晶体中最反常识、最颠覆常规认知的一点切入。</w:t>
      </w:r>
    </w:p>
    <w:p w14:paraId="02544602" w14:textId="77777777" w:rsidR="00EC2868" w:rsidRDefault="00EC2868" w:rsidP="00EC2868">
      <w:pPr>
        <w:ind w:firstLine="480"/>
        <w:rPr>
          <w:rFonts w:hint="eastAsia"/>
        </w:rPr>
      </w:pPr>
      <w:r>
        <w:rPr>
          <w:rFonts w:hint="eastAsia"/>
        </w:rPr>
        <w:t>操作核心：思考——关于这个知识点，普通人最大的误解是什么？能否用一个问题直接触及本集知识的核心？</w:t>
      </w:r>
    </w:p>
    <w:p w14:paraId="4A65F4CB" w14:textId="77777777" w:rsidR="00EC2868" w:rsidRDefault="00EC2868" w:rsidP="00EC2868">
      <w:pPr>
        <w:ind w:firstLine="480"/>
        <w:rPr>
          <w:rFonts w:hint="eastAsia"/>
        </w:rPr>
      </w:pPr>
    </w:p>
    <w:p w14:paraId="2202B9F0" w14:textId="77777777" w:rsidR="00EC2868" w:rsidRDefault="00EC2868" w:rsidP="00EC2868">
      <w:pPr>
        <w:ind w:firstLine="480"/>
        <w:rPr>
          <w:rFonts w:hint="eastAsia"/>
        </w:rPr>
      </w:pPr>
      <w:r>
        <w:rPr>
          <w:rFonts w:hint="eastAsia"/>
        </w:rPr>
        <w:t>三、节奏引擎：无缝融入的认知驱动力</w:t>
      </w:r>
    </w:p>
    <w:p w14:paraId="76DE9F5A" w14:textId="6B20A703" w:rsidR="00EC2868" w:rsidRDefault="00EC2868" w:rsidP="00EC2868">
      <w:pPr>
        <w:ind w:firstLine="480"/>
        <w:rPr>
          <w:rFonts w:hint="eastAsia"/>
        </w:rPr>
      </w:pPr>
      <w:r>
        <w:rPr>
          <w:rFonts w:hint="eastAsia"/>
        </w:rPr>
        <w:t>1.“心流”控制（规律的认知奖励，确保沉浸感）：确保对话像上台阶，每解决一个疑问，认知就向前推进一步，让观众不断获得“懂了！”的微小成就感。</w:t>
      </w:r>
    </w:p>
    <w:p w14:paraId="32BD73CE" w14:textId="3BCD7985" w:rsidR="00EC2868" w:rsidRDefault="00EC2868" w:rsidP="00EC2868">
      <w:pPr>
        <w:ind w:firstLine="480"/>
        <w:rPr>
          <w:rFonts w:hint="eastAsia"/>
        </w:rPr>
      </w:pPr>
      <w:r>
        <w:rPr>
          <w:rFonts w:hint="eastAsia"/>
        </w:rPr>
        <w:t>2.“变量奖励”（精心设计的认知惊喜，确保成就感）：在对话中自然插入令人拍案叫绝的比喻、鲜为人知的史实或跨学科洞察，作为知识主线旁的惊喜“宝箱”。</w:t>
      </w:r>
    </w:p>
    <w:p w14:paraId="758C6938" w14:textId="3DD0C1AF" w:rsidR="00EC2868" w:rsidRDefault="00EC2868" w:rsidP="00EC2868">
      <w:pPr>
        <w:ind w:firstLine="480"/>
        <w:rPr>
          <w:rFonts w:hint="eastAsia"/>
        </w:rPr>
      </w:pPr>
      <w:r>
        <w:rPr>
          <w:rFonts w:hint="eastAsia"/>
        </w:rPr>
        <w:lastRenderedPageBreak/>
        <w:t>3.“认知闭合”与“开放悬念”（张力管理）：</w:t>
      </w:r>
    </w:p>
    <w:p w14:paraId="6A51B3E1" w14:textId="0CA32182" w:rsidR="00EC2868" w:rsidRDefault="00EC2868" w:rsidP="00EC2868">
      <w:pPr>
        <w:ind w:firstLine="480"/>
        <w:rPr>
          <w:rFonts w:hint="eastAsia"/>
        </w:rPr>
      </w:pPr>
      <w:r>
        <w:rPr>
          <w:rFonts w:hint="eastAsia"/>
        </w:rPr>
        <w:t>·小闭环：老剑条提出的具体疑问，通常在3-4轮对话内得到解答。</w:t>
      </w:r>
    </w:p>
    <w:p w14:paraId="39D937E3" w14:textId="69491DEA" w:rsidR="00EC2868" w:rsidRDefault="00EC2868" w:rsidP="00EC2868">
      <w:pPr>
        <w:ind w:firstLine="480"/>
        <w:rPr>
          <w:rFonts w:hint="eastAsia"/>
        </w:rPr>
      </w:pPr>
      <w:r>
        <w:rPr>
          <w:rFonts w:hint="eastAsia"/>
        </w:rPr>
        <w:t>·大悬念（结尾过渡公式）：结尾必须从本期的一个核心概念出发，使用以下公式自然过渡：</w:t>
      </w:r>
    </w:p>
    <w:p w14:paraId="3DE5CBAB" w14:textId="5D01C4D5" w:rsidR="00EC2868" w:rsidRDefault="00EC2868" w:rsidP="00EC2868">
      <w:pPr>
        <w:ind w:firstLine="480"/>
        <w:rPr>
          <w:rFonts w:hint="eastAsia"/>
        </w:rPr>
      </w:pPr>
      <w:r>
        <w:rPr>
          <w:rFonts w:hint="eastAsia"/>
        </w:rPr>
        <w:t>[重申本期的</w:t>
      </w:r>
      <w:r w:rsidR="00E5067D">
        <w:rPr>
          <w:rFonts w:hint="eastAsia"/>
        </w:rPr>
        <w:t>核心内容、</w:t>
      </w:r>
      <w:r>
        <w:rPr>
          <w:rFonts w:hint="eastAsia"/>
        </w:rPr>
        <w:t>关键启发] + [但随之而来了一个新的问题/更深层的思考] + [这个问题，正是我们下期要探索的……（</w:t>
      </w:r>
      <w:r w:rsidR="007C074B">
        <w:rPr>
          <w:rFonts w:hint="eastAsia"/>
        </w:rPr>
        <w:t>从全内容的总结，循循善诱融洽自然地引入到</w:t>
      </w:r>
      <w:r>
        <w:rPr>
          <w:rFonts w:hint="eastAsia"/>
        </w:rPr>
        <w:t>【【【下期纲要】】】的核心主题）]。</w:t>
      </w:r>
    </w:p>
    <w:p w14:paraId="623BA551" w14:textId="77777777" w:rsidR="00EC2868" w:rsidRDefault="00EC2868" w:rsidP="00EC2868">
      <w:pPr>
        <w:ind w:firstLine="480"/>
        <w:rPr>
          <w:rFonts w:hint="eastAsia"/>
        </w:rPr>
      </w:pPr>
    </w:p>
    <w:p w14:paraId="0893BDA9" w14:textId="5B6E9F65" w:rsidR="00EC2868" w:rsidRDefault="00EC2868" w:rsidP="00EC2868">
      <w:pPr>
        <w:ind w:firstLine="480"/>
        <w:rPr>
          <w:rFonts w:hint="eastAsia"/>
        </w:rPr>
      </w:pPr>
      <w:r>
        <w:rPr>
          <w:rFonts w:hint="eastAsia"/>
        </w:rPr>
        <w:t>四、文言文处理准则：“引用即解释”模板</w:t>
      </w:r>
    </w:p>
    <w:p w14:paraId="26DFBF28" w14:textId="77777777" w:rsidR="00EC2868" w:rsidRDefault="00EC2868" w:rsidP="00EC2868">
      <w:pPr>
        <w:ind w:firstLine="480"/>
        <w:rPr>
          <w:rFonts w:hint="eastAsia"/>
        </w:rPr>
      </w:pPr>
      <w:r>
        <w:rPr>
          <w:rFonts w:hint="eastAsia"/>
        </w:rPr>
        <w:t>当需要引用古籍原句来增强说服力时，请严格使用此模板：</w:t>
      </w:r>
    </w:p>
    <w:p w14:paraId="64A658F1" w14:textId="76E4098D" w:rsidR="00EC2868" w:rsidRDefault="00EC2868" w:rsidP="00EC2868">
      <w:pPr>
        <w:ind w:firstLine="480"/>
        <w:rPr>
          <w:rFonts w:hint="eastAsia"/>
        </w:rPr>
      </w:pPr>
      <w:r>
        <w:rPr>
          <w:rFonts w:hint="eastAsia"/>
        </w:rPr>
        <w:t>“（齐静春）：[古籍名称]里有一句话叫‘[文言原文]’，意思是[清晰的白话解释]。所以/[从这个角度想]，[将其与讨论的主题连接]。”</w:t>
      </w:r>
    </w:p>
    <w:p w14:paraId="6F395673" w14:textId="77777777" w:rsidR="00EC2868" w:rsidRDefault="00EC2868" w:rsidP="00EC2868">
      <w:pPr>
        <w:ind w:firstLine="480"/>
        <w:rPr>
          <w:rFonts w:hint="eastAsia"/>
        </w:rPr>
      </w:pPr>
    </w:p>
    <w:p w14:paraId="638ECC65" w14:textId="33C34121" w:rsidR="00EC2868" w:rsidRDefault="00EC2868" w:rsidP="00EC2868">
      <w:pPr>
        <w:ind w:firstLine="480"/>
        <w:rPr>
          <w:rFonts w:hint="eastAsia"/>
        </w:rPr>
      </w:pPr>
      <w:r>
        <w:rPr>
          <w:rFonts w:hint="eastAsia"/>
        </w:rPr>
        <w:t>五、任务与格式</w:t>
      </w:r>
    </w:p>
    <w:p w14:paraId="3FBDAE82" w14:textId="77777777" w:rsidR="00EC2868" w:rsidRDefault="00EC2868" w:rsidP="00EC2868">
      <w:pPr>
        <w:ind w:firstLine="480"/>
        <w:rPr>
          <w:rFonts w:hint="eastAsia"/>
        </w:rPr>
      </w:pPr>
      <w:r>
        <w:rPr>
          <w:rFonts w:hint="eastAsia"/>
        </w:rPr>
        <w:t>请结合“【【【素材纲要】】】”和“【【【补充说明】】】”，将“【【【参考素材】】】”改编为一篇完整的双人对话剧文稿。可参考“【【【下期纲要】】】”为结尾的开放悬念提供过渡方向。</w:t>
      </w:r>
    </w:p>
    <w:p w14:paraId="27AAD58D" w14:textId="77777777" w:rsidR="00EC2868" w:rsidRDefault="00EC2868" w:rsidP="00EC2868">
      <w:pPr>
        <w:ind w:firstLine="480"/>
        <w:rPr>
          <w:rFonts w:hint="eastAsia"/>
        </w:rPr>
      </w:pPr>
      <w:r>
        <w:rPr>
          <w:rFonts w:hint="eastAsia"/>
        </w:rPr>
        <w:t>输出格式：严格使用角色标签和对话体。</w:t>
      </w:r>
    </w:p>
    <w:p w14:paraId="7BB1C0B3" w14:textId="6ADC7CC1" w:rsidR="00EC2868" w:rsidRDefault="00EC2868" w:rsidP="00EC2868">
      <w:pPr>
        <w:ind w:firstLine="480"/>
        <w:rPr>
          <w:rFonts w:hint="eastAsia"/>
        </w:rPr>
      </w:pPr>
      <w:r>
        <w:rPr>
          <w:rFonts w:hint="eastAsia"/>
        </w:rPr>
        <w:t>text</w:t>
      </w:r>
    </w:p>
    <w:p w14:paraId="6D3A909B" w14:textId="77777777" w:rsidR="00EC2868" w:rsidRDefault="00EC2868" w:rsidP="00EC2868">
      <w:pPr>
        <w:ind w:firstLine="480"/>
        <w:rPr>
          <w:rFonts w:hint="eastAsia"/>
        </w:rPr>
      </w:pPr>
      <w:r>
        <w:rPr>
          <w:rFonts w:hint="eastAsia"/>
        </w:rPr>
        <w:t>（老剑条）：[从已知切入未知，提出认知摩擦点]</w:t>
      </w:r>
    </w:p>
    <w:p w14:paraId="7ACA74A1" w14:textId="77777777" w:rsidR="00EC2868" w:rsidRDefault="00EC2868" w:rsidP="00EC2868">
      <w:pPr>
        <w:ind w:firstLine="480"/>
        <w:rPr>
          <w:rFonts w:hint="eastAsia"/>
        </w:rPr>
      </w:pPr>
      <w:r>
        <w:rPr>
          <w:rFonts w:hint="eastAsia"/>
        </w:rPr>
        <w:t>（齐静春）：[提供认知脚手架，构建知识逻辑]</w:t>
      </w:r>
    </w:p>
    <w:p w14:paraId="43E93B1A" w14:textId="77777777" w:rsidR="00EC2868" w:rsidRDefault="00EC2868" w:rsidP="00EC2868">
      <w:pPr>
        <w:ind w:firstLine="480"/>
        <w:rPr>
          <w:rFonts w:hint="eastAsia"/>
        </w:rPr>
      </w:pPr>
      <w:r>
        <w:rPr>
          <w:rFonts w:hint="eastAsia"/>
        </w:rPr>
        <w:t>...</w:t>
      </w:r>
    </w:p>
    <w:p w14:paraId="48F0292C" w14:textId="77777777" w:rsidR="00C7724C" w:rsidRDefault="00C7724C" w:rsidP="00EC2868">
      <w:pPr>
        <w:ind w:firstLine="480"/>
        <w:rPr>
          <w:rFonts w:hint="eastAsia"/>
        </w:rPr>
      </w:pPr>
    </w:p>
    <w:p w14:paraId="658D1C99" w14:textId="77777777" w:rsidR="00EC2868" w:rsidRDefault="00EC2868" w:rsidP="00EC2868">
      <w:pPr>
        <w:ind w:firstLine="480"/>
        <w:rPr>
          <w:rFonts w:hint="eastAsia"/>
        </w:rPr>
      </w:pPr>
      <w:r>
        <w:rPr>
          <w:rFonts w:hint="eastAsia"/>
        </w:rPr>
        <w:t>节奏规划：在文稿最后，以注释形式明确本稿的知识探险地图，格式如下：</w:t>
      </w:r>
    </w:p>
    <w:p w14:paraId="7DBDCF7C" w14:textId="77777777" w:rsidR="00C7724C" w:rsidRDefault="00EC2868" w:rsidP="00EC2868">
      <w:pPr>
        <w:ind w:firstLine="480"/>
        <w:rPr>
          <w:rFonts w:hint="eastAsia"/>
        </w:rPr>
      </w:pPr>
      <w:r>
        <w:rPr>
          <w:rFonts w:hint="eastAsia"/>
        </w:rPr>
        <w:t>【知识探险地图】</w:t>
      </w:r>
    </w:p>
    <w:p w14:paraId="7245F3E5" w14:textId="00AA83B8" w:rsidR="00C7724C" w:rsidRDefault="00EC2868" w:rsidP="00EC2868">
      <w:pPr>
        <w:ind w:firstLine="480"/>
        <w:rPr>
          <w:rFonts w:hint="eastAsia"/>
        </w:rPr>
      </w:pPr>
      <w:r>
        <w:rPr>
          <w:rFonts w:hint="eastAsia"/>
        </w:rPr>
        <w:t>核心知识晶体：[用1句话提炼本期最核心的知识点]</w:t>
      </w:r>
    </w:p>
    <w:p w14:paraId="57D01B00" w14:textId="77777777" w:rsidR="00C7724C" w:rsidRDefault="00EC2868" w:rsidP="00EC2868">
      <w:pPr>
        <w:ind w:firstLine="480"/>
        <w:rPr>
          <w:rFonts w:hint="eastAsia"/>
        </w:rPr>
      </w:pPr>
      <w:r>
        <w:rPr>
          <w:rFonts w:hint="eastAsia"/>
        </w:rPr>
        <w:t>认知奇点：[说明开局如何制造反常识]</w:t>
      </w:r>
    </w:p>
    <w:p w14:paraId="510EB993" w14:textId="77777777" w:rsidR="00C7724C" w:rsidRDefault="00EC2868" w:rsidP="00EC2868">
      <w:pPr>
        <w:ind w:firstLine="480"/>
        <w:rPr>
          <w:rFonts w:hint="eastAsia"/>
        </w:rPr>
      </w:pPr>
      <w:r>
        <w:rPr>
          <w:rFonts w:hint="eastAsia"/>
        </w:rPr>
        <w:t>心流阶梯：[标出2-3个关键的“懂了！”时刻]</w:t>
      </w:r>
    </w:p>
    <w:p w14:paraId="5A02F49A" w14:textId="77777777" w:rsidR="00C7724C" w:rsidRDefault="00EC2868" w:rsidP="00EC2868">
      <w:pPr>
        <w:ind w:firstLine="480"/>
        <w:rPr>
          <w:rFonts w:hint="eastAsia"/>
        </w:rPr>
      </w:pPr>
      <w:r>
        <w:rPr>
          <w:rFonts w:hint="eastAsia"/>
        </w:rPr>
        <w:t>变量奖励：[标出1-2个最精彩的比喻或洞察]</w:t>
      </w:r>
    </w:p>
    <w:p w14:paraId="2E374413" w14:textId="2D16B715" w:rsidR="00EC2868" w:rsidRDefault="00EC2868" w:rsidP="00EC2868">
      <w:pPr>
        <w:ind w:firstLine="480"/>
        <w:rPr>
          <w:rFonts w:hint="eastAsia"/>
        </w:rPr>
      </w:pPr>
      <w:r>
        <w:rPr>
          <w:rFonts w:hint="eastAsia"/>
        </w:rPr>
        <w:t>开放悬念：[说明结尾如何衔接下期]</w:t>
      </w:r>
    </w:p>
    <w:p w14:paraId="173794D1" w14:textId="0F30FFF4" w:rsidR="00EC2868" w:rsidRDefault="00EC2868" w:rsidP="00EC2868">
      <w:pPr>
        <w:ind w:firstLine="480"/>
        <w:rPr>
          <w:rFonts w:hint="eastAsia"/>
        </w:rPr>
      </w:pPr>
      <w:r>
        <w:rPr>
          <w:rFonts w:hint="eastAsia"/>
        </w:rPr>
        <w:t>字数要求：文稿需在3500-5000字之间，旨在打造</w:t>
      </w:r>
      <w:r w:rsidR="0066378A">
        <w:rPr>
          <w:rFonts w:hint="eastAsia"/>
        </w:rPr>
        <w:t>30-50段</w:t>
      </w:r>
      <w:r>
        <w:rPr>
          <w:rFonts w:hint="eastAsia"/>
        </w:rPr>
        <w:t>的深度科普视频，确保信息密度与节奏并重。</w:t>
      </w:r>
    </w:p>
    <w:p w14:paraId="03A52BAF" w14:textId="77777777" w:rsidR="00C7724C" w:rsidRDefault="00C7724C" w:rsidP="00EC2868">
      <w:pPr>
        <w:ind w:firstLine="480"/>
        <w:rPr>
          <w:rFonts w:hint="eastAsia"/>
        </w:rPr>
      </w:pPr>
    </w:p>
    <w:p w14:paraId="36261365" w14:textId="77777777" w:rsidR="00EC2868" w:rsidRDefault="00EC2868" w:rsidP="00EC2868">
      <w:pPr>
        <w:ind w:firstLine="480"/>
        <w:rPr>
          <w:rFonts w:hint="eastAsia"/>
        </w:rPr>
      </w:pPr>
      <w:r>
        <w:rPr>
          <w:rFonts w:hint="eastAsia"/>
        </w:rPr>
        <w:t>六、自检清单（生成前必看）</w:t>
      </w:r>
    </w:p>
    <w:p w14:paraId="67ED7218" w14:textId="77777777" w:rsidR="00EC2868" w:rsidRDefault="00EC2868" w:rsidP="00EC2868">
      <w:pPr>
        <w:ind w:firstLine="480"/>
        <w:rPr>
          <w:rFonts w:hint="eastAsia"/>
        </w:rPr>
      </w:pPr>
      <w:r>
        <w:rPr>
          <w:rFonts w:hint="eastAsia"/>
        </w:rPr>
        <w:t>严守红线：对话中是否完全避免了禁用术语、暴露信息来源及未解释的文言文？</w:t>
      </w:r>
    </w:p>
    <w:p w14:paraId="595A80AF" w14:textId="77777777" w:rsidR="00EC2868" w:rsidRDefault="00EC2868" w:rsidP="00EC2868">
      <w:pPr>
        <w:ind w:firstLine="480"/>
        <w:rPr>
          <w:rFonts w:hint="eastAsia"/>
        </w:rPr>
      </w:pPr>
      <w:r>
        <w:rPr>
          <w:rFonts w:hint="eastAsia"/>
        </w:rPr>
        <w:t>忠诚与独特：核心知识是否源自素材？本期内容是否有其独特性，避免与前后</w:t>
      </w:r>
      <w:r>
        <w:rPr>
          <w:rFonts w:hint="eastAsia"/>
        </w:rPr>
        <w:lastRenderedPageBreak/>
        <w:t>期同质化？</w:t>
      </w:r>
    </w:p>
    <w:p w14:paraId="3F8C45B6" w14:textId="77777777" w:rsidR="00EC2868" w:rsidRDefault="00EC2868" w:rsidP="00EC2868">
      <w:pPr>
        <w:ind w:firstLine="480"/>
        <w:rPr>
          <w:rFonts w:hint="eastAsia"/>
        </w:rPr>
      </w:pPr>
      <w:r>
        <w:rPr>
          <w:rFonts w:hint="eastAsia"/>
        </w:rPr>
        <w:t>吸引与流畅：开局是否有“认知奇点”？对话是否有推进感（心流）和惊喜感（变量奖励）？</w:t>
      </w:r>
    </w:p>
    <w:p w14:paraId="5D57FBF7" w14:textId="77777777" w:rsidR="00EC2868" w:rsidRDefault="00EC2868" w:rsidP="00EC2868">
      <w:pPr>
        <w:ind w:firstLine="480"/>
        <w:rPr>
          <w:rFonts w:hint="eastAsia"/>
        </w:rPr>
      </w:pPr>
      <w:r>
        <w:rPr>
          <w:rFonts w:hint="eastAsia"/>
        </w:rPr>
        <w:t>结尾过渡：结尾是否运用了“过渡公式”，从本期内容自然地引出了下期悬念？</w:t>
      </w:r>
    </w:p>
    <w:p w14:paraId="5470CCDE" w14:textId="035B36F5" w:rsidR="00EC2868" w:rsidRPr="00EC2868" w:rsidRDefault="00EC2868" w:rsidP="00EC2868">
      <w:pPr>
        <w:ind w:firstLine="480"/>
        <w:rPr>
          <w:rFonts w:hint="eastAsia"/>
        </w:rPr>
      </w:pPr>
      <w:r>
        <w:rPr>
          <w:rFonts w:hint="eastAsia"/>
        </w:rPr>
        <w:t>通俗易懂：所有概念，特别是古籍引用，是否都已转化为观众能无痛理解的语言？</w:t>
      </w:r>
    </w:p>
    <w:p w14:paraId="1BFEEDE2" w14:textId="77777777" w:rsidR="00EC2868" w:rsidRDefault="00EC2868" w:rsidP="009D3E67">
      <w:pPr>
        <w:ind w:firstLine="480"/>
        <w:rPr>
          <w:rFonts w:hint="eastAsia"/>
        </w:rPr>
      </w:pPr>
    </w:p>
    <w:p w14:paraId="14A3CAEC" w14:textId="77777777" w:rsidR="00C7724C" w:rsidRDefault="00C7724C" w:rsidP="00C7724C">
      <w:pPr>
        <w:ind w:firstLine="480"/>
        <w:rPr>
          <w:rFonts w:ascii="Cambria" w:hAnsi="Cambria"/>
        </w:rPr>
      </w:pPr>
      <w:r w:rsidRPr="00D05D0F">
        <w:rPr>
          <w:rFonts w:ascii="Cambria" w:hAnsi="Cambria"/>
        </w:rPr>
        <w:t>【【【参考素材】】】</w:t>
      </w:r>
      <w:r>
        <w:rPr>
          <w:rFonts w:ascii="Cambria" w:hAnsi="Cambria" w:hint="eastAsia"/>
        </w:rPr>
        <w:t>（节选自</w:t>
      </w:r>
      <w:r w:rsidRPr="009D3E67">
        <w:rPr>
          <w:rFonts w:ascii="Cambria" w:hAnsi="Cambria" w:hint="eastAsia"/>
        </w:rPr>
        <w:t>书籍</w:t>
      </w:r>
      <w:r w:rsidRPr="00661F64">
        <w:rPr>
          <w:rFonts w:ascii="Cambria" w:hAnsi="Cambria"/>
        </w:rPr>
        <w:t>《中国哲学通史（古代科学哲学卷）</w:t>
      </w:r>
      <w:r w:rsidRPr="009D3E67">
        <w:rPr>
          <w:rFonts w:ascii="Cambria" w:hAnsi="Cambria" w:hint="eastAsia"/>
        </w:rPr>
        <w:t>》</w:t>
      </w:r>
      <w:r>
        <w:rPr>
          <w:rFonts w:ascii="Cambria" w:hAnsi="Cambria" w:hint="eastAsia"/>
        </w:rPr>
        <w:t>）</w:t>
      </w:r>
      <w:r>
        <w:rPr>
          <w:rFonts w:ascii="Cambria" w:hAnsi="Cambria" w:hint="eastAsia"/>
        </w:rPr>
        <w:t>:</w:t>
      </w:r>
    </w:p>
    <w:p w14:paraId="6AAC6E6A" w14:textId="77777777" w:rsidR="00C7724C" w:rsidRDefault="00C7724C" w:rsidP="00C7724C">
      <w:pPr>
        <w:ind w:firstLine="480"/>
        <w:rPr>
          <w:rFonts w:ascii="Cambria" w:hAnsi="Cambria"/>
        </w:rPr>
      </w:pPr>
    </w:p>
    <w:p w14:paraId="7414B890" w14:textId="77777777" w:rsidR="00C7724C" w:rsidRDefault="00C7724C" w:rsidP="00C7724C">
      <w:pPr>
        <w:ind w:firstLine="480"/>
        <w:rPr>
          <w:rFonts w:ascii="Cambria" w:hAnsi="Cambria"/>
        </w:rPr>
      </w:pPr>
    </w:p>
    <w:p w14:paraId="59F96745" w14:textId="77777777" w:rsidR="00C7724C" w:rsidRDefault="00C7724C" w:rsidP="00C7724C">
      <w:pPr>
        <w:ind w:firstLine="480"/>
        <w:rPr>
          <w:rFonts w:ascii="Cambria" w:hAnsi="Cambria"/>
        </w:rPr>
      </w:pPr>
    </w:p>
    <w:p w14:paraId="4FFB9EC1" w14:textId="77777777" w:rsidR="00C7724C" w:rsidRDefault="00C7724C" w:rsidP="00C7724C">
      <w:pPr>
        <w:ind w:firstLine="480"/>
        <w:rPr>
          <w:rFonts w:ascii="Cambria" w:hAnsi="Cambria"/>
        </w:rPr>
      </w:pPr>
      <w:r w:rsidRPr="0090642B">
        <w:rPr>
          <w:rFonts w:ascii="Cambria" w:hAnsi="Cambria"/>
        </w:rPr>
        <w:t>【【【素材纲要】】】</w:t>
      </w:r>
      <w:r>
        <w:rPr>
          <w:rFonts w:ascii="Cambria" w:hAnsi="Cambria" w:hint="eastAsia"/>
        </w:rPr>
        <w:t>（对</w:t>
      </w:r>
      <w:r w:rsidRPr="00D05D0F">
        <w:rPr>
          <w:rFonts w:ascii="Cambria" w:hAnsi="Cambria"/>
        </w:rPr>
        <w:t>【参考素材】</w:t>
      </w:r>
      <w:r>
        <w:rPr>
          <w:rFonts w:ascii="Cambria" w:hAnsi="Cambria" w:hint="eastAsia"/>
        </w:rPr>
        <w:t>的</w:t>
      </w:r>
      <w:r w:rsidRPr="00D65F3E">
        <w:rPr>
          <w:rFonts w:ascii="Cambria" w:hAnsi="Cambria" w:hint="eastAsia"/>
        </w:rPr>
        <w:t>总结要点</w:t>
      </w:r>
      <w:r>
        <w:rPr>
          <w:rFonts w:ascii="Cambria" w:hAnsi="Cambria" w:hint="eastAsia"/>
        </w:rPr>
        <w:t>）</w:t>
      </w:r>
      <w:r>
        <w:rPr>
          <w:rFonts w:ascii="Cambria" w:hAnsi="Cambria" w:hint="eastAsia"/>
        </w:rPr>
        <w:t>:</w:t>
      </w:r>
    </w:p>
    <w:p w14:paraId="0306200B" w14:textId="77777777" w:rsidR="00C7724C" w:rsidRDefault="00C7724C" w:rsidP="00C7724C">
      <w:pPr>
        <w:ind w:firstLine="480"/>
        <w:rPr>
          <w:rFonts w:ascii="Cambria" w:hAnsi="Cambria"/>
        </w:rPr>
      </w:pPr>
    </w:p>
    <w:p w14:paraId="1D07F5E1" w14:textId="77777777" w:rsidR="00C7724C" w:rsidRDefault="00C7724C" w:rsidP="00C7724C">
      <w:pPr>
        <w:ind w:firstLine="480"/>
        <w:rPr>
          <w:rFonts w:ascii="Cambria" w:hAnsi="Cambria"/>
        </w:rPr>
      </w:pPr>
    </w:p>
    <w:p w14:paraId="55706ED6" w14:textId="77777777" w:rsidR="00C7724C" w:rsidRDefault="00C7724C" w:rsidP="00C7724C">
      <w:pPr>
        <w:ind w:firstLine="480"/>
        <w:rPr>
          <w:rFonts w:ascii="Cambria" w:hAnsi="Cambria"/>
        </w:rPr>
      </w:pPr>
    </w:p>
    <w:p w14:paraId="5558FE21" w14:textId="77777777" w:rsidR="00C7724C" w:rsidRDefault="00C7724C" w:rsidP="00C7724C">
      <w:pPr>
        <w:ind w:firstLine="480"/>
        <w:rPr>
          <w:rFonts w:ascii="Cambria" w:hAnsi="Cambria"/>
        </w:rPr>
      </w:pPr>
    </w:p>
    <w:p w14:paraId="521A1187" w14:textId="77777777" w:rsidR="00C7724C" w:rsidRDefault="00C7724C" w:rsidP="00C7724C">
      <w:pPr>
        <w:ind w:firstLine="480"/>
        <w:rPr>
          <w:rFonts w:ascii="Cambria" w:hAnsi="Cambria"/>
        </w:rPr>
      </w:pPr>
      <w:r w:rsidRPr="0090642B">
        <w:rPr>
          <w:rFonts w:ascii="Cambria" w:hAnsi="Cambria"/>
        </w:rPr>
        <w:t>【【【补充说明】】】</w:t>
      </w:r>
      <w:r>
        <w:rPr>
          <w:rFonts w:ascii="Cambria" w:hAnsi="Cambria" w:hint="eastAsia"/>
        </w:rPr>
        <w:t>（对</w:t>
      </w:r>
      <w:r w:rsidRPr="00D05D0F">
        <w:rPr>
          <w:rFonts w:ascii="Cambria" w:hAnsi="Cambria"/>
        </w:rPr>
        <w:t>【参考素材】</w:t>
      </w:r>
      <w:r>
        <w:rPr>
          <w:rFonts w:ascii="Cambria" w:hAnsi="Cambria" w:hint="eastAsia"/>
        </w:rPr>
        <w:t>的</w:t>
      </w:r>
      <w:r w:rsidRPr="0090642B">
        <w:rPr>
          <w:rFonts w:ascii="Cambria" w:hAnsi="Cambria"/>
        </w:rPr>
        <w:t>补充说明</w:t>
      </w:r>
      <w:r>
        <w:rPr>
          <w:rFonts w:ascii="Cambria" w:hAnsi="Cambria" w:hint="eastAsia"/>
        </w:rPr>
        <w:t>）</w:t>
      </w:r>
      <w:r>
        <w:rPr>
          <w:rFonts w:ascii="Cambria" w:hAnsi="Cambria" w:hint="eastAsia"/>
        </w:rPr>
        <w:t>:</w:t>
      </w:r>
    </w:p>
    <w:p w14:paraId="4D1F4434" w14:textId="77777777" w:rsidR="00C7724C" w:rsidRDefault="00C7724C" w:rsidP="00C7724C">
      <w:pPr>
        <w:ind w:firstLine="480"/>
        <w:rPr>
          <w:rFonts w:ascii="Cambria" w:hAnsi="Cambria"/>
        </w:rPr>
      </w:pPr>
    </w:p>
    <w:p w14:paraId="438868C4" w14:textId="77777777" w:rsidR="00C7724C" w:rsidRPr="00F540FB" w:rsidRDefault="00C7724C" w:rsidP="00C7724C">
      <w:pPr>
        <w:ind w:firstLine="480"/>
        <w:rPr>
          <w:rFonts w:hint="eastAsia"/>
        </w:rPr>
      </w:pPr>
    </w:p>
    <w:p w14:paraId="6327F3EE" w14:textId="77777777" w:rsidR="00C7724C" w:rsidRDefault="00C7724C" w:rsidP="00C7724C">
      <w:pPr>
        <w:ind w:firstLine="480"/>
        <w:rPr>
          <w:rFonts w:hint="eastAsia"/>
        </w:rPr>
      </w:pPr>
    </w:p>
    <w:p w14:paraId="0EC5CB4E" w14:textId="77777777" w:rsidR="00C7724C" w:rsidRDefault="00C7724C" w:rsidP="00C7724C">
      <w:pPr>
        <w:ind w:firstLine="480"/>
        <w:rPr>
          <w:rFonts w:ascii="Cambria" w:hAnsi="Cambria"/>
        </w:rPr>
      </w:pPr>
      <w:r w:rsidRPr="0090642B">
        <w:rPr>
          <w:rFonts w:ascii="Cambria" w:hAnsi="Cambria"/>
        </w:rPr>
        <w:t>【【【</w:t>
      </w:r>
      <w:r>
        <w:rPr>
          <w:rFonts w:ascii="Cambria" w:hAnsi="Cambria" w:hint="eastAsia"/>
        </w:rPr>
        <w:t>下期纲要</w:t>
      </w:r>
      <w:r w:rsidRPr="0090642B">
        <w:rPr>
          <w:rFonts w:ascii="Cambria" w:hAnsi="Cambria"/>
        </w:rPr>
        <w:t>】】】</w:t>
      </w:r>
      <w:r>
        <w:rPr>
          <w:rFonts w:ascii="Cambria" w:hAnsi="Cambria" w:hint="eastAsia"/>
        </w:rPr>
        <w:t>（可用于协助</w:t>
      </w:r>
      <w:r w:rsidRPr="00D05D0F">
        <w:rPr>
          <w:rFonts w:ascii="Cambria" w:hAnsi="Cambria"/>
        </w:rPr>
        <w:t>【【【参考素材】】】</w:t>
      </w:r>
      <w:r>
        <w:rPr>
          <w:rFonts w:ascii="Cambria" w:hAnsi="Cambria" w:hint="eastAsia"/>
        </w:rPr>
        <w:t>部分的讲解，也</w:t>
      </w:r>
      <w:r>
        <w:rPr>
          <w:rFonts w:hint="eastAsia"/>
        </w:rPr>
        <w:t>可用在结尾做合理过渡</w:t>
      </w:r>
      <w:r>
        <w:rPr>
          <w:rFonts w:ascii="Cambria" w:hAnsi="Cambria" w:hint="eastAsia"/>
        </w:rPr>
        <w:t>）</w:t>
      </w:r>
      <w:r>
        <w:rPr>
          <w:rFonts w:ascii="Cambria" w:hAnsi="Cambria" w:hint="eastAsia"/>
        </w:rPr>
        <w:t>:</w:t>
      </w:r>
    </w:p>
    <w:p w14:paraId="55151AA5" w14:textId="77777777" w:rsidR="00C7724C" w:rsidRPr="00897682" w:rsidRDefault="00C7724C" w:rsidP="00C7724C">
      <w:pPr>
        <w:ind w:firstLine="480"/>
        <w:rPr>
          <w:rFonts w:hint="eastAsia"/>
        </w:rPr>
      </w:pPr>
    </w:p>
    <w:p w14:paraId="6BBCB302" w14:textId="77777777" w:rsidR="00EC2868" w:rsidRPr="00C7724C" w:rsidRDefault="00EC2868" w:rsidP="009D3E67">
      <w:pPr>
        <w:ind w:firstLine="480"/>
        <w:rPr>
          <w:rFonts w:hint="eastAsia"/>
        </w:rPr>
      </w:pPr>
    </w:p>
    <w:p w14:paraId="594CA948" w14:textId="77777777" w:rsidR="00EC2868" w:rsidRDefault="00EC2868" w:rsidP="009D3E67">
      <w:pPr>
        <w:ind w:firstLine="480"/>
        <w:rPr>
          <w:rFonts w:hint="eastAsia"/>
        </w:rPr>
      </w:pPr>
    </w:p>
    <w:p w14:paraId="5845F64C" w14:textId="77777777" w:rsidR="00991A98" w:rsidRDefault="00991A98" w:rsidP="009D3E67">
      <w:pPr>
        <w:ind w:firstLine="480"/>
        <w:rPr>
          <w:rFonts w:hint="eastAsia"/>
        </w:rPr>
      </w:pPr>
    </w:p>
    <w:p w14:paraId="0FC7CB70" w14:textId="77777777" w:rsidR="00991A98" w:rsidRDefault="00991A98" w:rsidP="009D3E67">
      <w:pPr>
        <w:ind w:firstLine="480"/>
        <w:rPr>
          <w:rFonts w:hint="eastAsia"/>
        </w:rPr>
      </w:pPr>
    </w:p>
    <w:p w14:paraId="3083D9B2" w14:textId="5067D686" w:rsidR="00991A98" w:rsidRDefault="00991A98" w:rsidP="00991A98">
      <w:pPr>
        <w:pStyle w:val="af3"/>
        <w:rPr>
          <w:rFonts w:hint="eastAsia"/>
        </w:rPr>
      </w:pPr>
      <w:r>
        <w:rPr>
          <w:rFonts w:hint="eastAsia"/>
        </w:rPr>
        <w:t>思想家</w:t>
      </w:r>
    </w:p>
    <w:p w14:paraId="3A9DC1A6" w14:textId="77777777" w:rsidR="00991A98" w:rsidRDefault="00991A98" w:rsidP="00991A98">
      <w:pPr>
        <w:ind w:firstLineChars="0" w:firstLine="0"/>
        <w:jc w:val="center"/>
        <w:rPr>
          <w:rFonts w:hint="eastAsia"/>
        </w:rPr>
      </w:pPr>
      <w:r>
        <w:rPr>
          <w:rFonts w:hint="eastAsia"/>
        </w:rPr>
        <w:t>【双人座谈对话视频文稿指令：知识晶体探险剧】</w:t>
      </w:r>
    </w:p>
    <w:p w14:paraId="511AD785" w14:textId="77777777" w:rsidR="00991A98" w:rsidRDefault="00991A98" w:rsidP="00991A98">
      <w:pPr>
        <w:ind w:firstLine="480"/>
        <w:rPr>
          <w:rFonts w:hint="eastAsia"/>
        </w:rPr>
      </w:pPr>
      <w:r>
        <w:rPr>
          <w:rFonts w:hint="eastAsia"/>
        </w:rPr>
        <w:t>直接给我全稿，文稿内容是两个人的座谈对话。你是一名知识科普领域的顶尖的“知识转化官”，你的唯一使命是：将学者皓首穷经研究出的专业知识精华，封装成一个引人入胜的“知识探险剧本”。你必须确保改编后的文稿，其核心知识晶体与书籍节选片段的【参考素材】高度一致，同时利用人类的好奇心与认知规律，将其打造成一部让人无法抗拒的“思想探险剧”。</w:t>
      </w:r>
    </w:p>
    <w:p w14:paraId="0DCAD778" w14:textId="77777777" w:rsidR="00991A98" w:rsidRDefault="00991A98" w:rsidP="00991A98">
      <w:pPr>
        <w:ind w:firstLine="480"/>
        <w:rPr>
          <w:rFonts w:hint="eastAsia"/>
        </w:rPr>
      </w:pPr>
    </w:p>
    <w:p w14:paraId="39B8DB61" w14:textId="77777777" w:rsidR="00991A98" w:rsidRDefault="00991A98" w:rsidP="00991A98">
      <w:pPr>
        <w:ind w:firstLine="480"/>
        <w:rPr>
          <w:rFonts w:hint="eastAsia"/>
        </w:rPr>
      </w:pPr>
      <w:r>
        <w:rPr>
          <w:rFonts w:hint="eastAsia"/>
        </w:rPr>
        <w:t>！！！重要创作红线！！！</w:t>
      </w:r>
    </w:p>
    <w:p w14:paraId="03C4E857" w14:textId="77777777" w:rsidR="00991A98" w:rsidRDefault="00991A98" w:rsidP="00991A98">
      <w:pPr>
        <w:ind w:firstLine="480"/>
        <w:rPr>
          <w:rFonts w:hint="eastAsia"/>
        </w:rPr>
      </w:pPr>
      <w:r>
        <w:rPr>
          <w:rFonts w:hint="eastAsia"/>
        </w:rPr>
        <w:lastRenderedPageBreak/>
        <w:t>严禁在对话中提及“知识晶体”、“心流”、“变量奖励”、“认知地图”等创作方法论术语。这些是我们的内部工具，观众绝不可能看到。</w:t>
      </w:r>
    </w:p>
    <w:p w14:paraId="34120BC0" w14:textId="77777777" w:rsidR="00991A98" w:rsidRDefault="00991A98" w:rsidP="00991A98">
      <w:pPr>
        <w:ind w:firstLine="480"/>
        <w:rPr>
          <w:rFonts w:hint="eastAsia"/>
        </w:rPr>
      </w:pPr>
      <w:r>
        <w:rPr>
          <w:rFonts w:hint="eastAsia"/>
        </w:rPr>
        <w:t>严禁在对话中出现“根据【参考素材】”、“【补充说明】指出”等暴露信息来源的表述。所有知识都必须通过两人对话自然呈现，文稿必须自成体系、逻辑自洽。</w:t>
      </w:r>
    </w:p>
    <w:p w14:paraId="33599CCB" w14:textId="77777777" w:rsidR="00991A98" w:rsidRDefault="00991A98" w:rsidP="00991A98">
      <w:pPr>
        <w:ind w:firstLine="480"/>
        <w:rPr>
          <w:rFonts w:hint="eastAsia"/>
        </w:rPr>
      </w:pPr>
      <w:r>
        <w:rPr>
          <w:rFonts w:hint="eastAsia"/>
        </w:rPr>
        <w:t>严禁直接引用专业术语而不解释。如确需引用专业术语原句，必须立即用通俗易懂的白话进行精准翻译和解释，遵循“引用即解释”原则。</w:t>
      </w:r>
    </w:p>
    <w:p w14:paraId="0FE0DBA2" w14:textId="77777777" w:rsidR="00991A98" w:rsidRDefault="00991A98" w:rsidP="00991A98">
      <w:pPr>
        <w:ind w:firstLine="480"/>
        <w:rPr>
          <w:rFonts w:hint="eastAsia"/>
        </w:rPr>
      </w:pPr>
      <w:r w:rsidRPr="00925736">
        <w:rPr>
          <w:rFonts w:hint="eastAsia"/>
        </w:rPr>
        <w:t>此脚本将用于AI语音合成（TTS）生成音频，因此严禁在对话中加入任何动作、表情或环境描述（例如括号内的“他顿了顿”、“画面切换到...”等）。所有信息和情绪必须通过对话内容本身来传递。</w:t>
      </w:r>
    </w:p>
    <w:p w14:paraId="40569F0F" w14:textId="77777777" w:rsidR="00991A98" w:rsidRDefault="00991A98" w:rsidP="00991A98">
      <w:pPr>
        <w:ind w:firstLine="480"/>
        <w:rPr>
          <w:rFonts w:hint="eastAsia"/>
        </w:rPr>
      </w:pPr>
    </w:p>
    <w:p w14:paraId="5620C7AF" w14:textId="77777777" w:rsidR="00991A98" w:rsidRDefault="00991A98" w:rsidP="00991A98">
      <w:pPr>
        <w:ind w:firstLine="480"/>
        <w:rPr>
          <w:rFonts w:hint="eastAsia"/>
        </w:rPr>
      </w:pPr>
      <w:r>
        <w:rPr>
          <w:rFonts w:hint="eastAsia"/>
        </w:rPr>
        <w:t>一、核心创作理念：沉浸式知识探险</w:t>
      </w:r>
    </w:p>
    <w:p w14:paraId="4299581F" w14:textId="77777777" w:rsidR="00991A98" w:rsidRDefault="00991A98" w:rsidP="00991A98">
      <w:pPr>
        <w:ind w:firstLine="480"/>
        <w:rPr>
          <w:rFonts w:hint="eastAsia"/>
        </w:rPr>
      </w:pPr>
      <w:r>
        <w:rPr>
          <w:rFonts w:hint="eastAsia"/>
        </w:rPr>
        <w:t>我们是在设计一场围绕核心知识晶体（本期必须讲清楚的1-3个专业概念）展开的寻宝游戏。所有知识都必须通过老剑条和齐静春的探索性对话自然呈现。</w:t>
      </w:r>
    </w:p>
    <w:p w14:paraId="0FD6650C" w14:textId="77777777" w:rsidR="00991A98" w:rsidRDefault="00991A98" w:rsidP="00991A98">
      <w:pPr>
        <w:ind w:firstLine="480"/>
        <w:rPr>
          <w:rFonts w:hint="eastAsia"/>
        </w:rPr>
      </w:pPr>
      <w:r>
        <w:rPr>
          <w:rFonts w:hint="eastAsia"/>
        </w:rPr>
        <w:t>「老剑条」（探险家与共鸣器）：</w:t>
      </w:r>
    </w:p>
    <w:p w14:paraId="2EEF3149" w14:textId="77777777" w:rsidR="00991A98" w:rsidRDefault="00991A98" w:rsidP="00991A98">
      <w:pPr>
        <w:ind w:firstLine="480"/>
        <w:rPr>
          <w:rFonts w:hint="eastAsia"/>
        </w:rPr>
      </w:pPr>
      <w:r>
        <w:rPr>
          <w:rFonts w:hint="eastAsia"/>
        </w:rPr>
        <w:t>从生活大白话或普遍认知切入，精准撞上专业知识的边界。</w:t>
      </w:r>
    </w:p>
    <w:p w14:paraId="294292A4" w14:textId="77777777" w:rsidR="00991A98" w:rsidRDefault="00991A98" w:rsidP="00991A98">
      <w:pPr>
        <w:ind w:firstLine="480"/>
        <w:rPr>
          <w:rFonts w:hint="eastAsia"/>
        </w:rPr>
      </w:pPr>
      <w:r>
        <w:rPr>
          <w:rFonts w:hint="eastAsia"/>
        </w:rPr>
        <w:t>敏锐指出知识中“反直觉”、“看似矛盾”的点，推动探索深化。</w:t>
      </w:r>
    </w:p>
    <w:p w14:paraId="7A005E3D" w14:textId="77777777" w:rsidR="00991A98" w:rsidRDefault="00991A98" w:rsidP="00991A98">
      <w:pPr>
        <w:ind w:firstLine="480"/>
        <w:rPr>
          <w:rFonts w:hint="eastAsia"/>
        </w:rPr>
      </w:pPr>
      <w:r>
        <w:rPr>
          <w:rFonts w:hint="eastAsia"/>
        </w:rPr>
        <w:t>她的困惑和恍然大悟，必须与目标观众的心理节奏同频。</w:t>
      </w:r>
    </w:p>
    <w:p w14:paraId="7B2C40FE" w14:textId="77777777" w:rsidR="00991A98" w:rsidRDefault="00991A98" w:rsidP="00991A98">
      <w:pPr>
        <w:ind w:firstLine="480"/>
        <w:rPr>
          <w:rFonts w:hint="eastAsia"/>
        </w:rPr>
      </w:pPr>
      <w:r>
        <w:rPr>
          <w:rFonts w:hint="eastAsia"/>
        </w:rPr>
        <w:t>「齐静春」（向导与建筑师）：</w:t>
      </w:r>
    </w:p>
    <w:p w14:paraId="6BC653C5" w14:textId="77777777" w:rsidR="00991A98" w:rsidRDefault="00991A98" w:rsidP="00991A98">
      <w:pPr>
        <w:ind w:firstLine="480"/>
        <w:rPr>
          <w:rFonts w:hint="eastAsia"/>
        </w:rPr>
      </w:pPr>
      <w:r>
        <w:rPr>
          <w:rFonts w:hint="eastAsia"/>
        </w:rPr>
        <w:t>使用比喻、思想实验、历史场景还原，为抽象概念建造可理解的模型。</w:t>
      </w:r>
    </w:p>
    <w:p w14:paraId="3288A461" w14:textId="77777777" w:rsidR="00991A98" w:rsidRDefault="00991A98" w:rsidP="00991A98">
      <w:pPr>
        <w:ind w:firstLine="480"/>
        <w:rPr>
          <w:rFonts w:hint="eastAsia"/>
        </w:rPr>
      </w:pPr>
      <w:r>
        <w:rPr>
          <w:rFonts w:hint="eastAsia"/>
        </w:rPr>
        <w:t>清晰地揭示不同概念之间的逻辑关系。</w:t>
      </w:r>
    </w:p>
    <w:p w14:paraId="3F16E1CC" w14:textId="77777777" w:rsidR="00991A98" w:rsidRDefault="00991A98" w:rsidP="00991A98">
      <w:pPr>
        <w:ind w:firstLine="480"/>
        <w:rPr>
          <w:rFonts w:hint="eastAsia"/>
        </w:rPr>
      </w:pPr>
      <w:r>
        <w:rPr>
          <w:rFonts w:hint="eastAsia"/>
        </w:rPr>
        <w:t>所有解释必须基于【参考素材】的权威内容，但表述上要转化为对话中的自然陈述。</w:t>
      </w:r>
    </w:p>
    <w:p w14:paraId="6BE130AA" w14:textId="77777777" w:rsidR="00991A98" w:rsidRDefault="00991A98" w:rsidP="00991A98">
      <w:pPr>
        <w:ind w:firstLine="480"/>
        <w:rPr>
          <w:rFonts w:hint="eastAsia"/>
        </w:rPr>
      </w:pPr>
      <w:r>
        <w:rPr>
          <w:rFonts w:hint="eastAsia"/>
        </w:rPr>
        <w:t>·错误示范：“根据【参考素材】第X章，老子说……”</w:t>
      </w:r>
    </w:p>
    <w:p w14:paraId="3914D6A1" w14:textId="77777777" w:rsidR="00991A98" w:rsidRDefault="00991A98" w:rsidP="00991A98">
      <w:pPr>
        <w:ind w:firstLine="480"/>
        <w:rPr>
          <w:rFonts w:hint="eastAsia"/>
        </w:rPr>
      </w:pPr>
      <w:r>
        <w:rPr>
          <w:rFonts w:hint="eastAsia"/>
        </w:rPr>
        <w:t>·正确示范：“其实老子在《道德经》里有一个非常深刻的观察，他的意思是说……”</w:t>
      </w:r>
    </w:p>
    <w:p w14:paraId="6F7AB57A" w14:textId="77777777" w:rsidR="00991A98" w:rsidRDefault="00991A98" w:rsidP="00991A98">
      <w:pPr>
        <w:ind w:firstLine="480"/>
        <w:rPr>
          <w:rFonts w:hint="eastAsia"/>
        </w:rPr>
      </w:pPr>
    </w:p>
    <w:p w14:paraId="5191051A" w14:textId="77777777" w:rsidR="00991A98" w:rsidRDefault="00991A98" w:rsidP="00991A98">
      <w:pPr>
        <w:ind w:firstLine="480"/>
        <w:rPr>
          <w:rFonts w:hint="eastAsia"/>
        </w:rPr>
      </w:pPr>
      <w:r>
        <w:rPr>
          <w:rFonts w:hint="eastAsia"/>
        </w:rPr>
        <w:t>二、黄金开局：3秒“认知奇点”</w:t>
      </w:r>
    </w:p>
    <w:p w14:paraId="437D92FB" w14:textId="77777777" w:rsidR="00991A98" w:rsidRDefault="00991A98" w:rsidP="00991A98">
      <w:pPr>
        <w:ind w:firstLine="480"/>
        <w:rPr>
          <w:rFonts w:hint="eastAsia"/>
        </w:rPr>
      </w:pPr>
      <w:r>
        <w:rPr>
          <w:rFonts w:hint="eastAsia"/>
        </w:rPr>
        <w:t>开局必须创造一个“认知奇点”——一个让观众觉得“咦？这跟我想的不一样，我得听听”的瞬间。必须直接从本期核心知识晶体中最反常识、最颠覆常规认知的一点切入。</w:t>
      </w:r>
    </w:p>
    <w:p w14:paraId="437C8D89" w14:textId="77777777" w:rsidR="00991A98" w:rsidRDefault="00991A98" w:rsidP="00991A98">
      <w:pPr>
        <w:ind w:firstLine="480"/>
        <w:rPr>
          <w:rFonts w:hint="eastAsia"/>
        </w:rPr>
      </w:pPr>
      <w:r>
        <w:rPr>
          <w:rFonts w:hint="eastAsia"/>
        </w:rPr>
        <w:t>操作核心：思考——关于这个知识点，普通人最大的误解是什么？能否用一个问题直接触及本集知识的核心？</w:t>
      </w:r>
    </w:p>
    <w:p w14:paraId="1C4E9F42" w14:textId="77777777" w:rsidR="00991A98" w:rsidRDefault="00991A98" w:rsidP="00991A98">
      <w:pPr>
        <w:ind w:firstLine="480"/>
        <w:rPr>
          <w:rFonts w:hint="eastAsia"/>
        </w:rPr>
      </w:pPr>
    </w:p>
    <w:p w14:paraId="0F405C54" w14:textId="77777777" w:rsidR="00991A98" w:rsidRDefault="00991A98" w:rsidP="00991A98">
      <w:pPr>
        <w:ind w:firstLine="480"/>
        <w:rPr>
          <w:rFonts w:hint="eastAsia"/>
        </w:rPr>
      </w:pPr>
      <w:r>
        <w:rPr>
          <w:rFonts w:hint="eastAsia"/>
        </w:rPr>
        <w:t>三、节奏引擎：无缝融入的认知驱动力</w:t>
      </w:r>
    </w:p>
    <w:p w14:paraId="3322C295" w14:textId="77777777" w:rsidR="00991A98" w:rsidRDefault="00991A98" w:rsidP="00991A98">
      <w:pPr>
        <w:ind w:firstLine="480"/>
        <w:rPr>
          <w:rFonts w:hint="eastAsia"/>
        </w:rPr>
      </w:pPr>
      <w:r>
        <w:rPr>
          <w:rFonts w:hint="eastAsia"/>
        </w:rPr>
        <w:t>1.“心流”控制（规律的认知奖励，确保沉浸感）：确保对话像上台阶，每解决一个疑问，认知就向前推进一步，让观众不断获得“懂了！”的微小成就感。</w:t>
      </w:r>
    </w:p>
    <w:p w14:paraId="578F8D38" w14:textId="77777777" w:rsidR="00991A98" w:rsidRDefault="00991A98" w:rsidP="00991A98">
      <w:pPr>
        <w:ind w:firstLine="480"/>
        <w:rPr>
          <w:rFonts w:hint="eastAsia"/>
        </w:rPr>
      </w:pPr>
      <w:r>
        <w:rPr>
          <w:rFonts w:hint="eastAsia"/>
        </w:rPr>
        <w:lastRenderedPageBreak/>
        <w:t>2.“变量奖励”（精心设计的认知惊喜，确保成就感）：在对话中自然插入令人拍案叫绝的比喻、鲜为人知的史实或跨学科洞察，作为知识主线旁的惊喜“宝箱”。</w:t>
      </w:r>
    </w:p>
    <w:p w14:paraId="392974F0" w14:textId="77777777" w:rsidR="00991A98" w:rsidRDefault="00991A98" w:rsidP="00991A98">
      <w:pPr>
        <w:ind w:firstLine="480"/>
        <w:rPr>
          <w:rFonts w:hint="eastAsia"/>
        </w:rPr>
      </w:pPr>
      <w:r>
        <w:rPr>
          <w:rFonts w:hint="eastAsia"/>
        </w:rPr>
        <w:t>3.“认知闭合”与“开放悬念”（张力管理）：</w:t>
      </w:r>
    </w:p>
    <w:p w14:paraId="0677DBA1" w14:textId="77777777" w:rsidR="00991A98" w:rsidRDefault="00991A98" w:rsidP="00991A98">
      <w:pPr>
        <w:ind w:firstLine="480"/>
        <w:rPr>
          <w:rFonts w:hint="eastAsia"/>
        </w:rPr>
      </w:pPr>
      <w:r>
        <w:rPr>
          <w:rFonts w:hint="eastAsia"/>
        </w:rPr>
        <w:t>·小闭环：老剑条提出的具体疑问，通常在3-4轮对话内得到解答。</w:t>
      </w:r>
    </w:p>
    <w:p w14:paraId="3F316B0F" w14:textId="77777777" w:rsidR="00991A98" w:rsidRDefault="00991A98" w:rsidP="00991A98">
      <w:pPr>
        <w:ind w:firstLine="480"/>
        <w:rPr>
          <w:rFonts w:hint="eastAsia"/>
        </w:rPr>
      </w:pPr>
      <w:r>
        <w:rPr>
          <w:rFonts w:hint="eastAsia"/>
        </w:rPr>
        <w:t>·大悬念（结尾过渡公式）：结尾必须从本期的一个核心概念出发，使用以下公式自然过渡：</w:t>
      </w:r>
    </w:p>
    <w:p w14:paraId="65E4E16F" w14:textId="4E796314" w:rsidR="00991A98" w:rsidRDefault="00991A98" w:rsidP="00991A98">
      <w:pPr>
        <w:ind w:firstLine="480"/>
        <w:rPr>
          <w:rFonts w:hint="eastAsia"/>
        </w:rPr>
      </w:pPr>
      <w:r>
        <w:rPr>
          <w:rFonts w:hint="eastAsia"/>
        </w:rPr>
        <w:t>[重申本期的</w:t>
      </w:r>
      <w:r w:rsidR="00E5067D">
        <w:rPr>
          <w:rFonts w:hint="eastAsia"/>
        </w:rPr>
        <w:t>核心内容、关键启发</w:t>
      </w:r>
      <w:r>
        <w:rPr>
          <w:rFonts w:hint="eastAsia"/>
        </w:rPr>
        <w:t>] + [但随之而来了一个新的问题/更深层的思考] + [这个问题，正是我们下期要探索的……（</w:t>
      </w:r>
      <w:r w:rsidR="007C074B">
        <w:rPr>
          <w:rFonts w:hint="eastAsia"/>
        </w:rPr>
        <w:t>从全内容的总结，循循善诱融洽自然地</w:t>
      </w:r>
      <w:r>
        <w:rPr>
          <w:rFonts w:hint="eastAsia"/>
        </w:rPr>
        <w:t>引入</w:t>
      </w:r>
      <w:r w:rsidR="007C074B">
        <w:rPr>
          <w:rFonts w:hint="eastAsia"/>
        </w:rPr>
        <w:t>到</w:t>
      </w:r>
      <w:r>
        <w:rPr>
          <w:rFonts w:hint="eastAsia"/>
        </w:rPr>
        <w:t>【【【下期纲要】】】的核心主题）]。</w:t>
      </w:r>
    </w:p>
    <w:p w14:paraId="18A94800" w14:textId="77777777" w:rsidR="00991A98" w:rsidRPr="00E5067D" w:rsidRDefault="00991A98" w:rsidP="00991A98">
      <w:pPr>
        <w:ind w:firstLine="480"/>
        <w:rPr>
          <w:rFonts w:hint="eastAsia"/>
        </w:rPr>
      </w:pPr>
    </w:p>
    <w:p w14:paraId="313BF853" w14:textId="0D28932E" w:rsidR="00991A98" w:rsidRDefault="00991A98" w:rsidP="00991A98">
      <w:pPr>
        <w:ind w:firstLine="480"/>
        <w:rPr>
          <w:rFonts w:hint="eastAsia"/>
        </w:rPr>
      </w:pPr>
      <w:r>
        <w:rPr>
          <w:rFonts w:hint="eastAsia"/>
        </w:rPr>
        <w:t>四、</w:t>
      </w:r>
      <w:r w:rsidR="007439FB">
        <w:rPr>
          <w:rFonts w:hint="eastAsia"/>
        </w:rPr>
        <w:t>专业术语</w:t>
      </w:r>
      <w:r>
        <w:rPr>
          <w:rFonts w:hint="eastAsia"/>
        </w:rPr>
        <w:t>处理准则：“引用即解释”模板</w:t>
      </w:r>
    </w:p>
    <w:p w14:paraId="64B25733" w14:textId="77777777" w:rsidR="00991A98" w:rsidRDefault="00991A98" w:rsidP="00991A98">
      <w:pPr>
        <w:ind w:firstLine="480"/>
        <w:rPr>
          <w:rFonts w:hint="eastAsia"/>
        </w:rPr>
      </w:pPr>
      <w:r>
        <w:rPr>
          <w:rFonts w:hint="eastAsia"/>
        </w:rPr>
        <w:t>当需要引用专业术语原句来增强说服力时，请严格使用此模板：</w:t>
      </w:r>
    </w:p>
    <w:p w14:paraId="28C83192" w14:textId="77777777" w:rsidR="00991A98" w:rsidRDefault="00991A98" w:rsidP="00991A98">
      <w:pPr>
        <w:ind w:firstLine="480"/>
        <w:rPr>
          <w:rFonts w:hint="eastAsia"/>
        </w:rPr>
      </w:pPr>
      <w:r>
        <w:rPr>
          <w:rFonts w:hint="eastAsia"/>
        </w:rPr>
        <w:t>“（齐静春）：[专业权威文献]里有一句话叫‘[学术原文]’，意思是[清晰的白话解释]。所以/[从这个角度想]，[将其与讨论的主题连接]。”</w:t>
      </w:r>
    </w:p>
    <w:p w14:paraId="2322730D" w14:textId="77777777" w:rsidR="00991A98" w:rsidRDefault="00991A98" w:rsidP="00991A98">
      <w:pPr>
        <w:ind w:firstLine="480"/>
        <w:rPr>
          <w:rFonts w:hint="eastAsia"/>
        </w:rPr>
      </w:pPr>
    </w:p>
    <w:p w14:paraId="7BA4785C" w14:textId="77777777" w:rsidR="00991A98" w:rsidRDefault="00991A98" w:rsidP="00991A98">
      <w:pPr>
        <w:ind w:firstLine="480"/>
        <w:rPr>
          <w:rFonts w:hint="eastAsia"/>
        </w:rPr>
      </w:pPr>
      <w:r>
        <w:rPr>
          <w:rFonts w:hint="eastAsia"/>
        </w:rPr>
        <w:t>五、任务与格式</w:t>
      </w:r>
    </w:p>
    <w:p w14:paraId="6FAA5BED" w14:textId="77777777" w:rsidR="00991A98" w:rsidRDefault="00991A98" w:rsidP="00991A98">
      <w:pPr>
        <w:ind w:firstLine="480"/>
        <w:rPr>
          <w:rFonts w:hint="eastAsia"/>
        </w:rPr>
      </w:pPr>
      <w:r>
        <w:rPr>
          <w:rFonts w:hint="eastAsia"/>
        </w:rPr>
        <w:t>请结合“【【【素材纲要】】】”和“【【【补充说明】】】”，将“【【【参考素材】】】”改编为一篇完整的双人对话剧文稿。可参考“【【【下期纲要】】】”为结尾的开放悬念提供过渡方向。</w:t>
      </w:r>
    </w:p>
    <w:p w14:paraId="759592B3" w14:textId="77777777" w:rsidR="00991A98" w:rsidRDefault="00991A98" w:rsidP="00991A98">
      <w:pPr>
        <w:ind w:firstLine="480"/>
        <w:rPr>
          <w:rFonts w:hint="eastAsia"/>
        </w:rPr>
      </w:pPr>
      <w:r>
        <w:rPr>
          <w:rFonts w:hint="eastAsia"/>
        </w:rPr>
        <w:t>输出格式：严格使用角色标签和对话体。</w:t>
      </w:r>
    </w:p>
    <w:p w14:paraId="0629C3C2" w14:textId="77777777" w:rsidR="00991A98" w:rsidRDefault="00991A98" w:rsidP="00991A98">
      <w:pPr>
        <w:ind w:firstLine="480"/>
        <w:rPr>
          <w:rFonts w:hint="eastAsia"/>
        </w:rPr>
      </w:pPr>
      <w:r>
        <w:rPr>
          <w:rFonts w:hint="eastAsia"/>
        </w:rPr>
        <w:t>text</w:t>
      </w:r>
    </w:p>
    <w:p w14:paraId="0B479E28" w14:textId="77777777" w:rsidR="00991A98" w:rsidRDefault="00991A98" w:rsidP="00991A98">
      <w:pPr>
        <w:ind w:firstLine="480"/>
        <w:rPr>
          <w:rFonts w:hint="eastAsia"/>
        </w:rPr>
      </w:pPr>
      <w:r>
        <w:rPr>
          <w:rFonts w:hint="eastAsia"/>
        </w:rPr>
        <w:t>（老剑条）：[从已知切入未知，提出认知摩擦点]</w:t>
      </w:r>
    </w:p>
    <w:p w14:paraId="558B0C3E" w14:textId="77777777" w:rsidR="00991A98" w:rsidRDefault="00991A98" w:rsidP="00991A98">
      <w:pPr>
        <w:ind w:firstLine="480"/>
        <w:rPr>
          <w:rFonts w:hint="eastAsia"/>
        </w:rPr>
      </w:pPr>
      <w:r>
        <w:rPr>
          <w:rFonts w:hint="eastAsia"/>
        </w:rPr>
        <w:t>（齐静春）：[提供认知脚手架，构建知识逻辑]</w:t>
      </w:r>
    </w:p>
    <w:p w14:paraId="52618AB4" w14:textId="77777777" w:rsidR="00991A98" w:rsidRDefault="00991A98" w:rsidP="00991A98">
      <w:pPr>
        <w:ind w:firstLine="480"/>
        <w:rPr>
          <w:rFonts w:hint="eastAsia"/>
        </w:rPr>
      </w:pPr>
      <w:r>
        <w:rPr>
          <w:rFonts w:hint="eastAsia"/>
        </w:rPr>
        <w:t>...</w:t>
      </w:r>
    </w:p>
    <w:p w14:paraId="0312EF9D" w14:textId="77777777" w:rsidR="00991A98" w:rsidRDefault="00991A98" w:rsidP="00991A98">
      <w:pPr>
        <w:ind w:firstLine="480"/>
        <w:rPr>
          <w:rFonts w:hint="eastAsia"/>
        </w:rPr>
      </w:pPr>
    </w:p>
    <w:p w14:paraId="087F13CF" w14:textId="77777777" w:rsidR="00991A98" w:rsidRDefault="00991A98" w:rsidP="00991A98">
      <w:pPr>
        <w:ind w:firstLine="480"/>
        <w:rPr>
          <w:rFonts w:hint="eastAsia"/>
        </w:rPr>
      </w:pPr>
      <w:r>
        <w:rPr>
          <w:rFonts w:hint="eastAsia"/>
        </w:rPr>
        <w:t>节奏规划：在文稿最后，以注释形式明确本稿的知识探险地图，格式如下：</w:t>
      </w:r>
    </w:p>
    <w:p w14:paraId="0E27A167" w14:textId="77777777" w:rsidR="00991A98" w:rsidRDefault="00991A98" w:rsidP="00991A98">
      <w:pPr>
        <w:ind w:firstLine="480"/>
        <w:rPr>
          <w:rFonts w:hint="eastAsia"/>
        </w:rPr>
      </w:pPr>
      <w:r>
        <w:rPr>
          <w:rFonts w:hint="eastAsia"/>
        </w:rPr>
        <w:t>【知识探险地图】</w:t>
      </w:r>
    </w:p>
    <w:p w14:paraId="2167B58A" w14:textId="77777777" w:rsidR="00991A98" w:rsidRDefault="00991A98" w:rsidP="00991A98">
      <w:pPr>
        <w:ind w:firstLine="480"/>
        <w:rPr>
          <w:rFonts w:hint="eastAsia"/>
        </w:rPr>
      </w:pPr>
      <w:r>
        <w:rPr>
          <w:rFonts w:hint="eastAsia"/>
        </w:rPr>
        <w:t>核心知识晶体：[用1句话提炼本期最核心的知识点]</w:t>
      </w:r>
    </w:p>
    <w:p w14:paraId="22AC4484" w14:textId="77777777" w:rsidR="00991A98" w:rsidRDefault="00991A98" w:rsidP="00991A98">
      <w:pPr>
        <w:ind w:firstLine="480"/>
        <w:rPr>
          <w:rFonts w:hint="eastAsia"/>
        </w:rPr>
      </w:pPr>
      <w:r>
        <w:rPr>
          <w:rFonts w:hint="eastAsia"/>
        </w:rPr>
        <w:t>认知奇点：[说明开局如何制造反常识]</w:t>
      </w:r>
    </w:p>
    <w:p w14:paraId="45CD41D3" w14:textId="77777777" w:rsidR="00991A98" w:rsidRDefault="00991A98" w:rsidP="00991A98">
      <w:pPr>
        <w:ind w:firstLine="480"/>
        <w:rPr>
          <w:rFonts w:hint="eastAsia"/>
        </w:rPr>
      </w:pPr>
      <w:r>
        <w:rPr>
          <w:rFonts w:hint="eastAsia"/>
        </w:rPr>
        <w:t>心流阶梯：[标出2-3个关键的“懂了！”时刻]</w:t>
      </w:r>
    </w:p>
    <w:p w14:paraId="6E6310E1" w14:textId="77777777" w:rsidR="00991A98" w:rsidRDefault="00991A98" w:rsidP="00991A98">
      <w:pPr>
        <w:ind w:firstLine="480"/>
        <w:rPr>
          <w:rFonts w:hint="eastAsia"/>
        </w:rPr>
      </w:pPr>
      <w:r>
        <w:rPr>
          <w:rFonts w:hint="eastAsia"/>
        </w:rPr>
        <w:t>变量奖励：[标出1-2个最精彩的比喻或洞察]</w:t>
      </w:r>
    </w:p>
    <w:p w14:paraId="698B8C5C" w14:textId="77777777" w:rsidR="00991A98" w:rsidRDefault="00991A98" w:rsidP="00991A98">
      <w:pPr>
        <w:ind w:firstLine="480"/>
        <w:rPr>
          <w:rFonts w:hint="eastAsia"/>
        </w:rPr>
      </w:pPr>
      <w:r>
        <w:rPr>
          <w:rFonts w:hint="eastAsia"/>
        </w:rPr>
        <w:t>开放悬念：[说明结尾如何衔接下期]</w:t>
      </w:r>
    </w:p>
    <w:p w14:paraId="299492BE" w14:textId="38D3106C" w:rsidR="00991A98" w:rsidRDefault="00991A98" w:rsidP="00991A98">
      <w:pPr>
        <w:ind w:firstLine="480"/>
        <w:rPr>
          <w:rFonts w:hint="eastAsia"/>
        </w:rPr>
      </w:pPr>
      <w:r>
        <w:rPr>
          <w:rFonts w:hint="eastAsia"/>
        </w:rPr>
        <w:t>字数要求：文稿需在3500-5000字之间，</w:t>
      </w:r>
      <w:r w:rsidR="0066378A">
        <w:rPr>
          <w:rFonts w:hint="eastAsia"/>
        </w:rPr>
        <w:t>旨在打造30-50段</w:t>
      </w:r>
      <w:r>
        <w:rPr>
          <w:rFonts w:hint="eastAsia"/>
        </w:rPr>
        <w:t>的深度科普视频，确保信息密度与节奏并重。</w:t>
      </w:r>
    </w:p>
    <w:p w14:paraId="43CE5D63" w14:textId="77777777" w:rsidR="00991A98" w:rsidRDefault="00991A98" w:rsidP="00991A98">
      <w:pPr>
        <w:ind w:firstLine="480"/>
        <w:rPr>
          <w:rFonts w:hint="eastAsia"/>
        </w:rPr>
      </w:pPr>
    </w:p>
    <w:p w14:paraId="5EE17B0D" w14:textId="77777777" w:rsidR="00991A98" w:rsidRDefault="00991A98" w:rsidP="00991A98">
      <w:pPr>
        <w:ind w:firstLine="480"/>
        <w:rPr>
          <w:rFonts w:hint="eastAsia"/>
        </w:rPr>
      </w:pPr>
      <w:r>
        <w:rPr>
          <w:rFonts w:hint="eastAsia"/>
        </w:rPr>
        <w:t>六、自检清单（生成前必看）</w:t>
      </w:r>
    </w:p>
    <w:p w14:paraId="0B3A84A2" w14:textId="77777777" w:rsidR="00991A98" w:rsidRDefault="00991A98" w:rsidP="00991A98">
      <w:pPr>
        <w:ind w:firstLine="480"/>
        <w:rPr>
          <w:rFonts w:hint="eastAsia"/>
        </w:rPr>
      </w:pPr>
      <w:r>
        <w:rPr>
          <w:rFonts w:hint="eastAsia"/>
        </w:rPr>
        <w:lastRenderedPageBreak/>
        <w:t>严守红线：对话中是否完全避免了禁用术语、暴露信息来源及未解释的专业术语？</w:t>
      </w:r>
    </w:p>
    <w:p w14:paraId="5EFEE556" w14:textId="77777777" w:rsidR="00991A98" w:rsidRDefault="00991A98" w:rsidP="00991A98">
      <w:pPr>
        <w:ind w:firstLine="480"/>
        <w:rPr>
          <w:rFonts w:hint="eastAsia"/>
        </w:rPr>
      </w:pPr>
      <w:r>
        <w:rPr>
          <w:rFonts w:hint="eastAsia"/>
        </w:rPr>
        <w:t>忠诚与独特：核心知识是否源自素材？本期内容是否有其独特性，避免与前后期同质化？</w:t>
      </w:r>
    </w:p>
    <w:p w14:paraId="73B0EDB4" w14:textId="77777777" w:rsidR="00991A98" w:rsidRDefault="00991A98" w:rsidP="00991A98">
      <w:pPr>
        <w:ind w:firstLine="480"/>
        <w:rPr>
          <w:rFonts w:hint="eastAsia"/>
        </w:rPr>
      </w:pPr>
      <w:r>
        <w:rPr>
          <w:rFonts w:hint="eastAsia"/>
        </w:rPr>
        <w:t>吸引与流畅：开局是否有“认知奇点”？对话是否有推进感（心流）和惊喜感（变量奖励）？</w:t>
      </w:r>
    </w:p>
    <w:p w14:paraId="659C0DF2" w14:textId="77777777" w:rsidR="00991A98" w:rsidRDefault="00991A98" w:rsidP="00991A98">
      <w:pPr>
        <w:ind w:firstLine="480"/>
        <w:rPr>
          <w:rFonts w:hint="eastAsia"/>
        </w:rPr>
      </w:pPr>
      <w:r>
        <w:rPr>
          <w:rFonts w:hint="eastAsia"/>
        </w:rPr>
        <w:t>结尾过渡：结尾是否运用了“过渡公式”，从本期内容自然地引出了下期悬念？</w:t>
      </w:r>
    </w:p>
    <w:p w14:paraId="2ECFEAFC" w14:textId="77777777" w:rsidR="00991A98" w:rsidRPr="00EC2868" w:rsidRDefault="00991A98" w:rsidP="00991A98">
      <w:pPr>
        <w:ind w:firstLine="480"/>
        <w:rPr>
          <w:rFonts w:hint="eastAsia"/>
        </w:rPr>
      </w:pPr>
      <w:r>
        <w:rPr>
          <w:rFonts w:hint="eastAsia"/>
        </w:rPr>
        <w:t>通俗易懂：所有概念，特别是古籍引用，是否都已转化为观众能无痛理解的语言？</w:t>
      </w:r>
    </w:p>
    <w:p w14:paraId="797698DD" w14:textId="77777777" w:rsidR="00991A98" w:rsidRDefault="00991A98" w:rsidP="00991A98">
      <w:pPr>
        <w:ind w:firstLine="480"/>
        <w:rPr>
          <w:rFonts w:hint="eastAsia"/>
        </w:rPr>
      </w:pPr>
    </w:p>
    <w:p w14:paraId="55D355E3" w14:textId="77777777" w:rsidR="00991A98" w:rsidRDefault="00991A98" w:rsidP="00991A98">
      <w:pPr>
        <w:ind w:firstLine="480"/>
        <w:rPr>
          <w:rFonts w:ascii="Cambria" w:hAnsi="Cambria"/>
        </w:rPr>
      </w:pPr>
      <w:r w:rsidRPr="00D05D0F">
        <w:rPr>
          <w:rFonts w:ascii="Cambria" w:hAnsi="Cambria"/>
        </w:rPr>
        <w:t>【【【参考素材】】】</w:t>
      </w:r>
      <w:r>
        <w:rPr>
          <w:rFonts w:ascii="Cambria" w:hAnsi="Cambria" w:hint="eastAsia"/>
        </w:rPr>
        <w:t>（节选自</w:t>
      </w:r>
      <w:r w:rsidRPr="009D3E67">
        <w:rPr>
          <w:rFonts w:ascii="Cambria" w:hAnsi="Cambria" w:hint="eastAsia"/>
        </w:rPr>
        <w:t>书籍</w:t>
      </w:r>
      <w:r w:rsidRPr="00661F64">
        <w:rPr>
          <w:rFonts w:ascii="Cambria" w:hAnsi="Cambria"/>
        </w:rPr>
        <w:t>《</w:t>
      </w:r>
      <w:r w:rsidRPr="00942E67">
        <w:rPr>
          <w:rFonts w:ascii="Cambria" w:hAnsi="Cambria"/>
        </w:rPr>
        <w:t>思想家：与十五位杰出哲学家的对话</w:t>
      </w:r>
      <w:r w:rsidRPr="009D3E67">
        <w:rPr>
          <w:rFonts w:ascii="Cambria" w:hAnsi="Cambria" w:hint="eastAsia"/>
        </w:rPr>
        <w:t>》</w:t>
      </w:r>
      <w:r>
        <w:rPr>
          <w:rFonts w:ascii="Cambria" w:hAnsi="Cambria" w:hint="eastAsia"/>
        </w:rPr>
        <w:t>）</w:t>
      </w:r>
      <w:r>
        <w:rPr>
          <w:rFonts w:ascii="Cambria" w:hAnsi="Cambria" w:hint="eastAsia"/>
        </w:rPr>
        <w:t>:</w:t>
      </w:r>
    </w:p>
    <w:p w14:paraId="2792CC31" w14:textId="77777777" w:rsidR="00991A98" w:rsidRDefault="00991A98" w:rsidP="00991A98">
      <w:pPr>
        <w:ind w:firstLine="480"/>
        <w:rPr>
          <w:rFonts w:ascii="Cambria" w:hAnsi="Cambria"/>
        </w:rPr>
      </w:pPr>
    </w:p>
    <w:p w14:paraId="45B04EC4" w14:textId="77777777" w:rsidR="00991A98" w:rsidRDefault="00991A98" w:rsidP="00991A98">
      <w:pPr>
        <w:ind w:firstLine="480"/>
        <w:rPr>
          <w:rFonts w:ascii="Cambria" w:hAnsi="Cambria"/>
        </w:rPr>
      </w:pPr>
    </w:p>
    <w:p w14:paraId="17CA7C50" w14:textId="77777777" w:rsidR="00991A98" w:rsidRDefault="00991A98" w:rsidP="00991A98">
      <w:pPr>
        <w:ind w:firstLine="480"/>
        <w:rPr>
          <w:rFonts w:ascii="Cambria" w:hAnsi="Cambria"/>
        </w:rPr>
      </w:pPr>
    </w:p>
    <w:p w14:paraId="4E0FCB00" w14:textId="77777777" w:rsidR="00991A98" w:rsidRDefault="00991A98" w:rsidP="00991A98">
      <w:pPr>
        <w:ind w:firstLine="480"/>
        <w:rPr>
          <w:rFonts w:ascii="Cambria" w:hAnsi="Cambria"/>
        </w:rPr>
      </w:pPr>
      <w:r w:rsidRPr="0090642B">
        <w:rPr>
          <w:rFonts w:ascii="Cambria" w:hAnsi="Cambria"/>
        </w:rPr>
        <w:t>【【【素材纲要】】】</w:t>
      </w:r>
      <w:r>
        <w:rPr>
          <w:rFonts w:ascii="Cambria" w:hAnsi="Cambria" w:hint="eastAsia"/>
        </w:rPr>
        <w:t>（对</w:t>
      </w:r>
      <w:r w:rsidRPr="00D05D0F">
        <w:rPr>
          <w:rFonts w:ascii="Cambria" w:hAnsi="Cambria"/>
        </w:rPr>
        <w:t>【参考素材】</w:t>
      </w:r>
      <w:r>
        <w:rPr>
          <w:rFonts w:ascii="Cambria" w:hAnsi="Cambria" w:hint="eastAsia"/>
        </w:rPr>
        <w:t>的</w:t>
      </w:r>
      <w:r w:rsidRPr="00D65F3E">
        <w:rPr>
          <w:rFonts w:ascii="Cambria" w:hAnsi="Cambria" w:hint="eastAsia"/>
        </w:rPr>
        <w:t>总结要点</w:t>
      </w:r>
      <w:r>
        <w:rPr>
          <w:rFonts w:ascii="Cambria" w:hAnsi="Cambria" w:hint="eastAsia"/>
        </w:rPr>
        <w:t>）</w:t>
      </w:r>
      <w:r>
        <w:rPr>
          <w:rFonts w:ascii="Cambria" w:hAnsi="Cambria" w:hint="eastAsia"/>
        </w:rPr>
        <w:t>:</w:t>
      </w:r>
    </w:p>
    <w:p w14:paraId="4EEB92D8" w14:textId="77777777" w:rsidR="00991A98" w:rsidRDefault="00991A98" w:rsidP="00991A98">
      <w:pPr>
        <w:ind w:firstLine="480"/>
        <w:rPr>
          <w:rFonts w:ascii="Cambria" w:hAnsi="Cambria"/>
        </w:rPr>
      </w:pPr>
    </w:p>
    <w:p w14:paraId="3E6D4C20" w14:textId="77777777" w:rsidR="00991A98" w:rsidRDefault="00991A98" w:rsidP="00991A98">
      <w:pPr>
        <w:ind w:firstLine="480"/>
        <w:rPr>
          <w:rFonts w:ascii="Cambria" w:hAnsi="Cambria"/>
        </w:rPr>
      </w:pPr>
    </w:p>
    <w:p w14:paraId="020E316F" w14:textId="77777777" w:rsidR="00991A98" w:rsidRDefault="00991A98" w:rsidP="00991A98">
      <w:pPr>
        <w:ind w:firstLine="480"/>
        <w:rPr>
          <w:rFonts w:ascii="Cambria" w:hAnsi="Cambria"/>
        </w:rPr>
      </w:pPr>
    </w:p>
    <w:p w14:paraId="758B1F93" w14:textId="77777777" w:rsidR="00991A98" w:rsidRDefault="00991A98" w:rsidP="00991A98">
      <w:pPr>
        <w:ind w:firstLine="480"/>
        <w:rPr>
          <w:rFonts w:ascii="Cambria" w:hAnsi="Cambria"/>
        </w:rPr>
      </w:pPr>
    </w:p>
    <w:p w14:paraId="754749B4" w14:textId="77777777" w:rsidR="00991A98" w:rsidRDefault="00991A98" w:rsidP="00991A98">
      <w:pPr>
        <w:ind w:firstLine="480"/>
        <w:rPr>
          <w:rFonts w:ascii="Cambria" w:hAnsi="Cambria"/>
        </w:rPr>
      </w:pPr>
      <w:r w:rsidRPr="0090642B">
        <w:rPr>
          <w:rFonts w:ascii="Cambria" w:hAnsi="Cambria"/>
        </w:rPr>
        <w:t>【【【补充说明】】】</w:t>
      </w:r>
      <w:r>
        <w:rPr>
          <w:rFonts w:ascii="Cambria" w:hAnsi="Cambria" w:hint="eastAsia"/>
        </w:rPr>
        <w:t>（对</w:t>
      </w:r>
      <w:r w:rsidRPr="00D05D0F">
        <w:rPr>
          <w:rFonts w:ascii="Cambria" w:hAnsi="Cambria"/>
        </w:rPr>
        <w:t>【参考素材】</w:t>
      </w:r>
      <w:r>
        <w:rPr>
          <w:rFonts w:ascii="Cambria" w:hAnsi="Cambria" w:hint="eastAsia"/>
        </w:rPr>
        <w:t>的</w:t>
      </w:r>
      <w:r w:rsidRPr="0090642B">
        <w:rPr>
          <w:rFonts w:ascii="Cambria" w:hAnsi="Cambria"/>
        </w:rPr>
        <w:t>补充说明</w:t>
      </w:r>
      <w:r>
        <w:rPr>
          <w:rFonts w:ascii="Cambria" w:hAnsi="Cambria" w:hint="eastAsia"/>
        </w:rPr>
        <w:t>）</w:t>
      </w:r>
      <w:r>
        <w:rPr>
          <w:rFonts w:ascii="Cambria" w:hAnsi="Cambria" w:hint="eastAsia"/>
        </w:rPr>
        <w:t>:</w:t>
      </w:r>
    </w:p>
    <w:p w14:paraId="4AE38689" w14:textId="77777777" w:rsidR="00991A98" w:rsidRDefault="00991A98" w:rsidP="00991A98">
      <w:pPr>
        <w:ind w:firstLine="480"/>
        <w:rPr>
          <w:rFonts w:ascii="Cambria" w:hAnsi="Cambria"/>
        </w:rPr>
      </w:pPr>
    </w:p>
    <w:p w14:paraId="15AD1143" w14:textId="77777777" w:rsidR="00991A98" w:rsidRPr="00F540FB" w:rsidRDefault="00991A98" w:rsidP="00991A98">
      <w:pPr>
        <w:ind w:firstLine="480"/>
        <w:rPr>
          <w:rFonts w:hint="eastAsia"/>
        </w:rPr>
      </w:pPr>
    </w:p>
    <w:p w14:paraId="2B7BE280" w14:textId="77777777" w:rsidR="00991A98" w:rsidRDefault="00991A98" w:rsidP="00991A98">
      <w:pPr>
        <w:ind w:firstLine="480"/>
        <w:rPr>
          <w:rFonts w:hint="eastAsia"/>
        </w:rPr>
      </w:pPr>
    </w:p>
    <w:p w14:paraId="4AAD13F4" w14:textId="77777777" w:rsidR="00991A98" w:rsidRDefault="00991A98" w:rsidP="00991A98">
      <w:pPr>
        <w:ind w:firstLine="480"/>
        <w:rPr>
          <w:rFonts w:ascii="Cambria" w:hAnsi="Cambria"/>
        </w:rPr>
      </w:pPr>
      <w:r w:rsidRPr="0090642B">
        <w:rPr>
          <w:rFonts w:ascii="Cambria" w:hAnsi="Cambria"/>
        </w:rPr>
        <w:t>【【【</w:t>
      </w:r>
      <w:r>
        <w:rPr>
          <w:rFonts w:ascii="Cambria" w:hAnsi="Cambria" w:hint="eastAsia"/>
        </w:rPr>
        <w:t>下期纲要</w:t>
      </w:r>
      <w:r w:rsidRPr="0090642B">
        <w:rPr>
          <w:rFonts w:ascii="Cambria" w:hAnsi="Cambria"/>
        </w:rPr>
        <w:t>】】】</w:t>
      </w:r>
      <w:r>
        <w:rPr>
          <w:rFonts w:ascii="Cambria" w:hAnsi="Cambria" w:hint="eastAsia"/>
        </w:rPr>
        <w:t>（可用于协助</w:t>
      </w:r>
      <w:r w:rsidRPr="00D05D0F">
        <w:rPr>
          <w:rFonts w:ascii="Cambria" w:hAnsi="Cambria"/>
        </w:rPr>
        <w:t>【【【参考素材】】】</w:t>
      </w:r>
      <w:r>
        <w:rPr>
          <w:rFonts w:ascii="Cambria" w:hAnsi="Cambria" w:hint="eastAsia"/>
        </w:rPr>
        <w:t>部分的讲解，也</w:t>
      </w:r>
      <w:r>
        <w:rPr>
          <w:rFonts w:hint="eastAsia"/>
        </w:rPr>
        <w:t>可用在结尾做合理过渡</w:t>
      </w:r>
      <w:r>
        <w:rPr>
          <w:rFonts w:ascii="Cambria" w:hAnsi="Cambria" w:hint="eastAsia"/>
        </w:rPr>
        <w:t>）</w:t>
      </w:r>
      <w:r>
        <w:rPr>
          <w:rFonts w:ascii="Cambria" w:hAnsi="Cambria" w:hint="eastAsia"/>
        </w:rPr>
        <w:t>:</w:t>
      </w:r>
    </w:p>
    <w:p w14:paraId="6CE34E1B" w14:textId="77777777" w:rsidR="00991A98" w:rsidRPr="00897682" w:rsidRDefault="00991A98" w:rsidP="00991A98">
      <w:pPr>
        <w:ind w:firstLine="480"/>
        <w:rPr>
          <w:rFonts w:hint="eastAsia"/>
        </w:rPr>
      </w:pPr>
    </w:p>
    <w:p w14:paraId="6738532C" w14:textId="77777777" w:rsidR="00991A98" w:rsidRPr="00C7724C" w:rsidRDefault="00991A98" w:rsidP="00991A98">
      <w:pPr>
        <w:ind w:firstLine="480"/>
        <w:rPr>
          <w:rFonts w:hint="eastAsia"/>
        </w:rPr>
      </w:pPr>
    </w:p>
    <w:p w14:paraId="2B343FE2" w14:textId="77777777" w:rsidR="00991A98" w:rsidRDefault="00991A98" w:rsidP="009D3E67">
      <w:pPr>
        <w:ind w:firstLine="480"/>
        <w:rPr>
          <w:rFonts w:hint="eastAsia"/>
        </w:rPr>
      </w:pPr>
    </w:p>
    <w:p w14:paraId="537C8524" w14:textId="77777777" w:rsidR="000C2590" w:rsidRPr="009D3E67" w:rsidRDefault="000C2590" w:rsidP="000C2590">
      <w:pPr>
        <w:spacing w:beforeLines="50" w:before="120" w:afterLines="50" w:after="120"/>
        <w:ind w:firstLineChars="0" w:firstLine="0"/>
        <w:jc w:val="center"/>
        <w:outlineLvl w:val="1"/>
        <w:rPr>
          <w:rFonts w:ascii="黑体" w:eastAsia="黑体" w:hAnsi="黑体" w:cs="黑体" w:hint="eastAsia"/>
          <w:b/>
          <w:color w:val="FF0000"/>
          <w:sz w:val="28"/>
          <w:szCs w:val="28"/>
        </w:rPr>
      </w:pPr>
      <w:r w:rsidRPr="009D3E67">
        <w:rPr>
          <w:rFonts w:ascii="黑体" w:eastAsia="黑体" w:hAnsi="黑体" w:cs="黑体" w:hint="eastAsia"/>
          <w:b/>
          <w:color w:val="FF0000"/>
          <w:sz w:val="28"/>
          <w:szCs w:val="28"/>
        </w:rPr>
        <w:t>内容完整度核实</w:t>
      </w:r>
      <w:r>
        <w:rPr>
          <w:rFonts w:ascii="黑体" w:eastAsia="黑体" w:hAnsi="黑体" w:cs="黑体" w:hint="eastAsia"/>
          <w:b/>
          <w:color w:val="FF0000"/>
          <w:sz w:val="28"/>
          <w:szCs w:val="28"/>
        </w:rPr>
        <w:t>/DS</w:t>
      </w:r>
    </w:p>
    <w:p w14:paraId="5FA5F1C0" w14:textId="77777777" w:rsidR="000C2590" w:rsidRPr="009D3E67" w:rsidRDefault="000C2590" w:rsidP="000C2590">
      <w:pPr>
        <w:ind w:firstLine="480"/>
        <w:rPr>
          <w:rFonts w:ascii="Cambria" w:hAnsi="Cambria"/>
        </w:rPr>
      </w:pPr>
      <w:r w:rsidRPr="009D3E67">
        <w:rPr>
          <w:rFonts w:ascii="Cambria" w:hAnsi="Cambria" w:hint="eastAsia"/>
        </w:rPr>
        <w:t>好的，以下是我根据这节选内容撰写的哲学科普文稿，请问有没有涵盖原素材的所有知识点？</w:t>
      </w:r>
    </w:p>
    <w:p w14:paraId="7C384DB4" w14:textId="77777777" w:rsidR="000C2590" w:rsidRPr="009D3E67" w:rsidRDefault="000C2590" w:rsidP="000C2590">
      <w:pPr>
        <w:ind w:firstLine="480"/>
        <w:rPr>
          <w:rFonts w:ascii="Cambria" w:hAnsi="Cambria"/>
        </w:rPr>
      </w:pPr>
    </w:p>
    <w:p w14:paraId="1709F55E" w14:textId="77777777" w:rsidR="000C2590" w:rsidRPr="009D3E67" w:rsidRDefault="000C2590" w:rsidP="000C2590">
      <w:pPr>
        <w:ind w:firstLine="480"/>
        <w:rPr>
          <w:rFonts w:ascii="Cambria" w:hAnsi="Cambria"/>
        </w:rPr>
      </w:pPr>
    </w:p>
    <w:p w14:paraId="7416DE1A" w14:textId="77777777" w:rsidR="000C2590" w:rsidRPr="009D3E67" w:rsidRDefault="000C2590" w:rsidP="000C2590">
      <w:pPr>
        <w:spacing w:beforeLines="50" w:before="120" w:afterLines="50" w:after="120"/>
        <w:ind w:firstLineChars="0" w:firstLine="0"/>
        <w:jc w:val="center"/>
        <w:outlineLvl w:val="1"/>
        <w:rPr>
          <w:rFonts w:ascii="黑体" w:eastAsia="黑体" w:hAnsi="黑体" w:cs="黑体" w:hint="eastAsia"/>
          <w:b/>
          <w:color w:val="FF0000"/>
          <w:sz w:val="28"/>
          <w:szCs w:val="28"/>
        </w:rPr>
      </w:pPr>
      <w:r w:rsidRPr="009D3E67">
        <w:rPr>
          <w:rFonts w:ascii="黑体" w:eastAsia="黑体" w:hAnsi="黑体" w:cs="黑体" w:hint="eastAsia"/>
          <w:b/>
          <w:color w:val="FF0000"/>
          <w:sz w:val="28"/>
          <w:szCs w:val="28"/>
        </w:rPr>
        <w:t>验证信息/豆包</w:t>
      </w:r>
    </w:p>
    <w:p w14:paraId="1C355039" w14:textId="2230C8BB" w:rsidR="000C2590" w:rsidRPr="009D3E67" w:rsidRDefault="000C2590" w:rsidP="000C2590">
      <w:pPr>
        <w:ind w:firstLine="480"/>
        <w:rPr>
          <w:rFonts w:ascii="Cambria" w:hAnsi="Cambria"/>
        </w:rPr>
      </w:pPr>
      <w:r w:rsidRPr="009D3E67">
        <w:rPr>
          <w:rFonts w:ascii="Cambria" w:hAnsi="Cambria" w:hint="eastAsia"/>
        </w:rPr>
        <w:t>以下是我根据素材改编的科普视频文稿，请问这里面有没有片面化的信息、谣</w:t>
      </w:r>
      <w:r w:rsidRPr="009D3E67">
        <w:rPr>
          <w:rFonts w:ascii="Cambria" w:hAnsi="Cambria" w:hint="eastAsia"/>
        </w:rPr>
        <w:lastRenderedPageBreak/>
        <w:t>言、或者指向性错误、或许虚假消息、或不恰当的比喻等各种形式的错误信息（若不是非常出名的专业名词，那没必要矫正，因为</w:t>
      </w:r>
      <w:r w:rsidRPr="009D3E67">
        <w:rPr>
          <w:rFonts w:ascii="Cambria" w:hAnsi="Cambria"/>
        </w:rPr>
        <w:t>科普性的视频文稿，每复杂一点就流失一点观众</w:t>
      </w:r>
      <w:r w:rsidRPr="009D3E67">
        <w:rPr>
          <w:rFonts w:ascii="Cambria" w:hAnsi="Cambria" w:hint="eastAsia"/>
        </w:rPr>
        <w:t>）：</w:t>
      </w:r>
    </w:p>
    <w:p w14:paraId="44536530" w14:textId="77777777" w:rsidR="000C2590" w:rsidRPr="009D3E67" w:rsidRDefault="000C2590" w:rsidP="000C2590">
      <w:pPr>
        <w:ind w:firstLine="480"/>
        <w:rPr>
          <w:rFonts w:ascii="Cambria" w:hAnsi="Cambria"/>
        </w:rPr>
      </w:pPr>
    </w:p>
    <w:p w14:paraId="19A92130" w14:textId="77777777" w:rsidR="007E1B63" w:rsidRPr="000C2590" w:rsidRDefault="007E1B63" w:rsidP="009D3E67">
      <w:pPr>
        <w:ind w:firstLine="480"/>
        <w:rPr>
          <w:rFonts w:hint="eastAsia"/>
        </w:rPr>
      </w:pPr>
    </w:p>
    <w:p w14:paraId="0A01A1CF" w14:textId="77777777" w:rsidR="007E1B63" w:rsidRDefault="007E1B63" w:rsidP="009D3E67">
      <w:pPr>
        <w:ind w:firstLine="480"/>
        <w:rPr>
          <w:rFonts w:hint="eastAsia"/>
        </w:rPr>
      </w:pPr>
    </w:p>
    <w:p w14:paraId="1101C28E" w14:textId="77777777" w:rsidR="007E1B63" w:rsidRDefault="007E1B63" w:rsidP="009D3E67">
      <w:pPr>
        <w:ind w:firstLine="480"/>
        <w:rPr>
          <w:rFonts w:hint="eastAsia"/>
        </w:rPr>
      </w:pPr>
    </w:p>
    <w:p w14:paraId="65E5DCC0" w14:textId="77777777" w:rsidR="007E1B63" w:rsidRDefault="007E1B63" w:rsidP="009D3E67">
      <w:pPr>
        <w:ind w:firstLine="480"/>
        <w:rPr>
          <w:rFonts w:hint="eastAsia"/>
        </w:rPr>
      </w:pPr>
    </w:p>
    <w:p w14:paraId="02D2AE3A" w14:textId="77777777" w:rsidR="007E1B63" w:rsidRDefault="007E1B63" w:rsidP="009D3E67">
      <w:pPr>
        <w:ind w:firstLine="480"/>
        <w:rPr>
          <w:rFonts w:hint="eastAsia"/>
        </w:rPr>
      </w:pPr>
    </w:p>
    <w:p w14:paraId="30AE74E8" w14:textId="77777777" w:rsidR="007E1B63" w:rsidRDefault="007E1B63" w:rsidP="009D3E67">
      <w:pPr>
        <w:ind w:firstLine="480"/>
        <w:rPr>
          <w:rFonts w:hint="eastAsia"/>
        </w:rPr>
      </w:pPr>
    </w:p>
    <w:p w14:paraId="1E6BE58E" w14:textId="77777777" w:rsidR="007E1B63" w:rsidRDefault="007E1B63" w:rsidP="009D3E67">
      <w:pPr>
        <w:ind w:firstLine="480"/>
        <w:rPr>
          <w:rFonts w:hint="eastAsia"/>
        </w:rPr>
      </w:pPr>
    </w:p>
    <w:p w14:paraId="6A84D00C" w14:textId="3B5F6C0B" w:rsidR="007E1B63" w:rsidRDefault="007E1B63" w:rsidP="007E1B63">
      <w:pPr>
        <w:pStyle w:val="af1"/>
        <w:rPr>
          <w:rFonts w:hint="eastAsia"/>
        </w:rPr>
      </w:pPr>
      <w:r>
        <w:rPr>
          <w:rFonts w:hint="eastAsia"/>
        </w:rPr>
        <w:t>去ai味</w:t>
      </w:r>
    </w:p>
    <w:p w14:paraId="2ECB6191" w14:textId="77777777" w:rsidR="007E1B63" w:rsidRDefault="007E1B63" w:rsidP="007E1B63">
      <w:pPr>
        <w:ind w:firstLine="480"/>
        <w:rPr>
          <w:rFonts w:hint="eastAsia"/>
        </w:rPr>
      </w:pPr>
      <w:r>
        <w:rPr>
          <w:rFonts w:hint="eastAsia"/>
        </w:rPr>
        <w:t># 双人座谈对话文稿「去AI味」优化指令</w:t>
      </w:r>
    </w:p>
    <w:p w14:paraId="4B6ACEBE" w14:textId="77777777" w:rsidR="007E1B63" w:rsidRDefault="007E1B63" w:rsidP="007E1B63">
      <w:pPr>
        <w:ind w:firstLine="480"/>
        <w:rPr>
          <w:rFonts w:hint="eastAsia"/>
        </w:rPr>
      </w:pPr>
      <w:r>
        <w:rPr>
          <w:rFonts w:hint="eastAsia"/>
        </w:rPr>
        <w:t>## 一、优化目标</w:t>
      </w:r>
    </w:p>
    <w:p w14:paraId="5B8A2B69" w14:textId="17E1B9ED" w:rsidR="007E1B63" w:rsidRDefault="007E1B63" w:rsidP="007E1B63">
      <w:pPr>
        <w:ind w:firstLine="480"/>
        <w:rPr>
          <w:rFonts w:hint="eastAsia"/>
        </w:rPr>
      </w:pPr>
      <w:r>
        <w:rPr>
          <w:rFonts w:hint="eastAsia"/>
        </w:rPr>
        <w:t>在**完全保留</w:t>
      </w:r>
      <w:r w:rsidR="00D67825">
        <w:rPr>
          <w:rFonts w:hint="eastAsia"/>
        </w:rPr>
        <w:t>你刚刚给的</w:t>
      </w:r>
      <w:r>
        <w:rPr>
          <w:rFonts w:hint="eastAsia"/>
        </w:rPr>
        <w:t>【【【原文稿】】</w:t>
      </w:r>
      <w:r w:rsidR="00CD4E98">
        <w:rPr>
          <w:rFonts w:hint="eastAsia"/>
        </w:rPr>
        <w:t>】</w:t>
      </w:r>
      <w:r>
        <w:rPr>
          <w:rFonts w:hint="eastAsia"/>
        </w:rPr>
        <w:t>核心知识晶体、角色定位（老剑条：探险家与共鸣器；齐静春：向导与建筑师）、知识探险地图核心信息**的前提下，通过口语化打磨、角色质感强化、生活温度注入，去除文本的“书面化、机械感、无互动感</w:t>
      </w:r>
      <w:r w:rsidR="00CD4E98">
        <w:rPr>
          <w:rFonts w:hint="eastAsia"/>
        </w:rPr>
        <w:t>、无亲切感</w:t>
      </w:r>
      <w:r>
        <w:rPr>
          <w:rFonts w:hint="eastAsia"/>
        </w:rPr>
        <w:t>”，让对话更像</w:t>
      </w:r>
      <w:r w:rsidR="00CD4E98">
        <w:rPr>
          <w:rFonts w:hint="eastAsia"/>
        </w:rPr>
        <w:t>中国观众身边的两个</w:t>
      </w:r>
      <w:r>
        <w:rPr>
          <w:rFonts w:hint="eastAsia"/>
        </w:rPr>
        <w:t>真实</w:t>
      </w:r>
      <w:r w:rsidR="00CD4E98">
        <w:rPr>
          <w:rFonts w:hint="eastAsia"/>
        </w:rPr>
        <w:t>朋友</w:t>
      </w:r>
      <w:r>
        <w:rPr>
          <w:rFonts w:hint="eastAsia"/>
        </w:rPr>
        <w:t>聊天，同时保持高信息密度、平稳节奏，适配TTS语音合成（避免情绪过激、生硬词汇）。</w:t>
      </w:r>
    </w:p>
    <w:p w14:paraId="5EB0338F" w14:textId="77777777" w:rsidR="007E1B63" w:rsidRDefault="007E1B63" w:rsidP="007E1B63">
      <w:pPr>
        <w:ind w:firstLine="480"/>
        <w:rPr>
          <w:rFonts w:hint="eastAsia"/>
        </w:rPr>
      </w:pPr>
    </w:p>
    <w:p w14:paraId="28B6DBAD" w14:textId="77777777" w:rsidR="007E1B63" w:rsidRDefault="007E1B63" w:rsidP="007E1B63">
      <w:pPr>
        <w:ind w:firstLine="480"/>
        <w:rPr>
          <w:rFonts w:hint="eastAsia"/>
        </w:rPr>
      </w:pPr>
    </w:p>
    <w:p w14:paraId="0A1656D0" w14:textId="77777777" w:rsidR="007E1B63" w:rsidRDefault="007E1B63" w:rsidP="007E1B63">
      <w:pPr>
        <w:ind w:firstLine="480"/>
        <w:rPr>
          <w:rFonts w:hint="eastAsia"/>
        </w:rPr>
      </w:pPr>
      <w:r>
        <w:rPr>
          <w:rFonts w:hint="eastAsia"/>
        </w:rPr>
        <w:t>## 二、核心优化规则（分维度执行，每处优化需贴合角色人设）</w:t>
      </w:r>
    </w:p>
    <w:p w14:paraId="160D30AC" w14:textId="77777777" w:rsidR="007E1B63" w:rsidRDefault="007E1B63" w:rsidP="007E1B63">
      <w:pPr>
        <w:ind w:firstLine="480"/>
        <w:rPr>
          <w:rFonts w:hint="eastAsia"/>
        </w:rPr>
      </w:pPr>
      <w:r>
        <w:rPr>
          <w:rFonts w:hint="eastAsia"/>
        </w:rPr>
        <w:t>### 1. 口语化打磨：拆书面长句，换自然用词</w:t>
      </w:r>
    </w:p>
    <w:p w14:paraId="1310F86D" w14:textId="4990130B" w:rsidR="007E1B63" w:rsidRDefault="007E1B63" w:rsidP="007E1B63">
      <w:pPr>
        <w:ind w:firstLine="480"/>
        <w:rPr>
          <w:rFonts w:hint="eastAsia"/>
        </w:rPr>
      </w:pPr>
      <w:r>
        <w:rPr>
          <w:rFonts w:hint="eastAsia"/>
        </w:rPr>
        <w:t>- **句式优化**：将超过20字的长句拆为2-3个短句，避免“因此/综上所述/由此可见”等书面连接词，改用“其实啊/你想啊/话说回来/这么说吧”等口语过渡词。</w:t>
      </w:r>
      <w:r w:rsidR="000F62F8">
        <w:rPr>
          <w:rFonts w:hint="eastAsia"/>
        </w:rPr>
        <w:t>要注意不能是某个</w:t>
      </w:r>
      <w:r w:rsidR="005D0E31">
        <w:rPr>
          <w:rFonts w:hint="eastAsia"/>
        </w:rPr>
        <w:t>特定</w:t>
      </w:r>
      <w:r w:rsidR="000F62F8">
        <w:rPr>
          <w:rFonts w:hint="eastAsia"/>
        </w:rPr>
        <w:t>地方的方言或者地域性口语，这文稿的受众是全体中国网民，用到</w:t>
      </w:r>
      <w:r w:rsidR="005D0E31">
        <w:rPr>
          <w:rFonts w:hint="eastAsia"/>
        </w:rPr>
        <w:t>大部分</w:t>
      </w:r>
      <w:r w:rsidR="000F62F8">
        <w:rPr>
          <w:rFonts w:hint="eastAsia"/>
        </w:rPr>
        <w:t>网民生疏的口语，反而会增加生分感。</w:t>
      </w:r>
    </w:p>
    <w:p w14:paraId="0D171B15" w14:textId="77777777" w:rsidR="007E1B63" w:rsidRDefault="007E1B63" w:rsidP="007E1B63">
      <w:pPr>
        <w:ind w:firstLine="480"/>
        <w:rPr>
          <w:rFonts w:hint="eastAsia"/>
        </w:rPr>
      </w:pPr>
      <w:r>
        <w:t xml:space="preserve">  </w:t>
      </w:r>
      <w:r>
        <w:rPr>
          <w:rFonts w:ascii="Cambria Math" w:hAnsi="Cambria Math" w:cs="Cambria Math"/>
        </w:rPr>
        <w:t>▶</w:t>
      </w:r>
      <w:r>
        <w:t xml:space="preserve"> 原文AI味示例：“这一下，就把‘道’从一个具体的科学观察，变成了一个统摄一切的最高哲学范畴。”  </w:t>
      </w:r>
    </w:p>
    <w:p w14:paraId="4A76B1EC" w14:textId="77777777" w:rsidR="007E1B63" w:rsidRDefault="007E1B63" w:rsidP="007E1B63">
      <w:pPr>
        <w:ind w:firstLine="480"/>
        <w:rPr>
          <w:rFonts w:hint="eastAsia"/>
        </w:rPr>
      </w:pPr>
      <w:r>
        <w:t xml:space="preserve">  </w:t>
      </w:r>
      <w:r>
        <w:rPr>
          <w:rFonts w:ascii="Cambria Math" w:hAnsi="Cambria Math" w:cs="Cambria Math"/>
        </w:rPr>
        <w:t>▶</w:t>
      </w:r>
      <w:r>
        <w:t xml:space="preserve"> 优化方向：“这么一来，‘道’就变了——原本是看天文总结的‘规律’，现在成了能统摄所有事物的核心哲学概念，一下子就拔高了。”</w:t>
      </w:r>
    </w:p>
    <w:p w14:paraId="4694748A" w14:textId="77777777" w:rsidR="007E1B63" w:rsidRDefault="007E1B63" w:rsidP="007E1B63">
      <w:pPr>
        <w:ind w:firstLine="480"/>
        <w:rPr>
          <w:rFonts w:hint="eastAsia"/>
        </w:rPr>
      </w:pPr>
      <w:r>
        <w:rPr>
          <w:rFonts w:hint="eastAsia"/>
        </w:rPr>
        <w:t>- **用词替换**：把学术化词汇转化为日常表达，如“本体论”→“回答‘万物到底靠什么存在’的思路”、“生成论”→“讲‘万物是怎么一步步生出来’的逻辑”、“振聋发聩”→“特别有力量，听着就清醒”。</w:t>
      </w:r>
    </w:p>
    <w:p w14:paraId="0021A6B2" w14:textId="77777777" w:rsidR="007E1B63" w:rsidRDefault="007E1B63" w:rsidP="007E1B63">
      <w:pPr>
        <w:ind w:firstLine="480"/>
        <w:rPr>
          <w:rFonts w:hint="eastAsia"/>
        </w:rPr>
      </w:pPr>
    </w:p>
    <w:p w14:paraId="26049F15" w14:textId="77777777" w:rsidR="007E1B63" w:rsidRDefault="007E1B63" w:rsidP="007E1B63">
      <w:pPr>
        <w:ind w:firstLine="480"/>
        <w:rPr>
          <w:rFonts w:hint="eastAsia"/>
        </w:rPr>
      </w:pPr>
      <w:r>
        <w:rPr>
          <w:rFonts w:hint="eastAsia"/>
        </w:rPr>
        <w:lastRenderedPageBreak/>
        <w:t>### 2. 角色质感强化：让对话贴人设、有互动</w:t>
      </w:r>
    </w:p>
    <w:p w14:paraId="1A57A6C0" w14:textId="77777777" w:rsidR="007E1B63" w:rsidRDefault="007E1B63" w:rsidP="007E1B63">
      <w:pPr>
        <w:ind w:firstLine="480"/>
        <w:rPr>
          <w:rFonts w:hint="eastAsia"/>
        </w:rPr>
      </w:pPr>
      <w:r>
        <w:rPr>
          <w:rFonts w:hint="eastAsia"/>
        </w:rPr>
        <w:t xml:space="preserve">- **老剑条（探险家）优化**：增加“普通人式困惑细节”“自然停顿语气词”，避免提问过于规整，可加“我有点没绕过来/等一下，是不是这个意思/说实话，我以前一直以为”等真实疑问感表达。  </w:t>
      </w:r>
    </w:p>
    <w:p w14:paraId="2FA4C581" w14:textId="77777777" w:rsidR="007E1B63" w:rsidRDefault="007E1B63" w:rsidP="007E1B63">
      <w:pPr>
        <w:ind w:firstLine="480"/>
        <w:rPr>
          <w:rFonts w:hint="eastAsia"/>
        </w:rPr>
      </w:pPr>
      <w:r>
        <w:t xml:space="preserve">  </w:t>
      </w:r>
      <w:r>
        <w:rPr>
          <w:rFonts w:ascii="Cambria Math" w:hAnsi="Cambria Math" w:cs="Cambria Math"/>
        </w:rPr>
        <w:t>▶</w:t>
      </w:r>
      <w:r>
        <w:t xml:space="preserve"> 原文AI味示例：“我的天。我一直以为中国古代缺乏形式逻辑，没想到墨家在战国时期，就已经在清晰地辨析‘必要条件’和‘充要条件’了。”  </w:t>
      </w:r>
    </w:p>
    <w:p w14:paraId="5F39B0B7" w14:textId="77777777" w:rsidR="007E1B63" w:rsidRDefault="007E1B63" w:rsidP="007E1B63">
      <w:pPr>
        <w:ind w:firstLine="480"/>
        <w:rPr>
          <w:rFonts w:hint="eastAsia"/>
        </w:rPr>
      </w:pPr>
      <w:r>
        <w:t xml:space="preserve">  </w:t>
      </w:r>
      <w:r>
        <w:rPr>
          <w:rFonts w:ascii="Cambria Math" w:hAnsi="Cambria Math" w:cs="Cambria Math"/>
        </w:rPr>
        <w:t>▶</w:t>
      </w:r>
      <w:r>
        <w:t xml:space="preserve"> 优化方向：“哎？这我真没想到！以前总觉得咱们古代没那么细的逻辑分析，结果墨家居然把‘条件’分这么清——‘必要’和‘充分’都拎出来了，也太厉害了吧？”</w:t>
      </w:r>
    </w:p>
    <w:p w14:paraId="433D47EE" w14:textId="77777777" w:rsidR="007E1B63" w:rsidRDefault="007E1B63" w:rsidP="007E1B63">
      <w:pPr>
        <w:ind w:firstLine="480"/>
        <w:rPr>
          <w:rFonts w:hint="eastAsia"/>
        </w:rPr>
      </w:pPr>
      <w:r>
        <w:rPr>
          <w:rFonts w:hint="eastAsia"/>
        </w:rPr>
        <w:t xml:space="preserve">- **齐静春（向导）优化**：解释概念时加“生活化类比”，避免单向输出，可穿插“你看身边的例子/比如咱们平时……/我举个简单的说法”等互动感表达，“笑”的语气可结合语境细化为“（笑）你这问题问得特别实在/（笑）这点确实容易搞混”。  </w:t>
      </w:r>
    </w:p>
    <w:p w14:paraId="20FD3B12" w14:textId="77777777" w:rsidR="007E1B63" w:rsidRDefault="007E1B63" w:rsidP="007E1B63">
      <w:pPr>
        <w:ind w:firstLine="480"/>
        <w:rPr>
          <w:rFonts w:hint="eastAsia"/>
        </w:rPr>
      </w:pPr>
      <w:r>
        <w:t xml:space="preserve">  </w:t>
      </w:r>
      <w:r>
        <w:rPr>
          <w:rFonts w:ascii="Cambria Math" w:hAnsi="Cambria Math" w:cs="Cambria Math"/>
        </w:rPr>
        <w:t>▶</w:t>
      </w:r>
      <w:r>
        <w:t xml:space="preserve"> 原文AI味示例：“‘故’更偏向‘原因’和‘条件’，而‘理’更偏向‘规律’、‘内在道理’和‘逻辑’。”  </w:t>
      </w:r>
    </w:p>
    <w:p w14:paraId="2DCFF190" w14:textId="77777777" w:rsidR="007E1B63" w:rsidRDefault="007E1B63" w:rsidP="007E1B63">
      <w:pPr>
        <w:ind w:firstLine="480"/>
        <w:rPr>
          <w:rFonts w:hint="eastAsia"/>
        </w:rPr>
      </w:pPr>
      <w:r>
        <w:t xml:space="preserve">  </w:t>
      </w:r>
      <w:r>
        <w:rPr>
          <w:rFonts w:ascii="Cambria Math" w:hAnsi="Cambria Math" w:cs="Cambria Math"/>
        </w:rPr>
        <w:t>▶</w:t>
      </w:r>
      <w:r>
        <w:t xml:space="preserve"> 优化方向：“（笑）这么跟你区分吧：‘故’更像‘这事为啥发生’，找的是原因；‘理’呢，更像‘这事本身有啥规矩’，比如咱们看桌子，它是方的、硬的，这些能说清的‘特点’，就是‘理’的意思。”</w:t>
      </w:r>
    </w:p>
    <w:p w14:paraId="1D72FADB" w14:textId="77777777" w:rsidR="007E1B63" w:rsidRDefault="007E1B63" w:rsidP="007E1B63">
      <w:pPr>
        <w:ind w:firstLine="480"/>
        <w:rPr>
          <w:rFonts w:hint="eastAsia"/>
        </w:rPr>
      </w:pPr>
    </w:p>
    <w:p w14:paraId="5F0E595B" w14:textId="77777777" w:rsidR="007E1B63" w:rsidRDefault="007E1B63" w:rsidP="007E1B63">
      <w:pPr>
        <w:ind w:firstLine="480"/>
        <w:rPr>
          <w:rFonts w:hint="eastAsia"/>
        </w:rPr>
      </w:pPr>
    </w:p>
    <w:p w14:paraId="4486E1EF" w14:textId="4DAEAE86" w:rsidR="007E1B63" w:rsidRDefault="007E1B63" w:rsidP="007E1B63">
      <w:pPr>
        <w:ind w:firstLine="480"/>
        <w:rPr>
          <w:rFonts w:hint="eastAsia"/>
        </w:rPr>
      </w:pPr>
      <w:r>
        <w:rPr>
          <w:rFonts w:hint="eastAsia"/>
        </w:rPr>
        <w:t>### 3. 生活温度注入：加“轻主观细节”，去“绝对化表达”</w:t>
      </w:r>
      <w:r w:rsidR="00CD4E98">
        <w:rPr>
          <w:rFonts w:hint="eastAsia"/>
        </w:rPr>
        <w:t>，替换“生疏”例子</w:t>
      </w:r>
    </w:p>
    <w:p w14:paraId="64F9414A" w14:textId="77777777" w:rsidR="00824948" w:rsidRDefault="007E1B63" w:rsidP="007E1B63">
      <w:pPr>
        <w:ind w:firstLine="480"/>
        <w:rPr>
          <w:rFonts w:hint="eastAsia"/>
        </w:rPr>
      </w:pPr>
      <w:r>
        <w:rPr>
          <w:rFonts w:hint="eastAsia"/>
        </w:rPr>
        <w:t>- **加“微小个人视角”**：在不改变知识的前提下，给角色加“轻主观感受”（如“我第一次看的时候/我身边朋友也问过/平时咱们聊到这的时候”），避免AI式“绝对客观”</w:t>
      </w:r>
      <w:r w:rsidR="007B2832">
        <w:rPr>
          <w:rFonts w:hint="eastAsia"/>
        </w:rPr>
        <w:t>，</w:t>
      </w:r>
    </w:p>
    <w:p w14:paraId="741CAD0F" w14:textId="40FDB5E9" w:rsidR="007E1B63" w:rsidRDefault="007E1B63" w:rsidP="007E1B63">
      <w:pPr>
        <w:ind w:firstLine="480"/>
        <w:rPr>
          <w:rFonts w:hint="eastAsia"/>
        </w:rPr>
      </w:pPr>
      <w:r>
        <w:t xml:space="preserve">  </w:t>
      </w:r>
      <w:r>
        <w:rPr>
          <w:rFonts w:ascii="Cambria Math" w:hAnsi="Cambria Math" w:cs="Cambria Math"/>
        </w:rPr>
        <w:t>▶</w:t>
      </w:r>
      <w:r>
        <w:t xml:space="preserve"> 原文AI味示例：“太震撼了。荀子的思想，简直就是那个时代‘人的觉醒’。”</w:t>
      </w:r>
    </w:p>
    <w:p w14:paraId="0B28107D" w14:textId="77777777" w:rsidR="007E1B63" w:rsidRDefault="007E1B63" w:rsidP="007E1B63">
      <w:pPr>
        <w:ind w:firstLine="480"/>
        <w:rPr>
          <w:rFonts w:hint="eastAsia"/>
        </w:rPr>
      </w:pPr>
      <w:r>
        <w:t xml:space="preserve">  </w:t>
      </w:r>
      <w:r>
        <w:rPr>
          <w:rFonts w:ascii="Cambria Math" w:hAnsi="Cambria Math" w:cs="Cambria Math"/>
        </w:rPr>
        <w:t>▶</w:t>
      </w:r>
      <w:r>
        <w:t xml:space="preserve"> 优化方向：“说实话，我第一次读荀子这段的时候，真挺意外的——在那个时候敢说‘利用天命’，这不就是咱们现在说的‘人的主动性’吗？放在当时，确实算‘觉醒’了。”</w:t>
      </w:r>
    </w:p>
    <w:p w14:paraId="097586C5" w14:textId="13D15176" w:rsidR="00824948" w:rsidRDefault="00824948" w:rsidP="00824948">
      <w:pPr>
        <w:ind w:firstLine="480"/>
        <w:rPr>
          <w:rFonts w:hint="eastAsia"/>
        </w:rPr>
      </w:pPr>
      <w:r>
        <w:rPr>
          <w:rFonts w:hint="eastAsia"/>
        </w:rPr>
        <w:t>- **</w:t>
      </w:r>
      <w:r w:rsidR="00DD042E">
        <w:rPr>
          <w:rFonts w:hint="eastAsia"/>
        </w:rPr>
        <w:t>例子和概念替换</w:t>
      </w:r>
      <w:r>
        <w:rPr>
          <w:rFonts w:hint="eastAsia"/>
        </w:rPr>
        <w:t>**：在不改变知识的前提下，将文中的例子</w:t>
      </w:r>
      <w:r w:rsidR="00DD042E">
        <w:rPr>
          <w:rFonts w:hint="eastAsia"/>
        </w:rPr>
        <w:t>或者相关概念，</w:t>
      </w:r>
      <w:r>
        <w:rPr>
          <w:rFonts w:hint="eastAsia"/>
        </w:rPr>
        <w:t>替换为中国人常见的现象和内容为例子，从而加强观众的亲切感。比如原文以西方</w:t>
      </w:r>
      <w:r w:rsidR="00DD042E">
        <w:rPr>
          <w:rFonts w:hint="eastAsia"/>
        </w:rPr>
        <w:t>的</w:t>
      </w:r>
      <w:r>
        <w:rPr>
          <w:rFonts w:hint="eastAsia"/>
        </w:rPr>
        <w:t>历史</w:t>
      </w:r>
      <w:r w:rsidR="00DD042E">
        <w:rPr>
          <w:rFonts w:hint="eastAsia"/>
        </w:rPr>
        <w:t>、神话、宗教的</w:t>
      </w:r>
      <w:r>
        <w:rPr>
          <w:rFonts w:hint="eastAsia"/>
        </w:rPr>
        <w:t>人物</w:t>
      </w:r>
      <w:r w:rsidR="00DD042E">
        <w:rPr>
          <w:rFonts w:hint="eastAsia"/>
        </w:rPr>
        <w:t>举例，或者用</w:t>
      </w:r>
      <w:r>
        <w:rPr>
          <w:rFonts w:hint="eastAsia"/>
        </w:rPr>
        <w:t>地理风貌举例，应替换为中国网民更熟悉的</w:t>
      </w:r>
      <w:r w:rsidR="00163614">
        <w:rPr>
          <w:rFonts w:hint="eastAsia"/>
        </w:rPr>
        <w:t>国内历史人物或者地点。</w:t>
      </w:r>
    </w:p>
    <w:p w14:paraId="1B0D3E97" w14:textId="77777777" w:rsidR="007E1B63" w:rsidRDefault="007E1B63" w:rsidP="007E1B63">
      <w:pPr>
        <w:ind w:firstLine="480"/>
        <w:rPr>
          <w:rFonts w:hint="eastAsia"/>
        </w:rPr>
      </w:pPr>
      <w:r>
        <w:rPr>
          <w:rFonts w:hint="eastAsia"/>
        </w:rPr>
        <w:t>- **去“夸张化情绪词”**：避免“掷地有声/太震撼了/我的天”等强情绪词，改用“有分量/挺有冲击力/没想到”等平稳但有温度的表达，适配TTS（防止语音</w:t>
      </w:r>
      <w:r>
        <w:rPr>
          <w:rFonts w:hint="eastAsia"/>
        </w:rPr>
        <w:lastRenderedPageBreak/>
        <w:t>生硬激昂）。</w:t>
      </w:r>
    </w:p>
    <w:p w14:paraId="6626DCA7" w14:textId="77777777" w:rsidR="007E1B63" w:rsidRDefault="007E1B63" w:rsidP="007E1B63">
      <w:pPr>
        <w:ind w:firstLine="480"/>
        <w:rPr>
          <w:rFonts w:hint="eastAsia"/>
        </w:rPr>
      </w:pPr>
    </w:p>
    <w:p w14:paraId="7BEBDC8A" w14:textId="77777777" w:rsidR="007E1B63" w:rsidRDefault="007E1B63" w:rsidP="007E1B63">
      <w:pPr>
        <w:ind w:firstLine="480"/>
        <w:rPr>
          <w:rFonts w:hint="eastAsia"/>
        </w:rPr>
      </w:pPr>
    </w:p>
    <w:p w14:paraId="22788D3A" w14:textId="77777777" w:rsidR="007E1B63" w:rsidRDefault="007E1B63" w:rsidP="007E1B63">
      <w:pPr>
        <w:ind w:firstLine="480"/>
        <w:rPr>
          <w:rFonts w:hint="eastAsia"/>
        </w:rPr>
      </w:pPr>
      <w:r>
        <w:rPr>
          <w:rFonts w:hint="eastAsia"/>
        </w:rPr>
        <w:t>### 4. 节奏微调：补“对话间隙感”，去“信息堆砌”</w:t>
      </w:r>
    </w:p>
    <w:p w14:paraId="05CE9D8D" w14:textId="77777777" w:rsidR="007E1B63" w:rsidRDefault="007E1B63" w:rsidP="007E1B63">
      <w:pPr>
        <w:ind w:firstLine="480"/>
        <w:rPr>
          <w:rFonts w:hint="eastAsia"/>
        </w:rPr>
      </w:pPr>
      <w:r>
        <w:rPr>
          <w:rFonts w:hint="eastAsia"/>
        </w:rPr>
        <w:t xml:space="preserve">- **补“自然停顿”**：在复杂概念解释后，加短停顿式表达（如“你懂这意思吧？/是不是好理解点了？/咱们先把这点捋顺”），模拟真实聊天中“怕对方没懂”的停顿，不影响信息密度。  </w:t>
      </w:r>
    </w:p>
    <w:p w14:paraId="627ED588" w14:textId="77777777" w:rsidR="007E1B63" w:rsidRDefault="007E1B63" w:rsidP="007E1B63">
      <w:pPr>
        <w:ind w:firstLine="480"/>
        <w:rPr>
          <w:rFonts w:hint="eastAsia"/>
        </w:rPr>
      </w:pPr>
      <w:r>
        <w:t xml:space="preserve">  </w:t>
      </w:r>
      <w:r>
        <w:rPr>
          <w:rFonts w:ascii="Cambria Math" w:hAnsi="Cambria Math" w:cs="Cambria Math"/>
        </w:rPr>
        <w:t>▶</w:t>
      </w:r>
      <w:r>
        <w:t xml:space="preserve"> 原文AI味示例：“‘小故，有之不必然，无之必不然’……意思是，有了这个‘小故’（条件），事情不一定会发生；但没有这个‘小故’，事情就一定不会发生。”  </w:t>
      </w:r>
    </w:p>
    <w:p w14:paraId="36D29BCC" w14:textId="77777777" w:rsidR="007E1B63" w:rsidRDefault="007E1B63" w:rsidP="007E1B63">
      <w:pPr>
        <w:ind w:firstLine="480"/>
        <w:rPr>
          <w:rFonts w:hint="eastAsia"/>
        </w:rPr>
      </w:pPr>
      <w:r>
        <w:t xml:space="preserve">  </w:t>
      </w:r>
      <w:r>
        <w:rPr>
          <w:rFonts w:ascii="Cambria Math" w:hAnsi="Cambria Math" w:cs="Cambria Math"/>
        </w:rPr>
        <w:t>▶</w:t>
      </w:r>
      <w:r>
        <w:t xml:space="preserve"> 优化方向：“‘小故，有之不必然，无之必不然’——这话有点绕，咱们拆了说：有这个条件，事不一定成；但没这个条件，事肯定成不了。你懂这意思吧？其实就是咱们说的‘必要条件’。”</w:t>
      </w:r>
    </w:p>
    <w:p w14:paraId="48AFAF56" w14:textId="77777777" w:rsidR="007E1B63" w:rsidRDefault="007E1B63" w:rsidP="007E1B63">
      <w:pPr>
        <w:ind w:firstLine="480"/>
        <w:rPr>
          <w:rFonts w:hint="eastAsia"/>
        </w:rPr>
      </w:pPr>
      <w:r>
        <w:rPr>
          <w:rFonts w:hint="eastAsia"/>
        </w:rPr>
        <w:t>- **去“密集术语”**：若连续出现2个以上专业概念（如“本体论/生成论/因果律”），在中间加1句口语化“转场”（如“先把‘本体论’说透，再看‘生成论’/咱们先搞懂‘因果’，再聊‘逻辑’”）。</w:t>
      </w:r>
    </w:p>
    <w:p w14:paraId="16E641FF" w14:textId="77777777" w:rsidR="007E1B63" w:rsidRDefault="007E1B63" w:rsidP="007E1B63">
      <w:pPr>
        <w:ind w:firstLine="480"/>
        <w:rPr>
          <w:rFonts w:hint="eastAsia"/>
        </w:rPr>
      </w:pPr>
    </w:p>
    <w:p w14:paraId="1A7E9F9E" w14:textId="77777777" w:rsidR="007E1B63" w:rsidRDefault="007E1B63" w:rsidP="007E1B63">
      <w:pPr>
        <w:ind w:firstLine="480"/>
        <w:rPr>
          <w:rFonts w:hint="eastAsia"/>
        </w:rPr>
      </w:pPr>
    </w:p>
    <w:p w14:paraId="06BE2AEC" w14:textId="77777777" w:rsidR="007E1B63" w:rsidRDefault="007E1B63" w:rsidP="007E1B63">
      <w:pPr>
        <w:ind w:firstLine="480"/>
        <w:rPr>
          <w:rFonts w:hint="eastAsia"/>
        </w:rPr>
      </w:pPr>
      <w:r>
        <w:rPr>
          <w:rFonts w:hint="eastAsia"/>
        </w:rPr>
        <w:t>### 5. 知识探险地图优化：保核心，去“机械总结感”</w:t>
      </w:r>
    </w:p>
    <w:p w14:paraId="48814DE4" w14:textId="77777777" w:rsidR="007E1B63" w:rsidRDefault="007E1B63" w:rsidP="007E1B63">
      <w:pPr>
        <w:ind w:firstLine="480"/>
        <w:rPr>
          <w:rFonts w:hint="eastAsia"/>
        </w:rPr>
      </w:pPr>
      <w:r>
        <w:rPr>
          <w:rFonts w:hint="eastAsia"/>
        </w:rPr>
        <w:t>- 不改变“核心知识晶体、认知奇点、心流阶梯”等关键信息，仅将书面化表述改为“口语化总结”，如“揭示其核心概念（如‘道’）源于天文学等科学观察”→“说透了‘道’这些概念不是瞎想的，其实是从看天文这类科学观察里来的”。</w:t>
      </w:r>
    </w:p>
    <w:p w14:paraId="2395F979" w14:textId="77777777" w:rsidR="007E1B63" w:rsidRDefault="007E1B63" w:rsidP="007E1B63">
      <w:pPr>
        <w:ind w:firstLine="480"/>
        <w:rPr>
          <w:rFonts w:hint="eastAsia"/>
        </w:rPr>
      </w:pPr>
    </w:p>
    <w:p w14:paraId="4B906209" w14:textId="77777777" w:rsidR="007E1B63" w:rsidRDefault="007E1B63" w:rsidP="007E1B63">
      <w:pPr>
        <w:ind w:firstLine="480"/>
        <w:rPr>
          <w:rFonts w:hint="eastAsia"/>
        </w:rPr>
      </w:pPr>
    </w:p>
    <w:p w14:paraId="7D0DCD41" w14:textId="77777777" w:rsidR="007E1B63" w:rsidRDefault="007E1B63" w:rsidP="007E1B63">
      <w:pPr>
        <w:ind w:firstLine="480"/>
        <w:rPr>
          <w:rFonts w:hint="eastAsia"/>
        </w:rPr>
      </w:pPr>
      <w:r>
        <w:rPr>
          <w:rFonts w:hint="eastAsia"/>
        </w:rPr>
        <w:t>## 三、优化禁区（绝对不能触碰）</w:t>
      </w:r>
    </w:p>
    <w:p w14:paraId="15883C97" w14:textId="21ED9E22" w:rsidR="007E1B63" w:rsidRDefault="007E1B63" w:rsidP="007E1B63">
      <w:pPr>
        <w:ind w:firstLine="480"/>
        <w:rPr>
          <w:rFonts w:hint="eastAsia"/>
        </w:rPr>
      </w:pPr>
      <w:r>
        <w:rPr>
          <w:rFonts w:hint="eastAsia"/>
        </w:rPr>
        <w:t>1. 不得删减、新增、修改原文稿的**核心知识**（如概念定义、历史背景、引用解释）。</w:t>
      </w:r>
    </w:p>
    <w:p w14:paraId="268917A4" w14:textId="77777777" w:rsidR="007E1B63" w:rsidRDefault="007E1B63" w:rsidP="007E1B63">
      <w:pPr>
        <w:ind w:firstLine="480"/>
        <w:rPr>
          <w:rFonts w:hint="eastAsia"/>
        </w:rPr>
      </w:pPr>
      <w:r>
        <w:rPr>
          <w:rFonts w:hint="eastAsia"/>
        </w:rPr>
        <w:t xml:space="preserve">2. 不得改变角色定位（老剑条：提问+共鸣；齐静春：解释+引导），避免老剑条说专业术语、齐静春说幼稚化语言。  </w:t>
      </w:r>
    </w:p>
    <w:p w14:paraId="745CBD8D" w14:textId="0CC7CC78" w:rsidR="007E1B63" w:rsidRDefault="007E1B63" w:rsidP="007E1B63">
      <w:pPr>
        <w:ind w:firstLine="480"/>
        <w:rPr>
          <w:rFonts w:hint="eastAsia"/>
        </w:rPr>
      </w:pPr>
      <w:r>
        <w:rPr>
          <w:rFonts w:hint="eastAsia"/>
        </w:rPr>
        <w:t>3. 不得加动作/表情/环境描述（如“他喝了口水”“画面切到古代”），所有优化仅通过“对话内容”实现。</w:t>
      </w:r>
    </w:p>
    <w:p w14:paraId="24E0B54C" w14:textId="77777777" w:rsidR="007E1B63" w:rsidRDefault="007E1B63" w:rsidP="007E1B63">
      <w:pPr>
        <w:ind w:firstLine="480"/>
        <w:rPr>
          <w:rFonts w:hint="eastAsia"/>
        </w:rPr>
      </w:pPr>
      <w:r>
        <w:rPr>
          <w:rFonts w:hint="eastAsia"/>
        </w:rPr>
        <w:t xml:space="preserve">4. 不得用“网络热词”（如“yyds/绝绝子”），保持“平实、有质感”的科普口语风格。  </w:t>
      </w:r>
    </w:p>
    <w:p w14:paraId="5B97EDD0" w14:textId="77777777" w:rsidR="007E1B63" w:rsidRDefault="007E1B63" w:rsidP="007E1B63">
      <w:pPr>
        <w:ind w:firstLine="480"/>
        <w:rPr>
          <w:rFonts w:hint="eastAsia"/>
        </w:rPr>
      </w:pPr>
    </w:p>
    <w:p w14:paraId="6E8B3028" w14:textId="77777777" w:rsidR="007E1B63" w:rsidRDefault="007E1B63" w:rsidP="007E1B63">
      <w:pPr>
        <w:ind w:firstLine="480"/>
        <w:rPr>
          <w:rFonts w:hint="eastAsia"/>
        </w:rPr>
      </w:pPr>
    </w:p>
    <w:p w14:paraId="6CC36870" w14:textId="77777777" w:rsidR="007E1B63" w:rsidRDefault="007E1B63" w:rsidP="007E1B63">
      <w:pPr>
        <w:ind w:firstLine="480"/>
        <w:rPr>
          <w:rFonts w:hint="eastAsia"/>
        </w:rPr>
      </w:pPr>
      <w:r>
        <w:rPr>
          <w:rFonts w:hint="eastAsia"/>
        </w:rPr>
        <w:t>## 四、输出要求</w:t>
      </w:r>
    </w:p>
    <w:p w14:paraId="1F8A7EE9" w14:textId="77777777" w:rsidR="007E1B63" w:rsidRDefault="007E1B63" w:rsidP="007E1B63">
      <w:pPr>
        <w:ind w:firstLine="480"/>
        <w:rPr>
          <w:rFonts w:hint="eastAsia"/>
        </w:rPr>
      </w:pPr>
      <w:r>
        <w:rPr>
          <w:rFonts w:hint="eastAsia"/>
        </w:rPr>
        <w:lastRenderedPageBreak/>
        <w:t xml:space="preserve">1. 格式与原文一致：严格保留“（老剑条）：XXX”“（齐静春）：XXX”的角色标签，知识探险地图格式不变。  </w:t>
      </w:r>
    </w:p>
    <w:p w14:paraId="1F336B9E" w14:textId="77777777" w:rsidR="007E1B63" w:rsidRDefault="007E1B63" w:rsidP="007E1B63">
      <w:pPr>
        <w:ind w:firstLine="480"/>
        <w:rPr>
          <w:rFonts w:hint="eastAsia"/>
        </w:rPr>
      </w:pPr>
      <w:r>
        <w:rPr>
          <w:rFonts w:hint="eastAsia"/>
        </w:rPr>
        <w:t xml:space="preserve">2. 标注优化点（可选）：在优化处用“【】”标注优化类型（如【拆长句】【加类比】），方便核对（例：（齐静春）：【加类比】这么跟你区分吧：“故”是找原因，“理”是看规矩……）。  </w:t>
      </w:r>
    </w:p>
    <w:p w14:paraId="12B43E01" w14:textId="77777777" w:rsidR="007E1B63" w:rsidRDefault="007E1B63" w:rsidP="007E1B63">
      <w:pPr>
        <w:ind w:firstLine="480"/>
        <w:rPr>
          <w:rFonts w:hint="eastAsia"/>
        </w:rPr>
      </w:pPr>
    </w:p>
    <w:p w14:paraId="27BB6948" w14:textId="77777777" w:rsidR="007E1B63" w:rsidRDefault="007E1B63" w:rsidP="007E1B63">
      <w:pPr>
        <w:ind w:firstLine="480"/>
        <w:rPr>
          <w:rFonts w:hint="eastAsia"/>
        </w:rPr>
      </w:pPr>
    </w:p>
    <w:p w14:paraId="5BC2BC7B" w14:textId="77777777" w:rsidR="007E1B63" w:rsidRDefault="007E1B63" w:rsidP="007E1B63">
      <w:pPr>
        <w:ind w:firstLine="480"/>
        <w:rPr>
          <w:rFonts w:hint="eastAsia"/>
        </w:rPr>
      </w:pPr>
      <w:r>
        <w:rPr>
          <w:rFonts w:hint="eastAsia"/>
        </w:rPr>
        <w:t>## 五、自检清单（优化后必查）</w:t>
      </w:r>
    </w:p>
    <w:p w14:paraId="58C5A5E8" w14:textId="77777777" w:rsidR="007E1B63" w:rsidRDefault="007E1B63" w:rsidP="007E1B63">
      <w:pPr>
        <w:ind w:firstLine="480"/>
        <w:rPr>
          <w:rFonts w:hint="eastAsia"/>
        </w:rPr>
      </w:pPr>
      <w:r>
        <w:rPr>
          <w:rFonts w:hint="eastAsia"/>
        </w:rPr>
        <w:t xml:space="preserve">1. 读对话时是否像“真实两人聊天”，无“念稿子”感？  </w:t>
      </w:r>
    </w:p>
    <w:p w14:paraId="317A8C59" w14:textId="77777777" w:rsidR="007E1B63" w:rsidRDefault="007E1B63" w:rsidP="007E1B63">
      <w:pPr>
        <w:ind w:firstLine="480"/>
        <w:rPr>
          <w:rFonts w:hint="eastAsia"/>
        </w:rPr>
      </w:pPr>
      <w:r>
        <w:rPr>
          <w:rFonts w:hint="eastAsia"/>
        </w:rPr>
        <w:t xml:space="preserve">2. 核心知识是否完全保留，无遗漏/错改？  </w:t>
      </w:r>
    </w:p>
    <w:p w14:paraId="45670EB8" w14:textId="77777777" w:rsidR="007E1B63" w:rsidRDefault="007E1B63" w:rsidP="007E1B63">
      <w:pPr>
        <w:ind w:firstLine="480"/>
        <w:rPr>
          <w:rFonts w:hint="eastAsia"/>
        </w:rPr>
      </w:pPr>
      <w:r>
        <w:rPr>
          <w:rFonts w:hint="eastAsia"/>
        </w:rPr>
        <w:t xml:space="preserve">3. 情绪是否平稳，无过激词汇，适配TTS？  </w:t>
      </w:r>
    </w:p>
    <w:p w14:paraId="1DAC8143" w14:textId="77777777" w:rsidR="007E1B63" w:rsidRDefault="007E1B63" w:rsidP="007E1B63">
      <w:pPr>
        <w:ind w:firstLine="480"/>
        <w:rPr>
          <w:rFonts w:hint="eastAsia"/>
        </w:rPr>
      </w:pPr>
      <w:r>
        <w:rPr>
          <w:rFonts w:hint="eastAsia"/>
        </w:rPr>
        <w:t xml:space="preserve">4. 角色人设是否贴合（老剑条困惑、齐静春引导）？  </w:t>
      </w:r>
    </w:p>
    <w:p w14:paraId="7DE7A7B3" w14:textId="77777777" w:rsidR="007E1B63" w:rsidRDefault="007E1B63" w:rsidP="007E1B63">
      <w:pPr>
        <w:ind w:firstLine="480"/>
        <w:rPr>
          <w:rFonts w:hint="eastAsia"/>
        </w:rPr>
      </w:pPr>
    </w:p>
    <w:p w14:paraId="718C31E5" w14:textId="77777777" w:rsidR="007E1B63" w:rsidRDefault="007E1B63" w:rsidP="009D3E67">
      <w:pPr>
        <w:ind w:firstLine="480"/>
        <w:rPr>
          <w:rFonts w:hint="eastAsia"/>
        </w:rPr>
      </w:pPr>
    </w:p>
    <w:p w14:paraId="5D442F04" w14:textId="77777777" w:rsidR="000C2590" w:rsidRPr="009D3E67" w:rsidRDefault="000C2590" w:rsidP="000C2590">
      <w:pPr>
        <w:spacing w:beforeLines="50" w:before="120" w:afterLines="50" w:after="120"/>
        <w:ind w:firstLineChars="0" w:firstLine="0"/>
        <w:jc w:val="center"/>
        <w:outlineLvl w:val="1"/>
        <w:rPr>
          <w:rFonts w:ascii="黑体" w:eastAsia="黑体" w:hAnsi="黑体" w:cs="黑体" w:hint="eastAsia"/>
          <w:b/>
          <w:color w:val="FF0000"/>
          <w:sz w:val="28"/>
          <w:szCs w:val="28"/>
        </w:rPr>
      </w:pPr>
      <w:r w:rsidRPr="009D3E67">
        <w:rPr>
          <w:rFonts w:ascii="黑体" w:eastAsia="黑体" w:hAnsi="黑体" w:cs="黑体" w:hint="eastAsia"/>
          <w:b/>
          <w:color w:val="FF0000"/>
          <w:sz w:val="28"/>
          <w:szCs w:val="28"/>
        </w:rPr>
        <w:t>内容完整度核实</w:t>
      </w:r>
      <w:r>
        <w:rPr>
          <w:rFonts w:ascii="黑体" w:eastAsia="黑体" w:hAnsi="黑体" w:cs="黑体" w:hint="eastAsia"/>
          <w:b/>
          <w:color w:val="FF0000"/>
          <w:sz w:val="28"/>
          <w:szCs w:val="28"/>
        </w:rPr>
        <w:t>/DS</w:t>
      </w:r>
    </w:p>
    <w:p w14:paraId="1BCC96A1" w14:textId="77777777" w:rsidR="000C2590" w:rsidRPr="009D3E67" w:rsidRDefault="000C2590" w:rsidP="000C2590">
      <w:pPr>
        <w:ind w:firstLine="480"/>
        <w:rPr>
          <w:rFonts w:ascii="Cambria" w:hAnsi="Cambria"/>
        </w:rPr>
      </w:pPr>
    </w:p>
    <w:p w14:paraId="12BB6C31" w14:textId="704679EA" w:rsidR="000C2590" w:rsidRPr="009D3E67" w:rsidRDefault="000C2590" w:rsidP="000C2590">
      <w:pPr>
        <w:ind w:firstLine="480"/>
        <w:rPr>
          <w:rFonts w:ascii="Cambria" w:hAnsi="Cambria"/>
        </w:rPr>
      </w:pPr>
      <w:r w:rsidRPr="009D3E67">
        <w:rPr>
          <w:rFonts w:ascii="Cambria" w:hAnsi="Cambria" w:hint="eastAsia"/>
        </w:rPr>
        <w:t>好的，以下是我</w:t>
      </w:r>
      <w:r>
        <w:rPr>
          <w:rFonts w:ascii="Cambria" w:hAnsi="Cambria" w:hint="eastAsia"/>
        </w:rPr>
        <w:t>微调去除</w:t>
      </w:r>
      <w:r>
        <w:rPr>
          <w:rFonts w:ascii="Cambria" w:hAnsi="Cambria" w:hint="eastAsia"/>
        </w:rPr>
        <w:t>ai</w:t>
      </w:r>
      <w:r>
        <w:rPr>
          <w:rFonts w:ascii="Cambria" w:hAnsi="Cambria" w:hint="eastAsia"/>
        </w:rPr>
        <w:t>味的文稿</w:t>
      </w:r>
      <w:r w:rsidRPr="009D3E67">
        <w:rPr>
          <w:rFonts w:ascii="Cambria" w:hAnsi="Cambria" w:hint="eastAsia"/>
        </w:rPr>
        <w:t>，请问有没有涵盖原素材的所有知识点？</w:t>
      </w:r>
    </w:p>
    <w:p w14:paraId="3B325524" w14:textId="77777777" w:rsidR="000C2590" w:rsidRPr="009D3E67" w:rsidRDefault="000C2590" w:rsidP="000C2590">
      <w:pPr>
        <w:ind w:firstLine="480"/>
        <w:rPr>
          <w:rFonts w:ascii="Cambria" w:hAnsi="Cambria"/>
        </w:rPr>
      </w:pPr>
    </w:p>
    <w:p w14:paraId="14F9088B" w14:textId="77777777" w:rsidR="000C2590" w:rsidRPr="009D3E67" w:rsidRDefault="000C2590" w:rsidP="000C2590">
      <w:pPr>
        <w:ind w:firstLine="480"/>
        <w:rPr>
          <w:rFonts w:ascii="Cambria" w:hAnsi="Cambria"/>
        </w:rPr>
      </w:pPr>
    </w:p>
    <w:p w14:paraId="30C97465" w14:textId="77777777" w:rsidR="000C2590" w:rsidRPr="009D3E67" w:rsidRDefault="000C2590" w:rsidP="000C2590">
      <w:pPr>
        <w:spacing w:beforeLines="50" w:before="120" w:afterLines="50" w:after="120"/>
        <w:ind w:firstLineChars="0" w:firstLine="0"/>
        <w:jc w:val="center"/>
        <w:outlineLvl w:val="1"/>
        <w:rPr>
          <w:rFonts w:ascii="黑体" w:eastAsia="黑体" w:hAnsi="黑体" w:cs="黑体" w:hint="eastAsia"/>
          <w:b/>
          <w:color w:val="FF0000"/>
          <w:sz w:val="28"/>
          <w:szCs w:val="28"/>
        </w:rPr>
      </w:pPr>
      <w:r w:rsidRPr="009D3E67">
        <w:rPr>
          <w:rFonts w:ascii="黑体" w:eastAsia="黑体" w:hAnsi="黑体" w:cs="黑体" w:hint="eastAsia"/>
          <w:b/>
          <w:color w:val="FF0000"/>
          <w:sz w:val="28"/>
          <w:szCs w:val="28"/>
        </w:rPr>
        <w:t>验证信息/豆包</w:t>
      </w:r>
    </w:p>
    <w:p w14:paraId="3B830D80" w14:textId="77777777" w:rsidR="000C2590" w:rsidRPr="009D3E67" w:rsidRDefault="000C2590" w:rsidP="000C2590">
      <w:pPr>
        <w:ind w:firstLine="480"/>
        <w:rPr>
          <w:rFonts w:ascii="Cambria" w:hAnsi="Cambria"/>
        </w:rPr>
      </w:pPr>
    </w:p>
    <w:p w14:paraId="2DA9B3EE" w14:textId="0A967E4B" w:rsidR="000C2590" w:rsidRPr="009D3E67" w:rsidRDefault="000C2590" w:rsidP="000C2590">
      <w:pPr>
        <w:ind w:firstLine="480"/>
        <w:rPr>
          <w:rFonts w:ascii="Cambria" w:hAnsi="Cambria"/>
        </w:rPr>
      </w:pPr>
      <w:r w:rsidRPr="009D3E67">
        <w:rPr>
          <w:rFonts w:ascii="Cambria" w:hAnsi="Cambria" w:hint="eastAsia"/>
        </w:rPr>
        <w:t>以下是我</w:t>
      </w:r>
      <w:r>
        <w:rPr>
          <w:rFonts w:ascii="Cambria" w:hAnsi="Cambria" w:hint="eastAsia"/>
        </w:rPr>
        <w:t>微调去除</w:t>
      </w:r>
      <w:r>
        <w:rPr>
          <w:rFonts w:ascii="Cambria" w:hAnsi="Cambria" w:hint="eastAsia"/>
        </w:rPr>
        <w:t>ai</w:t>
      </w:r>
      <w:r>
        <w:rPr>
          <w:rFonts w:ascii="Cambria" w:hAnsi="Cambria" w:hint="eastAsia"/>
        </w:rPr>
        <w:t>味的文稿</w:t>
      </w:r>
      <w:r w:rsidRPr="009D3E67">
        <w:rPr>
          <w:rFonts w:ascii="Cambria" w:hAnsi="Cambria" w:hint="eastAsia"/>
        </w:rPr>
        <w:t>，请问这里面有没有片面化的信息、谣言、或者指向性错误、或许虚假消息、或不恰当的比喻等各种形式的错误信息（若不是非常出名的专业名词，那没必要矫正，因为</w:t>
      </w:r>
      <w:r w:rsidRPr="009D3E67">
        <w:rPr>
          <w:rFonts w:ascii="Cambria" w:hAnsi="Cambria"/>
        </w:rPr>
        <w:t>科普性的视频文稿，每复杂一点就流失一点观众</w:t>
      </w:r>
      <w:r w:rsidRPr="009D3E67">
        <w:rPr>
          <w:rFonts w:ascii="Cambria" w:hAnsi="Cambria" w:hint="eastAsia"/>
        </w:rPr>
        <w:t>）：</w:t>
      </w:r>
    </w:p>
    <w:p w14:paraId="62686F6D" w14:textId="77777777" w:rsidR="000C2590" w:rsidRPr="009D3E67" w:rsidRDefault="000C2590" w:rsidP="000C2590">
      <w:pPr>
        <w:ind w:firstLine="480"/>
        <w:rPr>
          <w:rFonts w:ascii="Cambria" w:hAnsi="Cambria"/>
        </w:rPr>
      </w:pPr>
    </w:p>
    <w:p w14:paraId="5B878AC1" w14:textId="77777777" w:rsidR="000C2590" w:rsidRPr="000C2590" w:rsidRDefault="000C2590" w:rsidP="000C2590">
      <w:pPr>
        <w:ind w:firstLine="480"/>
        <w:rPr>
          <w:rFonts w:hint="eastAsia"/>
        </w:rPr>
      </w:pPr>
    </w:p>
    <w:p w14:paraId="79E2E600" w14:textId="77777777" w:rsidR="000C2590" w:rsidRDefault="000C2590" w:rsidP="000C2590">
      <w:pPr>
        <w:ind w:firstLine="480"/>
        <w:rPr>
          <w:rFonts w:hint="eastAsia"/>
        </w:rPr>
      </w:pPr>
    </w:p>
    <w:p w14:paraId="109E90AE" w14:textId="77777777" w:rsidR="000C2590" w:rsidRDefault="000C2590" w:rsidP="000C2590">
      <w:pPr>
        <w:ind w:firstLine="480"/>
        <w:rPr>
          <w:rFonts w:hint="eastAsia"/>
        </w:rPr>
      </w:pPr>
    </w:p>
    <w:p w14:paraId="33DD451E" w14:textId="77777777" w:rsidR="007E1B63" w:rsidRPr="000C2590" w:rsidRDefault="007E1B63" w:rsidP="009D3E67">
      <w:pPr>
        <w:ind w:firstLine="480"/>
        <w:rPr>
          <w:rFonts w:hint="eastAsia"/>
        </w:rPr>
      </w:pPr>
    </w:p>
    <w:p w14:paraId="6774BCE5" w14:textId="77777777" w:rsidR="00991A98" w:rsidRDefault="00991A98" w:rsidP="009D3E67">
      <w:pPr>
        <w:ind w:firstLine="480"/>
        <w:rPr>
          <w:rFonts w:hint="eastAsia"/>
        </w:rPr>
      </w:pPr>
    </w:p>
    <w:p w14:paraId="45D6636F" w14:textId="77777777" w:rsidR="00EC2868" w:rsidRPr="009D3E67" w:rsidRDefault="00EC2868" w:rsidP="009D3E67">
      <w:pPr>
        <w:ind w:firstLine="480"/>
        <w:rPr>
          <w:rFonts w:hint="eastAsia"/>
        </w:rPr>
      </w:pPr>
    </w:p>
    <w:p w14:paraId="775443A2" w14:textId="77777777" w:rsidR="009D3E67" w:rsidRDefault="009D3E67" w:rsidP="009D3E67">
      <w:pPr>
        <w:ind w:firstLine="480"/>
        <w:rPr>
          <w:rFonts w:hint="eastAsia"/>
        </w:rPr>
      </w:pPr>
    </w:p>
    <w:p w14:paraId="189D2C8B" w14:textId="77777777" w:rsidR="009D3E67" w:rsidRPr="000C2590" w:rsidRDefault="009D3E67" w:rsidP="009D3E67">
      <w:pPr>
        <w:ind w:firstLine="480"/>
        <w:rPr>
          <w:rFonts w:ascii="Cambria" w:hAnsi="Cambria"/>
        </w:rPr>
      </w:pPr>
    </w:p>
    <w:p w14:paraId="60C28133" w14:textId="77777777" w:rsidR="009D3E67" w:rsidRPr="009D3E67" w:rsidRDefault="009D3E67" w:rsidP="00DC26A6">
      <w:pPr>
        <w:pStyle w:val="af1"/>
        <w:rPr>
          <w:rFonts w:hint="eastAsia"/>
        </w:rPr>
      </w:pPr>
    </w:p>
    <w:p w14:paraId="20E35DEB" w14:textId="77777777" w:rsidR="009D3E67" w:rsidRPr="009D3E67" w:rsidRDefault="009D3E67" w:rsidP="009D3E67">
      <w:pPr>
        <w:spacing w:beforeLines="50" w:before="120" w:afterLines="50" w:after="120"/>
        <w:ind w:firstLineChars="0" w:firstLine="0"/>
        <w:jc w:val="center"/>
        <w:outlineLvl w:val="1"/>
        <w:rPr>
          <w:rFonts w:ascii="黑体" w:eastAsia="黑体" w:hAnsi="黑体" w:cs="黑体" w:hint="eastAsia"/>
          <w:b/>
          <w:color w:val="FF0000"/>
          <w:sz w:val="28"/>
          <w:szCs w:val="28"/>
        </w:rPr>
      </w:pPr>
      <w:r w:rsidRPr="009D3E67">
        <w:rPr>
          <w:rFonts w:ascii="黑体" w:eastAsia="黑体" w:hAnsi="黑体" w:cs="黑体" w:hint="eastAsia"/>
          <w:b/>
          <w:color w:val="FF0000"/>
          <w:sz w:val="28"/>
          <w:szCs w:val="28"/>
        </w:rPr>
        <w:t>总结/deepseek</w:t>
      </w:r>
    </w:p>
    <w:p w14:paraId="4D96B26C" w14:textId="77777777" w:rsidR="009D3E67" w:rsidRPr="009D3E67" w:rsidRDefault="009D3E67" w:rsidP="009D3E67">
      <w:pPr>
        <w:ind w:firstLine="480"/>
        <w:rPr>
          <w:rFonts w:ascii="Cambria" w:hAnsi="Cambria"/>
        </w:rPr>
      </w:pPr>
      <w:r w:rsidRPr="009D3E67">
        <w:rPr>
          <w:rFonts w:ascii="Cambria" w:hAnsi="Cambria" w:hint="eastAsia"/>
        </w:rPr>
        <w:t>那帮我总结我的科普视频文稿，告诉我具体讲了哪些内容。给我无格式的纯正文文本</w:t>
      </w:r>
    </w:p>
    <w:p w14:paraId="2947BFF6" w14:textId="77777777" w:rsidR="009D3E67" w:rsidRPr="009D3E67" w:rsidRDefault="009D3E67" w:rsidP="009D3E67">
      <w:pPr>
        <w:ind w:firstLine="480"/>
        <w:rPr>
          <w:rFonts w:ascii="Cambria" w:hAnsi="Cambria"/>
        </w:rPr>
      </w:pPr>
    </w:p>
    <w:p w14:paraId="409C1B55" w14:textId="77777777" w:rsidR="009D3E67" w:rsidRPr="009D3E67" w:rsidRDefault="009D3E67" w:rsidP="009D3E67">
      <w:pPr>
        <w:ind w:firstLine="480"/>
        <w:rPr>
          <w:rFonts w:ascii="Cambria" w:hAnsi="Cambria"/>
        </w:rPr>
      </w:pPr>
      <w:bookmarkStart w:id="0" w:name="_Hlk211725099"/>
      <w:r w:rsidRPr="009D3E67">
        <w:rPr>
          <w:rFonts w:ascii="Cambria" w:hAnsi="Cambria" w:hint="eastAsia"/>
        </w:rPr>
        <w:t>还是太长了，可不可以进一步缩减？最好是这期内容的最核心内容。我一是放在视频开头，给没耐心看完视频的人吃个“知识快餐”；二是这个大纲可以让观众心里有一条脉络线，让他们大概知道这期视频要讲什么，而不会看到视频中间忘记前面的内容。</w:t>
      </w:r>
    </w:p>
    <w:bookmarkEnd w:id="0"/>
    <w:p w14:paraId="3FD152FC" w14:textId="77777777" w:rsidR="009D3E67" w:rsidRPr="009D3E67" w:rsidRDefault="009D3E67" w:rsidP="009D3E67">
      <w:pPr>
        <w:ind w:firstLine="480"/>
        <w:rPr>
          <w:rFonts w:ascii="Cambria" w:hAnsi="Cambria"/>
        </w:rPr>
      </w:pPr>
    </w:p>
    <w:p w14:paraId="5C6975D8" w14:textId="77777777" w:rsidR="009D3E67" w:rsidRPr="009D3E67" w:rsidRDefault="009D3E67" w:rsidP="009D3E67">
      <w:pPr>
        <w:ind w:firstLine="480"/>
        <w:rPr>
          <w:rFonts w:ascii="Cambria" w:hAnsi="Cambria"/>
        </w:rPr>
      </w:pPr>
      <w:r w:rsidRPr="009D3E67">
        <w:rPr>
          <w:rFonts w:ascii="Cambria" w:hAnsi="Cambria" w:hint="eastAsia"/>
        </w:rPr>
        <w:t>还需要再缩减，我这次是放在视频结尾，让观众有个简单印象回顾本期视频学到的内容。总结</w:t>
      </w:r>
      <w:r w:rsidRPr="009D3E67">
        <w:rPr>
          <w:rFonts w:ascii="Cambria" w:hAnsi="Cambria"/>
        </w:rPr>
        <w:t>必须小于</w:t>
      </w:r>
      <w:r w:rsidRPr="009D3E67">
        <w:rPr>
          <w:rFonts w:ascii="Cambria" w:hAnsi="Cambria"/>
        </w:rPr>
        <w:t>150</w:t>
      </w:r>
      <w:r w:rsidRPr="009D3E67">
        <w:rPr>
          <w:rFonts w:ascii="Cambria" w:hAnsi="Cambria"/>
        </w:rPr>
        <w:t>字，有结构层次，不超过</w:t>
      </w:r>
      <w:r w:rsidRPr="009D3E67">
        <w:rPr>
          <w:rFonts w:ascii="Cambria" w:hAnsi="Cambria"/>
        </w:rPr>
        <w:t>10</w:t>
      </w:r>
      <w:r w:rsidRPr="009D3E67">
        <w:rPr>
          <w:rFonts w:ascii="Cambria" w:hAnsi="Cambria"/>
        </w:rPr>
        <w:t>行。即总结和回顾了视频内容，又不会字体太密字太小影响观看。</w:t>
      </w:r>
    </w:p>
    <w:p w14:paraId="54DAD9AD" w14:textId="77777777" w:rsidR="009D3E67" w:rsidRPr="009D3E67" w:rsidRDefault="009D3E67" w:rsidP="009D3E67">
      <w:pPr>
        <w:ind w:firstLine="480"/>
        <w:rPr>
          <w:rFonts w:ascii="Cambria" w:hAnsi="Cambria"/>
        </w:rPr>
      </w:pPr>
      <w:r w:rsidRPr="009D3E67">
        <w:rPr>
          <w:rFonts w:ascii="Cambria" w:hAnsi="Cambria" w:hint="eastAsia"/>
        </w:rPr>
        <w:t>必须要</w:t>
      </w:r>
      <w:r w:rsidRPr="009D3E67">
        <w:rPr>
          <w:rFonts w:ascii="Cambria" w:hAnsi="Cambria"/>
        </w:rPr>
        <w:t>有结构层次</w:t>
      </w:r>
      <w:r w:rsidRPr="009D3E67">
        <w:rPr>
          <w:rFonts w:ascii="Cambria" w:hAnsi="Cambria" w:hint="eastAsia"/>
        </w:rPr>
        <w:t>，比如：</w:t>
      </w:r>
    </w:p>
    <w:p w14:paraId="6ADDA580" w14:textId="77777777" w:rsidR="009D3E67" w:rsidRPr="009D3E67" w:rsidRDefault="009D3E67" w:rsidP="009D3E67">
      <w:pPr>
        <w:ind w:firstLine="480"/>
        <w:rPr>
          <w:rFonts w:ascii="Cambria" w:hAnsi="Cambria"/>
        </w:rPr>
      </w:pPr>
      <w:r w:rsidRPr="009D3E67">
        <w:rPr>
          <w:rFonts w:ascii="Cambria" w:hAnsi="Cambria" w:hint="eastAsia"/>
        </w:rPr>
        <w:t>引言：</w:t>
      </w:r>
    </w:p>
    <w:p w14:paraId="54230FAB" w14:textId="77777777" w:rsidR="009D3E67" w:rsidRPr="009D3E67" w:rsidRDefault="009D3E67" w:rsidP="009D3E67">
      <w:pPr>
        <w:ind w:firstLine="480"/>
        <w:rPr>
          <w:rFonts w:ascii="Cambria" w:hAnsi="Cambria"/>
        </w:rPr>
      </w:pPr>
      <w:r w:rsidRPr="009D3E67">
        <w:rPr>
          <w:rFonts w:ascii="Cambria" w:hAnsi="Cambria" w:hint="eastAsia"/>
        </w:rPr>
        <w:t>·第一部分</w:t>
      </w:r>
    </w:p>
    <w:p w14:paraId="601CE9D0" w14:textId="77777777" w:rsidR="009D3E67" w:rsidRPr="009D3E67" w:rsidRDefault="009D3E67" w:rsidP="009D3E67">
      <w:pPr>
        <w:ind w:firstLine="480"/>
        <w:rPr>
          <w:rFonts w:ascii="Cambria" w:hAnsi="Cambria"/>
        </w:rPr>
      </w:pPr>
      <w:r w:rsidRPr="009D3E67">
        <w:rPr>
          <w:rFonts w:ascii="Cambria" w:hAnsi="Cambria" w:hint="eastAsia"/>
        </w:rPr>
        <w:t>·第二部分</w:t>
      </w:r>
    </w:p>
    <w:p w14:paraId="5042B078" w14:textId="77777777" w:rsidR="009D3E67" w:rsidRPr="009D3E67" w:rsidRDefault="009D3E67" w:rsidP="009D3E67">
      <w:pPr>
        <w:ind w:firstLine="480"/>
        <w:rPr>
          <w:rFonts w:ascii="Cambria" w:hAnsi="Cambria"/>
        </w:rPr>
      </w:pPr>
      <w:r w:rsidRPr="009D3E67">
        <w:rPr>
          <w:rFonts w:ascii="Cambria" w:hAnsi="Cambria" w:hint="eastAsia"/>
        </w:rPr>
        <w:t>……</w:t>
      </w:r>
    </w:p>
    <w:p w14:paraId="2978D89E" w14:textId="77777777" w:rsidR="009D3E67" w:rsidRPr="009D3E67" w:rsidRDefault="009D3E67" w:rsidP="009D3E67">
      <w:pPr>
        <w:ind w:firstLine="480"/>
        <w:rPr>
          <w:rFonts w:ascii="Cambria" w:hAnsi="Cambria"/>
        </w:rPr>
      </w:pPr>
      <w:r w:rsidRPr="009D3E67">
        <w:rPr>
          <w:rFonts w:ascii="Cambria" w:hAnsi="Cambria" w:hint="eastAsia"/>
        </w:rPr>
        <w:t>结语</w:t>
      </w:r>
    </w:p>
    <w:p w14:paraId="1C1AE3E4" w14:textId="77777777" w:rsidR="009D3E67" w:rsidRPr="009D3E67" w:rsidRDefault="009D3E67" w:rsidP="009D3E67">
      <w:pPr>
        <w:ind w:firstLine="480"/>
        <w:rPr>
          <w:rFonts w:ascii="Cambria" w:hAnsi="Cambria"/>
        </w:rPr>
      </w:pPr>
    </w:p>
    <w:p w14:paraId="4EA56809" w14:textId="77777777" w:rsidR="009D3E67" w:rsidRDefault="009D3E67" w:rsidP="009D3E67">
      <w:pPr>
        <w:ind w:firstLine="480"/>
        <w:rPr>
          <w:rFonts w:ascii="Cambria" w:hAnsi="Cambria"/>
        </w:rPr>
      </w:pPr>
    </w:p>
    <w:p w14:paraId="05C35793" w14:textId="77777777" w:rsidR="009B2AC4" w:rsidRPr="009D3E67" w:rsidRDefault="009B2AC4" w:rsidP="009D3E67">
      <w:pPr>
        <w:ind w:firstLine="480"/>
        <w:rPr>
          <w:rFonts w:ascii="Cambria" w:hAnsi="Cambria"/>
        </w:rPr>
      </w:pPr>
    </w:p>
    <w:p w14:paraId="3A9502AD" w14:textId="77777777" w:rsidR="009D3E67" w:rsidRPr="009D3E67" w:rsidRDefault="009D3E67" w:rsidP="009D3E67">
      <w:pPr>
        <w:ind w:firstLine="480"/>
        <w:rPr>
          <w:rFonts w:ascii="Cambria" w:hAnsi="Cambria"/>
        </w:rPr>
      </w:pPr>
    </w:p>
    <w:p w14:paraId="019485C9" w14:textId="32F80576" w:rsidR="009D3E67" w:rsidRPr="009D3E67" w:rsidRDefault="00C37CBA" w:rsidP="009D3E67">
      <w:pPr>
        <w:spacing w:beforeLines="50" w:before="120" w:afterLines="50" w:after="120"/>
        <w:ind w:firstLineChars="0" w:firstLine="0"/>
        <w:jc w:val="center"/>
        <w:outlineLvl w:val="1"/>
        <w:rPr>
          <w:rFonts w:ascii="黑体" w:eastAsia="黑体" w:hAnsi="黑体" w:cs="黑体" w:hint="eastAsia"/>
          <w:b/>
          <w:color w:val="FF0000"/>
          <w:sz w:val="28"/>
          <w:szCs w:val="28"/>
        </w:rPr>
      </w:pPr>
      <w:r>
        <w:rPr>
          <w:rFonts w:ascii="黑体" w:eastAsia="黑体" w:hAnsi="黑体" w:cs="黑体" w:hint="eastAsia"/>
          <w:b/>
          <w:color w:val="FF0000"/>
          <w:sz w:val="28"/>
          <w:szCs w:val="28"/>
        </w:rPr>
        <w:t>简介</w:t>
      </w:r>
      <w:r w:rsidR="009D3E67" w:rsidRPr="009D3E67">
        <w:rPr>
          <w:rFonts w:ascii="黑体" w:eastAsia="黑体" w:hAnsi="黑体" w:cs="黑体" w:hint="eastAsia"/>
          <w:b/>
          <w:color w:val="FF0000"/>
          <w:sz w:val="28"/>
          <w:szCs w:val="28"/>
        </w:rPr>
        <w:t>（视频）</w:t>
      </w:r>
    </w:p>
    <w:p w14:paraId="072F47EE" w14:textId="34C92BDE" w:rsidR="0066236D" w:rsidRPr="0066236D" w:rsidRDefault="0066236D" w:rsidP="0066236D">
      <w:pPr>
        <w:ind w:firstLine="480"/>
        <w:rPr>
          <w:rFonts w:ascii="Cambria" w:hAnsi="Cambria"/>
        </w:rPr>
      </w:pPr>
      <w:r w:rsidRPr="0066236D">
        <w:rPr>
          <w:rFonts w:ascii="Cambria" w:hAnsi="Cambria" w:hint="eastAsia"/>
        </w:rPr>
        <w:t>请为</w:t>
      </w:r>
      <w:r w:rsidR="00652082">
        <w:rPr>
          <w:rFonts w:ascii="Cambria" w:hAnsi="Cambria" w:hint="eastAsia"/>
        </w:rPr>
        <w:t>这个</w:t>
      </w:r>
      <w:r w:rsidRPr="0066236D">
        <w:rPr>
          <w:rFonts w:ascii="Cambria" w:hAnsi="Cambria" w:hint="eastAsia"/>
        </w:rPr>
        <w:t>哲学对话剧文稿，撰写视频简介。</w:t>
      </w:r>
      <w:r w:rsidRPr="0066236D">
        <w:rPr>
          <w:rFonts w:ascii="Cambria" w:hAnsi="Cambria" w:hint="eastAsia"/>
        </w:rPr>
        <w:t xml:space="preserve"> </w:t>
      </w:r>
      <w:r w:rsidRPr="0066236D">
        <w:rPr>
          <w:rFonts w:ascii="Cambria" w:hAnsi="Cambria" w:hint="eastAsia"/>
        </w:rPr>
        <w:t>它必须是一个</w:t>
      </w:r>
      <w:r w:rsidRPr="0066236D">
        <w:rPr>
          <w:rFonts w:ascii="Cambria" w:hAnsi="Cambria" w:hint="eastAsia"/>
        </w:rPr>
        <w:t>10-15</w:t>
      </w:r>
      <w:r w:rsidRPr="0066236D">
        <w:rPr>
          <w:rFonts w:ascii="Cambria" w:hAnsi="Cambria" w:hint="eastAsia"/>
        </w:rPr>
        <w:t>字的疑问句，并严格遵循以下</w:t>
      </w:r>
      <w:r w:rsidRPr="0066236D">
        <w:rPr>
          <w:rFonts w:ascii="Cambria" w:hAnsi="Cambria" w:hint="eastAsia"/>
        </w:rPr>
        <w:t xml:space="preserve"> </w:t>
      </w:r>
      <w:r w:rsidRPr="0066236D">
        <w:rPr>
          <w:rFonts w:ascii="Cambria" w:hAnsi="Cambria" w:hint="eastAsia"/>
        </w:rPr>
        <w:t>“冲突”公式：</w:t>
      </w:r>
    </w:p>
    <w:p w14:paraId="2DE69330" w14:textId="740C2B42" w:rsidR="0066236D" w:rsidRPr="0066236D" w:rsidRDefault="0066236D" w:rsidP="0066236D">
      <w:pPr>
        <w:ind w:firstLine="480"/>
        <w:rPr>
          <w:rFonts w:ascii="Cambria" w:hAnsi="Cambria"/>
        </w:rPr>
      </w:pPr>
      <w:r w:rsidRPr="0066236D">
        <w:rPr>
          <w:rFonts w:ascii="Cambria" w:hAnsi="Cambria" w:hint="eastAsia"/>
        </w:rPr>
        <w:t>公式：</w:t>
      </w:r>
      <w:r w:rsidRPr="0066236D">
        <w:rPr>
          <w:rFonts w:ascii="Cambria" w:hAnsi="Cambria" w:hint="eastAsia"/>
        </w:rPr>
        <w:t>[</w:t>
      </w:r>
      <w:r w:rsidRPr="0066236D">
        <w:rPr>
          <w:rFonts w:ascii="Cambria" w:hAnsi="Cambria" w:hint="eastAsia"/>
        </w:rPr>
        <w:t>反常识断言</w:t>
      </w:r>
      <w:r w:rsidRPr="0066236D">
        <w:rPr>
          <w:rFonts w:ascii="Cambria" w:hAnsi="Cambria" w:hint="eastAsia"/>
        </w:rPr>
        <w:t>/</w:t>
      </w:r>
      <w:r w:rsidRPr="0066236D">
        <w:rPr>
          <w:rFonts w:ascii="Cambria" w:hAnsi="Cambria" w:hint="eastAsia"/>
        </w:rPr>
        <w:t>紧迫问题</w:t>
      </w:r>
      <w:r w:rsidRPr="0066236D">
        <w:rPr>
          <w:rFonts w:ascii="Cambria" w:hAnsi="Cambria" w:hint="eastAsia"/>
        </w:rPr>
        <w:t>]</w:t>
      </w:r>
      <w:r w:rsidRPr="0066236D">
        <w:rPr>
          <w:rFonts w:ascii="Cambria" w:hAnsi="Cambria" w:hint="eastAsia"/>
        </w:rPr>
        <w:t>？</w:t>
      </w:r>
    </w:p>
    <w:p w14:paraId="5C1EE4A3" w14:textId="77777777" w:rsidR="0066236D" w:rsidRPr="0066236D" w:rsidRDefault="0066236D" w:rsidP="0066236D">
      <w:pPr>
        <w:ind w:firstLine="480"/>
        <w:rPr>
          <w:rFonts w:ascii="Cambria" w:hAnsi="Cambria"/>
        </w:rPr>
      </w:pPr>
      <w:r w:rsidRPr="0066236D">
        <w:rPr>
          <w:rFonts w:ascii="Cambria" w:hAnsi="Cambria" w:hint="eastAsia"/>
        </w:rPr>
        <w:t>操作指南：</w:t>
      </w:r>
    </w:p>
    <w:p w14:paraId="405C7257" w14:textId="77777777" w:rsidR="0066236D" w:rsidRPr="0066236D" w:rsidRDefault="0066236D" w:rsidP="0066236D">
      <w:pPr>
        <w:ind w:firstLine="480"/>
        <w:rPr>
          <w:rFonts w:ascii="Cambria" w:hAnsi="Cambria"/>
        </w:rPr>
      </w:pPr>
      <w:r w:rsidRPr="0066236D">
        <w:rPr>
          <w:rFonts w:ascii="Cambria" w:hAnsi="Cambria" w:hint="eastAsia"/>
        </w:rPr>
        <w:t>制造冲突：从文稿中提炼一个最具颠覆性的观点，或提出一个直击痛点的紧迫问题。</w:t>
      </w:r>
    </w:p>
    <w:p w14:paraId="2283B9C0" w14:textId="77777777" w:rsidR="0066236D" w:rsidRPr="0066236D" w:rsidRDefault="0066236D" w:rsidP="0066236D">
      <w:pPr>
        <w:ind w:firstLine="480"/>
        <w:rPr>
          <w:rFonts w:ascii="Cambria" w:hAnsi="Cambria"/>
        </w:rPr>
      </w:pPr>
      <w:r w:rsidRPr="0066236D">
        <w:rPr>
          <w:rFonts w:ascii="Cambria" w:hAnsi="Cambria" w:hint="eastAsia"/>
        </w:rPr>
        <w:t>承诺价值：清晰说明观众看完后将能解决什么困惑、获得什么新方法或理解什么概念。</w:t>
      </w:r>
    </w:p>
    <w:p w14:paraId="054828C4" w14:textId="77777777" w:rsidR="0066236D" w:rsidRPr="0066236D" w:rsidRDefault="0066236D" w:rsidP="0066236D">
      <w:pPr>
        <w:ind w:firstLine="480"/>
        <w:rPr>
          <w:rFonts w:ascii="Cambria" w:hAnsi="Cambria"/>
        </w:rPr>
      </w:pPr>
      <w:r w:rsidRPr="0066236D">
        <w:rPr>
          <w:rFonts w:ascii="Cambria" w:hAnsi="Cambria" w:hint="eastAsia"/>
        </w:rPr>
        <w:t>语言要求：必须使用“你”来直接对话观众，营造强烈的代入感。</w:t>
      </w:r>
    </w:p>
    <w:p w14:paraId="7C112DF5" w14:textId="77777777" w:rsidR="0066236D" w:rsidRPr="0066236D" w:rsidRDefault="0066236D" w:rsidP="0066236D">
      <w:pPr>
        <w:ind w:firstLine="480"/>
        <w:rPr>
          <w:rFonts w:ascii="Cambria" w:hAnsi="Cambria"/>
        </w:rPr>
      </w:pPr>
      <w:r w:rsidRPr="0066236D">
        <w:rPr>
          <w:rFonts w:ascii="Cambria" w:hAnsi="Cambria" w:hint="eastAsia"/>
        </w:rPr>
        <w:t>参考模板（请根据文稿内容选择适配）：</w:t>
      </w:r>
    </w:p>
    <w:p w14:paraId="0593CF25" w14:textId="24CE8277" w:rsidR="0066236D" w:rsidRPr="0066236D" w:rsidRDefault="0066236D" w:rsidP="0066236D">
      <w:pPr>
        <w:ind w:firstLine="480"/>
        <w:rPr>
          <w:rFonts w:ascii="Cambria" w:hAnsi="Cambria"/>
        </w:rPr>
      </w:pPr>
      <w:r w:rsidRPr="0066236D">
        <w:rPr>
          <w:rFonts w:ascii="Cambria" w:hAnsi="Cambria" w:hint="eastAsia"/>
        </w:rPr>
        <w:t>【痛点解决型】：为什么你</w:t>
      </w:r>
      <w:r w:rsidRPr="0066236D">
        <w:rPr>
          <w:rFonts w:ascii="Cambria" w:hAnsi="Cambria" w:hint="eastAsia"/>
        </w:rPr>
        <w:t>[</w:t>
      </w:r>
      <w:r w:rsidRPr="0066236D">
        <w:rPr>
          <w:rFonts w:ascii="Cambria" w:hAnsi="Cambria" w:hint="eastAsia"/>
        </w:rPr>
        <w:t>具体困境</w:t>
      </w:r>
      <w:r w:rsidRPr="0066236D">
        <w:rPr>
          <w:rFonts w:ascii="Cambria" w:hAnsi="Cambria" w:hint="eastAsia"/>
        </w:rPr>
        <w:t>]</w:t>
      </w:r>
      <w:r w:rsidRPr="0066236D">
        <w:rPr>
          <w:rFonts w:ascii="Cambria" w:hAnsi="Cambria" w:hint="eastAsia"/>
        </w:rPr>
        <w:t>？</w:t>
      </w:r>
    </w:p>
    <w:p w14:paraId="15F3CC6B" w14:textId="216FD1C5" w:rsidR="0066236D" w:rsidRPr="0066236D" w:rsidRDefault="0066236D" w:rsidP="0066236D">
      <w:pPr>
        <w:ind w:firstLine="480"/>
        <w:rPr>
          <w:rFonts w:ascii="Cambria" w:hAnsi="Cambria"/>
        </w:rPr>
      </w:pPr>
      <w:r w:rsidRPr="0066236D">
        <w:rPr>
          <w:rFonts w:ascii="Cambria" w:hAnsi="Cambria" w:hint="eastAsia"/>
        </w:rPr>
        <w:lastRenderedPageBreak/>
        <w:t>【认知颠覆型】：</w:t>
      </w:r>
      <w:r w:rsidRPr="0066236D">
        <w:rPr>
          <w:rFonts w:ascii="Cambria" w:hAnsi="Cambria" w:hint="eastAsia"/>
        </w:rPr>
        <w:t>[</w:t>
      </w:r>
      <w:r w:rsidRPr="0066236D">
        <w:rPr>
          <w:rFonts w:ascii="Cambria" w:hAnsi="Cambria" w:hint="eastAsia"/>
        </w:rPr>
        <w:t>你以为的常识</w:t>
      </w:r>
      <w:r w:rsidRPr="0066236D">
        <w:rPr>
          <w:rFonts w:ascii="Cambria" w:hAnsi="Cambria" w:hint="eastAsia"/>
        </w:rPr>
        <w:t>]</w:t>
      </w:r>
      <w:r w:rsidRPr="0066236D">
        <w:rPr>
          <w:rFonts w:ascii="Cambria" w:hAnsi="Cambria" w:hint="eastAsia"/>
        </w:rPr>
        <w:t>其实是错的？</w:t>
      </w:r>
    </w:p>
    <w:p w14:paraId="29C3DA1D" w14:textId="59CF316E" w:rsidR="0066236D" w:rsidRPr="0066236D" w:rsidRDefault="0066236D" w:rsidP="0066236D">
      <w:pPr>
        <w:ind w:firstLine="480"/>
        <w:rPr>
          <w:rFonts w:ascii="Cambria" w:hAnsi="Cambria"/>
        </w:rPr>
      </w:pPr>
      <w:r w:rsidRPr="0066236D">
        <w:rPr>
          <w:rFonts w:ascii="Cambria" w:hAnsi="Cambria" w:hint="eastAsia"/>
        </w:rPr>
        <w:t>【方法授予型】：如何用</w:t>
      </w:r>
      <w:r w:rsidRPr="0066236D">
        <w:rPr>
          <w:rFonts w:ascii="Cambria" w:hAnsi="Cambria" w:hint="eastAsia"/>
        </w:rPr>
        <w:t>[</w:t>
      </w:r>
      <w:r w:rsidRPr="0066236D">
        <w:rPr>
          <w:rFonts w:ascii="Cambria" w:hAnsi="Cambria" w:hint="eastAsia"/>
        </w:rPr>
        <w:t>哲学概念</w:t>
      </w:r>
      <w:r w:rsidRPr="0066236D">
        <w:rPr>
          <w:rFonts w:ascii="Cambria" w:hAnsi="Cambria" w:hint="eastAsia"/>
        </w:rPr>
        <w:t>]</w:t>
      </w:r>
      <w:r w:rsidRPr="0066236D">
        <w:rPr>
          <w:rFonts w:ascii="Cambria" w:hAnsi="Cambria" w:hint="eastAsia"/>
        </w:rPr>
        <w:t>解决</w:t>
      </w:r>
      <w:r w:rsidRPr="0066236D">
        <w:rPr>
          <w:rFonts w:ascii="Cambria" w:hAnsi="Cambria" w:hint="eastAsia"/>
        </w:rPr>
        <w:t>[</w:t>
      </w:r>
      <w:r w:rsidRPr="0066236D">
        <w:rPr>
          <w:rFonts w:ascii="Cambria" w:hAnsi="Cambria" w:hint="eastAsia"/>
        </w:rPr>
        <w:t>现代问题</w:t>
      </w:r>
      <w:r w:rsidRPr="0066236D">
        <w:rPr>
          <w:rFonts w:ascii="Cambria" w:hAnsi="Cambria" w:hint="eastAsia"/>
        </w:rPr>
        <w:t>]</w:t>
      </w:r>
      <w:r w:rsidRPr="0066236D">
        <w:rPr>
          <w:rFonts w:ascii="Cambria" w:hAnsi="Cambria" w:hint="eastAsia"/>
        </w:rPr>
        <w:t>？</w:t>
      </w:r>
    </w:p>
    <w:p w14:paraId="7473A7A0" w14:textId="0836396E" w:rsidR="009D3E67" w:rsidRPr="0066236D" w:rsidRDefault="0066236D" w:rsidP="0066236D">
      <w:pPr>
        <w:ind w:firstLine="480"/>
        <w:rPr>
          <w:rFonts w:ascii="Cambria" w:hAnsi="Cambria"/>
        </w:rPr>
      </w:pPr>
      <w:r w:rsidRPr="0066236D">
        <w:rPr>
          <w:rFonts w:ascii="Cambria" w:hAnsi="Cambria" w:hint="eastAsia"/>
        </w:rPr>
        <w:t>请基于文稿核心内容，立即生成简介。</w:t>
      </w:r>
    </w:p>
    <w:p w14:paraId="13F2984B" w14:textId="77777777" w:rsidR="009D3E67" w:rsidRPr="009D3E67" w:rsidRDefault="009D3E67" w:rsidP="009D3E67">
      <w:pPr>
        <w:ind w:firstLine="480"/>
        <w:rPr>
          <w:rFonts w:ascii="Cambria" w:hAnsi="Cambria"/>
        </w:rPr>
      </w:pPr>
    </w:p>
    <w:p w14:paraId="7917DF58" w14:textId="77777777" w:rsidR="009D3E67" w:rsidRDefault="009D3E67" w:rsidP="009D3E67">
      <w:pPr>
        <w:ind w:firstLine="480"/>
        <w:rPr>
          <w:rFonts w:ascii="Cambria" w:hAnsi="Cambria"/>
        </w:rPr>
      </w:pPr>
    </w:p>
    <w:p w14:paraId="3955CA67" w14:textId="77777777" w:rsidR="00497D73" w:rsidRPr="00497D73" w:rsidRDefault="00497D73" w:rsidP="00497D73">
      <w:pPr>
        <w:pStyle w:val="af1"/>
        <w:rPr>
          <w:rFonts w:hint="eastAsia"/>
        </w:rPr>
      </w:pPr>
      <w:r w:rsidRPr="00497D73">
        <w:rPr>
          <w:rFonts w:hint="eastAsia"/>
        </w:rPr>
        <w:t>【全新标签生成指令】</w:t>
      </w:r>
    </w:p>
    <w:p w14:paraId="33936702" w14:textId="2C61A964" w:rsidR="00074288" w:rsidRDefault="00074288" w:rsidP="00991A98">
      <w:pPr>
        <w:pStyle w:val="af3"/>
        <w:rPr>
          <w:rFonts w:hint="eastAsia"/>
        </w:rPr>
      </w:pPr>
      <w:bookmarkStart w:id="1" w:name="_Hlk211726405"/>
      <w:r w:rsidRPr="00497D73">
        <w:rPr>
          <w:rFonts w:hint="eastAsia"/>
        </w:rPr>
        <w:t>中国古代科学哲学</w:t>
      </w:r>
    </w:p>
    <w:p w14:paraId="2B429F45" w14:textId="3C4B65F6" w:rsidR="00497D73" w:rsidRPr="00497D73" w:rsidRDefault="00497D73" w:rsidP="00497D73">
      <w:pPr>
        <w:ind w:firstLine="480"/>
        <w:rPr>
          <w:rFonts w:ascii="Cambria" w:hAnsi="Cambria"/>
        </w:rPr>
      </w:pPr>
      <w:r w:rsidRPr="00497D73">
        <w:rPr>
          <w:rFonts w:ascii="Cambria" w:hAnsi="Cambria" w:hint="eastAsia"/>
        </w:rPr>
        <w:t>请为</w:t>
      </w:r>
      <w:r w:rsidR="00652082">
        <w:rPr>
          <w:rFonts w:ascii="Cambria" w:hAnsi="Cambria" w:hint="eastAsia"/>
        </w:rPr>
        <w:t>这个</w:t>
      </w:r>
      <w:r w:rsidRPr="00497D73">
        <w:rPr>
          <w:rFonts w:ascii="Cambria" w:hAnsi="Cambria" w:hint="eastAsia"/>
        </w:rPr>
        <w:t>哲学对话剧文稿生成</w:t>
      </w:r>
      <w:r w:rsidRPr="00497D73">
        <w:rPr>
          <w:rFonts w:ascii="Cambria" w:hAnsi="Cambria" w:hint="eastAsia"/>
        </w:rPr>
        <w:t>10</w:t>
      </w:r>
      <w:r w:rsidRPr="00497D73">
        <w:rPr>
          <w:rFonts w:ascii="Cambria" w:hAnsi="Cambria" w:hint="eastAsia"/>
        </w:rPr>
        <w:t>个视频标签。</w:t>
      </w:r>
      <w:r w:rsidRPr="00497D73">
        <w:rPr>
          <w:rFonts w:ascii="Cambria" w:hAnsi="Cambria" w:hint="eastAsia"/>
        </w:rPr>
        <w:t xml:space="preserve"> </w:t>
      </w:r>
      <w:r w:rsidRPr="00497D73">
        <w:rPr>
          <w:rFonts w:ascii="Cambria" w:hAnsi="Cambria" w:hint="eastAsia"/>
        </w:rPr>
        <w:t>你必须严格遵循“</w:t>
      </w:r>
      <w:r w:rsidRPr="00497D73">
        <w:rPr>
          <w:rFonts w:ascii="Cambria" w:hAnsi="Cambria" w:hint="eastAsia"/>
        </w:rPr>
        <w:t>1+1+1</w:t>
      </w:r>
      <w:r w:rsidRPr="00497D73">
        <w:rPr>
          <w:rFonts w:ascii="Cambria" w:hAnsi="Cambria" w:hint="eastAsia"/>
        </w:rPr>
        <w:t>黄金标签公式”：</w:t>
      </w:r>
    </w:p>
    <w:p w14:paraId="29D88F31" w14:textId="77777777" w:rsidR="00497D73" w:rsidRPr="00497D73" w:rsidRDefault="00497D73" w:rsidP="00497D73">
      <w:pPr>
        <w:ind w:firstLine="480"/>
        <w:rPr>
          <w:rFonts w:ascii="Cambria" w:hAnsi="Cambria"/>
        </w:rPr>
      </w:pPr>
      <w:r w:rsidRPr="00497D73">
        <w:rPr>
          <w:rFonts w:ascii="Cambria" w:hAnsi="Cambria" w:hint="eastAsia"/>
        </w:rPr>
        <w:t>1</w:t>
      </w:r>
      <w:r w:rsidRPr="00497D73">
        <w:rPr>
          <w:rFonts w:ascii="Cambria" w:hAnsi="Cambria" w:hint="eastAsia"/>
        </w:rPr>
        <w:t>个核心话题标签：基于内容提炼最吸睛的主题，如</w:t>
      </w:r>
      <w:r w:rsidRPr="00497D73">
        <w:rPr>
          <w:rFonts w:ascii="Cambria" w:hAnsi="Cambria" w:hint="eastAsia"/>
        </w:rPr>
        <w:t xml:space="preserve"> #</w:t>
      </w:r>
      <w:r w:rsidRPr="00497D73">
        <w:rPr>
          <w:rFonts w:ascii="Cambria" w:hAnsi="Cambria" w:hint="eastAsia"/>
        </w:rPr>
        <w:t>五行智慧。</w:t>
      </w:r>
    </w:p>
    <w:p w14:paraId="5963128A" w14:textId="77777777" w:rsidR="00497D73" w:rsidRPr="00497D73" w:rsidRDefault="00497D73" w:rsidP="00497D73">
      <w:pPr>
        <w:ind w:firstLine="480"/>
        <w:rPr>
          <w:rFonts w:ascii="Cambria" w:hAnsi="Cambria"/>
        </w:rPr>
      </w:pPr>
      <w:r w:rsidRPr="00497D73">
        <w:rPr>
          <w:rFonts w:ascii="Cambria" w:hAnsi="Cambria" w:hint="eastAsia"/>
        </w:rPr>
        <w:t>1</w:t>
      </w:r>
      <w:r w:rsidRPr="00497D73">
        <w:rPr>
          <w:rFonts w:ascii="Cambria" w:hAnsi="Cambria" w:hint="eastAsia"/>
        </w:rPr>
        <w:t>个方法论标签：指明视频提供的具体思维工具，如</w:t>
      </w:r>
      <w:r w:rsidRPr="00497D73">
        <w:rPr>
          <w:rFonts w:ascii="Cambria" w:hAnsi="Cambria" w:hint="eastAsia"/>
        </w:rPr>
        <w:t xml:space="preserve"> #</w:t>
      </w:r>
      <w:r w:rsidRPr="00497D73">
        <w:rPr>
          <w:rFonts w:ascii="Cambria" w:hAnsi="Cambria" w:hint="eastAsia"/>
        </w:rPr>
        <w:t>系统思维。</w:t>
      </w:r>
    </w:p>
    <w:p w14:paraId="34D028D9" w14:textId="77777777" w:rsidR="00497D73" w:rsidRPr="00497D73" w:rsidRDefault="00497D73" w:rsidP="00497D73">
      <w:pPr>
        <w:ind w:firstLine="480"/>
        <w:rPr>
          <w:rFonts w:ascii="Cambria" w:hAnsi="Cambria"/>
        </w:rPr>
      </w:pPr>
      <w:r w:rsidRPr="00497D73">
        <w:rPr>
          <w:rFonts w:ascii="Cambria" w:hAnsi="Cambria" w:hint="eastAsia"/>
        </w:rPr>
        <w:t>1</w:t>
      </w:r>
      <w:r w:rsidRPr="00497D73">
        <w:rPr>
          <w:rFonts w:ascii="Cambria" w:hAnsi="Cambria" w:hint="eastAsia"/>
        </w:rPr>
        <w:t>个场景化标签：连接现代生活或特定圈层，如</w:t>
      </w:r>
      <w:r w:rsidRPr="00497D73">
        <w:rPr>
          <w:rFonts w:ascii="Cambria" w:hAnsi="Cambria" w:hint="eastAsia"/>
        </w:rPr>
        <w:t xml:space="preserve"> #</w:t>
      </w:r>
      <w:r w:rsidRPr="00497D73">
        <w:rPr>
          <w:rFonts w:ascii="Cambria" w:hAnsi="Cambria" w:hint="eastAsia"/>
        </w:rPr>
        <w:t>人生哲学。</w:t>
      </w:r>
    </w:p>
    <w:p w14:paraId="34A6D97C" w14:textId="77777777" w:rsidR="00497D73" w:rsidRPr="00497D73" w:rsidRDefault="00497D73" w:rsidP="00497D73">
      <w:pPr>
        <w:ind w:firstLine="480"/>
        <w:rPr>
          <w:rFonts w:ascii="Cambria" w:hAnsi="Cambria"/>
        </w:rPr>
      </w:pPr>
      <w:r w:rsidRPr="00497D73">
        <w:rPr>
          <w:rFonts w:ascii="Cambria" w:hAnsi="Cambria" w:hint="eastAsia"/>
        </w:rPr>
        <w:t>最终格式：必须以</w:t>
      </w:r>
      <w:r w:rsidRPr="00497D73">
        <w:rPr>
          <w:rFonts w:ascii="Cambria" w:hAnsi="Cambria" w:hint="eastAsia"/>
        </w:rPr>
        <w:t xml:space="preserve"> #</w:t>
      </w:r>
      <w:r w:rsidRPr="00497D73">
        <w:rPr>
          <w:rFonts w:ascii="Cambria" w:hAnsi="Cambria" w:hint="eastAsia"/>
        </w:rPr>
        <w:t>标签</w:t>
      </w:r>
      <w:r w:rsidRPr="00497D73">
        <w:rPr>
          <w:rFonts w:ascii="Cambria" w:hAnsi="Cambria" w:hint="eastAsia"/>
        </w:rPr>
        <w:t>1#</w:t>
      </w:r>
      <w:r w:rsidRPr="00497D73">
        <w:rPr>
          <w:rFonts w:ascii="Cambria" w:hAnsi="Cambria" w:hint="eastAsia"/>
        </w:rPr>
        <w:t>标签</w:t>
      </w:r>
      <w:r w:rsidRPr="00497D73">
        <w:rPr>
          <w:rFonts w:ascii="Cambria" w:hAnsi="Cambria" w:hint="eastAsia"/>
        </w:rPr>
        <w:t>2#</w:t>
      </w:r>
      <w:r w:rsidRPr="00497D73">
        <w:rPr>
          <w:rFonts w:ascii="Cambria" w:hAnsi="Cambria" w:hint="eastAsia"/>
        </w:rPr>
        <w:t>标签</w:t>
      </w:r>
      <w:r w:rsidRPr="00497D73">
        <w:rPr>
          <w:rFonts w:ascii="Cambria" w:hAnsi="Cambria" w:hint="eastAsia"/>
        </w:rPr>
        <w:t xml:space="preserve">3... </w:t>
      </w:r>
      <w:r w:rsidRPr="00497D73">
        <w:rPr>
          <w:rFonts w:ascii="Cambria" w:hAnsi="Cambria" w:hint="eastAsia"/>
        </w:rPr>
        <w:t>的连续格式输出，总共</w:t>
      </w:r>
      <w:r w:rsidRPr="00497D73">
        <w:rPr>
          <w:rFonts w:ascii="Cambria" w:hAnsi="Cambria" w:hint="eastAsia"/>
        </w:rPr>
        <w:t>10</w:t>
      </w:r>
      <w:r w:rsidRPr="00497D73">
        <w:rPr>
          <w:rFonts w:ascii="Cambria" w:hAnsi="Cambria" w:hint="eastAsia"/>
        </w:rPr>
        <w:t>个，内部不能有空格。最后三个固定为</w:t>
      </w:r>
      <w:r w:rsidRPr="00497D73">
        <w:rPr>
          <w:rFonts w:ascii="Cambria" w:hAnsi="Cambria" w:hint="eastAsia"/>
        </w:rPr>
        <w:t xml:space="preserve"> #</w:t>
      </w:r>
      <w:r w:rsidRPr="00497D73">
        <w:rPr>
          <w:rFonts w:ascii="Cambria" w:hAnsi="Cambria" w:hint="eastAsia"/>
        </w:rPr>
        <w:t>中国古代科学哲学</w:t>
      </w:r>
      <w:r w:rsidRPr="00497D73">
        <w:rPr>
          <w:rFonts w:ascii="Cambria" w:hAnsi="Cambria" w:hint="eastAsia"/>
        </w:rPr>
        <w:t>#</w:t>
      </w:r>
      <w:r w:rsidRPr="00497D73">
        <w:rPr>
          <w:rFonts w:ascii="Cambria" w:hAnsi="Cambria" w:hint="eastAsia"/>
        </w:rPr>
        <w:t>哲学</w:t>
      </w:r>
      <w:r w:rsidRPr="00497D73">
        <w:rPr>
          <w:rFonts w:ascii="Cambria" w:hAnsi="Cambria" w:hint="eastAsia"/>
        </w:rPr>
        <w:t>#</w:t>
      </w:r>
      <w:r w:rsidRPr="00497D73">
        <w:rPr>
          <w:rFonts w:ascii="Cambria" w:hAnsi="Cambria" w:hint="eastAsia"/>
        </w:rPr>
        <w:t>剑来。</w:t>
      </w:r>
    </w:p>
    <w:p w14:paraId="0909D0D6" w14:textId="77777777" w:rsidR="00497D73" w:rsidRPr="00497D73" w:rsidRDefault="00497D73" w:rsidP="00497D73">
      <w:pPr>
        <w:ind w:firstLine="480"/>
        <w:rPr>
          <w:rFonts w:ascii="Cambria" w:hAnsi="Cambria"/>
        </w:rPr>
      </w:pPr>
      <w:r w:rsidRPr="00497D73">
        <w:rPr>
          <w:rFonts w:ascii="Cambria" w:hAnsi="Cambria" w:hint="eastAsia"/>
        </w:rPr>
        <w:t>生成策略：</w:t>
      </w:r>
    </w:p>
    <w:p w14:paraId="24CA2ED0" w14:textId="77777777" w:rsidR="00497D73" w:rsidRPr="00497D73" w:rsidRDefault="00497D73" w:rsidP="00497D73">
      <w:pPr>
        <w:ind w:firstLine="480"/>
        <w:rPr>
          <w:rFonts w:ascii="Cambria" w:hAnsi="Cambria"/>
        </w:rPr>
      </w:pPr>
      <w:r w:rsidRPr="00497D73">
        <w:rPr>
          <w:rFonts w:ascii="Cambria" w:hAnsi="Cambria" w:hint="eastAsia"/>
        </w:rPr>
        <w:t>前</w:t>
      </w:r>
      <w:r w:rsidRPr="00497D73">
        <w:rPr>
          <w:rFonts w:ascii="Cambria" w:hAnsi="Cambria" w:hint="eastAsia"/>
        </w:rPr>
        <w:t>7</w:t>
      </w:r>
      <w:r w:rsidRPr="00497D73">
        <w:rPr>
          <w:rFonts w:ascii="Cambria" w:hAnsi="Cambria" w:hint="eastAsia"/>
        </w:rPr>
        <w:t>个标签需灵活组合以下四类标签，确保多样性：</w:t>
      </w:r>
    </w:p>
    <w:p w14:paraId="7A220062" w14:textId="77777777" w:rsidR="00497D73" w:rsidRPr="00497D73" w:rsidRDefault="00497D73" w:rsidP="00497D73">
      <w:pPr>
        <w:ind w:firstLine="480"/>
        <w:rPr>
          <w:rFonts w:ascii="Cambria" w:hAnsi="Cambria"/>
        </w:rPr>
      </w:pPr>
      <w:r w:rsidRPr="00497D73">
        <w:rPr>
          <w:rFonts w:ascii="Cambria" w:hAnsi="Cambria" w:hint="eastAsia"/>
        </w:rPr>
        <w:t>核心类</w:t>
      </w:r>
      <w:r w:rsidRPr="00497D73">
        <w:rPr>
          <w:rFonts w:ascii="Cambria" w:hAnsi="Cambria" w:hint="eastAsia"/>
        </w:rPr>
        <w:t xml:space="preserve"> (</w:t>
      </w:r>
      <w:r w:rsidRPr="00497D73">
        <w:rPr>
          <w:rFonts w:ascii="Cambria" w:hAnsi="Cambria" w:hint="eastAsia"/>
        </w:rPr>
        <w:t>精准主题</w:t>
      </w:r>
      <w:r w:rsidRPr="00497D73">
        <w:rPr>
          <w:rFonts w:ascii="Cambria" w:hAnsi="Cambria" w:hint="eastAsia"/>
        </w:rPr>
        <w:t>)</w:t>
      </w:r>
      <w:r w:rsidRPr="00497D73">
        <w:rPr>
          <w:rFonts w:ascii="Cambria" w:hAnsi="Cambria" w:hint="eastAsia"/>
        </w:rPr>
        <w:t>：如</w:t>
      </w:r>
      <w:r w:rsidRPr="00497D73">
        <w:rPr>
          <w:rFonts w:ascii="Cambria" w:hAnsi="Cambria" w:hint="eastAsia"/>
        </w:rPr>
        <w:t xml:space="preserve"> #</w:t>
      </w:r>
      <w:r w:rsidRPr="00497D73">
        <w:rPr>
          <w:rFonts w:ascii="Cambria" w:hAnsi="Cambria" w:hint="eastAsia"/>
        </w:rPr>
        <w:t>天人合一</w:t>
      </w:r>
      <w:r w:rsidRPr="00497D73">
        <w:rPr>
          <w:rFonts w:ascii="Cambria" w:hAnsi="Cambria" w:hint="eastAsia"/>
        </w:rPr>
        <w:t xml:space="preserve"> #</w:t>
      </w:r>
      <w:r w:rsidRPr="00497D73">
        <w:rPr>
          <w:rFonts w:ascii="Cambria" w:hAnsi="Cambria" w:hint="eastAsia"/>
        </w:rPr>
        <w:t>道家智慧</w:t>
      </w:r>
      <w:r w:rsidRPr="00497D73">
        <w:rPr>
          <w:rFonts w:ascii="Cambria" w:hAnsi="Cambria" w:hint="eastAsia"/>
        </w:rPr>
        <w:t xml:space="preserve"> #</w:t>
      </w:r>
      <w:r w:rsidRPr="00497D73">
        <w:rPr>
          <w:rFonts w:ascii="Cambria" w:hAnsi="Cambria" w:hint="eastAsia"/>
        </w:rPr>
        <w:t>儒家思想</w:t>
      </w:r>
    </w:p>
    <w:p w14:paraId="0C28E324" w14:textId="77777777" w:rsidR="00497D73" w:rsidRPr="00497D73" w:rsidRDefault="00497D73" w:rsidP="00497D73">
      <w:pPr>
        <w:ind w:firstLine="480"/>
        <w:rPr>
          <w:rFonts w:ascii="Cambria" w:hAnsi="Cambria"/>
        </w:rPr>
      </w:pPr>
      <w:r w:rsidRPr="00497D73">
        <w:rPr>
          <w:rFonts w:ascii="Cambria" w:hAnsi="Cambria" w:hint="eastAsia"/>
        </w:rPr>
        <w:t>方法类</w:t>
      </w:r>
      <w:r w:rsidRPr="00497D73">
        <w:rPr>
          <w:rFonts w:ascii="Cambria" w:hAnsi="Cambria" w:hint="eastAsia"/>
        </w:rPr>
        <w:t xml:space="preserve"> (</w:t>
      </w:r>
      <w:r w:rsidRPr="00497D73">
        <w:rPr>
          <w:rFonts w:ascii="Cambria" w:hAnsi="Cambria" w:hint="eastAsia"/>
        </w:rPr>
        <w:t>思维工具</w:t>
      </w:r>
      <w:r w:rsidRPr="00497D73">
        <w:rPr>
          <w:rFonts w:ascii="Cambria" w:hAnsi="Cambria" w:hint="eastAsia"/>
        </w:rPr>
        <w:t>)</w:t>
      </w:r>
      <w:r w:rsidRPr="00497D73">
        <w:rPr>
          <w:rFonts w:ascii="Cambria" w:hAnsi="Cambria" w:hint="eastAsia"/>
        </w:rPr>
        <w:t>：如</w:t>
      </w:r>
      <w:r w:rsidRPr="00497D73">
        <w:rPr>
          <w:rFonts w:ascii="Cambria" w:hAnsi="Cambria" w:hint="eastAsia"/>
        </w:rPr>
        <w:t xml:space="preserve"> #</w:t>
      </w:r>
      <w:r w:rsidRPr="00497D73">
        <w:rPr>
          <w:rFonts w:ascii="Cambria" w:hAnsi="Cambria" w:hint="eastAsia"/>
        </w:rPr>
        <w:t>认知提升</w:t>
      </w:r>
      <w:r w:rsidRPr="00497D73">
        <w:rPr>
          <w:rFonts w:ascii="Cambria" w:hAnsi="Cambria" w:hint="eastAsia"/>
        </w:rPr>
        <w:t xml:space="preserve"> #</w:t>
      </w:r>
      <w:r w:rsidRPr="00497D73">
        <w:rPr>
          <w:rFonts w:ascii="Cambria" w:hAnsi="Cambria" w:hint="eastAsia"/>
        </w:rPr>
        <w:t>批判性思维</w:t>
      </w:r>
      <w:r w:rsidRPr="00497D73">
        <w:rPr>
          <w:rFonts w:ascii="Cambria" w:hAnsi="Cambria" w:hint="eastAsia"/>
        </w:rPr>
        <w:t xml:space="preserve"> #</w:t>
      </w:r>
      <w:r w:rsidRPr="00497D73">
        <w:rPr>
          <w:rFonts w:ascii="Cambria" w:hAnsi="Cambria" w:hint="eastAsia"/>
        </w:rPr>
        <w:t>古人智慧</w:t>
      </w:r>
    </w:p>
    <w:p w14:paraId="179E9E2B" w14:textId="77777777" w:rsidR="00497D73" w:rsidRPr="00497D73" w:rsidRDefault="00497D73" w:rsidP="00497D73">
      <w:pPr>
        <w:ind w:firstLine="480"/>
        <w:rPr>
          <w:rFonts w:ascii="Cambria" w:hAnsi="Cambria"/>
        </w:rPr>
      </w:pPr>
    </w:p>
    <w:p w14:paraId="3B26930A" w14:textId="77777777" w:rsidR="00497D73" w:rsidRPr="00497D73" w:rsidRDefault="00497D73" w:rsidP="00497D73">
      <w:pPr>
        <w:ind w:firstLine="480"/>
        <w:rPr>
          <w:rFonts w:ascii="Cambria" w:hAnsi="Cambria"/>
        </w:rPr>
      </w:pPr>
      <w:r w:rsidRPr="00497D73">
        <w:rPr>
          <w:rFonts w:ascii="Cambria" w:hAnsi="Cambria" w:hint="eastAsia"/>
        </w:rPr>
        <w:t>场景类</w:t>
      </w:r>
      <w:r w:rsidRPr="00497D73">
        <w:rPr>
          <w:rFonts w:ascii="Cambria" w:hAnsi="Cambria" w:hint="eastAsia"/>
        </w:rPr>
        <w:t xml:space="preserve"> (</w:t>
      </w:r>
      <w:r w:rsidRPr="00497D73">
        <w:rPr>
          <w:rFonts w:ascii="Cambria" w:hAnsi="Cambria" w:hint="eastAsia"/>
        </w:rPr>
        <w:t>生活应用</w:t>
      </w:r>
      <w:r w:rsidRPr="00497D73">
        <w:rPr>
          <w:rFonts w:ascii="Cambria" w:hAnsi="Cambria" w:hint="eastAsia"/>
        </w:rPr>
        <w:t>)</w:t>
      </w:r>
      <w:r w:rsidRPr="00497D73">
        <w:rPr>
          <w:rFonts w:ascii="Cambria" w:hAnsi="Cambria" w:hint="eastAsia"/>
        </w:rPr>
        <w:t>：如</w:t>
      </w:r>
      <w:r w:rsidRPr="00497D73">
        <w:rPr>
          <w:rFonts w:ascii="Cambria" w:hAnsi="Cambria" w:hint="eastAsia"/>
        </w:rPr>
        <w:t xml:space="preserve"> #</w:t>
      </w:r>
      <w:r w:rsidRPr="00497D73">
        <w:rPr>
          <w:rFonts w:ascii="Cambria" w:hAnsi="Cambria" w:hint="eastAsia"/>
        </w:rPr>
        <w:t>职场哲学</w:t>
      </w:r>
      <w:r w:rsidRPr="00497D73">
        <w:rPr>
          <w:rFonts w:ascii="Cambria" w:hAnsi="Cambria" w:hint="eastAsia"/>
        </w:rPr>
        <w:t xml:space="preserve"> #</w:t>
      </w:r>
      <w:r w:rsidRPr="00497D73">
        <w:rPr>
          <w:rFonts w:ascii="Cambria" w:hAnsi="Cambria" w:hint="eastAsia"/>
        </w:rPr>
        <w:t>生活哲理</w:t>
      </w:r>
      <w:r w:rsidRPr="00497D73">
        <w:rPr>
          <w:rFonts w:ascii="Cambria" w:hAnsi="Cambria" w:hint="eastAsia"/>
        </w:rPr>
        <w:t xml:space="preserve"> #</w:t>
      </w:r>
      <w:r w:rsidRPr="00497D73">
        <w:rPr>
          <w:rFonts w:ascii="Cambria" w:hAnsi="Cambria" w:hint="eastAsia"/>
        </w:rPr>
        <w:t>人生解惑</w:t>
      </w:r>
    </w:p>
    <w:p w14:paraId="299810EA" w14:textId="77777777" w:rsidR="00497D73" w:rsidRPr="00497D73" w:rsidRDefault="00497D73" w:rsidP="00497D73">
      <w:pPr>
        <w:ind w:firstLine="480"/>
        <w:rPr>
          <w:rFonts w:ascii="Cambria" w:hAnsi="Cambria"/>
        </w:rPr>
      </w:pPr>
      <w:r w:rsidRPr="00497D73">
        <w:rPr>
          <w:rFonts w:ascii="Cambria" w:hAnsi="Cambria" w:hint="eastAsia"/>
        </w:rPr>
        <w:t>破圈类</w:t>
      </w:r>
      <w:r w:rsidRPr="00497D73">
        <w:rPr>
          <w:rFonts w:ascii="Cambria" w:hAnsi="Cambria" w:hint="eastAsia"/>
        </w:rPr>
        <w:t xml:space="preserve"> (</w:t>
      </w:r>
      <w:r w:rsidRPr="00497D73">
        <w:rPr>
          <w:rFonts w:ascii="Cambria" w:hAnsi="Cambria" w:hint="eastAsia"/>
        </w:rPr>
        <w:t>吸引泛受众</w:t>
      </w:r>
      <w:r w:rsidRPr="00497D73">
        <w:rPr>
          <w:rFonts w:ascii="Cambria" w:hAnsi="Cambria" w:hint="eastAsia"/>
        </w:rPr>
        <w:t>)</w:t>
      </w:r>
      <w:r w:rsidRPr="00497D73">
        <w:rPr>
          <w:rFonts w:ascii="Cambria" w:hAnsi="Cambria" w:hint="eastAsia"/>
        </w:rPr>
        <w:t>：如</w:t>
      </w:r>
      <w:r w:rsidRPr="00497D73">
        <w:rPr>
          <w:rFonts w:ascii="Cambria" w:hAnsi="Cambria" w:hint="eastAsia"/>
        </w:rPr>
        <w:t xml:space="preserve"> #</w:t>
      </w:r>
      <w:r w:rsidRPr="00497D73">
        <w:rPr>
          <w:rFonts w:ascii="Cambria" w:hAnsi="Cambria" w:hint="eastAsia"/>
        </w:rPr>
        <w:t>冷知识</w:t>
      </w:r>
      <w:r w:rsidRPr="00497D73">
        <w:rPr>
          <w:rFonts w:ascii="Cambria" w:hAnsi="Cambria" w:hint="eastAsia"/>
        </w:rPr>
        <w:t xml:space="preserve"> #</w:t>
      </w:r>
      <w:r w:rsidRPr="00497D73">
        <w:rPr>
          <w:rFonts w:ascii="Cambria" w:hAnsi="Cambria" w:hint="eastAsia"/>
        </w:rPr>
        <w:t>涨知识</w:t>
      </w:r>
      <w:r w:rsidRPr="00497D73">
        <w:rPr>
          <w:rFonts w:ascii="Cambria" w:hAnsi="Cambria" w:hint="eastAsia"/>
        </w:rPr>
        <w:t xml:space="preserve"> #</w:t>
      </w:r>
      <w:r w:rsidRPr="00497D73">
        <w:rPr>
          <w:rFonts w:ascii="Cambria" w:hAnsi="Cambria" w:hint="eastAsia"/>
        </w:rPr>
        <w:t>文化科普</w:t>
      </w:r>
    </w:p>
    <w:p w14:paraId="72FC1A38" w14:textId="77777777" w:rsidR="00497D73" w:rsidRPr="00497D73" w:rsidRDefault="00497D73" w:rsidP="00497D73">
      <w:pPr>
        <w:ind w:firstLine="480"/>
        <w:rPr>
          <w:rFonts w:ascii="Cambria" w:hAnsi="Cambria"/>
        </w:rPr>
      </w:pPr>
      <w:r w:rsidRPr="00497D73">
        <w:rPr>
          <w:rFonts w:ascii="Cambria" w:hAnsi="Cambria" w:hint="eastAsia"/>
        </w:rPr>
        <w:t>避免使用宽泛、模糊的标签。</w:t>
      </w:r>
    </w:p>
    <w:p w14:paraId="6B06B181" w14:textId="1BAA75A6" w:rsidR="009D3E67" w:rsidRPr="00497D73" w:rsidRDefault="00497D73" w:rsidP="00497D73">
      <w:pPr>
        <w:ind w:firstLine="480"/>
        <w:rPr>
          <w:rFonts w:ascii="Cambria" w:hAnsi="Cambria"/>
        </w:rPr>
      </w:pPr>
      <w:r w:rsidRPr="00497D73">
        <w:rPr>
          <w:rFonts w:ascii="Cambria" w:hAnsi="Cambria" w:hint="eastAsia"/>
        </w:rPr>
        <w:t>请基于文稿内容，立即输出</w:t>
      </w:r>
      <w:r w:rsidRPr="00497D73">
        <w:rPr>
          <w:rFonts w:ascii="Cambria" w:hAnsi="Cambria" w:hint="eastAsia"/>
        </w:rPr>
        <w:t>10</w:t>
      </w:r>
      <w:r w:rsidRPr="00497D73">
        <w:rPr>
          <w:rFonts w:ascii="Cambria" w:hAnsi="Cambria" w:hint="eastAsia"/>
        </w:rPr>
        <w:t>个标签。</w:t>
      </w:r>
    </w:p>
    <w:p w14:paraId="49492422" w14:textId="77777777" w:rsidR="009D3E67" w:rsidRDefault="009D3E67" w:rsidP="009D3E67">
      <w:pPr>
        <w:ind w:firstLine="480"/>
        <w:rPr>
          <w:rFonts w:ascii="Cambria" w:hAnsi="Cambria"/>
        </w:rPr>
      </w:pPr>
    </w:p>
    <w:p w14:paraId="37D63BFE" w14:textId="77777777" w:rsidR="00FA109C" w:rsidRDefault="00FA109C" w:rsidP="009D3E67">
      <w:pPr>
        <w:ind w:firstLine="480"/>
        <w:rPr>
          <w:rFonts w:ascii="Cambria" w:hAnsi="Cambria"/>
        </w:rPr>
      </w:pPr>
    </w:p>
    <w:p w14:paraId="7AC5FF13" w14:textId="3636A60D" w:rsidR="00FA109C" w:rsidRDefault="00074288" w:rsidP="00074288">
      <w:pPr>
        <w:pStyle w:val="af3"/>
        <w:rPr>
          <w:rFonts w:hint="eastAsia"/>
        </w:rPr>
      </w:pPr>
      <w:r w:rsidRPr="00074288">
        <w:rPr>
          <w:rFonts w:hint="eastAsia"/>
        </w:rPr>
        <w:t>思想家：与十五位杰出哲学家的对话</w:t>
      </w:r>
    </w:p>
    <w:p w14:paraId="0F9F4528" w14:textId="77777777" w:rsidR="00074288" w:rsidRPr="00074288" w:rsidRDefault="00074288" w:rsidP="00074288">
      <w:pPr>
        <w:ind w:firstLine="480"/>
        <w:rPr>
          <w:rFonts w:ascii="Cambria" w:hAnsi="Cambria"/>
        </w:rPr>
      </w:pPr>
      <w:r w:rsidRPr="00074288">
        <w:rPr>
          <w:rFonts w:ascii="Cambria" w:hAnsi="Cambria" w:hint="eastAsia"/>
        </w:rPr>
        <w:t>请为这个哲学对话剧文稿生成</w:t>
      </w:r>
      <w:r w:rsidRPr="00074288">
        <w:rPr>
          <w:rFonts w:ascii="Cambria" w:hAnsi="Cambria" w:hint="eastAsia"/>
        </w:rPr>
        <w:t>10</w:t>
      </w:r>
      <w:r w:rsidRPr="00074288">
        <w:rPr>
          <w:rFonts w:ascii="Cambria" w:hAnsi="Cambria" w:hint="eastAsia"/>
        </w:rPr>
        <w:t>个视频标签。</w:t>
      </w:r>
      <w:r w:rsidRPr="00074288">
        <w:rPr>
          <w:rFonts w:ascii="Cambria" w:hAnsi="Cambria" w:hint="eastAsia"/>
        </w:rPr>
        <w:t xml:space="preserve"> </w:t>
      </w:r>
      <w:r w:rsidRPr="00074288">
        <w:rPr>
          <w:rFonts w:ascii="Cambria" w:hAnsi="Cambria" w:hint="eastAsia"/>
        </w:rPr>
        <w:t>你必须严格遵循“</w:t>
      </w:r>
      <w:r w:rsidRPr="00074288">
        <w:rPr>
          <w:rFonts w:ascii="Cambria" w:hAnsi="Cambria" w:hint="eastAsia"/>
        </w:rPr>
        <w:t>1+1+1</w:t>
      </w:r>
      <w:r w:rsidRPr="00074288">
        <w:rPr>
          <w:rFonts w:ascii="Cambria" w:hAnsi="Cambria" w:hint="eastAsia"/>
        </w:rPr>
        <w:t>黄金标签公式”：</w:t>
      </w:r>
    </w:p>
    <w:p w14:paraId="6C2CBC90" w14:textId="77777777" w:rsidR="00074288" w:rsidRPr="00074288" w:rsidRDefault="00074288" w:rsidP="00074288">
      <w:pPr>
        <w:ind w:firstLine="480"/>
        <w:rPr>
          <w:rFonts w:ascii="Cambria" w:hAnsi="Cambria"/>
        </w:rPr>
      </w:pPr>
      <w:r w:rsidRPr="00074288">
        <w:rPr>
          <w:rFonts w:ascii="Cambria" w:hAnsi="Cambria" w:hint="eastAsia"/>
        </w:rPr>
        <w:t>1</w:t>
      </w:r>
      <w:r w:rsidRPr="00074288">
        <w:rPr>
          <w:rFonts w:ascii="Cambria" w:hAnsi="Cambria" w:hint="eastAsia"/>
        </w:rPr>
        <w:t>个核心话题标签：基于内容提炼最吸睛的主题，如</w:t>
      </w:r>
      <w:r w:rsidRPr="00074288">
        <w:rPr>
          <w:rFonts w:ascii="Cambria" w:hAnsi="Cambria" w:hint="eastAsia"/>
        </w:rPr>
        <w:t xml:space="preserve"> #</w:t>
      </w:r>
      <w:r w:rsidRPr="00074288">
        <w:rPr>
          <w:rFonts w:ascii="Cambria" w:hAnsi="Cambria" w:hint="eastAsia"/>
        </w:rPr>
        <w:t>五行智慧。</w:t>
      </w:r>
    </w:p>
    <w:p w14:paraId="0B4AC086" w14:textId="77777777" w:rsidR="00074288" w:rsidRPr="00074288" w:rsidRDefault="00074288" w:rsidP="00074288">
      <w:pPr>
        <w:ind w:firstLine="480"/>
        <w:rPr>
          <w:rFonts w:ascii="Cambria" w:hAnsi="Cambria"/>
        </w:rPr>
      </w:pPr>
      <w:r w:rsidRPr="00074288">
        <w:rPr>
          <w:rFonts w:ascii="Cambria" w:hAnsi="Cambria" w:hint="eastAsia"/>
        </w:rPr>
        <w:t>1</w:t>
      </w:r>
      <w:r w:rsidRPr="00074288">
        <w:rPr>
          <w:rFonts w:ascii="Cambria" w:hAnsi="Cambria" w:hint="eastAsia"/>
        </w:rPr>
        <w:t>个方法论标签：指明视频提供的具体思维工具，如</w:t>
      </w:r>
      <w:r w:rsidRPr="00074288">
        <w:rPr>
          <w:rFonts w:ascii="Cambria" w:hAnsi="Cambria" w:hint="eastAsia"/>
        </w:rPr>
        <w:t xml:space="preserve"> #</w:t>
      </w:r>
      <w:r w:rsidRPr="00074288">
        <w:rPr>
          <w:rFonts w:ascii="Cambria" w:hAnsi="Cambria" w:hint="eastAsia"/>
        </w:rPr>
        <w:t>系统思维。</w:t>
      </w:r>
    </w:p>
    <w:p w14:paraId="4DC890D9" w14:textId="77777777" w:rsidR="00074288" w:rsidRPr="00074288" w:rsidRDefault="00074288" w:rsidP="00074288">
      <w:pPr>
        <w:ind w:firstLine="480"/>
        <w:rPr>
          <w:rFonts w:ascii="Cambria" w:hAnsi="Cambria"/>
        </w:rPr>
      </w:pPr>
      <w:r w:rsidRPr="00074288">
        <w:rPr>
          <w:rFonts w:ascii="Cambria" w:hAnsi="Cambria" w:hint="eastAsia"/>
        </w:rPr>
        <w:t>1</w:t>
      </w:r>
      <w:r w:rsidRPr="00074288">
        <w:rPr>
          <w:rFonts w:ascii="Cambria" w:hAnsi="Cambria" w:hint="eastAsia"/>
        </w:rPr>
        <w:t>个场景化标签：连接现代生活或特定圈层，如</w:t>
      </w:r>
      <w:r w:rsidRPr="00074288">
        <w:rPr>
          <w:rFonts w:ascii="Cambria" w:hAnsi="Cambria" w:hint="eastAsia"/>
        </w:rPr>
        <w:t xml:space="preserve"> #</w:t>
      </w:r>
      <w:r w:rsidRPr="00074288">
        <w:rPr>
          <w:rFonts w:ascii="Cambria" w:hAnsi="Cambria" w:hint="eastAsia"/>
        </w:rPr>
        <w:t>人生哲学。</w:t>
      </w:r>
    </w:p>
    <w:p w14:paraId="2269A934" w14:textId="4ABF774D" w:rsidR="00074288" w:rsidRPr="00074288" w:rsidRDefault="00074288" w:rsidP="00074288">
      <w:pPr>
        <w:ind w:firstLine="480"/>
        <w:rPr>
          <w:rFonts w:ascii="Cambria" w:hAnsi="Cambria"/>
        </w:rPr>
      </w:pPr>
      <w:r w:rsidRPr="00074288">
        <w:rPr>
          <w:rFonts w:ascii="Cambria" w:hAnsi="Cambria" w:hint="eastAsia"/>
        </w:rPr>
        <w:t>最终格式：必须以</w:t>
      </w:r>
      <w:r w:rsidRPr="00074288">
        <w:rPr>
          <w:rFonts w:ascii="Cambria" w:hAnsi="Cambria" w:hint="eastAsia"/>
        </w:rPr>
        <w:t xml:space="preserve"> #</w:t>
      </w:r>
      <w:r w:rsidRPr="00074288">
        <w:rPr>
          <w:rFonts w:ascii="Cambria" w:hAnsi="Cambria" w:hint="eastAsia"/>
        </w:rPr>
        <w:t>标签</w:t>
      </w:r>
      <w:r w:rsidRPr="00074288">
        <w:rPr>
          <w:rFonts w:ascii="Cambria" w:hAnsi="Cambria" w:hint="eastAsia"/>
        </w:rPr>
        <w:t>1#</w:t>
      </w:r>
      <w:r w:rsidRPr="00074288">
        <w:rPr>
          <w:rFonts w:ascii="Cambria" w:hAnsi="Cambria" w:hint="eastAsia"/>
        </w:rPr>
        <w:t>标签</w:t>
      </w:r>
      <w:r w:rsidRPr="00074288">
        <w:rPr>
          <w:rFonts w:ascii="Cambria" w:hAnsi="Cambria" w:hint="eastAsia"/>
        </w:rPr>
        <w:t>2#</w:t>
      </w:r>
      <w:r w:rsidRPr="00074288">
        <w:rPr>
          <w:rFonts w:ascii="Cambria" w:hAnsi="Cambria" w:hint="eastAsia"/>
        </w:rPr>
        <w:t>标签</w:t>
      </w:r>
      <w:r w:rsidRPr="00074288">
        <w:rPr>
          <w:rFonts w:ascii="Cambria" w:hAnsi="Cambria" w:hint="eastAsia"/>
        </w:rPr>
        <w:t xml:space="preserve">3... </w:t>
      </w:r>
      <w:r w:rsidRPr="00074288">
        <w:rPr>
          <w:rFonts w:ascii="Cambria" w:hAnsi="Cambria" w:hint="eastAsia"/>
        </w:rPr>
        <w:t>的连续格式输出，总共</w:t>
      </w:r>
      <w:r w:rsidRPr="00074288">
        <w:rPr>
          <w:rFonts w:ascii="Cambria" w:hAnsi="Cambria" w:hint="eastAsia"/>
        </w:rPr>
        <w:t>10</w:t>
      </w:r>
      <w:r w:rsidRPr="00074288">
        <w:rPr>
          <w:rFonts w:ascii="Cambria" w:hAnsi="Cambria" w:hint="eastAsia"/>
        </w:rPr>
        <w:t>个，内部不能有空格。最后三个固定为</w:t>
      </w:r>
      <w:r w:rsidRPr="00074288">
        <w:rPr>
          <w:rFonts w:ascii="Cambria" w:hAnsi="Cambria" w:hint="eastAsia"/>
        </w:rPr>
        <w:t xml:space="preserve"> #</w:t>
      </w:r>
      <w:r w:rsidRPr="00074288">
        <w:rPr>
          <w:rFonts w:ascii="Cambria" w:hAnsi="Cambria" w:hint="eastAsia"/>
        </w:rPr>
        <w:t>思想家</w:t>
      </w:r>
      <w:r w:rsidRPr="00074288">
        <w:rPr>
          <w:rFonts w:ascii="Cambria" w:hAnsi="Cambria" w:hint="eastAsia"/>
        </w:rPr>
        <w:t>#</w:t>
      </w:r>
      <w:r w:rsidRPr="00074288">
        <w:rPr>
          <w:rFonts w:ascii="Cambria" w:hAnsi="Cambria" w:hint="eastAsia"/>
        </w:rPr>
        <w:t>哲学</w:t>
      </w:r>
      <w:r w:rsidRPr="00074288">
        <w:rPr>
          <w:rFonts w:ascii="Cambria" w:hAnsi="Cambria" w:hint="eastAsia"/>
        </w:rPr>
        <w:t>#</w:t>
      </w:r>
      <w:r w:rsidRPr="00074288">
        <w:rPr>
          <w:rFonts w:ascii="Cambria" w:hAnsi="Cambria" w:hint="eastAsia"/>
        </w:rPr>
        <w:t>剑来。</w:t>
      </w:r>
    </w:p>
    <w:p w14:paraId="4A8CF799" w14:textId="77777777" w:rsidR="00074288" w:rsidRPr="00074288" w:rsidRDefault="00074288" w:rsidP="00074288">
      <w:pPr>
        <w:ind w:firstLine="480"/>
        <w:rPr>
          <w:rFonts w:ascii="Cambria" w:hAnsi="Cambria"/>
        </w:rPr>
      </w:pPr>
      <w:r w:rsidRPr="00074288">
        <w:rPr>
          <w:rFonts w:ascii="Cambria" w:hAnsi="Cambria" w:hint="eastAsia"/>
        </w:rPr>
        <w:t>生成策略：</w:t>
      </w:r>
    </w:p>
    <w:p w14:paraId="1D037BE8" w14:textId="77777777" w:rsidR="00074288" w:rsidRPr="00074288" w:rsidRDefault="00074288" w:rsidP="00074288">
      <w:pPr>
        <w:ind w:firstLine="480"/>
        <w:rPr>
          <w:rFonts w:ascii="Cambria" w:hAnsi="Cambria"/>
        </w:rPr>
      </w:pPr>
      <w:r w:rsidRPr="00074288">
        <w:rPr>
          <w:rFonts w:ascii="Cambria" w:hAnsi="Cambria" w:hint="eastAsia"/>
        </w:rPr>
        <w:lastRenderedPageBreak/>
        <w:t>前</w:t>
      </w:r>
      <w:r w:rsidRPr="00074288">
        <w:rPr>
          <w:rFonts w:ascii="Cambria" w:hAnsi="Cambria" w:hint="eastAsia"/>
        </w:rPr>
        <w:t>7</w:t>
      </w:r>
      <w:r w:rsidRPr="00074288">
        <w:rPr>
          <w:rFonts w:ascii="Cambria" w:hAnsi="Cambria" w:hint="eastAsia"/>
        </w:rPr>
        <w:t>个标签需灵活组合以下四类标签，确保多样性：</w:t>
      </w:r>
    </w:p>
    <w:p w14:paraId="29B52629" w14:textId="77777777" w:rsidR="00074288" w:rsidRPr="00074288" w:rsidRDefault="00074288" w:rsidP="00074288">
      <w:pPr>
        <w:ind w:firstLine="480"/>
        <w:rPr>
          <w:rFonts w:ascii="Cambria" w:hAnsi="Cambria"/>
        </w:rPr>
      </w:pPr>
      <w:r w:rsidRPr="00074288">
        <w:rPr>
          <w:rFonts w:ascii="Cambria" w:hAnsi="Cambria" w:hint="eastAsia"/>
        </w:rPr>
        <w:t>核心类</w:t>
      </w:r>
      <w:r w:rsidRPr="00074288">
        <w:rPr>
          <w:rFonts w:ascii="Cambria" w:hAnsi="Cambria" w:hint="eastAsia"/>
        </w:rPr>
        <w:t xml:space="preserve"> (</w:t>
      </w:r>
      <w:r w:rsidRPr="00074288">
        <w:rPr>
          <w:rFonts w:ascii="Cambria" w:hAnsi="Cambria" w:hint="eastAsia"/>
        </w:rPr>
        <w:t>精准主题</w:t>
      </w:r>
      <w:r w:rsidRPr="00074288">
        <w:rPr>
          <w:rFonts w:ascii="Cambria" w:hAnsi="Cambria" w:hint="eastAsia"/>
        </w:rPr>
        <w:t>)</w:t>
      </w:r>
      <w:r w:rsidRPr="00074288">
        <w:rPr>
          <w:rFonts w:ascii="Cambria" w:hAnsi="Cambria" w:hint="eastAsia"/>
        </w:rPr>
        <w:t>：如</w:t>
      </w:r>
      <w:r w:rsidRPr="00074288">
        <w:rPr>
          <w:rFonts w:ascii="Cambria" w:hAnsi="Cambria" w:hint="eastAsia"/>
        </w:rPr>
        <w:t xml:space="preserve"> #</w:t>
      </w:r>
      <w:r w:rsidRPr="00074288">
        <w:rPr>
          <w:rFonts w:ascii="Cambria" w:hAnsi="Cambria" w:hint="eastAsia"/>
        </w:rPr>
        <w:t>天人合一</w:t>
      </w:r>
      <w:r w:rsidRPr="00074288">
        <w:rPr>
          <w:rFonts w:ascii="Cambria" w:hAnsi="Cambria" w:hint="eastAsia"/>
        </w:rPr>
        <w:t xml:space="preserve"> #</w:t>
      </w:r>
      <w:r w:rsidRPr="00074288">
        <w:rPr>
          <w:rFonts w:ascii="Cambria" w:hAnsi="Cambria" w:hint="eastAsia"/>
        </w:rPr>
        <w:t>道家智慧</w:t>
      </w:r>
      <w:r w:rsidRPr="00074288">
        <w:rPr>
          <w:rFonts w:ascii="Cambria" w:hAnsi="Cambria" w:hint="eastAsia"/>
        </w:rPr>
        <w:t xml:space="preserve"> #</w:t>
      </w:r>
      <w:r w:rsidRPr="00074288">
        <w:rPr>
          <w:rFonts w:ascii="Cambria" w:hAnsi="Cambria" w:hint="eastAsia"/>
        </w:rPr>
        <w:t>儒家思想</w:t>
      </w:r>
    </w:p>
    <w:p w14:paraId="2585B32F" w14:textId="77777777" w:rsidR="00074288" w:rsidRPr="00074288" w:rsidRDefault="00074288" w:rsidP="00074288">
      <w:pPr>
        <w:ind w:firstLine="480"/>
        <w:rPr>
          <w:rFonts w:ascii="Cambria" w:hAnsi="Cambria"/>
        </w:rPr>
      </w:pPr>
      <w:r w:rsidRPr="00074288">
        <w:rPr>
          <w:rFonts w:ascii="Cambria" w:hAnsi="Cambria" w:hint="eastAsia"/>
        </w:rPr>
        <w:t>方法类</w:t>
      </w:r>
      <w:r w:rsidRPr="00074288">
        <w:rPr>
          <w:rFonts w:ascii="Cambria" w:hAnsi="Cambria" w:hint="eastAsia"/>
        </w:rPr>
        <w:t xml:space="preserve"> (</w:t>
      </w:r>
      <w:r w:rsidRPr="00074288">
        <w:rPr>
          <w:rFonts w:ascii="Cambria" w:hAnsi="Cambria" w:hint="eastAsia"/>
        </w:rPr>
        <w:t>思维工具</w:t>
      </w:r>
      <w:r w:rsidRPr="00074288">
        <w:rPr>
          <w:rFonts w:ascii="Cambria" w:hAnsi="Cambria" w:hint="eastAsia"/>
        </w:rPr>
        <w:t>)</w:t>
      </w:r>
      <w:r w:rsidRPr="00074288">
        <w:rPr>
          <w:rFonts w:ascii="Cambria" w:hAnsi="Cambria" w:hint="eastAsia"/>
        </w:rPr>
        <w:t>：如</w:t>
      </w:r>
      <w:r w:rsidRPr="00074288">
        <w:rPr>
          <w:rFonts w:ascii="Cambria" w:hAnsi="Cambria" w:hint="eastAsia"/>
        </w:rPr>
        <w:t xml:space="preserve"> #</w:t>
      </w:r>
      <w:r w:rsidRPr="00074288">
        <w:rPr>
          <w:rFonts w:ascii="Cambria" w:hAnsi="Cambria" w:hint="eastAsia"/>
        </w:rPr>
        <w:t>认知提升</w:t>
      </w:r>
      <w:r w:rsidRPr="00074288">
        <w:rPr>
          <w:rFonts w:ascii="Cambria" w:hAnsi="Cambria" w:hint="eastAsia"/>
        </w:rPr>
        <w:t xml:space="preserve"> #</w:t>
      </w:r>
      <w:r w:rsidRPr="00074288">
        <w:rPr>
          <w:rFonts w:ascii="Cambria" w:hAnsi="Cambria" w:hint="eastAsia"/>
        </w:rPr>
        <w:t>批判性思维</w:t>
      </w:r>
      <w:r w:rsidRPr="00074288">
        <w:rPr>
          <w:rFonts w:ascii="Cambria" w:hAnsi="Cambria" w:hint="eastAsia"/>
        </w:rPr>
        <w:t xml:space="preserve"> #</w:t>
      </w:r>
      <w:r w:rsidRPr="00074288">
        <w:rPr>
          <w:rFonts w:ascii="Cambria" w:hAnsi="Cambria" w:hint="eastAsia"/>
        </w:rPr>
        <w:t>古人智慧</w:t>
      </w:r>
    </w:p>
    <w:p w14:paraId="1537E612" w14:textId="77777777" w:rsidR="00074288" w:rsidRPr="00074288" w:rsidRDefault="00074288" w:rsidP="00074288">
      <w:pPr>
        <w:ind w:firstLine="480"/>
        <w:rPr>
          <w:rFonts w:ascii="Cambria" w:hAnsi="Cambria"/>
        </w:rPr>
      </w:pPr>
    </w:p>
    <w:p w14:paraId="1C820BC5" w14:textId="77777777" w:rsidR="00074288" w:rsidRPr="00074288" w:rsidRDefault="00074288" w:rsidP="00074288">
      <w:pPr>
        <w:ind w:firstLine="480"/>
        <w:rPr>
          <w:rFonts w:ascii="Cambria" w:hAnsi="Cambria"/>
        </w:rPr>
      </w:pPr>
      <w:r w:rsidRPr="00074288">
        <w:rPr>
          <w:rFonts w:ascii="Cambria" w:hAnsi="Cambria" w:hint="eastAsia"/>
        </w:rPr>
        <w:t>场景类</w:t>
      </w:r>
      <w:r w:rsidRPr="00074288">
        <w:rPr>
          <w:rFonts w:ascii="Cambria" w:hAnsi="Cambria" w:hint="eastAsia"/>
        </w:rPr>
        <w:t xml:space="preserve"> (</w:t>
      </w:r>
      <w:r w:rsidRPr="00074288">
        <w:rPr>
          <w:rFonts w:ascii="Cambria" w:hAnsi="Cambria" w:hint="eastAsia"/>
        </w:rPr>
        <w:t>生活应用</w:t>
      </w:r>
      <w:r w:rsidRPr="00074288">
        <w:rPr>
          <w:rFonts w:ascii="Cambria" w:hAnsi="Cambria" w:hint="eastAsia"/>
        </w:rPr>
        <w:t>)</w:t>
      </w:r>
      <w:r w:rsidRPr="00074288">
        <w:rPr>
          <w:rFonts w:ascii="Cambria" w:hAnsi="Cambria" w:hint="eastAsia"/>
        </w:rPr>
        <w:t>：如</w:t>
      </w:r>
      <w:r w:rsidRPr="00074288">
        <w:rPr>
          <w:rFonts w:ascii="Cambria" w:hAnsi="Cambria" w:hint="eastAsia"/>
        </w:rPr>
        <w:t xml:space="preserve"> #</w:t>
      </w:r>
      <w:r w:rsidRPr="00074288">
        <w:rPr>
          <w:rFonts w:ascii="Cambria" w:hAnsi="Cambria" w:hint="eastAsia"/>
        </w:rPr>
        <w:t>职场哲学</w:t>
      </w:r>
      <w:r w:rsidRPr="00074288">
        <w:rPr>
          <w:rFonts w:ascii="Cambria" w:hAnsi="Cambria" w:hint="eastAsia"/>
        </w:rPr>
        <w:t xml:space="preserve"> #</w:t>
      </w:r>
      <w:r w:rsidRPr="00074288">
        <w:rPr>
          <w:rFonts w:ascii="Cambria" w:hAnsi="Cambria" w:hint="eastAsia"/>
        </w:rPr>
        <w:t>生活哲理</w:t>
      </w:r>
      <w:r w:rsidRPr="00074288">
        <w:rPr>
          <w:rFonts w:ascii="Cambria" w:hAnsi="Cambria" w:hint="eastAsia"/>
        </w:rPr>
        <w:t xml:space="preserve"> #</w:t>
      </w:r>
      <w:r w:rsidRPr="00074288">
        <w:rPr>
          <w:rFonts w:ascii="Cambria" w:hAnsi="Cambria" w:hint="eastAsia"/>
        </w:rPr>
        <w:t>人生解惑</w:t>
      </w:r>
    </w:p>
    <w:p w14:paraId="440A4621" w14:textId="77777777" w:rsidR="00074288" w:rsidRPr="00074288" w:rsidRDefault="00074288" w:rsidP="00074288">
      <w:pPr>
        <w:ind w:firstLine="480"/>
        <w:rPr>
          <w:rFonts w:ascii="Cambria" w:hAnsi="Cambria"/>
        </w:rPr>
      </w:pPr>
      <w:r w:rsidRPr="00074288">
        <w:rPr>
          <w:rFonts w:ascii="Cambria" w:hAnsi="Cambria" w:hint="eastAsia"/>
        </w:rPr>
        <w:t>破圈类</w:t>
      </w:r>
      <w:r w:rsidRPr="00074288">
        <w:rPr>
          <w:rFonts w:ascii="Cambria" w:hAnsi="Cambria" w:hint="eastAsia"/>
        </w:rPr>
        <w:t xml:space="preserve"> (</w:t>
      </w:r>
      <w:r w:rsidRPr="00074288">
        <w:rPr>
          <w:rFonts w:ascii="Cambria" w:hAnsi="Cambria" w:hint="eastAsia"/>
        </w:rPr>
        <w:t>吸引泛受众</w:t>
      </w:r>
      <w:r w:rsidRPr="00074288">
        <w:rPr>
          <w:rFonts w:ascii="Cambria" w:hAnsi="Cambria" w:hint="eastAsia"/>
        </w:rPr>
        <w:t>)</w:t>
      </w:r>
      <w:r w:rsidRPr="00074288">
        <w:rPr>
          <w:rFonts w:ascii="Cambria" w:hAnsi="Cambria" w:hint="eastAsia"/>
        </w:rPr>
        <w:t>：如</w:t>
      </w:r>
      <w:r w:rsidRPr="00074288">
        <w:rPr>
          <w:rFonts w:ascii="Cambria" w:hAnsi="Cambria" w:hint="eastAsia"/>
        </w:rPr>
        <w:t xml:space="preserve"> #</w:t>
      </w:r>
      <w:r w:rsidRPr="00074288">
        <w:rPr>
          <w:rFonts w:ascii="Cambria" w:hAnsi="Cambria" w:hint="eastAsia"/>
        </w:rPr>
        <w:t>冷知识</w:t>
      </w:r>
      <w:r w:rsidRPr="00074288">
        <w:rPr>
          <w:rFonts w:ascii="Cambria" w:hAnsi="Cambria" w:hint="eastAsia"/>
        </w:rPr>
        <w:t xml:space="preserve"> #</w:t>
      </w:r>
      <w:r w:rsidRPr="00074288">
        <w:rPr>
          <w:rFonts w:ascii="Cambria" w:hAnsi="Cambria" w:hint="eastAsia"/>
        </w:rPr>
        <w:t>涨知识</w:t>
      </w:r>
      <w:r w:rsidRPr="00074288">
        <w:rPr>
          <w:rFonts w:ascii="Cambria" w:hAnsi="Cambria" w:hint="eastAsia"/>
        </w:rPr>
        <w:t xml:space="preserve"> #</w:t>
      </w:r>
      <w:r w:rsidRPr="00074288">
        <w:rPr>
          <w:rFonts w:ascii="Cambria" w:hAnsi="Cambria" w:hint="eastAsia"/>
        </w:rPr>
        <w:t>文化科普</w:t>
      </w:r>
    </w:p>
    <w:p w14:paraId="5931375A" w14:textId="77777777" w:rsidR="00074288" w:rsidRPr="00074288" w:rsidRDefault="00074288" w:rsidP="00074288">
      <w:pPr>
        <w:ind w:firstLine="480"/>
        <w:rPr>
          <w:rFonts w:ascii="Cambria" w:hAnsi="Cambria"/>
        </w:rPr>
      </w:pPr>
      <w:r w:rsidRPr="00074288">
        <w:rPr>
          <w:rFonts w:ascii="Cambria" w:hAnsi="Cambria" w:hint="eastAsia"/>
        </w:rPr>
        <w:t>避免使用宽泛、模糊的标签。</w:t>
      </w:r>
    </w:p>
    <w:p w14:paraId="50256FF4" w14:textId="77777777" w:rsidR="00074288" w:rsidRPr="00074288" w:rsidRDefault="00074288" w:rsidP="00074288">
      <w:pPr>
        <w:ind w:firstLine="480"/>
        <w:rPr>
          <w:rFonts w:ascii="Cambria" w:hAnsi="Cambria"/>
        </w:rPr>
      </w:pPr>
      <w:r w:rsidRPr="00074288">
        <w:rPr>
          <w:rFonts w:ascii="Cambria" w:hAnsi="Cambria" w:hint="eastAsia"/>
        </w:rPr>
        <w:t>请基于文稿内容，立即输出</w:t>
      </w:r>
      <w:r w:rsidRPr="00074288">
        <w:rPr>
          <w:rFonts w:ascii="Cambria" w:hAnsi="Cambria" w:hint="eastAsia"/>
        </w:rPr>
        <w:t>10</w:t>
      </w:r>
      <w:r w:rsidRPr="00074288">
        <w:rPr>
          <w:rFonts w:ascii="Cambria" w:hAnsi="Cambria" w:hint="eastAsia"/>
        </w:rPr>
        <w:t>个标签。</w:t>
      </w:r>
    </w:p>
    <w:p w14:paraId="2780890A" w14:textId="77777777" w:rsidR="00074288" w:rsidRPr="00074288" w:rsidRDefault="00074288" w:rsidP="009D3E67">
      <w:pPr>
        <w:ind w:firstLine="480"/>
        <w:rPr>
          <w:rFonts w:ascii="Cambria" w:hAnsi="Cambria"/>
        </w:rPr>
      </w:pPr>
    </w:p>
    <w:p w14:paraId="3E3C9662" w14:textId="77777777" w:rsidR="009C67F3" w:rsidRDefault="009C67F3" w:rsidP="009C67F3">
      <w:pPr>
        <w:pStyle w:val="af1"/>
        <w:rPr>
          <w:rFonts w:hint="eastAsia"/>
        </w:rPr>
      </w:pPr>
      <w:r>
        <w:rPr>
          <w:rFonts w:hint="eastAsia"/>
        </w:rPr>
        <w:t>发音</w:t>
      </w:r>
    </w:p>
    <w:p w14:paraId="3561FD1A" w14:textId="77777777" w:rsidR="009C67F3" w:rsidRDefault="009C67F3" w:rsidP="009C67F3">
      <w:pPr>
        <w:ind w:firstLine="480"/>
        <w:rPr>
          <w:rFonts w:ascii="Cambria" w:hAnsi="Cambria"/>
        </w:rPr>
      </w:pPr>
      <w:r w:rsidRPr="00BE1B17">
        <w:rPr>
          <w:rFonts w:ascii="Cambria" w:hAnsi="Cambria"/>
        </w:rPr>
        <w:t>怎么发音，用</w:t>
      </w:r>
      <w:r w:rsidRPr="00BE1B17">
        <w:rPr>
          <w:rFonts w:ascii="Cambria" w:hAnsi="Cambria"/>
        </w:rPr>
        <w:t>TTS</w:t>
      </w:r>
      <w:r w:rsidRPr="00BE1B17">
        <w:rPr>
          <w:rFonts w:ascii="Cambria" w:hAnsi="Cambria"/>
        </w:rPr>
        <w:t>时怎么用同读音的字替换。注意，我不是要替换</w:t>
      </w:r>
      <w:r>
        <w:rPr>
          <w:rFonts w:ascii="Cambria" w:hAnsi="Cambria" w:hint="eastAsia"/>
        </w:rPr>
        <w:t>这</w:t>
      </w:r>
      <w:r w:rsidRPr="00BE1B17">
        <w:rPr>
          <w:rFonts w:ascii="Cambria" w:hAnsi="Cambria"/>
        </w:rPr>
        <w:t>字，是要发出相同读音</w:t>
      </w:r>
    </w:p>
    <w:p w14:paraId="0B379D93" w14:textId="77777777" w:rsidR="009C67F3" w:rsidRPr="009D3E67" w:rsidRDefault="009C67F3" w:rsidP="009C67F3">
      <w:pPr>
        <w:ind w:firstLine="480"/>
        <w:rPr>
          <w:rFonts w:ascii="Cambria" w:hAnsi="Cambria"/>
        </w:rPr>
      </w:pPr>
    </w:p>
    <w:p w14:paraId="2B5D7607" w14:textId="77777777" w:rsidR="00074288" w:rsidRPr="009C67F3" w:rsidRDefault="00074288" w:rsidP="009D3E67">
      <w:pPr>
        <w:ind w:firstLine="480"/>
        <w:rPr>
          <w:rFonts w:ascii="Cambria" w:hAnsi="Cambria"/>
        </w:rPr>
      </w:pPr>
    </w:p>
    <w:p w14:paraId="10EF0D46" w14:textId="77777777" w:rsidR="00074288" w:rsidRDefault="00074288" w:rsidP="009D3E67">
      <w:pPr>
        <w:ind w:firstLine="480"/>
        <w:rPr>
          <w:rFonts w:ascii="Cambria" w:hAnsi="Cambria"/>
        </w:rPr>
      </w:pPr>
    </w:p>
    <w:p w14:paraId="61E8F9B7" w14:textId="77777777" w:rsidR="00074288" w:rsidRDefault="00074288" w:rsidP="009D3E67">
      <w:pPr>
        <w:ind w:firstLine="480"/>
        <w:rPr>
          <w:rFonts w:ascii="Cambria" w:hAnsi="Cambria"/>
        </w:rPr>
      </w:pPr>
    </w:p>
    <w:p w14:paraId="1C0F913F" w14:textId="77777777" w:rsidR="00074288" w:rsidRDefault="00074288" w:rsidP="009D3E67">
      <w:pPr>
        <w:ind w:firstLine="480"/>
        <w:rPr>
          <w:rFonts w:ascii="Cambria" w:hAnsi="Cambria"/>
        </w:rPr>
      </w:pPr>
    </w:p>
    <w:p w14:paraId="37AFD587" w14:textId="77777777" w:rsidR="00FA109C" w:rsidRPr="009D3E67" w:rsidRDefault="00FA109C" w:rsidP="00FA109C">
      <w:pPr>
        <w:spacing w:beforeLines="50" w:before="120" w:afterLines="50" w:after="120"/>
        <w:ind w:firstLineChars="0" w:firstLine="0"/>
        <w:jc w:val="center"/>
        <w:outlineLvl w:val="1"/>
        <w:rPr>
          <w:rFonts w:ascii="黑体" w:eastAsia="黑体" w:hAnsi="黑体" w:cs="黑体" w:hint="eastAsia"/>
          <w:b/>
          <w:color w:val="FF0000"/>
          <w:sz w:val="28"/>
          <w:szCs w:val="28"/>
        </w:rPr>
      </w:pPr>
      <w:r w:rsidRPr="009D3E67">
        <w:rPr>
          <w:rFonts w:ascii="黑体" w:eastAsia="黑体" w:hAnsi="黑体" w:cs="黑体" w:hint="eastAsia"/>
          <w:b/>
          <w:color w:val="FF0000"/>
          <w:sz w:val="28"/>
          <w:szCs w:val="28"/>
        </w:rPr>
        <w:t>标题（封面）</w:t>
      </w:r>
    </w:p>
    <w:p w14:paraId="6F9F5B0D" w14:textId="77777777" w:rsidR="00FA109C" w:rsidRPr="00C37CBA" w:rsidRDefault="00FA109C" w:rsidP="00FA109C">
      <w:pPr>
        <w:ind w:firstLine="480"/>
        <w:rPr>
          <w:rFonts w:ascii="Cambria" w:hAnsi="Cambria"/>
        </w:rPr>
      </w:pPr>
      <w:r w:rsidRPr="00C37CBA">
        <w:rPr>
          <w:rFonts w:ascii="Cambria" w:hAnsi="Cambria" w:hint="eastAsia"/>
        </w:rPr>
        <w:t>请为</w:t>
      </w:r>
      <w:r>
        <w:rPr>
          <w:rFonts w:ascii="Cambria" w:hAnsi="Cambria" w:hint="eastAsia"/>
        </w:rPr>
        <w:t>这个</w:t>
      </w:r>
      <w:r w:rsidRPr="00C37CBA">
        <w:rPr>
          <w:rFonts w:ascii="Cambria" w:hAnsi="Cambria" w:hint="eastAsia"/>
        </w:rPr>
        <w:t>哲学对话剧文稿，生成</w:t>
      </w:r>
      <w:r w:rsidRPr="00C37CBA">
        <w:rPr>
          <w:rFonts w:ascii="Cambria" w:hAnsi="Cambria" w:hint="eastAsia"/>
        </w:rPr>
        <w:t>3</w:t>
      </w:r>
      <w:r w:rsidRPr="00C37CBA">
        <w:rPr>
          <w:rFonts w:ascii="Cambria" w:hAnsi="Cambria" w:hint="eastAsia"/>
        </w:rPr>
        <w:t>个视频标题选项。</w:t>
      </w:r>
      <w:r w:rsidRPr="00C37CBA">
        <w:rPr>
          <w:rFonts w:ascii="Cambria" w:hAnsi="Cambria" w:hint="eastAsia"/>
        </w:rPr>
        <w:t xml:space="preserve"> </w:t>
      </w:r>
      <w:r w:rsidRPr="00C37CBA">
        <w:rPr>
          <w:rFonts w:ascii="Cambria" w:hAnsi="Cambria" w:hint="eastAsia"/>
        </w:rPr>
        <w:t>每个标题必须严格遵循</w:t>
      </w:r>
      <w:r w:rsidRPr="00C37CBA">
        <w:rPr>
          <w:rFonts w:ascii="Cambria" w:hAnsi="Cambria" w:hint="eastAsia"/>
        </w:rPr>
        <w:t xml:space="preserve"> </w:t>
      </w:r>
      <w:r w:rsidRPr="00C37CBA">
        <w:rPr>
          <w:rFonts w:ascii="Cambria" w:hAnsi="Cambria" w:hint="eastAsia"/>
        </w:rPr>
        <w:t>“核心冲突</w:t>
      </w:r>
      <w:r w:rsidRPr="00C37CBA">
        <w:rPr>
          <w:rFonts w:ascii="Cambria" w:hAnsi="Cambria" w:hint="eastAsia"/>
        </w:rPr>
        <w:t>+</w:t>
      </w:r>
      <w:r w:rsidRPr="00C37CBA">
        <w:rPr>
          <w:rFonts w:ascii="Cambria" w:hAnsi="Cambria" w:hint="eastAsia"/>
        </w:rPr>
        <w:t>价值暗示”</w:t>
      </w:r>
      <w:r w:rsidRPr="00C37CBA">
        <w:rPr>
          <w:rFonts w:ascii="Cambria" w:hAnsi="Cambria" w:hint="eastAsia"/>
        </w:rPr>
        <w:t xml:space="preserve"> </w:t>
      </w:r>
      <w:r w:rsidRPr="00C37CBA">
        <w:rPr>
          <w:rFonts w:ascii="Cambria" w:hAnsi="Cambria" w:hint="eastAsia"/>
        </w:rPr>
        <w:t>的结构，并优先使用问句或强烈断言。</w:t>
      </w:r>
    </w:p>
    <w:p w14:paraId="4F74F111" w14:textId="77777777" w:rsidR="00FA109C" w:rsidRPr="00C37CBA" w:rsidRDefault="00FA109C" w:rsidP="00FA109C">
      <w:pPr>
        <w:ind w:firstLine="480"/>
        <w:rPr>
          <w:rFonts w:ascii="Cambria" w:hAnsi="Cambria"/>
        </w:rPr>
      </w:pPr>
      <w:r w:rsidRPr="00C37CBA">
        <w:rPr>
          <w:rFonts w:ascii="Cambria" w:hAnsi="Cambria" w:hint="eastAsia"/>
        </w:rPr>
        <w:t>标题公式：</w:t>
      </w:r>
      <w:r w:rsidRPr="00C37CBA">
        <w:rPr>
          <w:rFonts w:ascii="Cambria" w:hAnsi="Cambria" w:hint="eastAsia"/>
        </w:rPr>
        <w:t>[</w:t>
      </w:r>
      <w:r w:rsidRPr="00C37CBA">
        <w:rPr>
          <w:rFonts w:ascii="Cambria" w:hAnsi="Cambria" w:hint="eastAsia"/>
        </w:rPr>
        <w:t>痛点</w:t>
      </w:r>
      <w:r w:rsidRPr="00C37CBA">
        <w:rPr>
          <w:rFonts w:ascii="Cambria" w:hAnsi="Cambria" w:hint="eastAsia"/>
        </w:rPr>
        <w:t>/</w:t>
      </w:r>
      <w:r w:rsidRPr="00C37CBA">
        <w:rPr>
          <w:rFonts w:ascii="Cambria" w:hAnsi="Cambria" w:hint="eastAsia"/>
        </w:rPr>
        <w:t>现象</w:t>
      </w:r>
      <w:r w:rsidRPr="00C37CBA">
        <w:rPr>
          <w:rFonts w:ascii="Cambria" w:hAnsi="Cambria" w:hint="eastAsia"/>
        </w:rPr>
        <w:t>] + [</w:t>
      </w:r>
      <w:r w:rsidRPr="00C37CBA">
        <w:rPr>
          <w:rFonts w:ascii="Cambria" w:hAnsi="Cambria" w:hint="eastAsia"/>
        </w:rPr>
        <w:t>哲学解决方案</w:t>
      </w:r>
      <w:r w:rsidRPr="00C37CBA">
        <w:rPr>
          <w:rFonts w:ascii="Cambria" w:hAnsi="Cambria" w:hint="eastAsia"/>
        </w:rPr>
        <w:t>/</w:t>
      </w:r>
      <w:r w:rsidRPr="00C37CBA">
        <w:rPr>
          <w:rFonts w:ascii="Cambria" w:hAnsi="Cambria" w:hint="eastAsia"/>
        </w:rPr>
        <w:t>反常识结论</w:t>
      </w:r>
      <w:r w:rsidRPr="00C37CBA">
        <w:rPr>
          <w:rFonts w:ascii="Cambria" w:hAnsi="Cambria" w:hint="eastAsia"/>
        </w:rPr>
        <w:t>]</w:t>
      </w:r>
    </w:p>
    <w:p w14:paraId="5450F004" w14:textId="77777777" w:rsidR="00FA109C" w:rsidRPr="00C37CBA" w:rsidRDefault="00FA109C" w:rsidP="00FA109C">
      <w:pPr>
        <w:ind w:firstLine="480"/>
        <w:rPr>
          <w:rFonts w:ascii="Cambria" w:hAnsi="Cambria"/>
        </w:rPr>
      </w:pPr>
      <w:r w:rsidRPr="00C37CBA">
        <w:rPr>
          <w:rFonts w:ascii="Cambria" w:hAnsi="Cambria" w:hint="eastAsia"/>
        </w:rPr>
        <w:t>核心要求：</w:t>
      </w:r>
    </w:p>
    <w:p w14:paraId="4014B74C" w14:textId="77777777" w:rsidR="00FA109C" w:rsidRPr="00C37CBA" w:rsidRDefault="00FA109C" w:rsidP="00FA109C">
      <w:pPr>
        <w:ind w:firstLine="480"/>
        <w:rPr>
          <w:rFonts w:ascii="Cambria" w:hAnsi="Cambria"/>
        </w:rPr>
      </w:pPr>
      <w:r w:rsidRPr="00C37CBA">
        <w:rPr>
          <w:rFonts w:ascii="Cambria" w:hAnsi="Cambria" w:hint="eastAsia"/>
        </w:rPr>
        <w:t>字数灵活：</w:t>
      </w:r>
      <w:r>
        <w:rPr>
          <w:rFonts w:ascii="Cambria" w:hAnsi="Cambria" w:hint="eastAsia"/>
        </w:rPr>
        <w:t>必须</w:t>
      </w:r>
      <w:r w:rsidRPr="00C37CBA">
        <w:rPr>
          <w:rFonts w:ascii="Cambria" w:hAnsi="Cambria" w:hint="eastAsia"/>
        </w:rPr>
        <w:t>4-5</w:t>
      </w:r>
      <w:r w:rsidRPr="00C37CBA">
        <w:rPr>
          <w:rFonts w:ascii="Cambria" w:hAnsi="Cambria" w:hint="eastAsia"/>
        </w:rPr>
        <w:t>字，表达</w:t>
      </w:r>
      <w:r>
        <w:rPr>
          <w:rFonts w:ascii="Cambria" w:hAnsi="Cambria" w:hint="eastAsia"/>
        </w:rPr>
        <w:t>要</w:t>
      </w:r>
      <w:r w:rsidRPr="00C37CBA">
        <w:rPr>
          <w:rFonts w:ascii="Cambria" w:hAnsi="Cambria" w:hint="eastAsia"/>
        </w:rPr>
        <w:t>完整有力。</w:t>
      </w:r>
    </w:p>
    <w:p w14:paraId="75C8C363" w14:textId="77777777" w:rsidR="00FA109C" w:rsidRPr="00C37CBA" w:rsidRDefault="00FA109C" w:rsidP="00FA109C">
      <w:pPr>
        <w:ind w:firstLine="480"/>
        <w:rPr>
          <w:rFonts w:ascii="Cambria" w:hAnsi="Cambria"/>
        </w:rPr>
      </w:pPr>
      <w:r w:rsidRPr="00C37CBA">
        <w:rPr>
          <w:rFonts w:ascii="Cambria" w:hAnsi="Cambria" w:hint="eastAsia"/>
        </w:rPr>
        <w:t>必须包含“钩子”：使用“为什么”、“如何”、“真相”、“解密”等词，或直接呈现颠覆性观点。</w:t>
      </w:r>
    </w:p>
    <w:p w14:paraId="31FC9292" w14:textId="77777777" w:rsidR="00FA109C" w:rsidRPr="00C37CBA" w:rsidRDefault="00FA109C" w:rsidP="00FA109C">
      <w:pPr>
        <w:ind w:firstLine="480"/>
        <w:rPr>
          <w:rFonts w:ascii="Cambria" w:hAnsi="Cambria"/>
        </w:rPr>
      </w:pPr>
      <w:r w:rsidRPr="00C37CBA">
        <w:rPr>
          <w:rFonts w:ascii="Cambria" w:hAnsi="Cambria" w:hint="eastAsia"/>
        </w:rPr>
        <w:t>拒绝平淡陈述：标题本身应是一个微型的“认知冲突”。</w:t>
      </w:r>
    </w:p>
    <w:p w14:paraId="418FAA34" w14:textId="77777777" w:rsidR="00FA109C" w:rsidRPr="00C37CBA" w:rsidRDefault="00FA109C" w:rsidP="00FA109C">
      <w:pPr>
        <w:ind w:firstLine="480"/>
        <w:rPr>
          <w:rFonts w:ascii="Cambria" w:hAnsi="Cambria"/>
        </w:rPr>
      </w:pPr>
      <w:r w:rsidRPr="00C37CBA">
        <w:rPr>
          <w:rFonts w:ascii="Cambria" w:hAnsi="Cambria" w:hint="eastAsia"/>
        </w:rPr>
        <w:t>请基于文稿核心内容，立即生成</w:t>
      </w:r>
      <w:r w:rsidRPr="00C37CBA">
        <w:rPr>
          <w:rFonts w:ascii="Cambria" w:hAnsi="Cambria" w:hint="eastAsia"/>
        </w:rPr>
        <w:t>3</w:t>
      </w:r>
      <w:r w:rsidRPr="00C37CBA">
        <w:rPr>
          <w:rFonts w:ascii="Cambria" w:hAnsi="Cambria" w:hint="eastAsia"/>
        </w:rPr>
        <w:t>个标题选项。</w:t>
      </w:r>
    </w:p>
    <w:p w14:paraId="3F816B73" w14:textId="77777777" w:rsidR="00FA109C" w:rsidRDefault="00FA109C" w:rsidP="00FA109C">
      <w:pPr>
        <w:ind w:firstLine="480"/>
        <w:rPr>
          <w:rFonts w:ascii="Cambria" w:hAnsi="Cambria"/>
        </w:rPr>
      </w:pPr>
    </w:p>
    <w:p w14:paraId="29080777" w14:textId="7E718E72" w:rsidR="0045537F" w:rsidRDefault="00B15BF5" w:rsidP="00B15BF5">
      <w:pPr>
        <w:pStyle w:val="af1"/>
        <w:rPr>
          <w:rFonts w:hint="eastAsia"/>
        </w:rPr>
      </w:pPr>
      <w:r>
        <w:rPr>
          <w:rFonts w:hint="eastAsia"/>
        </w:rPr>
        <w:t>拆分镜</w:t>
      </w:r>
    </w:p>
    <w:p w14:paraId="740D2F6A" w14:textId="77AF00DD" w:rsidR="00B15BF5" w:rsidRDefault="00B15BF5" w:rsidP="0045537F">
      <w:pPr>
        <w:ind w:firstLine="480"/>
        <w:rPr>
          <w:rFonts w:ascii="Cambria" w:hAnsi="Cambria"/>
        </w:rPr>
      </w:pPr>
      <w:r w:rsidRPr="00B15BF5">
        <w:rPr>
          <w:rFonts w:ascii="Cambria" w:hAnsi="Cambria" w:hint="eastAsia"/>
        </w:rPr>
        <w:t>你</w:t>
      </w:r>
      <w:r w:rsidRPr="00B15BF5">
        <w:rPr>
          <w:rFonts w:ascii="Cambria" w:hAnsi="Cambria" w:hint="eastAsia"/>
        </w:rPr>
        <w:t>tm</w:t>
      </w:r>
      <w:r w:rsidRPr="00B15BF5">
        <w:rPr>
          <w:rFonts w:ascii="Cambria" w:hAnsi="Cambria" w:hint="eastAsia"/>
        </w:rPr>
        <w:t>根本没拆，一个人一个分镜拿来有什么用</w:t>
      </w:r>
    </w:p>
    <w:p w14:paraId="2A056FDE" w14:textId="77777777" w:rsidR="00B15BF5" w:rsidRPr="00B15BF5" w:rsidRDefault="00B15BF5" w:rsidP="0045537F">
      <w:pPr>
        <w:ind w:firstLine="480"/>
        <w:rPr>
          <w:rFonts w:ascii="Cambria" w:hAnsi="Cambria"/>
        </w:rPr>
      </w:pPr>
    </w:p>
    <w:p w14:paraId="2B90E457" w14:textId="77777777" w:rsidR="00FA109C" w:rsidRPr="0045537F" w:rsidRDefault="00FA109C" w:rsidP="009D3E67">
      <w:pPr>
        <w:ind w:firstLine="480"/>
        <w:rPr>
          <w:rFonts w:ascii="Cambria" w:hAnsi="Cambria"/>
        </w:rPr>
      </w:pPr>
    </w:p>
    <w:bookmarkEnd w:id="1"/>
    <w:p w14:paraId="33089B6F" w14:textId="77777777" w:rsidR="009D3E67" w:rsidRPr="009D3E67" w:rsidRDefault="009D3E67" w:rsidP="00DC26A6">
      <w:pPr>
        <w:pStyle w:val="af1"/>
        <w:rPr>
          <w:rFonts w:hint="eastAsia"/>
        </w:rPr>
      </w:pPr>
    </w:p>
    <w:p w14:paraId="37419548" w14:textId="73BEB82A" w:rsidR="009D3E67" w:rsidRDefault="009D3E67">
      <w:pPr>
        <w:widowControl/>
        <w:spacing w:line="240" w:lineRule="auto"/>
        <w:ind w:firstLineChars="0" w:firstLine="0"/>
        <w:jc w:val="left"/>
        <w:rPr>
          <w:rFonts w:ascii="Cambria" w:hAnsi="Cambria"/>
        </w:rPr>
      </w:pPr>
      <w:r>
        <w:rPr>
          <w:rFonts w:ascii="Cambria" w:hAnsi="Cambria"/>
        </w:rPr>
        <w:br w:type="page"/>
      </w:r>
    </w:p>
    <w:p w14:paraId="2FB7B16A" w14:textId="3F669FD7" w:rsidR="000A5451" w:rsidRDefault="000A5451" w:rsidP="00DC26A6">
      <w:pPr>
        <w:pStyle w:val="af1"/>
        <w:rPr>
          <w:rFonts w:hint="eastAsia"/>
        </w:rPr>
      </w:pPr>
      <w:r>
        <w:rPr>
          <w:rFonts w:hint="eastAsia"/>
        </w:rPr>
        <w:lastRenderedPageBreak/>
        <w:t>json生成/画风修复</w:t>
      </w:r>
      <w:r w:rsidR="00CC7C74">
        <w:rPr>
          <w:rFonts w:hint="eastAsia"/>
        </w:rPr>
        <w:t>2</w:t>
      </w:r>
    </w:p>
    <w:p w14:paraId="29EC74B8" w14:textId="77777777" w:rsidR="000A5451" w:rsidRPr="000A5451" w:rsidRDefault="000A5451" w:rsidP="000A5451">
      <w:pPr>
        <w:ind w:firstLine="480"/>
        <w:rPr>
          <w:rFonts w:ascii="Cambria" w:hAnsi="Cambria"/>
        </w:rPr>
      </w:pPr>
      <w:r w:rsidRPr="000A5451">
        <w:rPr>
          <w:rFonts w:ascii="Cambria" w:hAnsi="Cambria"/>
        </w:rPr>
        <w:t>你必须保证你发给我的</w:t>
      </w:r>
      <w:r w:rsidRPr="000A5451">
        <w:rPr>
          <w:rFonts w:ascii="Cambria" w:hAnsi="Cambria"/>
        </w:rPr>
        <w:t xml:space="preserve"> JSON </w:t>
      </w:r>
      <w:r w:rsidRPr="000A5451">
        <w:rPr>
          <w:rFonts w:ascii="Cambria" w:hAnsi="Cambria"/>
        </w:rPr>
        <w:t>内容没有缺斤短两，是可以使用，是有效的！并且不能缺任何一段文稿内容，否则会让我的视频质量急剧下降。</w:t>
      </w:r>
    </w:p>
    <w:p w14:paraId="6F466F90" w14:textId="77777777" w:rsidR="000A5451" w:rsidRPr="000A5451" w:rsidRDefault="000A5451" w:rsidP="000A5451">
      <w:pPr>
        <w:ind w:firstLine="480"/>
        <w:rPr>
          <w:rFonts w:ascii="Cambria" w:hAnsi="Cambria"/>
        </w:rPr>
      </w:pPr>
      <w:r w:rsidRPr="000A5451">
        <w:rPr>
          <w:rFonts w:ascii="Cambria" w:hAnsi="Cambria"/>
        </w:rPr>
        <w:tab/>
      </w:r>
    </w:p>
    <w:p w14:paraId="7C32D468" w14:textId="77777777" w:rsidR="000A5451" w:rsidRPr="000A5451" w:rsidRDefault="000A5451" w:rsidP="000A5451">
      <w:pPr>
        <w:ind w:firstLine="480"/>
        <w:rPr>
          <w:rFonts w:ascii="Cambria" w:hAnsi="Cambria"/>
        </w:rPr>
      </w:pPr>
      <w:r w:rsidRPr="000A5451">
        <w:rPr>
          <w:rFonts w:ascii="Cambria" w:hAnsi="Cambria"/>
        </w:rPr>
        <w:tab/>
      </w:r>
      <w:r w:rsidRPr="000A5451">
        <w:rPr>
          <w:rFonts w:ascii="Cambria" w:hAnsi="Cambria"/>
        </w:rPr>
        <w:t>你需处理的输入信息为</w:t>
      </w:r>
      <w:r w:rsidRPr="000A5451">
        <w:rPr>
          <w:rFonts w:ascii="Cambria" w:hAnsi="Cambria"/>
        </w:rPr>
        <w:t>tag</w:t>
      </w:r>
      <w:r w:rsidRPr="000A5451">
        <w:rPr>
          <w:rFonts w:ascii="Cambria" w:hAnsi="Cambria"/>
        </w:rPr>
        <w:t>和</w:t>
      </w:r>
      <w:r w:rsidRPr="000A5451">
        <w:rPr>
          <w:rFonts w:ascii="Cambria" w:hAnsi="Cambria"/>
        </w:rPr>
        <w:t>content</w:t>
      </w:r>
      <w:r w:rsidRPr="000A5451">
        <w:rPr>
          <w:rFonts w:ascii="Cambria" w:hAnsi="Cambria"/>
        </w:rPr>
        <w:t>：</w:t>
      </w:r>
    </w:p>
    <w:p w14:paraId="450B859A" w14:textId="77777777" w:rsidR="000A5451" w:rsidRPr="000A5451" w:rsidRDefault="000A5451" w:rsidP="000A5451">
      <w:pPr>
        <w:ind w:firstLine="480"/>
        <w:rPr>
          <w:rFonts w:ascii="Cambria" w:hAnsi="Cambria"/>
        </w:rPr>
      </w:pPr>
      <w:r w:rsidRPr="000A5451">
        <w:rPr>
          <w:rFonts w:ascii="Cambria" w:hAnsi="Cambria"/>
        </w:rPr>
        <w:tab/>
        <w:t>tag</w:t>
      </w:r>
      <w:r w:rsidRPr="000A5451">
        <w:rPr>
          <w:rFonts w:ascii="Cambria" w:hAnsi="Cambria"/>
        </w:rPr>
        <w:t>：</w:t>
      </w:r>
      <w:r w:rsidRPr="000A5451">
        <w:rPr>
          <w:rFonts w:ascii="Cambria" w:hAnsi="Cambria"/>
        </w:rPr>
        <w:t>"""{{String1}}"""</w:t>
      </w:r>
    </w:p>
    <w:p w14:paraId="66114D78" w14:textId="77777777" w:rsidR="000A5451" w:rsidRPr="000A5451" w:rsidRDefault="000A5451" w:rsidP="000A5451">
      <w:pPr>
        <w:ind w:firstLine="480"/>
        <w:rPr>
          <w:rFonts w:ascii="Cambria" w:hAnsi="Cambria"/>
        </w:rPr>
      </w:pPr>
      <w:r w:rsidRPr="000A5451">
        <w:rPr>
          <w:rFonts w:ascii="Cambria" w:hAnsi="Cambria"/>
        </w:rPr>
        <w:tab/>
        <w:t>content</w:t>
      </w:r>
      <w:r w:rsidRPr="000A5451">
        <w:rPr>
          <w:rFonts w:ascii="Cambria" w:hAnsi="Cambria"/>
        </w:rPr>
        <w:t>：</w:t>
      </w:r>
    </w:p>
    <w:p w14:paraId="40D5DD58" w14:textId="77777777" w:rsidR="000A5451" w:rsidRPr="000A5451" w:rsidRDefault="000A5451" w:rsidP="000A5451">
      <w:pPr>
        <w:ind w:firstLine="480"/>
        <w:rPr>
          <w:rFonts w:ascii="Cambria" w:hAnsi="Cambria"/>
        </w:rPr>
      </w:pPr>
      <w:r w:rsidRPr="000A5451">
        <w:rPr>
          <w:rFonts w:ascii="Cambria" w:hAnsi="Cambria"/>
        </w:rPr>
        <w:tab/>
        <w:t>"""</w:t>
      </w:r>
    </w:p>
    <w:p w14:paraId="67995042" w14:textId="77777777" w:rsidR="000A5451" w:rsidRPr="000A5451" w:rsidRDefault="000A5451" w:rsidP="000A5451">
      <w:pPr>
        <w:ind w:firstLine="480"/>
        <w:rPr>
          <w:rFonts w:ascii="Cambria" w:hAnsi="Cambria"/>
        </w:rPr>
      </w:pPr>
      <w:r w:rsidRPr="000A5451">
        <w:rPr>
          <w:rFonts w:ascii="Cambria" w:hAnsi="Cambria"/>
        </w:rPr>
        <w:tab/>
        <w:t>{{String2}}</w:t>
      </w:r>
    </w:p>
    <w:p w14:paraId="7FA8E544" w14:textId="77777777" w:rsidR="000A5451" w:rsidRPr="000A5451" w:rsidRDefault="000A5451" w:rsidP="000A5451">
      <w:pPr>
        <w:ind w:firstLine="480"/>
        <w:rPr>
          <w:rFonts w:ascii="Cambria" w:hAnsi="Cambria"/>
        </w:rPr>
      </w:pPr>
      <w:r w:rsidRPr="000A5451">
        <w:rPr>
          <w:rFonts w:ascii="Cambria" w:hAnsi="Cambria"/>
        </w:rPr>
        <w:tab/>
        <w:t>"""</w:t>
      </w:r>
    </w:p>
    <w:p w14:paraId="0D70541F" w14:textId="77777777" w:rsidR="000A5451" w:rsidRPr="000A5451" w:rsidRDefault="000A5451" w:rsidP="000A5451">
      <w:pPr>
        <w:ind w:firstLine="480"/>
        <w:rPr>
          <w:rFonts w:ascii="Cambria" w:hAnsi="Cambria"/>
        </w:rPr>
      </w:pPr>
      <w:r w:rsidRPr="000A5451">
        <w:rPr>
          <w:rFonts w:ascii="Cambria" w:hAnsi="Cambria"/>
        </w:rPr>
        <w:tab/>
      </w:r>
    </w:p>
    <w:p w14:paraId="2957EAD3" w14:textId="77777777" w:rsidR="000A5451" w:rsidRPr="000A5451" w:rsidRDefault="000A5451" w:rsidP="000A5451">
      <w:pPr>
        <w:ind w:firstLine="480"/>
        <w:rPr>
          <w:rFonts w:ascii="Cambria" w:hAnsi="Cambria"/>
        </w:rPr>
      </w:pPr>
      <w:r w:rsidRPr="000A5451">
        <w:rPr>
          <w:rFonts w:ascii="Cambria" w:hAnsi="Cambria"/>
        </w:rPr>
        <w:tab/>
        <w:t>###ai</w:t>
      </w:r>
      <w:r w:rsidRPr="000A5451">
        <w:rPr>
          <w:rFonts w:ascii="Cambria" w:hAnsi="Cambria"/>
        </w:rPr>
        <w:t>指令</w:t>
      </w:r>
      <w:r w:rsidRPr="000A5451">
        <w:rPr>
          <w:rFonts w:ascii="Cambria" w:hAnsi="Cambria"/>
        </w:rPr>
        <w:t>###</w:t>
      </w:r>
    </w:p>
    <w:p w14:paraId="2CD87805"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宽</w:t>
      </w:r>
      <w:r w:rsidRPr="000A5451">
        <w:rPr>
          <w:rFonts w:ascii="Cambria" w:hAnsi="Cambria"/>
        </w:rPr>
        <w:t xml:space="preserve"> 1280 </w:t>
      </w:r>
      <w:r w:rsidRPr="000A5451">
        <w:rPr>
          <w:rFonts w:ascii="Cambria" w:hAnsi="Cambria"/>
        </w:rPr>
        <w:t>高</w:t>
      </w:r>
      <w:r w:rsidRPr="000A5451">
        <w:rPr>
          <w:rFonts w:ascii="Cambria" w:hAnsi="Cambria"/>
        </w:rPr>
        <w:t xml:space="preserve"> 720 </w:t>
      </w:r>
      <w:r w:rsidRPr="000A5451">
        <w:rPr>
          <w:rFonts w:ascii="Cambria" w:hAnsi="Cambria"/>
        </w:rPr>
        <w:t>的横屏</w:t>
      </w:r>
      <w:r w:rsidRPr="000A5451">
        <w:rPr>
          <w:rFonts w:ascii="Cambria" w:hAnsi="Cambria"/>
        </w:rPr>
        <w:t xml:space="preserve"> FLUX_dev </w:t>
      </w:r>
      <w:r w:rsidRPr="000A5451">
        <w:rPr>
          <w:rFonts w:ascii="Cambria" w:hAnsi="Cambria"/>
        </w:rPr>
        <w:t>治愈系发光线条艺术双人对话分镜正向提示词生成器</w:t>
      </w:r>
      <w:r w:rsidRPr="000A5451">
        <w:rPr>
          <w:rFonts w:ascii="Cambria" w:hAnsi="Cambria"/>
        </w:rPr>
        <w:t xml:space="preserve"> (V3: </w:t>
      </w:r>
      <w:r w:rsidRPr="000A5451">
        <w:rPr>
          <w:rFonts w:ascii="Cambria" w:hAnsi="Cambria"/>
        </w:rPr>
        <w:t>风格修复</w:t>
      </w:r>
      <w:r w:rsidRPr="000A5451">
        <w:rPr>
          <w:rFonts w:ascii="Cambria" w:hAnsi="Cambria"/>
        </w:rPr>
        <w:t>)</w:t>
      </w:r>
    </w:p>
    <w:p w14:paraId="078129B8" w14:textId="77777777" w:rsidR="000A5451" w:rsidRPr="000A5451" w:rsidRDefault="000A5451" w:rsidP="000A5451">
      <w:pPr>
        <w:ind w:firstLine="480"/>
        <w:rPr>
          <w:rFonts w:ascii="Cambria" w:hAnsi="Cambria"/>
        </w:rPr>
      </w:pPr>
      <w:r w:rsidRPr="000A5451">
        <w:rPr>
          <w:rFonts w:ascii="Cambria" w:hAnsi="Cambria"/>
        </w:rPr>
        <w:tab/>
      </w:r>
    </w:p>
    <w:p w14:paraId="012A196A"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指令目标</w:t>
      </w:r>
    </w:p>
    <w:p w14:paraId="471DB95F" w14:textId="77777777" w:rsidR="000A5451" w:rsidRPr="000A5451" w:rsidRDefault="000A5451" w:rsidP="000A5451">
      <w:pPr>
        <w:ind w:firstLine="480"/>
        <w:rPr>
          <w:rFonts w:ascii="Cambria" w:hAnsi="Cambria"/>
        </w:rPr>
      </w:pPr>
      <w:r w:rsidRPr="000A5451">
        <w:rPr>
          <w:rFonts w:ascii="Cambria" w:hAnsi="Cambria"/>
        </w:rPr>
        <w:tab/>
      </w:r>
      <w:r w:rsidRPr="000A5451">
        <w:rPr>
          <w:rFonts w:ascii="Cambria" w:hAnsi="Cambria"/>
        </w:rPr>
        <w:t>你将作为专业的治愈系发光线条艺术分镜工程师，根据标签</w:t>
      </w:r>
      <w:r w:rsidRPr="000A5451">
        <w:rPr>
          <w:rFonts w:ascii="Cambria" w:hAnsi="Cambria"/>
        </w:rPr>
        <w:t>“tag”</w:t>
      </w:r>
      <w:r w:rsidRPr="000A5451">
        <w:rPr>
          <w:rFonts w:ascii="Cambria" w:hAnsi="Cambria"/>
        </w:rPr>
        <w:t>和双人对话文本内容</w:t>
      </w:r>
      <w:r w:rsidRPr="000A5451">
        <w:rPr>
          <w:rFonts w:ascii="Cambria" w:hAnsi="Cambria"/>
        </w:rPr>
        <w:t>“content”</w:t>
      </w:r>
      <w:r w:rsidRPr="000A5451">
        <w:rPr>
          <w:rFonts w:ascii="Cambria" w:hAnsi="Cambria"/>
        </w:rPr>
        <w:t>，生成适用于</w:t>
      </w:r>
      <w:r w:rsidRPr="000A5451">
        <w:rPr>
          <w:rFonts w:ascii="Cambria" w:hAnsi="Cambria"/>
        </w:rPr>
        <w:t>FLUX_dev</w:t>
      </w:r>
      <w:r w:rsidRPr="000A5451">
        <w:rPr>
          <w:rFonts w:ascii="Cambria" w:hAnsi="Cambria"/>
        </w:rPr>
        <w:t>模型的纯英文正向分镜提示词。你的任务是确保每个分镜提示词：</w:t>
      </w:r>
    </w:p>
    <w:p w14:paraId="5A5D3E63" w14:textId="08B017FB" w:rsidR="000A5451" w:rsidRPr="000A5451" w:rsidRDefault="000A5451" w:rsidP="000A5451">
      <w:pPr>
        <w:ind w:firstLine="480"/>
        <w:rPr>
          <w:rFonts w:ascii="Cambria" w:hAnsi="Cambria"/>
        </w:rPr>
      </w:pPr>
      <w:r w:rsidRPr="000A5451">
        <w:rPr>
          <w:rFonts w:ascii="Cambria" w:hAnsi="Cambria"/>
        </w:rPr>
        <w:tab/>
        <w:t xml:space="preserve">1. </w:t>
      </w:r>
      <w:r w:rsidRPr="000A5451">
        <w:rPr>
          <w:rFonts w:ascii="Cambria" w:hAnsi="Cambria"/>
        </w:rPr>
        <w:t>严格保持</w:t>
      </w:r>
      <w:r w:rsidRPr="000A5451">
        <w:rPr>
          <w:rFonts w:ascii="Cambria" w:hAnsi="Cambria"/>
        </w:rPr>
        <w:t>“</w:t>
      </w:r>
      <w:r w:rsidRPr="000A5451">
        <w:rPr>
          <w:rFonts w:ascii="Cambria" w:hAnsi="Cambria"/>
        </w:rPr>
        <w:t>发光线条艺术</w:t>
      </w:r>
      <w:r w:rsidRPr="000A5451">
        <w:rPr>
          <w:rFonts w:ascii="Cambria" w:hAnsi="Cambria"/>
        </w:rPr>
        <w:t>”</w:t>
      </w:r>
      <w:r w:rsidRPr="000A5451">
        <w:rPr>
          <w:rFonts w:ascii="Cambria" w:hAnsi="Cambria"/>
        </w:rPr>
        <w:t>的极简画风。</w:t>
      </w:r>
    </w:p>
    <w:p w14:paraId="462F4F34" w14:textId="5DBD98B7" w:rsidR="000A5451" w:rsidRPr="000A5451" w:rsidRDefault="000A5451" w:rsidP="000A5451">
      <w:pPr>
        <w:ind w:firstLine="480"/>
        <w:rPr>
          <w:rFonts w:ascii="Cambria" w:hAnsi="Cambria"/>
        </w:rPr>
      </w:pPr>
      <w:r w:rsidRPr="000A5451">
        <w:rPr>
          <w:rFonts w:ascii="Cambria" w:hAnsi="Cambria"/>
        </w:rPr>
        <w:tab/>
        <w:t xml:space="preserve">2. </w:t>
      </w:r>
      <w:r w:rsidRPr="000A5451">
        <w:rPr>
          <w:rFonts w:ascii="Cambria" w:hAnsi="Cambria"/>
        </w:rPr>
        <w:t>精准描述</w:t>
      </w:r>
      <w:r w:rsidR="00D80A6D">
        <w:rPr>
          <w:rFonts w:ascii="Cambria" w:hAnsi="Cambria" w:hint="eastAsia"/>
        </w:rPr>
        <w:t>文稿中相应时期的</w:t>
      </w:r>
      <w:r w:rsidRPr="000A5451">
        <w:rPr>
          <w:rFonts w:ascii="Cambria" w:hAnsi="Cambria"/>
        </w:rPr>
        <w:t>中国历史和文化背景下的主体细节。</w:t>
      </w:r>
    </w:p>
    <w:p w14:paraId="1FFE65AB" w14:textId="77777777" w:rsidR="000A5451" w:rsidRPr="000A5451" w:rsidRDefault="000A5451" w:rsidP="000A5451">
      <w:pPr>
        <w:ind w:firstLine="480"/>
        <w:rPr>
          <w:rFonts w:ascii="Cambria" w:hAnsi="Cambria"/>
        </w:rPr>
      </w:pPr>
      <w:r w:rsidRPr="000A5451">
        <w:rPr>
          <w:rFonts w:ascii="Cambria" w:hAnsi="Cambria"/>
        </w:rPr>
        <w:tab/>
        <w:t xml:space="preserve">3. </w:t>
      </w:r>
      <w:r w:rsidRPr="000A5451">
        <w:rPr>
          <w:rFonts w:ascii="Cambria" w:hAnsi="Cambria"/>
        </w:rPr>
        <w:t>捕捉文本的叙事意图和情感演进，以创造富有视觉美感和故事性的视频内容。</w:t>
      </w:r>
    </w:p>
    <w:p w14:paraId="7D8F1A8C" w14:textId="77777777" w:rsidR="000A5451" w:rsidRPr="000A5451" w:rsidRDefault="000A5451" w:rsidP="000A5451">
      <w:pPr>
        <w:ind w:firstLine="480"/>
        <w:rPr>
          <w:rFonts w:ascii="Cambria" w:hAnsi="Cambria"/>
        </w:rPr>
      </w:pPr>
      <w:r w:rsidRPr="000A5451">
        <w:rPr>
          <w:rFonts w:ascii="Cambria" w:hAnsi="Cambria"/>
        </w:rPr>
        <w:tab/>
      </w:r>
    </w:p>
    <w:p w14:paraId="14D1A3F7" w14:textId="77777777" w:rsidR="00E83D85" w:rsidRDefault="000A5451" w:rsidP="000A5451">
      <w:pPr>
        <w:ind w:firstLine="480"/>
        <w:rPr>
          <w:rFonts w:ascii="Cambria" w:hAnsi="Cambria"/>
        </w:rPr>
      </w:pPr>
      <w:r w:rsidRPr="000A5451">
        <w:rPr>
          <w:rFonts w:ascii="Cambria" w:hAnsi="Cambria"/>
        </w:rPr>
        <w:tab/>
      </w:r>
      <w:r w:rsidRPr="000A5451">
        <w:rPr>
          <w:rFonts w:ascii="Cambria" w:hAnsi="Cambria"/>
        </w:rPr>
        <w:t>核心目标：</w:t>
      </w:r>
      <w:r w:rsidRPr="000A5451">
        <w:rPr>
          <w:rFonts w:ascii="Cambria" w:hAnsi="Cambria"/>
        </w:rPr>
        <w:t xml:space="preserve"> </w:t>
      </w:r>
      <w:r w:rsidRPr="000A5451">
        <w:rPr>
          <w:rFonts w:ascii="Cambria" w:hAnsi="Cambria"/>
        </w:rPr>
        <w:t>识别对话中的角色并按</w:t>
      </w:r>
      <w:r w:rsidRPr="000A5451">
        <w:rPr>
          <w:rFonts w:ascii="Cambria" w:hAnsi="Cambria"/>
        </w:rPr>
        <w:t>“//”</w:t>
      </w:r>
      <w:r w:rsidRPr="000A5451">
        <w:rPr>
          <w:rFonts w:ascii="Cambria" w:hAnsi="Cambria"/>
        </w:rPr>
        <w:t>符号切分文本，为每个切分的短句生成一个分镜，并分配对应的角色性别（</w:t>
      </w:r>
      <w:r w:rsidRPr="000A5451">
        <w:rPr>
          <w:rFonts w:ascii="Cambria" w:hAnsi="Cambria"/>
        </w:rPr>
        <w:t>gender</w:t>
      </w:r>
      <w:r w:rsidRPr="000A5451">
        <w:rPr>
          <w:rFonts w:ascii="Cambria" w:hAnsi="Cambria"/>
        </w:rPr>
        <w:t>）。</w:t>
      </w:r>
    </w:p>
    <w:p w14:paraId="75FA6D5C" w14:textId="39E80341" w:rsidR="000A5451" w:rsidRPr="000A5451" w:rsidRDefault="000A5451" w:rsidP="000A5451">
      <w:pPr>
        <w:ind w:firstLine="480"/>
        <w:rPr>
          <w:rFonts w:ascii="Cambria" w:hAnsi="Cambria"/>
        </w:rPr>
      </w:pPr>
      <w:r w:rsidRPr="000A5451">
        <w:rPr>
          <w:rFonts w:ascii="Cambria" w:hAnsi="Cambria"/>
        </w:rPr>
        <w:t>在描述</w:t>
      </w:r>
      <w:r w:rsidR="00946354">
        <w:rPr>
          <w:rFonts w:ascii="Cambria" w:hAnsi="Cambria" w:hint="eastAsia"/>
        </w:rPr>
        <w:t>每一个</w:t>
      </w:r>
      <w:r w:rsidRPr="000A5451">
        <w:rPr>
          <w:rFonts w:ascii="Cambria" w:hAnsi="Cambria"/>
        </w:rPr>
        <w:t>人物</w:t>
      </w:r>
      <w:r w:rsidRPr="000A5451">
        <w:rPr>
          <w:rFonts w:ascii="Cambria" w:hAnsi="Cambria"/>
        </w:rPr>
        <w:t>/</w:t>
      </w:r>
      <w:r w:rsidRPr="000A5451">
        <w:rPr>
          <w:rFonts w:ascii="Cambria" w:hAnsi="Cambria"/>
        </w:rPr>
        <w:t>物体</w:t>
      </w:r>
      <w:r w:rsidR="00946354">
        <w:rPr>
          <w:rFonts w:ascii="Cambria" w:hAnsi="Cambria" w:hint="eastAsia"/>
        </w:rPr>
        <w:t>时</w:t>
      </w:r>
      <w:r w:rsidRPr="000A5451">
        <w:rPr>
          <w:rFonts w:ascii="Cambria" w:hAnsi="Cambria"/>
        </w:rPr>
        <w:t>，强制</w:t>
      </w:r>
      <w:r w:rsidR="00820A72">
        <w:rPr>
          <w:rFonts w:ascii="Cambria" w:hAnsi="Cambria" w:hint="eastAsia"/>
        </w:rPr>
        <w:t>在其后面紧接着</w:t>
      </w:r>
      <w:r w:rsidR="00946354" w:rsidRPr="000A5451">
        <w:rPr>
          <w:rFonts w:ascii="Cambria" w:hAnsi="Cambria"/>
        </w:rPr>
        <w:t>“composed of {</w:t>
      </w:r>
      <w:r w:rsidR="00946354" w:rsidRPr="000A5451">
        <w:rPr>
          <w:rFonts w:ascii="Cambria" w:hAnsi="Cambria"/>
        </w:rPr>
        <w:t>线条颜色</w:t>
      </w:r>
      <w:r w:rsidR="00946354" w:rsidRPr="000A5451">
        <w:rPr>
          <w:rFonts w:ascii="Cambria" w:hAnsi="Cambria"/>
        </w:rPr>
        <w:t>} glowing lines</w:t>
      </w:r>
      <w:r w:rsidRPr="000A5451">
        <w:rPr>
          <w:rFonts w:ascii="Cambria" w:hAnsi="Cambria"/>
        </w:rPr>
        <w:t>”</w:t>
      </w:r>
      <w:r w:rsidRPr="000A5451">
        <w:rPr>
          <w:rFonts w:ascii="Cambria" w:hAnsi="Cambria"/>
        </w:rPr>
        <w:t>，以保证画风不崩坏</w:t>
      </w:r>
      <w:r w:rsidR="00946354">
        <w:rPr>
          <w:rFonts w:ascii="Cambria" w:hAnsi="Cambria" w:hint="eastAsia"/>
        </w:rPr>
        <w:t>（比如</w:t>
      </w:r>
      <w:r w:rsidR="00E83D85" w:rsidRPr="000A5451">
        <w:rPr>
          <w:rFonts w:ascii="Cambria" w:hAnsi="Cambria"/>
        </w:rPr>
        <w:t>“</w:t>
      </w:r>
      <w:r w:rsidR="00820A72" w:rsidRPr="00946354">
        <w:rPr>
          <w:rFonts w:ascii="Cambria" w:hAnsi="Cambria" w:hint="eastAsia"/>
        </w:rPr>
        <w:t>a</w:t>
      </w:r>
      <w:r w:rsidR="00820A72">
        <w:rPr>
          <w:rFonts w:ascii="Cambria" w:hAnsi="Cambria" w:hint="eastAsia"/>
        </w:rPr>
        <w:t xml:space="preserve"> </w:t>
      </w:r>
      <w:r w:rsidR="00820A72" w:rsidRPr="00946354">
        <w:rPr>
          <w:rFonts w:ascii="Cambria" w:hAnsi="Cambria" w:hint="eastAsia"/>
        </w:rPr>
        <w:t>chinese ancient female scholar figure</w:t>
      </w:r>
      <w:r w:rsidR="00820A72">
        <w:rPr>
          <w:rFonts w:ascii="Cambria" w:hAnsi="Cambria" w:hint="eastAsia"/>
        </w:rPr>
        <w:t xml:space="preserve"> </w:t>
      </w:r>
      <w:r w:rsidR="00820A72" w:rsidRPr="00946354">
        <w:rPr>
          <w:rFonts w:ascii="Cambria" w:hAnsi="Cambria" w:hint="eastAsia"/>
        </w:rPr>
        <w:t>looking at abstract 'sky-earth'</w:t>
      </w:r>
      <w:r w:rsidR="00820A72">
        <w:rPr>
          <w:rFonts w:ascii="Cambria" w:hAnsi="Cambria" w:hint="eastAsia"/>
        </w:rPr>
        <w:t>,</w:t>
      </w:r>
      <w:r w:rsidR="00820A72" w:rsidRPr="00946354">
        <w:rPr>
          <w:rFonts w:ascii="Cambria" w:hAnsi="Cambria" w:hint="eastAsia"/>
        </w:rPr>
        <w:t xml:space="preserve"> composed of pale lavender glowing lines</w:t>
      </w:r>
      <w:r w:rsidR="00820A72">
        <w:rPr>
          <w:rFonts w:ascii="Cambria" w:hAnsi="Cambria"/>
        </w:rPr>
        <w:t>”</w:t>
      </w:r>
      <w:r w:rsidR="00820A72">
        <w:rPr>
          <w:rFonts w:ascii="Cambria" w:hAnsi="Cambria" w:hint="eastAsia"/>
        </w:rPr>
        <w:t>改为</w:t>
      </w:r>
      <w:r w:rsidR="00E83D85" w:rsidRPr="000A5451">
        <w:rPr>
          <w:rFonts w:ascii="Cambria" w:hAnsi="Cambria"/>
        </w:rPr>
        <w:t>“</w:t>
      </w:r>
      <w:r w:rsidR="00946354" w:rsidRPr="00946354">
        <w:rPr>
          <w:rFonts w:ascii="Cambria" w:hAnsi="Cambria" w:hint="eastAsia"/>
        </w:rPr>
        <w:t>a</w:t>
      </w:r>
      <w:r w:rsidR="00946354">
        <w:rPr>
          <w:rFonts w:ascii="Cambria" w:hAnsi="Cambria" w:hint="eastAsia"/>
        </w:rPr>
        <w:t xml:space="preserve"> </w:t>
      </w:r>
      <w:r w:rsidR="00946354" w:rsidRPr="00946354">
        <w:rPr>
          <w:rFonts w:ascii="Cambria" w:hAnsi="Cambria" w:hint="eastAsia"/>
        </w:rPr>
        <w:t>chinese ancient female scholar figure composed of pale lavender glowing lines and looking at abstract 'sky-earth'</w:t>
      </w:r>
      <w:r w:rsidR="00E83D85">
        <w:rPr>
          <w:rFonts w:ascii="Cambria" w:hAnsi="Cambria"/>
        </w:rPr>
        <w:t>”</w:t>
      </w:r>
      <w:r w:rsidR="00946354">
        <w:rPr>
          <w:rFonts w:ascii="Cambria" w:hAnsi="Cambria" w:hint="eastAsia"/>
        </w:rPr>
        <w:t>）</w:t>
      </w:r>
      <w:r w:rsidRPr="000A5451">
        <w:rPr>
          <w:rFonts w:ascii="Cambria" w:hAnsi="Cambria"/>
        </w:rPr>
        <w:t>。</w:t>
      </w:r>
    </w:p>
    <w:p w14:paraId="2342500B" w14:textId="77777777" w:rsidR="000A5451" w:rsidRPr="000A5451" w:rsidRDefault="000A5451" w:rsidP="000A5451">
      <w:pPr>
        <w:ind w:firstLine="480"/>
        <w:rPr>
          <w:rFonts w:ascii="Cambria" w:hAnsi="Cambria"/>
        </w:rPr>
      </w:pPr>
      <w:r w:rsidRPr="000A5451">
        <w:rPr>
          <w:rFonts w:ascii="Cambria" w:hAnsi="Cambria"/>
        </w:rPr>
        <w:tab/>
      </w:r>
    </w:p>
    <w:p w14:paraId="420585F2"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四要素提示框架</w:t>
      </w:r>
    </w:p>
    <w:p w14:paraId="68F0677C" w14:textId="77777777" w:rsidR="000A5451" w:rsidRPr="000A5451" w:rsidRDefault="000A5451" w:rsidP="000A5451">
      <w:pPr>
        <w:ind w:firstLine="480"/>
        <w:rPr>
          <w:rFonts w:ascii="Cambria" w:hAnsi="Cambria"/>
        </w:rPr>
      </w:pPr>
      <w:r w:rsidRPr="000A5451">
        <w:rPr>
          <w:rFonts w:ascii="Cambria" w:hAnsi="Cambria"/>
        </w:rPr>
        <w:tab/>
      </w:r>
    </w:p>
    <w:p w14:paraId="69BEE054" w14:textId="77777777" w:rsidR="000A5451" w:rsidRPr="000A5451" w:rsidRDefault="000A5451" w:rsidP="000A5451">
      <w:pPr>
        <w:ind w:firstLine="480"/>
        <w:rPr>
          <w:rFonts w:ascii="Cambria" w:hAnsi="Cambria"/>
        </w:rPr>
      </w:pPr>
      <w:r w:rsidRPr="000A5451">
        <w:rPr>
          <w:rFonts w:ascii="Cambria" w:hAnsi="Cambria"/>
        </w:rPr>
        <w:tab/>
        <w:t>### 1.</w:t>
      </w:r>
      <w:r w:rsidRPr="000A5451">
        <w:rPr>
          <w:rFonts w:ascii="Cambria" w:hAnsi="Cambria"/>
        </w:rPr>
        <w:t>任务（</w:t>
      </w:r>
      <w:r w:rsidRPr="000A5451">
        <w:rPr>
          <w:rFonts w:ascii="Cambria" w:hAnsi="Cambria"/>
        </w:rPr>
        <w:t>Task</w:t>
      </w:r>
      <w:r w:rsidRPr="000A5451">
        <w:rPr>
          <w:rFonts w:ascii="Cambria" w:hAnsi="Cambria"/>
        </w:rPr>
        <w:t>）</w:t>
      </w:r>
    </w:p>
    <w:p w14:paraId="5AB0E003" w14:textId="77777777" w:rsidR="000A5451" w:rsidRPr="000A5451" w:rsidRDefault="000A5451" w:rsidP="000A5451">
      <w:pPr>
        <w:ind w:firstLine="480"/>
        <w:rPr>
          <w:rFonts w:ascii="Cambria" w:hAnsi="Cambria"/>
        </w:rPr>
      </w:pPr>
      <w:r w:rsidRPr="000A5451">
        <w:rPr>
          <w:rFonts w:ascii="Cambria" w:hAnsi="Cambria"/>
        </w:rPr>
        <w:tab/>
      </w:r>
      <w:r w:rsidRPr="000A5451">
        <w:rPr>
          <w:rFonts w:ascii="Cambria" w:hAnsi="Cambria"/>
        </w:rPr>
        <w:t>生成适用于</w:t>
      </w:r>
      <w:r w:rsidRPr="000A5451">
        <w:rPr>
          <w:rFonts w:ascii="Cambria" w:hAnsi="Cambria"/>
        </w:rPr>
        <w:t xml:space="preserve">FLUX_dev </w:t>
      </w:r>
      <w:r w:rsidRPr="000A5451">
        <w:rPr>
          <w:rFonts w:ascii="Cambria" w:hAnsi="Cambria"/>
        </w:rPr>
        <w:t>模型的治愈系发光线条艺术风格正向分镜提示词，确保：</w:t>
      </w:r>
    </w:p>
    <w:p w14:paraId="4E8EC9B3"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角色识别与分配：</w:t>
      </w:r>
      <w:r w:rsidRPr="000A5451">
        <w:rPr>
          <w:rFonts w:ascii="Cambria" w:hAnsi="Cambria"/>
        </w:rPr>
        <w:t xml:space="preserve"> </w:t>
      </w:r>
      <w:r w:rsidRPr="000A5451">
        <w:rPr>
          <w:rFonts w:ascii="Cambria" w:hAnsi="Cambria"/>
        </w:rPr>
        <w:t>根据对话前缀（如</w:t>
      </w:r>
      <w:r w:rsidRPr="000A5451">
        <w:rPr>
          <w:rFonts w:ascii="Cambria" w:hAnsi="Cambria"/>
        </w:rPr>
        <w:t>“(</w:t>
      </w:r>
      <w:r w:rsidRPr="000A5451">
        <w:rPr>
          <w:rFonts w:ascii="Cambria" w:hAnsi="Cambria"/>
        </w:rPr>
        <w:t>老剑条</w:t>
      </w:r>
      <w:r w:rsidRPr="000A5451">
        <w:rPr>
          <w:rFonts w:ascii="Cambria" w:hAnsi="Cambria"/>
        </w:rPr>
        <w:t>)</w:t>
      </w:r>
      <w:r w:rsidRPr="000A5451">
        <w:rPr>
          <w:rFonts w:ascii="Cambria" w:hAnsi="Cambria"/>
        </w:rPr>
        <w:t>：</w:t>
      </w:r>
      <w:r w:rsidRPr="000A5451">
        <w:rPr>
          <w:rFonts w:ascii="Cambria" w:hAnsi="Cambria"/>
        </w:rPr>
        <w:t>”</w:t>
      </w:r>
      <w:r w:rsidRPr="000A5451">
        <w:rPr>
          <w:rFonts w:ascii="Cambria" w:hAnsi="Cambria"/>
        </w:rPr>
        <w:t>或</w:t>
      </w:r>
      <w:r w:rsidRPr="000A5451">
        <w:rPr>
          <w:rFonts w:ascii="Cambria" w:hAnsi="Cambria"/>
        </w:rPr>
        <w:t>“(</w:t>
      </w:r>
      <w:r w:rsidRPr="000A5451">
        <w:rPr>
          <w:rFonts w:ascii="Cambria" w:hAnsi="Cambria"/>
        </w:rPr>
        <w:t>齐静春</w:t>
      </w:r>
      <w:r w:rsidRPr="000A5451">
        <w:rPr>
          <w:rFonts w:ascii="Cambria" w:hAnsi="Cambria"/>
        </w:rPr>
        <w:t>)</w:t>
      </w:r>
      <w:r w:rsidRPr="000A5451">
        <w:rPr>
          <w:rFonts w:ascii="Cambria" w:hAnsi="Cambria"/>
        </w:rPr>
        <w:t>：</w:t>
      </w:r>
      <w:r w:rsidRPr="000A5451">
        <w:rPr>
          <w:rFonts w:ascii="Cambria" w:hAnsi="Cambria"/>
        </w:rPr>
        <w:t>”</w:t>
      </w:r>
      <w:r w:rsidRPr="000A5451">
        <w:rPr>
          <w:rFonts w:ascii="Cambria" w:hAnsi="Cambria"/>
        </w:rPr>
        <w:t>），确定说</w:t>
      </w:r>
      <w:r w:rsidRPr="000A5451">
        <w:rPr>
          <w:rFonts w:ascii="Cambria" w:hAnsi="Cambria"/>
        </w:rPr>
        <w:lastRenderedPageBreak/>
        <w:t>话人角色并为其分配正确的</w:t>
      </w:r>
      <w:r w:rsidRPr="000A5451">
        <w:rPr>
          <w:rFonts w:ascii="Cambria" w:hAnsi="Cambria"/>
        </w:rPr>
        <w:t>“gender”</w:t>
      </w:r>
      <w:r w:rsidRPr="000A5451">
        <w:rPr>
          <w:rFonts w:ascii="Cambria" w:hAnsi="Cambria"/>
        </w:rPr>
        <w:t>值。</w:t>
      </w:r>
    </w:p>
    <w:p w14:paraId="56DCC678"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分镜切分：</w:t>
      </w:r>
      <w:r w:rsidRPr="000A5451">
        <w:rPr>
          <w:rFonts w:ascii="Cambria" w:hAnsi="Cambria"/>
        </w:rPr>
        <w:t xml:space="preserve"> </w:t>
      </w:r>
      <w:r w:rsidRPr="000A5451">
        <w:rPr>
          <w:rFonts w:ascii="Cambria" w:hAnsi="Cambria"/>
        </w:rPr>
        <w:t>严格按照对话内容中的</w:t>
      </w:r>
      <w:r w:rsidRPr="000A5451">
        <w:rPr>
          <w:rFonts w:ascii="Cambria" w:hAnsi="Cambria"/>
        </w:rPr>
        <w:t>“//”</w:t>
      </w:r>
      <w:r w:rsidRPr="000A5451">
        <w:rPr>
          <w:rFonts w:ascii="Cambria" w:hAnsi="Cambria"/>
        </w:rPr>
        <w:t>符号对文本进行切分，每一个切分后的短句即为一个独立的分镜。如果某角色的发言中不含</w:t>
      </w:r>
      <w:r w:rsidRPr="000A5451">
        <w:rPr>
          <w:rFonts w:ascii="Cambria" w:hAnsi="Cambria"/>
        </w:rPr>
        <w:t>“//”</w:t>
      </w:r>
      <w:r w:rsidRPr="000A5451">
        <w:rPr>
          <w:rFonts w:ascii="Cambria" w:hAnsi="Cambria"/>
        </w:rPr>
        <w:t>，则其全部发言为一个分镜。</w:t>
      </w:r>
    </w:p>
    <w:p w14:paraId="6EB6DFC1"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字段要求：</w:t>
      </w:r>
      <w:r w:rsidRPr="000A5451">
        <w:rPr>
          <w:rFonts w:ascii="Cambria" w:hAnsi="Cambria"/>
        </w:rPr>
        <w:t xml:space="preserve"> </w:t>
      </w:r>
      <w:r w:rsidRPr="000A5451">
        <w:rPr>
          <w:rFonts w:ascii="Cambria" w:hAnsi="Cambria"/>
        </w:rPr>
        <w:t>输出的每个</w:t>
      </w:r>
      <w:r w:rsidRPr="000A5451">
        <w:rPr>
          <w:rFonts w:ascii="Cambria" w:hAnsi="Cambria"/>
        </w:rPr>
        <w:t xml:space="preserve"> JSON</w:t>
      </w:r>
      <w:r w:rsidRPr="000A5451">
        <w:rPr>
          <w:rFonts w:ascii="Cambria" w:hAnsi="Cambria"/>
        </w:rPr>
        <w:t>对象必须包含</w:t>
      </w:r>
      <w:r w:rsidRPr="000A5451">
        <w:rPr>
          <w:rFonts w:ascii="Cambria" w:hAnsi="Cambria"/>
        </w:rPr>
        <w:t xml:space="preserve"> "caption"</w:t>
      </w:r>
      <w:r w:rsidRPr="000A5451">
        <w:rPr>
          <w:rFonts w:ascii="Cambria" w:hAnsi="Cambria"/>
        </w:rPr>
        <w:t>、</w:t>
      </w:r>
      <w:r w:rsidRPr="000A5451">
        <w:rPr>
          <w:rFonts w:ascii="Cambria" w:hAnsi="Cambria"/>
        </w:rPr>
        <w:t xml:space="preserve"> "flux_prompt" </w:t>
      </w:r>
      <w:r w:rsidRPr="000A5451">
        <w:rPr>
          <w:rFonts w:ascii="Cambria" w:hAnsi="Cambria"/>
        </w:rPr>
        <w:t>和</w:t>
      </w:r>
      <w:r w:rsidRPr="000A5451">
        <w:rPr>
          <w:rFonts w:ascii="Cambria" w:hAnsi="Cambria"/>
        </w:rPr>
        <w:t xml:space="preserve"> "gender" </w:t>
      </w:r>
      <w:r w:rsidRPr="000A5451">
        <w:rPr>
          <w:rFonts w:ascii="Cambria" w:hAnsi="Cambria"/>
        </w:rPr>
        <w:t>字段。</w:t>
      </w:r>
    </w:p>
    <w:p w14:paraId="78B2DA1C" w14:textId="6174B6B0"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风格强制约束：在所有提示词中，画风的描述优先级最高。即使描述历史人物，也必须是</w:t>
      </w:r>
      <w:r w:rsidRPr="000A5451">
        <w:rPr>
          <w:rFonts w:ascii="Cambria" w:hAnsi="Cambria"/>
        </w:rPr>
        <w:t>“</w:t>
      </w:r>
      <w:r w:rsidR="00946354">
        <w:rPr>
          <w:rFonts w:ascii="Cambria" w:hAnsi="Cambria" w:hint="eastAsia"/>
        </w:rPr>
        <w:t>什么颜色</w:t>
      </w:r>
      <w:r w:rsidRPr="000A5451">
        <w:rPr>
          <w:rFonts w:ascii="Cambria" w:hAnsi="Cambria"/>
        </w:rPr>
        <w:t>的发光线条人物</w:t>
      </w:r>
      <w:r w:rsidRPr="000A5451">
        <w:rPr>
          <w:rFonts w:ascii="Cambria" w:hAnsi="Cambria"/>
        </w:rPr>
        <w:t>”</w:t>
      </w:r>
      <w:r w:rsidRPr="000A5451">
        <w:rPr>
          <w:rFonts w:ascii="Cambria" w:hAnsi="Cambria"/>
        </w:rPr>
        <w:t>，而不是写实人物。</w:t>
      </w:r>
    </w:p>
    <w:p w14:paraId="00664CB3"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画面演进：</w:t>
      </w:r>
      <w:r w:rsidRPr="000A5451">
        <w:rPr>
          <w:rFonts w:ascii="Cambria" w:hAnsi="Cambria"/>
        </w:rPr>
        <w:t xml:space="preserve"> </w:t>
      </w:r>
      <w:r w:rsidRPr="000A5451">
        <w:rPr>
          <w:rFonts w:ascii="Cambria" w:hAnsi="Cambria"/>
        </w:rPr>
        <w:t>仔细分析</w:t>
      </w:r>
      <w:r w:rsidRPr="000A5451">
        <w:rPr>
          <w:rFonts w:ascii="Cambria" w:hAnsi="Cambria"/>
        </w:rPr>
        <w:t>“content”</w:t>
      </w:r>
      <w:r w:rsidRPr="000A5451">
        <w:rPr>
          <w:rFonts w:ascii="Cambria" w:hAnsi="Cambria"/>
        </w:rPr>
        <w:t>的内容，确保</w:t>
      </w:r>
      <w:r w:rsidRPr="000A5451">
        <w:rPr>
          <w:rFonts w:ascii="Cambria" w:hAnsi="Cambria"/>
        </w:rPr>
        <w:t>"flux_prompt"</w:t>
      </w:r>
      <w:r w:rsidRPr="000A5451">
        <w:rPr>
          <w:rFonts w:ascii="Cambria" w:hAnsi="Cambria"/>
        </w:rPr>
        <w:t>提示词的人物或事物等元素的形象始终保持一致性。</w:t>
      </w:r>
    </w:p>
    <w:p w14:paraId="6F99317C"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风格一致性：</w:t>
      </w:r>
      <w:r w:rsidRPr="000A5451">
        <w:rPr>
          <w:rFonts w:ascii="Cambria" w:hAnsi="Cambria"/>
        </w:rPr>
        <w:t xml:space="preserve"> </w:t>
      </w:r>
      <w:r w:rsidRPr="000A5451">
        <w:rPr>
          <w:rFonts w:ascii="Cambria" w:hAnsi="Cambria"/>
        </w:rPr>
        <w:t>所有图像主体必须由发光线条构成，严禁出现任何其他画风的元素污染画面。</w:t>
      </w:r>
    </w:p>
    <w:p w14:paraId="630C66AB" w14:textId="77777777" w:rsidR="000A5451" w:rsidRPr="000A5451" w:rsidRDefault="000A5451" w:rsidP="000A5451">
      <w:pPr>
        <w:ind w:firstLine="480"/>
        <w:rPr>
          <w:rFonts w:ascii="Cambria" w:hAnsi="Cambria"/>
        </w:rPr>
      </w:pPr>
      <w:r w:rsidRPr="000A5451">
        <w:rPr>
          <w:rFonts w:ascii="Cambria" w:hAnsi="Cambria"/>
        </w:rPr>
        <w:tab/>
      </w:r>
    </w:p>
    <w:p w14:paraId="6DCBA9AD" w14:textId="77777777" w:rsidR="000A5451" w:rsidRPr="000A5451" w:rsidRDefault="000A5451" w:rsidP="000A5451">
      <w:pPr>
        <w:ind w:firstLine="480"/>
        <w:rPr>
          <w:rFonts w:ascii="Cambria" w:hAnsi="Cambria"/>
        </w:rPr>
      </w:pPr>
      <w:r w:rsidRPr="000A5451">
        <w:rPr>
          <w:rFonts w:ascii="Cambria" w:hAnsi="Cambria"/>
        </w:rPr>
        <w:tab/>
        <w:t>### 2.</w:t>
      </w:r>
      <w:r w:rsidRPr="000A5451">
        <w:rPr>
          <w:rFonts w:ascii="Cambria" w:hAnsi="Cambria"/>
        </w:rPr>
        <w:t>参考（</w:t>
      </w:r>
      <w:r w:rsidRPr="000A5451">
        <w:rPr>
          <w:rFonts w:ascii="Cambria" w:hAnsi="Cambria"/>
        </w:rPr>
        <w:t>References</w:t>
      </w:r>
      <w:r w:rsidRPr="000A5451">
        <w:rPr>
          <w:rFonts w:ascii="Cambria" w:hAnsi="Cambria"/>
        </w:rPr>
        <w:t>）</w:t>
      </w:r>
    </w:p>
    <w:p w14:paraId="39393FD8" w14:textId="77777777" w:rsidR="000A5451" w:rsidRPr="000A5451" w:rsidRDefault="000A5451" w:rsidP="000A5451">
      <w:pPr>
        <w:ind w:firstLine="480"/>
        <w:rPr>
          <w:rFonts w:ascii="Cambria" w:hAnsi="Cambria"/>
        </w:rPr>
      </w:pPr>
      <w:r w:rsidRPr="000A5451">
        <w:rPr>
          <w:rFonts w:ascii="Cambria" w:hAnsi="Cambria"/>
        </w:rPr>
        <w:tab/>
      </w:r>
      <w:r w:rsidRPr="000A5451">
        <w:rPr>
          <w:rFonts w:ascii="Cambria" w:hAnsi="Cambria"/>
        </w:rPr>
        <w:t>角色与性别对照表：</w:t>
      </w:r>
    </w:p>
    <w:p w14:paraId="64530DD2"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老剑条：</w:t>
      </w:r>
      <w:r w:rsidRPr="000A5451">
        <w:rPr>
          <w:rFonts w:ascii="Cambria" w:hAnsi="Cambria"/>
        </w:rPr>
        <w:t xml:space="preserve"> gender: "0" </w:t>
      </w:r>
      <w:r w:rsidRPr="000A5451">
        <w:rPr>
          <w:rFonts w:ascii="Cambria" w:hAnsi="Cambria"/>
        </w:rPr>
        <w:t>（</w:t>
      </w:r>
      <w:r w:rsidRPr="000A5451">
        <w:rPr>
          <w:rFonts w:ascii="Cambria" w:hAnsi="Cambria"/>
        </w:rPr>
        <w:t xml:space="preserve">TTS </w:t>
      </w:r>
      <w:r w:rsidRPr="000A5451">
        <w:rPr>
          <w:rFonts w:ascii="Cambria" w:hAnsi="Cambria"/>
        </w:rPr>
        <w:t>对应女性老剑条模型）</w:t>
      </w:r>
    </w:p>
    <w:p w14:paraId="61460EA6"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齐静春：</w:t>
      </w:r>
      <w:r w:rsidRPr="000A5451">
        <w:rPr>
          <w:rFonts w:ascii="Cambria" w:hAnsi="Cambria"/>
        </w:rPr>
        <w:t xml:space="preserve"> gender: "1" </w:t>
      </w:r>
      <w:r w:rsidRPr="000A5451">
        <w:rPr>
          <w:rFonts w:ascii="Cambria" w:hAnsi="Cambria"/>
        </w:rPr>
        <w:t>（</w:t>
      </w:r>
      <w:r w:rsidRPr="000A5451">
        <w:rPr>
          <w:rFonts w:ascii="Cambria" w:hAnsi="Cambria"/>
        </w:rPr>
        <w:t xml:space="preserve">TTS </w:t>
      </w:r>
      <w:r w:rsidRPr="000A5451">
        <w:rPr>
          <w:rFonts w:ascii="Cambria" w:hAnsi="Cambria"/>
        </w:rPr>
        <w:t>对应男性齐静春模型）</w:t>
      </w:r>
    </w:p>
    <w:p w14:paraId="57ACDC95" w14:textId="77777777" w:rsidR="000A5451" w:rsidRPr="000A5451" w:rsidRDefault="000A5451" w:rsidP="000A5451">
      <w:pPr>
        <w:ind w:firstLine="480"/>
        <w:rPr>
          <w:rFonts w:ascii="Cambria" w:hAnsi="Cambria"/>
        </w:rPr>
      </w:pPr>
      <w:r w:rsidRPr="000A5451">
        <w:rPr>
          <w:rFonts w:ascii="Cambria" w:hAnsi="Cambria"/>
        </w:rPr>
        <w:tab/>
      </w:r>
    </w:p>
    <w:p w14:paraId="1D9717A6" w14:textId="77777777" w:rsidR="000A5451" w:rsidRPr="000A5451" w:rsidRDefault="000A5451" w:rsidP="000A5451">
      <w:pPr>
        <w:ind w:firstLine="480"/>
        <w:rPr>
          <w:rFonts w:ascii="Cambria" w:hAnsi="Cambria"/>
        </w:rPr>
      </w:pPr>
      <w:r w:rsidRPr="000A5451">
        <w:rPr>
          <w:rFonts w:ascii="Cambria" w:hAnsi="Cambria"/>
        </w:rPr>
        <w:tab/>
      </w:r>
      <w:r w:rsidRPr="000A5451">
        <w:rPr>
          <w:rFonts w:ascii="Cambria" w:hAnsi="Cambria"/>
        </w:rPr>
        <w:t>分镜生成规则：</w:t>
      </w:r>
    </w:p>
    <w:p w14:paraId="4872F4C6"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拆分依据：按角色对话，再严格按</w:t>
      </w:r>
      <w:r w:rsidRPr="000A5451">
        <w:rPr>
          <w:rFonts w:ascii="Cambria" w:hAnsi="Cambria"/>
        </w:rPr>
        <w:t>“//”</w:t>
      </w:r>
      <w:r w:rsidRPr="000A5451">
        <w:rPr>
          <w:rFonts w:ascii="Cambria" w:hAnsi="Cambria"/>
        </w:rPr>
        <w:t>符号切分。</w:t>
      </w:r>
    </w:p>
    <w:p w14:paraId="7D2535FB" w14:textId="498BFBEB"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风格</w:t>
      </w:r>
      <w:r w:rsidRPr="000A5451">
        <w:rPr>
          <w:rFonts w:ascii="Cambria" w:hAnsi="Cambria"/>
        </w:rPr>
        <w:t>/</w:t>
      </w:r>
      <w:r w:rsidRPr="000A5451">
        <w:rPr>
          <w:rFonts w:ascii="Cambria" w:hAnsi="Cambria"/>
        </w:rPr>
        <w:t>细节平衡：必须使用</w:t>
      </w:r>
      <w:r w:rsidR="00946354" w:rsidRPr="000A5451">
        <w:rPr>
          <w:rFonts w:ascii="Cambria" w:hAnsi="Cambria"/>
        </w:rPr>
        <w:t>“composed of {</w:t>
      </w:r>
      <w:r w:rsidR="00946354" w:rsidRPr="000A5451">
        <w:rPr>
          <w:rFonts w:ascii="Cambria" w:hAnsi="Cambria"/>
        </w:rPr>
        <w:t>线条颜色</w:t>
      </w:r>
      <w:r w:rsidR="00946354" w:rsidRPr="000A5451">
        <w:rPr>
          <w:rFonts w:ascii="Cambria" w:hAnsi="Cambria"/>
        </w:rPr>
        <w:t>} glowing lines”</w:t>
      </w:r>
      <w:r w:rsidRPr="000A5451">
        <w:rPr>
          <w:rFonts w:ascii="Cambria" w:hAnsi="Cambria"/>
        </w:rPr>
        <w:t>修饰</w:t>
      </w:r>
      <w:r w:rsidR="00946354">
        <w:rPr>
          <w:rFonts w:ascii="Cambria" w:hAnsi="Cambria" w:hint="eastAsia"/>
        </w:rPr>
        <w:t>每一个元素</w:t>
      </w:r>
      <w:r w:rsidRPr="000A5451">
        <w:rPr>
          <w:rFonts w:ascii="Cambria" w:hAnsi="Cambria"/>
        </w:rPr>
        <w:t>，以确保画风的极简性，同时用具体的词汇指定历史服饰和背景。</w:t>
      </w:r>
    </w:p>
    <w:p w14:paraId="1794C729"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字幕处理：</w:t>
      </w:r>
      <w:r w:rsidRPr="000A5451">
        <w:rPr>
          <w:rFonts w:ascii="Cambria" w:hAnsi="Cambria"/>
        </w:rPr>
        <w:t xml:space="preserve"> "caption"</w:t>
      </w:r>
      <w:r w:rsidRPr="000A5451">
        <w:rPr>
          <w:rFonts w:ascii="Cambria" w:hAnsi="Cambria"/>
        </w:rPr>
        <w:t>字段完全保留二级切分后的原始文本，不得进行任何更改和缺失。</w:t>
      </w:r>
    </w:p>
    <w:p w14:paraId="41A935CE"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语言限定：</w:t>
      </w:r>
      <w:r w:rsidRPr="000A5451">
        <w:rPr>
          <w:rFonts w:ascii="Cambria" w:hAnsi="Cambria"/>
        </w:rPr>
        <w:t xml:space="preserve"> </w:t>
      </w:r>
      <w:r w:rsidRPr="000A5451">
        <w:rPr>
          <w:rFonts w:ascii="Cambria" w:hAnsi="Cambria"/>
        </w:rPr>
        <w:t>所有</w:t>
      </w:r>
      <w:r w:rsidRPr="000A5451">
        <w:rPr>
          <w:rFonts w:ascii="Cambria" w:hAnsi="Cambria"/>
        </w:rPr>
        <w:t>"flux_prompt"</w:t>
      </w:r>
      <w:r w:rsidRPr="000A5451">
        <w:rPr>
          <w:rFonts w:ascii="Cambria" w:hAnsi="Cambria"/>
        </w:rPr>
        <w:t>提示词必须为纯英文语言。严禁出现任何中文汉字、中文拼音。</w:t>
      </w:r>
    </w:p>
    <w:p w14:paraId="1381E55F" w14:textId="77777777" w:rsidR="000A5451" w:rsidRPr="000A5451" w:rsidRDefault="000A5451" w:rsidP="000A5451">
      <w:pPr>
        <w:ind w:firstLine="480"/>
        <w:rPr>
          <w:rFonts w:ascii="Cambria" w:hAnsi="Cambria"/>
        </w:rPr>
      </w:pPr>
      <w:r w:rsidRPr="000A5451">
        <w:rPr>
          <w:rFonts w:ascii="Cambria" w:hAnsi="Cambria"/>
        </w:rPr>
        <w:tab/>
      </w:r>
    </w:p>
    <w:p w14:paraId="79493690" w14:textId="77777777" w:rsidR="000A5451" w:rsidRPr="000A5451" w:rsidRDefault="000A5451" w:rsidP="000A5451">
      <w:pPr>
        <w:ind w:firstLine="480"/>
        <w:rPr>
          <w:rFonts w:ascii="Cambria" w:hAnsi="Cambria"/>
        </w:rPr>
      </w:pPr>
      <w:r w:rsidRPr="000A5451">
        <w:rPr>
          <w:rFonts w:ascii="Cambria" w:hAnsi="Cambria"/>
        </w:rPr>
        <w:tab/>
        <w:t>### 3.</w:t>
      </w:r>
      <w:r w:rsidRPr="000A5451">
        <w:rPr>
          <w:rFonts w:ascii="Cambria" w:hAnsi="Cambria"/>
        </w:rPr>
        <w:t>评估（</w:t>
      </w:r>
      <w:r w:rsidRPr="000A5451">
        <w:rPr>
          <w:rFonts w:ascii="Cambria" w:hAnsi="Cambria"/>
        </w:rPr>
        <w:t>Evaluate</w:t>
      </w:r>
      <w:r w:rsidRPr="000A5451">
        <w:rPr>
          <w:rFonts w:ascii="Cambria" w:hAnsi="Cambria"/>
        </w:rPr>
        <w:t>）</w:t>
      </w:r>
    </w:p>
    <w:p w14:paraId="08BF3657" w14:textId="77777777" w:rsidR="000A5451" w:rsidRPr="000A5451" w:rsidRDefault="000A5451" w:rsidP="000A5451">
      <w:pPr>
        <w:ind w:firstLine="480"/>
        <w:rPr>
          <w:rFonts w:ascii="Cambria" w:hAnsi="Cambria"/>
        </w:rPr>
      </w:pPr>
      <w:r w:rsidRPr="000A5451">
        <w:rPr>
          <w:rFonts w:ascii="Cambria" w:hAnsi="Cambria"/>
        </w:rPr>
        <w:tab/>
      </w:r>
      <w:r w:rsidRPr="000A5451">
        <w:rPr>
          <w:rFonts w:ascii="Cambria" w:hAnsi="Cambria"/>
        </w:rPr>
        <w:t>生成的分镜提示词必须通过以下校验：</w:t>
      </w:r>
    </w:p>
    <w:p w14:paraId="2A945D2E"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历史与文化一致性：画面元素是否准确反映文本所指的中国历史时期和文化背景，严禁出现任何西方或现代元素。</w:t>
      </w:r>
    </w:p>
    <w:p w14:paraId="18C782AF" w14:textId="69BB9EE0"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画风一致性（新增强制）：提示词中是否包含了</w:t>
      </w:r>
      <w:r w:rsidR="00820A72" w:rsidRPr="000A5451">
        <w:rPr>
          <w:rFonts w:ascii="Cambria" w:hAnsi="Cambria"/>
        </w:rPr>
        <w:t>“composed of {</w:t>
      </w:r>
      <w:r w:rsidR="00820A72" w:rsidRPr="000A5451">
        <w:rPr>
          <w:rFonts w:ascii="Cambria" w:hAnsi="Cambria"/>
        </w:rPr>
        <w:t>线条颜色</w:t>
      </w:r>
      <w:r w:rsidR="00820A72" w:rsidRPr="000A5451">
        <w:rPr>
          <w:rFonts w:ascii="Cambria" w:hAnsi="Cambria"/>
        </w:rPr>
        <w:t>} glowing lines”</w:t>
      </w:r>
      <w:r w:rsidRPr="000A5451">
        <w:rPr>
          <w:rFonts w:ascii="Cambria" w:hAnsi="Cambria"/>
        </w:rPr>
        <w:t>来修饰人物、建筑、器物等具象主体，以强制画风简约化。</w:t>
      </w:r>
    </w:p>
    <w:p w14:paraId="38ED264D"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每个分镜的</w:t>
      </w:r>
      <w:r w:rsidRPr="000A5451">
        <w:rPr>
          <w:rFonts w:ascii="Cambria" w:hAnsi="Cambria"/>
        </w:rPr>
        <w:t>"gender"</w:t>
      </w:r>
      <w:r w:rsidRPr="000A5451">
        <w:rPr>
          <w:rFonts w:ascii="Cambria" w:hAnsi="Cambria"/>
        </w:rPr>
        <w:t>都正确分配，</w:t>
      </w:r>
      <w:r w:rsidRPr="000A5451">
        <w:rPr>
          <w:rFonts w:ascii="Cambria" w:hAnsi="Cambria"/>
        </w:rPr>
        <w:t>"caption"</w:t>
      </w:r>
      <w:r w:rsidRPr="000A5451">
        <w:rPr>
          <w:rFonts w:ascii="Cambria" w:hAnsi="Cambria"/>
        </w:rPr>
        <w:t>与原文切分结果一致。</w:t>
      </w:r>
    </w:p>
    <w:p w14:paraId="7CE330AF" w14:textId="77777777" w:rsidR="000A5451" w:rsidRPr="000A5451" w:rsidRDefault="000A5451" w:rsidP="000A5451">
      <w:pPr>
        <w:ind w:firstLine="480"/>
        <w:rPr>
          <w:rFonts w:ascii="Cambria" w:hAnsi="Cambria"/>
        </w:rPr>
      </w:pPr>
      <w:r w:rsidRPr="000A5451">
        <w:rPr>
          <w:rFonts w:ascii="Cambria" w:hAnsi="Cambria"/>
        </w:rPr>
        <w:tab/>
      </w:r>
    </w:p>
    <w:p w14:paraId="32CFAC2D" w14:textId="77777777" w:rsidR="000A5451" w:rsidRPr="000A5451" w:rsidRDefault="000A5451" w:rsidP="000A5451">
      <w:pPr>
        <w:ind w:firstLine="480"/>
        <w:rPr>
          <w:rFonts w:ascii="Cambria" w:hAnsi="Cambria"/>
        </w:rPr>
      </w:pPr>
      <w:r w:rsidRPr="000A5451">
        <w:rPr>
          <w:rFonts w:ascii="Cambria" w:hAnsi="Cambria"/>
        </w:rPr>
        <w:tab/>
        <w:t>### 4.</w:t>
      </w:r>
      <w:r w:rsidRPr="000A5451">
        <w:rPr>
          <w:rFonts w:ascii="Cambria" w:hAnsi="Cambria"/>
        </w:rPr>
        <w:t>迭代（</w:t>
      </w:r>
      <w:r w:rsidRPr="000A5451">
        <w:rPr>
          <w:rFonts w:ascii="Cambria" w:hAnsi="Cambria"/>
        </w:rPr>
        <w:t>Iterate</w:t>
      </w:r>
      <w:r w:rsidRPr="000A5451">
        <w:rPr>
          <w:rFonts w:ascii="Cambria" w:hAnsi="Cambria"/>
        </w:rPr>
        <w:t>）</w:t>
      </w:r>
    </w:p>
    <w:p w14:paraId="640D04E6" w14:textId="77777777" w:rsidR="000A5451" w:rsidRPr="000A5451" w:rsidRDefault="000A5451" w:rsidP="000A5451">
      <w:pPr>
        <w:ind w:firstLine="480"/>
        <w:rPr>
          <w:rFonts w:ascii="Cambria" w:hAnsi="Cambria"/>
        </w:rPr>
      </w:pPr>
      <w:r w:rsidRPr="000A5451">
        <w:rPr>
          <w:rFonts w:ascii="Cambria" w:hAnsi="Cambria"/>
        </w:rPr>
        <w:lastRenderedPageBreak/>
        <w:tab/>
      </w:r>
      <w:r w:rsidRPr="000A5451">
        <w:rPr>
          <w:rFonts w:ascii="Cambria" w:hAnsi="Cambria"/>
        </w:rPr>
        <w:t>如果发现任何问题或偏差，请立即停止并返回错误信息。</w:t>
      </w:r>
    </w:p>
    <w:p w14:paraId="6281E17D" w14:textId="77777777" w:rsidR="000A5451" w:rsidRPr="000A5451" w:rsidRDefault="000A5451" w:rsidP="000A5451">
      <w:pPr>
        <w:ind w:firstLine="480"/>
        <w:rPr>
          <w:rFonts w:ascii="Cambria" w:hAnsi="Cambria"/>
        </w:rPr>
      </w:pPr>
      <w:r w:rsidRPr="000A5451">
        <w:rPr>
          <w:rFonts w:ascii="Cambria" w:hAnsi="Cambria"/>
        </w:rPr>
        <w:tab/>
      </w:r>
    </w:p>
    <w:p w14:paraId="2BB474DE"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指令结构</w:t>
      </w:r>
    </w:p>
    <w:p w14:paraId="44F4372C" w14:textId="77777777" w:rsidR="000A5451" w:rsidRPr="000A5451" w:rsidRDefault="000A5451" w:rsidP="000A5451">
      <w:pPr>
        <w:ind w:firstLine="480"/>
        <w:rPr>
          <w:rFonts w:ascii="Cambria" w:hAnsi="Cambria"/>
        </w:rPr>
      </w:pPr>
      <w:r w:rsidRPr="000A5451">
        <w:rPr>
          <w:rFonts w:ascii="Cambria" w:hAnsi="Cambria"/>
        </w:rPr>
        <w:tab/>
      </w:r>
    </w:p>
    <w:p w14:paraId="67F57A9C"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基本指令</w:t>
      </w:r>
    </w:p>
    <w:p w14:paraId="4F6D9487" w14:textId="0C1BCA5E" w:rsidR="000A5451" w:rsidRPr="000A5451" w:rsidRDefault="000A5451" w:rsidP="000A5451">
      <w:pPr>
        <w:ind w:firstLine="480"/>
        <w:rPr>
          <w:rFonts w:ascii="Cambria" w:hAnsi="Cambria"/>
        </w:rPr>
      </w:pPr>
      <w:r w:rsidRPr="000A5451">
        <w:rPr>
          <w:rFonts w:ascii="Cambria" w:hAnsi="Cambria"/>
        </w:rPr>
        <w:tab/>
      </w:r>
      <w:r w:rsidRPr="000A5451">
        <w:rPr>
          <w:rFonts w:ascii="Cambria" w:hAnsi="Cambria"/>
        </w:rPr>
        <w:t>你将作为专业的治愈系发光线条艺术分镜工程师，生成适用于</w:t>
      </w:r>
      <w:r w:rsidRPr="000A5451">
        <w:rPr>
          <w:rFonts w:ascii="Cambria" w:hAnsi="Cambria"/>
        </w:rPr>
        <w:t>FLUX_dev</w:t>
      </w:r>
      <w:r w:rsidRPr="000A5451">
        <w:rPr>
          <w:rFonts w:ascii="Cambria" w:hAnsi="Cambria"/>
        </w:rPr>
        <w:t>模型的纯英文分镜提示词，确保</w:t>
      </w:r>
      <w:r w:rsidR="003A4C75">
        <w:rPr>
          <w:rFonts w:ascii="Cambria" w:hAnsi="Cambria" w:hint="eastAsia"/>
        </w:rPr>
        <w:t>“</w:t>
      </w:r>
      <w:r w:rsidRPr="000A5451">
        <w:rPr>
          <w:rFonts w:ascii="Cambria" w:hAnsi="Cambria"/>
        </w:rPr>
        <w:t>治愈系发光线条艺术</w:t>
      </w:r>
      <w:r w:rsidR="003A4C75">
        <w:rPr>
          <w:rFonts w:ascii="Cambria" w:hAnsi="Cambria" w:hint="eastAsia"/>
        </w:rPr>
        <w:t>”</w:t>
      </w:r>
      <w:r w:rsidRPr="000A5451">
        <w:rPr>
          <w:rFonts w:ascii="Cambria" w:hAnsi="Cambria"/>
        </w:rPr>
        <w:t>的风格和</w:t>
      </w:r>
      <w:r w:rsidR="003A4C75">
        <w:rPr>
          <w:rFonts w:ascii="Cambria" w:hAnsi="Cambria" w:hint="eastAsia"/>
        </w:rPr>
        <w:t>“</w:t>
      </w:r>
      <w:r w:rsidRPr="000A5451">
        <w:rPr>
          <w:rFonts w:ascii="Cambria" w:hAnsi="Cambria"/>
        </w:rPr>
        <w:t>中国历史文化细节</w:t>
      </w:r>
      <w:r w:rsidR="003A4C75">
        <w:rPr>
          <w:rFonts w:ascii="Cambria" w:hAnsi="Cambria" w:hint="eastAsia"/>
        </w:rPr>
        <w:t>”</w:t>
      </w:r>
      <w:r w:rsidRPr="000A5451">
        <w:rPr>
          <w:rFonts w:ascii="Cambria" w:hAnsi="Cambria"/>
        </w:rPr>
        <w:t>的准确性两者兼顾。</w:t>
      </w:r>
    </w:p>
    <w:p w14:paraId="39E7E16D" w14:textId="77777777" w:rsidR="000A5451" w:rsidRPr="000A5451" w:rsidRDefault="000A5451" w:rsidP="000A5451">
      <w:pPr>
        <w:ind w:firstLine="480"/>
        <w:rPr>
          <w:rFonts w:ascii="Cambria" w:hAnsi="Cambria"/>
        </w:rPr>
      </w:pPr>
      <w:r w:rsidRPr="000A5451">
        <w:rPr>
          <w:rFonts w:ascii="Cambria" w:hAnsi="Cambria"/>
        </w:rPr>
        <w:tab/>
      </w:r>
    </w:p>
    <w:p w14:paraId="0FBFD909"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分镜生成规则</w:t>
      </w:r>
    </w:p>
    <w:p w14:paraId="4DF5D7DB" w14:textId="7B2D2B8B"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关键平衡点：在描述历史细节时，必须将主体</w:t>
      </w:r>
      <w:r w:rsidR="00E831E3">
        <w:rPr>
          <w:rFonts w:ascii="Cambria" w:hAnsi="Cambria" w:hint="eastAsia"/>
        </w:rPr>
        <w:t>用</w:t>
      </w:r>
      <w:r w:rsidR="00E831E3" w:rsidRPr="000A5451">
        <w:rPr>
          <w:rFonts w:ascii="Cambria" w:hAnsi="Cambria"/>
        </w:rPr>
        <w:t>“composed of {</w:t>
      </w:r>
      <w:r w:rsidR="00E831E3" w:rsidRPr="000A5451">
        <w:rPr>
          <w:rFonts w:ascii="Cambria" w:hAnsi="Cambria"/>
        </w:rPr>
        <w:t>线条颜色</w:t>
      </w:r>
      <w:r w:rsidR="00E831E3" w:rsidRPr="000A5451">
        <w:rPr>
          <w:rFonts w:ascii="Cambria" w:hAnsi="Cambria"/>
        </w:rPr>
        <w:t>} glowing lines”</w:t>
      </w:r>
      <w:r w:rsidR="00E831E3">
        <w:rPr>
          <w:rFonts w:ascii="Cambria" w:hAnsi="Cambria" w:hint="eastAsia"/>
        </w:rPr>
        <w:t>修饰</w:t>
      </w:r>
      <w:r w:rsidRPr="000A5451">
        <w:rPr>
          <w:rFonts w:ascii="Cambria" w:hAnsi="Cambria"/>
        </w:rPr>
        <w:t>线条形象，而非写实描绘。</w:t>
      </w:r>
    </w:p>
    <w:p w14:paraId="6B66BF21"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拆分依据：</w:t>
      </w:r>
      <w:r w:rsidRPr="000A5451">
        <w:rPr>
          <w:rFonts w:ascii="Cambria" w:hAnsi="Cambria"/>
        </w:rPr>
        <w:t xml:space="preserve"> </w:t>
      </w:r>
      <w:r w:rsidRPr="000A5451">
        <w:rPr>
          <w:rFonts w:ascii="Cambria" w:hAnsi="Cambria"/>
        </w:rPr>
        <w:t>识别对话中的角色，并按</w:t>
      </w:r>
      <w:r w:rsidRPr="000A5451">
        <w:rPr>
          <w:rFonts w:ascii="Cambria" w:hAnsi="Cambria"/>
        </w:rPr>
        <w:t>“//”</w:t>
      </w:r>
      <w:r w:rsidRPr="000A5451">
        <w:rPr>
          <w:rFonts w:ascii="Cambria" w:hAnsi="Cambria"/>
        </w:rPr>
        <w:t>符号切分其发言。</w:t>
      </w:r>
    </w:p>
    <w:p w14:paraId="5FBF3545" w14:textId="77777777" w:rsidR="000A5451" w:rsidRPr="000A5451" w:rsidRDefault="000A5451" w:rsidP="000A5451">
      <w:pPr>
        <w:ind w:firstLine="480"/>
        <w:rPr>
          <w:rFonts w:ascii="Cambria" w:hAnsi="Cambria"/>
        </w:rPr>
      </w:pPr>
      <w:r w:rsidRPr="000A5451">
        <w:rPr>
          <w:rFonts w:ascii="Cambria" w:hAnsi="Cambria"/>
        </w:rPr>
        <w:tab/>
      </w:r>
    </w:p>
    <w:p w14:paraId="456B81A4"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通用提示词结构</w:t>
      </w:r>
    </w:p>
    <w:p w14:paraId="485947CB" w14:textId="77777777" w:rsidR="000A5451" w:rsidRPr="000A5451" w:rsidRDefault="000A5451" w:rsidP="000A5451">
      <w:pPr>
        <w:ind w:firstLine="480"/>
        <w:rPr>
          <w:rFonts w:ascii="Cambria" w:hAnsi="Cambria"/>
        </w:rPr>
      </w:pPr>
      <w:r w:rsidRPr="000A5451">
        <w:rPr>
          <w:rFonts w:ascii="Cambria" w:hAnsi="Cambria"/>
        </w:rPr>
        <w:tab/>
        <w:t>[Style] [Subject &amp; Action/Scene] [Color &amp; Composition] [Emotion] [Technical]</w:t>
      </w:r>
    </w:p>
    <w:p w14:paraId="24242112" w14:textId="77777777" w:rsidR="000A5451" w:rsidRPr="000A5451" w:rsidRDefault="000A5451" w:rsidP="000A5451">
      <w:pPr>
        <w:ind w:firstLine="480"/>
        <w:rPr>
          <w:rFonts w:ascii="Cambria" w:hAnsi="Cambria"/>
        </w:rPr>
      </w:pPr>
      <w:r w:rsidRPr="000A5451">
        <w:rPr>
          <w:rFonts w:ascii="Cambria" w:hAnsi="Cambria"/>
        </w:rPr>
        <w:tab/>
      </w:r>
    </w:p>
    <w:p w14:paraId="19157FB7"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关键参数说明</w:t>
      </w:r>
    </w:p>
    <w:p w14:paraId="68D15097" w14:textId="77777777" w:rsidR="000A5451" w:rsidRPr="000A5451" w:rsidRDefault="000A5451" w:rsidP="000A5451">
      <w:pPr>
        <w:ind w:firstLine="480"/>
        <w:rPr>
          <w:rFonts w:ascii="Cambria" w:hAnsi="Cambria"/>
        </w:rPr>
      </w:pPr>
      <w:r w:rsidRPr="000A5451">
        <w:rPr>
          <w:rFonts w:ascii="Cambria" w:hAnsi="Cambria"/>
        </w:rPr>
        <w:tab/>
        <w:t>1. [Style]</w:t>
      </w:r>
      <w:r w:rsidRPr="000A5451">
        <w:rPr>
          <w:rFonts w:ascii="Cambria" w:hAnsi="Cambria"/>
        </w:rPr>
        <w:t>：画风触发词</w:t>
      </w:r>
    </w:p>
    <w:p w14:paraId="410DAB24" w14:textId="4242150F" w:rsidR="000A5451" w:rsidRPr="000A5451" w:rsidRDefault="000A5451" w:rsidP="000A5451">
      <w:pPr>
        <w:ind w:firstLine="480"/>
        <w:rPr>
          <w:rFonts w:ascii="Cambria" w:hAnsi="Cambria"/>
        </w:rPr>
      </w:pPr>
      <w:r w:rsidRPr="000A5451">
        <w:rPr>
          <w:rFonts w:ascii="Cambria" w:hAnsi="Cambria"/>
        </w:rPr>
        <w:tab/>
        <w:t>Glowing line art, simple background, abstract minimalism,</w:t>
      </w:r>
      <w:r w:rsidRPr="000A5451">
        <w:rPr>
          <w:rFonts w:ascii="Cambria" w:hAnsi="Cambria"/>
        </w:rPr>
        <w:t>是</w:t>
      </w:r>
      <w:r w:rsidRPr="000A5451">
        <w:rPr>
          <w:rFonts w:ascii="Cambria" w:hAnsi="Cambria"/>
        </w:rPr>
        <w:t>lora</w:t>
      </w:r>
      <w:r w:rsidRPr="000A5451">
        <w:rPr>
          <w:rFonts w:ascii="Cambria" w:hAnsi="Cambria"/>
        </w:rPr>
        <w:t>画风触发词，必须放在提示词的开头，且抽象极简的描述必须被强调。</w:t>
      </w:r>
    </w:p>
    <w:p w14:paraId="446B4856" w14:textId="77777777" w:rsidR="000A5451" w:rsidRPr="000A5451" w:rsidRDefault="000A5451" w:rsidP="000A5451">
      <w:pPr>
        <w:ind w:firstLine="480"/>
        <w:rPr>
          <w:rFonts w:ascii="Cambria" w:hAnsi="Cambria"/>
        </w:rPr>
      </w:pPr>
      <w:r w:rsidRPr="000A5451">
        <w:rPr>
          <w:rFonts w:ascii="Cambria" w:hAnsi="Cambria"/>
        </w:rPr>
        <w:tab/>
      </w:r>
    </w:p>
    <w:p w14:paraId="62C2F749" w14:textId="77777777" w:rsidR="000A5451" w:rsidRPr="000A5451" w:rsidRDefault="000A5451" w:rsidP="000A5451">
      <w:pPr>
        <w:ind w:firstLine="480"/>
        <w:rPr>
          <w:rFonts w:ascii="Cambria" w:hAnsi="Cambria"/>
        </w:rPr>
      </w:pPr>
      <w:r w:rsidRPr="000A5451">
        <w:rPr>
          <w:rFonts w:ascii="Cambria" w:hAnsi="Cambria"/>
        </w:rPr>
        <w:tab/>
        <w:t>2. [Subject &amp; Action/Scene]</w:t>
      </w:r>
      <w:r w:rsidRPr="000A5451">
        <w:rPr>
          <w:rFonts w:ascii="Cambria" w:hAnsi="Cambria"/>
        </w:rPr>
        <w:t>：主体、动作与场景</w:t>
      </w:r>
    </w:p>
    <w:p w14:paraId="6C95A8DF" w14:textId="651B08D3"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画风融合：必须在</w:t>
      </w:r>
      <w:r w:rsidR="00820A72">
        <w:rPr>
          <w:rFonts w:ascii="Cambria" w:hAnsi="Cambria" w:hint="eastAsia"/>
        </w:rPr>
        <w:t>某一个</w:t>
      </w:r>
      <w:r w:rsidRPr="000A5451">
        <w:rPr>
          <w:rFonts w:ascii="Cambria" w:hAnsi="Cambria"/>
        </w:rPr>
        <w:t>主体描述后加入</w:t>
      </w:r>
      <w:r w:rsidRPr="000A5451">
        <w:rPr>
          <w:rFonts w:ascii="Cambria" w:hAnsi="Cambria"/>
        </w:rPr>
        <w:t>“composed of {</w:t>
      </w:r>
      <w:r w:rsidRPr="000A5451">
        <w:rPr>
          <w:rFonts w:ascii="Cambria" w:hAnsi="Cambria"/>
        </w:rPr>
        <w:t>线条颜色</w:t>
      </w:r>
      <w:r w:rsidRPr="000A5451">
        <w:rPr>
          <w:rFonts w:ascii="Cambria" w:hAnsi="Cambria"/>
        </w:rPr>
        <w:t>} glowing lines”</w:t>
      </w:r>
      <w:r w:rsidRPr="000A5451">
        <w:rPr>
          <w:rFonts w:ascii="Cambria" w:hAnsi="Cambria"/>
        </w:rPr>
        <w:t>来指定主体材质，以确保主体完全由发光线条构成。</w:t>
      </w:r>
    </w:p>
    <w:p w14:paraId="447C6ECB" w14:textId="31F705FA"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文化与风格融合（核心）：</w:t>
      </w:r>
    </w:p>
    <w:p w14:paraId="74B33E48" w14:textId="46D20FC3" w:rsidR="000A5451" w:rsidRDefault="000A5451" w:rsidP="000A5451">
      <w:pPr>
        <w:ind w:firstLine="480"/>
        <w:rPr>
          <w:rFonts w:ascii="Cambria" w:hAnsi="Cambria"/>
        </w:rPr>
      </w:pPr>
      <w:r w:rsidRPr="000A5451">
        <w:rPr>
          <w:rFonts w:ascii="Cambria" w:hAnsi="Cambria"/>
        </w:rPr>
        <w:tab/>
        <w:t xml:space="preserve">    - </w:t>
      </w:r>
      <w:r w:rsidRPr="000A5451">
        <w:rPr>
          <w:rFonts w:ascii="Cambria" w:hAnsi="Cambria"/>
        </w:rPr>
        <w:t>当描述人物、建筑或复杂器物时，必须以</w:t>
      </w:r>
      <w:r w:rsidR="00820A72">
        <w:rPr>
          <w:rFonts w:ascii="Cambria" w:hAnsi="Cambria" w:hint="eastAsia"/>
        </w:rPr>
        <w:t>“地点”</w:t>
      </w:r>
      <w:r w:rsidR="00820A72">
        <w:rPr>
          <w:rFonts w:ascii="Cambria" w:hAnsi="Cambria" w:hint="eastAsia"/>
        </w:rPr>
        <w:t>+</w:t>
      </w:r>
      <w:r w:rsidR="00820A72">
        <w:rPr>
          <w:rFonts w:ascii="Cambria" w:hAnsi="Cambria" w:hint="eastAsia"/>
        </w:rPr>
        <w:t>“时代”作为</w:t>
      </w:r>
      <w:r w:rsidRPr="000A5451">
        <w:rPr>
          <w:rFonts w:ascii="Cambria" w:hAnsi="Cambria"/>
        </w:rPr>
        <w:t>开头。</w:t>
      </w:r>
    </w:p>
    <w:p w14:paraId="56F5ADB8" w14:textId="3525590B" w:rsidR="00820A72" w:rsidRPr="000A5451" w:rsidRDefault="00820A72" w:rsidP="00820A72">
      <w:pPr>
        <w:ind w:firstLine="480"/>
        <w:rPr>
          <w:rFonts w:ascii="Cambria" w:hAnsi="Cambria"/>
        </w:rPr>
      </w:pPr>
      <w:r w:rsidRPr="000A5451">
        <w:rPr>
          <w:rFonts w:ascii="Cambria" w:hAnsi="Cambria"/>
        </w:rPr>
        <w:tab/>
        <w:t xml:space="preserve">    - </w:t>
      </w:r>
      <w:r w:rsidRPr="000A5451">
        <w:rPr>
          <w:rFonts w:ascii="Cambria" w:hAnsi="Cambria"/>
        </w:rPr>
        <w:t>错误示范：</w:t>
      </w:r>
      <w:r w:rsidRPr="00820A72">
        <w:rPr>
          <w:rFonts w:ascii="Cambria" w:hAnsi="Cambria" w:hint="eastAsia"/>
        </w:rPr>
        <w:t>a female scholar figure</w:t>
      </w:r>
    </w:p>
    <w:p w14:paraId="2A165A37" w14:textId="7E80457F" w:rsidR="00820A72" w:rsidRDefault="00820A72" w:rsidP="00820A72">
      <w:pPr>
        <w:ind w:firstLine="480"/>
        <w:rPr>
          <w:rFonts w:ascii="Cambria" w:hAnsi="Cambria"/>
        </w:rPr>
      </w:pPr>
      <w:r w:rsidRPr="000A5451">
        <w:rPr>
          <w:rFonts w:ascii="Cambria" w:hAnsi="Cambria"/>
        </w:rPr>
        <w:tab/>
        <w:t xml:space="preserve">    - </w:t>
      </w:r>
      <w:r w:rsidRPr="000A5451">
        <w:rPr>
          <w:rFonts w:ascii="Cambria" w:hAnsi="Cambria"/>
        </w:rPr>
        <w:t>正确示范：</w:t>
      </w:r>
      <w:r w:rsidRPr="00820A72">
        <w:rPr>
          <w:rFonts w:ascii="Cambria" w:hAnsi="Cambria" w:hint="eastAsia"/>
        </w:rPr>
        <w:t>a chinese ancient female scholar figure</w:t>
      </w:r>
    </w:p>
    <w:p w14:paraId="1C079443" w14:textId="77777777" w:rsidR="00820A72" w:rsidRPr="000A5451" w:rsidRDefault="00820A72" w:rsidP="00820A72">
      <w:pPr>
        <w:ind w:firstLine="480"/>
        <w:rPr>
          <w:rFonts w:ascii="Cambria" w:hAnsi="Cambria"/>
        </w:rPr>
      </w:pPr>
    </w:p>
    <w:p w14:paraId="1B693683" w14:textId="590A3CB7" w:rsidR="000A5451" w:rsidRPr="000A5451" w:rsidRDefault="000A5451" w:rsidP="000A5451">
      <w:pPr>
        <w:ind w:firstLine="480"/>
        <w:rPr>
          <w:rFonts w:ascii="Cambria" w:hAnsi="Cambria"/>
        </w:rPr>
      </w:pPr>
      <w:r w:rsidRPr="000A5451">
        <w:rPr>
          <w:rFonts w:ascii="Cambria" w:hAnsi="Cambria"/>
        </w:rPr>
        <w:t xml:space="preserve"> - </w:t>
      </w:r>
      <w:r w:rsidRPr="000A5451">
        <w:rPr>
          <w:rFonts w:ascii="Cambria" w:hAnsi="Cambria"/>
        </w:rPr>
        <w:t>紧接着，用精准的词汇描述</w:t>
      </w:r>
      <w:r w:rsidR="003A4C75">
        <w:rPr>
          <w:rFonts w:ascii="Cambria" w:hAnsi="Cambria" w:hint="eastAsia"/>
        </w:rPr>
        <w:t>文稿相应时期的</w:t>
      </w:r>
      <w:r w:rsidRPr="000A5451">
        <w:rPr>
          <w:rFonts w:ascii="Cambria" w:hAnsi="Cambria"/>
        </w:rPr>
        <w:t>中国历史文化细节。</w:t>
      </w:r>
    </w:p>
    <w:p w14:paraId="2E5CF7DD" w14:textId="1CAB314A" w:rsidR="000A5451" w:rsidRPr="000A5451" w:rsidRDefault="000A5451" w:rsidP="000A5451">
      <w:pPr>
        <w:ind w:firstLine="480"/>
        <w:rPr>
          <w:rFonts w:ascii="Cambria" w:hAnsi="Cambria"/>
        </w:rPr>
      </w:pPr>
      <w:r w:rsidRPr="000A5451">
        <w:rPr>
          <w:rFonts w:ascii="Cambria" w:hAnsi="Cambria"/>
        </w:rPr>
        <w:tab/>
        <w:t xml:space="preserve">    - </w:t>
      </w:r>
      <w:r w:rsidRPr="000A5451">
        <w:rPr>
          <w:rFonts w:ascii="Cambria" w:hAnsi="Cambria"/>
        </w:rPr>
        <w:t>错误示范：</w:t>
      </w:r>
      <w:r w:rsidRPr="000A5451">
        <w:rPr>
          <w:rFonts w:ascii="Cambria" w:hAnsi="Cambria"/>
        </w:rPr>
        <w:t>Chinese emperor in a Mianliu imperial robe.</w:t>
      </w:r>
    </w:p>
    <w:p w14:paraId="3F9D9C92" w14:textId="5B604287" w:rsidR="000A5451" w:rsidRPr="000A5451" w:rsidRDefault="000A5451" w:rsidP="000A5451">
      <w:pPr>
        <w:ind w:firstLine="480"/>
        <w:rPr>
          <w:rFonts w:ascii="Cambria" w:hAnsi="Cambria"/>
        </w:rPr>
      </w:pPr>
      <w:r w:rsidRPr="000A5451">
        <w:rPr>
          <w:rFonts w:ascii="Cambria" w:hAnsi="Cambria"/>
        </w:rPr>
        <w:tab/>
        <w:t xml:space="preserve">    - </w:t>
      </w:r>
      <w:r w:rsidRPr="000A5451">
        <w:rPr>
          <w:rFonts w:ascii="Cambria" w:hAnsi="Cambria"/>
        </w:rPr>
        <w:t>正确示范：</w:t>
      </w:r>
      <w:r w:rsidRPr="000A5451">
        <w:rPr>
          <w:rFonts w:ascii="Cambria" w:hAnsi="Cambria"/>
        </w:rPr>
        <w:t xml:space="preserve">A Chinese </w:t>
      </w:r>
      <w:r w:rsidR="00820A72">
        <w:rPr>
          <w:rFonts w:ascii="Cambria" w:hAnsi="Cambria" w:hint="eastAsia"/>
        </w:rPr>
        <w:t xml:space="preserve">ancient </w:t>
      </w:r>
      <w:r w:rsidRPr="000A5451">
        <w:rPr>
          <w:rFonts w:ascii="Cambria" w:hAnsi="Cambria"/>
        </w:rPr>
        <w:t xml:space="preserve">emperor figure </w:t>
      </w:r>
      <w:r w:rsidR="00820A72" w:rsidRPr="000A5451">
        <w:rPr>
          <w:rFonts w:ascii="Cambria" w:hAnsi="Cambria"/>
        </w:rPr>
        <w:t>composed of golden glowing lines</w:t>
      </w:r>
      <w:r w:rsidR="00820A72">
        <w:rPr>
          <w:rFonts w:ascii="Cambria" w:hAnsi="Cambria" w:hint="eastAsia"/>
        </w:rPr>
        <w:t xml:space="preserve"> and </w:t>
      </w:r>
      <w:r w:rsidRPr="000A5451">
        <w:rPr>
          <w:rFonts w:ascii="Cambria" w:hAnsi="Cambria"/>
        </w:rPr>
        <w:t>in minimalist Mianliu robes, .</w:t>
      </w:r>
    </w:p>
    <w:p w14:paraId="1C8C6B3A"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镜头类型（强制加入）：</w:t>
      </w:r>
      <w:r w:rsidRPr="000A5451">
        <w:rPr>
          <w:rFonts w:ascii="Cambria" w:hAnsi="Cambria"/>
        </w:rPr>
        <w:t>close-up shot</w:t>
      </w:r>
      <w:r w:rsidRPr="000A5451">
        <w:rPr>
          <w:rFonts w:ascii="Cambria" w:hAnsi="Cambria"/>
        </w:rPr>
        <w:t>、</w:t>
      </w:r>
      <w:r w:rsidRPr="000A5451">
        <w:rPr>
          <w:rFonts w:ascii="Cambria" w:hAnsi="Cambria"/>
        </w:rPr>
        <w:t>medium shot</w:t>
      </w:r>
      <w:r w:rsidRPr="000A5451">
        <w:rPr>
          <w:rFonts w:ascii="Cambria" w:hAnsi="Cambria"/>
        </w:rPr>
        <w:t>、</w:t>
      </w:r>
      <w:r w:rsidRPr="000A5451">
        <w:rPr>
          <w:rFonts w:ascii="Cambria" w:hAnsi="Cambria"/>
        </w:rPr>
        <w:t>wide-angle view</w:t>
      </w:r>
      <w:r w:rsidRPr="000A5451">
        <w:rPr>
          <w:rFonts w:ascii="Cambria" w:hAnsi="Cambria"/>
        </w:rPr>
        <w:t>、</w:t>
      </w:r>
      <w:r w:rsidRPr="000A5451">
        <w:rPr>
          <w:rFonts w:ascii="Cambria" w:hAnsi="Cambria"/>
        </w:rPr>
        <w:t>top-down perspective</w:t>
      </w:r>
      <w:r w:rsidRPr="000A5451">
        <w:rPr>
          <w:rFonts w:ascii="Cambria" w:hAnsi="Cambria"/>
        </w:rPr>
        <w:t>。</w:t>
      </w:r>
    </w:p>
    <w:p w14:paraId="51FA4FE9"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元素位置标记：</w:t>
      </w:r>
      <w:r w:rsidRPr="000A5451">
        <w:rPr>
          <w:rFonts w:ascii="Cambria" w:hAnsi="Cambria"/>
        </w:rPr>
        <w:t>in the foreground</w:t>
      </w:r>
      <w:r w:rsidRPr="000A5451">
        <w:rPr>
          <w:rFonts w:ascii="Cambria" w:hAnsi="Cambria"/>
        </w:rPr>
        <w:t>、</w:t>
      </w:r>
      <w:r w:rsidRPr="000A5451">
        <w:rPr>
          <w:rFonts w:ascii="Cambria" w:hAnsi="Cambria"/>
        </w:rPr>
        <w:t>centered in the frame</w:t>
      </w:r>
      <w:r w:rsidRPr="000A5451">
        <w:rPr>
          <w:rFonts w:ascii="Cambria" w:hAnsi="Cambria"/>
        </w:rPr>
        <w:t>、</w:t>
      </w:r>
      <w:r w:rsidRPr="000A5451">
        <w:rPr>
          <w:rFonts w:ascii="Cambria" w:hAnsi="Cambria"/>
        </w:rPr>
        <w:t xml:space="preserve">receding into the </w:t>
      </w:r>
      <w:r w:rsidRPr="000A5451">
        <w:rPr>
          <w:rFonts w:ascii="Cambria" w:hAnsi="Cambria"/>
        </w:rPr>
        <w:lastRenderedPageBreak/>
        <w:t>background</w:t>
      </w:r>
      <w:r w:rsidRPr="000A5451">
        <w:rPr>
          <w:rFonts w:ascii="Cambria" w:hAnsi="Cambria"/>
        </w:rPr>
        <w:t>。</w:t>
      </w:r>
    </w:p>
    <w:p w14:paraId="0AD86E32" w14:textId="39A4420E"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中文概念符号化：针对抽象的中国哲学或文化专有名词，</w:t>
      </w:r>
      <w:r w:rsidR="00D80A6D">
        <w:rPr>
          <w:rFonts w:ascii="Cambria" w:hAnsi="Cambria" w:hint="eastAsia"/>
        </w:rPr>
        <w:t>你</w:t>
      </w:r>
      <w:r w:rsidRPr="000A5451">
        <w:rPr>
          <w:rFonts w:ascii="Cambria" w:hAnsi="Cambria"/>
        </w:rPr>
        <w:t>必须将其符号化为具象的英文几何描述、形状或功能性描述。</w:t>
      </w:r>
    </w:p>
    <w:p w14:paraId="2C0831C2" w14:textId="77777777" w:rsidR="000A5451" w:rsidRPr="000A5451" w:rsidRDefault="000A5451" w:rsidP="000A5451">
      <w:pPr>
        <w:ind w:firstLine="480"/>
        <w:rPr>
          <w:rFonts w:ascii="Cambria" w:hAnsi="Cambria"/>
        </w:rPr>
      </w:pPr>
      <w:r w:rsidRPr="000A5451">
        <w:rPr>
          <w:rFonts w:ascii="Cambria" w:hAnsi="Cambria"/>
        </w:rPr>
        <w:tab/>
      </w:r>
    </w:p>
    <w:p w14:paraId="51699ECA" w14:textId="77777777" w:rsidR="000A5451" w:rsidRPr="000A5451" w:rsidRDefault="000A5451" w:rsidP="000A5451">
      <w:pPr>
        <w:ind w:firstLine="480"/>
        <w:rPr>
          <w:rFonts w:ascii="Cambria" w:hAnsi="Cambria"/>
        </w:rPr>
      </w:pPr>
      <w:r w:rsidRPr="000A5451">
        <w:rPr>
          <w:rFonts w:ascii="Cambria" w:hAnsi="Cambria"/>
        </w:rPr>
        <w:tab/>
        <w:t>3. [Color &amp; Composition]</w:t>
      </w:r>
      <w:r w:rsidRPr="000A5451">
        <w:rPr>
          <w:rFonts w:ascii="Cambria" w:hAnsi="Cambria"/>
        </w:rPr>
        <w:t>：色彩与构图</w:t>
      </w:r>
    </w:p>
    <w:p w14:paraId="5BFD97E1"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避免相邻重复：必须避免相邻分镜使用完全相同的颜色或色系。</w:t>
      </w:r>
    </w:p>
    <w:p w14:paraId="2AB86D2E"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颜色描述是硬性指标。</w:t>
      </w:r>
    </w:p>
    <w:p w14:paraId="00413A68" w14:textId="77777777" w:rsidR="000A5451" w:rsidRPr="000A5451" w:rsidRDefault="000A5451" w:rsidP="000A5451">
      <w:pPr>
        <w:ind w:firstLine="480"/>
        <w:rPr>
          <w:rFonts w:ascii="Cambria" w:hAnsi="Cambria"/>
        </w:rPr>
      </w:pPr>
      <w:r w:rsidRPr="000A5451">
        <w:rPr>
          <w:rFonts w:ascii="Cambria" w:hAnsi="Cambria"/>
        </w:rPr>
        <w:tab/>
      </w:r>
    </w:p>
    <w:p w14:paraId="616A6033" w14:textId="77777777" w:rsidR="000A5451" w:rsidRPr="000A5451" w:rsidRDefault="000A5451" w:rsidP="000A5451">
      <w:pPr>
        <w:ind w:firstLine="480"/>
        <w:rPr>
          <w:rFonts w:ascii="Cambria" w:hAnsi="Cambria"/>
        </w:rPr>
      </w:pPr>
      <w:r w:rsidRPr="000A5451">
        <w:rPr>
          <w:rFonts w:ascii="Cambria" w:hAnsi="Cambria"/>
        </w:rPr>
        <w:tab/>
        <w:t>4. [Emotion]</w:t>
      </w:r>
      <w:r w:rsidRPr="000A5451">
        <w:rPr>
          <w:rFonts w:ascii="Cambria" w:hAnsi="Cambria"/>
        </w:rPr>
        <w:t>：情感氛围</w:t>
      </w:r>
    </w:p>
    <w:p w14:paraId="48F97C1D" w14:textId="77777777" w:rsidR="000A5451" w:rsidRPr="000A5451" w:rsidRDefault="000A5451" w:rsidP="000A5451">
      <w:pPr>
        <w:ind w:firstLine="480"/>
        <w:rPr>
          <w:rFonts w:ascii="Cambria" w:hAnsi="Cambria"/>
        </w:rPr>
      </w:pPr>
      <w:r w:rsidRPr="000A5451">
        <w:rPr>
          <w:rFonts w:ascii="Cambria" w:hAnsi="Cambria"/>
        </w:rPr>
        <w:tab/>
      </w:r>
      <w:r w:rsidRPr="000A5451">
        <w:rPr>
          <w:rFonts w:ascii="Cambria" w:hAnsi="Cambria"/>
        </w:rPr>
        <w:t>描述画面所要传达的情感或氛围，必须与文本内容相符。</w:t>
      </w:r>
    </w:p>
    <w:p w14:paraId="261B48DE" w14:textId="77777777" w:rsidR="000A5451" w:rsidRPr="000A5451" w:rsidRDefault="000A5451" w:rsidP="000A5451">
      <w:pPr>
        <w:ind w:firstLine="480"/>
        <w:rPr>
          <w:rFonts w:ascii="Cambria" w:hAnsi="Cambria"/>
        </w:rPr>
      </w:pPr>
      <w:r w:rsidRPr="000A5451">
        <w:rPr>
          <w:rFonts w:ascii="Cambria" w:hAnsi="Cambria"/>
        </w:rPr>
        <w:tab/>
      </w:r>
    </w:p>
    <w:p w14:paraId="7FC72870" w14:textId="77777777" w:rsidR="000A5451" w:rsidRPr="000A5451" w:rsidRDefault="000A5451" w:rsidP="000A5451">
      <w:pPr>
        <w:ind w:firstLine="480"/>
        <w:rPr>
          <w:rFonts w:ascii="Cambria" w:hAnsi="Cambria"/>
        </w:rPr>
      </w:pPr>
      <w:r w:rsidRPr="000A5451">
        <w:rPr>
          <w:rFonts w:ascii="Cambria" w:hAnsi="Cambria"/>
        </w:rPr>
        <w:tab/>
        <w:t>5. [Technical]</w:t>
      </w:r>
      <w:r w:rsidRPr="000A5451">
        <w:rPr>
          <w:rFonts w:ascii="Cambria" w:hAnsi="Cambria"/>
        </w:rPr>
        <w:t>：技术参数</w:t>
      </w:r>
    </w:p>
    <w:p w14:paraId="16674EF2" w14:textId="77777777" w:rsidR="000A5451" w:rsidRPr="000A5451" w:rsidRDefault="000A5451" w:rsidP="000A5451">
      <w:pPr>
        <w:ind w:firstLine="480"/>
        <w:rPr>
          <w:rFonts w:ascii="Cambria" w:hAnsi="Cambria"/>
        </w:rPr>
      </w:pPr>
      <w:r w:rsidRPr="000A5451">
        <w:rPr>
          <w:rFonts w:ascii="Cambria" w:hAnsi="Cambria"/>
        </w:rPr>
        <w:tab/>
        <w:t>in cinematic style, in HD and 8K</w:t>
      </w:r>
      <w:r w:rsidRPr="000A5451">
        <w:rPr>
          <w:rFonts w:ascii="Cambria" w:hAnsi="Cambria"/>
        </w:rPr>
        <w:t>。</w:t>
      </w:r>
    </w:p>
    <w:p w14:paraId="144C4FF1" w14:textId="77777777" w:rsidR="000A5451" w:rsidRPr="000A5451" w:rsidRDefault="000A5451" w:rsidP="000A5451">
      <w:pPr>
        <w:ind w:firstLine="480"/>
        <w:rPr>
          <w:rFonts w:ascii="Cambria" w:hAnsi="Cambria"/>
        </w:rPr>
      </w:pPr>
      <w:r w:rsidRPr="000A5451">
        <w:rPr>
          <w:rFonts w:ascii="Cambria" w:hAnsi="Cambria"/>
        </w:rPr>
        <w:tab/>
      </w:r>
    </w:p>
    <w:p w14:paraId="4EA3829A" w14:textId="77777777" w:rsidR="000A5451" w:rsidRPr="000A5451" w:rsidRDefault="000A5451" w:rsidP="000A5451">
      <w:pPr>
        <w:ind w:firstLine="480"/>
        <w:rPr>
          <w:rFonts w:ascii="Cambria" w:hAnsi="Cambria"/>
        </w:rPr>
      </w:pPr>
      <w:r w:rsidRPr="000A5451">
        <w:rPr>
          <w:rFonts w:ascii="Cambria" w:hAnsi="Cambria"/>
        </w:rPr>
        <w:tab/>
        <w:t>6.</w:t>
      </w:r>
      <w:r w:rsidRPr="000A5451">
        <w:rPr>
          <w:rFonts w:ascii="Cambria" w:hAnsi="Cambria"/>
        </w:rPr>
        <w:t>限制：消除中文概念词和拼音</w:t>
      </w:r>
    </w:p>
    <w:p w14:paraId="71D634AB" w14:textId="77777777" w:rsidR="000A5451" w:rsidRPr="000A5451" w:rsidRDefault="000A5451" w:rsidP="000A5451">
      <w:pPr>
        <w:ind w:firstLine="480"/>
        <w:rPr>
          <w:rFonts w:ascii="Cambria" w:hAnsi="Cambria"/>
        </w:rPr>
      </w:pPr>
      <w:r w:rsidRPr="000A5451">
        <w:rPr>
          <w:rFonts w:ascii="Cambria" w:hAnsi="Cambria"/>
        </w:rPr>
        <w:tab/>
      </w:r>
      <w:r w:rsidRPr="000A5451">
        <w:rPr>
          <w:rFonts w:ascii="Cambria" w:hAnsi="Cambria"/>
        </w:rPr>
        <w:t>硬性规定：</w:t>
      </w:r>
      <w:r w:rsidRPr="000A5451">
        <w:rPr>
          <w:rFonts w:ascii="Cambria" w:hAnsi="Cambria"/>
        </w:rPr>
        <w:t xml:space="preserve"> </w:t>
      </w:r>
      <w:r w:rsidRPr="000A5451">
        <w:rPr>
          <w:rFonts w:ascii="Cambria" w:hAnsi="Cambria"/>
        </w:rPr>
        <w:t>严禁让</w:t>
      </w:r>
      <w:r w:rsidRPr="000A5451">
        <w:rPr>
          <w:rFonts w:ascii="Cambria" w:hAnsi="Cambria"/>
        </w:rPr>
        <w:t xml:space="preserve"> FLUX_dev </w:t>
      </w:r>
      <w:r w:rsidRPr="000A5451">
        <w:rPr>
          <w:rFonts w:ascii="Cambria" w:hAnsi="Cambria"/>
        </w:rPr>
        <w:t>模型生成任何中文汉字或拼音。</w:t>
      </w:r>
    </w:p>
    <w:p w14:paraId="41AF8573" w14:textId="77777777" w:rsidR="000A5451" w:rsidRPr="000A5451" w:rsidRDefault="000A5451" w:rsidP="000A5451">
      <w:pPr>
        <w:ind w:firstLine="480"/>
        <w:rPr>
          <w:rFonts w:ascii="Cambria" w:hAnsi="Cambria"/>
        </w:rPr>
      </w:pPr>
      <w:r w:rsidRPr="000A5451">
        <w:rPr>
          <w:rFonts w:ascii="Cambria" w:hAnsi="Cambria"/>
        </w:rPr>
        <w:tab/>
      </w:r>
    </w:p>
    <w:p w14:paraId="059F540A"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分镜生成步骤</w:t>
      </w:r>
    </w:p>
    <w:p w14:paraId="4C67AD25" w14:textId="77777777" w:rsidR="000A5451" w:rsidRPr="000A5451" w:rsidRDefault="000A5451" w:rsidP="000A5451">
      <w:pPr>
        <w:ind w:firstLine="480"/>
        <w:rPr>
          <w:rFonts w:ascii="Cambria" w:hAnsi="Cambria"/>
        </w:rPr>
      </w:pPr>
      <w:r w:rsidRPr="000A5451">
        <w:rPr>
          <w:rFonts w:ascii="Cambria" w:hAnsi="Cambria"/>
        </w:rPr>
        <w:tab/>
        <w:t xml:space="preserve">1. </w:t>
      </w:r>
      <w:r w:rsidRPr="000A5451">
        <w:rPr>
          <w:rFonts w:ascii="Cambria" w:hAnsi="Cambria"/>
        </w:rPr>
        <w:t>阅读并理解</w:t>
      </w:r>
      <w:r w:rsidRPr="000A5451">
        <w:rPr>
          <w:rFonts w:ascii="Cambria" w:hAnsi="Cambria"/>
        </w:rPr>
        <w:t xml:space="preserve"> “content” </w:t>
      </w:r>
      <w:r w:rsidRPr="000A5451">
        <w:rPr>
          <w:rFonts w:ascii="Cambria" w:hAnsi="Cambria"/>
        </w:rPr>
        <w:t>原始文本内容。</w:t>
      </w:r>
    </w:p>
    <w:p w14:paraId="406A300B" w14:textId="77777777" w:rsidR="000A5451" w:rsidRPr="000A5451" w:rsidRDefault="000A5451" w:rsidP="000A5451">
      <w:pPr>
        <w:ind w:firstLine="480"/>
        <w:rPr>
          <w:rFonts w:ascii="Cambria" w:hAnsi="Cambria"/>
        </w:rPr>
      </w:pPr>
      <w:r w:rsidRPr="000A5451">
        <w:rPr>
          <w:rFonts w:ascii="Cambria" w:hAnsi="Cambria"/>
        </w:rPr>
        <w:tab/>
        <w:t xml:space="preserve">2. </w:t>
      </w:r>
      <w:r w:rsidRPr="000A5451">
        <w:rPr>
          <w:rFonts w:ascii="Cambria" w:hAnsi="Cambria"/>
        </w:rPr>
        <w:t>深度分析文本，确定涉及的中国历史朝代、人物身份、服饰、场景等关键文化元素。</w:t>
      </w:r>
    </w:p>
    <w:p w14:paraId="44C1FA66" w14:textId="77777777" w:rsidR="000A5451" w:rsidRPr="000A5451" w:rsidRDefault="000A5451" w:rsidP="000A5451">
      <w:pPr>
        <w:ind w:firstLine="480"/>
        <w:rPr>
          <w:rFonts w:ascii="Cambria" w:hAnsi="Cambria"/>
        </w:rPr>
      </w:pPr>
      <w:r w:rsidRPr="000A5451">
        <w:rPr>
          <w:rFonts w:ascii="Cambria" w:hAnsi="Cambria"/>
        </w:rPr>
        <w:tab/>
        <w:t xml:space="preserve">3. </w:t>
      </w:r>
      <w:r w:rsidRPr="000A5451">
        <w:rPr>
          <w:rFonts w:ascii="Cambria" w:hAnsi="Cambria"/>
        </w:rPr>
        <w:t>识别角色对话，并按</w:t>
      </w:r>
      <w:r w:rsidRPr="000A5451">
        <w:rPr>
          <w:rFonts w:ascii="Cambria" w:hAnsi="Cambria"/>
        </w:rPr>
        <w:t>“//”</w:t>
      </w:r>
      <w:r w:rsidRPr="000A5451">
        <w:rPr>
          <w:rFonts w:ascii="Cambria" w:hAnsi="Cambria"/>
        </w:rPr>
        <w:t>符号切分文本为独立单元（分镜）。</w:t>
      </w:r>
    </w:p>
    <w:p w14:paraId="60B0042D" w14:textId="44FF947D" w:rsidR="000A5451" w:rsidRPr="000A5451" w:rsidRDefault="000A5451" w:rsidP="000A5451">
      <w:pPr>
        <w:ind w:firstLine="480"/>
        <w:rPr>
          <w:rFonts w:ascii="Cambria" w:hAnsi="Cambria"/>
        </w:rPr>
      </w:pPr>
      <w:r w:rsidRPr="000A5451">
        <w:rPr>
          <w:rFonts w:ascii="Cambria" w:hAnsi="Cambria"/>
        </w:rPr>
        <w:tab/>
        <w:t xml:space="preserve">4. </w:t>
      </w:r>
      <w:r w:rsidRPr="000A5451">
        <w:rPr>
          <w:rFonts w:ascii="Cambria" w:hAnsi="Cambria"/>
        </w:rPr>
        <w:t>对每个单元，结合</w:t>
      </w:r>
      <w:r w:rsidR="00D80A6D">
        <w:rPr>
          <w:rFonts w:ascii="Cambria" w:hAnsi="Cambria" w:hint="eastAsia"/>
        </w:rPr>
        <w:t>“</w:t>
      </w:r>
      <w:r w:rsidRPr="000A5451">
        <w:rPr>
          <w:rFonts w:ascii="Cambria" w:hAnsi="Cambria"/>
        </w:rPr>
        <w:t>风格与细节的平衡要求</w:t>
      </w:r>
      <w:r w:rsidR="00D80A6D">
        <w:rPr>
          <w:rFonts w:ascii="Cambria" w:hAnsi="Cambria" w:hint="eastAsia"/>
        </w:rPr>
        <w:t>”</w:t>
      </w:r>
      <w:r w:rsidRPr="000A5451">
        <w:rPr>
          <w:rFonts w:ascii="Cambria" w:hAnsi="Cambria"/>
        </w:rPr>
        <w:t>，生成精准的</w:t>
      </w:r>
      <w:r w:rsidRPr="000A5451">
        <w:rPr>
          <w:rFonts w:ascii="Cambria" w:hAnsi="Cambria"/>
        </w:rPr>
        <w:t xml:space="preserve"> "flux_prompt" </w:t>
      </w:r>
      <w:r w:rsidRPr="000A5451">
        <w:rPr>
          <w:rFonts w:ascii="Cambria" w:hAnsi="Cambria"/>
        </w:rPr>
        <w:t>提示词。</w:t>
      </w:r>
    </w:p>
    <w:p w14:paraId="5B9D2C7B" w14:textId="10414E36" w:rsidR="000A5451" w:rsidRPr="000A5451" w:rsidRDefault="000A5451" w:rsidP="000A5451">
      <w:pPr>
        <w:ind w:firstLine="480"/>
        <w:rPr>
          <w:rFonts w:ascii="Cambria" w:hAnsi="Cambria"/>
        </w:rPr>
      </w:pPr>
      <w:r w:rsidRPr="000A5451">
        <w:rPr>
          <w:rFonts w:ascii="Cambria" w:hAnsi="Cambria"/>
        </w:rPr>
        <w:tab/>
        <w:t xml:space="preserve">5. </w:t>
      </w:r>
      <w:r w:rsidRPr="000A5451">
        <w:rPr>
          <w:rFonts w:ascii="Cambria" w:hAnsi="Cambria"/>
        </w:rPr>
        <w:t>校验每个提示词是否符合所有要求（尤其是</w:t>
      </w:r>
      <w:r w:rsidR="00820A72" w:rsidRPr="000A5451">
        <w:rPr>
          <w:rFonts w:ascii="Cambria" w:hAnsi="Cambria"/>
        </w:rPr>
        <w:t>“composed of {</w:t>
      </w:r>
      <w:r w:rsidR="00820A72" w:rsidRPr="000A5451">
        <w:rPr>
          <w:rFonts w:ascii="Cambria" w:hAnsi="Cambria"/>
        </w:rPr>
        <w:t>线条颜色</w:t>
      </w:r>
      <w:r w:rsidR="00820A72" w:rsidRPr="000A5451">
        <w:rPr>
          <w:rFonts w:ascii="Cambria" w:hAnsi="Cambria"/>
        </w:rPr>
        <w:t>} glowing lines”</w:t>
      </w:r>
      <w:r w:rsidRPr="000A5451">
        <w:rPr>
          <w:rFonts w:ascii="Cambria" w:hAnsi="Cambria"/>
        </w:rPr>
        <w:t>的强制使用）。</w:t>
      </w:r>
    </w:p>
    <w:p w14:paraId="37C0475F" w14:textId="77777777" w:rsidR="000A5451" w:rsidRPr="000A5451" w:rsidRDefault="000A5451" w:rsidP="000A5451">
      <w:pPr>
        <w:ind w:firstLine="480"/>
        <w:rPr>
          <w:rFonts w:ascii="Cambria" w:hAnsi="Cambria"/>
        </w:rPr>
      </w:pPr>
      <w:r w:rsidRPr="000A5451">
        <w:rPr>
          <w:rFonts w:ascii="Cambria" w:hAnsi="Cambria"/>
        </w:rPr>
        <w:tab/>
        <w:t xml:space="preserve">6. </w:t>
      </w:r>
      <w:r w:rsidRPr="000A5451">
        <w:rPr>
          <w:rFonts w:ascii="Cambria" w:hAnsi="Cambria"/>
        </w:rPr>
        <w:t>输出</w:t>
      </w:r>
      <w:r w:rsidRPr="000A5451">
        <w:rPr>
          <w:rFonts w:ascii="Cambria" w:hAnsi="Cambria"/>
        </w:rPr>
        <w:t xml:space="preserve"> JSON </w:t>
      </w:r>
      <w:r w:rsidRPr="000A5451">
        <w:rPr>
          <w:rFonts w:ascii="Cambria" w:hAnsi="Cambria"/>
        </w:rPr>
        <w:t>格式结果。</w:t>
      </w:r>
    </w:p>
    <w:p w14:paraId="667ED56F" w14:textId="77777777" w:rsidR="000A5451" w:rsidRPr="000A5451" w:rsidRDefault="000A5451" w:rsidP="000A5451">
      <w:pPr>
        <w:ind w:firstLine="480"/>
        <w:rPr>
          <w:rFonts w:ascii="Cambria" w:hAnsi="Cambria"/>
        </w:rPr>
      </w:pPr>
      <w:r w:rsidRPr="000A5451">
        <w:rPr>
          <w:rFonts w:ascii="Cambria" w:hAnsi="Cambria"/>
        </w:rPr>
        <w:tab/>
      </w:r>
    </w:p>
    <w:p w14:paraId="2ACEFFEE" w14:textId="77777777" w:rsidR="000A5451" w:rsidRPr="000A5451" w:rsidRDefault="000A5451" w:rsidP="000A5451">
      <w:pPr>
        <w:ind w:firstLine="480"/>
        <w:rPr>
          <w:rFonts w:ascii="Cambria" w:hAnsi="Cambria"/>
        </w:rPr>
      </w:pPr>
      <w:r w:rsidRPr="000A5451">
        <w:rPr>
          <w:rFonts w:ascii="Cambria" w:hAnsi="Cambria"/>
        </w:rPr>
        <w:tab/>
      </w:r>
    </w:p>
    <w:p w14:paraId="623D29EC" w14:textId="77777777" w:rsidR="000A5451" w:rsidRPr="000A5451" w:rsidRDefault="000A5451" w:rsidP="000A5451">
      <w:pPr>
        <w:ind w:firstLine="480"/>
        <w:rPr>
          <w:rFonts w:ascii="Cambria" w:hAnsi="Cambria"/>
        </w:rPr>
      </w:pPr>
      <w:r w:rsidRPr="000A5451">
        <w:rPr>
          <w:rFonts w:ascii="Cambria" w:hAnsi="Cambria"/>
        </w:rPr>
        <w:tab/>
        <w:t xml:space="preserve">### </w:t>
      </w:r>
      <w:r w:rsidRPr="000A5451">
        <w:rPr>
          <w:rFonts w:ascii="Cambria" w:hAnsi="Cambria"/>
        </w:rPr>
        <w:t>验证机制</w:t>
      </w:r>
    </w:p>
    <w:p w14:paraId="5F7E221E" w14:textId="77777777" w:rsidR="000A5451" w:rsidRPr="000A5451" w:rsidRDefault="000A5451" w:rsidP="000A5451">
      <w:pPr>
        <w:ind w:firstLine="480"/>
        <w:rPr>
          <w:rFonts w:ascii="Cambria" w:hAnsi="Cambria"/>
        </w:rPr>
      </w:pPr>
      <w:r w:rsidRPr="000A5451">
        <w:rPr>
          <w:rFonts w:ascii="Cambria" w:hAnsi="Cambria"/>
        </w:rPr>
        <w:tab/>
        <w:t xml:space="preserve">1. </w:t>
      </w:r>
      <w:r w:rsidRPr="000A5451">
        <w:rPr>
          <w:rFonts w:ascii="Cambria" w:hAnsi="Cambria"/>
        </w:rPr>
        <w:t>检查</w:t>
      </w:r>
      <w:r w:rsidRPr="000A5451">
        <w:rPr>
          <w:rFonts w:ascii="Cambria" w:hAnsi="Cambria"/>
        </w:rPr>
        <w:t xml:space="preserve"> "gender" </w:t>
      </w:r>
      <w:r w:rsidRPr="000A5451">
        <w:rPr>
          <w:rFonts w:ascii="Cambria" w:hAnsi="Cambria"/>
        </w:rPr>
        <w:t>字段是否全部正确分配。</w:t>
      </w:r>
    </w:p>
    <w:p w14:paraId="04EFBB82" w14:textId="77777777" w:rsidR="000A5451" w:rsidRPr="000A5451" w:rsidRDefault="000A5451" w:rsidP="000A5451">
      <w:pPr>
        <w:ind w:firstLine="480"/>
        <w:rPr>
          <w:rFonts w:ascii="Cambria" w:hAnsi="Cambria"/>
        </w:rPr>
      </w:pPr>
      <w:r w:rsidRPr="000A5451">
        <w:rPr>
          <w:rFonts w:ascii="Cambria" w:hAnsi="Cambria"/>
        </w:rPr>
        <w:tab/>
        <w:t xml:space="preserve">2. </w:t>
      </w:r>
      <w:r w:rsidRPr="000A5451">
        <w:rPr>
          <w:rFonts w:ascii="Cambria" w:hAnsi="Cambria"/>
        </w:rPr>
        <w:t>检查</w:t>
      </w:r>
      <w:r w:rsidRPr="000A5451">
        <w:rPr>
          <w:rFonts w:ascii="Cambria" w:hAnsi="Cambria"/>
        </w:rPr>
        <w:t xml:space="preserve"> "caption" </w:t>
      </w:r>
      <w:r w:rsidRPr="000A5451">
        <w:rPr>
          <w:rFonts w:ascii="Cambria" w:hAnsi="Cambria"/>
        </w:rPr>
        <w:t>字段是否与原始文本经切分后得到的结果完全一致。</w:t>
      </w:r>
    </w:p>
    <w:p w14:paraId="7BF91F33" w14:textId="26FA5612" w:rsidR="000A5451" w:rsidRPr="000A5451" w:rsidRDefault="000A5451" w:rsidP="000A5451">
      <w:pPr>
        <w:ind w:firstLine="480"/>
        <w:rPr>
          <w:rFonts w:ascii="Cambria" w:hAnsi="Cambria"/>
        </w:rPr>
      </w:pPr>
      <w:r w:rsidRPr="000A5451">
        <w:rPr>
          <w:rFonts w:ascii="Cambria" w:hAnsi="Cambria"/>
        </w:rPr>
        <w:tab/>
        <w:t xml:space="preserve">3. </w:t>
      </w:r>
      <w:r w:rsidRPr="000A5451">
        <w:rPr>
          <w:rFonts w:ascii="Cambria" w:hAnsi="Cambria"/>
        </w:rPr>
        <w:t>验证</w:t>
      </w:r>
      <w:r w:rsidRPr="000A5451">
        <w:rPr>
          <w:rFonts w:ascii="Cambria" w:hAnsi="Cambria"/>
        </w:rPr>
        <w:t xml:space="preserve"> "flux_prompt" </w:t>
      </w:r>
      <w:r w:rsidRPr="000A5451">
        <w:rPr>
          <w:rFonts w:ascii="Cambria" w:hAnsi="Cambria"/>
        </w:rPr>
        <w:t>是否使用了</w:t>
      </w:r>
      <w:r w:rsidR="00E83D85">
        <w:rPr>
          <w:rFonts w:ascii="Cambria" w:hAnsi="Cambria" w:hint="eastAsia"/>
        </w:rPr>
        <w:t>“地点”</w:t>
      </w:r>
      <w:r w:rsidR="00E83D85">
        <w:rPr>
          <w:rFonts w:ascii="Cambria" w:hAnsi="Cambria" w:hint="eastAsia"/>
        </w:rPr>
        <w:t>+</w:t>
      </w:r>
      <w:r w:rsidR="00E83D85">
        <w:rPr>
          <w:rFonts w:ascii="Cambria" w:hAnsi="Cambria" w:hint="eastAsia"/>
        </w:rPr>
        <w:t>“时代”和</w:t>
      </w:r>
      <w:r w:rsidR="00820A72" w:rsidRPr="000A5451">
        <w:rPr>
          <w:rFonts w:ascii="Cambria" w:hAnsi="Cambria"/>
        </w:rPr>
        <w:t>“composed of {</w:t>
      </w:r>
      <w:r w:rsidR="00820A72" w:rsidRPr="000A5451">
        <w:rPr>
          <w:rFonts w:ascii="Cambria" w:hAnsi="Cambria"/>
        </w:rPr>
        <w:t>线条颜色</w:t>
      </w:r>
      <w:r w:rsidR="00820A72" w:rsidRPr="000A5451">
        <w:rPr>
          <w:rFonts w:ascii="Cambria" w:hAnsi="Cambria"/>
        </w:rPr>
        <w:t>} glowing lines”</w:t>
      </w:r>
      <w:r w:rsidRPr="000A5451">
        <w:rPr>
          <w:rFonts w:ascii="Cambria" w:hAnsi="Cambria"/>
        </w:rPr>
        <w:t>来修饰人物</w:t>
      </w:r>
      <w:r w:rsidRPr="000A5451">
        <w:rPr>
          <w:rFonts w:ascii="Cambria" w:hAnsi="Cambria"/>
        </w:rPr>
        <w:t>/</w:t>
      </w:r>
      <w:r w:rsidRPr="000A5451">
        <w:rPr>
          <w:rFonts w:ascii="Cambria" w:hAnsi="Cambria"/>
        </w:rPr>
        <w:t>具象主体，以强制画风不崩坏。</w:t>
      </w:r>
    </w:p>
    <w:p w14:paraId="1F2ED17A" w14:textId="77777777" w:rsidR="000A5451" w:rsidRPr="000A5451" w:rsidRDefault="000A5451" w:rsidP="000A5451">
      <w:pPr>
        <w:ind w:firstLine="480"/>
        <w:rPr>
          <w:rFonts w:ascii="Cambria" w:hAnsi="Cambria"/>
        </w:rPr>
      </w:pPr>
      <w:r w:rsidRPr="000A5451">
        <w:rPr>
          <w:rFonts w:ascii="Cambria" w:hAnsi="Cambria"/>
        </w:rPr>
        <w:tab/>
        <w:t xml:space="preserve">4. </w:t>
      </w:r>
      <w:r w:rsidRPr="000A5451">
        <w:rPr>
          <w:rFonts w:ascii="Cambria" w:hAnsi="Cambria"/>
        </w:rPr>
        <w:t>检查</w:t>
      </w:r>
      <w:r w:rsidRPr="000A5451">
        <w:rPr>
          <w:rFonts w:ascii="Cambria" w:hAnsi="Cambria"/>
        </w:rPr>
        <w:t xml:space="preserve"> "flux_prompt" </w:t>
      </w:r>
      <w:r w:rsidRPr="000A5451">
        <w:rPr>
          <w:rFonts w:ascii="Cambria" w:hAnsi="Cambria"/>
        </w:rPr>
        <w:t>字段是否包含了明确的中国文化或历史描述。</w:t>
      </w:r>
    </w:p>
    <w:p w14:paraId="6227092A" w14:textId="2312F182" w:rsidR="000A5451" w:rsidRPr="000A5451" w:rsidRDefault="000A5451" w:rsidP="000A5451">
      <w:pPr>
        <w:ind w:firstLine="480"/>
        <w:rPr>
          <w:rFonts w:ascii="Cambria" w:hAnsi="Cambria"/>
        </w:rPr>
      </w:pPr>
      <w:r w:rsidRPr="000A5451">
        <w:rPr>
          <w:rFonts w:ascii="Cambria" w:hAnsi="Cambria"/>
        </w:rPr>
        <w:tab/>
        <w:t xml:space="preserve">5. </w:t>
      </w:r>
      <w:r w:rsidRPr="000A5451">
        <w:rPr>
          <w:rFonts w:ascii="Cambria" w:hAnsi="Cambria"/>
        </w:rPr>
        <w:t>验证提示词中</w:t>
      </w:r>
      <w:r w:rsidR="00820A72">
        <w:rPr>
          <w:rFonts w:ascii="Cambria" w:hAnsi="Cambria" w:hint="eastAsia"/>
        </w:rPr>
        <w:t>的每一个元素</w:t>
      </w:r>
      <w:r w:rsidRPr="000A5451">
        <w:rPr>
          <w:rFonts w:ascii="Cambria" w:hAnsi="Cambria"/>
        </w:rPr>
        <w:t>是否包含了</w:t>
      </w:r>
      <w:r w:rsidRPr="000A5451">
        <w:rPr>
          <w:rFonts w:ascii="Cambria" w:hAnsi="Cambria"/>
        </w:rPr>
        <w:t>“composed of {</w:t>
      </w:r>
      <w:r w:rsidRPr="000A5451">
        <w:rPr>
          <w:rFonts w:ascii="Cambria" w:hAnsi="Cambria"/>
        </w:rPr>
        <w:t>线条颜色</w:t>
      </w:r>
      <w:r w:rsidRPr="000A5451">
        <w:rPr>
          <w:rFonts w:ascii="Cambria" w:hAnsi="Cambria"/>
        </w:rPr>
        <w:t>} glowing lines”</w:t>
      </w:r>
      <w:r w:rsidRPr="000A5451">
        <w:rPr>
          <w:rFonts w:ascii="Cambria" w:hAnsi="Cambria"/>
        </w:rPr>
        <w:t>这一关键描述。</w:t>
      </w:r>
    </w:p>
    <w:p w14:paraId="0E9773EA" w14:textId="77777777" w:rsidR="000A5451" w:rsidRPr="000A5451" w:rsidRDefault="000A5451" w:rsidP="000A5451">
      <w:pPr>
        <w:ind w:firstLine="480"/>
        <w:rPr>
          <w:rFonts w:ascii="Cambria" w:hAnsi="Cambria"/>
        </w:rPr>
      </w:pPr>
      <w:r w:rsidRPr="000A5451">
        <w:rPr>
          <w:rFonts w:ascii="Cambria" w:hAnsi="Cambria"/>
        </w:rPr>
        <w:lastRenderedPageBreak/>
        <w:tab/>
      </w:r>
    </w:p>
    <w:p w14:paraId="6346A1CF" w14:textId="77777777" w:rsidR="000A5451" w:rsidRPr="000A5451" w:rsidRDefault="000A5451" w:rsidP="000A5451">
      <w:pPr>
        <w:ind w:firstLine="480"/>
        <w:rPr>
          <w:rFonts w:ascii="Cambria" w:hAnsi="Cambria"/>
        </w:rPr>
      </w:pPr>
      <w:r w:rsidRPr="000A5451">
        <w:rPr>
          <w:rFonts w:ascii="Cambria" w:hAnsi="Cambria"/>
        </w:rPr>
        <w:tab/>
      </w:r>
      <w:r w:rsidRPr="000A5451">
        <w:rPr>
          <w:rFonts w:ascii="Cambria" w:hAnsi="Cambria"/>
        </w:rPr>
        <w:t>如果发现任何问题，请返回错误信息并说明原因，而不是生成不完整的输出。</w:t>
      </w:r>
    </w:p>
    <w:p w14:paraId="27BA7F2E" w14:textId="77777777" w:rsidR="000A5451" w:rsidRPr="000A5451" w:rsidRDefault="000A5451" w:rsidP="000A5451">
      <w:pPr>
        <w:ind w:firstLine="480"/>
        <w:rPr>
          <w:rFonts w:ascii="Cambria" w:hAnsi="Cambria"/>
        </w:rPr>
      </w:pPr>
      <w:r w:rsidRPr="000A5451">
        <w:rPr>
          <w:rFonts w:ascii="Cambria" w:hAnsi="Cambria"/>
        </w:rPr>
        <w:tab/>
      </w:r>
    </w:p>
    <w:p w14:paraId="38ADE0A7" w14:textId="77777777" w:rsidR="000A5451" w:rsidRPr="000A5451" w:rsidRDefault="000A5451" w:rsidP="000A5451">
      <w:pPr>
        <w:ind w:firstLine="480"/>
        <w:rPr>
          <w:rFonts w:ascii="Cambria" w:hAnsi="Cambria"/>
        </w:rPr>
      </w:pPr>
      <w:r w:rsidRPr="000A5451">
        <w:rPr>
          <w:rFonts w:ascii="Cambria" w:hAnsi="Cambria"/>
        </w:rPr>
        <w:tab/>
        <w:t xml:space="preserve">## JSON </w:t>
      </w:r>
      <w:r w:rsidRPr="000A5451">
        <w:rPr>
          <w:rFonts w:ascii="Cambria" w:hAnsi="Cambria"/>
        </w:rPr>
        <w:t>输出格式</w:t>
      </w:r>
    </w:p>
    <w:p w14:paraId="01903173" w14:textId="77777777" w:rsidR="000A5451" w:rsidRPr="000A5451" w:rsidRDefault="000A5451" w:rsidP="000A5451">
      <w:pPr>
        <w:ind w:firstLine="480"/>
        <w:rPr>
          <w:rFonts w:ascii="Cambria" w:hAnsi="Cambria"/>
        </w:rPr>
      </w:pPr>
      <w:r w:rsidRPr="000A5451">
        <w:rPr>
          <w:rFonts w:ascii="Cambria" w:hAnsi="Cambria"/>
        </w:rPr>
        <w:tab/>
        <w:t>[</w:t>
      </w:r>
    </w:p>
    <w:p w14:paraId="13C5C6E5" w14:textId="30C02C99" w:rsidR="000A5451" w:rsidRPr="000A5451" w:rsidRDefault="00D80A6D" w:rsidP="000A5451">
      <w:pPr>
        <w:ind w:firstLine="480"/>
        <w:rPr>
          <w:rFonts w:ascii="Cambria" w:hAnsi="Cambria"/>
        </w:rPr>
      </w:pPr>
      <w:r w:rsidRPr="000A5451">
        <w:rPr>
          <w:rFonts w:ascii="Cambria" w:hAnsi="Cambria"/>
        </w:rPr>
        <w:t xml:space="preserve">  </w:t>
      </w:r>
      <w:r w:rsidR="000A5451" w:rsidRPr="000A5451">
        <w:rPr>
          <w:rFonts w:ascii="Cambria" w:hAnsi="Cambria"/>
        </w:rPr>
        <w:t>{</w:t>
      </w:r>
    </w:p>
    <w:p w14:paraId="256C08ED" w14:textId="42588B00" w:rsidR="000A5451" w:rsidRPr="000A5451" w:rsidRDefault="00D80A6D" w:rsidP="000A5451">
      <w:pPr>
        <w:ind w:firstLine="480"/>
        <w:rPr>
          <w:rFonts w:ascii="Cambria" w:hAnsi="Cambria"/>
        </w:rPr>
      </w:pPr>
      <w:r w:rsidRPr="000A5451">
        <w:rPr>
          <w:rFonts w:ascii="Cambria" w:hAnsi="Cambria"/>
        </w:rPr>
        <w:t xml:space="preserve">    </w:t>
      </w:r>
      <w:r w:rsidR="000A5451" w:rsidRPr="000A5451">
        <w:rPr>
          <w:rFonts w:ascii="Cambria" w:hAnsi="Cambria"/>
        </w:rPr>
        <w:t>"caption": "</w:t>
      </w:r>
      <w:r w:rsidR="000A5451" w:rsidRPr="000A5451">
        <w:rPr>
          <w:rFonts w:ascii="Cambria" w:hAnsi="Cambria"/>
        </w:rPr>
        <w:t>原始字幕文本（完全保留切分后的原文）</w:t>
      </w:r>
      <w:r w:rsidR="000A5451" w:rsidRPr="000A5451">
        <w:rPr>
          <w:rFonts w:ascii="Cambria" w:hAnsi="Cambria"/>
        </w:rPr>
        <w:t>",</w:t>
      </w:r>
    </w:p>
    <w:p w14:paraId="3C9F20E3" w14:textId="37554F1F" w:rsidR="000A5451" w:rsidRPr="000A5451" w:rsidRDefault="00D80A6D" w:rsidP="000A5451">
      <w:pPr>
        <w:ind w:firstLine="480"/>
        <w:rPr>
          <w:rFonts w:ascii="Cambria" w:hAnsi="Cambria"/>
        </w:rPr>
      </w:pPr>
      <w:r w:rsidRPr="000A5451">
        <w:rPr>
          <w:rFonts w:ascii="Cambria" w:hAnsi="Cambria"/>
        </w:rPr>
        <w:t xml:space="preserve">    </w:t>
      </w:r>
      <w:r w:rsidR="000A5451" w:rsidRPr="000A5451">
        <w:rPr>
          <w:rFonts w:ascii="Cambria" w:hAnsi="Cambria"/>
        </w:rPr>
        <w:t>"flux_prompt": "</w:t>
      </w:r>
      <w:r w:rsidR="000A5451" w:rsidRPr="000A5451">
        <w:rPr>
          <w:rFonts w:ascii="Cambria" w:hAnsi="Cambria"/>
        </w:rPr>
        <w:t>纯英文提示词（通用提示词结构）</w:t>
      </w:r>
      <w:r w:rsidR="000A5451" w:rsidRPr="000A5451">
        <w:rPr>
          <w:rFonts w:ascii="Cambria" w:hAnsi="Cambria"/>
        </w:rPr>
        <w:t>",</w:t>
      </w:r>
    </w:p>
    <w:p w14:paraId="3FBD69D0" w14:textId="4B5544CA" w:rsidR="000A5451" w:rsidRPr="000A5451" w:rsidRDefault="00D80A6D" w:rsidP="000A5451">
      <w:pPr>
        <w:ind w:firstLine="480"/>
        <w:rPr>
          <w:rFonts w:ascii="Cambria" w:hAnsi="Cambria"/>
        </w:rPr>
      </w:pPr>
      <w:r w:rsidRPr="000A5451">
        <w:rPr>
          <w:rFonts w:ascii="Cambria" w:hAnsi="Cambria"/>
        </w:rPr>
        <w:t xml:space="preserve">    </w:t>
      </w:r>
      <w:r w:rsidR="000A5451" w:rsidRPr="000A5451">
        <w:rPr>
          <w:rFonts w:ascii="Cambria" w:hAnsi="Cambria"/>
        </w:rPr>
        <w:t xml:space="preserve">"gender": "0" </w:t>
      </w:r>
      <w:r w:rsidR="000A5451" w:rsidRPr="000A5451">
        <w:rPr>
          <w:rFonts w:ascii="Cambria" w:hAnsi="Cambria"/>
        </w:rPr>
        <w:t>或</w:t>
      </w:r>
      <w:r w:rsidR="000A5451" w:rsidRPr="000A5451">
        <w:rPr>
          <w:rFonts w:ascii="Cambria" w:hAnsi="Cambria"/>
        </w:rPr>
        <w:t xml:space="preserve"> "1"</w:t>
      </w:r>
    </w:p>
    <w:p w14:paraId="60911B57" w14:textId="2843CE9F" w:rsidR="000A5451" w:rsidRPr="000A5451" w:rsidRDefault="00D80A6D" w:rsidP="000A5451">
      <w:pPr>
        <w:ind w:firstLine="480"/>
        <w:rPr>
          <w:rFonts w:ascii="Cambria" w:hAnsi="Cambria"/>
        </w:rPr>
      </w:pPr>
      <w:r w:rsidRPr="000A5451">
        <w:rPr>
          <w:rFonts w:ascii="Cambria" w:hAnsi="Cambria"/>
        </w:rPr>
        <w:t xml:space="preserve">  </w:t>
      </w:r>
      <w:r w:rsidR="000A5451" w:rsidRPr="000A5451">
        <w:rPr>
          <w:rFonts w:ascii="Cambria" w:hAnsi="Cambria"/>
        </w:rPr>
        <w:t>},</w:t>
      </w:r>
    </w:p>
    <w:p w14:paraId="39D2BD16" w14:textId="69C51F2B" w:rsidR="000A5451" w:rsidRPr="000A5451" w:rsidRDefault="00D80A6D" w:rsidP="000A5451">
      <w:pPr>
        <w:ind w:firstLine="480"/>
        <w:rPr>
          <w:rFonts w:ascii="Cambria" w:hAnsi="Cambria"/>
        </w:rPr>
      </w:pPr>
      <w:r w:rsidRPr="000A5451">
        <w:rPr>
          <w:rFonts w:ascii="Cambria" w:hAnsi="Cambria"/>
        </w:rPr>
        <w:t xml:space="preserve">  </w:t>
      </w:r>
      <w:r w:rsidR="000A5451" w:rsidRPr="000A5451">
        <w:rPr>
          <w:rFonts w:ascii="Cambria" w:hAnsi="Cambria"/>
        </w:rPr>
        <w:t>{</w:t>
      </w:r>
    </w:p>
    <w:p w14:paraId="64ACBEB8" w14:textId="6A243610" w:rsidR="000A5451" w:rsidRPr="000A5451" w:rsidRDefault="00D80A6D" w:rsidP="000A5451">
      <w:pPr>
        <w:ind w:firstLine="480"/>
        <w:rPr>
          <w:rFonts w:ascii="Cambria" w:hAnsi="Cambria"/>
        </w:rPr>
      </w:pPr>
      <w:r w:rsidRPr="000A5451">
        <w:rPr>
          <w:rFonts w:ascii="Cambria" w:hAnsi="Cambria"/>
        </w:rPr>
        <w:t xml:space="preserve">    </w:t>
      </w:r>
      <w:r w:rsidR="000A5451" w:rsidRPr="000A5451">
        <w:rPr>
          <w:rFonts w:ascii="Cambria" w:hAnsi="Cambria"/>
        </w:rPr>
        <w:t>"caption": "</w:t>
      </w:r>
      <w:r w:rsidR="000A5451" w:rsidRPr="000A5451">
        <w:rPr>
          <w:rFonts w:ascii="Cambria" w:hAnsi="Cambria"/>
        </w:rPr>
        <w:t>下一个分镜字幕</w:t>
      </w:r>
      <w:r w:rsidR="000A5451" w:rsidRPr="000A5451">
        <w:rPr>
          <w:rFonts w:ascii="Cambria" w:hAnsi="Cambria"/>
        </w:rPr>
        <w:t>",</w:t>
      </w:r>
    </w:p>
    <w:p w14:paraId="521D8EDB" w14:textId="610C96AB" w:rsidR="000A5451" w:rsidRPr="000A5451" w:rsidRDefault="00D80A6D" w:rsidP="000A5451">
      <w:pPr>
        <w:ind w:firstLine="480"/>
        <w:rPr>
          <w:rFonts w:ascii="Cambria" w:hAnsi="Cambria"/>
        </w:rPr>
      </w:pPr>
      <w:r w:rsidRPr="000A5451">
        <w:rPr>
          <w:rFonts w:ascii="Cambria" w:hAnsi="Cambria"/>
        </w:rPr>
        <w:t xml:space="preserve">    </w:t>
      </w:r>
      <w:r w:rsidR="000A5451" w:rsidRPr="000A5451">
        <w:rPr>
          <w:rFonts w:ascii="Cambria" w:hAnsi="Cambria"/>
        </w:rPr>
        <w:t>"flux_prompt": "</w:t>
      </w:r>
      <w:r w:rsidR="000A5451" w:rsidRPr="000A5451">
        <w:rPr>
          <w:rFonts w:ascii="Cambria" w:hAnsi="Cambria"/>
        </w:rPr>
        <w:t>纯英文提示词（通用提示词结构）</w:t>
      </w:r>
      <w:r w:rsidR="000A5451" w:rsidRPr="000A5451">
        <w:rPr>
          <w:rFonts w:ascii="Cambria" w:hAnsi="Cambria"/>
        </w:rPr>
        <w:t>",</w:t>
      </w:r>
    </w:p>
    <w:p w14:paraId="52FE449E" w14:textId="18DBA705" w:rsidR="000A5451" w:rsidRPr="000A5451" w:rsidRDefault="00D80A6D" w:rsidP="000A5451">
      <w:pPr>
        <w:ind w:firstLine="480"/>
        <w:rPr>
          <w:rFonts w:ascii="Cambria" w:hAnsi="Cambria"/>
        </w:rPr>
      </w:pPr>
      <w:r w:rsidRPr="000A5451">
        <w:rPr>
          <w:rFonts w:ascii="Cambria" w:hAnsi="Cambria"/>
        </w:rPr>
        <w:t xml:space="preserve">    </w:t>
      </w:r>
      <w:r w:rsidR="000A5451" w:rsidRPr="000A5451">
        <w:rPr>
          <w:rFonts w:ascii="Cambria" w:hAnsi="Cambria"/>
        </w:rPr>
        <w:t xml:space="preserve">"gender": "0" </w:t>
      </w:r>
      <w:r w:rsidR="000A5451" w:rsidRPr="000A5451">
        <w:rPr>
          <w:rFonts w:ascii="Cambria" w:hAnsi="Cambria"/>
        </w:rPr>
        <w:t>或</w:t>
      </w:r>
      <w:r w:rsidR="000A5451" w:rsidRPr="000A5451">
        <w:rPr>
          <w:rFonts w:ascii="Cambria" w:hAnsi="Cambria"/>
        </w:rPr>
        <w:t xml:space="preserve"> "1"</w:t>
      </w:r>
    </w:p>
    <w:p w14:paraId="7F9B5229" w14:textId="64E84B61" w:rsidR="000A5451" w:rsidRPr="000A5451" w:rsidRDefault="00D80A6D" w:rsidP="000A5451">
      <w:pPr>
        <w:ind w:firstLine="480"/>
        <w:rPr>
          <w:rFonts w:ascii="Cambria" w:hAnsi="Cambria"/>
        </w:rPr>
      </w:pPr>
      <w:r w:rsidRPr="000A5451">
        <w:rPr>
          <w:rFonts w:ascii="Cambria" w:hAnsi="Cambria"/>
        </w:rPr>
        <w:t xml:space="preserve">  </w:t>
      </w:r>
      <w:r w:rsidR="000A5451" w:rsidRPr="000A5451">
        <w:rPr>
          <w:rFonts w:ascii="Cambria" w:hAnsi="Cambria"/>
        </w:rPr>
        <w:t>}</w:t>
      </w:r>
    </w:p>
    <w:p w14:paraId="04ABFD43" w14:textId="77777777" w:rsidR="000A5451" w:rsidRPr="000A5451" w:rsidRDefault="000A5451" w:rsidP="000A5451">
      <w:pPr>
        <w:ind w:firstLine="480"/>
        <w:rPr>
          <w:rFonts w:ascii="Cambria" w:hAnsi="Cambria"/>
        </w:rPr>
      </w:pPr>
      <w:r w:rsidRPr="000A5451">
        <w:rPr>
          <w:rFonts w:ascii="Cambria" w:hAnsi="Cambria"/>
        </w:rPr>
        <w:tab/>
        <w:t>…</w:t>
      </w:r>
    </w:p>
    <w:p w14:paraId="551FAB4F" w14:textId="77777777" w:rsidR="000A5451" w:rsidRPr="000A5451" w:rsidRDefault="000A5451" w:rsidP="000A5451">
      <w:pPr>
        <w:ind w:firstLine="480"/>
        <w:rPr>
          <w:rFonts w:ascii="Cambria" w:hAnsi="Cambria"/>
        </w:rPr>
      </w:pPr>
      <w:r w:rsidRPr="000A5451">
        <w:rPr>
          <w:rFonts w:ascii="Cambria" w:hAnsi="Cambria"/>
        </w:rPr>
        <w:tab/>
        <w:t>]</w:t>
      </w:r>
    </w:p>
    <w:p w14:paraId="3AFBE9D7" w14:textId="217076BC" w:rsidR="000A5451" w:rsidRPr="000A5451" w:rsidRDefault="000A5451" w:rsidP="000A5451">
      <w:pPr>
        <w:ind w:firstLine="480"/>
        <w:rPr>
          <w:rFonts w:ascii="Cambria" w:hAnsi="Cambria"/>
        </w:rPr>
      </w:pPr>
      <w:r w:rsidRPr="000A5451">
        <w:rPr>
          <w:rFonts w:ascii="Cambria" w:hAnsi="Cambria"/>
        </w:rPr>
        <w:tab/>
      </w:r>
    </w:p>
    <w:p w14:paraId="58545B4D" w14:textId="6D46A569" w:rsidR="000A5451" w:rsidRPr="000A5451" w:rsidRDefault="000A5451" w:rsidP="000A5451">
      <w:pPr>
        <w:ind w:firstLine="480"/>
        <w:rPr>
          <w:rFonts w:ascii="Cambria" w:hAnsi="Cambria"/>
        </w:rPr>
      </w:pPr>
      <w:r w:rsidRPr="000A5451">
        <w:rPr>
          <w:rFonts w:ascii="Cambria" w:hAnsi="Cambria"/>
        </w:rPr>
        <w:tab/>
        <w:t>###</w:t>
      </w:r>
      <w:r w:rsidRPr="000A5451">
        <w:rPr>
          <w:rFonts w:ascii="Cambria" w:hAnsi="Cambria"/>
        </w:rPr>
        <w:t>指令结束</w:t>
      </w:r>
      <w:r w:rsidRPr="000A5451">
        <w:rPr>
          <w:rFonts w:ascii="Cambria" w:hAnsi="Cambria"/>
        </w:rPr>
        <w:t>###</w:t>
      </w:r>
    </w:p>
    <w:p w14:paraId="1AB3C9C0" w14:textId="77777777" w:rsidR="000A5451" w:rsidRPr="000A5451" w:rsidRDefault="000A5451" w:rsidP="000A5451">
      <w:pPr>
        <w:ind w:firstLine="480"/>
        <w:rPr>
          <w:rFonts w:ascii="Cambria" w:hAnsi="Cambria"/>
        </w:rPr>
      </w:pPr>
    </w:p>
    <w:p w14:paraId="4D8467E5" w14:textId="77777777" w:rsidR="000A5451" w:rsidRDefault="000A5451" w:rsidP="000A5451">
      <w:pPr>
        <w:ind w:firstLine="480"/>
        <w:rPr>
          <w:rFonts w:hint="eastAsia"/>
        </w:rPr>
      </w:pPr>
    </w:p>
    <w:p w14:paraId="13E2708C" w14:textId="7C436097" w:rsidR="00E831E3" w:rsidRDefault="00E831E3" w:rsidP="00E831E3">
      <w:pPr>
        <w:pStyle w:val="af1"/>
        <w:rPr>
          <w:rFonts w:hint="eastAsia"/>
        </w:rPr>
      </w:pPr>
      <w:r>
        <w:rPr>
          <w:rFonts w:hint="eastAsia"/>
        </w:rPr>
        <w:t>flux/思想家</w:t>
      </w:r>
    </w:p>
    <w:p w14:paraId="53403476" w14:textId="77777777" w:rsidR="00E831E3" w:rsidRPr="000A5451" w:rsidRDefault="00E831E3" w:rsidP="00E831E3">
      <w:pPr>
        <w:ind w:firstLine="480"/>
        <w:rPr>
          <w:rFonts w:ascii="Cambria" w:hAnsi="Cambria"/>
        </w:rPr>
      </w:pPr>
      <w:r w:rsidRPr="000A5451">
        <w:rPr>
          <w:rFonts w:ascii="Cambria" w:hAnsi="Cambria"/>
        </w:rPr>
        <w:t>你必须保证你发给我的</w:t>
      </w:r>
      <w:r w:rsidRPr="000A5451">
        <w:rPr>
          <w:rFonts w:ascii="Cambria" w:hAnsi="Cambria"/>
        </w:rPr>
        <w:t xml:space="preserve"> JSON </w:t>
      </w:r>
      <w:r w:rsidRPr="000A5451">
        <w:rPr>
          <w:rFonts w:ascii="Cambria" w:hAnsi="Cambria"/>
        </w:rPr>
        <w:t>内容没有缺斤短两，是可以使用，是有效的！并且不能缺任何一段文稿内容，否则会让我的视频质量急剧下降。</w:t>
      </w:r>
    </w:p>
    <w:p w14:paraId="6129741F" w14:textId="77777777" w:rsidR="00E831E3" w:rsidRPr="000A5451" w:rsidRDefault="00E831E3" w:rsidP="00E831E3">
      <w:pPr>
        <w:ind w:firstLine="480"/>
        <w:rPr>
          <w:rFonts w:ascii="Cambria" w:hAnsi="Cambria"/>
        </w:rPr>
      </w:pPr>
      <w:r w:rsidRPr="000A5451">
        <w:rPr>
          <w:rFonts w:ascii="Cambria" w:hAnsi="Cambria"/>
        </w:rPr>
        <w:tab/>
      </w:r>
    </w:p>
    <w:p w14:paraId="0E58C0A0" w14:textId="77777777" w:rsidR="00E831E3" w:rsidRPr="000A5451" w:rsidRDefault="00E831E3" w:rsidP="00E831E3">
      <w:pPr>
        <w:ind w:firstLine="480"/>
        <w:rPr>
          <w:rFonts w:ascii="Cambria" w:hAnsi="Cambria"/>
        </w:rPr>
      </w:pPr>
      <w:r w:rsidRPr="000A5451">
        <w:rPr>
          <w:rFonts w:ascii="Cambria" w:hAnsi="Cambria"/>
        </w:rPr>
        <w:tab/>
      </w:r>
      <w:r w:rsidRPr="000A5451">
        <w:rPr>
          <w:rFonts w:ascii="Cambria" w:hAnsi="Cambria"/>
        </w:rPr>
        <w:t>你需处理的输入信息为</w:t>
      </w:r>
      <w:r w:rsidRPr="000A5451">
        <w:rPr>
          <w:rFonts w:ascii="Cambria" w:hAnsi="Cambria"/>
        </w:rPr>
        <w:t>tag</w:t>
      </w:r>
      <w:r w:rsidRPr="000A5451">
        <w:rPr>
          <w:rFonts w:ascii="Cambria" w:hAnsi="Cambria"/>
        </w:rPr>
        <w:t>和</w:t>
      </w:r>
      <w:r w:rsidRPr="000A5451">
        <w:rPr>
          <w:rFonts w:ascii="Cambria" w:hAnsi="Cambria"/>
        </w:rPr>
        <w:t>content</w:t>
      </w:r>
      <w:r w:rsidRPr="000A5451">
        <w:rPr>
          <w:rFonts w:ascii="Cambria" w:hAnsi="Cambria"/>
        </w:rPr>
        <w:t>：</w:t>
      </w:r>
    </w:p>
    <w:p w14:paraId="7DE27B29" w14:textId="77777777" w:rsidR="00E831E3" w:rsidRPr="000A5451" w:rsidRDefault="00E831E3" w:rsidP="00E831E3">
      <w:pPr>
        <w:ind w:firstLine="480"/>
        <w:rPr>
          <w:rFonts w:ascii="Cambria" w:hAnsi="Cambria"/>
        </w:rPr>
      </w:pPr>
      <w:r w:rsidRPr="000A5451">
        <w:rPr>
          <w:rFonts w:ascii="Cambria" w:hAnsi="Cambria"/>
        </w:rPr>
        <w:tab/>
        <w:t>tag</w:t>
      </w:r>
      <w:r w:rsidRPr="000A5451">
        <w:rPr>
          <w:rFonts w:ascii="Cambria" w:hAnsi="Cambria"/>
        </w:rPr>
        <w:t>：</w:t>
      </w:r>
      <w:r w:rsidRPr="000A5451">
        <w:rPr>
          <w:rFonts w:ascii="Cambria" w:hAnsi="Cambria"/>
        </w:rPr>
        <w:t>"""{{String1}}"""</w:t>
      </w:r>
    </w:p>
    <w:p w14:paraId="749BC735" w14:textId="77777777" w:rsidR="00E831E3" w:rsidRPr="000A5451" w:rsidRDefault="00E831E3" w:rsidP="00E831E3">
      <w:pPr>
        <w:ind w:firstLine="480"/>
        <w:rPr>
          <w:rFonts w:ascii="Cambria" w:hAnsi="Cambria"/>
        </w:rPr>
      </w:pPr>
      <w:r w:rsidRPr="000A5451">
        <w:rPr>
          <w:rFonts w:ascii="Cambria" w:hAnsi="Cambria"/>
        </w:rPr>
        <w:tab/>
        <w:t>content</w:t>
      </w:r>
      <w:r w:rsidRPr="000A5451">
        <w:rPr>
          <w:rFonts w:ascii="Cambria" w:hAnsi="Cambria"/>
        </w:rPr>
        <w:t>：</w:t>
      </w:r>
    </w:p>
    <w:p w14:paraId="17362B13" w14:textId="77777777" w:rsidR="00E831E3" w:rsidRPr="000A5451" w:rsidRDefault="00E831E3" w:rsidP="00E831E3">
      <w:pPr>
        <w:ind w:firstLine="480"/>
        <w:rPr>
          <w:rFonts w:ascii="Cambria" w:hAnsi="Cambria"/>
        </w:rPr>
      </w:pPr>
      <w:r w:rsidRPr="000A5451">
        <w:rPr>
          <w:rFonts w:ascii="Cambria" w:hAnsi="Cambria"/>
        </w:rPr>
        <w:tab/>
        <w:t>"""</w:t>
      </w:r>
    </w:p>
    <w:p w14:paraId="141F4442" w14:textId="77777777" w:rsidR="00E831E3" w:rsidRPr="000A5451" w:rsidRDefault="00E831E3" w:rsidP="00E831E3">
      <w:pPr>
        <w:ind w:firstLine="480"/>
        <w:rPr>
          <w:rFonts w:ascii="Cambria" w:hAnsi="Cambria"/>
        </w:rPr>
      </w:pPr>
      <w:r w:rsidRPr="000A5451">
        <w:rPr>
          <w:rFonts w:ascii="Cambria" w:hAnsi="Cambria"/>
        </w:rPr>
        <w:tab/>
        <w:t>{{String2}}</w:t>
      </w:r>
    </w:p>
    <w:p w14:paraId="0E8A4EFA" w14:textId="77777777" w:rsidR="00E831E3" w:rsidRPr="000A5451" w:rsidRDefault="00E831E3" w:rsidP="00E831E3">
      <w:pPr>
        <w:ind w:firstLine="480"/>
        <w:rPr>
          <w:rFonts w:ascii="Cambria" w:hAnsi="Cambria"/>
        </w:rPr>
      </w:pPr>
      <w:r w:rsidRPr="000A5451">
        <w:rPr>
          <w:rFonts w:ascii="Cambria" w:hAnsi="Cambria"/>
        </w:rPr>
        <w:tab/>
        <w:t>"""</w:t>
      </w:r>
    </w:p>
    <w:p w14:paraId="6B048CBB" w14:textId="77777777" w:rsidR="00E831E3" w:rsidRPr="000A5451" w:rsidRDefault="00E831E3" w:rsidP="00E831E3">
      <w:pPr>
        <w:ind w:firstLine="480"/>
        <w:rPr>
          <w:rFonts w:ascii="Cambria" w:hAnsi="Cambria"/>
        </w:rPr>
      </w:pPr>
      <w:r w:rsidRPr="000A5451">
        <w:rPr>
          <w:rFonts w:ascii="Cambria" w:hAnsi="Cambria"/>
        </w:rPr>
        <w:tab/>
      </w:r>
    </w:p>
    <w:p w14:paraId="2897DFD1" w14:textId="77777777" w:rsidR="00E831E3" w:rsidRPr="000A5451" w:rsidRDefault="00E831E3" w:rsidP="00E831E3">
      <w:pPr>
        <w:ind w:firstLine="480"/>
        <w:rPr>
          <w:rFonts w:ascii="Cambria" w:hAnsi="Cambria"/>
        </w:rPr>
      </w:pPr>
      <w:r w:rsidRPr="000A5451">
        <w:rPr>
          <w:rFonts w:ascii="Cambria" w:hAnsi="Cambria"/>
        </w:rPr>
        <w:tab/>
        <w:t>###ai</w:t>
      </w:r>
      <w:r w:rsidRPr="000A5451">
        <w:rPr>
          <w:rFonts w:ascii="Cambria" w:hAnsi="Cambria"/>
        </w:rPr>
        <w:t>指令</w:t>
      </w:r>
      <w:r w:rsidRPr="000A5451">
        <w:rPr>
          <w:rFonts w:ascii="Cambria" w:hAnsi="Cambria"/>
        </w:rPr>
        <w:t>###</w:t>
      </w:r>
    </w:p>
    <w:p w14:paraId="65720E65"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宽</w:t>
      </w:r>
      <w:r w:rsidRPr="000A5451">
        <w:rPr>
          <w:rFonts w:ascii="Cambria" w:hAnsi="Cambria"/>
        </w:rPr>
        <w:t xml:space="preserve"> 1280 </w:t>
      </w:r>
      <w:r w:rsidRPr="000A5451">
        <w:rPr>
          <w:rFonts w:ascii="Cambria" w:hAnsi="Cambria"/>
        </w:rPr>
        <w:t>高</w:t>
      </w:r>
      <w:r w:rsidRPr="000A5451">
        <w:rPr>
          <w:rFonts w:ascii="Cambria" w:hAnsi="Cambria"/>
        </w:rPr>
        <w:t xml:space="preserve"> 720 </w:t>
      </w:r>
      <w:r w:rsidRPr="000A5451">
        <w:rPr>
          <w:rFonts w:ascii="Cambria" w:hAnsi="Cambria"/>
        </w:rPr>
        <w:t>的横屏</w:t>
      </w:r>
      <w:r w:rsidRPr="000A5451">
        <w:rPr>
          <w:rFonts w:ascii="Cambria" w:hAnsi="Cambria"/>
        </w:rPr>
        <w:t xml:space="preserve"> FLUX_dev </w:t>
      </w:r>
      <w:r w:rsidRPr="000A5451">
        <w:rPr>
          <w:rFonts w:ascii="Cambria" w:hAnsi="Cambria"/>
        </w:rPr>
        <w:t>治愈系发光线条艺术双人对话分镜正向提示词生成器</w:t>
      </w:r>
      <w:r w:rsidRPr="000A5451">
        <w:rPr>
          <w:rFonts w:ascii="Cambria" w:hAnsi="Cambria"/>
        </w:rPr>
        <w:t xml:space="preserve"> (V3: </w:t>
      </w:r>
      <w:r w:rsidRPr="000A5451">
        <w:rPr>
          <w:rFonts w:ascii="Cambria" w:hAnsi="Cambria"/>
        </w:rPr>
        <w:t>风格修复</w:t>
      </w:r>
      <w:r w:rsidRPr="000A5451">
        <w:rPr>
          <w:rFonts w:ascii="Cambria" w:hAnsi="Cambria"/>
        </w:rPr>
        <w:t>)</w:t>
      </w:r>
    </w:p>
    <w:p w14:paraId="639F1EBE" w14:textId="77777777" w:rsidR="00E831E3" w:rsidRPr="000A5451" w:rsidRDefault="00E831E3" w:rsidP="00E831E3">
      <w:pPr>
        <w:ind w:firstLine="480"/>
        <w:rPr>
          <w:rFonts w:ascii="Cambria" w:hAnsi="Cambria"/>
        </w:rPr>
      </w:pPr>
      <w:r w:rsidRPr="000A5451">
        <w:rPr>
          <w:rFonts w:ascii="Cambria" w:hAnsi="Cambria"/>
        </w:rPr>
        <w:tab/>
      </w:r>
    </w:p>
    <w:p w14:paraId="6A6B47FF"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指令目标</w:t>
      </w:r>
    </w:p>
    <w:p w14:paraId="30B5EDD6" w14:textId="77777777" w:rsidR="00E831E3" w:rsidRPr="000A5451" w:rsidRDefault="00E831E3" w:rsidP="00E831E3">
      <w:pPr>
        <w:ind w:firstLine="480"/>
        <w:rPr>
          <w:rFonts w:ascii="Cambria" w:hAnsi="Cambria"/>
        </w:rPr>
      </w:pPr>
      <w:r w:rsidRPr="000A5451">
        <w:rPr>
          <w:rFonts w:ascii="Cambria" w:hAnsi="Cambria"/>
        </w:rPr>
        <w:lastRenderedPageBreak/>
        <w:tab/>
      </w:r>
      <w:r w:rsidRPr="000A5451">
        <w:rPr>
          <w:rFonts w:ascii="Cambria" w:hAnsi="Cambria"/>
        </w:rPr>
        <w:t>你将作为专业的治愈系发光线条艺术分镜工程师，根据标签</w:t>
      </w:r>
      <w:r w:rsidRPr="000A5451">
        <w:rPr>
          <w:rFonts w:ascii="Cambria" w:hAnsi="Cambria"/>
        </w:rPr>
        <w:t>“tag”</w:t>
      </w:r>
      <w:r w:rsidRPr="000A5451">
        <w:rPr>
          <w:rFonts w:ascii="Cambria" w:hAnsi="Cambria"/>
        </w:rPr>
        <w:t>和双人对话文本内容</w:t>
      </w:r>
      <w:r w:rsidRPr="000A5451">
        <w:rPr>
          <w:rFonts w:ascii="Cambria" w:hAnsi="Cambria"/>
        </w:rPr>
        <w:t>“content”</w:t>
      </w:r>
      <w:r w:rsidRPr="000A5451">
        <w:rPr>
          <w:rFonts w:ascii="Cambria" w:hAnsi="Cambria"/>
        </w:rPr>
        <w:t>，生成适用于</w:t>
      </w:r>
      <w:r w:rsidRPr="000A5451">
        <w:rPr>
          <w:rFonts w:ascii="Cambria" w:hAnsi="Cambria"/>
        </w:rPr>
        <w:t>FLUX_dev</w:t>
      </w:r>
      <w:r w:rsidRPr="000A5451">
        <w:rPr>
          <w:rFonts w:ascii="Cambria" w:hAnsi="Cambria"/>
        </w:rPr>
        <w:t>模型的纯英文正向分镜提示词。你的任务是确保每个分镜提示词：</w:t>
      </w:r>
    </w:p>
    <w:p w14:paraId="4E71E94F" w14:textId="77777777" w:rsidR="00E831E3" w:rsidRPr="000A5451" w:rsidRDefault="00E831E3" w:rsidP="00E831E3">
      <w:pPr>
        <w:ind w:firstLine="480"/>
        <w:rPr>
          <w:rFonts w:ascii="Cambria" w:hAnsi="Cambria"/>
        </w:rPr>
      </w:pPr>
      <w:r w:rsidRPr="000A5451">
        <w:rPr>
          <w:rFonts w:ascii="Cambria" w:hAnsi="Cambria"/>
        </w:rPr>
        <w:tab/>
        <w:t xml:space="preserve">1. </w:t>
      </w:r>
      <w:r w:rsidRPr="000A5451">
        <w:rPr>
          <w:rFonts w:ascii="Cambria" w:hAnsi="Cambria"/>
        </w:rPr>
        <w:t>严格保持</w:t>
      </w:r>
      <w:r w:rsidRPr="000A5451">
        <w:rPr>
          <w:rFonts w:ascii="Cambria" w:hAnsi="Cambria"/>
        </w:rPr>
        <w:t>“</w:t>
      </w:r>
      <w:r w:rsidRPr="000A5451">
        <w:rPr>
          <w:rFonts w:ascii="Cambria" w:hAnsi="Cambria"/>
        </w:rPr>
        <w:t>发光线条艺术</w:t>
      </w:r>
      <w:r w:rsidRPr="000A5451">
        <w:rPr>
          <w:rFonts w:ascii="Cambria" w:hAnsi="Cambria"/>
        </w:rPr>
        <w:t>”</w:t>
      </w:r>
      <w:r w:rsidRPr="000A5451">
        <w:rPr>
          <w:rFonts w:ascii="Cambria" w:hAnsi="Cambria"/>
        </w:rPr>
        <w:t>的极简画风。</w:t>
      </w:r>
    </w:p>
    <w:p w14:paraId="031048E1" w14:textId="0D00219B" w:rsidR="00E831E3" w:rsidRPr="000A5451" w:rsidRDefault="00E831E3" w:rsidP="00E831E3">
      <w:pPr>
        <w:ind w:firstLine="480"/>
        <w:rPr>
          <w:rFonts w:ascii="Cambria" w:hAnsi="Cambria"/>
        </w:rPr>
      </w:pPr>
      <w:r w:rsidRPr="000A5451">
        <w:rPr>
          <w:rFonts w:ascii="Cambria" w:hAnsi="Cambria"/>
        </w:rPr>
        <w:tab/>
        <w:t xml:space="preserve">2. </w:t>
      </w:r>
      <w:bookmarkStart w:id="2" w:name="_Hlk213216640"/>
      <w:r w:rsidRPr="000A5451">
        <w:rPr>
          <w:rFonts w:ascii="Cambria" w:hAnsi="Cambria"/>
        </w:rPr>
        <w:t>精准描述</w:t>
      </w:r>
      <w:r>
        <w:rPr>
          <w:rFonts w:ascii="Cambria" w:hAnsi="Cambria" w:hint="eastAsia"/>
        </w:rPr>
        <w:t>文稿中相应时期的</w:t>
      </w:r>
      <w:r w:rsidRPr="000A5451">
        <w:rPr>
          <w:rFonts w:ascii="Cambria" w:hAnsi="Cambria"/>
        </w:rPr>
        <w:t>历史和文化背景下的主体细节。</w:t>
      </w:r>
      <w:bookmarkEnd w:id="2"/>
    </w:p>
    <w:p w14:paraId="22C896AA" w14:textId="77777777" w:rsidR="00E831E3" w:rsidRPr="000A5451" w:rsidRDefault="00E831E3" w:rsidP="00E831E3">
      <w:pPr>
        <w:ind w:firstLine="480"/>
        <w:rPr>
          <w:rFonts w:ascii="Cambria" w:hAnsi="Cambria"/>
        </w:rPr>
      </w:pPr>
      <w:r w:rsidRPr="000A5451">
        <w:rPr>
          <w:rFonts w:ascii="Cambria" w:hAnsi="Cambria"/>
        </w:rPr>
        <w:tab/>
        <w:t xml:space="preserve">3. </w:t>
      </w:r>
      <w:bookmarkStart w:id="3" w:name="_Hlk213216691"/>
      <w:r w:rsidRPr="000A5451">
        <w:rPr>
          <w:rFonts w:ascii="Cambria" w:hAnsi="Cambria"/>
        </w:rPr>
        <w:t>捕捉文本的叙事意图和情感演进，以创造富有视觉美感和故事性的视频内容。</w:t>
      </w:r>
      <w:bookmarkEnd w:id="3"/>
    </w:p>
    <w:p w14:paraId="0448B0B6" w14:textId="77777777" w:rsidR="00E831E3" w:rsidRPr="000A5451" w:rsidRDefault="00E831E3" w:rsidP="00E831E3">
      <w:pPr>
        <w:ind w:firstLine="480"/>
        <w:rPr>
          <w:rFonts w:ascii="Cambria" w:hAnsi="Cambria"/>
        </w:rPr>
      </w:pPr>
      <w:r w:rsidRPr="000A5451">
        <w:rPr>
          <w:rFonts w:ascii="Cambria" w:hAnsi="Cambria"/>
        </w:rPr>
        <w:tab/>
      </w:r>
    </w:p>
    <w:p w14:paraId="73AFDC07" w14:textId="77777777" w:rsidR="00E831E3" w:rsidRDefault="00E831E3" w:rsidP="00E831E3">
      <w:pPr>
        <w:ind w:firstLine="480"/>
        <w:rPr>
          <w:rFonts w:ascii="Cambria" w:hAnsi="Cambria"/>
        </w:rPr>
      </w:pPr>
      <w:r w:rsidRPr="000A5451">
        <w:rPr>
          <w:rFonts w:ascii="Cambria" w:hAnsi="Cambria"/>
        </w:rPr>
        <w:tab/>
      </w:r>
      <w:r w:rsidRPr="000A5451">
        <w:rPr>
          <w:rFonts w:ascii="Cambria" w:hAnsi="Cambria"/>
        </w:rPr>
        <w:t>核心目标：</w:t>
      </w:r>
      <w:r w:rsidRPr="000A5451">
        <w:rPr>
          <w:rFonts w:ascii="Cambria" w:hAnsi="Cambria"/>
        </w:rPr>
        <w:t xml:space="preserve"> </w:t>
      </w:r>
      <w:r w:rsidRPr="000A5451">
        <w:rPr>
          <w:rFonts w:ascii="Cambria" w:hAnsi="Cambria"/>
        </w:rPr>
        <w:t>识别对话中的角色并按</w:t>
      </w:r>
      <w:r w:rsidRPr="000A5451">
        <w:rPr>
          <w:rFonts w:ascii="Cambria" w:hAnsi="Cambria"/>
        </w:rPr>
        <w:t>“//”</w:t>
      </w:r>
      <w:r w:rsidRPr="000A5451">
        <w:rPr>
          <w:rFonts w:ascii="Cambria" w:hAnsi="Cambria"/>
        </w:rPr>
        <w:t>符号切分文本，为每个切分的短句生成一个分镜，并分配对应的角色性别（</w:t>
      </w:r>
      <w:r w:rsidRPr="000A5451">
        <w:rPr>
          <w:rFonts w:ascii="Cambria" w:hAnsi="Cambria"/>
        </w:rPr>
        <w:t>gender</w:t>
      </w:r>
      <w:r w:rsidRPr="000A5451">
        <w:rPr>
          <w:rFonts w:ascii="Cambria" w:hAnsi="Cambria"/>
        </w:rPr>
        <w:t>）。</w:t>
      </w:r>
    </w:p>
    <w:p w14:paraId="3C98F54D" w14:textId="77777777" w:rsidR="00E831E3" w:rsidRPr="000A5451" w:rsidRDefault="00E831E3" w:rsidP="00E831E3">
      <w:pPr>
        <w:ind w:firstLine="480"/>
        <w:rPr>
          <w:rFonts w:ascii="Cambria" w:hAnsi="Cambria"/>
        </w:rPr>
      </w:pPr>
      <w:r w:rsidRPr="000A5451">
        <w:rPr>
          <w:rFonts w:ascii="Cambria" w:hAnsi="Cambria"/>
        </w:rPr>
        <w:t>在描述</w:t>
      </w:r>
      <w:r>
        <w:rPr>
          <w:rFonts w:ascii="Cambria" w:hAnsi="Cambria" w:hint="eastAsia"/>
        </w:rPr>
        <w:t>每一个</w:t>
      </w:r>
      <w:r w:rsidRPr="000A5451">
        <w:rPr>
          <w:rFonts w:ascii="Cambria" w:hAnsi="Cambria"/>
        </w:rPr>
        <w:t>人物</w:t>
      </w:r>
      <w:r w:rsidRPr="000A5451">
        <w:rPr>
          <w:rFonts w:ascii="Cambria" w:hAnsi="Cambria"/>
        </w:rPr>
        <w:t>/</w:t>
      </w:r>
      <w:r w:rsidRPr="000A5451">
        <w:rPr>
          <w:rFonts w:ascii="Cambria" w:hAnsi="Cambria"/>
        </w:rPr>
        <w:t>物体</w:t>
      </w:r>
      <w:r>
        <w:rPr>
          <w:rFonts w:ascii="Cambria" w:hAnsi="Cambria" w:hint="eastAsia"/>
        </w:rPr>
        <w:t>时</w:t>
      </w:r>
      <w:r w:rsidRPr="000A5451">
        <w:rPr>
          <w:rFonts w:ascii="Cambria" w:hAnsi="Cambria"/>
        </w:rPr>
        <w:t>，强制</w:t>
      </w:r>
      <w:r>
        <w:rPr>
          <w:rFonts w:ascii="Cambria" w:hAnsi="Cambria" w:hint="eastAsia"/>
        </w:rPr>
        <w:t>在其后面紧接着</w:t>
      </w:r>
      <w:r w:rsidRPr="000A5451">
        <w:rPr>
          <w:rFonts w:ascii="Cambria" w:hAnsi="Cambria"/>
        </w:rPr>
        <w:t>“composed of {</w:t>
      </w:r>
      <w:r w:rsidRPr="000A5451">
        <w:rPr>
          <w:rFonts w:ascii="Cambria" w:hAnsi="Cambria"/>
        </w:rPr>
        <w:t>线条颜色</w:t>
      </w:r>
      <w:r w:rsidRPr="000A5451">
        <w:rPr>
          <w:rFonts w:ascii="Cambria" w:hAnsi="Cambria"/>
        </w:rPr>
        <w:t>} glowing lines”</w:t>
      </w:r>
      <w:r w:rsidRPr="000A5451">
        <w:rPr>
          <w:rFonts w:ascii="Cambria" w:hAnsi="Cambria"/>
        </w:rPr>
        <w:t>，以保证画风不崩坏</w:t>
      </w:r>
      <w:r>
        <w:rPr>
          <w:rFonts w:ascii="Cambria" w:hAnsi="Cambria" w:hint="eastAsia"/>
        </w:rPr>
        <w:t>（比如</w:t>
      </w:r>
      <w:r w:rsidRPr="000A5451">
        <w:rPr>
          <w:rFonts w:ascii="Cambria" w:hAnsi="Cambria"/>
        </w:rPr>
        <w:t>“</w:t>
      </w:r>
      <w:r w:rsidRPr="00946354">
        <w:rPr>
          <w:rFonts w:ascii="Cambria" w:hAnsi="Cambria" w:hint="eastAsia"/>
        </w:rPr>
        <w:t>a</w:t>
      </w:r>
      <w:r>
        <w:rPr>
          <w:rFonts w:ascii="Cambria" w:hAnsi="Cambria" w:hint="eastAsia"/>
        </w:rPr>
        <w:t xml:space="preserve"> </w:t>
      </w:r>
      <w:r w:rsidRPr="00946354">
        <w:rPr>
          <w:rFonts w:ascii="Cambria" w:hAnsi="Cambria" w:hint="eastAsia"/>
        </w:rPr>
        <w:t>chinese ancient female scholar figure</w:t>
      </w:r>
      <w:r>
        <w:rPr>
          <w:rFonts w:ascii="Cambria" w:hAnsi="Cambria" w:hint="eastAsia"/>
        </w:rPr>
        <w:t xml:space="preserve"> </w:t>
      </w:r>
      <w:r w:rsidRPr="00946354">
        <w:rPr>
          <w:rFonts w:ascii="Cambria" w:hAnsi="Cambria" w:hint="eastAsia"/>
        </w:rPr>
        <w:t>looking at abstract 'sky-earth'</w:t>
      </w:r>
      <w:r>
        <w:rPr>
          <w:rFonts w:ascii="Cambria" w:hAnsi="Cambria" w:hint="eastAsia"/>
        </w:rPr>
        <w:t>,</w:t>
      </w:r>
      <w:r w:rsidRPr="00946354">
        <w:rPr>
          <w:rFonts w:ascii="Cambria" w:hAnsi="Cambria" w:hint="eastAsia"/>
        </w:rPr>
        <w:t xml:space="preserve"> composed of pale lavender glowing lines</w:t>
      </w:r>
      <w:r>
        <w:rPr>
          <w:rFonts w:ascii="Cambria" w:hAnsi="Cambria"/>
        </w:rPr>
        <w:t>”</w:t>
      </w:r>
      <w:r>
        <w:rPr>
          <w:rFonts w:ascii="Cambria" w:hAnsi="Cambria" w:hint="eastAsia"/>
        </w:rPr>
        <w:t>改为</w:t>
      </w:r>
      <w:r w:rsidRPr="000A5451">
        <w:rPr>
          <w:rFonts w:ascii="Cambria" w:hAnsi="Cambria"/>
        </w:rPr>
        <w:t>“</w:t>
      </w:r>
      <w:r w:rsidRPr="00946354">
        <w:rPr>
          <w:rFonts w:ascii="Cambria" w:hAnsi="Cambria" w:hint="eastAsia"/>
        </w:rPr>
        <w:t>a</w:t>
      </w:r>
      <w:r>
        <w:rPr>
          <w:rFonts w:ascii="Cambria" w:hAnsi="Cambria" w:hint="eastAsia"/>
        </w:rPr>
        <w:t xml:space="preserve"> </w:t>
      </w:r>
      <w:r w:rsidRPr="00946354">
        <w:rPr>
          <w:rFonts w:ascii="Cambria" w:hAnsi="Cambria" w:hint="eastAsia"/>
        </w:rPr>
        <w:t>chinese ancient female scholar figure composed of pale lavender glowing lines and looking at abstract 'sky-earth'</w:t>
      </w:r>
      <w:r>
        <w:rPr>
          <w:rFonts w:ascii="Cambria" w:hAnsi="Cambria"/>
        </w:rPr>
        <w:t>”</w:t>
      </w:r>
      <w:r>
        <w:rPr>
          <w:rFonts w:ascii="Cambria" w:hAnsi="Cambria" w:hint="eastAsia"/>
        </w:rPr>
        <w:t>）</w:t>
      </w:r>
      <w:r w:rsidRPr="000A5451">
        <w:rPr>
          <w:rFonts w:ascii="Cambria" w:hAnsi="Cambria"/>
        </w:rPr>
        <w:t>。</w:t>
      </w:r>
    </w:p>
    <w:p w14:paraId="53074F15" w14:textId="77777777" w:rsidR="00E831E3" w:rsidRPr="000A5451" w:rsidRDefault="00E831E3" w:rsidP="00E831E3">
      <w:pPr>
        <w:ind w:firstLine="480"/>
        <w:rPr>
          <w:rFonts w:ascii="Cambria" w:hAnsi="Cambria"/>
        </w:rPr>
      </w:pPr>
      <w:r w:rsidRPr="000A5451">
        <w:rPr>
          <w:rFonts w:ascii="Cambria" w:hAnsi="Cambria"/>
        </w:rPr>
        <w:tab/>
      </w:r>
    </w:p>
    <w:p w14:paraId="5A71B6BD"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四要素提示框架</w:t>
      </w:r>
    </w:p>
    <w:p w14:paraId="577C4FE5" w14:textId="77777777" w:rsidR="00E831E3" w:rsidRPr="000A5451" w:rsidRDefault="00E831E3" w:rsidP="00E831E3">
      <w:pPr>
        <w:ind w:firstLine="480"/>
        <w:rPr>
          <w:rFonts w:ascii="Cambria" w:hAnsi="Cambria"/>
        </w:rPr>
      </w:pPr>
      <w:r w:rsidRPr="000A5451">
        <w:rPr>
          <w:rFonts w:ascii="Cambria" w:hAnsi="Cambria"/>
        </w:rPr>
        <w:tab/>
      </w:r>
    </w:p>
    <w:p w14:paraId="5711D8DC" w14:textId="77777777" w:rsidR="00E831E3" w:rsidRPr="000A5451" w:rsidRDefault="00E831E3" w:rsidP="00E831E3">
      <w:pPr>
        <w:ind w:firstLine="480"/>
        <w:rPr>
          <w:rFonts w:ascii="Cambria" w:hAnsi="Cambria"/>
        </w:rPr>
      </w:pPr>
      <w:r w:rsidRPr="000A5451">
        <w:rPr>
          <w:rFonts w:ascii="Cambria" w:hAnsi="Cambria"/>
        </w:rPr>
        <w:tab/>
        <w:t>### 1.</w:t>
      </w:r>
      <w:r w:rsidRPr="000A5451">
        <w:rPr>
          <w:rFonts w:ascii="Cambria" w:hAnsi="Cambria"/>
        </w:rPr>
        <w:t>任务（</w:t>
      </w:r>
      <w:r w:rsidRPr="000A5451">
        <w:rPr>
          <w:rFonts w:ascii="Cambria" w:hAnsi="Cambria"/>
        </w:rPr>
        <w:t>Task</w:t>
      </w:r>
      <w:r w:rsidRPr="000A5451">
        <w:rPr>
          <w:rFonts w:ascii="Cambria" w:hAnsi="Cambria"/>
        </w:rPr>
        <w:t>）</w:t>
      </w:r>
    </w:p>
    <w:p w14:paraId="62B95380" w14:textId="77777777" w:rsidR="00E831E3" w:rsidRPr="000A5451" w:rsidRDefault="00E831E3" w:rsidP="00E831E3">
      <w:pPr>
        <w:ind w:firstLine="480"/>
        <w:rPr>
          <w:rFonts w:ascii="Cambria" w:hAnsi="Cambria"/>
        </w:rPr>
      </w:pPr>
      <w:r w:rsidRPr="000A5451">
        <w:rPr>
          <w:rFonts w:ascii="Cambria" w:hAnsi="Cambria"/>
        </w:rPr>
        <w:tab/>
      </w:r>
      <w:r w:rsidRPr="000A5451">
        <w:rPr>
          <w:rFonts w:ascii="Cambria" w:hAnsi="Cambria"/>
        </w:rPr>
        <w:t>生成适用于</w:t>
      </w:r>
      <w:r w:rsidRPr="000A5451">
        <w:rPr>
          <w:rFonts w:ascii="Cambria" w:hAnsi="Cambria"/>
        </w:rPr>
        <w:t xml:space="preserve">FLUX_dev </w:t>
      </w:r>
      <w:r w:rsidRPr="000A5451">
        <w:rPr>
          <w:rFonts w:ascii="Cambria" w:hAnsi="Cambria"/>
        </w:rPr>
        <w:t>模型的治愈系发光线条艺术风格正向分镜提示词，确保：</w:t>
      </w:r>
    </w:p>
    <w:p w14:paraId="7AC53EB2"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角色识别与分配：</w:t>
      </w:r>
      <w:r w:rsidRPr="000A5451">
        <w:rPr>
          <w:rFonts w:ascii="Cambria" w:hAnsi="Cambria"/>
        </w:rPr>
        <w:t xml:space="preserve"> </w:t>
      </w:r>
      <w:r w:rsidRPr="000A5451">
        <w:rPr>
          <w:rFonts w:ascii="Cambria" w:hAnsi="Cambria"/>
        </w:rPr>
        <w:t>根据对话前缀（如</w:t>
      </w:r>
      <w:r w:rsidRPr="000A5451">
        <w:rPr>
          <w:rFonts w:ascii="Cambria" w:hAnsi="Cambria"/>
        </w:rPr>
        <w:t>“(</w:t>
      </w:r>
      <w:r w:rsidRPr="000A5451">
        <w:rPr>
          <w:rFonts w:ascii="Cambria" w:hAnsi="Cambria"/>
        </w:rPr>
        <w:t>老剑条</w:t>
      </w:r>
      <w:r w:rsidRPr="000A5451">
        <w:rPr>
          <w:rFonts w:ascii="Cambria" w:hAnsi="Cambria"/>
        </w:rPr>
        <w:t>)</w:t>
      </w:r>
      <w:r w:rsidRPr="000A5451">
        <w:rPr>
          <w:rFonts w:ascii="Cambria" w:hAnsi="Cambria"/>
        </w:rPr>
        <w:t>：</w:t>
      </w:r>
      <w:r w:rsidRPr="000A5451">
        <w:rPr>
          <w:rFonts w:ascii="Cambria" w:hAnsi="Cambria"/>
        </w:rPr>
        <w:t>”</w:t>
      </w:r>
      <w:r w:rsidRPr="000A5451">
        <w:rPr>
          <w:rFonts w:ascii="Cambria" w:hAnsi="Cambria"/>
        </w:rPr>
        <w:t>或</w:t>
      </w:r>
      <w:r w:rsidRPr="000A5451">
        <w:rPr>
          <w:rFonts w:ascii="Cambria" w:hAnsi="Cambria"/>
        </w:rPr>
        <w:t>“(</w:t>
      </w:r>
      <w:r w:rsidRPr="000A5451">
        <w:rPr>
          <w:rFonts w:ascii="Cambria" w:hAnsi="Cambria"/>
        </w:rPr>
        <w:t>齐静春</w:t>
      </w:r>
      <w:r w:rsidRPr="000A5451">
        <w:rPr>
          <w:rFonts w:ascii="Cambria" w:hAnsi="Cambria"/>
        </w:rPr>
        <w:t>)</w:t>
      </w:r>
      <w:r w:rsidRPr="000A5451">
        <w:rPr>
          <w:rFonts w:ascii="Cambria" w:hAnsi="Cambria"/>
        </w:rPr>
        <w:t>：</w:t>
      </w:r>
      <w:r w:rsidRPr="000A5451">
        <w:rPr>
          <w:rFonts w:ascii="Cambria" w:hAnsi="Cambria"/>
        </w:rPr>
        <w:t>”</w:t>
      </w:r>
      <w:r w:rsidRPr="000A5451">
        <w:rPr>
          <w:rFonts w:ascii="Cambria" w:hAnsi="Cambria"/>
        </w:rPr>
        <w:t>），确定说话人角色并为其分配正确的</w:t>
      </w:r>
      <w:r w:rsidRPr="000A5451">
        <w:rPr>
          <w:rFonts w:ascii="Cambria" w:hAnsi="Cambria"/>
        </w:rPr>
        <w:t>“gender”</w:t>
      </w:r>
      <w:r w:rsidRPr="000A5451">
        <w:rPr>
          <w:rFonts w:ascii="Cambria" w:hAnsi="Cambria"/>
        </w:rPr>
        <w:t>值。</w:t>
      </w:r>
    </w:p>
    <w:p w14:paraId="7C0333C3"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分镜切分：</w:t>
      </w:r>
      <w:r w:rsidRPr="000A5451">
        <w:rPr>
          <w:rFonts w:ascii="Cambria" w:hAnsi="Cambria"/>
        </w:rPr>
        <w:t xml:space="preserve"> </w:t>
      </w:r>
      <w:r w:rsidRPr="000A5451">
        <w:rPr>
          <w:rFonts w:ascii="Cambria" w:hAnsi="Cambria"/>
        </w:rPr>
        <w:t>严格按照对话内容中的</w:t>
      </w:r>
      <w:r w:rsidRPr="000A5451">
        <w:rPr>
          <w:rFonts w:ascii="Cambria" w:hAnsi="Cambria"/>
        </w:rPr>
        <w:t>“//”</w:t>
      </w:r>
      <w:r w:rsidRPr="000A5451">
        <w:rPr>
          <w:rFonts w:ascii="Cambria" w:hAnsi="Cambria"/>
        </w:rPr>
        <w:t>符号对文本进行切分，每一个切分后的短句即为一个独立的分镜。</w:t>
      </w:r>
      <w:bookmarkStart w:id="4" w:name="_Hlk213216764"/>
      <w:r w:rsidRPr="000A5451">
        <w:rPr>
          <w:rFonts w:ascii="Cambria" w:hAnsi="Cambria"/>
        </w:rPr>
        <w:t>如果某角色的发言中不含</w:t>
      </w:r>
      <w:r w:rsidRPr="000A5451">
        <w:rPr>
          <w:rFonts w:ascii="Cambria" w:hAnsi="Cambria"/>
        </w:rPr>
        <w:t>“//”</w:t>
      </w:r>
      <w:r w:rsidRPr="000A5451">
        <w:rPr>
          <w:rFonts w:ascii="Cambria" w:hAnsi="Cambria"/>
        </w:rPr>
        <w:t>，则其全部发言为一个分镜。</w:t>
      </w:r>
      <w:bookmarkEnd w:id="4"/>
    </w:p>
    <w:p w14:paraId="21E5BED8"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字段要求：</w:t>
      </w:r>
      <w:r w:rsidRPr="000A5451">
        <w:rPr>
          <w:rFonts w:ascii="Cambria" w:hAnsi="Cambria"/>
        </w:rPr>
        <w:t xml:space="preserve"> </w:t>
      </w:r>
      <w:r w:rsidRPr="000A5451">
        <w:rPr>
          <w:rFonts w:ascii="Cambria" w:hAnsi="Cambria"/>
        </w:rPr>
        <w:t>输出的每个</w:t>
      </w:r>
      <w:r w:rsidRPr="000A5451">
        <w:rPr>
          <w:rFonts w:ascii="Cambria" w:hAnsi="Cambria"/>
        </w:rPr>
        <w:t xml:space="preserve"> JSON</w:t>
      </w:r>
      <w:r w:rsidRPr="000A5451">
        <w:rPr>
          <w:rFonts w:ascii="Cambria" w:hAnsi="Cambria"/>
        </w:rPr>
        <w:t>对象必须包含</w:t>
      </w:r>
      <w:r w:rsidRPr="000A5451">
        <w:rPr>
          <w:rFonts w:ascii="Cambria" w:hAnsi="Cambria"/>
        </w:rPr>
        <w:t xml:space="preserve"> "caption"</w:t>
      </w:r>
      <w:r w:rsidRPr="000A5451">
        <w:rPr>
          <w:rFonts w:ascii="Cambria" w:hAnsi="Cambria"/>
        </w:rPr>
        <w:t>、</w:t>
      </w:r>
      <w:r w:rsidRPr="000A5451">
        <w:rPr>
          <w:rFonts w:ascii="Cambria" w:hAnsi="Cambria"/>
        </w:rPr>
        <w:t xml:space="preserve"> "flux_prompt" </w:t>
      </w:r>
      <w:r w:rsidRPr="000A5451">
        <w:rPr>
          <w:rFonts w:ascii="Cambria" w:hAnsi="Cambria"/>
        </w:rPr>
        <w:t>和</w:t>
      </w:r>
      <w:r w:rsidRPr="000A5451">
        <w:rPr>
          <w:rFonts w:ascii="Cambria" w:hAnsi="Cambria"/>
        </w:rPr>
        <w:t xml:space="preserve"> "gender" </w:t>
      </w:r>
      <w:r w:rsidRPr="000A5451">
        <w:rPr>
          <w:rFonts w:ascii="Cambria" w:hAnsi="Cambria"/>
        </w:rPr>
        <w:t>字段。</w:t>
      </w:r>
    </w:p>
    <w:p w14:paraId="05D739D1"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风格强制约束：</w:t>
      </w:r>
      <w:bookmarkStart w:id="5" w:name="_Hlk213216790"/>
      <w:r w:rsidRPr="000A5451">
        <w:rPr>
          <w:rFonts w:ascii="Cambria" w:hAnsi="Cambria"/>
        </w:rPr>
        <w:t>在所有提示词中，画风的描述优先级最高。即使描述历史人物，也必须是</w:t>
      </w:r>
      <w:r w:rsidRPr="000A5451">
        <w:rPr>
          <w:rFonts w:ascii="Cambria" w:hAnsi="Cambria"/>
        </w:rPr>
        <w:t>“</w:t>
      </w:r>
      <w:r>
        <w:rPr>
          <w:rFonts w:ascii="Cambria" w:hAnsi="Cambria" w:hint="eastAsia"/>
        </w:rPr>
        <w:t>什么颜色</w:t>
      </w:r>
      <w:r w:rsidRPr="000A5451">
        <w:rPr>
          <w:rFonts w:ascii="Cambria" w:hAnsi="Cambria"/>
        </w:rPr>
        <w:t>的发光线条人物</w:t>
      </w:r>
      <w:r w:rsidRPr="000A5451">
        <w:rPr>
          <w:rFonts w:ascii="Cambria" w:hAnsi="Cambria"/>
        </w:rPr>
        <w:t>”</w:t>
      </w:r>
      <w:r w:rsidRPr="000A5451">
        <w:rPr>
          <w:rFonts w:ascii="Cambria" w:hAnsi="Cambria"/>
        </w:rPr>
        <w:t>，而不是写实人物。</w:t>
      </w:r>
      <w:bookmarkEnd w:id="5"/>
    </w:p>
    <w:p w14:paraId="2CD1B622" w14:textId="77777777" w:rsidR="00E831E3" w:rsidRPr="000A5451" w:rsidRDefault="00E831E3" w:rsidP="00E831E3">
      <w:pPr>
        <w:ind w:firstLine="480"/>
        <w:rPr>
          <w:rFonts w:ascii="Cambria" w:hAnsi="Cambria"/>
        </w:rPr>
      </w:pPr>
      <w:r w:rsidRPr="000A5451">
        <w:rPr>
          <w:rFonts w:ascii="Cambria" w:hAnsi="Cambria"/>
        </w:rPr>
        <w:tab/>
      </w:r>
      <w:bookmarkStart w:id="6" w:name="_Hlk213216801"/>
      <w:r w:rsidRPr="000A5451">
        <w:rPr>
          <w:rFonts w:ascii="Cambria" w:hAnsi="Cambria"/>
        </w:rPr>
        <w:t xml:space="preserve">- </w:t>
      </w:r>
      <w:r w:rsidRPr="000A5451">
        <w:rPr>
          <w:rFonts w:ascii="Cambria" w:hAnsi="Cambria"/>
        </w:rPr>
        <w:t>画面演进：</w:t>
      </w:r>
      <w:r w:rsidRPr="000A5451">
        <w:rPr>
          <w:rFonts w:ascii="Cambria" w:hAnsi="Cambria"/>
        </w:rPr>
        <w:t xml:space="preserve"> </w:t>
      </w:r>
      <w:r w:rsidRPr="000A5451">
        <w:rPr>
          <w:rFonts w:ascii="Cambria" w:hAnsi="Cambria"/>
        </w:rPr>
        <w:t>仔细分析</w:t>
      </w:r>
      <w:r w:rsidRPr="000A5451">
        <w:rPr>
          <w:rFonts w:ascii="Cambria" w:hAnsi="Cambria"/>
        </w:rPr>
        <w:t>“content”</w:t>
      </w:r>
      <w:r w:rsidRPr="000A5451">
        <w:rPr>
          <w:rFonts w:ascii="Cambria" w:hAnsi="Cambria"/>
        </w:rPr>
        <w:t>的内容，确保</w:t>
      </w:r>
      <w:r w:rsidRPr="000A5451">
        <w:rPr>
          <w:rFonts w:ascii="Cambria" w:hAnsi="Cambria"/>
        </w:rPr>
        <w:t>"flux_prompt"</w:t>
      </w:r>
      <w:r w:rsidRPr="000A5451">
        <w:rPr>
          <w:rFonts w:ascii="Cambria" w:hAnsi="Cambria"/>
        </w:rPr>
        <w:t>提示词的人物或事物等元素的形象始终保持一致性。</w:t>
      </w:r>
      <w:bookmarkEnd w:id="6"/>
    </w:p>
    <w:p w14:paraId="0444FA77" w14:textId="77777777" w:rsidR="00E831E3" w:rsidRPr="000A5451" w:rsidRDefault="00E831E3" w:rsidP="00E831E3">
      <w:pPr>
        <w:ind w:firstLine="480"/>
        <w:rPr>
          <w:rFonts w:ascii="Cambria" w:hAnsi="Cambria"/>
        </w:rPr>
      </w:pPr>
      <w:bookmarkStart w:id="7" w:name="_Hlk213216827"/>
      <w:r w:rsidRPr="000A5451">
        <w:rPr>
          <w:rFonts w:ascii="Cambria" w:hAnsi="Cambria"/>
        </w:rPr>
        <w:tab/>
        <w:t xml:space="preserve">- </w:t>
      </w:r>
      <w:r w:rsidRPr="000A5451">
        <w:rPr>
          <w:rFonts w:ascii="Cambria" w:hAnsi="Cambria"/>
        </w:rPr>
        <w:t>风格一致性：</w:t>
      </w:r>
      <w:r w:rsidRPr="000A5451">
        <w:rPr>
          <w:rFonts w:ascii="Cambria" w:hAnsi="Cambria"/>
        </w:rPr>
        <w:t xml:space="preserve"> </w:t>
      </w:r>
      <w:r w:rsidRPr="000A5451">
        <w:rPr>
          <w:rFonts w:ascii="Cambria" w:hAnsi="Cambria"/>
        </w:rPr>
        <w:t>所有图像主体必须由发光线条构成，严禁出现任何其他画风的元素污染画面。</w:t>
      </w:r>
    </w:p>
    <w:bookmarkEnd w:id="7"/>
    <w:p w14:paraId="65495EFA" w14:textId="77777777" w:rsidR="00E831E3" w:rsidRPr="000A5451" w:rsidRDefault="00E831E3" w:rsidP="00E831E3">
      <w:pPr>
        <w:ind w:firstLine="480"/>
        <w:rPr>
          <w:rFonts w:ascii="Cambria" w:hAnsi="Cambria"/>
        </w:rPr>
      </w:pPr>
      <w:r w:rsidRPr="000A5451">
        <w:rPr>
          <w:rFonts w:ascii="Cambria" w:hAnsi="Cambria"/>
        </w:rPr>
        <w:tab/>
      </w:r>
    </w:p>
    <w:p w14:paraId="4ACD7C0E" w14:textId="77777777" w:rsidR="00E831E3" w:rsidRPr="000A5451" w:rsidRDefault="00E831E3" w:rsidP="00E831E3">
      <w:pPr>
        <w:ind w:firstLine="480"/>
        <w:rPr>
          <w:rFonts w:ascii="Cambria" w:hAnsi="Cambria"/>
        </w:rPr>
      </w:pPr>
      <w:r w:rsidRPr="000A5451">
        <w:rPr>
          <w:rFonts w:ascii="Cambria" w:hAnsi="Cambria"/>
        </w:rPr>
        <w:tab/>
        <w:t>### 2.</w:t>
      </w:r>
      <w:r w:rsidRPr="000A5451">
        <w:rPr>
          <w:rFonts w:ascii="Cambria" w:hAnsi="Cambria"/>
        </w:rPr>
        <w:t>参考（</w:t>
      </w:r>
      <w:r w:rsidRPr="000A5451">
        <w:rPr>
          <w:rFonts w:ascii="Cambria" w:hAnsi="Cambria"/>
        </w:rPr>
        <w:t>References</w:t>
      </w:r>
      <w:r w:rsidRPr="000A5451">
        <w:rPr>
          <w:rFonts w:ascii="Cambria" w:hAnsi="Cambria"/>
        </w:rPr>
        <w:t>）</w:t>
      </w:r>
    </w:p>
    <w:p w14:paraId="481CF9C1" w14:textId="77777777" w:rsidR="00E831E3" w:rsidRPr="000A5451" w:rsidRDefault="00E831E3" w:rsidP="00E831E3">
      <w:pPr>
        <w:ind w:firstLine="480"/>
        <w:rPr>
          <w:rFonts w:ascii="Cambria" w:hAnsi="Cambria"/>
        </w:rPr>
      </w:pPr>
      <w:r w:rsidRPr="000A5451">
        <w:rPr>
          <w:rFonts w:ascii="Cambria" w:hAnsi="Cambria"/>
        </w:rPr>
        <w:tab/>
      </w:r>
      <w:r w:rsidRPr="000A5451">
        <w:rPr>
          <w:rFonts w:ascii="Cambria" w:hAnsi="Cambria"/>
        </w:rPr>
        <w:t>角色与性别对照表：</w:t>
      </w:r>
    </w:p>
    <w:p w14:paraId="1AA644B2"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老剑条：</w:t>
      </w:r>
      <w:r w:rsidRPr="000A5451">
        <w:rPr>
          <w:rFonts w:ascii="Cambria" w:hAnsi="Cambria"/>
        </w:rPr>
        <w:t xml:space="preserve"> gender: "0" </w:t>
      </w:r>
      <w:r w:rsidRPr="000A5451">
        <w:rPr>
          <w:rFonts w:ascii="Cambria" w:hAnsi="Cambria"/>
        </w:rPr>
        <w:t>（</w:t>
      </w:r>
      <w:r w:rsidRPr="000A5451">
        <w:rPr>
          <w:rFonts w:ascii="Cambria" w:hAnsi="Cambria"/>
        </w:rPr>
        <w:t xml:space="preserve">TTS </w:t>
      </w:r>
      <w:r w:rsidRPr="000A5451">
        <w:rPr>
          <w:rFonts w:ascii="Cambria" w:hAnsi="Cambria"/>
        </w:rPr>
        <w:t>对应女性老剑条模型）</w:t>
      </w:r>
    </w:p>
    <w:p w14:paraId="77A6237F" w14:textId="77777777" w:rsidR="00E831E3" w:rsidRPr="000A5451" w:rsidRDefault="00E831E3" w:rsidP="00E831E3">
      <w:pPr>
        <w:ind w:firstLine="480"/>
        <w:rPr>
          <w:rFonts w:ascii="Cambria" w:hAnsi="Cambria"/>
        </w:rPr>
      </w:pPr>
      <w:r w:rsidRPr="000A5451">
        <w:rPr>
          <w:rFonts w:ascii="Cambria" w:hAnsi="Cambria"/>
        </w:rPr>
        <w:lastRenderedPageBreak/>
        <w:tab/>
        <w:t xml:space="preserve">- </w:t>
      </w:r>
      <w:r w:rsidRPr="000A5451">
        <w:rPr>
          <w:rFonts w:ascii="Cambria" w:hAnsi="Cambria"/>
        </w:rPr>
        <w:t>齐静春：</w:t>
      </w:r>
      <w:r w:rsidRPr="000A5451">
        <w:rPr>
          <w:rFonts w:ascii="Cambria" w:hAnsi="Cambria"/>
        </w:rPr>
        <w:t xml:space="preserve"> gender: "1" </w:t>
      </w:r>
      <w:r w:rsidRPr="000A5451">
        <w:rPr>
          <w:rFonts w:ascii="Cambria" w:hAnsi="Cambria"/>
        </w:rPr>
        <w:t>（</w:t>
      </w:r>
      <w:r w:rsidRPr="000A5451">
        <w:rPr>
          <w:rFonts w:ascii="Cambria" w:hAnsi="Cambria"/>
        </w:rPr>
        <w:t xml:space="preserve">TTS </w:t>
      </w:r>
      <w:r w:rsidRPr="000A5451">
        <w:rPr>
          <w:rFonts w:ascii="Cambria" w:hAnsi="Cambria"/>
        </w:rPr>
        <w:t>对应男性齐静春模型）</w:t>
      </w:r>
    </w:p>
    <w:p w14:paraId="3BACC03D" w14:textId="77777777" w:rsidR="00E831E3" w:rsidRPr="000A5451" w:rsidRDefault="00E831E3" w:rsidP="00E831E3">
      <w:pPr>
        <w:ind w:firstLine="480"/>
        <w:rPr>
          <w:rFonts w:ascii="Cambria" w:hAnsi="Cambria"/>
        </w:rPr>
      </w:pPr>
      <w:r w:rsidRPr="000A5451">
        <w:rPr>
          <w:rFonts w:ascii="Cambria" w:hAnsi="Cambria"/>
        </w:rPr>
        <w:tab/>
      </w:r>
    </w:p>
    <w:p w14:paraId="6D57BCCC" w14:textId="77777777" w:rsidR="00E831E3" w:rsidRPr="000A5451" w:rsidRDefault="00E831E3" w:rsidP="00E831E3">
      <w:pPr>
        <w:ind w:firstLine="480"/>
        <w:rPr>
          <w:rFonts w:ascii="Cambria" w:hAnsi="Cambria"/>
        </w:rPr>
      </w:pPr>
      <w:r w:rsidRPr="000A5451">
        <w:rPr>
          <w:rFonts w:ascii="Cambria" w:hAnsi="Cambria"/>
        </w:rPr>
        <w:tab/>
      </w:r>
      <w:r w:rsidRPr="000A5451">
        <w:rPr>
          <w:rFonts w:ascii="Cambria" w:hAnsi="Cambria"/>
        </w:rPr>
        <w:t>分镜生成规则：</w:t>
      </w:r>
    </w:p>
    <w:p w14:paraId="59F2D9BD"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拆分依据：按角色对话，再严格按</w:t>
      </w:r>
      <w:r w:rsidRPr="000A5451">
        <w:rPr>
          <w:rFonts w:ascii="Cambria" w:hAnsi="Cambria"/>
        </w:rPr>
        <w:t>“//”</w:t>
      </w:r>
      <w:r w:rsidRPr="000A5451">
        <w:rPr>
          <w:rFonts w:ascii="Cambria" w:hAnsi="Cambria"/>
        </w:rPr>
        <w:t>符号切分。</w:t>
      </w:r>
    </w:p>
    <w:p w14:paraId="54981CC6" w14:textId="4238200B"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风格</w:t>
      </w:r>
      <w:r w:rsidRPr="000A5451">
        <w:rPr>
          <w:rFonts w:ascii="Cambria" w:hAnsi="Cambria"/>
        </w:rPr>
        <w:t>/</w:t>
      </w:r>
      <w:r w:rsidRPr="000A5451">
        <w:rPr>
          <w:rFonts w:ascii="Cambria" w:hAnsi="Cambria"/>
        </w:rPr>
        <w:t>细节平衡：必须使用</w:t>
      </w:r>
      <w:r w:rsidRPr="000A5451">
        <w:rPr>
          <w:rFonts w:ascii="Cambria" w:hAnsi="Cambria"/>
        </w:rPr>
        <w:t>“composed of {</w:t>
      </w:r>
      <w:r w:rsidRPr="000A5451">
        <w:rPr>
          <w:rFonts w:ascii="Cambria" w:hAnsi="Cambria"/>
        </w:rPr>
        <w:t>线条颜色</w:t>
      </w:r>
      <w:r w:rsidRPr="000A5451">
        <w:rPr>
          <w:rFonts w:ascii="Cambria" w:hAnsi="Cambria"/>
        </w:rPr>
        <w:t>} glowing lines”</w:t>
      </w:r>
      <w:r w:rsidRPr="000A5451">
        <w:rPr>
          <w:rFonts w:ascii="Cambria" w:hAnsi="Cambria"/>
        </w:rPr>
        <w:t>修饰</w:t>
      </w:r>
      <w:r>
        <w:rPr>
          <w:rFonts w:ascii="Cambria" w:hAnsi="Cambria" w:hint="eastAsia"/>
        </w:rPr>
        <w:t>每一个元素</w:t>
      </w:r>
      <w:r w:rsidRPr="000A5451">
        <w:rPr>
          <w:rFonts w:ascii="Cambria" w:hAnsi="Cambria"/>
        </w:rPr>
        <w:t>，以确保画风的极简性，同时用具体的词汇指定</w:t>
      </w:r>
      <w:r>
        <w:rPr>
          <w:rFonts w:ascii="Cambria" w:hAnsi="Cambria" w:hint="eastAsia"/>
        </w:rPr>
        <w:t>相应的</w:t>
      </w:r>
      <w:r w:rsidRPr="000A5451">
        <w:rPr>
          <w:rFonts w:ascii="Cambria" w:hAnsi="Cambria"/>
        </w:rPr>
        <w:t>历史服饰和背景。</w:t>
      </w:r>
    </w:p>
    <w:p w14:paraId="6A94AE18"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字幕处理：</w:t>
      </w:r>
      <w:r w:rsidRPr="000A5451">
        <w:rPr>
          <w:rFonts w:ascii="Cambria" w:hAnsi="Cambria"/>
        </w:rPr>
        <w:t xml:space="preserve"> "caption"</w:t>
      </w:r>
      <w:r w:rsidRPr="000A5451">
        <w:rPr>
          <w:rFonts w:ascii="Cambria" w:hAnsi="Cambria"/>
        </w:rPr>
        <w:t>字段完全保留二级切分后的原始文本，不得进行任何更改和缺失。</w:t>
      </w:r>
    </w:p>
    <w:p w14:paraId="64E7CA93"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语言限定：</w:t>
      </w:r>
      <w:r w:rsidRPr="000A5451">
        <w:rPr>
          <w:rFonts w:ascii="Cambria" w:hAnsi="Cambria"/>
        </w:rPr>
        <w:t xml:space="preserve"> </w:t>
      </w:r>
      <w:r w:rsidRPr="000A5451">
        <w:rPr>
          <w:rFonts w:ascii="Cambria" w:hAnsi="Cambria"/>
        </w:rPr>
        <w:t>所有</w:t>
      </w:r>
      <w:r w:rsidRPr="000A5451">
        <w:rPr>
          <w:rFonts w:ascii="Cambria" w:hAnsi="Cambria"/>
        </w:rPr>
        <w:t>"flux_prompt"</w:t>
      </w:r>
      <w:r w:rsidRPr="000A5451">
        <w:rPr>
          <w:rFonts w:ascii="Cambria" w:hAnsi="Cambria"/>
        </w:rPr>
        <w:t>提示词必须为纯英文语言。严禁出现任何中文汉字、中文拼音。</w:t>
      </w:r>
    </w:p>
    <w:p w14:paraId="2B534CE9" w14:textId="77777777" w:rsidR="00E831E3" w:rsidRPr="000A5451" w:rsidRDefault="00E831E3" w:rsidP="00E831E3">
      <w:pPr>
        <w:ind w:firstLine="480"/>
        <w:rPr>
          <w:rFonts w:ascii="Cambria" w:hAnsi="Cambria"/>
        </w:rPr>
      </w:pPr>
      <w:r w:rsidRPr="000A5451">
        <w:rPr>
          <w:rFonts w:ascii="Cambria" w:hAnsi="Cambria"/>
        </w:rPr>
        <w:tab/>
      </w:r>
    </w:p>
    <w:p w14:paraId="35BA4283" w14:textId="77777777" w:rsidR="00E831E3" w:rsidRPr="000A5451" w:rsidRDefault="00E831E3" w:rsidP="00E831E3">
      <w:pPr>
        <w:ind w:firstLine="480"/>
        <w:rPr>
          <w:rFonts w:ascii="Cambria" w:hAnsi="Cambria"/>
        </w:rPr>
      </w:pPr>
      <w:r w:rsidRPr="000A5451">
        <w:rPr>
          <w:rFonts w:ascii="Cambria" w:hAnsi="Cambria"/>
        </w:rPr>
        <w:tab/>
        <w:t>### 3.</w:t>
      </w:r>
      <w:r w:rsidRPr="000A5451">
        <w:rPr>
          <w:rFonts w:ascii="Cambria" w:hAnsi="Cambria"/>
        </w:rPr>
        <w:t>评估（</w:t>
      </w:r>
      <w:r w:rsidRPr="000A5451">
        <w:rPr>
          <w:rFonts w:ascii="Cambria" w:hAnsi="Cambria"/>
        </w:rPr>
        <w:t>Evaluate</w:t>
      </w:r>
      <w:r w:rsidRPr="000A5451">
        <w:rPr>
          <w:rFonts w:ascii="Cambria" w:hAnsi="Cambria"/>
        </w:rPr>
        <w:t>）</w:t>
      </w:r>
    </w:p>
    <w:p w14:paraId="45967A73" w14:textId="77777777" w:rsidR="00E831E3" w:rsidRPr="000A5451" w:rsidRDefault="00E831E3" w:rsidP="00E831E3">
      <w:pPr>
        <w:ind w:firstLine="480"/>
        <w:rPr>
          <w:rFonts w:ascii="Cambria" w:hAnsi="Cambria"/>
        </w:rPr>
      </w:pPr>
      <w:r w:rsidRPr="000A5451">
        <w:rPr>
          <w:rFonts w:ascii="Cambria" w:hAnsi="Cambria"/>
        </w:rPr>
        <w:tab/>
      </w:r>
      <w:r w:rsidRPr="000A5451">
        <w:rPr>
          <w:rFonts w:ascii="Cambria" w:hAnsi="Cambria"/>
        </w:rPr>
        <w:t>生成的分镜提示词必须通过以下校验：</w:t>
      </w:r>
    </w:p>
    <w:p w14:paraId="38E465F8" w14:textId="48CCA6D6"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历史与文化一致性：</w:t>
      </w:r>
      <w:bookmarkStart w:id="8" w:name="_Hlk213216893"/>
      <w:r w:rsidRPr="000A5451">
        <w:rPr>
          <w:rFonts w:ascii="Cambria" w:hAnsi="Cambria"/>
        </w:rPr>
        <w:t>画面元素是否准确反映文本所指的历史时期和文化背景。</w:t>
      </w:r>
      <w:bookmarkEnd w:id="8"/>
    </w:p>
    <w:p w14:paraId="2D28ACEB"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画风一致性（新增强制）：提示词中是否包含了</w:t>
      </w:r>
      <w:r w:rsidRPr="000A5451">
        <w:rPr>
          <w:rFonts w:ascii="Cambria" w:hAnsi="Cambria"/>
        </w:rPr>
        <w:t>“composed of {</w:t>
      </w:r>
      <w:r w:rsidRPr="000A5451">
        <w:rPr>
          <w:rFonts w:ascii="Cambria" w:hAnsi="Cambria"/>
        </w:rPr>
        <w:t>线条颜色</w:t>
      </w:r>
      <w:r w:rsidRPr="000A5451">
        <w:rPr>
          <w:rFonts w:ascii="Cambria" w:hAnsi="Cambria"/>
        </w:rPr>
        <w:t>} glowing lines”</w:t>
      </w:r>
      <w:r w:rsidRPr="000A5451">
        <w:rPr>
          <w:rFonts w:ascii="Cambria" w:hAnsi="Cambria"/>
        </w:rPr>
        <w:t>来修饰人物、建筑、器物等具象主体，以强制画风简约化。</w:t>
      </w:r>
    </w:p>
    <w:p w14:paraId="0C7E7456" w14:textId="77777777" w:rsidR="00E831E3" w:rsidRPr="000A5451" w:rsidRDefault="00E831E3" w:rsidP="00E831E3">
      <w:pPr>
        <w:ind w:firstLine="480"/>
        <w:rPr>
          <w:rFonts w:ascii="Cambria" w:hAnsi="Cambria"/>
        </w:rPr>
      </w:pPr>
      <w:bookmarkStart w:id="9" w:name="_Hlk213216905"/>
      <w:r w:rsidRPr="000A5451">
        <w:rPr>
          <w:rFonts w:ascii="Cambria" w:hAnsi="Cambria"/>
        </w:rPr>
        <w:tab/>
        <w:t xml:space="preserve">- </w:t>
      </w:r>
      <w:r w:rsidRPr="000A5451">
        <w:rPr>
          <w:rFonts w:ascii="Cambria" w:hAnsi="Cambria"/>
        </w:rPr>
        <w:t>每个分镜的</w:t>
      </w:r>
      <w:r w:rsidRPr="000A5451">
        <w:rPr>
          <w:rFonts w:ascii="Cambria" w:hAnsi="Cambria"/>
        </w:rPr>
        <w:t>"gender"</w:t>
      </w:r>
      <w:r w:rsidRPr="000A5451">
        <w:rPr>
          <w:rFonts w:ascii="Cambria" w:hAnsi="Cambria"/>
        </w:rPr>
        <w:t>都正确分配，</w:t>
      </w:r>
      <w:r w:rsidRPr="000A5451">
        <w:rPr>
          <w:rFonts w:ascii="Cambria" w:hAnsi="Cambria"/>
        </w:rPr>
        <w:t>"caption"</w:t>
      </w:r>
      <w:r w:rsidRPr="000A5451">
        <w:rPr>
          <w:rFonts w:ascii="Cambria" w:hAnsi="Cambria"/>
        </w:rPr>
        <w:t>与原文切分结果一致。</w:t>
      </w:r>
      <w:bookmarkEnd w:id="9"/>
    </w:p>
    <w:p w14:paraId="6A41CD39" w14:textId="77777777" w:rsidR="00E831E3" w:rsidRPr="000A5451" w:rsidRDefault="00E831E3" w:rsidP="00E831E3">
      <w:pPr>
        <w:ind w:firstLine="480"/>
        <w:rPr>
          <w:rFonts w:ascii="Cambria" w:hAnsi="Cambria"/>
        </w:rPr>
      </w:pPr>
      <w:r w:rsidRPr="000A5451">
        <w:rPr>
          <w:rFonts w:ascii="Cambria" w:hAnsi="Cambria"/>
        </w:rPr>
        <w:tab/>
      </w:r>
    </w:p>
    <w:p w14:paraId="796AF692" w14:textId="77777777" w:rsidR="00E831E3" w:rsidRPr="000A5451" w:rsidRDefault="00E831E3" w:rsidP="00E831E3">
      <w:pPr>
        <w:ind w:firstLine="480"/>
        <w:rPr>
          <w:rFonts w:ascii="Cambria" w:hAnsi="Cambria"/>
        </w:rPr>
      </w:pPr>
      <w:r w:rsidRPr="000A5451">
        <w:rPr>
          <w:rFonts w:ascii="Cambria" w:hAnsi="Cambria"/>
        </w:rPr>
        <w:tab/>
        <w:t>### 4.</w:t>
      </w:r>
      <w:r w:rsidRPr="000A5451">
        <w:rPr>
          <w:rFonts w:ascii="Cambria" w:hAnsi="Cambria"/>
        </w:rPr>
        <w:t>迭代（</w:t>
      </w:r>
      <w:r w:rsidRPr="000A5451">
        <w:rPr>
          <w:rFonts w:ascii="Cambria" w:hAnsi="Cambria"/>
        </w:rPr>
        <w:t>Iterate</w:t>
      </w:r>
      <w:r w:rsidRPr="000A5451">
        <w:rPr>
          <w:rFonts w:ascii="Cambria" w:hAnsi="Cambria"/>
        </w:rPr>
        <w:t>）</w:t>
      </w:r>
    </w:p>
    <w:p w14:paraId="17822A57" w14:textId="77777777" w:rsidR="00E831E3" w:rsidRPr="000A5451" w:rsidRDefault="00E831E3" w:rsidP="00E831E3">
      <w:pPr>
        <w:ind w:firstLine="480"/>
        <w:rPr>
          <w:rFonts w:ascii="Cambria" w:hAnsi="Cambria"/>
        </w:rPr>
      </w:pPr>
      <w:r w:rsidRPr="000A5451">
        <w:rPr>
          <w:rFonts w:ascii="Cambria" w:hAnsi="Cambria"/>
        </w:rPr>
        <w:tab/>
      </w:r>
      <w:r w:rsidRPr="000A5451">
        <w:rPr>
          <w:rFonts w:ascii="Cambria" w:hAnsi="Cambria"/>
        </w:rPr>
        <w:t>如果发现任何问题或偏差，请立即停止并返回错误信息。</w:t>
      </w:r>
    </w:p>
    <w:p w14:paraId="779F0346" w14:textId="77777777" w:rsidR="00E831E3" w:rsidRPr="000A5451" w:rsidRDefault="00E831E3" w:rsidP="00E831E3">
      <w:pPr>
        <w:ind w:firstLine="480"/>
        <w:rPr>
          <w:rFonts w:ascii="Cambria" w:hAnsi="Cambria"/>
        </w:rPr>
      </w:pPr>
      <w:r w:rsidRPr="000A5451">
        <w:rPr>
          <w:rFonts w:ascii="Cambria" w:hAnsi="Cambria"/>
        </w:rPr>
        <w:tab/>
      </w:r>
    </w:p>
    <w:p w14:paraId="2A4D930F"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指令结构</w:t>
      </w:r>
    </w:p>
    <w:p w14:paraId="7D0F7F63" w14:textId="77777777" w:rsidR="00E831E3" w:rsidRPr="000A5451" w:rsidRDefault="00E831E3" w:rsidP="00E831E3">
      <w:pPr>
        <w:ind w:firstLine="480"/>
        <w:rPr>
          <w:rFonts w:ascii="Cambria" w:hAnsi="Cambria"/>
        </w:rPr>
      </w:pPr>
      <w:r w:rsidRPr="000A5451">
        <w:rPr>
          <w:rFonts w:ascii="Cambria" w:hAnsi="Cambria"/>
        </w:rPr>
        <w:tab/>
      </w:r>
    </w:p>
    <w:p w14:paraId="5696EA1B"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基本指令</w:t>
      </w:r>
    </w:p>
    <w:p w14:paraId="769FF26F" w14:textId="6155C4EF" w:rsidR="00E831E3" w:rsidRPr="000A5451" w:rsidRDefault="00E831E3" w:rsidP="00E831E3">
      <w:pPr>
        <w:ind w:firstLine="480"/>
        <w:rPr>
          <w:rFonts w:ascii="Cambria" w:hAnsi="Cambria"/>
        </w:rPr>
      </w:pPr>
      <w:r w:rsidRPr="000A5451">
        <w:rPr>
          <w:rFonts w:ascii="Cambria" w:hAnsi="Cambria"/>
        </w:rPr>
        <w:tab/>
      </w:r>
      <w:r w:rsidRPr="000A5451">
        <w:rPr>
          <w:rFonts w:ascii="Cambria" w:hAnsi="Cambria"/>
        </w:rPr>
        <w:t>你将作为专业的治愈系发光线条艺术分镜工程师，生成适用于</w:t>
      </w:r>
      <w:r w:rsidRPr="000A5451">
        <w:rPr>
          <w:rFonts w:ascii="Cambria" w:hAnsi="Cambria"/>
        </w:rPr>
        <w:t>FLUX_dev</w:t>
      </w:r>
      <w:r w:rsidRPr="000A5451">
        <w:rPr>
          <w:rFonts w:ascii="Cambria" w:hAnsi="Cambria"/>
        </w:rPr>
        <w:t>模型的纯英文分镜提示词，确保</w:t>
      </w:r>
      <w:r>
        <w:rPr>
          <w:rFonts w:ascii="Cambria" w:hAnsi="Cambria" w:hint="eastAsia"/>
        </w:rPr>
        <w:t>“</w:t>
      </w:r>
      <w:r w:rsidRPr="000A5451">
        <w:rPr>
          <w:rFonts w:ascii="Cambria" w:hAnsi="Cambria"/>
        </w:rPr>
        <w:t>治愈系发光线条艺术</w:t>
      </w:r>
      <w:r>
        <w:rPr>
          <w:rFonts w:ascii="Cambria" w:hAnsi="Cambria" w:hint="eastAsia"/>
        </w:rPr>
        <w:t>”</w:t>
      </w:r>
      <w:r w:rsidRPr="000A5451">
        <w:rPr>
          <w:rFonts w:ascii="Cambria" w:hAnsi="Cambria"/>
        </w:rPr>
        <w:t>的风格和</w:t>
      </w:r>
      <w:r>
        <w:rPr>
          <w:rFonts w:ascii="Cambria" w:hAnsi="Cambria" w:hint="eastAsia"/>
        </w:rPr>
        <w:t>“</w:t>
      </w:r>
      <w:r w:rsidRPr="000A5451">
        <w:rPr>
          <w:rFonts w:ascii="Cambria" w:hAnsi="Cambria"/>
        </w:rPr>
        <w:t>历史文化细节</w:t>
      </w:r>
      <w:r>
        <w:rPr>
          <w:rFonts w:ascii="Cambria" w:hAnsi="Cambria" w:hint="eastAsia"/>
        </w:rPr>
        <w:t>”</w:t>
      </w:r>
      <w:r w:rsidRPr="000A5451">
        <w:rPr>
          <w:rFonts w:ascii="Cambria" w:hAnsi="Cambria"/>
        </w:rPr>
        <w:t>的准确性两者兼顾。</w:t>
      </w:r>
    </w:p>
    <w:p w14:paraId="71248A5A" w14:textId="77777777" w:rsidR="00E831E3" w:rsidRPr="000A5451" w:rsidRDefault="00E831E3" w:rsidP="00E831E3">
      <w:pPr>
        <w:ind w:firstLine="480"/>
        <w:rPr>
          <w:rFonts w:ascii="Cambria" w:hAnsi="Cambria"/>
        </w:rPr>
      </w:pPr>
      <w:r w:rsidRPr="000A5451">
        <w:rPr>
          <w:rFonts w:ascii="Cambria" w:hAnsi="Cambria"/>
        </w:rPr>
        <w:tab/>
      </w:r>
    </w:p>
    <w:p w14:paraId="21DC8C9E"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分镜生成规则</w:t>
      </w:r>
    </w:p>
    <w:p w14:paraId="250B4EDC" w14:textId="033F5D6B"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关键平衡点：在描述历史细节时，必须将主体</w:t>
      </w:r>
      <w:r>
        <w:rPr>
          <w:rFonts w:ascii="Cambria" w:hAnsi="Cambria" w:hint="eastAsia"/>
        </w:rPr>
        <w:t>用</w:t>
      </w:r>
      <w:r w:rsidRPr="000A5451">
        <w:rPr>
          <w:rFonts w:ascii="Cambria" w:hAnsi="Cambria"/>
        </w:rPr>
        <w:t>“composed of {</w:t>
      </w:r>
      <w:r w:rsidRPr="000A5451">
        <w:rPr>
          <w:rFonts w:ascii="Cambria" w:hAnsi="Cambria"/>
        </w:rPr>
        <w:t>线条颜色</w:t>
      </w:r>
      <w:r w:rsidRPr="000A5451">
        <w:rPr>
          <w:rFonts w:ascii="Cambria" w:hAnsi="Cambria"/>
        </w:rPr>
        <w:t>} glowing lines”</w:t>
      </w:r>
      <w:r>
        <w:rPr>
          <w:rFonts w:ascii="Cambria" w:hAnsi="Cambria" w:hint="eastAsia"/>
        </w:rPr>
        <w:t>修饰</w:t>
      </w:r>
      <w:r w:rsidRPr="000A5451">
        <w:rPr>
          <w:rFonts w:ascii="Cambria" w:hAnsi="Cambria"/>
        </w:rPr>
        <w:t>线条形象，而非写实描绘。</w:t>
      </w:r>
    </w:p>
    <w:p w14:paraId="3DDD1002"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拆分依据：</w:t>
      </w:r>
      <w:r w:rsidRPr="000A5451">
        <w:rPr>
          <w:rFonts w:ascii="Cambria" w:hAnsi="Cambria"/>
        </w:rPr>
        <w:t xml:space="preserve"> </w:t>
      </w:r>
      <w:r w:rsidRPr="000A5451">
        <w:rPr>
          <w:rFonts w:ascii="Cambria" w:hAnsi="Cambria"/>
        </w:rPr>
        <w:t>识别对话中的角色，并按</w:t>
      </w:r>
      <w:r w:rsidRPr="000A5451">
        <w:rPr>
          <w:rFonts w:ascii="Cambria" w:hAnsi="Cambria"/>
        </w:rPr>
        <w:t>“//”</w:t>
      </w:r>
      <w:r w:rsidRPr="000A5451">
        <w:rPr>
          <w:rFonts w:ascii="Cambria" w:hAnsi="Cambria"/>
        </w:rPr>
        <w:t>符号切分其发言。</w:t>
      </w:r>
    </w:p>
    <w:p w14:paraId="64BBFE82" w14:textId="77777777" w:rsidR="00E831E3" w:rsidRPr="000A5451" w:rsidRDefault="00E831E3" w:rsidP="00E831E3">
      <w:pPr>
        <w:ind w:firstLine="480"/>
        <w:rPr>
          <w:rFonts w:ascii="Cambria" w:hAnsi="Cambria"/>
        </w:rPr>
      </w:pPr>
      <w:r w:rsidRPr="000A5451">
        <w:rPr>
          <w:rFonts w:ascii="Cambria" w:hAnsi="Cambria"/>
        </w:rPr>
        <w:tab/>
      </w:r>
    </w:p>
    <w:p w14:paraId="1B1F9CA4"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通用提示词结构</w:t>
      </w:r>
    </w:p>
    <w:p w14:paraId="26C90A22" w14:textId="77777777" w:rsidR="00E831E3" w:rsidRPr="000A5451" w:rsidRDefault="00E831E3" w:rsidP="00E831E3">
      <w:pPr>
        <w:ind w:firstLine="480"/>
        <w:rPr>
          <w:rFonts w:ascii="Cambria" w:hAnsi="Cambria"/>
        </w:rPr>
      </w:pPr>
      <w:r w:rsidRPr="000A5451">
        <w:rPr>
          <w:rFonts w:ascii="Cambria" w:hAnsi="Cambria"/>
        </w:rPr>
        <w:tab/>
        <w:t>[Style] [Subject &amp; Action/Scene] [Color &amp; Composition] [Emotion] [Technical]</w:t>
      </w:r>
    </w:p>
    <w:p w14:paraId="099689EE" w14:textId="77777777" w:rsidR="00E831E3" w:rsidRPr="000A5451" w:rsidRDefault="00E831E3" w:rsidP="00E831E3">
      <w:pPr>
        <w:ind w:firstLine="480"/>
        <w:rPr>
          <w:rFonts w:ascii="Cambria" w:hAnsi="Cambria"/>
        </w:rPr>
      </w:pPr>
      <w:r w:rsidRPr="000A5451">
        <w:rPr>
          <w:rFonts w:ascii="Cambria" w:hAnsi="Cambria"/>
        </w:rPr>
        <w:tab/>
      </w:r>
    </w:p>
    <w:p w14:paraId="6F361F30"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关键参数说明</w:t>
      </w:r>
    </w:p>
    <w:p w14:paraId="0A576954" w14:textId="77777777" w:rsidR="00E831E3" w:rsidRPr="000A5451" w:rsidRDefault="00E831E3" w:rsidP="00E831E3">
      <w:pPr>
        <w:ind w:firstLine="480"/>
        <w:rPr>
          <w:rFonts w:ascii="Cambria" w:hAnsi="Cambria"/>
        </w:rPr>
      </w:pPr>
      <w:r w:rsidRPr="000A5451">
        <w:rPr>
          <w:rFonts w:ascii="Cambria" w:hAnsi="Cambria"/>
        </w:rPr>
        <w:lastRenderedPageBreak/>
        <w:tab/>
        <w:t>1. [Style]</w:t>
      </w:r>
      <w:r w:rsidRPr="000A5451">
        <w:rPr>
          <w:rFonts w:ascii="Cambria" w:hAnsi="Cambria"/>
        </w:rPr>
        <w:t>：画风触发词</w:t>
      </w:r>
    </w:p>
    <w:p w14:paraId="56707CC7" w14:textId="77777777" w:rsidR="00E831E3" w:rsidRPr="000A5451" w:rsidRDefault="00E831E3" w:rsidP="00E831E3">
      <w:pPr>
        <w:ind w:firstLine="480"/>
        <w:rPr>
          <w:rFonts w:ascii="Cambria" w:hAnsi="Cambria"/>
        </w:rPr>
      </w:pPr>
      <w:r w:rsidRPr="000A5451">
        <w:rPr>
          <w:rFonts w:ascii="Cambria" w:hAnsi="Cambria"/>
        </w:rPr>
        <w:tab/>
        <w:t>Glowing line art, simple background, abstract minimalism,</w:t>
      </w:r>
      <w:r w:rsidRPr="000A5451">
        <w:rPr>
          <w:rFonts w:ascii="Cambria" w:hAnsi="Cambria"/>
        </w:rPr>
        <w:t>是</w:t>
      </w:r>
      <w:r w:rsidRPr="000A5451">
        <w:rPr>
          <w:rFonts w:ascii="Cambria" w:hAnsi="Cambria"/>
        </w:rPr>
        <w:t>lora</w:t>
      </w:r>
      <w:r w:rsidRPr="000A5451">
        <w:rPr>
          <w:rFonts w:ascii="Cambria" w:hAnsi="Cambria"/>
        </w:rPr>
        <w:t>画风触发词，必须放在提示词的开头，且抽象极简的描述必须被强调。</w:t>
      </w:r>
    </w:p>
    <w:p w14:paraId="346FC026" w14:textId="77777777" w:rsidR="00E831E3" w:rsidRPr="000A5451" w:rsidRDefault="00E831E3" w:rsidP="00E831E3">
      <w:pPr>
        <w:ind w:firstLine="480"/>
        <w:rPr>
          <w:rFonts w:ascii="Cambria" w:hAnsi="Cambria"/>
        </w:rPr>
      </w:pPr>
      <w:r w:rsidRPr="000A5451">
        <w:rPr>
          <w:rFonts w:ascii="Cambria" w:hAnsi="Cambria"/>
        </w:rPr>
        <w:tab/>
      </w:r>
    </w:p>
    <w:p w14:paraId="3E2B5430" w14:textId="77777777" w:rsidR="00E831E3" w:rsidRPr="000A5451" w:rsidRDefault="00E831E3" w:rsidP="00E831E3">
      <w:pPr>
        <w:ind w:firstLine="480"/>
        <w:rPr>
          <w:rFonts w:ascii="Cambria" w:hAnsi="Cambria"/>
        </w:rPr>
      </w:pPr>
      <w:r w:rsidRPr="000A5451">
        <w:rPr>
          <w:rFonts w:ascii="Cambria" w:hAnsi="Cambria"/>
        </w:rPr>
        <w:tab/>
        <w:t>2. [Subject &amp; Action/Scene]</w:t>
      </w:r>
      <w:r w:rsidRPr="000A5451">
        <w:rPr>
          <w:rFonts w:ascii="Cambria" w:hAnsi="Cambria"/>
        </w:rPr>
        <w:t>：主体、动作与场景</w:t>
      </w:r>
    </w:p>
    <w:p w14:paraId="1F497BDF" w14:textId="77777777" w:rsidR="00E831E3" w:rsidRPr="000A5451" w:rsidRDefault="00E831E3" w:rsidP="00E831E3">
      <w:pPr>
        <w:ind w:firstLine="480"/>
        <w:rPr>
          <w:rFonts w:ascii="Cambria" w:hAnsi="Cambria"/>
        </w:rPr>
      </w:pPr>
      <w:bookmarkStart w:id="10" w:name="_Hlk213217332"/>
      <w:bookmarkStart w:id="11" w:name="_Hlk213217059"/>
      <w:r w:rsidRPr="000A5451">
        <w:rPr>
          <w:rFonts w:ascii="Cambria" w:hAnsi="Cambria"/>
        </w:rPr>
        <w:tab/>
        <w:t xml:space="preserve">- </w:t>
      </w:r>
      <w:r w:rsidRPr="000A5451">
        <w:rPr>
          <w:rFonts w:ascii="Cambria" w:hAnsi="Cambria"/>
        </w:rPr>
        <w:t>画风融合：</w:t>
      </w:r>
      <w:bookmarkEnd w:id="10"/>
      <w:r w:rsidRPr="000A5451">
        <w:rPr>
          <w:rFonts w:ascii="Cambria" w:hAnsi="Cambria"/>
        </w:rPr>
        <w:t>必须在</w:t>
      </w:r>
      <w:r>
        <w:rPr>
          <w:rFonts w:ascii="Cambria" w:hAnsi="Cambria" w:hint="eastAsia"/>
        </w:rPr>
        <w:t>某一个</w:t>
      </w:r>
      <w:r w:rsidRPr="000A5451">
        <w:rPr>
          <w:rFonts w:ascii="Cambria" w:hAnsi="Cambria"/>
        </w:rPr>
        <w:t>主体描述后加入</w:t>
      </w:r>
      <w:r w:rsidRPr="000A5451">
        <w:rPr>
          <w:rFonts w:ascii="Cambria" w:hAnsi="Cambria"/>
        </w:rPr>
        <w:t>“composed of {</w:t>
      </w:r>
      <w:r w:rsidRPr="000A5451">
        <w:rPr>
          <w:rFonts w:ascii="Cambria" w:hAnsi="Cambria"/>
        </w:rPr>
        <w:t>线条颜色</w:t>
      </w:r>
      <w:r w:rsidRPr="000A5451">
        <w:rPr>
          <w:rFonts w:ascii="Cambria" w:hAnsi="Cambria"/>
        </w:rPr>
        <w:t>} glowing lines”</w:t>
      </w:r>
      <w:r w:rsidRPr="000A5451">
        <w:rPr>
          <w:rFonts w:ascii="Cambria" w:hAnsi="Cambria"/>
        </w:rPr>
        <w:t>来指定主体材质，以确保主体完全由发光线条构成。</w:t>
      </w:r>
    </w:p>
    <w:p w14:paraId="6121E9F5" w14:textId="77777777" w:rsidR="00E831E3" w:rsidRPr="000A5451" w:rsidRDefault="00E831E3" w:rsidP="00E831E3">
      <w:pPr>
        <w:ind w:firstLine="480"/>
        <w:rPr>
          <w:rFonts w:ascii="Cambria" w:hAnsi="Cambria"/>
        </w:rPr>
      </w:pPr>
      <w:bookmarkStart w:id="12" w:name="_Hlk213217351"/>
      <w:bookmarkEnd w:id="11"/>
      <w:r w:rsidRPr="000A5451">
        <w:rPr>
          <w:rFonts w:ascii="Cambria" w:hAnsi="Cambria"/>
        </w:rPr>
        <w:tab/>
        <w:t xml:space="preserve">- </w:t>
      </w:r>
      <w:r w:rsidRPr="000A5451">
        <w:rPr>
          <w:rFonts w:ascii="Cambria" w:hAnsi="Cambria"/>
        </w:rPr>
        <w:t>文化与风格融合（核心）：</w:t>
      </w:r>
    </w:p>
    <w:p w14:paraId="6D1954F0" w14:textId="77777777" w:rsidR="00E831E3" w:rsidRDefault="00E831E3" w:rsidP="00E831E3">
      <w:pPr>
        <w:ind w:firstLine="480"/>
        <w:rPr>
          <w:rFonts w:ascii="Cambria" w:hAnsi="Cambria"/>
        </w:rPr>
      </w:pPr>
      <w:r w:rsidRPr="000A5451">
        <w:rPr>
          <w:rFonts w:ascii="Cambria" w:hAnsi="Cambria"/>
        </w:rPr>
        <w:tab/>
        <w:t xml:space="preserve">    - </w:t>
      </w:r>
      <w:r w:rsidRPr="000A5451">
        <w:rPr>
          <w:rFonts w:ascii="Cambria" w:hAnsi="Cambria"/>
        </w:rPr>
        <w:t>当描述人物、建筑或复杂器物时，必须以</w:t>
      </w:r>
      <w:r>
        <w:rPr>
          <w:rFonts w:ascii="Cambria" w:hAnsi="Cambria" w:hint="eastAsia"/>
        </w:rPr>
        <w:t>“地点”</w:t>
      </w:r>
      <w:r>
        <w:rPr>
          <w:rFonts w:ascii="Cambria" w:hAnsi="Cambria" w:hint="eastAsia"/>
        </w:rPr>
        <w:t>+</w:t>
      </w:r>
      <w:r>
        <w:rPr>
          <w:rFonts w:ascii="Cambria" w:hAnsi="Cambria" w:hint="eastAsia"/>
        </w:rPr>
        <w:t>“时代”作为</w:t>
      </w:r>
      <w:r w:rsidRPr="000A5451">
        <w:rPr>
          <w:rFonts w:ascii="Cambria" w:hAnsi="Cambria"/>
        </w:rPr>
        <w:t>开头。</w:t>
      </w:r>
    </w:p>
    <w:p w14:paraId="7FDC5B77" w14:textId="77777777" w:rsidR="00E831E3" w:rsidRPr="000A5451" w:rsidRDefault="00E831E3" w:rsidP="00E831E3">
      <w:pPr>
        <w:ind w:firstLine="480"/>
        <w:rPr>
          <w:rFonts w:ascii="Cambria" w:hAnsi="Cambria"/>
        </w:rPr>
      </w:pPr>
      <w:r w:rsidRPr="000A5451">
        <w:rPr>
          <w:rFonts w:ascii="Cambria" w:hAnsi="Cambria"/>
        </w:rPr>
        <w:tab/>
        <w:t xml:space="preserve">    - </w:t>
      </w:r>
      <w:r w:rsidRPr="000A5451">
        <w:rPr>
          <w:rFonts w:ascii="Cambria" w:hAnsi="Cambria"/>
        </w:rPr>
        <w:t>错误示范：</w:t>
      </w:r>
      <w:r w:rsidRPr="00820A72">
        <w:rPr>
          <w:rFonts w:ascii="Cambria" w:hAnsi="Cambria" w:hint="eastAsia"/>
        </w:rPr>
        <w:t>a female scholar figure</w:t>
      </w:r>
    </w:p>
    <w:p w14:paraId="43ADF42B" w14:textId="77777777" w:rsidR="00E831E3" w:rsidRDefault="00E831E3" w:rsidP="00E831E3">
      <w:pPr>
        <w:ind w:firstLine="480"/>
        <w:rPr>
          <w:rFonts w:ascii="Cambria" w:hAnsi="Cambria"/>
        </w:rPr>
      </w:pPr>
      <w:r w:rsidRPr="000A5451">
        <w:rPr>
          <w:rFonts w:ascii="Cambria" w:hAnsi="Cambria"/>
        </w:rPr>
        <w:tab/>
        <w:t xml:space="preserve">    - </w:t>
      </w:r>
      <w:r w:rsidRPr="000A5451">
        <w:rPr>
          <w:rFonts w:ascii="Cambria" w:hAnsi="Cambria"/>
        </w:rPr>
        <w:t>正确示范：</w:t>
      </w:r>
      <w:r w:rsidRPr="00820A72">
        <w:rPr>
          <w:rFonts w:ascii="Cambria" w:hAnsi="Cambria" w:hint="eastAsia"/>
        </w:rPr>
        <w:t>a chinese ancient female scholar figure</w:t>
      </w:r>
    </w:p>
    <w:bookmarkEnd w:id="12"/>
    <w:p w14:paraId="037CECEB" w14:textId="77777777" w:rsidR="00E831E3" w:rsidRPr="000A5451" w:rsidRDefault="00E831E3" w:rsidP="00E831E3">
      <w:pPr>
        <w:ind w:firstLine="480"/>
        <w:rPr>
          <w:rFonts w:ascii="Cambria" w:hAnsi="Cambria"/>
        </w:rPr>
      </w:pPr>
    </w:p>
    <w:p w14:paraId="6A9997EF" w14:textId="6DD33069" w:rsidR="00E831E3" w:rsidRPr="000A5451" w:rsidRDefault="00E831E3" w:rsidP="00E831E3">
      <w:pPr>
        <w:ind w:firstLine="480"/>
        <w:rPr>
          <w:rFonts w:ascii="Cambria" w:hAnsi="Cambria"/>
        </w:rPr>
      </w:pPr>
      <w:bookmarkStart w:id="13" w:name="_Hlk213217421"/>
      <w:r w:rsidRPr="000A5451">
        <w:rPr>
          <w:rFonts w:ascii="Cambria" w:hAnsi="Cambria"/>
        </w:rPr>
        <w:t xml:space="preserve"> - </w:t>
      </w:r>
      <w:r w:rsidRPr="000A5451">
        <w:rPr>
          <w:rFonts w:ascii="Cambria" w:hAnsi="Cambria"/>
        </w:rPr>
        <w:t>紧接着，用精准的词汇描述</w:t>
      </w:r>
      <w:r>
        <w:rPr>
          <w:rFonts w:ascii="Cambria" w:hAnsi="Cambria" w:hint="eastAsia"/>
        </w:rPr>
        <w:t>文稿相应时期的</w:t>
      </w:r>
      <w:r w:rsidRPr="000A5451">
        <w:rPr>
          <w:rFonts w:ascii="Cambria" w:hAnsi="Cambria"/>
        </w:rPr>
        <w:t>历史文化细节。</w:t>
      </w:r>
    </w:p>
    <w:p w14:paraId="21669E3E" w14:textId="77777777" w:rsidR="00E831E3" w:rsidRPr="000A5451" w:rsidRDefault="00E831E3" w:rsidP="00E831E3">
      <w:pPr>
        <w:ind w:firstLine="480"/>
        <w:rPr>
          <w:rFonts w:ascii="Cambria" w:hAnsi="Cambria"/>
        </w:rPr>
      </w:pPr>
      <w:r w:rsidRPr="000A5451">
        <w:rPr>
          <w:rFonts w:ascii="Cambria" w:hAnsi="Cambria"/>
        </w:rPr>
        <w:tab/>
        <w:t xml:space="preserve">    - </w:t>
      </w:r>
      <w:r w:rsidRPr="000A5451">
        <w:rPr>
          <w:rFonts w:ascii="Cambria" w:hAnsi="Cambria"/>
        </w:rPr>
        <w:t>错误示范：</w:t>
      </w:r>
      <w:r w:rsidRPr="000A5451">
        <w:rPr>
          <w:rFonts w:ascii="Cambria" w:hAnsi="Cambria"/>
        </w:rPr>
        <w:t>Chinese emperor in a Mianliu imperial robe.</w:t>
      </w:r>
    </w:p>
    <w:p w14:paraId="78D17202" w14:textId="77777777" w:rsidR="00E831E3" w:rsidRPr="000A5451" w:rsidRDefault="00E831E3" w:rsidP="00E831E3">
      <w:pPr>
        <w:ind w:firstLine="480"/>
        <w:rPr>
          <w:rFonts w:ascii="Cambria" w:hAnsi="Cambria"/>
        </w:rPr>
      </w:pPr>
      <w:r w:rsidRPr="000A5451">
        <w:rPr>
          <w:rFonts w:ascii="Cambria" w:hAnsi="Cambria"/>
        </w:rPr>
        <w:tab/>
        <w:t xml:space="preserve">    - </w:t>
      </w:r>
      <w:r w:rsidRPr="000A5451">
        <w:rPr>
          <w:rFonts w:ascii="Cambria" w:hAnsi="Cambria"/>
        </w:rPr>
        <w:t>正确示范：</w:t>
      </w:r>
      <w:r w:rsidRPr="000A5451">
        <w:rPr>
          <w:rFonts w:ascii="Cambria" w:hAnsi="Cambria"/>
        </w:rPr>
        <w:t xml:space="preserve">A Chinese </w:t>
      </w:r>
      <w:r>
        <w:rPr>
          <w:rFonts w:ascii="Cambria" w:hAnsi="Cambria" w:hint="eastAsia"/>
        </w:rPr>
        <w:t xml:space="preserve">ancient </w:t>
      </w:r>
      <w:r w:rsidRPr="000A5451">
        <w:rPr>
          <w:rFonts w:ascii="Cambria" w:hAnsi="Cambria"/>
        </w:rPr>
        <w:t>emperor figure composed of golden glowing lines</w:t>
      </w:r>
      <w:r>
        <w:rPr>
          <w:rFonts w:ascii="Cambria" w:hAnsi="Cambria" w:hint="eastAsia"/>
        </w:rPr>
        <w:t xml:space="preserve"> and </w:t>
      </w:r>
      <w:r w:rsidRPr="000A5451">
        <w:rPr>
          <w:rFonts w:ascii="Cambria" w:hAnsi="Cambria"/>
        </w:rPr>
        <w:t>in minimalist Mianliu robes, .</w:t>
      </w:r>
    </w:p>
    <w:p w14:paraId="160FAD7E"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镜头类型（强制加入）：</w:t>
      </w:r>
      <w:r w:rsidRPr="000A5451">
        <w:rPr>
          <w:rFonts w:ascii="Cambria" w:hAnsi="Cambria"/>
        </w:rPr>
        <w:t>close-up shot</w:t>
      </w:r>
      <w:r w:rsidRPr="000A5451">
        <w:rPr>
          <w:rFonts w:ascii="Cambria" w:hAnsi="Cambria"/>
        </w:rPr>
        <w:t>、</w:t>
      </w:r>
      <w:r w:rsidRPr="000A5451">
        <w:rPr>
          <w:rFonts w:ascii="Cambria" w:hAnsi="Cambria"/>
        </w:rPr>
        <w:t>medium shot</w:t>
      </w:r>
      <w:r w:rsidRPr="000A5451">
        <w:rPr>
          <w:rFonts w:ascii="Cambria" w:hAnsi="Cambria"/>
        </w:rPr>
        <w:t>、</w:t>
      </w:r>
      <w:r w:rsidRPr="000A5451">
        <w:rPr>
          <w:rFonts w:ascii="Cambria" w:hAnsi="Cambria"/>
        </w:rPr>
        <w:t>wide-angle view</w:t>
      </w:r>
      <w:r w:rsidRPr="000A5451">
        <w:rPr>
          <w:rFonts w:ascii="Cambria" w:hAnsi="Cambria"/>
        </w:rPr>
        <w:t>、</w:t>
      </w:r>
      <w:r w:rsidRPr="000A5451">
        <w:rPr>
          <w:rFonts w:ascii="Cambria" w:hAnsi="Cambria"/>
        </w:rPr>
        <w:t>top-down perspective</w:t>
      </w:r>
      <w:r w:rsidRPr="000A5451">
        <w:rPr>
          <w:rFonts w:ascii="Cambria" w:hAnsi="Cambria"/>
        </w:rPr>
        <w:t>。</w:t>
      </w:r>
    </w:p>
    <w:p w14:paraId="727F6A80"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元素位置标记：</w:t>
      </w:r>
      <w:r w:rsidRPr="000A5451">
        <w:rPr>
          <w:rFonts w:ascii="Cambria" w:hAnsi="Cambria"/>
        </w:rPr>
        <w:t>in the foreground</w:t>
      </w:r>
      <w:r w:rsidRPr="000A5451">
        <w:rPr>
          <w:rFonts w:ascii="Cambria" w:hAnsi="Cambria"/>
        </w:rPr>
        <w:t>、</w:t>
      </w:r>
      <w:r w:rsidRPr="000A5451">
        <w:rPr>
          <w:rFonts w:ascii="Cambria" w:hAnsi="Cambria"/>
        </w:rPr>
        <w:t>centered in the frame</w:t>
      </w:r>
      <w:r w:rsidRPr="000A5451">
        <w:rPr>
          <w:rFonts w:ascii="Cambria" w:hAnsi="Cambria"/>
        </w:rPr>
        <w:t>、</w:t>
      </w:r>
      <w:r w:rsidRPr="000A5451">
        <w:rPr>
          <w:rFonts w:ascii="Cambria" w:hAnsi="Cambria"/>
        </w:rPr>
        <w:t>receding into the background</w:t>
      </w:r>
      <w:r w:rsidRPr="000A5451">
        <w:rPr>
          <w:rFonts w:ascii="Cambria" w:hAnsi="Cambria"/>
        </w:rPr>
        <w:t>。</w:t>
      </w:r>
    </w:p>
    <w:p w14:paraId="1D25A564" w14:textId="2DE12203"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中文概念符号化：针对抽象的哲学或文化专有名词，</w:t>
      </w:r>
      <w:r>
        <w:rPr>
          <w:rFonts w:ascii="Cambria" w:hAnsi="Cambria" w:hint="eastAsia"/>
        </w:rPr>
        <w:t>你</w:t>
      </w:r>
      <w:r w:rsidRPr="000A5451">
        <w:rPr>
          <w:rFonts w:ascii="Cambria" w:hAnsi="Cambria"/>
        </w:rPr>
        <w:t>必须将其符号化为具象的英文几何描述、形状或功能性描述。</w:t>
      </w:r>
    </w:p>
    <w:bookmarkEnd w:id="13"/>
    <w:p w14:paraId="4846AE97" w14:textId="77777777" w:rsidR="00E831E3" w:rsidRPr="000A5451" w:rsidRDefault="00E831E3" w:rsidP="00E831E3">
      <w:pPr>
        <w:ind w:firstLine="480"/>
        <w:rPr>
          <w:rFonts w:ascii="Cambria" w:hAnsi="Cambria"/>
        </w:rPr>
      </w:pPr>
      <w:r w:rsidRPr="000A5451">
        <w:rPr>
          <w:rFonts w:ascii="Cambria" w:hAnsi="Cambria"/>
        </w:rPr>
        <w:tab/>
      </w:r>
    </w:p>
    <w:p w14:paraId="5AA4B8B6" w14:textId="77777777" w:rsidR="00E831E3" w:rsidRPr="000A5451" w:rsidRDefault="00E831E3" w:rsidP="00E831E3">
      <w:pPr>
        <w:ind w:firstLine="480"/>
        <w:rPr>
          <w:rFonts w:ascii="Cambria" w:hAnsi="Cambria"/>
        </w:rPr>
      </w:pPr>
      <w:r w:rsidRPr="000A5451">
        <w:rPr>
          <w:rFonts w:ascii="Cambria" w:hAnsi="Cambria"/>
        </w:rPr>
        <w:tab/>
        <w:t>3. [Color &amp; Composition]</w:t>
      </w:r>
      <w:r w:rsidRPr="000A5451">
        <w:rPr>
          <w:rFonts w:ascii="Cambria" w:hAnsi="Cambria"/>
        </w:rPr>
        <w:t>：色彩与构图</w:t>
      </w:r>
    </w:p>
    <w:p w14:paraId="7C4F007F"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避免相邻重复：必须避免相邻分镜使用完全相同的颜色或色系。</w:t>
      </w:r>
    </w:p>
    <w:p w14:paraId="7DD2F4EE"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颜色描述是硬性指标。</w:t>
      </w:r>
    </w:p>
    <w:p w14:paraId="210B44C6" w14:textId="77777777" w:rsidR="00E831E3" w:rsidRPr="000A5451" w:rsidRDefault="00E831E3" w:rsidP="00E831E3">
      <w:pPr>
        <w:ind w:firstLine="480"/>
        <w:rPr>
          <w:rFonts w:ascii="Cambria" w:hAnsi="Cambria"/>
        </w:rPr>
      </w:pPr>
      <w:r w:rsidRPr="000A5451">
        <w:rPr>
          <w:rFonts w:ascii="Cambria" w:hAnsi="Cambria"/>
        </w:rPr>
        <w:tab/>
      </w:r>
    </w:p>
    <w:p w14:paraId="485A3293" w14:textId="77777777" w:rsidR="00E831E3" w:rsidRPr="000A5451" w:rsidRDefault="00E831E3" w:rsidP="00E831E3">
      <w:pPr>
        <w:ind w:firstLine="480"/>
        <w:rPr>
          <w:rFonts w:ascii="Cambria" w:hAnsi="Cambria"/>
        </w:rPr>
      </w:pPr>
      <w:r w:rsidRPr="000A5451">
        <w:rPr>
          <w:rFonts w:ascii="Cambria" w:hAnsi="Cambria"/>
        </w:rPr>
        <w:tab/>
        <w:t>4. [Emotion]</w:t>
      </w:r>
      <w:r w:rsidRPr="000A5451">
        <w:rPr>
          <w:rFonts w:ascii="Cambria" w:hAnsi="Cambria"/>
        </w:rPr>
        <w:t>：情感氛围</w:t>
      </w:r>
    </w:p>
    <w:p w14:paraId="475318A7" w14:textId="77777777" w:rsidR="00E831E3" w:rsidRPr="000A5451" w:rsidRDefault="00E831E3" w:rsidP="00E831E3">
      <w:pPr>
        <w:ind w:firstLine="480"/>
        <w:rPr>
          <w:rFonts w:ascii="Cambria" w:hAnsi="Cambria"/>
        </w:rPr>
      </w:pPr>
      <w:r w:rsidRPr="000A5451">
        <w:rPr>
          <w:rFonts w:ascii="Cambria" w:hAnsi="Cambria"/>
        </w:rPr>
        <w:tab/>
      </w:r>
      <w:r w:rsidRPr="000A5451">
        <w:rPr>
          <w:rFonts w:ascii="Cambria" w:hAnsi="Cambria"/>
        </w:rPr>
        <w:t>描述画面所要传达的情感或氛围，必须与文本内容相符。</w:t>
      </w:r>
    </w:p>
    <w:p w14:paraId="59E5A40B" w14:textId="77777777" w:rsidR="00E831E3" w:rsidRPr="000A5451" w:rsidRDefault="00E831E3" w:rsidP="00E831E3">
      <w:pPr>
        <w:ind w:firstLine="480"/>
        <w:rPr>
          <w:rFonts w:ascii="Cambria" w:hAnsi="Cambria"/>
        </w:rPr>
      </w:pPr>
      <w:r w:rsidRPr="000A5451">
        <w:rPr>
          <w:rFonts w:ascii="Cambria" w:hAnsi="Cambria"/>
        </w:rPr>
        <w:tab/>
      </w:r>
    </w:p>
    <w:p w14:paraId="59D330FB" w14:textId="77777777" w:rsidR="00E831E3" w:rsidRPr="000A5451" w:rsidRDefault="00E831E3" w:rsidP="00E831E3">
      <w:pPr>
        <w:ind w:firstLine="480"/>
        <w:rPr>
          <w:rFonts w:ascii="Cambria" w:hAnsi="Cambria"/>
        </w:rPr>
      </w:pPr>
      <w:r w:rsidRPr="000A5451">
        <w:rPr>
          <w:rFonts w:ascii="Cambria" w:hAnsi="Cambria"/>
        </w:rPr>
        <w:tab/>
        <w:t>5. [Technical]</w:t>
      </w:r>
      <w:r w:rsidRPr="000A5451">
        <w:rPr>
          <w:rFonts w:ascii="Cambria" w:hAnsi="Cambria"/>
        </w:rPr>
        <w:t>：技术参数</w:t>
      </w:r>
    </w:p>
    <w:p w14:paraId="160AF81C" w14:textId="77777777" w:rsidR="00E831E3" w:rsidRPr="000A5451" w:rsidRDefault="00E831E3" w:rsidP="00E831E3">
      <w:pPr>
        <w:ind w:firstLine="480"/>
        <w:rPr>
          <w:rFonts w:ascii="Cambria" w:hAnsi="Cambria"/>
        </w:rPr>
      </w:pPr>
      <w:r w:rsidRPr="000A5451">
        <w:rPr>
          <w:rFonts w:ascii="Cambria" w:hAnsi="Cambria"/>
        </w:rPr>
        <w:tab/>
        <w:t>in cinematic style, in HD and 8K</w:t>
      </w:r>
      <w:r w:rsidRPr="000A5451">
        <w:rPr>
          <w:rFonts w:ascii="Cambria" w:hAnsi="Cambria"/>
        </w:rPr>
        <w:t>。</w:t>
      </w:r>
    </w:p>
    <w:p w14:paraId="3DDD055E" w14:textId="77777777" w:rsidR="00E831E3" w:rsidRPr="000A5451" w:rsidRDefault="00E831E3" w:rsidP="00E831E3">
      <w:pPr>
        <w:ind w:firstLine="480"/>
        <w:rPr>
          <w:rFonts w:ascii="Cambria" w:hAnsi="Cambria"/>
        </w:rPr>
      </w:pPr>
      <w:r w:rsidRPr="000A5451">
        <w:rPr>
          <w:rFonts w:ascii="Cambria" w:hAnsi="Cambria"/>
        </w:rPr>
        <w:tab/>
      </w:r>
    </w:p>
    <w:p w14:paraId="6323ADA7" w14:textId="77777777" w:rsidR="00E831E3" w:rsidRPr="000A5451" w:rsidRDefault="00E831E3" w:rsidP="00E831E3">
      <w:pPr>
        <w:ind w:firstLine="480"/>
        <w:rPr>
          <w:rFonts w:ascii="Cambria" w:hAnsi="Cambria"/>
        </w:rPr>
      </w:pPr>
      <w:r w:rsidRPr="000A5451">
        <w:rPr>
          <w:rFonts w:ascii="Cambria" w:hAnsi="Cambria"/>
        </w:rPr>
        <w:tab/>
        <w:t>6.</w:t>
      </w:r>
      <w:r w:rsidRPr="000A5451">
        <w:rPr>
          <w:rFonts w:ascii="Cambria" w:hAnsi="Cambria"/>
        </w:rPr>
        <w:t>限制：消除中文概念词和拼音</w:t>
      </w:r>
    </w:p>
    <w:p w14:paraId="6AC9DCF2" w14:textId="77777777" w:rsidR="00E831E3" w:rsidRPr="000A5451" w:rsidRDefault="00E831E3" w:rsidP="00E831E3">
      <w:pPr>
        <w:ind w:firstLine="480"/>
        <w:rPr>
          <w:rFonts w:ascii="Cambria" w:hAnsi="Cambria"/>
        </w:rPr>
      </w:pPr>
      <w:r w:rsidRPr="000A5451">
        <w:rPr>
          <w:rFonts w:ascii="Cambria" w:hAnsi="Cambria"/>
        </w:rPr>
        <w:tab/>
      </w:r>
      <w:r w:rsidRPr="000A5451">
        <w:rPr>
          <w:rFonts w:ascii="Cambria" w:hAnsi="Cambria"/>
        </w:rPr>
        <w:t>硬性规定：</w:t>
      </w:r>
      <w:r w:rsidRPr="000A5451">
        <w:rPr>
          <w:rFonts w:ascii="Cambria" w:hAnsi="Cambria"/>
        </w:rPr>
        <w:t xml:space="preserve"> </w:t>
      </w:r>
      <w:r w:rsidRPr="000A5451">
        <w:rPr>
          <w:rFonts w:ascii="Cambria" w:hAnsi="Cambria"/>
        </w:rPr>
        <w:t>严禁让</w:t>
      </w:r>
      <w:r w:rsidRPr="000A5451">
        <w:rPr>
          <w:rFonts w:ascii="Cambria" w:hAnsi="Cambria"/>
        </w:rPr>
        <w:t xml:space="preserve"> FLUX_dev </w:t>
      </w:r>
      <w:r w:rsidRPr="000A5451">
        <w:rPr>
          <w:rFonts w:ascii="Cambria" w:hAnsi="Cambria"/>
        </w:rPr>
        <w:t>模型生成任何中文汉字或拼音。</w:t>
      </w:r>
    </w:p>
    <w:p w14:paraId="5D2E24BA" w14:textId="77777777" w:rsidR="00E831E3" w:rsidRPr="000A5451" w:rsidRDefault="00E831E3" w:rsidP="00E831E3">
      <w:pPr>
        <w:ind w:firstLine="480"/>
        <w:rPr>
          <w:rFonts w:ascii="Cambria" w:hAnsi="Cambria"/>
        </w:rPr>
      </w:pPr>
      <w:r w:rsidRPr="000A5451">
        <w:rPr>
          <w:rFonts w:ascii="Cambria" w:hAnsi="Cambria"/>
        </w:rPr>
        <w:tab/>
      </w:r>
    </w:p>
    <w:p w14:paraId="4E43D44D"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分镜生成步骤</w:t>
      </w:r>
    </w:p>
    <w:p w14:paraId="1B347AEC" w14:textId="77777777" w:rsidR="00E831E3" w:rsidRPr="000A5451" w:rsidRDefault="00E831E3" w:rsidP="00E831E3">
      <w:pPr>
        <w:ind w:firstLine="480"/>
        <w:rPr>
          <w:rFonts w:ascii="Cambria" w:hAnsi="Cambria"/>
        </w:rPr>
      </w:pPr>
      <w:r w:rsidRPr="000A5451">
        <w:rPr>
          <w:rFonts w:ascii="Cambria" w:hAnsi="Cambria"/>
        </w:rPr>
        <w:lastRenderedPageBreak/>
        <w:tab/>
        <w:t xml:space="preserve">1. </w:t>
      </w:r>
      <w:r w:rsidRPr="000A5451">
        <w:rPr>
          <w:rFonts w:ascii="Cambria" w:hAnsi="Cambria"/>
        </w:rPr>
        <w:t>阅读并理解</w:t>
      </w:r>
      <w:r w:rsidRPr="000A5451">
        <w:rPr>
          <w:rFonts w:ascii="Cambria" w:hAnsi="Cambria"/>
        </w:rPr>
        <w:t xml:space="preserve"> “content” </w:t>
      </w:r>
      <w:r w:rsidRPr="000A5451">
        <w:rPr>
          <w:rFonts w:ascii="Cambria" w:hAnsi="Cambria"/>
        </w:rPr>
        <w:t>原始文本内容。</w:t>
      </w:r>
    </w:p>
    <w:p w14:paraId="475C6742" w14:textId="6E292AD1" w:rsidR="00E831E3" w:rsidRPr="000A5451" w:rsidRDefault="00E831E3" w:rsidP="00E831E3">
      <w:pPr>
        <w:ind w:firstLine="480"/>
        <w:rPr>
          <w:rFonts w:ascii="Cambria" w:hAnsi="Cambria"/>
        </w:rPr>
      </w:pPr>
      <w:r w:rsidRPr="000A5451">
        <w:rPr>
          <w:rFonts w:ascii="Cambria" w:hAnsi="Cambria"/>
        </w:rPr>
        <w:tab/>
        <w:t xml:space="preserve">2. </w:t>
      </w:r>
      <w:r w:rsidRPr="000A5451">
        <w:rPr>
          <w:rFonts w:ascii="Cambria" w:hAnsi="Cambria"/>
        </w:rPr>
        <w:t>深度分析文本，确定涉及的历史、人物身份、服饰、场景等关键文化元素。</w:t>
      </w:r>
    </w:p>
    <w:p w14:paraId="3EF2194E" w14:textId="77777777" w:rsidR="00E831E3" w:rsidRPr="000A5451" w:rsidRDefault="00E831E3" w:rsidP="00E831E3">
      <w:pPr>
        <w:ind w:firstLine="480"/>
        <w:rPr>
          <w:rFonts w:ascii="Cambria" w:hAnsi="Cambria"/>
        </w:rPr>
      </w:pPr>
      <w:r w:rsidRPr="000A5451">
        <w:rPr>
          <w:rFonts w:ascii="Cambria" w:hAnsi="Cambria"/>
        </w:rPr>
        <w:tab/>
        <w:t xml:space="preserve">3. </w:t>
      </w:r>
      <w:r w:rsidRPr="000A5451">
        <w:rPr>
          <w:rFonts w:ascii="Cambria" w:hAnsi="Cambria"/>
        </w:rPr>
        <w:t>识别角色对话，并按</w:t>
      </w:r>
      <w:r w:rsidRPr="000A5451">
        <w:rPr>
          <w:rFonts w:ascii="Cambria" w:hAnsi="Cambria"/>
        </w:rPr>
        <w:t>“//”</w:t>
      </w:r>
      <w:r w:rsidRPr="000A5451">
        <w:rPr>
          <w:rFonts w:ascii="Cambria" w:hAnsi="Cambria"/>
        </w:rPr>
        <w:t>符号切分文本为独立单元（分镜）。</w:t>
      </w:r>
    </w:p>
    <w:p w14:paraId="68C1A65E" w14:textId="77777777" w:rsidR="00E831E3" w:rsidRPr="000A5451" w:rsidRDefault="00E831E3" w:rsidP="00E831E3">
      <w:pPr>
        <w:ind w:firstLine="480"/>
        <w:rPr>
          <w:rFonts w:ascii="Cambria" w:hAnsi="Cambria"/>
        </w:rPr>
      </w:pPr>
      <w:r w:rsidRPr="000A5451">
        <w:rPr>
          <w:rFonts w:ascii="Cambria" w:hAnsi="Cambria"/>
        </w:rPr>
        <w:tab/>
        <w:t xml:space="preserve">4. </w:t>
      </w:r>
      <w:r w:rsidRPr="000A5451">
        <w:rPr>
          <w:rFonts w:ascii="Cambria" w:hAnsi="Cambria"/>
        </w:rPr>
        <w:t>对每个单元，结合</w:t>
      </w:r>
      <w:r>
        <w:rPr>
          <w:rFonts w:ascii="Cambria" w:hAnsi="Cambria" w:hint="eastAsia"/>
        </w:rPr>
        <w:t>“</w:t>
      </w:r>
      <w:r w:rsidRPr="000A5451">
        <w:rPr>
          <w:rFonts w:ascii="Cambria" w:hAnsi="Cambria"/>
        </w:rPr>
        <w:t>风格与细节的平衡要求</w:t>
      </w:r>
      <w:r>
        <w:rPr>
          <w:rFonts w:ascii="Cambria" w:hAnsi="Cambria" w:hint="eastAsia"/>
        </w:rPr>
        <w:t>”</w:t>
      </w:r>
      <w:r w:rsidRPr="000A5451">
        <w:rPr>
          <w:rFonts w:ascii="Cambria" w:hAnsi="Cambria"/>
        </w:rPr>
        <w:t>，生成精准的</w:t>
      </w:r>
      <w:r w:rsidRPr="000A5451">
        <w:rPr>
          <w:rFonts w:ascii="Cambria" w:hAnsi="Cambria"/>
        </w:rPr>
        <w:t xml:space="preserve"> "flux_prompt" </w:t>
      </w:r>
      <w:r w:rsidRPr="000A5451">
        <w:rPr>
          <w:rFonts w:ascii="Cambria" w:hAnsi="Cambria"/>
        </w:rPr>
        <w:t>提示词。</w:t>
      </w:r>
    </w:p>
    <w:p w14:paraId="6818469A" w14:textId="77777777" w:rsidR="00E831E3" w:rsidRPr="000A5451" w:rsidRDefault="00E831E3" w:rsidP="00E831E3">
      <w:pPr>
        <w:ind w:firstLine="480"/>
        <w:rPr>
          <w:rFonts w:ascii="Cambria" w:hAnsi="Cambria"/>
        </w:rPr>
      </w:pPr>
      <w:r w:rsidRPr="000A5451">
        <w:rPr>
          <w:rFonts w:ascii="Cambria" w:hAnsi="Cambria"/>
        </w:rPr>
        <w:tab/>
        <w:t xml:space="preserve">5. </w:t>
      </w:r>
      <w:r w:rsidRPr="000A5451">
        <w:rPr>
          <w:rFonts w:ascii="Cambria" w:hAnsi="Cambria"/>
        </w:rPr>
        <w:t>校验每个提示词是否符合所有要求（尤其是</w:t>
      </w:r>
      <w:r w:rsidRPr="000A5451">
        <w:rPr>
          <w:rFonts w:ascii="Cambria" w:hAnsi="Cambria"/>
        </w:rPr>
        <w:t>“composed of {</w:t>
      </w:r>
      <w:r w:rsidRPr="000A5451">
        <w:rPr>
          <w:rFonts w:ascii="Cambria" w:hAnsi="Cambria"/>
        </w:rPr>
        <w:t>线条颜色</w:t>
      </w:r>
      <w:r w:rsidRPr="000A5451">
        <w:rPr>
          <w:rFonts w:ascii="Cambria" w:hAnsi="Cambria"/>
        </w:rPr>
        <w:t>} glowing lines”</w:t>
      </w:r>
      <w:r w:rsidRPr="000A5451">
        <w:rPr>
          <w:rFonts w:ascii="Cambria" w:hAnsi="Cambria"/>
        </w:rPr>
        <w:t>的强制使用）。</w:t>
      </w:r>
    </w:p>
    <w:p w14:paraId="065975B7" w14:textId="77777777" w:rsidR="00E831E3" w:rsidRPr="000A5451" w:rsidRDefault="00E831E3" w:rsidP="00E831E3">
      <w:pPr>
        <w:ind w:firstLine="480"/>
        <w:rPr>
          <w:rFonts w:ascii="Cambria" w:hAnsi="Cambria"/>
        </w:rPr>
      </w:pPr>
      <w:r w:rsidRPr="000A5451">
        <w:rPr>
          <w:rFonts w:ascii="Cambria" w:hAnsi="Cambria"/>
        </w:rPr>
        <w:tab/>
        <w:t xml:space="preserve">6. </w:t>
      </w:r>
      <w:r w:rsidRPr="000A5451">
        <w:rPr>
          <w:rFonts w:ascii="Cambria" w:hAnsi="Cambria"/>
        </w:rPr>
        <w:t>输出</w:t>
      </w:r>
      <w:r w:rsidRPr="000A5451">
        <w:rPr>
          <w:rFonts w:ascii="Cambria" w:hAnsi="Cambria"/>
        </w:rPr>
        <w:t xml:space="preserve"> JSON </w:t>
      </w:r>
      <w:r w:rsidRPr="000A5451">
        <w:rPr>
          <w:rFonts w:ascii="Cambria" w:hAnsi="Cambria"/>
        </w:rPr>
        <w:t>格式结果。</w:t>
      </w:r>
    </w:p>
    <w:p w14:paraId="310592F2" w14:textId="77777777" w:rsidR="00E831E3" w:rsidRPr="000A5451" w:rsidRDefault="00E831E3" w:rsidP="00E831E3">
      <w:pPr>
        <w:ind w:firstLine="480"/>
        <w:rPr>
          <w:rFonts w:ascii="Cambria" w:hAnsi="Cambria"/>
        </w:rPr>
      </w:pPr>
      <w:r w:rsidRPr="000A5451">
        <w:rPr>
          <w:rFonts w:ascii="Cambria" w:hAnsi="Cambria"/>
        </w:rPr>
        <w:tab/>
      </w:r>
    </w:p>
    <w:p w14:paraId="3DE320DC" w14:textId="77777777" w:rsidR="00E831E3" w:rsidRPr="000A5451" w:rsidRDefault="00E831E3" w:rsidP="00E831E3">
      <w:pPr>
        <w:ind w:firstLine="480"/>
        <w:rPr>
          <w:rFonts w:ascii="Cambria" w:hAnsi="Cambria"/>
        </w:rPr>
      </w:pPr>
      <w:r w:rsidRPr="000A5451">
        <w:rPr>
          <w:rFonts w:ascii="Cambria" w:hAnsi="Cambria"/>
        </w:rPr>
        <w:tab/>
      </w:r>
    </w:p>
    <w:p w14:paraId="4D7074AF" w14:textId="77777777" w:rsidR="00E831E3" w:rsidRPr="000A5451" w:rsidRDefault="00E831E3" w:rsidP="00E831E3">
      <w:pPr>
        <w:ind w:firstLine="480"/>
        <w:rPr>
          <w:rFonts w:ascii="Cambria" w:hAnsi="Cambria"/>
        </w:rPr>
      </w:pPr>
      <w:r w:rsidRPr="000A5451">
        <w:rPr>
          <w:rFonts w:ascii="Cambria" w:hAnsi="Cambria"/>
        </w:rPr>
        <w:tab/>
        <w:t xml:space="preserve">### </w:t>
      </w:r>
      <w:r w:rsidRPr="000A5451">
        <w:rPr>
          <w:rFonts w:ascii="Cambria" w:hAnsi="Cambria"/>
        </w:rPr>
        <w:t>验证机制</w:t>
      </w:r>
    </w:p>
    <w:p w14:paraId="6E393277" w14:textId="77777777" w:rsidR="00E831E3" w:rsidRPr="000A5451" w:rsidRDefault="00E831E3" w:rsidP="00E831E3">
      <w:pPr>
        <w:ind w:firstLine="480"/>
        <w:rPr>
          <w:rFonts w:ascii="Cambria" w:hAnsi="Cambria"/>
        </w:rPr>
      </w:pPr>
      <w:r w:rsidRPr="000A5451">
        <w:rPr>
          <w:rFonts w:ascii="Cambria" w:hAnsi="Cambria"/>
        </w:rPr>
        <w:tab/>
        <w:t xml:space="preserve">1. </w:t>
      </w:r>
      <w:r w:rsidRPr="000A5451">
        <w:rPr>
          <w:rFonts w:ascii="Cambria" w:hAnsi="Cambria"/>
        </w:rPr>
        <w:t>检查</w:t>
      </w:r>
      <w:r w:rsidRPr="000A5451">
        <w:rPr>
          <w:rFonts w:ascii="Cambria" w:hAnsi="Cambria"/>
        </w:rPr>
        <w:t xml:space="preserve"> "gender" </w:t>
      </w:r>
      <w:r w:rsidRPr="000A5451">
        <w:rPr>
          <w:rFonts w:ascii="Cambria" w:hAnsi="Cambria"/>
        </w:rPr>
        <w:t>字段是否全部正确分配。</w:t>
      </w:r>
    </w:p>
    <w:p w14:paraId="2351F7B8" w14:textId="77777777" w:rsidR="00E831E3" w:rsidRPr="000A5451" w:rsidRDefault="00E831E3" w:rsidP="00E831E3">
      <w:pPr>
        <w:ind w:firstLine="480"/>
        <w:rPr>
          <w:rFonts w:ascii="Cambria" w:hAnsi="Cambria"/>
        </w:rPr>
      </w:pPr>
      <w:r w:rsidRPr="000A5451">
        <w:rPr>
          <w:rFonts w:ascii="Cambria" w:hAnsi="Cambria"/>
        </w:rPr>
        <w:tab/>
        <w:t xml:space="preserve">2. </w:t>
      </w:r>
      <w:r w:rsidRPr="000A5451">
        <w:rPr>
          <w:rFonts w:ascii="Cambria" w:hAnsi="Cambria"/>
        </w:rPr>
        <w:t>检查</w:t>
      </w:r>
      <w:r w:rsidRPr="000A5451">
        <w:rPr>
          <w:rFonts w:ascii="Cambria" w:hAnsi="Cambria"/>
        </w:rPr>
        <w:t xml:space="preserve"> "caption" </w:t>
      </w:r>
      <w:r w:rsidRPr="000A5451">
        <w:rPr>
          <w:rFonts w:ascii="Cambria" w:hAnsi="Cambria"/>
        </w:rPr>
        <w:t>字段是否与原始文本经切分后得到的结果完全一致。</w:t>
      </w:r>
    </w:p>
    <w:p w14:paraId="1A990452" w14:textId="77777777" w:rsidR="00E831E3" w:rsidRPr="000A5451" w:rsidRDefault="00E831E3" w:rsidP="00E831E3">
      <w:pPr>
        <w:ind w:firstLine="480"/>
        <w:rPr>
          <w:rFonts w:ascii="Cambria" w:hAnsi="Cambria"/>
        </w:rPr>
      </w:pPr>
      <w:r w:rsidRPr="000A5451">
        <w:rPr>
          <w:rFonts w:ascii="Cambria" w:hAnsi="Cambria"/>
        </w:rPr>
        <w:tab/>
        <w:t xml:space="preserve">3. </w:t>
      </w:r>
      <w:r w:rsidRPr="000A5451">
        <w:rPr>
          <w:rFonts w:ascii="Cambria" w:hAnsi="Cambria"/>
        </w:rPr>
        <w:t>验证</w:t>
      </w:r>
      <w:r w:rsidRPr="000A5451">
        <w:rPr>
          <w:rFonts w:ascii="Cambria" w:hAnsi="Cambria"/>
        </w:rPr>
        <w:t xml:space="preserve"> "flux_prompt" </w:t>
      </w:r>
      <w:r w:rsidRPr="000A5451">
        <w:rPr>
          <w:rFonts w:ascii="Cambria" w:hAnsi="Cambria"/>
        </w:rPr>
        <w:t>是否使用了</w:t>
      </w:r>
      <w:r>
        <w:rPr>
          <w:rFonts w:ascii="Cambria" w:hAnsi="Cambria" w:hint="eastAsia"/>
        </w:rPr>
        <w:t>“地点”</w:t>
      </w:r>
      <w:r>
        <w:rPr>
          <w:rFonts w:ascii="Cambria" w:hAnsi="Cambria" w:hint="eastAsia"/>
        </w:rPr>
        <w:t>+</w:t>
      </w:r>
      <w:r>
        <w:rPr>
          <w:rFonts w:ascii="Cambria" w:hAnsi="Cambria" w:hint="eastAsia"/>
        </w:rPr>
        <w:t>“时代”和</w:t>
      </w:r>
      <w:r w:rsidRPr="000A5451">
        <w:rPr>
          <w:rFonts w:ascii="Cambria" w:hAnsi="Cambria"/>
        </w:rPr>
        <w:t>“composed of {</w:t>
      </w:r>
      <w:r w:rsidRPr="000A5451">
        <w:rPr>
          <w:rFonts w:ascii="Cambria" w:hAnsi="Cambria"/>
        </w:rPr>
        <w:t>线条颜色</w:t>
      </w:r>
      <w:r w:rsidRPr="000A5451">
        <w:rPr>
          <w:rFonts w:ascii="Cambria" w:hAnsi="Cambria"/>
        </w:rPr>
        <w:t>} glowing lines”</w:t>
      </w:r>
      <w:r w:rsidRPr="000A5451">
        <w:rPr>
          <w:rFonts w:ascii="Cambria" w:hAnsi="Cambria"/>
        </w:rPr>
        <w:t>来修饰人物</w:t>
      </w:r>
      <w:r w:rsidRPr="000A5451">
        <w:rPr>
          <w:rFonts w:ascii="Cambria" w:hAnsi="Cambria"/>
        </w:rPr>
        <w:t>/</w:t>
      </w:r>
      <w:r w:rsidRPr="000A5451">
        <w:rPr>
          <w:rFonts w:ascii="Cambria" w:hAnsi="Cambria"/>
        </w:rPr>
        <w:t>具象主体，以强制画风不崩坏。</w:t>
      </w:r>
    </w:p>
    <w:p w14:paraId="7B477349" w14:textId="7C6A6545" w:rsidR="00E831E3" w:rsidRPr="000A5451" w:rsidRDefault="00E831E3" w:rsidP="00E831E3">
      <w:pPr>
        <w:ind w:firstLine="480"/>
        <w:rPr>
          <w:rFonts w:ascii="Cambria" w:hAnsi="Cambria"/>
        </w:rPr>
      </w:pPr>
      <w:r w:rsidRPr="000A5451">
        <w:rPr>
          <w:rFonts w:ascii="Cambria" w:hAnsi="Cambria"/>
        </w:rPr>
        <w:tab/>
        <w:t xml:space="preserve">4. </w:t>
      </w:r>
      <w:r w:rsidRPr="000A5451">
        <w:rPr>
          <w:rFonts w:ascii="Cambria" w:hAnsi="Cambria"/>
        </w:rPr>
        <w:t>检查</w:t>
      </w:r>
      <w:r w:rsidRPr="000A5451">
        <w:rPr>
          <w:rFonts w:ascii="Cambria" w:hAnsi="Cambria"/>
        </w:rPr>
        <w:t xml:space="preserve"> "flux_prompt" </w:t>
      </w:r>
      <w:r w:rsidRPr="000A5451">
        <w:rPr>
          <w:rFonts w:ascii="Cambria" w:hAnsi="Cambria"/>
        </w:rPr>
        <w:t>字段是否包含了明确的文化或历史描述。</w:t>
      </w:r>
    </w:p>
    <w:p w14:paraId="7F1EABE1" w14:textId="77777777" w:rsidR="00E831E3" w:rsidRPr="000A5451" w:rsidRDefault="00E831E3" w:rsidP="00E831E3">
      <w:pPr>
        <w:ind w:firstLine="480"/>
        <w:rPr>
          <w:rFonts w:ascii="Cambria" w:hAnsi="Cambria"/>
        </w:rPr>
      </w:pPr>
      <w:r w:rsidRPr="000A5451">
        <w:rPr>
          <w:rFonts w:ascii="Cambria" w:hAnsi="Cambria"/>
        </w:rPr>
        <w:tab/>
        <w:t xml:space="preserve">5. </w:t>
      </w:r>
      <w:r w:rsidRPr="000A5451">
        <w:rPr>
          <w:rFonts w:ascii="Cambria" w:hAnsi="Cambria"/>
        </w:rPr>
        <w:t>验证提示词中</w:t>
      </w:r>
      <w:r>
        <w:rPr>
          <w:rFonts w:ascii="Cambria" w:hAnsi="Cambria" w:hint="eastAsia"/>
        </w:rPr>
        <w:t>的每一个元素</w:t>
      </w:r>
      <w:r w:rsidRPr="000A5451">
        <w:rPr>
          <w:rFonts w:ascii="Cambria" w:hAnsi="Cambria"/>
        </w:rPr>
        <w:t>是否包含了</w:t>
      </w:r>
      <w:r w:rsidRPr="000A5451">
        <w:rPr>
          <w:rFonts w:ascii="Cambria" w:hAnsi="Cambria"/>
        </w:rPr>
        <w:t>“composed of {</w:t>
      </w:r>
      <w:r w:rsidRPr="000A5451">
        <w:rPr>
          <w:rFonts w:ascii="Cambria" w:hAnsi="Cambria"/>
        </w:rPr>
        <w:t>线条颜色</w:t>
      </w:r>
      <w:r w:rsidRPr="000A5451">
        <w:rPr>
          <w:rFonts w:ascii="Cambria" w:hAnsi="Cambria"/>
        </w:rPr>
        <w:t>} glowing lines”</w:t>
      </w:r>
      <w:r w:rsidRPr="000A5451">
        <w:rPr>
          <w:rFonts w:ascii="Cambria" w:hAnsi="Cambria"/>
        </w:rPr>
        <w:t>这一关键描述。</w:t>
      </w:r>
    </w:p>
    <w:p w14:paraId="56B4DA63" w14:textId="77777777" w:rsidR="00E831E3" w:rsidRPr="000A5451" w:rsidRDefault="00E831E3" w:rsidP="00E831E3">
      <w:pPr>
        <w:ind w:firstLine="480"/>
        <w:rPr>
          <w:rFonts w:ascii="Cambria" w:hAnsi="Cambria"/>
        </w:rPr>
      </w:pPr>
      <w:r w:rsidRPr="000A5451">
        <w:rPr>
          <w:rFonts w:ascii="Cambria" w:hAnsi="Cambria"/>
        </w:rPr>
        <w:tab/>
      </w:r>
    </w:p>
    <w:p w14:paraId="732AE759" w14:textId="77777777" w:rsidR="00E831E3" w:rsidRPr="000A5451" w:rsidRDefault="00E831E3" w:rsidP="00E831E3">
      <w:pPr>
        <w:ind w:firstLine="480"/>
        <w:rPr>
          <w:rFonts w:ascii="Cambria" w:hAnsi="Cambria"/>
        </w:rPr>
      </w:pPr>
      <w:r w:rsidRPr="000A5451">
        <w:rPr>
          <w:rFonts w:ascii="Cambria" w:hAnsi="Cambria"/>
        </w:rPr>
        <w:tab/>
      </w:r>
      <w:r w:rsidRPr="000A5451">
        <w:rPr>
          <w:rFonts w:ascii="Cambria" w:hAnsi="Cambria"/>
        </w:rPr>
        <w:t>如果发现任何问题，请返回错误信息并说明原因，而不是生成不完整的输出。</w:t>
      </w:r>
    </w:p>
    <w:p w14:paraId="4FFA23F0" w14:textId="77777777" w:rsidR="00E831E3" w:rsidRPr="000A5451" w:rsidRDefault="00E831E3" w:rsidP="00E831E3">
      <w:pPr>
        <w:ind w:firstLine="480"/>
        <w:rPr>
          <w:rFonts w:ascii="Cambria" w:hAnsi="Cambria"/>
        </w:rPr>
      </w:pPr>
      <w:r w:rsidRPr="000A5451">
        <w:rPr>
          <w:rFonts w:ascii="Cambria" w:hAnsi="Cambria"/>
        </w:rPr>
        <w:tab/>
      </w:r>
    </w:p>
    <w:p w14:paraId="4A418986" w14:textId="77777777" w:rsidR="00E831E3" w:rsidRPr="000A5451" w:rsidRDefault="00E831E3" w:rsidP="00E831E3">
      <w:pPr>
        <w:ind w:firstLine="480"/>
        <w:rPr>
          <w:rFonts w:ascii="Cambria" w:hAnsi="Cambria"/>
        </w:rPr>
      </w:pPr>
      <w:r w:rsidRPr="000A5451">
        <w:rPr>
          <w:rFonts w:ascii="Cambria" w:hAnsi="Cambria"/>
        </w:rPr>
        <w:tab/>
        <w:t xml:space="preserve">## JSON </w:t>
      </w:r>
      <w:r w:rsidRPr="000A5451">
        <w:rPr>
          <w:rFonts w:ascii="Cambria" w:hAnsi="Cambria"/>
        </w:rPr>
        <w:t>输出格式</w:t>
      </w:r>
    </w:p>
    <w:p w14:paraId="4F45C3A1" w14:textId="77777777" w:rsidR="00E831E3" w:rsidRPr="000A5451" w:rsidRDefault="00E831E3" w:rsidP="00E831E3">
      <w:pPr>
        <w:ind w:firstLine="480"/>
        <w:rPr>
          <w:rFonts w:ascii="Cambria" w:hAnsi="Cambria"/>
        </w:rPr>
      </w:pPr>
      <w:r w:rsidRPr="000A5451">
        <w:rPr>
          <w:rFonts w:ascii="Cambria" w:hAnsi="Cambria"/>
        </w:rPr>
        <w:tab/>
        <w:t>[</w:t>
      </w:r>
    </w:p>
    <w:p w14:paraId="426ECB2F" w14:textId="77777777" w:rsidR="00E831E3" w:rsidRPr="000A5451" w:rsidRDefault="00E831E3" w:rsidP="00E831E3">
      <w:pPr>
        <w:ind w:firstLine="480"/>
        <w:rPr>
          <w:rFonts w:ascii="Cambria" w:hAnsi="Cambria"/>
        </w:rPr>
      </w:pPr>
      <w:r w:rsidRPr="000A5451">
        <w:rPr>
          <w:rFonts w:ascii="Cambria" w:hAnsi="Cambria"/>
        </w:rPr>
        <w:t xml:space="preserve">  {</w:t>
      </w:r>
    </w:p>
    <w:p w14:paraId="2F759FCB" w14:textId="77777777" w:rsidR="00E831E3" w:rsidRPr="000A5451" w:rsidRDefault="00E831E3" w:rsidP="00E831E3">
      <w:pPr>
        <w:ind w:firstLine="480"/>
        <w:rPr>
          <w:rFonts w:ascii="Cambria" w:hAnsi="Cambria"/>
        </w:rPr>
      </w:pPr>
      <w:r w:rsidRPr="000A5451">
        <w:rPr>
          <w:rFonts w:ascii="Cambria" w:hAnsi="Cambria"/>
        </w:rPr>
        <w:t xml:space="preserve">    "caption": "</w:t>
      </w:r>
      <w:r w:rsidRPr="000A5451">
        <w:rPr>
          <w:rFonts w:ascii="Cambria" w:hAnsi="Cambria"/>
        </w:rPr>
        <w:t>原始字幕文本（完全保留切分后的原文）</w:t>
      </w:r>
      <w:r w:rsidRPr="000A5451">
        <w:rPr>
          <w:rFonts w:ascii="Cambria" w:hAnsi="Cambria"/>
        </w:rPr>
        <w:t>",</w:t>
      </w:r>
    </w:p>
    <w:p w14:paraId="4E8000CB" w14:textId="77777777" w:rsidR="00E831E3" w:rsidRPr="000A5451" w:rsidRDefault="00E831E3" w:rsidP="00E831E3">
      <w:pPr>
        <w:ind w:firstLine="480"/>
        <w:rPr>
          <w:rFonts w:ascii="Cambria" w:hAnsi="Cambria"/>
        </w:rPr>
      </w:pPr>
      <w:r w:rsidRPr="000A5451">
        <w:rPr>
          <w:rFonts w:ascii="Cambria" w:hAnsi="Cambria"/>
        </w:rPr>
        <w:t xml:space="preserve">    "flux_prompt": "</w:t>
      </w:r>
      <w:r w:rsidRPr="000A5451">
        <w:rPr>
          <w:rFonts w:ascii="Cambria" w:hAnsi="Cambria"/>
        </w:rPr>
        <w:t>纯英文提示词（通用提示词结构）</w:t>
      </w:r>
      <w:r w:rsidRPr="000A5451">
        <w:rPr>
          <w:rFonts w:ascii="Cambria" w:hAnsi="Cambria"/>
        </w:rPr>
        <w:t>",</w:t>
      </w:r>
    </w:p>
    <w:p w14:paraId="1FAB419E" w14:textId="77777777" w:rsidR="00E831E3" w:rsidRPr="000A5451" w:rsidRDefault="00E831E3" w:rsidP="00E831E3">
      <w:pPr>
        <w:ind w:firstLine="480"/>
        <w:rPr>
          <w:rFonts w:ascii="Cambria" w:hAnsi="Cambria"/>
        </w:rPr>
      </w:pPr>
      <w:r w:rsidRPr="000A5451">
        <w:rPr>
          <w:rFonts w:ascii="Cambria" w:hAnsi="Cambria"/>
        </w:rPr>
        <w:t xml:space="preserve">    "gender": "0" </w:t>
      </w:r>
      <w:r w:rsidRPr="000A5451">
        <w:rPr>
          <w:rFonts w:ascii="Cambria" w:hAnsi="Cambria"/>
        </w:rPr>
        <w:t>或</w:t>
      </w:r>
      <w:r w:rsidRPr="000A5451">
        <w:rPr>
          <w:rFonts w:ascii="Cambria" w:hAnsi="Cambria"/>
        </w:rPr>
        <w:t xml:space="preserve"> "1"</w:t>
      </w:r>
    </w:p>
    <w:p w14:paraId="08010406" w14:textId="77777777" w:rsidR="00E831E3" w:rsidRPr="000A5451" w:rsidRDefault="00E831E3" w:rsidP="00E831E3">
      <w:pPr>
        <w:ind w:firstLine="480"/>
        <w:rPr>
          <w:rFonts w:ascii="Cambria" w:hAnsi="Cambria"/>
        </w:rPr>
      </w:pPr>
      <w:r w:rsidRPr="000A5451">
        <w:rPr>
          <w:rFonts w:ascii="Cambria" w:hAnsi="Cambria"/>
        </w:rPr>
        <w:t xml:space="preserve">  },</w:t>
      </w:r>
    </w:p>
    <w:p w14:paraId="2A040172" w14:textId="77777777" w:rsidR="00E831E3" w:rsidRPr="000A5451" w:rsidRDefault="00E831E3" w:rsidP="00E831E3">
      <w:pPr>
        <w:ind w:firstLine="480"/>
        <w:rPr>
          <w:rFonts w:ascii="Cambria" w:hAnsi="Cambria"/>
        </w:rPr>
      </w:pPr>
      <w:r w:rsidRPr="000A5451">
        <w:rPr>
          <w:rFonts w:ascii="Cambria" w:hAnsi="Cambria"/>
        </w:rPr>
        <w:t xml:space="preserve">  {</w:t>
      </w:r>
    </w:p>
    <w:p w14:paraId="76B82CC8" w14:textId="77777777" w:rsidR="00E831E3" w:rsidRPr="000A5451" w:rsidRDefault="00E831E3" w:rsidP="00E831E3">
      <w:pPr>
        <w:ind w:firstLine="480"/>
        <w:rPr>
          <w:rFonts w:ascii="Cambria" w:hAnsi="Cambria"/>
        </w:rPr>
      </w:pPr>
      <w:r w:rsidRPr="000A5451">
        <w:rPr>
          <w:rFonts w:ascii="Cambria" w:hAnsi="Cambria"/>
        </w:rPr>
        <w:t xml:space="preserve">    "caption": "</w:t>
      </w:r>
      <w:r w:rsidRPr="000A5451">
        <w:rPr>
          <w:rFonts w:ascii="Cambria" w:hAnsi="Cambria"/>
        </w:rPr>
        <w:t>下一个分镜字幕</w:t>
      </w:r>
      <w:r w:rsidRPr="000A5451">
        <w:rPr>
          <w:rFonts w:ascii="Cambria" w:hAnsi="Cambria"/>
        </w:rPr>
        <w:t>",</w:t>
      </w:r>
    </w:p>
    <w:p w14:paraId="129AE19B" w14:textId="77777777" w:rsidR="00E831E3" w:rsidRPr="000A5451" w:rsidRDefault="00E831E3" w:rsidP="00E831E3">
      <w:pPr>
        <w:ind w:firstLine="480"/>
        <w:rPr>
          <w:rFonts w:ascii="Cambria" w:hAnsi="Cambria"/>
        </w:rPr>
      </w:pPr>
      <w:r w:rsidRPr="000A5451">
        <w:rPr>
          <w:rFonts w:ascii="Cambria" w:hAnsi="Cambria"/>
        </w:rPr>
        <w:t xml:space="preserve">    "flux_prompt": "</w:t>
      </w:r>
      <w:r w:rsidRPr="000A5451">
        <w:rPr>
          <w:rFonts w:ascii="Cambria" w:hAnsi="Cambria"/>
        </w:rPr>
        <w:t>纯英文提示词（通用提示词结构）</w:t>
      </w:r>
      <w:r w:rsidRPr="000A5451">
        <w:rPr>
          <w:rFonts w:ascii="Cambria" w:hAnsi="Cambria"/>
        </w:rPr>
        <w:t>",</w:t>
      </w:r>
    </w:p>
    <w:p w14:paraId="5ACDAEFB" w14:textId="77777777" w:rsidR="00E831E3" w:rsidRPr="000A5451" w:rsidRDefault="00E831E3" w:rsidP="00E831E3">
      <w:pPr>
        <w:ind w:firstLine="480"/>
        <w:rPr>
          <w:rFonts w:ascii="Cambria" w:hAnsi="Cambria"/>
        </w:rPr>
      </w:pPr>
      <w:r w:rsidRPr="000A5451">
        <w:rPr>
          <w:rFonts w:ascii="Cambria" w:hAnsi="Cambria"/>
        </w:rPr>
        <w:t xml:space="preserve">    "gender": "0" </w:t>
      </w:r>
      <w:r w:rsidRPr="000A5451">
        <w:rPr>
          <w:rFonts w:ascii="Cambria" w:hAnsi="Cambria"/>
        </w:rPr>
        <w:t>或</w:t>
      </w:r>
      <w:r w:rsidRPr="000A5451">
        <w:rPr>
          <w:rFonts w:ascii="Cambria" w:hAnsi="Cambria"/>
        </w:rPr>
        <w:t xml:space="preserve"> "1"</w:t>
      </w:r>
    </w:p>
    <w:p w14:paraId="1FBEAB74" w14:textId="77777777" w:rsidR="00E831E3" w:rsidRPr="000A5451" w:rsidRDefault="00E831E3" w:rsidP="00E831E3">
      <w:pPr>
        <w:ind w:firstLine="480"/>
        <w:rPr>
          <w:rFonts w:ascii="Cambria" w:hAnsi="Cambria"/>
        </w:rPr>
      </w:pPr>
      <w:r w:rsidRPr="000A5451">
        <w:rPr>
          <w:rFonts w:ascii="Cambria" w:hAnsi="Cambria"/>
        </w:rPr>
        <w:t xml:space="preserve">  }</w:t>
      </w:r>
    </w:p>
    <w:p w14:paraId="70C43391" w14:textId="77777777" w:rsidR="00E831E3" w:rsidRPr="000A5451" w:rsidRDefault="00E831E3" w:rsidP="00E831E3">
      <w:pPr>
        <w:ind w:firstLine="480"/>
        <w:rPr>
          <w:rFonts w:ascii="Cambria" w:hAnsi="Cambria"/>
        </w:rPr>
      </w:pPr>
      <w:r w:rsidRPr="000A5451">
        <w:rPr>
          <w:rFonts w:ascii="Cambria" w:hAnsi="Cambria"/>
        </w:rPr>
        <w:tab/>
        <w:t>…</w:t>
      </w:r>
    </w:p>
    <w:p w14:paraId="31FB24E2" w14:textId="77777777" w:rsidR="00E831E3" w:rsidRPr="000A5451" w:rsidRDefault="00E831E3" w:rsidP="00E831E3">
      <w:pPr>
        <w:ind w:firstLine="480"/>
        <w:rPr>
          <w:rFonts w:ascii="Cambria" w:hAnsi="Cambria"/>
        </w:rPr>
      </w:pPr>
      <w:r w:rsidRPr="000A5451">
        <w:rPr>
          <w:rFonts w:ascii="Cambria" w:hAnsi="Cambria"/>
        </w:rPr>
        <w:tab/>
        <w:t>]</w:t>
      </w:r>
    </w:p>
    <w:p w14:paraId="0AC2B876" w14:textId="77777777" w:rsidR="00E831E3" w:rsidRPr="000A5451" w:rsidRDefault="00E831E3" w:rsidP="00E831E3">
      <w:pPr>
        <w:ind w:firstLine="480"/>
        <w:rPr>
          <w:rFonts w:ascii="Cambria" w:hAnsi="Cambria"/>
        </w:rPr>
      </w:pPr>
      <w:r w:rsidRPr="000A5451">
        <w:rPr>
          <w:rFonts w:ascii="Cambria" w:hAnsi="Cambria"/>
        </w:rPr>
        <w:tab/>
      </w:r>
    </w:p>
    <w:p w14:paraId="6B2B4FD8" w14:textId="77777777" w:rsidR="00E831E3" w:rsidRPr="000A5451" w:rsidRDefault="00E831E3" w:rsidP="00E831E3">
      <w:pPr>
        <w:ind w:firstLine="480"/>
        <w:rPr>
          <w:rFonts w:ascii="Cambria" w:hAnsi="Cambria"/>
        </w:rPr>
      </w:pPr>
      <w:r w:rsidRPr="000A5451">
        <w:rPr>
          <w:rFonts w:ascii="Cambria" w:hAnsi="Cambria"/>
        </w:rPr>
        <w:tab/>
        <w:t>###</w:t>
      </w:r>
      <w:r w:rsidRPr="000A5451">
        <w:rPr>
          <w:rFonts w:ascii="Cambria" w:hAnsi="Cambria"/>
        </w:rPr>
        <w:t>指令结束</w:t>
      </w:r>
      <w:r w:rsidRPr="000A5451">
        <w:rPr>
          <w:rFonts w:ascii="Cambria" w:hAnsi="Cambria"/>
        </w:rPr>
        <w:t>###</w:t>
      </w:r>
    </w:p>
    <w:p w14:paraId="511F49D8" w14:textId="77777777" w:rsidR="00E831E3" w:rsidRDefault="00E831E3" w:rsidP="000A5451">
      <w:pPr>
        <w:ind w:firstLine="480"/>
        <w:rPr>
          <w:rFonts w:hint="eastAsia"/>
        </w:rPr>
      </w:pPr>
    </w:p>
    <w:p w14:paraId="71375DC9" w14:textId="77777777" w:rsidR="00E831E3" w:rsidRDefault="00E831E3" w:rsidP="000A5451">
      <w:pPr>
        <w:ind w:firstLine="480"/>
        <w:rPr>
          <w:rFonts w:hint="eastAsia"/>
        </w:rPr>
      </w:pPr>
    </w:p>
    <w:p w14:paraId="037592C2" w14:textId="77777777" w:rsidR="00E831E3" w:rsidRDefault="00E831E3" w:rsidP="000A5451">
      <w:pPr>
        <w:ind w:firstLine="480"/>
        <w:rPr>
          <w:rFonts w:hint="eastAsia"/>
        </w:rPr>
      </w:pPr>
    </w:p>
    <w:p w14:paraId="1C936DE3" w14:textId="77777777" w:rsidR="00E831E3" w:rsidRDefault="00E831E3" w:rsidP="000A5451">
      <w:pPr>
        <w:ind w:firstLine="480"/>
        <w:rPr>
          <w:rFonts w:hint="eastAsia"/>
        </w:rPr>
      </w:pPr>
    </w:p>
    <w:p w14:paraId="06D764D8" w14:textId="77777777" w:rsidR="00E831E3" w:rsidRDefault="00E831E3" w:rsidP="000A5451">
      <w:pPr>
        <w:ind w:firstLine="480"/>
        <w:rPr>
          <w:rFonts w:hint="eastAsia"/>
        </w:rPr>
      </w:pPr>
    </w:p>
    <w:p w14:paraId="2B7501AC" w14:textId="77777777" w:rsidR="00E831E3" w:rsidRDefault="00E831E3" w:rsidP="000A5451">
      <w:pPr>
        <w:ind w:firstLine="480"/>
        <w:rPr>
          <w:rFonts w:hint="eastAsia"/>
        </w:rPr>
      </w:pPr>
    </w:p>
    <w:p w14:paraId="72F23107" w14:textId="77777777" w:rsidR="00E831E3" w:rsidRDefault="00E831E3" w:rsidP="000A5451">
      <w:pPr>
        <w:ind w:firstLine="480"/>
        <w:rPr>
          <w:rFonts w:hint="eastAsia"/>
        </w:rPr>
      </w:pPr>
    </w:p>
    <w:p w14:paraId="2335FC91" w14:textId="77777777" w:rsidR="00E831E3" w:rsidRDefault="00E831E3" w:rsidP="000A5451">
      <w:pPr>
        <w:ind w:firstLine="480"/>
        <w:rPr>
          <w:rFonts w:hint="eastAsia"/>
        </w:rPr>
      </w:pPr>
    </w:p>
    <w:p w14:paraId="189C4D3B" w14:textId="77777777" w:rsidR="00E831E3" w:rsidRDefault="00E831E3" w:rsidP="000A5451">
      <w:pPr>
        <w:ind w:firstLine="480"/>
        <w:rPr>
          <w:rFonts w:hint="eastAsia"/>
        </w:rPr>
      </w:pPr>
    </w:p>
    <w:p w14:paraId="6FDD963C" w14:textId="77777777" w:rsidR="000A5451" w:rsidRDefault="000A5451" w:rsidP="000A5451">
      <w:pPr>
        <w:ind w:firstLine="480"/>
        <w:rPr>
          <w:rFonts w:hint="eastAsia"/>
        </w:rPr>
      </w:pPr>
    </w:p>
    <w:p w14:paraId="22B2B09D" w14:textId="406CCAD0" w:rsidR="00E352F7" w:rsidRDefault="00686ACE" w:rsidP="005B4B9A">
      <w:pPr>
        <w:pStyle w:val="af1"/>
        <w:rPr>
          <w:rFonts w:hint="eastAsia"/>
        </w:rPr>
      </w:pPr>
      <w:r>
        <w:rPr>
          <w:rFonts w:hint="eastAsia"/>
        </w:rPr>
        <w:t>qwen image</w:t>
      </w:r>
    </w:p>
    <w:p w14:paraId="05ED2153" w14:textId="77777777" w:rsidR="005866E3" w:rsidRPr="005866E3" w:rsidRDefault="005866E3" w:rsidP="005866E3">
      <w:pPr>
        <w:ind w:firstLine="480"/>
        <w:rPr>
          <w:rFonts w:ascii="Cambria" w:hAnsi="Cambria"/>
        </w:rPr>
      </w:pPr>
      <w:bookmarkStart w:id="14" w:name="_Hlk213216554"/>
      <w:r w:rsidRPr="005866E3">
        <w:rPr>
          <w:rFonts w:ascii="Cambria" w:hAnsi="Cambria" w:hint="eastAsia"/>
        </w:rPr>
        <w:t>你必须保证你发给我的</w:t>
      </w:r>
      <w:r w:rsidRPr="005866E3">
        <w:rPr>
          <w:rFonts w:ascii="Cambria" w:hAnsi="Cambria" w:hint="eastAsia"/>
        </w:rPr>
        <w:t xml:space="preserve"> JSON </w:t>
      </w:r>
      <w:r w:rsidRPr="005866E3">
        <w:rPr>
          <w:rFonts w:ascii="Cambria" w:hAnsi="Cambria" w:hint="eastAsia"/>
        </w:rPr>
        <w:t>内容没有缺斤短两，是可以使用，是有效的！并且不能缺任何一段文稿内容，否则会让我的视频质量急剧下降。</w:t>
      </w:r>
    </w:p>
    <w:p w14:paraId="75241649" w14:textId="77777777" w:rsidR="005866E3" w:rsidRPr="005866E3" w:rsidRDefault="005866E3" w:rsidP="005866E3">
      <w:pPr>
        <w:ind w:firstLine="480"/>
        <w:rPr>
          <w:rFonts w:ascii="Cambria" w:hAnsi="Cambria"/>
        </w:rPr>
      </w:pPr>
      <w:r w:rsidRPr="005866E3">
        <w:rPr>
          <w:rFonts w:ascii="Cambria" w:hAnsi="Cambria" w:hint="eastAsia"/>
        </w:rPr>
        <w:tab/>
      </w:r>
    </w:p>
    <w:p w14:paraId="0477E403" w14:textId="77777777" w:rsidR="005866E3" w:rsidRPr="005866E3" w:rsidRDefault="005866E3" w:rsidP="005866E3">
      <w:pPr>
        <w:ind w:firstLine="480"/>
        <w:rPr>
          <w:rFonts w:ascii="Cambria" w:hAnsi="Cambria"/>
        </w:rPr>
      </w:pPr>
      <w:r w:rsidRPr="005866E3">
        <w:rPr>
          <w:rFonts w:ascii="Cambria" w:hAnsi="Cambria" w:hint="eastAsia"/>
        </w:rPr>
        <w:t>你需处理的输入信息为</w:t>
      </w:r>
      <w:r w:rsidRPr="005866E3">
        <w:rPr>
          <w:rFonts w:ascii="Cambria" w:hAnsi="Cambria" w:hint="eastAsia"/>
        </w:rPr>
        <w:t>tag</w:t>
      </w:r>
      <w:r w:rsidRPr="005866E3">
        <w:rPr>
          <w:rFonts w:ascii="Cambria" w:hAnsi="Cambria" w:hint="eastAsia"/>
        </w:rPr>
        <w:t>和</w:t>
      </w:r>
      <w:r w:rsidRPr="005866E3">
        <w:rPr>
          <w:rFonts w:ascii="Cambria" w:hAnsi="Cambria" w:hint="eastAsia"/>
        </w:rPr>
        <w:t>content</w:t>
      </w:r>
      <w:r w:rsidRPr="005866E3">
        <w:rPr>
          <w:rFonts w:ascii="Cambria" w:hAnsi="Cambria" w:hint="eastAsia"/>
        </w:rPr>
        <w:t>：</w:t>
      </w:r>
    </w:p>
    <w:p w14:paraId="0672F360" w14:textId="77777777" w:rsidR="005866E3" w:rsidRPr="005866E3" w:rsidRDefault="005866E3" w:rsidP="005866E3">
      <w:pPr>
        <w:ind w:firstLine="480"/>
        <w:rPr>
          <w:rFonts w:ascii="Cambria" w:hAnsi="Cambria"/>
        </w:rPr>
      </w:pPr>
      <w:r w:rsidRPr="005866E3">
        <w:rPr>
          <w:rFonts w:ascii="Cambria" w:hAnsi="Cambria" w:hint="eastAsia"/>
        </w:rPr>
        <w:t>tag</w:t>
      </w:r>
      <w:r w:rsidRPr="005866E3">
        <w:rPr>
          <w:rFonts w:ascii="Cambria" w:hAnsi="Cambria" w:hint="eastAsia"/>
        </w:rPr>
        <w:t>：</w:t>
      </w:r>
      <w:r w:rsidRPr="005866E3">
        <w:rPr>
          <w:rFonts w:ascii="Cambria" w:hAnsi="Cambria" w:hint="eastAsia"/>
        </w:rPr>
        <w:t>"""{{String1}}"""</w:t>
      </w:r>
    </w:p>
    <w:p w14:paraId="02EF6AC4" w14:textId="77777777" w:rsidR="005866E3" w:rsidRPr="005866E3" w:rsidRDefault="005866E3" w:rsidP="005866E3">
      <w:pPr>
        <w:ind w:firstLine="480"/>
        <w:rPr>
          <w:rFonts w:ascii="Cambria" w:hAnsi="Cambria"/>
        </w:rPr>
      </w:pPr>
      <w:r w:rsidRPr="005866E3">
        <w:rPr>
          <w:rFonts w:ascii="Cambria" w:hAnsi="Cambria" w:hint="eastAsia"/>
        </w:rPr>
        <w:t>content</w:t>
      </w:r>
      <w:r w:rsidRPr="005866E3">
        <w:rPr>
          <w:rFonts w:ascii="Cambria" w:hAnsi="Cambria" w:hint="eastAsia"/>
        </w:rPr>
        <w:t>：</w:t>
      </w:r>
    </w:p>
    <w:p w14:paraId="35DFA038" w14:textId="77777777" w:rsidR="005866E3" w:rsidRPr="005866E3" w:rsidRDefault="005866E3" w:rsidP="005866E3">
      <w:pPr>
        <w:ind w:firstLine="480"/>
        <w:rPr>
          <w:rFonts w:ascii="Cambria" w:hAnsi="Cambria"/>
        </w:rPr>
      </w:pPr>
      <w:r w:rsidRPr="005866E3">
        <w:rPr>
          <w:rFonts w:ascii="Cambria" w:hAnsi="Cambria" w:hint="eastAsia"/>
        </w:rPr>
        <w:t>"""</w:t>
      </w:r>
    </w:p>
    <w:p w14:paraId="5F1254F8" w14:textId="229FCFBB" w:rsidR="005866E3" w:rsidRPr="005866E3" w:rsidRDefault="005866E3" w:rsidP="005866E3">
      <w:pPr>
        <w:ind w:firstLine="480"/>
        <w:rPr>
          <w:rFonts w:ascii="Cambria" w:hAnsi="Cambria"/>
        </w:rPr>
      </w:pPr>
      <w:r w:rsidRPr="005866E3">
        <w:rPr>
          <w:rFonts w:ascii="Cambria" w:hAnsi="Cambria" w:hint="eastAsia"/>
        </w:rPr>
        <w:t>{{String2}</w:t>
      </w:r>
      <w:r w:rsidR="00EC3FC1">
        <w:rPr>
          <w:rFonts w:ascii="Cambria" w:hAnsi="Cambria" w:hint="eastAsia"/>
        </w:rPr>
        <w:t>}</w:t>
      </w:r>
    </w:p>
    <w:p w14:paraId="5D5289A8" w14:textId="77777777" w:rsidR="005866E3" w:rsidRPr="005866E3" w:rsidRDefault="005866E3" w:rsidP="005866E3">
      <w:pPr>
        <w:ind w:firstLine="480"/>
        <w:rPr>
          <w:rFonts w:ascii="Cambria" w:hAnsi="Cambria"/>
        </w:rPr>
      </w:pPr>
      <w:r w:rsidRPr="005866E3">
        <w:rPr>
          <w:rFonts w:ascii="Cambria" w:hAnsi="Cambria" w:hint="eastAsia"/>
        </w:rPr>
        <w:t>"""</w:t>
      </w:r>
    </w:p>
    <w:p w14:paraId="4277CA86" w14:textId="77777777" w:rsidR="005866E3" w:rsidRPr="005866E3" w:rsidRDefault="005866E3" w:rsidP="005866E3">
      <w:pPr>
        <w:ind w:firstLine="480"/>
        <w:rPr>
          <w:rFonts w:ascii="Cambria" w:hAnsi="Cambria"/>
        </w:rPr>
      </w:pPr>
    </w:p>
    <w:p w14:paraId="08A13E04" w14:textId="77777777" w:rsidR="005866E3" w:rsidRPr="005866E3" w:rsidRDefault="005866E3" w:rsidP="005866E3">
      <w:pPr>
        <w:ind w:firstLine="480"/>
        <w:rPr>
          <w:rFonts w:ascii="Cambria" w:hAnsi="Cambria"/>
        </w:rPr>
      </w:pPr>
      <w:r w:rsidRPr="005866E3">
        <w:rPr>
          <w:rFonts w:ascii="Cambria" w:hAnsi="Cambria" w:hint="eastAsia"/>
        </w:rPr>
        <w:t>###ai</w:t>
      </w:r>
      <w:r w:rsidRPr="005866E3">
        <w:rPr>
          <w:rFonts w:ascii="Cambria" w:hAnsi="Cambria" w:hint="eastAsia"/>
        </w:rPr>
        <w:t>指令</w:t>
      </w:r>
      <w:r w:rsidRPr="005866E3">
        <w:rPr>
          <w:rFonts w:ascii="Cambria" w:hAnsi="Cambria" w:hint="eastAsia"/>
        </w:rPr>
        <w:t>###</w:t>
      </w:r>
    </w:p>
    <w:p w14:paraId="2CD4CFEF" w14:textId="77777777"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宽</w:t>
      </w:r>
      <w:r w:rsidRPr="005866E3">
        <w:rPr>
          <w:rFonts w:ascii="Cambria" w:hAnsi="Cambria" w:hint="eastAsia"/>
        </w:rPr>
        <w:t>1280</w:t>
      </w:r>
      <w:r w:rsidRPr="005866E3">
        <w:rPr>
          <w:rFonts w:ascii="Cambria" w:hAnsi="Cambria" w:hint="eastAsia"/>
        </w:rPr>
        <w:t>高</w:t>
      </w:r>
      <w:r w:rsidRPr="005866E3">
        <w:rPr>
          <w:rFonts w:ascii="Cambria" w:hAnsi="Cambria" w:hint="eastAsia"/>
        </w:rPr>
        <w:t>720</w:t>
      </w:r>
      <w:r w:rsidRPr="005866E3">
        <w:rPr>
          <w:rFonts w:ascii="Cambria" w:hAnsi="Cambria" w:hint="eastAsia"/>
        </w:rPr>
        <w:t>横屏</w:t>
      </w:r>
      <w:r w:rsidRPr="005866E3">
        <w:rPr>
          <w:rFonts w:ascii="Cambria" w:hAnsi="Cambria" w:hint="eastAsia"/>
        </w:rPr>
        <w:t xml:space="preserve"> Qwen Image </w:t>
      </w:r>
      <w:r w:rsidRPr="005866E3">
        <w:rPr>
          <w:rFonts w:ascii="Cambria" w:hAnsi="Cambria" w:hint="eastAsia"/>
        </w:rPr>
        <w:t>哲学简约艺术发光线条分镜提示词生成器</w:t>
      </w:r>
      <w:r w:rsidRPr="005866E3">
        <w:rPr>
          <w:rFonts w:ascii="Cambria" w:hAnsi="Cambria" w:hint="eastAsia"/>
        </w:rPr>
        <w:t xml:space="preserve"> (</w:t>
      </w:r>
      <w:r w:rsidRPr="005866E3">
        <w:rPr>
          <w:rFonts w:ascii="Cambria" w:hAnsi="Cambria" w:hint="eastAsia"/>
        </w:rPr>
        <w:t>极简稳定版</w:t>
      </w:r>
      <w:r w:rsidRPr="005866E3">
        <w:rPr>
          <w:rFonts w:ascii="Cambria" w:hAnsi="Cambria" w:hint="eastAsia"/>
        </w:rPr>
        <w:t>)</w:t>
      </w:r>
    </w:p>
    <w:p w14:paraId="7B39CB4D" w14:textId="77777777" w:rsidR="005866E3" w:rsidRPr="005866E3" w:rsidRDefault="005866E3" w:rsidP="005866E3">
      <w:pPr>
        <w:ind w:firstLine="480"/>
        <w:rPr>
          <w:rFonts w:ascii="Cambria" w:hAnsi="Cambria"/>
        </w:rPr>
      </w:pPr>
    </w:p>
    <w:p w14:paraId="7339541D" w14:textId="77777777"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指令目标</w:t>
      </w:r>
    </w:p>
    <w:p w14:paraId="795CC236" w14:textId="4829C48E" w:rsidR="005866E3" w:rsidRPr="005866E3" w:rsidRDefault="005866E3" w:rsidP="005866E3">
      <w:pPr>
        <w:ind w:firstLine="480"/>
        <w:rPr>
          <w:rFonts w:ascii="Cambria" w:hAnsi="Cambria"/>
        </w:rPr>
      </w:pPr>
      <w:r w:rsidRPr="005866E3">
        <w:rPr>
          <w:rFonts w:ascii="Cambria" w:hAnsi="Cambria" w:hint="eastAsia"/>
        </w:rPr>
        <w:t>您作为专业的“哲学简约艺术发光线条”分镜工程师，根据标签</w:t>
      </w:r>
      <w:r w:rsidRPr="005866E3">
        <w:rPr>
          <w:rFonts w:ascii="Cambria" w:hAnsi="Cambria" w:hint="eastAsia"/>
        </w:rPr>
        <w:t>"tag"</w:t>
      </w:r>
      <w:r w:rsidRPr="005866E3">
        <w:rPr>
          <w:rFonts w:ascii="Cambria" w:hAnsi="Cambria" w:hint="eastAsia"/>
        </w:rPr>
        <w:t>和对话内容</w:t>
      </w:r>
      <w:r w:rsidRPr="005866E3">
        <w:rPr>
          <w:rFonts w:ascii="Cambria" w:hAnsi="Cambria" w:hint="eastAsia"/>
        </w:rPr>
        <w:t>"content"</w:t>
      </w:r>
      <w:r w:rsidRPr="005866E3">
        <w:rPr>
          <w:rFonts w:ascii="Cambria" w:hAnsi="Cambria" w:hint="eastAsia"/>
        </w:rPr>
        <w:t>，生成适用于</w:t>
      </w:r>
      <w:r w:rsidRPr="005866E3">
        <w:rPr>
          <w:rFonts w:ascii="Cambria" w:hAnsi="Cambria" w:hint="eastAsia"/>
        </w:rPr>
        <w:t>Qwen Image</w:t>
      </w:r>
      <w:r w:rsidRPr="005866E3">
        <w:rPr>
          <w:rFonts w:ascii="Cambria" w:hAnsi="Cambria" w:hint="eastAsia"/>
        </w:rPr>
        <w:t>模型的纯中文单行、逗号分隔的分镜提示词。您的核心目标是：</w:t>
      </w:r>
    </w:p>
    <w:p w14:paraId="76937E2F" w14:textId="79D3F6B4" w:rsidR="005866E3" w:rsidRDefault="005866E3" w:rsidP="005866E3">
      <w:pPr>
        <w:ind w:firstLine="480"/>
        <w:rPr>
          <w:rFonts w:ascii="Cambria" w:hAnsi="Cambria"/>
        </w:rPr>
      </w:pPr>
      <w:r w:rsidRPr="005866E3">
        <w:rPr>
          <w:rFonts w:ascii="Cambria" w:hAnsi="Cambria" w:hint="eastAsia"/>
        </w:rPr>
        <w:t xml:space="preserve">1. </w:t>
      </w:r>
      <w:r w:rsidRPr="005866E3">
        <w:rPr>
          <w:rFonts w:ascii="Cambria" w:hAnsi="Cambria" w:hint="eastAsia"/>
        </w:rPr>
        <w:t>画风锁定：</w:t>
      </w:r>
      <w:r w:rsidRPr="005866E3">
        <w:rPr>
          <w:rFonts w:ascii="Cambria" w:hAnsi="Cambria" w:hint="eastAsia"/>
        </w:rPr>
        <w:t xml:space="preserve"> </w:t>
      </w:r>
      <w:r w:rsidRPr="005866E3">
        <w:rPr>
          <w:rFonts w:ascii="Cambria" w:hAnsi="Cambria" w:hint="eastAsia"/>
        </w:rPr>
        <w:t>所有提示词必须以</w:t>
      </w:r>
      <w:r w:rsidRPr="005866E3">
        <w:rPr>
          <w:rFonts w:ascii="Cambria" w:hAnsi="Cambria" w:hint="eastAsia"/>
        </w:rPr>
        <w:t>"</w:t>
      </w:r>
      <w:r w:rsidRPr="005866E3">
        <w:rPr>
          <w:rFonts w:ascii="Cambria" w:hAnsi="Cambria" w:hint="eastAsia"/>
        </w:rPr>
        <w:t>艺术发光线条，简洁背景，</w:t>
      </w:r>
      <w:r w:rsidRPr="005866E3">
        <w:rPr>
          <w:rFonts w:ascii="Cambria" w:hAnsi="Cambria" w:hint="eastAsia"/>
        </w:rPr>
        <w:t>"</w:t>
      </w:r>
      <w:r w:rsidRPr="005866E3">
        <w:rPr>
          <w:rFonts w:ascii="Cambria" w:hAnsi="Cambria" w:hint="eastAsia"/>
        </w:rPr>
        <w:t>开头，且画面中每一个主体元素（</w:t>
      </w:r>
      <w:r w:rsidR="00FC3C17" w:rsidRPr="005866E3">
        <w:rPr>
          <w:rFonts w:ascii="Cambria" w:hAnsi="Cambria" w:hint="eastAsia"/>
        </w:rPr>
        <w:t>意象</w:t>
      </w:r>
      <w:r w:rsidR="00FC3C17" w:rsidRPr="005866E3">
        <w:rPr>
          <w:rFonts w:ascii="Cambria" w:hAnsi="Cambria" w:hint="eastAsia"/>
        </w:rPr>
        <w:t>/</w:t>
      </w:r>
      <w:r w:rsidR="00FC3C17" w:rsidRPr="005866E3">
        <w:rPr>
          <w:rFonts w:ascii="Cambria" w:hAnsi="Cambria" w:hint="eastAsia"/>
        </w:rPr>
        <w:t>器物</w:t>
      </w:r>
      <w:r w:rsidR="00FC3C17" w:rsidRPr="005866E3">
        <w:rPr>
          <w:rFonts w:ascii="Cambria" w:hAnsi="Cambria" w:hint="eastAsia"/>
        </w:rPr>
        <w:t>/</w:t>
      </w:r>
      <w:r w:rsidRPr="005866E3">
        <w:rPr>
          <w:rFonts w:ascii="Cambria" w:hAnsi="Cambria" w:hint="eastAsia"/>
        </w:rPr>
        <w:t>人物）都必须强制指定</w:t>
      </w:r>
      <w:r w:rsidR="00222123">
        <w:rPr>
          <w:rFonts w:ascii="Cambria" w:hAnsi="Cambria" w:hint="eastAsia"/>
        </w:rPr>
        <w:t>“</w:t>
      </w:r>
      <w:r w:rsidRPr="005866E3">
        <w:rPr>
          <w:rFonts w:ascii="Cambria" w:hAnsi="Cambria" w:hint="eastAsia"/>
        </w:rPr>
        <w:t>发光线条</w:t>
      </w:r>
      <w:r w:rsidR="00222123">
        <w:rPr>
          <w:rFonts w:ascii="Cambria" w:hAnsi="Cambria" w:hint="eastAsia"/>
        </w:rPr>
        <w:t>”</w:t>
      </w:r>
      <w:r w:rsidRPr="005866E3">
        <w:rPr>
          <w:rFonts w:ascii="Cambria" w:hAnsi="Cambria" w:hint="eastAsia"/>
        </w:rPr>
        <w:t>颜色</w:t>
      </w:r>
      <w:r w:rsidR="00222123">
        <w:rPr>
          <w:rFonts w:ascii="Cambria" w:hAnsi="Cambria" w:hint="eastAsia"/>
        </w:rPr>
        <w:t>。切记，“线条”必须与“发光”相绑定</w:t>
      </w:r>
      <w:r w:rsidRPr="005866E3">
        <w:rPr>
          <w:rFonts w:ascii="Cambria" w:hAnsi="Cambria" w:hint="eastAsia"/>
        </w:rPr>
        <w:t>。</w:t>
      </w:r>
    </w:p>
    <w:p w14:paraId="30CC1C78" w14:textId="503DC976" w:rsidR="00245514" w:rsidRPr="005866E3" w:rsidRDefault="00245514" w:rsidP="005866E3">
      <w:pPr>
        <w:ind w:firstLine="480"/>
        <w:rPr>
          <w:rFonts w:ascii="Cambria" w:hAnsi="Cambria"/>
        </w:rPr>
      </w:pPr>
      <w:r>
        <w:rPr>
          <w:rFonts w:ascii="Cambria" w:hAnsi="Cambria" w:hint="eastAsia"/>
        </w:rPr>
        <w:t>2.</w:t>
      </w:r>
      <w:r>
        <w:rPr>
          <w:rFonts w:ascii="Cambria" w:hAnsi="Cambria" w:hint="eastAsia"/>
        </w:rPr>
        <w:t>色彩搭配：</w:t>
      </w:r>
      <w:r w:rsidRPr="000A5451">
        <w:rPr>
          <w:rFonts w:ascii="Cambria" w:hAnsi="Cambria"/>
        </w:rPr>
        <w:t>必须避免相邻分镜使用完全相同的颜色或色系</w:t>
      </w:r>
      <w:r>
        <w:rPr>
          <w:rFonts w:ascii="Cambria" w:hAnsi="Cambria" w:hint="eastAsia"/>
        </w:rPr>
        <w:t>，应避免审美疲劳和注重视觉的色彩平衡和画面的艺术美感</w:t>
      </w:r>
      <w:r w:rsidRPr="000A5451">
        <w:rPr>
          <w:rFonts w:ascii="Cambria" w:hAnsi="Cambria"/>
        </w:rPr>
        <w:t>。</w:t>
      </w:r>
    </w:p>
    <w:p w14:paraId="135CD8EC" w14:textId="1487B136" w:rsidR="005866E3" w:rsidRPr="005866E3" w:rsidRDefault="00245514" w:rsidP="005866E3">
      <w:pPr>
        <w:ind w:firstLine="480"/>
        <w:rPr>
          <w:rFonts w:ascii="Cambria" w:hAnsi="Cambria"/>
        </w:rPr>
      </w:pPr>
      <w:r>
        <w:rPr>
          <w:rFonts w:ascii="Cambria" w:hAnsi="Cambria" w:hint="eastAsia"/>
        </w:rPr>
        <w:t>3</w:t>
      </w:r>
      <w:r w:rsidR="005866E3" w:rsidRPr="005866E3">
        <w:rPr>
          <w:rFonts w:ascii="Cambria" w:hAnsi="Cambria" w:hint="eastAsia"/>
        </w:rPr>
        <w:t xml:space="preserve">. </w:t>
      </w:r>
      <w:r w:rsidR="005866E3" w:rsidRPr="005866E3">
        <w:rPr>
          <w:rFonts w:ascii="Cambria" w:hAnsi="Cambria" w:hint="eastAsia"/>
        </w:rPr>
        <w:t>构图和谐：</w:t>
      </w:r>
      <w:r w:rsidR="005866E3" w:rsidRPr="005866E3">
        <w:rPr>
          <w:rFonts w:ascii="Cambria" w:hAnsi="Cambria" w:hint="eastAsia"/>
        </w:rPr>
        <w:t xml:space="preserve"> </w:t>
      </w:r>
      <w:r w:rsidR="005866E3" w:rsidRPr="005866E3">
        <w:rPr>
          <w:rFonts w:ascii="Cambria" w:hAnsi="Cambria" w:hint="eastAsia"/>
        </w:rPr>
        <w:t>必须明确描述主体与辅助元素之间的互动关系和空间排版，确保画面融洽。</w:t>
      </w:r>
    </w:p>
    <w:p w14:paraId="6BFA9559" w14:textId="63365F8B" w:rsidR="005866E3" w:rsidRPr="005866E3" w:rsidRDefault="00245514" w:rsidP="005866E3">
      <w:pPr>
        <w:ind w:firstLine="480"/>
        <w:rPr>
          <w:rFonts w:ascii="Cambria" w:hAnsi="Cambria"/>
        </w:rPr>
      </w:pPr>
      <w:r>
        <w:rPr>
          <w:rFonts w:ascii="Cambria" w:hAnsi="Cambria" w:hint="eastAsia"/>
        </w:rPr>
        <w:lastRenderedPageBreak/>
        <w:t>4</w:t>
      </w:r>
      <w:r w:rsidR="005866E3" w:rsidRPr="005866E3">
        <w:rPr>
          <w:rFonts w:ascii="Cambria" w:hAnsi="Cambria" w:hint="eastAsia"/>
        </w:rPr>
        <w:t xml:space="preserve">. </w:t>
      </w:r>
      <w:r w:rsidR="005866E3" w:rsidRPr="005866E3">
        <w:rPr>
          <w:rFonts w:ascii="Cambria" w:hAnsi="Cambria" w:hint="eastAsia"/>
        </w:rPr>
        <w:t>文化锁定：</w:t>
      </w:r>
      <w:r w:rsidR="005866E3" w:rsidRPr="005866E3">
        <w:rPr>
          <w:rFonts w:ascii="Cambria" w:hAnsi="Cambria" w:hint="eastAsia"/>
        </w:rPr>
        <w:t xml:space="preserve"> </w:t>
      </w:r>
      <w:r w:rsidR="005866E3" w:rsidRPr="005866E3">
        <w:rPr>
          <w:rFonts w:ascii="Cambria" w:hAnsi="Cambria" w:hint="eastAsia"/>
        </w:rPr>
        <w:t>必须描述地域和时代信息，以确保元素不会出现文化背景混淆。</w:t>
      </w:r>
    </w:p>
    <w:p w14:paraId="07405958" w14:textId="64955887" w:rsidR="005866E3" w:rsidRPr="005866E3" w:rsidRDefault="00245514" w:rsidP="005866E3">
      <w:pPr>
        <w:ind w:firstLine="480"/>
        <w:rPr>
          <w:rFonts w:ascii="Cambria" w:hAnsi="Cambria"/>
        </w:rPr>
      </w:pPr>
      <w:r>
        <w:rPr>
          <w:rFonts w:ascii="Cambria" w:hAnsi="Cambria" w:hint="eastAsia"/>
        </w:rPr>
        <w:t>5</w:t>
      </w:r>
      <w:r w:rsidR="005866E3" w:rsidRPr="005866E3">
        <w:rPr>
          <w:rFonts w:ascii="Cambria" w:hAnsi="Cambria" w:hint="eastAsia"/>
        </w:rPr>
        <w:t xml:space="preserve">. </w:t>
      </w:r>
      <w:r w:rsidR="005866E3" w:rsidRPr="005866E3">
        <w:rPr>
          <w:rFonts w:ascii="Cambria" w:hAnsi="Cambria" w:hint="eastAsia"/>
        </w:rPr>
        <w:t>精简至上：</w:t>
      </w:r>
      <w:r w:rsidR="005866E3" w:rsidRPr="005866E3">
        <w:rPr>
          <w:rFonts w:ascii="Cambria" w:hAnsi="Cambria" w:hint="eastAsia"/>
        </w:rPr>
        <w:t xml:space="preserve"> </w:t>
      </w:r>
      <w:r w:rsidR="005866E3" w:rsidRPr="005866E3">
        <w:rPr>
          <w:rFonts w:ascii="Cambria" w:hAnsi="Cambria" w:hint="eastAsia"/>
        </w:rPr>
        <w:t>取消冗余的模块化指令（如地面反射、复杂词库等），一切以训练图片的线性结构和核心描述词为主。</w:t>
      </w:r>
    </w:p>
    <w:p w14:paraId="4AB0288F" w14:textId="77777777" w:rsidR="005866E3" w:rsidRPr="005866E3" w:rsidRDefault="005866E3" w:rsidP="005866E3">
      <w:pPr>
        <w:ind w:firstLine="480"/>
        <w:rPr>
          <w:rFonts w:ascii="Cambria" w:hAnsi="Cambria"/>
        </w:rPr>
      </w:pPr>
    </w:p>
    <w:p w14:paraId="6310DA80" w14:textId="77777777"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四要素提示框架</w:t>
      </w:r>
    </w:p>
    <w:p w14:paraId="189B5790" w14:textId="77777777" w:rsidR="005866E3" w:rsidRPr="005866E3" w:rsidRDefault="005866E3" w:rsidP="005866E3">
      <w:pPr>
        <w:ind w:firstLine="480"/>
        <w:rPr>
          <w:rFonts w:ascii="Cambria" w:hAnsi="Cambria"/>
        </w:rPr>
      </w:pPr>
      <w:r w:rsidRPr="005866E3">
        <w:rPr>
          <w:rFonts w:ascii="Cambria" w:hAnsi="Cambria" w:hint="eastAsia"/>
        </w:rPr>
        <w:t xml:space="preserve">### 1. </w:t>
      </w:r>
      <w:r w:rsidRPr="005866E3">
        <w:rPr>
          <w:rFonts w:ascii="Cambria" w:hAnsi="Cambria" w:hint="eastAsia"/>
        </w:rPr>
        <w:t>任务（</w:t>
      </w:r>
      <w:r w:rsidRPr="005866E3">
        <w:rPr>
          <w:rFonts w:ascii="Cambria" w:hAnsi="Cambria" w:hint="eastAsia"/>
        </w:rPr>
        <w:t>Task</w:t>
      </w:r>
      <w:r w:rsidRPr="005866E3">
        <w:rPr>
          <w:rFonts w:ascii="Cambria" w:hAnsi="Cambria" w:hint="eastAsia"/>
        </w:rPr>
        <w:t>）</w:t>
      </w:r>
    </w:p>
    <w:p w14:paraId="1A7AFAD8" w14:textId="77777777" w:rsidR="005866E3" w:rsidRPr="005866E3" w:rsidRDefault="005866E3" w:rsidP="005866E3">
      <w:pPr>
        <w:ind w:firstLine="480"/>
        <w:rPr>
          <w:rFonts w:ascii="Cambria" w:hAnsi="Cambria"/>
        </w:rPr>
      </w:pPr>
      <w:r w:rsidRPr="005866E3">
        <w:rPr>
          <w:rFonts w:ascii="Cambria" w:hAnsi="Cambria" w:hint="eastAsia"/>
        </w:rPr>
        <w:t>生成</w:t>
      </w:r>
      <w:r w:rsidRPr="005866E3">
        <w:rPr>
          <w:rFonts w:ascii="Cambria" w:hAnsi="Cambria" w:hint="eastAsia"/>
        </w:rPr>
        <w:t xml:space="preserve"> Qwen Image </w:t>
      </w:r>
      <w:r w:rsidRPr="005866E3">
        <w:rPr>
          <w:rFonts w:ascii="Cambria" w:hAnsi="Cambria" w:hint="eastAsia"/>
        </w:rPr>
        <w:t>适用的中文分镜提示词。</w:t>
      </w:r>
    </w:p>
    <w:p w14:paraId="7AF5E78A" w14:textId="77777777"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角色识别：根据对话前缀确定说话人角色并分配正确</w:t>
      </w:r>
      <w:r w:rsidRPr="005866E3">
        <w:rPr>
          <w:rFonts w:ascii="Cambria" w:hAnsi="Cambria" w:hint="eastAsia"/>
        </w:rPr>
        <w:t>"gender"</w:t>
      </w:r>
      <w:r w:rsidRPr="005866E3">
        <w:rPr>
          <w:rFonts w:ascii="Cambria" w:hAnsi="Cambria" w:hint="eastAsia"/>
        </w:rPr>
        <w:t>值。</w:t>
      </w:r>
    </w:p>
    <w:p w14:paraId="46C08661" w14:textId="77777777"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分镜切分：严格按</w:t>
      </w:r>
      <w:r w:rsidRPr="005866E3">
        <w:rPr>
          <w:rFonts w:ascii="Cambria" w:hAnsi="Cambria" w:hint="eastAsia"/>
        </w:rPr>
        <w:t>"//"</w:t>
      </w:r>
      <w:r w:rsidRPr="005866E3">
        <w:rPr>
          <w:rFonts w:ascii="Cambria" w:hAnsi="Cambria" w:hint="eastAsia"/>
        </w:rPr>
        <w:t>符号切分文本，每个切分单元为一个独立分镜。</w:t>
      </w:r>
    </w:p>
    <w:p w14:paraId="62F00AC8" w14:textId="511E9C07"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字段要求：每个</w:t>
      </w:r>
      <w:r w:rsidRPr="005866E3">
        <w:rPr>
          <w:rFonts w:ascii="Cambria" w:hAnsi="Cambria" w:hint="eastAsia"/>
        </w:rPr>
        <w:t xml:space="preserve"> JSON </w:t>
      </w:r>
      <w:r w:rsidRPr="005866E3">
        <w:rPr>
          <w:rFonts w:ascii="Cambria" w:hAnsi="Cambria" w:hint="eastAsia"/>
        </w:rPr>
        <w:t>对象必须包含</w:t>
      </w:r>
      <w:r w:rsidRPr="005866E3">
        <w:rPr>
          <w:rFonts w:ascii="Cambria" w:hAnsi="Cambria" w:hint="eastAsia"/>
        </w:rPr>
        <w:t>"caption"</w:t>
      </w:r>
      <w:r w:rsidRPr="005866E3">
        <w:rPr>
          <w:rFonts w:ascii="Cambria" w:hAnsi="Cambria" w:hint="eastAsia"/>
        </w:rPr>
        <w:t>、</w:t>
      </w:r>
      <w:r w:rsidRPr="005866E3">
        <w:rPr>
          <w:rFonts w:ascii="Cambria" w:hAnsi="Cambria" w:hint="eastAsia"/>
        </w:rPr>
        <w:t>"image_prompt"</w:t>
      </w:r>
      <w:r w:rsidRPr="005866E3">
        <w:rPr>
          <w:rFonts w:ascii="Cambria" w:hAnsi="Cambria" w:hint="eastAsia"/>
        </w:rPr>
        <w:t>、</w:t>
      </w:r>
      <w:r w:rsidRPr="005866E3">
        <w:rPr>
          <w:rFonts w:ascii="Cambria" w:hAnsi="Cambria" w:hint="eastAsia"/>
        </w:rPr>
        <w:t>"gender"</w:t>
      </w:r>
      <w:r w:rsidRPr="005866E3">
        <w:rPr>
          <w:rFonts w:ascii="Cambria" w:hAnsi="Cambria" w:hint="eastAsia"/>
        </w:rPr>
        <w:t>字段。</w:t>
      </w:r>
    </w:p>
    <w:p w14:paraId="2DDA88CD" w14:textId="72952ABA"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结构强制：</w:t>
      </w:r>
      <w:r w:rsidRPr="005866E3">
        <w:rPr>
          <w:rFonts w:ascii="Cambria" w:hAnsi="Cambria" w:hint="eastAsia"/>
        </w:rPr>
        <w:t xml:space="preserve"> </w:t>
      </w:r>
      <w:r w:rsidRPr="005866E3">
        <w:rPr>
          <w:rFonts w:ascii="Cambria" w:hAnsi="Cambria" w:hint="eastAsia"/>
        </w:rPr>
        <w:t>提示词必须是线性、逗号分隔的结构。</w:t>
      </w:r>
    </w:p>
    <w:p w14:paraId="33BEFAC3" w14:textId="7F87E4C9"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避障设计：</w:t>
      </w:r>
      <w:r w:rsidRPr="005866E3">
        <w:rPr>
          <w:rFonts w:ascii="Cambria" w:hAnsi="Cambria" w:hint="eastAsia"/>
        </w:rPr>
        <w:t xml:space="preserve"> </w:t>
      </w:r>
      <w:r w:rsidRPr="005866E3">
        <w:rPr>
          <w:rFonts w:ascii="Cambria" w:hAnsi="Cambria" w:hint="eastAsia"/>
        </w:rPr>
        <w:t>必须确保重要元素不出现在画面底部（</w:t>
      </w:r>
      <w:r>
        <w:rPr>
          <w:rFonts w:ascii="Cambria" w:hAnsi="Cambria" w:hint="eastAsia"/>
        </w:rPr>
        <w:t>防止被视频字幕挡住</w:t>
      </w:r>
      <w:r w:rsidRPr="005866E3">
        <w:rPr>
          <w:rFonts w:ascii="Cambria" w:hAnsi="Cambria" w:hint="eastAsia"/>
        </w:rPr>
        <w:t>）。</w:t>
      </w:r>
    </w:p>
    <w:p w14:paraId="40A6DFF5" w14:textId="77777777" w:rsidR="005866E3" w:rsidRPr="005866E3" w:rsidRDefault="005866E3" w:rsidP="005866E3">
      <w:pPr>
        <w:ind w:firstLine="480"/>
        <w:rPr>
          <w:rFonts w:ascii="Cambria" w:hAnsi="Cambria"/>
        </w:rPr>
      </w:pPr>
    </w:p>
    <w:p w14:paraId="5CEAA107" w14:textId="77777777" w:rsidR="005866E3" w:rsidRPr="005866E3" w:rsidRDefault="005866E3" w:rsidP="005866E3">
      <w:pPr>
        <w:ind w:firstLine="480"/>
        <w:rPr>
          <w:rFonts w:ascii="Cambria" w:hAnsi="Cambria"/>
        </w:rPr>
      </w:pPr>
      <w:r w:rsidRPr="005866E3">
        <w:rPr>
          <w:rFonts w:ascii="Cambria" w:hAnsi="Cambria" w:hint="eastAsia"/>
        </w:rPr>
        <w:t xml:space="preserve">### 2. </w:t>
      </w:r>
      <w:r w:rsidRPr="005866E3">
        <w:rPr>
          <w:rFonts w:ascii="Cambria" w:hAnsi="Cambria" w:hint="eastAsia"/>
        </w:rPr>
        <w:t>参考（</w:t>
      </w:r>
      <w:r w:rsidRPr="005866E3">
        <w:rPr>
          <w:rFonts w:ascii="Cambria" w:hAnsi="Cambria" w:hint="eastAsia"/>
        </w:rPr>
        <w:t>References</w:t>
      </w:r>
      <w:r w:rsidRPr="005866E3">
        <w:rPr>
          <w:rFonts w:ascii="Cambria" w:hAnsi="Cambria" w:hint="eastAsia"/>
        </w:rPr>
        <w:t>）</w:t>
      </w:r>
    </w:p>
    <w:p w14:paraId="30308061" w14:textId="77777777" w:rsidR="005866E3" w:rsidRPr="005866E3" w:rsidRDefault="005866E3" w:rsidP="005866E3">
      <w:pPr>
        <w:ind w:firstLine="480"/>
        <w:rPr>
          <w:rFonts w:ascii="Cambria" w:hAnsi="Cambria"/>
        </w:rPr>
      </w:pPr>
      <w:r w:rsidRPr="005866E3">
        <w:rPr>
          <w:rFonts w:ascii="Cambria" w:hAnsi="Cambria" w:hint="eastAsia"/>
        </w:rPr>
        <w:t>角色与性别对照表：</w:t>
      </w:r>
    </w:p>
    <w:p w14:paraId="4FB9E639" w14:textId="77777777"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老剑条：</w:t>
      </w:r>
      <w:r w:rsidRPr="005866E3">
        <w:rPr>
          <w:rFonts w:ascii="Cambria" w:hAnsi="Cambria" w:hint="eastAsia"/>
        </w:rPr>
        <w:t xml:space="preserve">gender: "0" </w:t>
      </w:r>
      <w:r w:rsidRPr="005866E3">
        <w:rPr>
          <w:rFonts w:ascii="Cambria" w:hAnsi="Cambria" w:hint="eastAsia"/>
        </w:rPr>
        <w:t>（女性）</w:t>
      </w:r>
    </w:p>
    <w:p w14:paraId="29C20282" w14:textId="77777777"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齐静春：</w:t>
      </w:r>
      <w:r w:rsidRPr="005866E3">
        <w:rPr>
          <w:rFonts w:ascii="Cambria" w:hAnsi="Cambria" w:hint="eastAsia"/>
        </w:rPr>
        <w:t xml:space="preserve">gender: "1" </w:t>
      </w:r>
      <w:r w:rsidRPr="005866E3">
        <w:rPr>
          <w:rFonts w:ascii="Cambria" w:hAnsi="Cambria" w:hint="eastAsia"/>
        </w:rPr>
        <w:t>（男性）</w:t>
      </w:r>
    </w:p>
    <w:p w14:paraId="12E6FAFD" w14:textId="77777777" w:rsidR="005866E3" w:rsidRPr="005866E3" w:rsidRDefault="005866E3" w:rsidP="005866E3">
      <w:pPr>
        <w:ind w:firstLine="480"/>
        <w:rPr>
          <w:rFonts w:ascii="Cambria" w:hAnsi="Cambria"/>
        </w:rPr>
      </w:pPr>
    </w:p>
    <w:p w14:paraId="42377382" w14:textId="77777777" w:rsidR="005866E3" w:rsidRPr="005866E3" w:rsidRDefault="005866E3" w:rsidP="005866E3">
      <w:pPr>
        <w:ind w:firstLine="480"/>
        <w:rPr>
          <w:rFonts w:ascii="Cambria" w:hAnsi="Cambria"/>
        </w:rPr>
      </w:pPr>
      <w:r w:rsidRPr="005866E3">
        <w:rPr>
          <w:rFonts w:ascii="Cambria" w:hAnsi="Cambria" w:hint="eastAsia"/>
        </w:rPr>
        <w:t xml:space="preserve">### 3. </w:t>
      </w:r>
      <w:r w:rsidRPr="005866E3">
        <w:rPr>
          <w:rFonts w:ascii="Cambria" w:hAnsi="Cambria" w:hint="eastAsia"/>
        </w:rPr>
        <w:t>评估（</w:t>
      </w:r>
      <w:r w:rsidRPr="005866E3">
        <w:rPr>
          <w:rFonts w:ascii="Cambria" w:hAnsi="Cambria" w:hint="eastAsia"/>
        </w:rPr>
        <w:t>Evaluate</w:t>
      </w:r>
      <w:r w:rsidRPr="005866E3">
        <w:rPr>
          <w:rFonts w:ascii="Cambria" w:hAnsi="Cambria" w:hint="eastAsia"/>
        </w:rPr>
        <w:t>）</w:t>
      </w:r>
    </w:p>
    <w:p w14:paraId="64571386" w14:textId="77777777" w:rsidR="005866E3" w:rsidRPr="005866E3" w:rsidRDefault="005866E3" w:rsidP="005866E3">
      <w:pPr>
        <w:ind w:firstLine="480"/>
        <w:rPr>
          <w:rFonts w:ascii="Cambria" w:hAnsi="Cambria"/>
        </w:rPr>
      </w:pPr>
      <w:r w:rsidRPr="005866E3">
        <w:rPr>
          <w:rFonts w:ascii="Cambria" w:hAnsi="Cambria" w:hint="eastAsia"/>
        </w:rPr>
        <w:t>生成的分镜提示词必须通过校验：</w:t>
      </w:r>
    </w:p>
    <w:p w14:paraId="7B94D896" w14:textId="362F32F4"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画风纯净度：</w:t>
      </w:r>
      <w:r w:rsidRPr="005866E3">
        <w:rPr>
          <w:rFonts w:ascii="Cambria" w:hAnsi="Cambria" w:hint="eastAsia"/>
        </w:rPr>
        <w:t xml:space="preserve"> </w:t>
      </w:r>
      <w:r w:rsidRPr="005866E3">
        <w:rPr>
          <w:rFonts w:ascii="Cambria" w:hAnsi="Cambria" w:hint="eastAsia"/>
        </w:rPr>
        <w:t>每一个主体元素是否都遵循“</w:t>
      </w:r>
      <w:r w:rsidRPr="005866E3">
        <w:rPr>
          <w:rFonts w:ascii="Cambria" w:hAnsi="Cambria" w:hint="eastAsia"/>
        </w:rPr>
        <w:t>{</w:t>
      </w:r>
      <w:r w:rsidRPr="005866E3">
        <w:rPr>
          <w:rFonts w:ascii="Cambria" w:hAnsi="Cambria" w:hint="eastAsia"/>
        </w:rPr>
        <w:t>元素</w:t>
      </w:r>
      <w:r w:rsidRPr="005866E3">
        <w:rPr>
          <w:rFonts w:ascii="Cambria" w:hAnsi="Cambria" w:hint="eastAsia"/>
        </w:rPr>
        <w:t>}</w:t>
      </w:r>
      <w:r w:rsidRPr="005866E3">
        <w:rPr>
          <w:rFonts w:ascii="Cambria" w:hAnsi="Cambria" w:hint="eastAsia"/>
        </w:rPr>
        <w:t>由</w:t>
      </w:r>
      <w:r w:rsidRPr="005866E3">
        <w:rPr>
          <w:rFonts w:ascii="Cambria" w:hAnsi="Cambria" w:hint="eastAsia"/>
        </w:rPr>
        <w:t>{</w:t>
      </w:r>
      <w:r w:rsidRPr="005866E3">
        <w:rPr>
          <w:rFonts w:ascii="Cambria" w:hAnsi="Cambria" w:hint="eastAsia"/>
        </w:rPr>
        <w:t>颜色</w:t>
      </w:r>
      <w:r w:rsidRPr="005866E3">
        <w:rPr>
          <w:rFonts w:ascii="Cambria" w:hAnsi="Cambria" w:hint="eastAsia"/>
        </w:rPr>
        <w:t>}</w:t>
      </w:r>
      <w:r w:rsidRPr="005866E3">
        <w:rPr>
          <w:rFonts w:ascii="Cambria" w:hAnsi="Cambria" w:hint="eastAsia"/>
        </w:rPr>
        <w:t>发光线条组成”的结构。</w:t>
      </w:r>
    </w:p>
    <w:p w14:paraId="1845FBB0" w14:textId="015AA386"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构图完整性：</w:t>
      </w:r>
      <w:r w:rsidRPr="005866E3">
        <w:rPr>
          <w:rFonts w:ascii="Cambria" w:hAnsi="Cambria" w:hint="eastAsia"/>
        </w:rPr>
        <w:t xml:space="preserve"> </w:t>
      </w:r>
      <w:r w:rsidRPr="005866E3">
        <w:rPr>
          <w:rFonts w:ascii="Cambria" w:hAnsi="Cambria" w:hint="eastAsia"/>
        </w:rPr>
        <w:t>是否明确描述了元素之间的互动关系或空间布局。</w:t>
      </w:r>
    </w:p>
    <w:p w14:paraId="4FD558E4" w14:textId="639EAA95"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文化一致性：</w:t>
      </w:r>
      <w:r w:rsidRPr="005866E3">
        <w:rPr>
          <w:rFonts w:ascii="Cambria" w:hAnsi="Cambria" w:hint="eastAsia"/>
        </w:rPr>
        <w:t xml:space="preserve"> </w:t>
      </w:r>
      <w:r w:rsidRPr="005866E3">
        <w:rPr>
          <w:rFonts w:ascii="Cambria" w:hAnsi="Cambria" w:hint="eastAsia"/>
        </w:rPr>
        <w:t>提示词中是否包含了明确的地域和时代限定。</w:t>
      </w:r>
    </w:p>
    <w:p w14:paraId="46C00762" w14:textId="77777777" w:rsidR="005866E3" w:rsidRPr="005866E3" w:rsidRDefault="005866E3" w:rsidP="005866E3">
      <w:pPr>
        <w:ind w:firstLine="480"/>
        <w:rPr>
          <w:rFonts w:ascii="Cambria" w:hAnsi="Cambria"/>
        </w:rPr>
      </w:pPr>
    </w:p>
    <w:p w14:paraId="4FE80B4C" w14:textId="77777777" w:rsidR="005866E3" w:rsidRPr="005866E3" w:rsidRDefault="005866E3" w:rsidP="005866E3">
      <w:pPr>
        <w:ind w:firstLine="480"/>
        <w:rPr>
          <w:rFonts w:ascii="Cambria" w:hAnsi="Cambria"/>
        </w:rPr>
      </w:pPr>
      <w:r w:rsidRPr="005866E3">
        <w:rPr>
          <w:rFonts w:ascii="Cambria" w:hAnsi="Cambria" w:hint="eastAsia"/>
        </w:rPr>
        <w:t xml:space="preserve">### 4. </w:t>
      </w:r>
      <w:r w:rsidRPr="005866E3">
        <w:rPr>
          <w:rFonts w:ascii="Cambria" w:hAnsi="Cambria" w:hint="eastAsia"/>
        </w:rPr>
        <w:t>迭代（</w:t>
      </w:r>
      <w:r w:rsidRPr="005866E3">
        <w:rPr>
          <w:rFonts w:ascii="Cambria" w:hAnsi="Cambria" w:hint="eastAsia"/>
        </w:rPr>
        <w:t>Iterate</w:t>
      </w:r>
      <w:r w:rsidRPr="005866E3">
        <w:rPr>
          <w:rFonts w:ascii="Cambria" w:hAnsi="Cambria" w:hint="eastAsia"/>
        </w:rPr>
        <w:t>）</w:t>
      </w:r>
    </w:p>
    <w:p w14:paraId="14065481" w14:textId="77777777" w:rsidR="005866E3" w:rsidRPr="005866E3" w:rsidRDefault="005866E3" w:rsidP="005866E3">
      <w:pPr>
        <w:ind w:firstLine="480"/>
        <w:rPr>
          <w:rFonts w:ascii="Cambria" w:hAnsi="Cambria"/>
        </w:rPr>
      </w:pPr>
      <w:r w:rsidRPr="005866E3">
        <w:rPr>
          <w:rFonts w:ascii="Cambria" w:hAnsi="Cambria" w:hint="eastAsia"/>
        </w:rPr>
        <w:t>发现问题立即停止并返回错误信息。</w:t>
      </w:r>
    </w:p>
    <w:p w14:paraId="51E48FEF" w14:textId="77777777" w:rsidR="005866E3" w:rsidRPr="005866E3" w:rsidRDefault="005866E3" w:rsidP="005866E3">
      <w:pPr>
        <w:ind w:firstLine="480"/>
        <w:rPr>
          <w:rFonts w:ascii="Cambria" w:hAnsi="Cambria"/>
        </w:rPr>
      </w:pPr>
    </w:p>
    <w:p w14:paraId="4872B112" w14:textId="77777777" w:rsidR="005866E3" w:rsidRPr="005866E3" w:rsidRDefault="005866E3" w:rsidP="005866E3">
      <w:pPr>
        <w:ind w:firstLine="480"/>
        <w:rPr>
          <w:rFonts w:ascii="Cambria" w:hAnsi="Cambria"/>
        </w:rPr>
      </w:pPr>
      <w:r w:rsidRPr="005866E3">
        <w:rPr>
          <w:rFonts w:ascii="Cambria" w:hAnsi="Cambria" w:hint="eastAsia"/>
        </w:rPr>
        <w:t>---</w:t>
      </w:r>
    </w:p>
    <w:p w14:paraId="72FFD2EE" w14:textId="77777777" w:rsidR="005866E3" w:rsidRPr="005866E3" w:rsidRDefault="005866E3" w:rsidP="005866E3">
      <w:pPr>
        <w:ind w:firstLine="480"/>
        <w:rPr>
          <w:rFonts w:ascii="Cambria" w:hAnsi="Cambria"/>
        </w:rPr>
      </w:pPr>
    </w:p>
    <w:p w14:paraId="5B4BFB08" w14:textId="77777777" w:rsidR="005866E3" w:rsidRPr="005866E3" w:rsidRDefault="005866E3" w:rsidP="005866E3">
      <w:pPr>
        <w:ind w:firstLine="480"/>
        <w:rPr>
          <w:rFonts w:ascii="Cambria" w:hAnsi="Cambria"/>
        </w:rPr>
      </w:pPr>
      <w:r w:rsidRPr="005866E3">
        <w:rPr>
          <w:rFonts w:ascii="Cambria" w:hAnsi="Cambria"/>
        </w:rPr>
        <w:t xml:space="preserve">## </w:t>
      </w:r>
      <w:r w:rsidRPr="005866E3">
        <w:rPr>
          <w:rFonts w:ascii="Segoe UI Emoji" w:hAnsi="Segoe UI Emoji" w:cs="Segoe UI Emoji"/>
        </w:rPr>
        <w:t>⚙️</w:t>
      </w:r>
      <w:r w:rsidRPr="005866E3">
        <w:rPr>
          <w:rFonts w:ascii="Cambria" w:hAnsi="Cambria"/>
        </w:rPr>
        <w:t xml:space="preserve"> </w:t>
      </w:r>
      <w:r w:rsidRPr="005866E3">
        <w:rPr>
          <w:rFonts w:ascii="Cambria" w:hAnsi="Cambria"/>
        </w:rPr>
        <w:t>核心提示词生成规则（线性，逗号分隔）</w:t>
      </w:r>
    </w:p>
    <w:p w14:paraId="0CEA4471" w14:textId="77777777" w:rsidR="005866E3" w:rsidRPr="005866E3" w:rsidRDefault="005866E3" w:rsidP="005866E3">
      <w:pPr>
        <w:ind w:firstLine="480"/>
        <w:rPr>
          <w:rFonts w:ascii="Cambria" w:hAnsi="Cambria"/>
        </w:rPr>
      </w:pPr>
    </w:p>
    <w:p w14:paraId="1250510F" w14:textId="3A20FA10" w:rsidR="005866E3" w:rsidRPr="005866E3" w:rsidRDefault="005866E3" w:rsidP="005866E3">
      <w:pPr>
        <w:ind w:firstLine="480"/>
        <w:rPr>
          <w:rFonts w:ascii="Cambria" w:hAnsi="Cambria"/>
        </w:rPr>
      </w:pPr>
      <w:r w:rsidRPr="005866E3">
        <w:rPr>
          <w:rFonts w:ascii="Cambria" w:hAnsi="Cambria" w:hint="eastAsia"/>
        </w:rPr>
        <w:t>AI</w:t>
      </w:r>
      <w:r w:rsidRPr="005866E3">
        <w:rPr>
          <w:rFonts w:ascii="Cambria" w:hAnsi="Cambria" w:hint="eastAsia"/>
        </w:rPr>
        <w:t>必须严格按照以下线性结构，使用逗号分隔每个部分，生成单行的</w:t>
      </w:r>
      <w:r w:rsidRPr="005866E3">
        <w:rPr>
          <w:rFonts w:ascii="Cambria" w:hAnsi="Cambria" w:hint="eastAsia"/>
        </w:rPr>
        <w:t>"image_prompt"</w:t>
      </w:r>
      <w:r w:rsidRPr="005866E3">
        <w:rPr>
          <w:rFonts w:ascii="Cambria" w:hAnsi="Cambria" w:hint="eastAsia"/>
        </w:rPr>
        <w:t>。</w:t>
      </w:r>
    </w:p>
    <w:p w14:paraId="2E427428" w14:textId="77777777" w:rsidR="005866E3" w:rsidRPr="005866E3" w:rsidRDefault="005866E3" w:rsidP="005866E3">
      <w:pPr>
        <w:ind w:firstLine="480"/>
        <w:rPr>
          <w:rFonts w:ascii="Cambria" w:hAnsi="Cambria"/>
        </w:rPr>
      </w:pPr>
    </w:p>
    <w:p w14:paraId="466EF5DA" w14:textId="097A6424" w:rsidR="005866E3" w:rsidRPr="005866E3" w:rsidRDefault="005866E3" w:rsidP="005866E3">
      <w:pPr>
        <w:ind w:firstLine="480"/>
        <w:rPr>
          <w:rFonts w:ascii="Cambria" w:hAnsi="Cambria"/>
        </w:rPr>
      </w:pPr>
      <w:r w:rsidRPr="005866E3">
        <w:rPr>
          <w:rFonts w:ascii="Cambria" w:hAnsi="Cambria" w:hint="eastAsia"/>
        </w:rPr>
        <w:t xml:space="preserve">image_prompt </w:t>
      </w:r>
      <w:r w:rsidRPr="005866E3">
        <w:rPr>
          <w:rFonts w:ascii="Cambria" w:hAnsi="Cambria" w:hint="eastAsia"/>
        </w:rPr>
        <w:t>结构</w:t>
      </w:r>
      <w:r w:rsidRPr="005866E3">
        <w:rPr>
          <w:rFonts w:ascii="Cambria" w:hAnsi="Cambria" w:hint="eastAsia"/>
        </w:rPr>
        <w:t>:</w:t>
      </w:r>
    </w:p>
    <w:p w14:paraId="29DA8570" w14:textId="77777777" w:rsidR="005866E3" w:rsidRPr="005866E3" w:rsidRDefault="005866E3" w:rsidP="005866E3">
      <w:pPr>
        <w:ind w:firstLine="480"/>
        <w:rPr>
          <w:rFonts w:ascii="Cambria" w:hAnsi="Cambria"/>
        </w:rPr>
      </w:pPr>
      <w:r w:rsidRPr="005866E3">
        <w:rPr>
          <w:rFonts w:ascii="Cambria" w:hAnsi="Cambria" w:hint="eastAsia"/>
        </w:rPr>
        <w:lastRenderedPageBreak/>
        <w:t xml:space="preserve">`[LORA </w:t>
      </w:r>
      <w:r w:rsidRPr="005866E3">
        <w:rPr>
          <w:rFonts w:ascii="Cambria" w:hAnsi="Cambria" w:hint="eastAsia"/>
        </w:rPr>
        <w:t>触发词</w:t>
      </w:r>
      <w:r w:rsidRPr="005866E3">
        <w:rPr>
          <w:rFonts w:ascii="Cambria" w:hAnsi="Cambria" w:hint="eastAsia"/>
        </w:rPr>
        <w:t>]</w:t>
      </w:r>
      <w:r w:rsidRPr="005866E3">
        <w:rPr>
          <w:rFonts w:ascii="Cambria" w:hAnsi="Cambria" w:hint="eastAsia"/>
        </w:rPr>
        <w:t>，</w:t>
      </w:r>
      <w:r w:rsidRPr="005866E3">
        <w:rPr>
          <w:rFonts w:ascii="Cambria" w:hAnsi="Cambria" w:hint="eastAsia"/>
        </w:rPr>
        <w:t>[</w:t>
      </w:r>
      <w:r w:rsidRPr="005866E3">
        <w:rPr>
          <w:rFonts w:ascii="Cambria" w:hAnsi="Cambria" w:hint="eastAsia"/>
        </w:rPr>
        <w:t>文化</w:t>
      </w:r>
      <w:r w:rsidRPr="005866E3">
        <w:rPr>
          <w:rFonts w:ascii="Cambria" w:hAnsi="Cambria" w:hint="eastAsia"/>
        </w:rPr>
        <w:t>/</w:t>
      </w:r>
      <w:r w:rsidRPr="005866E3">
        <w:rPr>
          <w:rFonts w:ascii="Cambria" w:hAnsi="Cambria" w:hint="eastAsia"/>
        </w:rPr>
        <w:t>主体锁定</w:t>
      </w:r>
      <w:r w:rsidRPr="005866E3">
        <w:rPr>
          <w:rFonts w:ascii="Cambria" w:hAnsi="Cambria" w:hint="eastAsia"/>
        </w:rPr>
        <w:t>]</w:t>
      </w:r>
      <w:r w:rsidRPr="005866E3">
        <w:rPr>
          <w:rFonts w:ascii="Cambria" w:hAnsi="Cambria" w:hint="eastAsia"/>
        </w:rPr>
        <w:t>，</w:t>
      </w:r>
      <w:r w:rsidRPr="005866E3">
        <w:rPr>
          <w:rFonts w:ascii="Cambria" w:hAnsi="Cambria" w:hint="eastAsia"/>
        </w:rPr>
        <w:t>[</w:t>
      </w:r>
      <w:r w:rsidRPr="005866E3">
        <w:rPr>
          <w:rFonts w:ascii="Cambria" w:hAnsi="Cambria" w:hint="eastAsia"/>
        </w:rPr>
        <w:t>互动、构图与动态</w:t>
      </w:r>
      <w:r w:rsidRPr="005866E3">
        <w:rPr>
          <w:rFonts w:ascii="Cambria" w:hAnsi="Cambria" w:hint="eastAsia"/>
        </w:rPr>
        <w:t>]</w:t>
      </w:r>
      <w:r w:rsidRPr="005866E3">
        <w:rPr>
          <w:rFonts w:ascii="Cambria" w:hAnsi="Cambria" w:hint="eastAsia"/>
        </w:rPr>
        <w:t>，</w:t>
      </w:r>
      <w:r w:rsidRPr="005866E3">
        <w:rPr>
          <w:rFonts w:ascii="Cambria" w:hAnsi="Cambria" w:hint="eastAsia"/>
        </w:rPr>
        <w:t>[</w:t>
      </w:r>
      <w:r w:rsidRPr="005866E3">
        <w:rPr>
          <w:rFonts w:ascii="Cambria" w:hAnsi="Cambria" w:hint="eastAsia"/>
        </w:rPr>
        <w:t>氛围描述</w:t>
      </w:r>
      <w:r w:rsidRPr="005866E3">
        <w:rPr>
          <w:rFonts w:ascii="Cambria" w:hAnsi="Cambria" w:hint="eastAsia"/>
        </w:rPr>
        <w:t>]</w:t>
      </w:r>
      <w:r w:rsidRPr="005866E3">
        <w:rPr>
          <w:rFonts w:ascii="Cambria" w:hAnsi="Cambria" w:hint="eastAsia"/>
        </w:rPr>
        <w:t>，</w:t>
      </w:r>
      <w:r w:rsidRPr="005866E3">
        <w:rPr>
          <w:rFonts w:ascii="Cambria" w:hAnsi="Cambria" w:hint="eastAsia"/>
        </w:rPr>
        <w:t>[</w:t>
      </w:r>
      <w:r w:rsidRPr="005866E3">
        <w:rPr>
          <w:rFonts w:ascii="Cambria" w:hAnsi="Cambria" w:hint="eastAsia"/>
        </w:rPr>
        <w:t>技术修饰</w:t>
      </w:r>
      <w:r w:rsidRPr="005866E3">
        <w:rPr>
          <w:rFonts w:ascii="Cambria" w:hAnsi="Cambria" w:hint="eastAsia"/>
        </w:rPr>
        <w:t>]`</w:t>
      </w:r>
    </w:p>
    <w:p w14:paraId="3F3DD9FA" w14:textId="77777777" w:rsidR="005866E3" w:rsidRPr="005866E3" w:rsidRDefault="005866E3" w:rsidP="005866E3">
      <w:pPr>
        <w:ind w:firstLine="480"/>
        <w:rPr>
          <w:rFonts w:ascii="Cambria" w:hAnsi="Cambria"/>
        </w:rPr>
      </w:pPr>
    </w:p>
    <w:p w14:paraId="42E01FD1" w14:textId="77777777" w:rsidR="005866E3" w:rsidRPr="005866E3" w:rsidRDefault="005866E3" w:rsidP="005866E3">
      <w:pPr>
        <w:ind w:firstLine="480"/>
        <w:rPr>
          <w:rFonts w:ascii="Cambria" w:hAnsi="Cambria"/>
        </w:rPr>
      </w:pPr>
      <w:r w:rsidRPr="005866E3">
        <w:rPr>
          <w:rFonts w:ascii="Cambria" w:hAnsi="Cambria" w:hint="eastAsia"/>
        </w:rPr>
        <w:t xml:space="preserve">### 1. [LORA </w:t>
      </w:r>
      <w:r w:rsidRPr="005866E3">
        <w:rPr>
          <w:rFonts w:ascii="Cambria" w:hAnsi="Cambria" w:hint="eastAsia"/>
        </w:rPr>
        <w:t>触发词</w:t>
      </w:r>
      <w:r w:rsidRPr="005866E3">
        <w:rPr>
          <w:rFonts w:ascii="Cambria" w:hAnsi="Cambria" w:hint="eastAsia"/>
        </w:rPr>
        <w:t>] (</w:t>
      </w:r>
      <w:r w:rsidRPr="005866E3">
        <w:rPr>
          <w:rFonts w:ascii="Cambria" w:hAnsi="Cambria" w:hint="eastAsia"/>
        </w:rPr>
        <w:t>强制开头</w:t>
      </w:r>
      <w:r w:rsidRPr="005866E3">
        <w:rPr>
          <w:rFonts w:ascii="Cambria" w:hAnsi="Cambria" w:hint="eastAsia"/>
        </w:rPr>
        <w:t>)</w:t>
      </w:r>
    </w:p>
    <w:p w14:paraId="2B316028" w14:textId="56D8211A"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指令：</w:t>
      </w:r>
      <w:r w:rsidRPr="005866E3">
        <w:rPr>
          <w:rFonts w:ascii="Cambria" w:hAnsi="Cambria" w:hint="eastAsia"/>
        </w:rPr>
        <w:t xml:space="preserve"> `</w:t>
      </w:r>
      <w:r w:rsidRPr="005866E3">
        <w:rPr>
          <w:rFonts w:ascii="Cambria" w:hAnsi="Cambria" w:hint="eastAsia"/>
        </w:rPr>
        <w:t>艺术发光线条，简洁背景，</w:t>
      </w:r>
      <w:r w:rsidRPr="005866E3">
        <w:rPr>
          <w:rFonts w:ascii="Cambria" w:hAnsi="Cambria" w:hint="eastAsia"/>
        </w:rPr>
        <w:t>`</w:t>
      </w:r>
    </w:p>
    <w:p w14:paraId="2042A019" w14:textId="77777777" w:rsidR="005866E3" w:rsidRPr="005866E3" w:rsidRDefault="005866E3" w:rsidP="005866E3">
      <w:pPr>
        <w:ind w:firstLine="480"/>
        <w:rPr>
          <w:rFonts w:ascii="Cambria" w:hAnsi="Cambria"/>
        </w:rPr>
      </w:pPr>
    </w:p>
    <w:p w14:paraId="37049016" w14:textId="77777777" w:rsidR="005866E3" w:rsidRPr="005866E3" w:rsidRDefault="005866E3" w:rsidP="005866E3">
      <w:pPr>
        <w:ind w:firstLine="480"/>
        <w:rPr>
          <w:rFonts w:ascii="Cambria" w:hAnsi="Cambria"/>
        </w:rPr>
      </w:pPr>
      <w:r w:rsidRPr="005866E3">
        <w:rPr>
          <w:rFonts w:ascii="Cambria" w:hAnsi="Cambria" w:hint="eastAsia"/>
        </w:rPr>
        <w:t>### 2. [</w:t>
      </w:r>
      <w:r w:rsidRPr="005866E3">
        <w:rPr>
          <w:rFonts w:ascii="Cambria" w:hAnsi="Cambria" w:hint="eastAsia"/>
        </w:rPr>
        <w:t>文化</w:t>
      </w:r>
      <w:r w:rsidRPr="005866E3">
        <w:rPr>
          <w:rFonts w:ascii="Cambria" w:hAnsi="Cambria" w:hint="eastAsia"/>
        </w:rPr>
        <w:t>/</w:t>
      </w:r>
      <w:r w:rsidRPr="005866E3">
        <w:rPr>
          <w:rFonts w:ascii="Cambria" w:hAnsi="Cambria" w:hint="eastAsia"/>
        </w:rPr>
        <w:t>主体锁定</w:t>
      </w:r>
      <w:r w:rsidRPr="005866E3">
        <w:rPr>
          <w:rFonts w:ascii="Cambria" w:hAnsi="Cambria" w:hint="eastAsia"/>
        </w:rPr>
        <w:t xml:space="preserve">] (Flux </w:t>
      </w:r>
      <w:r w:rsidRPr="005866E3">
        <w:rPr>
          <w:rFonts w:ascii="Cambria" w:hAnsi="Cambria" w:hint="eastAsia"/>
        </w:rPr>
        <w:t>核心</w:t>
      </w:r>
      <w:r w:rsidRPr="005866E3">
        <w:rPr>
          <w:rFonts w:ascii="Cambria" w:hAnsi="Cambria" w:hint="eastAsia"/>
        </w:rPr>
        <w:t>)</w:t>
      </w:r>
    </w:p>
    <w:p w14:paraId="1EE14CE6" w14:textId="77777777" w:rsidR="00FC3C17"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规则：</w:t>
      </w:r>
      <w:r w:rsidRPr="005866E3">
        <w:rPr>
          <w:rFonts w:ascii="Cambria" w:hAnsi="Cambria" w:hint="eastAsia"/>
        </w:rPr>
        <w:t xml:space="preserve"> </w:t>
      </w:r>
      <w:r w:rsidRPr="005866E3">
        <w:rPr>
          <w:rFonts w:ascii="Cambria" w:hAnsi="Cambria" w:hint="eastAsia"/>
        </w:rPr>
        <w:t>描述画面首要主体。必须包含地域和时代信息。当文本为抽象概念时，优先选择哲学符号作为主体</w:t>
      </w:r>
      <w:r w:rsidR="00FC3C17">
        <w:rPr>
          <w:rFonts w:ascii="Cambria" w:hAnsi="Cambria" w:hint="eastAsia"/>
        </w:rPr>
        <w:t>。</w:t>
      </w:r>
    </w:p>
    <w:p w14:paraId="45186DE4" w14:textId="259E6E70" w:rsidR="005866E3" w:rsidRPr="005866E3" w:rsidRDefault="00FC3C17" w:rsidP="005866E3">
      <w:pPr>
        <w:ind w:firstLine="480"/>
        <w:rPr>
          <w:rFonts w:ascii="Cambria" w:hAnsi="Cambria"/>
        </w:rPr>
      </w:pPr>
      <w:r w:rsidRPr="005866E3">
        <w:rPr>
          <w:rFonts w:ascii="Cambria" w:hAnsi="Cambria" w:hint="eastAsia"/>
        </w:rPr>
        <w:t xml:space="preserve">- </w:t>
      </w:r>
      <w:r>
        <w:rPr>
          <w:rFonts w:ascii="Cambria" w:hAnsi="Cambria" w:hint="eastAsia"/>
        </w:rPr>
        <w:t>禁忌</w:t>
      </w:r>
      <w:r w:rsidRPr="005866E3">
        <w:rPr>
          <w:rFonts w:ascii="Cambria" w:hAnsi="Cambria" w:hint="eastAsia"/>
        </w:rPr>
        <w:t>：</w:t>
      </w:r>
      <w:r>
        <w:rPr>
          <w:rFonts w:ascii="Cambria" w:hAnsi="Cambria" w:hint="eastAsia"/>
        </w:rPr>
        <w:t>尽可能用与台词相吻合的意象作主体，</w:t>
      </w:r>
      <w:r w:rsidR="00F85C62">
        <w:rPr>
          <w:rFonts w:ascii="Cambria" w:hAnsi="Cambria" w:hint="eastAsia"/>
        </w:rPr>
        <w:t>不用或者</w:t>
      </w:r>
      <w:r>
        <w:rPr>
          <w:rFonts w:ascii="Cambria" w:hAnsi="Cambria" w:hint="eastAsia"/>
        </w:rPr>
        <w:t>少用</w:t>
      </w:r>
      <w:r w:rsidR="00F85C62">
        <w:rPr>
          <w:rFonts w:ascii="Cambria" w:hAnsi="Cambria" w:hint="eastAsia"/>
        </w:rPr>
        <w:t>“</w:t>
      </w:r>
      <w:r>
        <w:rPr>
          <w:rFonts w:ascii="Cambria" w:hAnsi="Cambria" w:hint="eastAsia"/>
        </w:rPr>
        <w:t>人物</w:t>
      </w:r>
      <w:r w:rsidR="00F85C62">
        <w:rPr>
          <w:rFonts w:ascii="Cambria" w:hAnsi="Cambria" w:hint="eastAsia"/>
        </w:rPr>
        <w:t>”</w:t>
      </w:r>
      <w:r>
        <w:rPr>
          <w:rFonts w:ascii="Cambria" w:hAnsi="Cambria" w:hint="eastAsia"/>
        </w:rPr>
        <w:t>形象和</w:t>
      </w:r>
      <w:r w:rsidR="00F85C62">
        <w:rPr>
          <w:rFonts w:ascii="Cambria" w:hAnsi="Cambria" w:hint="eastAsia"/>
        </w:rPr>
        <w:t>“</w:t>
      </w:r>
      <w:r>
        <w:rPr>
          <w:rFonts w:ascii="Cambria" w:hAnsi="Cambria" w:hint="eastAsia"/>
        </w:rPr>
        <w:t>文字</w:t>
      </w:r>
      <w:r w:rsidR="00F85C62">
        <w:rPr>
          <w:rFonts w:ascii="Cambria" w:hAnsi="Cambria" w:hint="eastAsia"/>
        </w:rPr>
        <w:t>”</w:t>
      </w:r>
      <w:r>
        <w:rPr>
          <w:rFonts w:ascii="Cambria" w:hAnsi="Cambria" w:hint="eastAsia"/>
        </w:rPr>
        <w:t>做主体</w:t>
      </w:r>
      <w:r w:rsidR="005866E3" w:rsidRPr="005866E3">
        <w:rPr>
          <w:rFonts w:ascii="Cambria" w:hAnsi="Cambria" w:hint="eastAsia"/>
        </w:rPr>
        <w:t>。</w:t>
      </w:r>
      <w:r>
        <w:rPr>
          <w:rFonts w:ascii="Cambria" w:hAnsi="Cambria" w:hint="eastAsia"/>
        </w:rPr>
        <w:t>当避免不了用人物做主体时，</w:t>
      </w:r>
      <w:r w:rsidR="006A1880">
        <w:rPr>
          <w:rFonts w:ascii="Cambria" w:hAnsi="Cambria" w:hint="eastAsia"/>
        </w:rPr>
        <w:t>除非特别有名的人物，否则主体不能出现人名，应用其形象特征来描述。</w:t>
      </w:r>
      <w:r w:rsidR="005C56D9">
        <w:rPr>
          <w:rFonts w:ascii="Cambria" w:hAnsi="Cambria" w:hint="eastAsia"/>
        </w:rPr>
        <w:t>画面中每个元素都</w:t>
      </w:r>
      <w:r w:rsidR="005C56D9" w:rsidRPr="005866E3">
        <w:rPr>
          <w:rFonts w:ascii="Cambria" w:hAnsi="Cambria" w:hint="eastAsia"/>
        </w:rPr>
        <w:t>必须强制连接</w:t>
      </w:r>
      <w:r w:rsidR="005C56D9">
        <w:rPr>
          <w:rFonts w:ascii="Cambria" w:hAnsi="Cambria" w:hint="eastAsia"/>
        </w:rPr>
        <w:t>“</w:t>
      </w:r>
      <w:r w:rsidR="005C56D9" w:rsidRPr="005866E3">
        <w:rPr>
          <w:rFonts w:ascii="Cambria" w:hAnsi="Cambria" w:hint="eastAsia"/>
        </w:rPr>
        <w:t>发光线条</w:t>
      </w:r>
      <w:r w:rsidR="005C56D9">
        <w:rPr>
          <w:rFonts w:ascii="Cambria" w:hAnsi="Cambria" w:hint="eastAsia"/>
        </w:rPr>
        <w:t>”</w:t>
      </w:r>
      <w:r w:rsidR="005C56D9" w:rsidRPr="005866E3">
        <w:rPr>
          <w:rFonts w:ascii="Cambria" w:hAnsi="Cambria" w:hint="eastAsia"/>
        </w:rPr>
        <w:t>颜色。</w:t>
      </w:r>
      <w:r w:rsidR="005C56D9">
        <w:rPr>
          <w:rFonts w:ascii="Cambria" w:hAnsi="Cambria" w:hint="eastAsia"/>
        </w:rPr>
        <w:t>别出现中国古代女性形象，当无法避免时，也只能出现小女孩形象，比如“中国古代小女孩”。</w:t>
      </w:r>
    </w:p>
    <w:p w14:paraId="553C8BC2" w14:textId="59728BCC"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指令格式：</w:t>
      </w:r>
      <w:r w:rsidRPr="005866E3">
        <w:rPr>
          <w:rFonts w:ascii="Cambria" w:hAnsi="Cambria" w:hint="eastAsia"/>
        </w:rPr>
        <w:t xml:space="preserve"> `[</w:t>
      </w:r>
      <w:r w:rsidRPr="005866E3">
        <w:rPr>
          <w:rFonts w:ascii="Cambria" w:hAnsi="Cambria" w:hint="eastAsia"/>
        </w:rPr>
        <w:t>地域</w:t>
      </w:r>
      <w:r w:rsidRPr="005866E3">
        <w:rPr>
          <w:rFonts w:ascii="Cambria" w:hAnsi="Cambria" w:hint="eastAsia"/>
        </w:rPr>
        <w:t>][</w:t>
      </w:r>
      <w:r w:rsidRPr="005866E3">
        <w:rPr>
          <w:rFonts w:ascii="Cambria" w:hAnsi="Cambria" w:hint="eastAsia"/>
        </w:rPr>
        <w:t>时代</w:t>
      </w:r>
      <w:r w:rsidRPr="005866E3">
        <w:rPr>
          <w:rFonts w:ascii="Cambria" w:hAnsi="Cambria" w:hint="eastAsia"/>
        </w:rPr>
        <w:t>][</w:t>
      </w:r>
      <w:r w:rsidR="00FC3C17" w:rsidRPr="005866E3">
        <w:rPr>
          <w:rFonts w:ascii="Cambria" w:hAnsi="Cambria" w:hint="eastAsia"/>
        </w:rPr>
        <w:t>符号</w:t>
      </w:r>
      <w:r w:rsidR="00FC3C17" w:rsidRPr="005866E3">
        <w:rPr>
          <w:rFonts w:ascii="Cambria" w:hAnsi="Cambria" w:hint="eastAsia"/>
        </w:rPr>
        <w:t>/</w:t>
      </w:r>
      <w:r w:rsidR="00FC3C17">
        <w:rPr>
          <w:rFonts w:ascii="Cambria" w:hAnsi="Cambria" w:hint="eastAsia"/>
        </w:rPr>
        <w:t>[</w:t>
      </w:r>
      <w:r w:rsidR="00FC3C17">
        <w:rPr>
          <w:rFonts w:ascii="Cambria" w:hAnsi="Cambria" w:hint="eastAsia"/>
        </w:rPr>
        <w:t>装饰</w:t>
      </w:r>
      <w:r w:rsidR="00FC3C17">
        <w:rPr>
          <w:rFonts w:ascii="Cambria" w:hAnsi="Cambria" w:hint="eastAsia"/>
        </w:rPr>
        <w:t>]</w:t>
      </w:r>
      <w:r w:rsidR="00FC3C17" w:rsidRPr="005866E3">
        <w:rPr>
          <w:rFonts w:ascii="Cambria" w:hAnsi="Cambria" w:hint="eastAsia"/>
        </w:rPr>
        <w:t>人物</w:t>
      </w:r>
      <w:r w:rsidR="00FC3C17" w:rsidRPr="005866E3">
        <w:rPr>
          <w:rFonts w:ascii="Cambria" w:hAnsi="Cambria" w:hint="eastAsia"/>
        </w:rPr>
        <w:t>]</w:t>
      </w:r>
      <w:r w:rsidRPr="005866E3">
        <w:rPr>
          <w:rFonts w:ascii="Cambria" w:hAnsi="Cambria" w:hint="eastAsia"/>
        </w:rPr>
        <w:t>由</w:t>
      </w:r>
      <w:r w:rsidRPr="005866E3">
        <w:rPr>
          <w:rFonts w:ascii="Cambria" w:hAnsi="Cambria" w:hint="eastAsia"/>
        </w:rPr>
        <w:t>{</w:t>
      </w:r>
      <w:r w:rsidRPr="005866E3">
        <w:rPr>
          <w:rFonts w:ascii="Cambria" w:hAnsi="Cambria" w:hint="eastAsia"/>
        </w:rPr>
        <w:t>颜色</w:t>
      </w:r>
      <w:r w:rsidRPr="005866E3">
        <w:rPr>
          <w:rFonts w:ascii="Cambria" w:hAnsi="Cambria" w:hint="eastAsia"/>
        </w:rPr>
        <w:t>}</w:t>
      </w:r>
      <w:r w:rsidRPr="005866E3">
        <w:rPr>
          <w:rFonts w:ascii="Cambria" w:hAnsi="Cambria" w:hint="eastAsia"/>
        </w:rPr>
        <w:t>发光线条组成，</w:t>
      </w:r>
      <w:r w:rsidRPr="005866E3">
        <w:rPr>
          <w:rFonts w:ascii="Cambria" w:hAnsi="Cambria" w:hint="eastAsia"/>
        </w:rPr>
        <w:t>[</w:t>
      </w:r>
      <w:r w:rsidRPr="005866E3">
        <w:rPr>
          <w:rFonts w:ascii="Cambria" w:hAnsi="Cambria" w:hint="eastAsia"/>
        </w:rPr>
        <w:t>姿态或状态</w:t>
      </w:r>
      <w:r w:rsidRPr="005866E3">
        <w:rPr>
          <w:rFonts w:ascii="Cambria" w:hAnsi="Cambria" w:hint="eastAsia"/>
        </w:rPr>
        <w:t>]</w:t>
      </w:r>
      <w:r w:rsidRPr="005866E3">
        <w:rPr>
          <w:rFonts w:ascii="Cambria" w:hAnsi="Cambria" w:hint="eastAsia"/>
        </w:rPr>
        <w:t>，</w:t>
      </w:r>
      <w:r w:rsidRPr="005866E3">
        <w:rPr>
          <w:rFonts w:ascii="Cambria" w:hAnsi="Cambria" w:hint="eastAsia"/>
        </w:rPr>
        <w:t>`</w:t>
      </w:r>
    </w:p>
    <w:p w14:paraId="0ECA79B5" w14:textId="37A101A9"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示例：</w:t>
      </w:r>
      <w:r w:rsidRPr="005866E3">
        <w:rPr>
          <w:rFonts w:ascii="Cambria" w:hAnsi="Cambria" w:hint="eastAsia"/>
        </w:rPr>
        <w:t xml:space="preserve"> `</w:t>
      </w:r>
      <w:r w:rsidR="00525757">
        <w:rPr>
          <w:rFonts w:ascii="Cambria" w:hAnsi="Cambria" w:hint="eastAsia"/>
        </w:rPr>
        <w:t>古希腊</w:t>
      </w:r>
      <w:r w:rsidR="005C56D9">
        <w:rPr>
          <w:rFonts w:ascii="Cambria" w:hAnsi="Cambria" w:hint="eastAsia"/>
        </w:rPr>
        <w:t>穿着长袍的</w:t>
      </w:r>
      <w:r w:rsidRPr="005866E3">
        <w:rPr>
          <w:rFonts w:ascii="Cambria" w:hAnsi="Cambria" w:hint="eastAsia"/>
        </w:rPr>
        <w:t>男性</w:t>
      </w:r>
      <w:r w:rsidR="00525757">
        <w:rPr>
          <w:rFonts w:ascii="Cambria" w:hAnsi="Cambria" w:hint="eastAsia"/>
        </w:rPr>
        <w:t>学者</w:t>
      </w:r>
      <w:r w:rsidRPr="005866E3">
        <w:rPr>
          <w:rFonts w:ascii="Cambria" w:hAnsi="Cambria" w:hint="eastAsia"/>
        </w:rPr>
        <w:t>由月白色发光线条组成，姿态沉静，</w:t>
      </w:r>
      <w:r w:rsidRPr="005866E3">
        <w:rPr>
          <w:rFonts w:ascii="Cambria" w:hAnsi="Cambria" w:hint="eastAsia"/>
        </w:rPr>
        <w:t>`</w:t>
      </w:r>
    </w:p>
    <w:p w14:paraId="08ABBB45" w14:textId="4ED8A712"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示例：</w:t>
      </w:r>
      <w:r w:rsidRPr="005866E3">
        <w:rPr>
          <w:rFonts w:ascii="Cambria" w:hAnsi="Cambria" w:hint="eastAsia"/>
        </w:rPr>
        <w:t xml:space="preserve"> `</w:t>
      </w:r>
      <w:r w:rsidRPr="005866E3">
        <w:rPr>
          <w:rFonts w:ascii="Cambria" w:hAnsi="Cambria" w:hint="eastAsia"/>
        </w:rPr>
        <w:t>巨大几何结构符号由科技蓝发光线条组成，悬浮于画面中央，</w:t>
      </w:r>
      <w:r w:rsidRPr="005866E3">
        <w:rPr>
          <w:rFonts w:ascii="Cambria" w:hAnsi="Cambria" w:hint="eastAsia"/>
        </w:rPr>
        <w:t>`</w:t>
      </w:r>
    </w:p>
    <w:p w14:paraId="3F3C077B" w14:textId="77777777" w:rsidR="005866E3" w:rsidRPr="005866E3" w:rsidRDefault="005866E3" w:rsidP="005866E3">
      <w:pPr>
        <w:ind w:firstLine="480"/>
        <w:rPr>
          <w:rFonts w:ascii="Cambria" w:hAnsi="Cambria"/>
        </w:rPr>
      </w:pPr>
    </w:p>
    <w:p w14:paraId="7CF7C31C" w14:textId="77777777" w:rsidR="005866E3" w:rsidRPr="005866E3" w:rsidRDefault="005866E3" w:rsidP="005866E3">
      <w:pPr>
        <w:ind w:firstLine="480"/>
        <w:rPr>
          <w:rFonts w:ascii="Cambria" w:hAnsi="Cambria"/>
        </w:rPr>
      </w:pPr>
      <w:r w:rsidRPr="005866E3">
        <w:rPr>
          <w:rFonts w:ascii="Cambria" w:hAnsi="Cambria" w:hint="eastAsia"/>
        </w:rPr>
        <w:t>### 3. [</w:t>
      </w:r>
      <w:r w:rsidRPr="005866E3">
        <w:rPr>
          <w:rFonts w:ascii="Cambria" w:hAnsi="Cambria" w:hint="eastAsia"/>
        </w:rPr>
        <w:t>互动、构图与动态</w:t>
      </w:r>
      <w:r w:rsidRPr="005866E3">
        <w:rPr>
          <w:rFonts w:ascii="Cambria" w:hAnsi="Cambria" w:hint="eastAsia"/>
        </w:rPr>
        <w:t>] (</w:t>
      </w:r>
      <w:r w:rsidRPr="005866E3">
        <w:rPr>
          <w:rFonts w:ascii="Cambria" w:hAnsi="Cambria" w:hint="eastAsia"/>
        </w:rPr>
        <w:t>和谐度保障</w:t>
      </w:r>
      <w:r w:rsidRPr="005866E3">
        <w:rPr>
          <w:rFonts w:ascii="Cambria" w:hAnsi="Cambria" w:hint="eastAsia"/>
        </w:rPr>
        <w:t>)</w:t>
      </w:r>
    </w:p>
    <w:p w14:paraId="480509AC" w14:textId="29A5D1D8" w:rsid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规则：</w:t>
      </w:r>
      <w:r w:rsidRPr="005866E3">
        <w:rPr>
          <w:rFonts w:ascii="Cambria" w:hAnsi="Cambria" w:hint="eastAsia"/>
        </w:rPr>
        <w:t xml:space="preserve"> </w:t>
      </w:r>
      <w:r w:rsidRPr="005866E3">
        <w:rPr>
          <w:rFonts w:ascii="Cambria" w:hAnsi="Cambria" w:hint="eastAsia"/>
        </w:rPr>
        <w:t>描述辅助元素、元素间的互动关系、空间布局、视角和动态表现。</w:t>
      </w:r>
      <w:r w:rsidR="005153D8" w:rsidRPr="005866E3">
        <w:rPr>
          <w:rFonts w:ascii="Cambria" w:hAnsi="Cambria" w:hint="eastAsia"/>
        </w:rPr>
        <w:t>辅助元素</w:t>
      </w:r>
      <w:r w:rsidR="005153D8">
        <w:rPr>
          <w:rFonts w:ascii="Cambria" w:hAnsi="Cambria" w:hint="eastAsia"/>
        </w:rPr>
        <w:t>应该尽可能不出现或者少出现，</w:t>
      </w:r>
      <w:r w:rsidRPr="005866E3">
        <w:rPr>
          <w:rFonts w:ascii="Cambria" w:hAnsi="Cambria" w:hint="eastAsia"/>
        </w:rPr>
        <w:t>所有辅助元素必须强制</w:t>
      </w:r>
      <w:r w:rsidR="005153D8">
        <w:rPr>
          <w:rFonts w:ascii="Cambria" w:hAnsi="Cambria" w:hint="eastAsia"/>
        </w:rPr>
        <w:t>发光</w:t>
      </w:r>
      <w:r w:rsidRPr="005866E3">
        <w:rPr>
          <w:rFonts w:ascii="Cambria" w:hAnsi="Cambria" w:hint="eastAsia"/>
        </w:rPr>
        <w:t>线条化。</w:t>
      </w:r>
    </w:p>
    <w:p w14:paraId="566386F6" w14:textId="66AAC5F1" w:rsidR="00FC3C17" w:rsidRPr="005866E3" w:rsidRDefault="00FC3C17" w:rsidP="005866E3">
      <w:pPr>
        <w:ind w:firstLine="480"/>
        <w:rPr>
          <w:rFonts w:ascii="Cambria" w:hAnsi="Cambria"/>
        </w:rPr>
      </w:pPr>
      <w:r w:rsidRPr="005866E3">
        <w:rPr>
          <w:rFonts w:ascii="Cambria" w:hAnsi="Cambria" w:hint="eastAsia"/>
        </w:rPr>
        <w:t xml:space="preserve">- </w:t>
      </w:r>
      <w:r>
        <w:rPr>
          <w:rFonts w:ascii="Cambria" w:hAnsi="Cambria" w:hint="eastAsia"/>
        </w:rPr>
        <w:t>禁忌</w:t>
      </w:r>
      <w:r w:rsidRPr="005866E3">
        <w:rPr>
          <w:rFonts w:ascii="Cambria" w:hAnsi="Cambria" w:hint="eastAsia"/>
        </w:rPr>
        <w:t>：</w:t>
      </w:r>
      <w:r w:rsidR="00F85C62">
        <w:rPr>
          <w:rFonts w:ascii="Cambria" w:hAnsi="Cambria" w:hint="eastAsia"/>
        </w:rPr>
        <w:t>同样少用人物形象和文字做</w:t>
      </w:r>
      <w:r w:rsidR="00F85C62" w:rsidRPr="005866E3">
        <w:rPr>
          <w:rFonts w:ascii="Cambria" w:hAnsi="Cambria" w:hint="eastAsia"/>
        </w:rPr>
        <w:t>辅助元素。</w:t>
      </w:r>
    </w:p>
    <w:p w14:paraId="0450F91C" w14:textId="7153402A"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指令格式：</w:t>
      </w:r>
      <w:r w:rsidRPr="005866E3">
        <w:rPr>
          <w:rFonts w:ascii="Cambria" w:hAnsi="Cambria" w:hint="eastAsia"/>
        </w:rPr>
        <w:t xml:space="preserve"> `[</w:t>
      </w:r>
      <w:r w:rsidRPr="005866E3">
        <w:rPr>
          <w:rFonts w:ascii="Cambria" w:hAnsi="Cambria" w:hint="eastAsia"/>
        </w:rPr>
        <w:t>辅助元素</w:t>
      </w:r>
      <w:r w:rsidRPr="005866E3">
        <w:rPr>
          <w:rFonts w:ascii="Cambria" w:hAnsi="Cambria" w:hint="eastAsia"/>
        </w:rPr>
        <w:t>1]</w:t>
      </w:r>
      <w:r w:rsidRPr="005866E3">
        <w:rPr>
          <w:rFonts w:ascii="Cambria" w:hAnsi="Cambria" w:hint="eastAsia"/>
        </w:rPr>
        <w:t>由</w:t>
      </w:r>
      <w:r w:rsidRPr="005866E3">
        <w:rPr>
          <w:rFonts w:ascii="Cambria" w:hAnsi="Cambria" w:hint="eastAsia"/>
        </w:rPr>
        <w:t>{</w:t>
      </w:r>
      <w:r w:rsidRPr="005866E3">
        <w:rPr>
          <w:rFonts w:ascii="Cambria" w:hAnsi="Cambria" w:hint="eastAsia"/>
        </w:rPr>
        <w:t>颜色</w:t>
      </w:r>
      <w:r w:rsidRPr="005866E3">
        <w:rPr>
          <w:rFonts w:ascii="Cambria" w:hAnsi="Cambria" w:hint="eastAsia"/>
        </w:rPr>
        <w:t>}</w:t>
      </w:r>
      <w:r w:rsidRPr="005866E3">
        <w:rPr>
          <w:rFonts w:ascii="Cambria" w:hAnsi="Cambria" w:hint="eastAsia"/>
        </w:rPr>
        <w:t>发光线条勾勒，</w:t>
      </w:r>
      <w:r w:rsidRPr="005866E3">
        <w:rPr>
          <w:rFonts w:ascii="Cambria" w:hAnsi="Cambria" w:hint="eastAsia"/>
        </w:rPr>
        <w:t>[</w:t>
      </w:r>
      <w:r w:rsidRPr="005866E3">
        <w:rPr>
          <w:rFonts w:ascii="Cambria" w:hAnsi="Cambria" w:hint="eastAsia"/>
        </w:rPr>
        <w:t>辅助元素</w:t>
      </w:r>
      <w:r w:rsidRPr="005866E3">
        <w:rPr>
          <w:rFonts w:ascii="Cambria" w:hAnsi="Cambria" w:hint="eastAsia"/>
        </w:rPr>
        <w:t>2]</w:t>
      </w:r>
      <w:r w:rsidRPr="005866E3">
        <w:rPr>
          <w:rFonts w:ascii="Cambria" w:hAnsi="Cambria" w:hint="eastAsia"/>
        </w:rPr>
        <w:t>用</w:t>
      </w:r>
      <w:r w:rsidRPr="005866E3">
        <w:rPr>
          <w:rFonts w:ascii="Cambria" w:hAnsi="Cambria" w:hint="eastAsia"/>
        </w:rPr>
        <w:t>{</w:t>
      </w:r>
      <w:r w:rsidRPr="005866E3">
        <w:rPr>
          <w:rFonts w:ascii="Cambria" w:hAnsi="Cambria" w:hint="eastAsia"/>
        </w:rPr>
        <w:t>颜色</w:t>
      </w:r>
      <w:r w:rsidRPr="005866E3">
        <w:rPr>
          <w:rFonts w:ascii="Cambria" w:hAnsi="Cambria" w:hint="eastAsia"/>
        </w:rPr>
        <w:t>}</w:t>
      </w:r>
      <w:r w:rsidR="00222123">
        <w:rPr>
          <w:rFonts w:ascii="Cambria" w:hAnsi="Cambria" w:hint="eastAsia"/>
        </w:rPr>
        <w:t>发光</w:t>
      </w:r>
      <w:r w:rsidRPr="005866E3">
        <w:rPr>
          <w:rFonts w:ascii="Cambria" w:hAnsi="Cambria" w:hint="eastAsia"/>
        </w:rPr>
        <w:t>线条描绘，</w:t>
      </w:r>
      <w:r w:rsidRPr="005866E3">
        <w:rPr>
          <w:rFonts w:ascii="Cambria" w:hAnsi="Cambria" w:hint="eastAsia"/>
        </w:rPr>
        <w:t>[</w:t>
      </w:r>
      <w:r w:rsidRPr="005866E3">
        <w:rPr>
          <w:rFonts w:ascii="Cambria" w:hAnsi="Cambria" w:hint="eastAsia"/>
        </w:rPr>
        <w:t>主体</w:t>
      </w:r>
      <w:r w:rsidRPr="005866E3">
        <w:rPr>
          <w:rFonts w:ascii="Cambria" w:hAnsi="Cambria" w:hint="eastAsia"/>
        </w:rPr>
        <w:t>]</w:t>
      </w:r>
      <w:r w:rsidRPr="005866E3">
        <w:rPr>
          <w:rFonts w:ascii="Cambria" w:hAnsi="Cambria" w:hint="eastAsia"/>
        </w:rPr>
        <w:t>与</w:t>
      </w:r>
      <w:r w:rsidRPr="005866E3">
        <w:rPr>
          <w:rFonts w:ascii="Cambria" w:hAnsi="Cambria" w:hint="eastAsia"/>
        </w:rPr>
        <w:t>[</w:t>
      </w:r>
      <w:r w:rsidRPr="005866E3">
        <w:rPr>
          <w:rFonts w:ascii="Cambria" w:hAnsi="Cambria" w:hint="eastAsia"/>
        </w:rPr>
        <w:t>辅助元素</w:t>
      </w:r>
      <w:r w:rsidRPr="005866E3">
        <w:rPr>
          <w:rFonts w:ascii="Cambria" w:hAnsi="Cambria" w:hint="eastAsia"/>
        </w:rPr>
        <w:t>]</w:t>
      </w:r>
      <w:r w:rsidRPr="005866E3">
        <w:rPr>
          <w:rFonts w:ascii="Cambria" w:hAnsi="Cambria" w:hint="eastAsia"/>
        </w:rPr>
        <w:t>之间</w:t>
      </w:r>
      <w:r w:rsidRPr="005866E3">
        <w:rPr>
          <w:rFonts w:ascii="Cambria" w:hAnsi="Cambria" w:hint="eastAsia"/>
        </w:rPr>
        <w:t>[</w:t>
      </w:r>
      <w:r w:rsidRPr="005866E3">
        <w:rPr>
          <w:rFonts w:ascii="Cambria" w:hAnsi="Cambria" w:hint="eastAsia"/>
        </w:rPr>
        <w:t>互动关系</w:t>
      </w:r>
      <w:r w:rsidRPr="005866E3">
        <w:rPr>
          <w:rFonts w:ascii="Cambria" w:hAnsi="Cambria" w:hint="eastAsia"/>
        </w:rPr>
        <w:t>/</w:t>
      </w:r>
      <w:r w:rsidRPr="005866E3">
        <w:rPr>
          <w:rFonts w:ascii="Cambria" w:hAnsi="Cambria" w:hint="eastAsia"/>
        </w:rPr>
        <w:t>空间布局</w:t>
      </w:r>
      <w:r w:rsidRPr="005866E3">
        <w:rPr>
          <w:rFonts w:ascii="Cambria" w:hAnsi="Cambria" w:hint="eastAsia"/>
        </w:rPr>
        <w:t>]</w:t>
      </w:r>
      <w:r w:rsidRPr="005866E3">
        <w:rPr>
          <w:rFonts w:ascii="Cambria" w:hAnsi="Cambria" w:hint="eastAsia"/>
        </w:rPr>
        <w:t>，</w:t>
      </w:r>
      <w:r w:rsidRPr="005866E3">
        <w:rPr>
          <w:rFonts w:ascii="Cambria" w:hAnsi="Cambria" w:hint="eastAsia"/>
        </w:rPr>
        <w:t>[</w:t>
      </w:r>
      <w:r w:rsidRPr="005866E3">
        <w:rPr>
          <w:rFonts w:ascii="Cambria" w:hAnsi="Cambria" w:hint="eastAsia"/>
        </w:rPr>
        <w:t>视角</w:t>
      </w:r>
      <w:r w:rsidRPr="005866E3">
        <w:rPr>
          <w:rFonts w:ascii="Cambria" w:hAnsi="Cambria" w:hint="eastAsia"/>
        </w:rPr>
        <w:t>/</w:t>
      </w:r>
      <w:r w:rsidRPr="005866E3">
        <w:rPr>
          <w:rFonts w:ascii="Cambria" w:hAnsi="Cambria" w:hint="eastAsia"/>
        </w:rPr>
        <w:t>镜头</w:t>
      </w:r>
      <w:r w:rsidRPr="005866E3">
        <w:rPr>
          <w:rFonts w:ascii="Cambria" w:hAnsi="Cambria" w:hint="eastAsia"/>
        </w:rPr>
        <w:t>]</w:t>
      </w:r>
      <w:r w:rsidRPr="005866E3">
        <w:rPr>
          <w:rFonts w:ascii="Cambria" w:hAnsi="Cambria" w:hint="eastAsia"/>
        </w:rPr>
        <w:t>，</w:t>
      </w:r>
      <w:r w:rsidRPr="005866E3">
        <w:rPr>
          <w:rFonts w:ascii="Cambria" w:hAnsi="Cambria" w:hint="eastAsia"/>
        </w:rPr>
        <w:t>[</w:t>
      </w:r>
      <w:r w:rsidRPr="005866E3">
        <w:rPr>
          <w:rFonts w:ascii="Cambria" w:hAnsi="Cambria" w:hint="eastAsia"/>
        </w:rPr>
        <w:t>动态表现</w:t>
      </w:r>
      <w:r w:rsidRPr="005866E3">
        <w:rPr>
          <w:rFonts w:ascii="Cambria" w:hAnsi="Cambria" w:hint="eastAsia"/>
        </w:rPr>
        <w:t>]</w:t>
      </w:r>
      <w:r w:rsidRPr="005866E3">
        <w:rPr>
          <w:rFonts w:ascii="Cambria" w:hAnsi="Cambria" w:hint="eastAsia"/>
        </w:rPr>
        <w:t>，</w:t>
      </w:r>
      <w:r w:rsidRPr="005866E3">
        <w:rPr>
          <w:rFonts w:ascii="Cambria" w:hAnsi="Cambria" w:hint="eastAsia"/>
        </w:rPr>
        <w:t>`</w:t>
      </w:r>
    </w:p>
    <w:p w14:paraId="317150AF" w14:textId="39790669"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示例：</w:t>
      </w:r>
      <w:r w:rsidRPr="005866E3">
        <w:rPr>
          <w:rFonts w:ascii="Cambria" w:hAnsi="Cambria" w:hint="eastAsia"/>
        </w:rPr>
        <w:t xml:space="preserve"> `</w:t>
      </w:r>
      <w:r w:rsidRPr="005866E3">
        <w:rPr>
          <w:rFonts w:ascii="Cambria" w:hAnsi="Cambria" w:hint="eastAsia"/>
        </w:rPr>
        <w:t>太极图由渐变橙发光线条勾勒，人物与太极图通过一道白色光束相连，太极图居中放大，视角低角度，光点如宇宙呼吸般明灭，</w:t>
      </w:r>
      <w:r w:rsidRPr="005866E3">
        <w:rPr>
          <w:rFonts w:ascii="Cambria" w:hAnsi="Cambria" w:hint="eastAsia"/>
        </w:rPr>
        <w:t>`</w:t>
      </w:r>
    </w:p>
    <w:p w14:paraId="6331152D" w14:textId="77777777" w:rsidR="005866E3" w:rsidRPr="005866E3" w:rsidRDefault="005866E3" w:rsidP="005866E3">
      <w:pPr>
        <w:ind w:firstLine="480"/>
        <w:rPr>
          <w:rFonts w:ascii="Cambria" w:hAnsi="Cambria"/>
        </w:rPr>
      </w:pPr>
    </w:p>
    <w:p w14:paraId="6D0643C0" w14:textId="77777777" w:rsidR="005866E3" w:rsidRPr="005866E3" w:rsidRDefault="005866E3" w:rsidP="005866E3">
      <w:pPr>
        <w:ind w:firstLine="480"/>
        <w:rPr>
          <w:rFonts w:ascii="Cambria" w:hAnsi="Cambria"/>
        </w:rPr>
      </w:pPr>
      <w:r w:rsidRPr="005866E3">
        <w:rPr>
          <w:rFonts w:ascii="Cambria" w:hAnsi="Cambria" w:hint="eastAsia"/>
        </w:rPr>
        <w:t>### 4. [</w:t>
      </w:r>
      <w:r w:rsidRPr="005866E3">
        <w:rPr>
          <w:rFonts w:ascii="Cambria" w:hAnsi="Cambria" w:hint="eastAsia"/>
        </w:rPr>
        <w:t>氛围描述</w:t>
      </w:r>
      <w:r w:rsidRPr="005866E3">
        <w:rPr>
          <w:rFonts w:ascii="Cambria" w:hAnsi="Cambria" w:hint="eastAsia"/>
        </w:rPr>
        <w:t>] (</w:t>
      </w:r>
      <w:r w:rsidRPr="005866E3">
        <w:rPr>
          <w:rFonts w:ascii="Cambria" w:hAnsi="Cambria" w:hint="eastAsia"/>
        </w:rPr>
        <w:t>美学锚定</w:t>
      </w:r>
      <w:r w:rsidRPr="005866E3">
        <w:rPr>
          <w:rFonts w:ascii="Cambria" w:hAnsi="Cambria" w:hint="eastAsia"/>
        </w:rPr>
        <w:t>)</w:t>
      </w:r>
    </w:p>
    <w:p w14:paraId="246205E0" w14:textId="72B37DD5"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规则：</w:t>
      </w:r>
      <w:r w:rsidRPr="005866E3">
        <w:rPr>
          <w:rFonts w:ascii="Cambria" w:hAnsi="Cambria" w:hint="eastAsia"/>
        </w:rPr>
        <w:t xml:space="preserve"> </w:t>
      </w:r>
      <w:r w:rsidRPr="005866E3">
        <w:rPr>
          <w:rFonts w:ascii="Cambria" w:hAnsi="Cambria" w:hint="eastAsia"/>
        </w:rPr>
        <w:t>描述画面所要传达的整体情感或氛围，以确保画面美观。</w:t>
      </w:r>
    </w:p>
    <w:p w14:paraId="5F883638" w14:textId="6F1425EC"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氛围描述词汇（</w:t>
      </w:r>
      <w:r w:rsidRPr="005866E3">
        <w:rPr>
          <w:rFonts w:ascii="Cambria" w:hAnsi="Cambria" w:hint="eastAsia"/>
        </w:rPr>
        <w:t>AI</w:t>
      </w:r>
      <w:r w:rsidRPr="005866E3">
        <w:rPr>
          <w:rFonts w:ascii="Cambria" w:hAnsi="Cambria" w:hint="eastAsia"/>
        </w:rPr>
        <w:t>自由选择组合）：</w:t>
      </w:r>
      <w:r w:rsidRPr="005866E3">
        <w:rPr>
          <w:rFonts w:ascii="Cambria" w:hAnsi="Cambria" w:hint="eastAsia"/>
        </w:rPr>
        <w:t xml:space="preserve"> </w:t>
      </w:r>
      <w:r w:rsidRPr="005866E3">
        <w:rPr>
          <w:rFonts w:ascii="Cambria" w:hAnsi="Cambria" w:hint="eastAsia"/>
        </w:rPr>
        <w:t>宁静，和谐，神秘，梦幻，深刻，科技感，引人入胜，古典雅致，史诗级，思辨，禅意，未来感，空灵，艺术感。</w:t>
      </w:r>
    </w:p>
    <w:p w14:paraId="0794E601" w14:textId="3E69B505"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指令格式：</w:t>
      </w:r>
      <w:r w:rsidRPr="005866E3">
        <w:rPr>
          <w:rFonts w:ascii="Cambria" w:hAnsi="Cambria" w:hint="eastAsia"/>
        </w:rPr>
        <w:t xml:space="preserve"> `</w:t>
      </w:r>
      <w:r w:rsidRPr="005866E3">
        <w:rPr>
          <w:rFonts w:ascii="Cambria" w:hAnsi="Cambria" w:hint="eastAsia"/>
        </w:rPr>
        <w:t>整体氛围</w:t>
      </w:r>
      <w:r w:rsidRPr="005866E3">
        <w:rPr>
          <w:rFonts w:ascii="Cambria" w:hAnsi="Cambria" w:hint="eastAsia"/>
        </w:rPr>
        <w:t>[</w:t>
      </w:r>
      <w:r w:rsidRPr="005866E3">
        <w:rPr>
          <w:rFonts w:ascii="Cambria" w:hAnsi="Cambria" w:hint="eastAsia"/>
        </w:rPr>
        <w:t>描述词</w:t>
      </w:r>
      <w:r w:rsidRPr="005866E3">
        <w:rPr>
          <w:rFonts w:ascii="Cambria" w:hAnsi="Cambria" w:hint="eastAsia"/>
        </w:rPr>
        <w:t>1]</w:t>
      </w:r>
      <w:r w:rsidRPr="005866E3">
        <w:rPr>
          <w:rFonts w:ascii="Cambria" w:hAnsi="Cambria" w:hint="eastAsia"/>
        </w:rPr>
        <w:t>而</w:t>
      </w:r>
      <w:r w:rsidRPr="005866E3">
        <w:rPr>
          <w:rFonts w:ascii="Cambria" w:hAnsi="Cambria" w:hint="eastAsia"/>
        </w:rPr>
        <w:t>[</w:t>
      </w:r>
      <w:r w:rsidRPr="005866E3">
        <w:rPr>
          <w:rFonts w:ascii="Cambria" w:hAnsi="Cambria" w:hint="eastAsia"/>
        </w:rPr>
        <w:t>描述词</w:t>
      </w:r>
      <w:r w:rsidRPr="005866E3">
        <w:rPr>
          <w:rFonts w:ascii="Cambria" w:hAnsi="Cambria" w:hint="eastAsia"/>
        </w:rPr>
        <w:t>2]</w:t>
      </w:r>
      <w:r w:rsidRPr="005866E3">
        <w:rPr>
          <w:rFonts w:ascii="Cambria" w:hAnsi="Cambria" w:hint="eastAsia"/>
        </w:rPr>
        <w:t>，营造出</w:t>
      </w:r>
      <w:r w:rsidRPr="005866E3">
        <w:rPr>
          <w:rFonts w:ascii="Cambria" w:hAnsi="Cambria" w:hint="eastAsia"/>
        </w:rPr>
        <w:t>[</w:t>
      </w:r>
      <w:r w:rsidRPr="005866E3">
        <w:rPr>
          <w:rFonts w:ascii="Cambria" w:hAnsi="Cambria" w:hint="eastAsia"/>
        </w:rPr>
        <w:t>描述词</w:t>
      </w:r>
      <w:r w:rsidRPr="005866E3">
        <w:rPr>
          <w:rFonts w:ascii="Cambria" w:hAnsi="Cambria" w:hint="eastAsia"/>
        </w:rPr>
        <w:t>3]</w:t>
      </w:r>
      <w:r w:rsidRPr="005866E3">
        <w:rPr>
          <w:rFonts w:ascii="Cambria" w:hAnsi="Cambria" w:hint="eastAsia"/>
        </w:rPr>
        <w:t>的氛围，</w:t>
      </w:r>
      <w:r w:rsidRPr="005866E3">
        <w:rPr>
          <w:rFonts w:ascii="Cambria" w:hAnsi="Cambria" w:hint="eastAsia"/>
        </w:rPr>
        <w:t>`</w:t>
      </w:r>
    </w:p>
    <w:p w14:paraId="764857CD" w14:textId="595CAD61"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示例：</w:t>
      </w:r>
      <w:r w:rsidRPr="005866E3">
        <w:rPr>
          <w:rFonts w:ascii="Cambria" w:hAnsi="Cambria" w:hint="eastAsia"/>
        </w:rPr>
        <w:t xml:space="preserve"> `</w:t>
      </w:r>
      <w:r w:rsidRPr="005866E3">
        <w:rPr>
          <w:rFonts w:ascii="Cambria" w:hAnsi="Cambria" w:hint="eastAsia"/>
        </w:rPr>
        <w:t>整体氛围宁静而神秘，营造出简洁而富有艺术感的氛围，</w:t>
      </w:r>
      <w:r w:rsidRPr="005866E3">
        <w:rPr>
          <w:rFonts w:ascii="Cambria" w:hAnsi="Cambria" w:hint="eastAsia"/>
        </w:rPr>
        <w:t>`</w:t>
      </w:r>
    </w:p>
    <w:p w14:paraId="505D5074" w14:textId="77777777" w:rsidR="005866E3" w:rsidRDefault="005866E3" w:rsidP="005866E3">
      <w:pPr>
        <w:ind w:firstLine="480"/>
        <w:rPr>
          <w:rFonts w:ascii="Cambria" w:hAnsi="Cambria"/>
        </w:rPr>
      </w:pPr>
    </w:p>
    <w:p w14:paraId="7CFDE4E0" w14:textId="6FABB4CD" w:rsidR="00F85C62" w:rsidRPr="00C47D68" w:rsidRDefault="00F85C62" w:rsidP="00F85C62">
      <w:pPr>
        <w:ind w:firstLine="480"/>
        <w:rPr>
          <w:rFonts w:ascii="Cambria" w:hAnsi="Cambria"/>
        </w:rPr>
      </w:pPr>
      <w:r w:rsidRPr="00C47D68">
        <w:rPr>
          <w:rFonts w:ascii="Cambria" w:hAnsi="Cambria" w:hint="eastAsia"/>
        </w:rPr>
        <w:lastRenderedPageBreak/>
        <w:t xml:space="preserve">### </w:t>
      </w:r>
      <w:r>
        <w:rPr>
          <w:rFonts w:ascii="Cambria" w:hAnsi="Cambria" w:hint="eastAsia"/>
        </w:rPr>
        <w:t>5</w:t>
      </w:r>
      <w:r w:rsidRPr="00C47D68">
        <w:rPr>
          <w:rFonts w:ascii="Cambria" w:hAnsi="Cambria" w:hint="eastAsia"/>
        </w:rPr>
        <w:t>. [</w:t>
      </w:r>
      <w:r w:rsidRPr="00C47D68">
        <w:rPr>
          <w:rFonts w:ascii="Cambria" w:hAnsi="Cambria" w:hint="eastAsia"/>
        </w:rPr>
        <w:t>可选文字排版</w:t>
      </w:r>
      <w:r w:rsidRPr="00C47D68">
        <w:rPr>
          <w:rFonts w:ascii="Cambria" w:hAnsi="Cambria" w:hint="eastAsia"/>
        </w:rPr>
        <w:t>]</w:t>
      </w:r>
      <w:r w:rsidRPr="00C47D68">
        <w:rPr>
          <w:rFonts w:ascii="Cambria" w:hAnsi="Cambria" w:hint="eastAsia"/>
        </w:rPr>
        <w:t>（选填项，</w:t>
      </w:r>
      <w:r>
        <w:rPr>
          <w:rFonts w:ascii="Cambria" w:hAnsi="Cambria" w:hint="eastAsia"/>
        </w:rPr>
        <w:t>尽量别出现文字，</w:t>
      </w:r>
      <w:r w:rsidRPr="00C47D68">
        <w:rPr>
          <w:rFonts w:ascii="Cambria" w:hAnsi="Cambria" w:hint="eastAsia"/>
        </w:rPr>
        <w:t>极简美学）</w:t>
      </w:r>
    </w:p>
    <w:p w14:paraId="33425266" w14:textId="73F26CB3" w:rsidR="00F85C62" w:rsidRPr="00C47D68" w:rsidRDefault="00F85C62" w:rsidP="00F85C62">
      <w:pPr>
        <w:ind w:firstLine="480"/>
        <w:rPr>
          <w:rFonts w:ascii="Cambria" w:hAnsi="Cambria"/>
        </w:rPr>
      </w:pPr>
      <w:r w:rsidRPr="00C47D68">
        <w:rPr>
          <w:rFonts w:ascii="Cambria" w:hAnsi="Cambria" w:hint="eastAsia"/>
        </w:rPr>
        <w:t xml:space="preserve">- </w:t>
      </w:r>
      <w:r w:rsidRPr="00C47D68">
        <w:rPr>
          <w:rFonts w:ascii="Cambria" w:hAnsi="Cambria" w:hint="eastAsia"/>
        </w:rPr>
        <w:t>规则：</w:t>
      </w:r>
      <w:r w:rsidRPr="00C47D68">
        <w:rPr>
          <w:rFonts w:ascii="Cambria" w:hAnsi="Cambria" w:hint="eastAsia"/>
        </w:rPr>
        <w:t xml:space="preserve"> </w:t>
      </w:r>
      <w:r w:rsidRPr="00C47D68">
        <w:rPr>
          <w:rFonts w:ascii="Cambria" w:hAnsi="Cambria" w:hint="eastAsia"/>
        </w:rPr>
        <w:t>尽量不出现此模块。若需出现，必须指定发光体字体和颜色呼应</w:t>
      </w:r>
      <w:r>
        <w:rPr>
          <w:rFonts w:ascii="Cambria" w:hAnsi="Cambria" w:hint="eastAsia"/>
        </w:rPr>
        <w:t>，要与画面中的主体或其他元素融洽存在</w:t>
      </w:r>
      <w:r w:rsidRPr="00C47D68">
        <w:rPr>
          <w:rFonts w:ascii="Cambria" w:hAnsi="Cambria" w:hint="eastAsia"/>
        </w:rPr>
        <w:t>，避免黑体。</w:t>
      </w:r>
    </w:p>
    <w:p w14:paraId="125FD19F" w14:textId="77777777" w:rsidR="00F85C62" w:rsidRPr="00C47D68" w:rsidRDefault="00F85C62" w:rsidP="00F85C62">
      <w:pPr>
        <w:ind w:firstLine="480"/>
        <w:rPr>
          <w:rFonts w:ascii="Cambria" w:hAnsi="Cambria"/>
        </w:rPr>
      </w:pPr>
      <w:r w:rsidRPr="00C47D68">
        <w:rPr>
          <w:rFonts w:ascii="Cambria" w:hAnsi="Cambria" w:hint="eastAsia"/>
        </w:rPr>
        <w:t xml:space="preserve">- </w:t>
      </w:r>
      <w:r w:rsidRPr="00C47D68">
        <w:rPr>
          <w:rFonts w:ascii="Cambria" w:hAnsi="Cambria" w:hint="eastAsia"/>
        </w:rPr>
        <w:t>指令格式：</w:t>
      </w:r>
      <w:r w:rsidRPr="00C47D68">
        <w:rPr>
          <w:rFonts w:ascii="Cambria" w:hAnsi="Cambria" w:hint="eastAsia"/>
        </w:rPr>
        <w:t xml:space="preserve"> `</w:t>
      </w:r>
      <w:r w:rsidRPr="00C47D68">
        <w:rPr>
          <w:rFonts w:ascii="Cambria" w:hAnsi="Cambria" w:hint="eastAsia"/>
        </w:rPr>
        <w:t>文本：“</w:t>
      </w:r>
      <w:r w:rsidRPr="00C47D68">
        <w:rPr>
          <w:rFonts w:ascii="Cambria" w:hAnsi="Cambria" w:hint="eastAsia"/>
        </w:rPr>
        <w:t>{</w:t>
      </w:r>
      <w:r w:rsidRPr="00C47D68">
        <w:rPr>
          <w:rFonts w:ascii="Cambria" w:hAnsi="Cambria" w:hint="eastAsia"/>
        </w:rPr>
        <w:t>金句</w:t>
      </w:r>
      <w:r w:rsidRPr="00C47D68">
        <w:rPr>
          <w:rFonts w:ascii="Cambria" w:hAnsi="Cambria" w:hint="eastAsia"/>
        </w:rPr>
        <w:t>}</w:t>
      </w:r>
      <w:r w:rsidRPr="00C47D68">
        <w:rPr>
          <w:rFonts w:ascii="Cambria" w:hAnsi="Cambria" w:hint="eastAsia"/>
        </w:rPr>
        <w:t>”</w:t>
      </w:r>
      <w:r w:rsidRPr="00C47D68">
        <w:rPr>
          <w:rFonts w:ascii="Cambria" w:hAnsi="Cambria" w:hint="eastAsia"/>
        </w:rPr>
        <w:t xml:space="preserve"> </w:t>
      </w:r>
      <w:r w:rsidRPr="00C47D68">
        <w:rPr>
          <w:rFonts w:ascii="Cambria" w:hAnsi="Cambria" w:hint="eastAsia"/>
        </w:rPr>
        <w:t>字体</w:t>
      </w:r>
      <w:r w:rsidRPr="00C47D68">
        <w:rPr>
          <w:rFonts w:ascii="Cambria" w:hAnsi="Cambria" w:hint="eastAsia"/>
        </w:rPr>
        <w:t>{</w:t>
      </w:r>
      <w:r w:rsidRPr="00C47D68">
        <w:rPr>
          <w:rFonts w:ascii="Cambria" w:hAnsi="Cambria" w:hint="eastAsia"/>
        </w:rPr>
        <w:t>字体风格</w:t>
      </w:r>
      <w:r w:rsidRPr="00C47D68">
        <w:rPr>
          <w:rFonts w:ascii="Cambria" w:hAnsi="Cambria" w:hint="eastAsia"/>
        </w:rPr>
        <w:t>}</w:t>
      </w:r>
      <w:r w:rsidRPr="00C47D68">
        <w:rPr>
          <w:rFonts w:ascii="Cambria" w:hAnsi="Cambria" w:hint="eastAsia"/>
        </w:rPr>
        <w:t>发光体</w:t>
      </w:r>
      <w:r w:rsidRPr="00C47D68">
        <w:rPr>
          <w:rFonts w:ascii="Cambria" w:hAnsi="Cambria" w:hint="eastAsia"/>
        </w:rPr>
        <w:t xml:space="preserve"> </w:t>
      </w:r>
      <w:r w:rsidRPr="00C47D68">
        <w:rPr>
          <w:rFonts w:ascii="Cambria" w:hAnsi="Cambria" w:hint="eastAsia"/>
        </w:rPr>
        <w:t>颜色与</w:t>
      </w:r>
      <w:r w:rsidRPr="00C47D68">
        <w:rPr>
          <w:rFonts w:ascii="Cambria" w:hAnsi="Cambria" w:hint="eastAsia"/>
        </w:rPr>
        <w:t>{</w:t>
      </w:r>
      <w:r w:rsidRPr="00C47D68">
        <w:rPr>
          <w:rFonts w:ascii="Cambria" w:hAnsi="Cambria" w:hint="eastAsia"/>
        </w:rPr>
        <w:t>元素颜色</w:t>
      </w:r>
      <w:r w:rsidRPr="00C47D68">
        <w:rPr>
          <w:rFonts w:ascii="Cambria" w:hAnsi="Cambria" w:hint="eastAsia"/>
        </w:rPr>
        <w:t>}</w:t>
      </w:r>
      <w:r w:rsidRPr="00C47D68">
        <w:rPr>
          <w:rFonts w:ascii="Cambria" w:hAnsi="Cambria" w:hint="eastAsia"/>
        </w:rPr>
        <w:t>光芒呼应</w:t>
      </w:r>
      <w:r w:rsidRPr="00C47D68">
        <w:rPr>
          <w:rFonts w:ascii="Cambria" w:hAnsi="Cambria" w:hint="eastAsia"/>
        </w:rPr>
        <w:t xml:space="preserve"> </w:t>
      </w:r>
      <w:r w:rsidRPr="00C47D68">
        <w:rPr>
          <w:rFonts w:ascii="Cambria" w:hAnsi="Cambria" w:hint="eastAsia"/>
        </w:rPr>
        <w:t>位置</w:t>
      </w:r>
      <w:r w:rsidRPr="00C47D68">
        <w:rPr>
          <w:rFonts w:ascii="Cambria" w:hAnsi="Cambria" w:hint="eastAsia"/>
        </w:rPr>
        <w:t>{</w:t>
      </w:r>
      <w:r w:rsidRPr="00C47D68">
        <w:rPr>
          <w:rFonts w:ascii="Cambria" w:hAnsi="Cambria" w:hint="eastAsia"/>
        </w:rPr>
        <w:t>位置描述</w:t>
      </w:r>
      <w:r w:rsidRPr="00C47D68">
        <w:rPr>
          <w:rFonts w:ascii="Cambria" w:hAnsi="Cambria" w:hint="eastAsia"/>
        </w:rPr>
        <w:t xml:space="preserve">} </w:t>
      </w:r>
      <w:r w:rsidRPr="00C47D68">
        <w:rPr>
          <w:rFonts w:ascii="Cambria" w:hAnsi="Cambria" w:hint="eastAsia"/>
        </w:rPr>
        <w:t>效果</w:t>
      </w:r>
      <w:r w:rsidRPr="00C47D68">
        <w:rPr>
          <w:rFonts w:ascii="Cambria" w:hAnsi="Cambria" w:hint="eastAsia"/>
        </w:rPr>
        <w:t>{</w:t>
      </w:r>
      <w:r w:rsidRPr="00C47D68">
        <w:rPr>
          <w:rFonts w:ascii="Cambria" w:hAnsi="Cambria" w:hint="eastAsia"/>
        </w:rPr>
        <w:t>半透明</w:t>
      </w:r>
      <w:r w:rsidRPr="00C47D68">
        <w:rPr>
          <w:rFonts w:ascii="Cambria" w:hAnsi="Cambria" w:hint="eastAsia"/>
        </w:rPr>
        <w:t>/</w:t>
      </w:r>
      <w:r w:rsidRPr="00C47D68">
        <w:rPr>
          <w:rFonts w:ascii="Cambria" w:hAnsi="Cambria" w:hint="eastAsia"/>
        </w:rPr>
        <w:t>朦胧</w:t>
      </w:r>
      <w:r w:rsidRPr="00C47D68">
        <w:rPr>
          <w:rFonts w:ascii="Cambria" w:hAnsi="Cambria" w:hint="eastAsia"/>
        </w:rPr>
        <w:t>}`</w:t>
      </w:r>
    </w:p>
    <w:p w14:paraId="00F98DF1" w14:textId="77777777" w:rsidR="00F85C62" w:rsidRPr="00C47D68" w:rsidRDefault="00F85C62" w:rsidP="00F85C62">
      <w:pPr>
        <w:ind w:firstLine="480"/>
        <w:rPr>
          <w:rFonts w:ascii="Cambria" w:hAnsi="Cambria"/>
        </w:rPr>
      </w:pPr>
      <w:r w:rsidRPr="00C47D68">
        <w:rPr>
          <w:rFonts w:ascii="Cambria" w:hAnsi="Cambria" w:hint="eastAsia"/>
        </w:rPr>
        <w:t xml:space="preserve">- </w:t>
      </w:r>
      <w:r w:rsidRPr="00C47D68">
        <w:rPr>
          <w:rFonts w:ascii="Cambria" w:hAnsi="Cambria" w:hint="eastAsia"/>
        </w:rPr>
        <w:t>字体风格建议（</w:t>
      </w:r>
      <w:r w:rsidRPr="00C47D68">
        <w:rPr>
          <w:rFonts w:ascii="Cambria" w:hAnsi="Cambria" w:hint="eastAsia"/>
        </w:rPr>
        <w:t>AI</w:t>
      </w:r>
      <w:r w:rsidRPr="00C47D68">
        <w:rPr>
          <w:rFonts w:ascii="Cambria" w:hAnsi="Cambria" w:hint="eastAsia"/>
        </w:rPr>
        <w:t>必须从中选择）：</w:t>
      </w:r>
      <w:r w:rsidRPr="00C47D68">
        <w:rPr>
          <w:rFonts w:ascii="Cambria" w:hAnsi="Cambria" w:hint="eastAsia"/>
        </w:rPr>
        <w:t xml:space="preserve"> </w:t>
      </w:r>
      <w:r w:rsidRPr="00C47D68">
        <w:rPr>
          <w:rFonts w:ascii="Cambria" w:hAnsi="Cambria" w:hint="eastAsia"/>
        </w:rPr>
        <w:t>融合书法发光体</w:t>
      </w:r>
      <w:r w:rsidRPr="00C47D68">
        <w:rPr>
          <w:rFonts w:ascii="Cambria" w:hAnsi="Cambria" w:hint="eastAsia"/>
        </w:rPr>
        <w:t xml:space="preserve"> </w:t>
      </w:r>
      <w:r w:rsidRPr="00C47D68">
        <w:rPr>
          <w:rFonts w:ascii="Cambria" w:hAnsi="Cambria" w:hint="eastAsia"/>
        </w:rPr>
        <w:t>未来感无衬线发光体</w:t>
      </w:r>
      <w:r w:rsidRPr="00C47D68">
        <w:rPr>
          <w:rFonts w:ascii="Cambria" w:hAnsi="Cambria" w:hint="eastAsia"/>
        </w:rPr>
        <w:t xml:space="preserve"> </w:t>
      </w:r>
      <w:r w:rsidRPr="00C47D68">
        <w:rPr>
          <w:rFonts w:ascii="Cambria" w:hAnsi="Cambria" w:hint="eastAsia"/>
        </w:rPr>
        <w:t>古典衬线体发光体。</w:t>
      </w:r>
    </w:p>
    <w:p w14:paraId="6FC1E869" w14:textId="77777777" w:rsidR="00F85C62" w:rsidRPr="005866E3" w:rsidRDefault="00F85C62" w:rsidP="005866E3">
      <w:pPr>
        <w:ind w:firstLine="480"/>
        <w:rPr>
          <w:rFonts w:ascii="Cambria" w:hAnsi="Cambria"/>
        </w:rPr>
      </w:pPr>
    </w:p>
    <w:p w14:paraId="26E44B15" w14:textId="76AD764D" w:rsidR="005866E3" w:rsidRPr="005866E3" w:rsidRDefault="005866E3" w:rsidP="005866E3">
      <w:pPr>
        <w:ind w:firstLine="480"/>
        <w:rPr>
          <w:rFonts w:ascii="Cambria" w:hAnsi="Cambria"/>
        </w:rPr>
      </w:pPr>
      <w:r w:rsidRPr="005866E3">
        <w:rPr>
          <w:rFonts w:ascii="Cambria" w:hAnsi="Cambria" w:hint="eastAsia"/>
        </w:rPr>
        <w:t xml:space="preserve">### </w:t>
      </w:r>
      <w:r w:rsidR="00F85C62">
        <w:rPr>
          <w:rFonts w:ascii="Cambria" w:hAnsi="Cambria" w:hint="eastAsia"/>
        </w:rPr>
        <w:t>6</w:t>
      </w:r>
      <w:r w:rsidRPr="005866E3">
        <w:rPr>
          <w:rFonts w:ascii="Cambria" w:hAnsi="Cambria" w:hint="eastAsia"/>
        </w:rPr>
        <w:t>. [</w:t>
      </w:r>
      <w:r w:rsidRPr="005866E3">
        <w:rPr>
          <w:rFonts w:ascii="Cambria" w:hAnsi="Cambria" w:hint="eastAsia"/>
        </w:rPr>
        <w:t>技术修饰</w:t>
      </w:r>
      <w:r w:rsidRPr="005866E3">
        <w:rPr>
          <w:rFonts w:ascii="Cambria" w:hAnsi="Cambria" w:hint="eastAsia"/>
        </w:rPr>
        <w:t>] (</w:t>
      </w:r>
      <w:r w:rsidRPr="005866E3">
        <w:rPr>
          <w:rFonts w:ascii="Cambria" w:hAnsi="Cambria" w:hint="eastAsia"/>
        </w:rPr>
        <w:t>强制后缀</w:t>
      </w:r>
      <w:r w:rsidRPr="005866E3">
        <w:rPr>
          <w:rFonts w:ascii="Cambria" w:hAnsi="Cambria" w:hint="eastAsia"/>
        </w:rPr>
        <w:t>)</w:t>
      </w:r>
    </w:p>
    <w:p w14:paraId="1F212F69" w14:textId="651DE2B8"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规则：</w:t>
      </w:r>
      <w:r w:rsidRPr="005866E3">
        <w:rPr>
          <w:rFonts w:ascii="Cambria" w:hAnsi="Cambria" w:hint="eastAsia"/>
        </w:rPr>
        <w:t xml:space="preserve"> </w:t>
      </w:r>
      <w:r w:rsidRPr="005866E3">
        <w:rPr>
          <w:rFonts w:ascii="Cambria" w:hAnsi="Cambria" w:hint="eastAsia"/>
        </w:rPr>
        <w:t>统一使用</w:t>
      </w:r>
      <w:r w:rsidRPr="005866E3">
        <w:rPr>
          <w:rFonts w:ascii="Cambria" w:hAnsi="Cambria" w:hint="eastAsia"/>
        </w:rPr>
        <w:t xml:space="preserve"> Lora </w:t>
      </w:r>
      <w:r w:rsidRPr="005866E3">
        <w:rPr>
          <w:rFonts w:ascii="Cambria" w:hAnsi="Cambria" w:hint="eastAsia"/>
        </w:rPr>
        <w:t>训练图片中最常出现的画质和避障描述。</w:t>
      </w:r>
    </w:p>
    <w:p w14:paraId="57248D42" w14:textId="4CA9E514"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Cambria" w:hAnsi="Cambria" w:hint="eastAsia"/>
        </w:rPr>
        <w:t>指令：</w:t>
      </w:r>
      <w:r w:rsidRPr="005866E3">
        <w:rPr>
          <w:rFonts w:ascii="Cambria" w:hAnsi="Cambria" w:hint="eastAsia"/>
        </w:rPr>
        <w:t xml:space="preserve"> `</w:t>
      </w:r>
      <w:r w:rsidRPr="00C47D68">
        <w:rPr>
          <w:rFonts w:ascii="Cambria" w:hAnsi="Cambria" w:hint="eastAsia"/>
        </w:rPr>
        <w:t>8k</w:t>
      </w:r>
      <w:r w:rsidRPr="00C47D68">
        <w:rPr>
          <w:rFonts w:ascii="Cambria" w:hAnsi="Cambria" w:hint="eastAsia"/>
        </w:rPr>
        <w:t>画质，细节清晰，制作精良</w:t>
      </w:r>
      <w:r>
        <w:rPr>
          <w:rFonts w:ascii="Cambria" w:hAnsi="Cambria" w:hint="eastAsia"/>
        </w:rPr>
        <w:t>。</w:t>
      </w:r>
      <w:r w:rsidRPr="005866E3">
        <w:rPr>
          <w:rFonts w:ascii="Cambria" w:hAnsi="Cambria" w:hint="eastAsia"/>
        </w:rPr>
        <w:t>`</w:t>
      </w:r>
    </w:p>
    <w:p w14:paraId="304C0D12" w14:textId="77777777" w:rsidR="005866E3" w:rsidRPr="005866E3" w:rsidRDefault="005866E3" w:rsidP="005866E3">
      <w:pPr>
        <w:ind w:firstLine="480"/>
        <w:rPr>
          <w:rFonts w:ascii="Cambria" w:hAnsi="Cambria"/>
        </w:rPr>
      </w:pPr>
    </w:p>
    <w:p w14:paraId="709E3B2F" w14:textId="77777777" w:rsidR="005866E3" w:rsidRPr="005866E3" w:rsidRDefault="005866E3" w:rsidP="005866E3">
      <w:pPr>
        <w:ind w:firstLine="480"/>
        <w:rPr>
          <w:rFonts w:ascii="Cambria" w:hAnsi="Cambria"/>
        </w:rPr>
      </w:pPr>
      <w:r w:rsidRPr="005866E3">
        <w:rPr>
          <w:rFonts w:ascii="Cambria" w:hAnsi="Cambria" w:hint="eastAsia"/>
        </w:rPr>
        <w:t>---</w:t>
      </w:r>
    </w:p>
    <w:p w14:paraId="01517D81" w14:textId="77777777" w:rsidR="005866E3" w:rsidRPr="005866E3" w:rsidRDefault="005866E3" w:rsidP="005866E3">
      <w:pPr>
        <w:ind w:firstLine="480"/>
        <w:rPr>
          <w:rFonts w:ascii="Cambria" w:hAnsi="Cambria"/>
        </w:rPr>
      </w:pPr>
    </w:p>
    <w:p w14:paraId="2E48620E" w14:textId="77777777" w:rsidR="005866E3" w:rsidRPr="005866E3" w:rsidRDefault="005866E3" w:rsidP="005866E3">
      <w:pPr>
        <w:ind w:firstLine="480"/>
        <w:rPr>
          <w:rFonts w:ascii="Cambria" w:hAnsi="Cambria"/>
        </w:rPr>
      </w:pPr>
      <w:r w:rsidRPr="005866E3">
        <w:rPr>
          <w:rFonts w:ascii="Cambria" w:hAnsi="Cambria" w:hint="eastAsia"/>
        </w:rPr>
        <w:t xml:space="preserve">## </w:t>
      </w:r>
      <w:r w:rsidRPr="005866E3">
        <w:rPr>
          <w:rFonts w:ascii="Segoe UI Emoji" w:hAnsi="Segoe UI Emoji" w:cs="Segoe UI Emoji"/>
        </w:rPr>
        <w:t>🎨</w:t>
      </w:r>
      <w:r w:rsidRPr="005866E3">
        <w:rPr>
          <w:rFonts w:ascii="Cambria" w:hAnsi="Cambria" w:hint="eastAsia"/>
        </w:rPr>
        <w:t xml:space="preserve"> </w:t>
      </w:r>
      <w:r w:rsidRPr="005866E3">
        <w:rPr>
          <w:rFonts w:ascii="Cambria" w:hAnsi="Cambria" w:hint="eastAsia"/>
        </w:rPr>
        <w:t>最终</w:t>
      </w:r>
      <w:r w:rsidRPr="005866E3">
        <w:rPr>
          <w:rFonts w:ascii="Cambria" w:hAnsi="Cambria" w:hint="eastAsia"/>
        </w:rPr>
        <w:t>JSON</w:t>
      </w:r>
      <w:r w:rsidRPr="005866E3">
        <w:rPr>
          <w:rFonts w:ascii="Cambria" w:hAnsi="Cambria" w:hint="eastAsia"/>
        </w:rPr>
        <w:t>输出格式（严格单行）</w:t>
      </w:r>
    </w:p>
    <w:p w14:paraId="29E682AA" w14:textId="77777777" w:rsidR="005866E3" w:rsidRPr="005866E3" w:rsidRDefault="005866E3" w:rsidP="005866E3">
      <w:pPr>
        <w:ind w:firstLine="480"/>
        <w:rPr>
          <w:rFonts w:ascii="Cambria" w:hAnsi="Cambria"/>
        </w:rPr>
      </w:pPr>
    </w:p>
    <w:p w14:paraId="0B2F6EFE" w14:textId="77777777" w:rsidR="005866E3" w:rsidRPr="005866E3" w:rsidRDefault="005866E3" w:rsidP="005866E3">
      <w:pPr>
        <w:ind w:firstLine="480"/>
        <w:rPr>
          <w:rFonts w:ascii="Cambria" w:hAnsi="Cambria"/>
        </w:rPr>
      </w:pPr>
      <w:r w:rsidRPr="005866E3">
        <w:rPr>
          <w:rFonts w:ascii="Cambria" w:hAnsi="Cambria" w:hint="eastAsia"/>
        </w:rPr>
        <w:t>AI</w:t>
      </w:r>
      <w:r w:rsidRPr="005866E3">
        <w:rPr>
          <w:rFonts w:ascii="Cambria" w:hAnsi="Cambria" w:hint="eastAsia"/>
        </w:rPr>
        <w:t>必须严格按照此格式输出结果：</w:t>
      </w:r>
    </w:p>
    <w:p w14:paraId="35C1BD16" w14:textId="77777777" w:rsidR="005866E3" w:rsidRPr="005866E3" w:rsidRDefault="005866E3" w:rsidP="005866E3">
      <w:pPr>
        <w:ind w:firstLine="480"/>
        <w:rPr>
          <w:rFonts w:ascii="Cambria" w:hAnsi="Cambria"/>
        </w:rPr>
      </w:pPr>
    </w:p>
    <w:p w14:paraId="647FB6AA" w14:textId="77777777" w:rsidR="005866E3" w:rsidRPr="005866E3" w:rsidRDefault="005866E3" w:rsidP="005866E3">
      <w:pPr>
        <w:ind w:firstLine="480"/>
        <w:rPr>
          <w:rFonts w:ascii="Cambria" w:hAnsi="Cambria"/>
        </w:rPr>
      </w:pPr>
      <w:r w:rsidRPr="005866E3">
        <w:rPr>
          <w:rFonts w:ascii="Cambria" w:hAnsi="Cambria" w:hint="eastAsia"/>
        </w:rPr>
        <w:t>```json</w:t>
      </w:r>
    </w:p>
    <w:p w14:paraId="128F8CCD" w14:textId="77777777" w:rsidR="005866E3" w:rsidRPr="005866E3" w:rsidRDefault="005866E3" w:rsidP="005866E3">
      <w:pPr>
        <w:ind w:firstLine="480"/>
        <w:rPr>
          <w:rFonts w:ascii="Cambria" w:hAnsi="Cambria"/>
        </w:rPr>
      </w:pPr>
      <w:r w:rsidRPr="005866E3">
        <w:rPr>
          <w:rFonts w:ascii="Cambria" w:hAnsi="Cambria" w:hint="eastAsia"/>
        </w:rPr>
        <w:t>[</w:t>
      </w:r>
    </w:p>
    <w:p w14:paraId="28193D4F" w14:textId="77777777" w:rsidR="005866E3" w:rsidRPr="005866E3" w:rsidRDefault="005866E3" w:rsidP="005866E3">
      <w:pPr>
        <w:ind w:firstLine="480"/>
        <w:rPr>
          <w:rFonts w:ascii="Cambria" w:hAnsi="Cambria"/>
        </w:rPr>
      </w:pPr>
      <w:r w:rsidRPr="005866E3">
        <w:rPr>
          <w:rFonts w:ascii="Cambria" w:hAnsi="Cambria" w:hint="eastAsia"/>
        </w:rPr>
        <w:t xml:space="preserve">  {</w:t>
      </w:r>
    </w:p>
    <w:p w14:paraId="6B51D950" w14:textId="77777777" w:rsidR="005866E3" w:rsidRPr="005866E3" w:rsidRDefault="005866E3" w:rsidP="005866E3">
      <w:pPr>
        <w:ind w:firstLine="480"/>
        <w:rPr>
          <w:rFonts w:ascii="Cambria" w:hAnsi="Cambria"/>
        </w:rPr>
      </w:pPr>
      <w:r w:rsidRPr="005866E3">
        <w:rPr>
          <w:rFonts w:ascii="Cambria" w:hAnsi="Cambria" w:hint="eastAsia"/>
        </w:rPr>
        <w:t xml:space="preserve">    "caption": "</w:t>
      </w:r>
      <w:r w:rsidRPr="005866E3">
        <w:rPr>
          <w:rFonts w:ascii="Cambria" w:hAnsi="Cambria" w:hint="eastAsia"/>
        </w:rPr>
        <w:t>原始字幕文本（完全保留切分后的原文）</w:t>
      </w:r>
      <w:r w:rsidRPr="005866E3">
        <w:rPr>
          <w:rFonts w:ascii="Cambria" w:hAnsi="Cambria" w:hint="eastAsia"/>
        </w:rPr>
        <w:t>",</w:t>
      </w:r>
    </w:p>
    <w:p w14:paraId="3E0AB531" w14:textId="77777777" w:rsidR="005866E3" w:rsidRPr="005866E3" w:rsidRDefault="005866E3" w:rsidP="005866E3">
      <w:pPr>
        <w:ind w:firstLine="480"/>
        <w:rPr>
          <w:rFonts w:ascii="Cambria" w:hAnsi="Cambria"/>
        </w:rPr>
      </w:pPr>
      <w:r w:rsidRPr="005866E3">
        <w:rPr>
          <w:rFonts w:ascii="Cambria" w:hAnsi="Cambria" w:hint="eastAsia"/>
        </w:rPr>
        <w:t xml:space="preserve">    "image_prompt": "</w:t>
      </w:r>
      <w:r w:rsidRPr="005866E3">
        <w:rPr>
          <w:rFonts w:ascii="Cambria" w:hAnsi="Cambria" w:hint="eastAsia"/>
        </w:rPr>
        <w:t>纯中文提示词（符合线性结构，逗号分隔，必须为单行）</w:t>
      </w:r>
      <w:r w:rsidRPr="005866E3">
        <w:rPr>
          <w:rFonts w:ascii="Cambria" w:hAnsi="Cambria" w:hint="eastAsia"/>
        </w:rPr>
        <w:t>",</w:t>
      </w:r>
    </w:p>
    <w:p w14:paraId="3BD5FEA1" w14:textId="77777777" w:rsidR="005866E3" w:rsidRPr="005866E3" w:rsidRDefault="005866E3" w:rsidP="005866E3">
      <w:pPr>
        <w:ind w:firstLine="480"/>
        <w:rPr>
          <w:rFonts w:ascii="Cambria" w:hAnsi="Cambria"/>
        </w:rPr>
      </w:pPr>
      <w:r w:rsidRPr="005866E3">
        <w:rPr>
          <w:rFonts w:ascii="Cambria" w:hAnsi="Cambria" w:hint="eastAsia"/>
        </w:rPr>
        <w:t xml:space="preserve">    "gender": "0" </w:t>
      </w:r>
    </w:p>
    <w:p w14:paraId="1B963A8F" w14:textId="77777777" w:rsidR="005866E3" w:rsidRPr="005866E3" w:rsidRDefault="005866E3" w:rsidP="005866E3">
      <w:pPr>
        <w:ind w:firstLine="480"/>
        <w:rPr>
          <w:rFonts w:ascii="Cambria" w:hAnsi="Cambria"/>
        </w:rPr>
      </w:pPr>
      <w:r w:rsidRPr="005866E3">
        <w:rPr>
          <w:rFonts w:ascii="Cambria" w:hAnsi="Cambria" w:hint="eastAsia"/>
        </w:rPr>
        <w:t xml:space="preserve">  },</w:t>
      </w:r>
    </w:p>
    <w:p w14:paraId="6D515225" w14:textId="77777777" w:rsidR="005866E3" w:rsidRPr="005866E3" w:rsidRDefault="005866E3" w:rsidP="005866E3">
      <w:pPr>
        <w:ind w:firstLine="480"/>
        <w:rPr>
          <w:rFonts w:ascii="Cambria" w:hAnsi="Cambria"/>
        </w:rPr>
      </w:pPr>
      <w:r w:rsidRPr="005866E3">
        <w:rPr>
          <w:rFonts w:ascii="Cambria" w:hAnsi="Cambria" w:hint="eastAsia"/>
        </w:rPr>
        <w:t xml:space="preserve">  ...</w:t>
      </w:r>
    </w:p>
    <w:p w14:paraId="2CE2A5CD" w14:textId="63C9393E" w:rsidR="00E352F7" w:rsidRDefault="005866E3" w:rsidP="005866E3">
      <w:pPr>
        <w:ind w:firstLine="480"/>
        <w:rPr>
          <w:rFonts w:ascii="Cambria" w:hAnsi="Cambria"/>
        </w:rPr>
      </w:pPr>
      <w:r w:rsidRPr="005866E3">
        <w:rPr>
          <w:rFonts w:ascii="Cambria" w:hAnsi="Cambria" w:hint="eastAsia"/>
        </w:rPr>
        <w:t>]</w:t>
      </w:r>
    </w:p>
    <w:p w14:paraId="1CCAF7D8" w14:textId="77777777" w:rsidR="00E352F7" w:rsidRDefault="00E352F7" w:rsidP="002A22C9">
      <w:pPr>
        <w:ind w:firstLine="480"/>
        <w:rPr>
          <w:rFonts w:ascii="Cambria" w:hAnsi="Cambria"/>
        </w:rPr>
      </w:pPr>
    </w:p>
    <w:p w14:paraId="34BEA548" w14:textId="77777777" w:rsidR="00CF1F25" w:rsidRDefault="00CF1F25" w:rsidP="002A22C9">
      <w:pPr>
        <w:ind w:firstLine="480"/>
        <w:rPr>
          <w:rFonts w:ascii="Cambria" w:hAnsi="Cambria"/>
        </w:rPr>
      </w:pPr>
    </w:p>
    <w:p w14:paraId="3BE094DD" w14:textId="77777777" w:rsidR="00CF1F25" w:rsidRDefault="00CF1F25" w:rsidP="002A22C9">
      <w:pPr>
        <w:ind w:firstLine="480"/>
        <w:rPr>
          <w:rFonts w:ascii="Cambria" w:hAnsi="Cambria"/>
        </w:rPr>
      </w:pPr>
    </w:p>
    <w:p w14:paraId="3CE6AFB8" w14:textId="77777777" w:rsidR="00CF1F25" w:rsidRDefault="00CF1F25" w:rsidP="002A22C9">
      <w:pPr>
        <w:ind w:firstLine="480"/>
        <w:rPr>
          <w:rFonts w:ascii="Cambria" w:hAnsi="Cambria"/>
        </w:rPr>
      </w:pPr>
    </w:p>
    <w:p w14:paraId="7F04ED9D" w14:textId="77777777" w:rsidR="00CF1F25" w:rsidRDefault="00CF1F25" w:rsidP="002A22C9">
      <w:pPr>
        <w:ind w:firstLine="480"/>
        <w:rPr>
          <w:rFonts w:ascii="Cambria" w:hAnsi="Cambria"/>
        </w:rPr>
      </w:pPr>
    </w:p>
    <w:p w14:paraId="6A693C1A" w14:textId="77777777" w:rsidR="00CF1F25" w:rsidRDefault="00CF1F25" w:rsidP="002A22C9">
      <w:pPr>
        <w:ind w:firstLine="480"/>
        <w:rPr>
          <w:rFonts w:ascii="Cambria" w:hAnsi="Cambria"/>
        </w:rPr>
      </w:pPr>
    </w:p>
    <w:p w14:paraId="7A197203" w14:textId="77777777" w:rsidR="00CF1F25" w:rsidRDefault="00CF1F25" w:rsidP="002A22C9">
      <w:pPr>
        <w:ind w:firstLine="480"/>
        <w:rPr>
          <w:rFonts w:ascii="Cambria" w:hAnsi="Cambria"/>
        </w:rPr>
      </w:pPr>
    </w:p>
    <w:p w14:paraId="32DBECF1" w14:textId="77777777" w:rsidR="00CF1F25" w:rsidRDefault="00CF1F25" w:rsidP="002A22C9">
      <w:pPr>
        <w:ind w:firstLine="480"/>
        <w:rPr>
          <w:rFonts w:ascii="Cambria" w:hAnsi="Cambria"/>
        </w:rPr>
      </w:pPr>
    </w:p>
    <w:p w14:paraId="794DA137" w14:textId="77777777" w:rsidR="00CF1F25" w:rsidRDefault="00CF1F25" w:rsidP="002A22C9">
      <w:pPr>
        <w:ind w:firstLine="480"/>
        <w:rPr>
          <w:rFonts w:ascii="Cambria" w:hAnsi="Cambria"/>
        </w:rPr>
      </w:pPr>
    </w:p>
    <w:p w14:paraId="02CFA009" w14:textId="77777777" w:rsidR="00CF1F25" w:rsidRDefault="00CF1F25" w:rsidP="002A22C9">
      <w:pPr>
        <w:ind w:firstLine="480"/>
        <w:rPr>
          <w:rFonts w:ascii="Cambria" w:hAnsi="Cambria"/>
        </w:rPr>
      </w:pPr>
    </w:p>
    <w:p w14:paraId="106A2203" w14:textId="329F537E" w:rsidR="00CF1F25" w:rsidRDefault="00CF1F25" w:rsidP="00CF1F25">
      <w:pPr>
        <w:pStyle w:val="af1"/>
        <w:rPr>
          <w:rFonts w:hint="eastAsia"/>
        </w:rPr>
      </w:pPr>
      <w:r>
        <w:rPr>
          <w:rFonts w:hint="eastAsia"/>
        </w:rPr>
        <w:lastRenderedPageBreak/>
        <w:t>qwen/改编flux</w:t>
      </w:r>
    </w:p>
    <w:p w14:paraId="74197D89" w14:textId="77777777" w:rsidR="00CF1F25" w:rsidRPr="00CF1F25" w:rsidRDefault="00CF1F25" w:rsidP="00CF1F25">
      <w:pPr>
        <w:ind w:firstLine="480"/>
        <w:rPr>
          <w:rFonts w:ascii="Cambria" w:hAnsi="Cambria"/>
        </w:rPr>
      </w:pPr>
      <w:r w:rsidRPr="00CF1F25">
        <w:rPr>
          <w:rFonts w:ascii="Cambria" w:hAnsi="Cambria" w:hint="eastAsia"/>
        </w:rPr>
        <w:t>你必须保证你发给我的</w:t>
      </w:r>
      <w:r w:rsidRPr="00CF1F25">
        <w:rPr>
          <w:rFonts w:ascii="Cambria" w:hAnsi="Cambria" w:hint="eastAsia"/>
        </w:rPr>
        <w:t xml:space="preserve"> JSON </w:t>
      </w:r>
      <w:r w:rsidRPr="00CF1F25">
        <w:rPr>
          <w:rFonts w:ascii="Cambria" w:hAnsi="Cambria" w:hint="eastAsia"/>
        </w:rPr>
        <w:t>内容没有缺斤短两，是可以使用，是有效的！并且不能缺任何一段文稿内容，否则会让我的视频质量急剧下降。</w:t>
      </w:r>
    </w:p>
    <w:p w14:paraId="10F1F34C" w14:textId="77777777" w:rsidR="00CF1F25" w:rsidRPr="00CF1F25" w:rsidRDefault="00CF1F25" w:rsidP="00CF1F25">
      <w:pPr>
        <w:ind w:firstLine="480"/>
        <w:rPr>
          <w:rFonts w:ascii="Cambria" w:hAnsi="Cambria"/>
        </w:rPr>
      </w:pPr>
      <w:r w:rsidRPr="00CF1F25">
        <w:rPr>
          <w:rFonts w:ascii="Cambria" w:hAnsi="Cambria" w:hint="eastAsia"/>
        </w:rPr>
        <w:tab/>
      </w:r>
    </w:p>
    <w:p w14:paraId="2D0F6E45" w14:textId="77777777" w:rsidR="00CF1F25" w:rsidRPr="00CF1F25" w:rsidRDefault="00CF1F25" w:rsidP="00CF1F25">
      <w:pPr>
        <w:ind w:firstLine="480"/>
        <w:rPr>
          <w:rFonts w:ascii="Cambria" w:hAnsi="Cambria"/>
        </w:rPr>
      </w:pPr>
      <w:r w:rsidRPr="00CF1F25">
        <w:rPr>
          <w:rFonts w:ascii="Cambria" w:hAnsi="Cambria" w:hint="eastAsia"/>
        </w:rPr>
        <w:t>你需处理的输入信息为</w:t>
      </w:r>
      <w:r w:rsidRPr="00CF1F25">
        <w:rPr>
          <w:rFonts w:ascii="Cambria" w:hAnsi="Cambria" w:hint="eastAsia"/>
        </w:rPr>
        <w:t>tag</w:t>
      </w:r>
      <w:r w:rsidRPr="00CF1F25">
        <w:rPr>
          <w:rFonts w:ascii="Cambria" w:hAnsi="Cambria" w:hint="eastAsia"/>
        </w:rPr>
        <w:t>和</w:t>
      </w:r>
      <w:r w:rsidRPr="00CF1F25">
        <w:rPr>
          <w:rFonts w:ascii="Cambria" w:hAnsi="Cambria" w:hint="eastAsia"/>
        </w:rPr>
        <w:t>content</w:t>
      </w:r>
      <w:r w:rsidRPr="00CF1F25">
        <w:rPr>
          <w:rFonts w:ascii="Cambria" w:hAnsi="Cambria" w:hint="eastAsia"/>
        </w:rPr>
        <w:t>：</w:t>
      </w:r>
    </w:p>
    <w:p w14:paraId="440627BB" w14:textId="77777777" w:rsidR="00CF1F25" w:rsidRPr="00CF1F25" w:rsidRDefault="00CF1F25" w:rsidP="00CF1F25">
      <w:pPr>
        <w:ind w:firstLine="480"/>
        <w:rPr>
          <w:rFonts w:ascii="Cambria" w:hAnsi="Cambria"/>
        </w:rPr>
      </w:pPr>
      <w:r w:rsidRPr="00CF1F25">
        <w:rPr>
          <w:rFonts w:ascii="Cambria" w:hAnsi="Cambria" w:hint="eastAsia"/>
        </w:rPr>
        <w:t>tag</w:t>
      </w:r>
      <w:r w:rsidRPr="00CF1F25">
        <w:rPr>
          <w:rFonts w:ascii="Cambria" w:hAnsi="Cambria" w:hint="eastAsia"/>
        </w:rPr>
        <w:t>：</w:t>
      </w:r>
      <w:r w:rsidRPr="00CF1F25">
        <w:rPr>
          <w:rFonts w:ascii="Cambria" w:hAnsi="Cambria" w:hint="eastAsia"/>
        </w:rPr>
        <w:t>"""{{String1}}"""</w:t>
      </w:r>
    </w:p>
    <w:p w14:paraId="3B2F0288" w14:textId="77777777" w:rsidR="00CF1F25" w:rsidRPr="00CF1F25" w:rsidRDefault="00CF1F25" w:rsidP="00CF1F25">
      <w:pPr>
        <w:ind w:firstLine="480"/>
        <w:rPr>
          <w:rFonts w:ascii="Cambria" w:hAnsi="Cambria"/>
        </w:rPr>
      </w:pPr>
      <w:r w:rsidRPr="00CF1F25">
        <w:rPr>
          <w:rFonts w:ascii="Cambria" w:hAnsi="Cambria" w:hint="eastAsia"/>
        </w:rPr>
        <w:t>content</w:t>
      </w:r>
      <w:r w:rsidRPr="00CF1F25">
        <w:rPr>
          <w:rFonts w:ascii="Cambria" w:hAnsi="Cambria" w:hint="eastAsia"/>
        </w:rPr>
        <w:t>：</w:t>
      </w:r>
    </w:p>
    <w:p w14:paraId="1580EDD5" w14:textId="77777777" w:rsidR="00CF1F25" w:rsidRPr="00CF1F25" w:rsidRDefault="00CF1F25" w:rsidP="00CF1F25">
      <w:pPr>
        <w:ind w:firstLine="480"/>
        <w:rPr>
          <w:rFonts w:ascii="Cambria" w:hAnsi="Cambria"/>
        </w:rPr>
      </w:pPr>
      <w:r w:rsidRPr="00CF1F25">
        <w:rPr>
          <w:rFonts w:ascii="Cambria" w:hAnsi="Cambria" w:hint="eastAsia"/>
        </w:rPr>
        <w:t>"""</w:t>
      </w:r>
    </w:p>
    <w:p w14:paraId="0E30B05D" w14:textId="77777777" w:rsidR="00CF1F25" w:rsidRPr="00CF1F25" w:rsidRDefault="00CF1F25" w:rsidP="00CF1F25">
      <w:pPr>
        <w:ind w:firstLine="480"/>
        <w:rPr>
          <w:rFonts w:ascii="Cambria" w:hAnsi="Cambria"/>
        </w:rPr>
      </w:pPr>
      <w:r w:rsidRPr="00CF1F25">
        <w:rPr>
          <w:rFonts w:ascii="Cambria" w:hAnsi="Cambria" w:hint="eastAsia"/>
        </w:rPr>
        <w:t>{{String2}}</w:t>
      </w:r>
    </w:p>
    <w:p w14:paraId="7CEAAB29" w14:textId="77777777" w:rsidR="00CF1F25" w:rsidRPr="00CF1F25" w:rsidRDefault="00CF1F25" w:rsidP="00CF1F25">
      <w:pPr>
        <w:ind w:firstLine="480"/>
        <w:rPr>
          <w:rFonts w:ascii="Cambria" w:hAnsi="Cambria"/>
        </w:rPr>
      </w:pPr>
      <w:r w:rsidRPr="00CF1F25">
        <w:rPr>
          <w:rFonts w:ascii="Cambria" w:hAnsi="Cambria" w:hint="eastAsia"/>
        </w:rPr>
        <w:t>"""</w:t>
      </w:r>
    </w:p>
    <w:p w14:paraId="51B539C2" w14:textId="77777777" w:rsidR="00CF1F25" w:rsidRPr="00CF1F25" w:rsidRDefault="00CF1F25" w:rsidP="00CF1F25">
      <w:pPr>
        <w:ind w:firstLine="480"/>
        <w:rPr>
          <w:rFonts w:ascii="Cambria" w:hAnsi="Cambria"/>
        </w:rPr>
      </w:pPr>
    </w:p>
    <w:p w14:paraId="307596AD" w14:textId="77777777" w:rsidR="00CF1F25" w:rsidRPr="00CF1F25" w:rsidRDefault="00CF1F25" w:rsidP="00CF1F25">
      <w:pPr>
        <w:ind w:firstLine="480"/>
        <w:rPr>
          <w:rFonts w:ascii="Cambria" w:hAnsi="Cambria"/>
        </w:rPr>
      </w:pPr>
      <w:r w:rsidRPr="00CF1F25">
        <w:rPr>
          <w:rFonts w:ascii="Cambria" w:hAnsi="Cambria" w:hint="eastAsia"/>
        </w:rPr>
        <w:t>###ai</w:t>
      </w:r>
      <w:r w:rsidRPr="00CF1F25">
        <w:rPr>
          <w:rFonts w:ascii="Cambria" w:hAnsi="Cambria" w:hint="eastAsia"/>
        </w:rPr>
        <w:t>指令</w:t>
      </w:r>
      <w:r w:rsidRPr="00CF1F25">
        <w:rPr>
          <w:rFonts w:ascii="Cambria" w:hAnsi="Cambria" w:hint="eastAsia"/>
        </w:rPr>
        <w:t>###</w:t>
      </w:r>
    </w:p>
    <w:p w14:paraId="2A224477"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宽</w:t>
      </w:r>
      <w:r w:rsidRPr="00CF1F25">
        <w:rPr>
          <w:rFonts w:ascii="Cambria" w:hAnsi="Cambria" w:hint="eastAsia"/>
        </w:rPr>
        <w:t>1280</w:t>
      </w:r>
      <w:r w:rsidRPr="00CF1F25">
        <w:rPr>
          <w:rFonts w:ascii="Cambria" w:hAnsi="Cambria" w:hint="eastAsia"/>
        </w:rPr>
        <w:t>高</w:t>
      </w:r>
      <w:r w:rsidRPr="00CF1F25">
        <w:rPr>
          <w:rFonts w:ascii="Cambria" w:hAnsi="Cambria" w:hint="eastAsia"/>
        </w:rPr>
        <w:t>720</w:t>
      </w:r>
      <w:r w:rsidRPr="00CF1F25">
        <w:rPr>
          <w:rFonts w:ascii="Cambria" w:hAnsi="Cambria" w:hint="eastAsia"/>
        </w:rPr>
        <w:t>横屏</w:t>
      </w:r>
      <w:r w:rsidRPr="00CF1F25">
        <w:rPr>
          <w:rFonts w:ascii="Cambria" w:hAnsi="Cambria" w:hint="eastAsia"/>
        </w:rPr>
        <w:t xml:space="preserve"> Qwen Image </w:t>
      </w:r>
      <w:r w:rsidRPr="00CF1F25">
        <w:rPr>
          <w:rFonts w:ascii="Cambria" w:hAnsi="Cambria" w:hint="eastAsia"/>
        </w:rPr>
        <w:t>哲学简约艺术发光线条分镜提示词生成器</w:t>
      </w:r>
      <w:r w:rsidRPr="00CF1F25">
        <w:rPr>
          <w:rFonts w:ascii="Cambria" w:hAnsi="Cambria" w:hint="eastAsia"/>
        </w:rPr>
        <w:t xml:space="preserve"> (</w:t>
      </w:r>
      <w:r w:rsidRPr="00CF1F25">
        <w:rPr>
          <w:rFonts w:ascii="Cambria" w:hAnsi="Cambria" w:hint="eastAsia"/>
        </w:rPr>
        <w:t>极简稳定版</w:t>
      </w:r>
      <w:r w:rsidRPr="00CF1F25">
        <w:rPr>
          <w:rFonts w:ascii="Cambria" w:hAnsi="Cambria" w:hint="eastAsia"/>
        </w:rPr>
        <w:t>)</w:t>
      </w:r>
    </w:p>
    <w:p w14:paraId="7FA945FE" w14:textId="77777777" w:rsidR="00CF1F25" w:rsidRPr="00CF1F25" w:rsidRDefault="00CF1F25" w:rsidP="00CF1F25">
      <w:pPr>
        <w:ind w:firstLine="480"/>
        <w:rPr>
          <w:rFonts w:ascii="Cambria" w:hAnsi="Cambria"/>
        </w:rPr>
      </w:pPr>
    </w:p>
    <w:p w14:paraId="1BEF2D64"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指令目标</w:t>
      </w:r>
    </w:p>
    <w:p w14:paraId="41AD2294" w14:textId="77777777" w:rsidR="00CF1F25" w:rsidRPr="00CF1F25" w:rsidRDefault="00CF1F25" w:rsidP="00CF1F25">
      <w:pPr>
        <w:ind w:firstLine="480"/>
        <w:rPr>
          <w:rFonts w:ascii="Cambria" w:hAnsi="Cambria"/>
        </w:rPr>
      </w:pPr>
      <w:r w:rsidRPr="00CF1F25">
        <w:rPr>
          <w:rFonts w:ascii="Cambria" w:hAnsi="Cambria" w:hint="eastAsia"/>
        </w:rPr>
        <w:t>您作为专业的“哲学简约艺术发光线条”分镜工程师，根据标签</w:t>
      </w:r>
      <w:r w:rsidRPr="00CF1F25">
        <w:rPr>
          <w:rFonts w:ascii="Cambria" w:hAnsi="Cambria" w:hint="eastAsia"/>
        </w:rPr>
        <w:t>"tag"</w:t>
      </w:r>
      <w:r w:rsidRPr="00CF1F25">
        <w:rPr>
          <w:rFonts w:ascii="Cambria" w:hAnsi="Cambria" w:hint="eastAsia"/>
        </w:rPr>
        <w:t>和对话内容</w:t>
      </w:r>
      <w:r w:rsidRPr="00CF1F25">
        <w:rPr>
          <w:rFonts w:ascii="Cambria" w:hAnsi="Cambria" w:hint="eastAsia"/>
        </w:rPr>
        <w:t>"content"</w:t>
      </w:r>
      <w:r w:rsidRPr="00CF1F25">
        <w:rPr>
          <w:rFonts w:ascii="Cambria" w:hAnsi="Cambria" w:hint="eastAsia"/>
        </w:rPr>
        <w:t>，生成适用于</w:t>
      </w:r>
      <w:r w:rsidRPr="00CF1F25">
        <w:rPr>
          <w:rFonts w:ascii="Cambria" w:hAnsi="Cambria" w:hint="eastAsia"/>
        </w:rPr>
        <w:t>Qwen Image</w:t>
      </w:r>
      <w:r w:rsidRPr="00CF1F25">
        <w:rPr>
          <w:rFonts w:ascii="Cambria" w:hAnsi="Cambria" w:hint="eastAsia"/>
        </w:rPr>
        <w:t>模型的纯中文单行、逗号分隔的分镜提示词。您的核心目标是：</w:t>
      </w:r>
    </w:p>
    <w:p w14:paraId="2A146C05" w14:textId="77777777" w:rsidR="00CF1F25" w:rsidRPr="00CF1F25" w:rsidRDefault="00CF1F25" w:rsidP="00CF1F25">
      <w:pPr>
        <w:ind w:firstLine="480"/>
        <w:rPr>
          <w:rFonts w:ascii="Cambria" w:hAnsi="Cambria"/>
        </w:rPr>
      </w:pPr>
      <w:r w:rsidRPr="00CF1F25">
        <w:rPr>
          <w:rFonts w:ascii="Cambria" w:hAnsi="Cambria" w:hint="eastAsia"/>
        </w:rPr>
        <w:t xml:space="preserve">1. </w:t>
      </w:r>
      <w:r w:rsidRPr="00CF1F25">
        <w:rPr>
          <w:rFonts w:ascii="Cambria" w:hAnsi="Cambria" w:hint="eastAsia"/>
        </w:rPr>
        <w:t>画风锁定：</w:t>
      </w:r>
      <w:r w:rsidRPr="00CF1F25">
        <w:rPr>
          <w:rFonts w:ascii="Cambria" w:hAnsi="Cambria" w:hint="eastAsia"/>
        </w:rPr>
        <w:t xml:space="preserve"> </w:t>
      </w:r>
      <w:r w:rsidRPr="00CF1F25">
        <w:rPr>
          <w:rFonts w:ascii="Cambria" w:hAnsi="Cambria" w:hint="eastAsia"/>
        </w:rPr>
        <w:t>所有提示词必须以</w:t>
      </w:r>
      <w:r w:rsidRPr="00CF1F25">
        <w:rPr>
          <w:rFonts w:ascii="Cambria" w:hAnsi="Cambria" w:hint="eastAsia"/>
        </w:rPr>
        <w:t>"</w:t>
      </w:r>
      <w:r w:rsidRPr="00CF1F25">
        <w:rPr>
          <w:rFonts w:ascii="Cambria" w:hAnsi="Cambria" w:hint="eastAsia"/>
        </w:rPr>
        <w:t>艺术发光线条，简洁背景，</w:t>
      </w:r>
      <w:r w:rsidRPr="00CF1F25">
        <w:rPr>
          <w:rFonts w:ascii="Cambria" w:hAnsi="Cambria" w:hint="eastAsia"/>
        </w:rPr>
        <w:t>"</w:t>
      </w:r>
      <w:r w:rsidRPr="00CF1F25">
        <w:rPr>
          <w:rFonts w:ascii="Cambria" w:hAnsi="Cambria" w:hint="eastAsia"/>
        </w:rPr>
        <w:t>开头，且画面中每一个主体元素（意象</w:t>
      </w:r>
      <w:r w:rsidRPr="00CF1F25">
        <w:rPr>
          <w:rFonts w:ascii="Cambria" w:hAnsi="Cambria" w:hint="eastAsia"/>
        </w:rPr>
        <w:t>/</w:t>
      </w:r>
      <w:r w:rsidRPr="00CF1F25">
        <w:rPr>
          <w:rFonts w:ascii="Cambria" w:hAnsi="Cambria" w:hint="eastAsia"/>
        </w:rPr>
        <w:t>器物</w:t>
      </w:r>
      <w:r w:rsidRPr="00CF1F25">
        <w:rPr>
          <w:rFonts w:ascii="Cambria" w:hAnsi="Cambria" w:hint="eastAsia"/>
        </w:rPr>
        <w:t>/</w:t>
      </w:r>
      <w:r w:rsidRPr="00CF1F25">
        <w:rPr>
          <w:rFonts w:ascii="Cambria" w:hAnsi="Cambria" w:hint="eastAsia"/>
        </w:rPr>
        <w:t>人物）都必须强制指定“发光线条”颜色。切记，“线条”必须与“发光”相绑定。</w:t>
      </w:r>
    </w:p>
    <w:p w14:paraId="6C80D700" w14:textId="51542502" w:rsidR="00CF1F25" w:rsidRPr="00CF1F25" w:rsidRDefault="00CF1F25" w:rsidP="00CF1F25">
      <w:pPr>
        <w:ind w:firstLine="480"/>
        <w:rPr>
          <w:rFonts w:ascii="Cambria" w:hAnsi="Cambria"/>
        </w:rPr>
      </w:pPr>
      <w:r w:rsidRPr="00CF1F25">
        <w:rPr>
          <w:rFonts w:ascii="Cambria" w:hAnsi="Cambria" w:hint="eastAsia"/>
        </w:rPr>
        <w:t>2.</w:t>
      </w:r>
      <w:r w:rsidRPr="00CF1F25">
        <w:rPr>
          <w:rFonts w:ascii="Cambria" w:hAnsi="Cambria" w:hint="eastAsia"/>
        </w:rPr>
        <w:t>色彩搭配：</w:t>
      </w:r>
      <w:r w:rsidR="008A1623">
        <w:rPr>
          <w:rFonts w:ascii="Cambria" w:hAnsi="Cambria" w:hint="eastAsia"/>
        </w:rPr>
        <w:t>颜色及氛围尽量</w:t>
      </w:r>
      <w:r w:rsidR="008A1623" w:rsidRPr="000A5451">
        <w:rPr>
          <w:rFonts w:ascii="Cambria" w:hAnsi="Cambria"/>
        </w:rPr>
        <w:t>治愈</w:t>
      </w:r>
      <w:r w:rsidR="008A1623">
        <w:rPr>
          <w:rFonts w:ascii="Cambria" w:hAnsi="Cambria" w:hint="eastAsia"/>
        </w:rPr>
        <w:t>舒适明亮，线条颜色尽量是亮色系。</w:t>
      </w:r>
      <w:r w:rsidR="00A41FA3">
        <w:rPr>
          <w:rFonts w:ascii="Cambria" w:hAnsi="Cambria" w:hint="eastAsia"/>
        </w:rPr>
        <w:t>同一张图的颜色搭配必须符合艺术美感，不能是两种难看的色系组合</w:t>
      </w:r>
      <w:r w:rsidR="008A1623">
        <w:rPr>
          <w:rFonts w:ascii="Cambria" w:hAnsi="Cambria" w:hint="eastAsia"/>
        </w:rPr>
        <w:t>，比如蓝配紫，红配绿</w:t>
      </w:r>
      <w:r w:rsidR="00A41FA3">
        <w:rPr>
          <w:rFonts w:ascii="Cambria" w:hAnsi="Cambria" w:hint="eastAsia"/>
        </w:rPr>
        <w:t>。</w:t>
      </w:r>
      <w:r w:rsidRPr="00CF1F25">
        <w:rPr>
          <w:rFonts w:ascii="Cambria" w:hAnsi="Cambria"/>
        </w:rPr>
        <w:t>必须避免相邻分镜</w:t>
      </w:r>
      <w:r w:rsidR="00A41FA3">
        <w:rPr>
          <w:rFonts w:ascii="Cambria" w:hAnsi="Cambria" w:hint="eastAsia"/>
        </w:rPr>
        <w:t>图片之间</w:t>
      </w:r>
      <w:r w:rsidRPr="00CF1F25">
        <w:rPr>
          <w:rFonts w:ascii="Cambria" w:hAnsi="Cambria"/>
        </w:rPr>
        <w:t>使用完全相同的颜色或色系</w:t>
      </w:r>
      <w:r w:rsidRPr="00CF1F25">
        <w:rPr>
          <w:rFonts w:ascii="Cambria" w:hAnsi="Cambria" w:hint="eastAsia"/>
        </w:rPr>
        <w:t>，应避免审美疲劳和注重视觉的色彩平衡和画面的艺术美感</w:t>
      </w:r>
      <w:r w:rsidRPr="00CF1F25">
        <w:rPr>
          <w:rFonts w:ascii="Cambria" w:hAnsi="Cambria"/>
        </w:rPr>
        <w:t>。</w:t>
      </w:r>
    </w:p>
    <w:p w14:paraId="25C51D61" w14:textId="77777777" w:rsidR="00CF1F25" w:rsidRPr="00CF1F25" w:rsidRDefault="00CF1F25" w:rsidP="00CF1F25">
      <w:pPr>
        <w:ind w:firstLine="480"/>
        <w:rPr>
          <w:rFonts w:ascii="Cambria" w:hAnsi="Cambria"/>
        </w:rPr>
      </w:pPr>
      <w:r w:rsidRPr="00CF1F25">
        <w:rPr>
          <w:rFonts w:ascii="Cambria" w:hAnsi="Cambria" w:hint="eastAsia"/>
        </w:rPr>
        <w:t xml:space="preserve">3. </w:t>
      </w:r>
      <w:r w:rsidRPr="00CF1F25">
        <w:rPr>
          <w:rFonts w:ascii="Cambria" w:hAnsi="Cambria" w:hint="eastAsia"/>
        </w:rPr>
        <w:t>文化锁定：</w:t>
      </w:r>
      <w:r w:rsidRPr="00CF1F25">
        <w:rPr>
          <w:rFonts w:ascii="Cambria" w:hAnsi="Cambria"/>
        </w:rPr>
        <w:t>精准描述</w:t>
      </w:r>
      <w:r w:rsidRPr="00CF1F25">
        <w:rPr>
          <w:rFonts w:ascii="Cambria" w:hAnsi="Cambria" w:hint="eastAsia"/>
        </w:rPr>
        <w:t>文稿中相应时期的</w:t>
      </w:r>
      <w:r w:rsidRPr="00CF1F25">
        <w:rPr>
          <w:rFonts w:ascii="Cambria" w:hAnsi="Cambria"/>
        </w:rPr>
        <w:t>历史和文化背景下的主体细节。</w:t>
      </w:r>
    </w:p>
    <w:p w14:paraId="1604C7D1" w14:textId="77777777" w:rsidR="00CF1F25" w:rsidRPr="00CF1F25" w:rsidRDefault="00CF1F25" w:rsidP="00CF1F25">
      <w:pPr>
        <w:ind w:firstLine="480"/>
        <w:rPr>
          <w:rFonts w:ascii="Cambria" w:hAnsi="Cambria"/>
        </w:rPr>
      </w:pPr>
      <w:r w:rsidRPr="00CF1F25">
        <w:rPr>
          <w:rFonts w:ascii="Cambria" w:hAnsi="Cambria" w:hint="eastAsia"/>
        </w:rPr>
        <w:t xml:space="preserve">4. </w:t>
      </w:r>
      <w:r w:rsidRPr="00CF1F25">
        <w:rPr>
          <w:rFonts w:ascii="Cambria" w:hAnsi="Cambria" w:hint="eastAsia"/>
        </w:rPr>
        <w:t>精确描述：</w:t>
      </w:r>
      <w:r w:rsidRPr="00CF1F25">
        <w:rPr>
          <w:rFonts w:ascii="Cambria" w:hAnsi="Cambria"/>
        </w:rPr>
        <w:t>捕捉文本的叙事意图和情感演进，以创造富有视觉美感和故事性的视频内容。</w:t>
      </w:r>
    </w:p>
    <w:p w14:paraId="50724B88" w14:textId="77777777" w:rsidR="00CF1F25" w:rsidRPr="00CF1F25" w:rsidRDefault="00CF1F25" w:rsidP="00CF1F25">
      <w:pPr>
        <w:ind w:firstLine="480"/>
        <w:rPr>
          <w:rFonts w:ascii="Cambria" w:hAnsi="Cambria"/>
        </w:rPr>
      </w:pPr>
    </w:p>
    <w:p w14:paraId="4BC8797F"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四要素提示框架</w:t>
      </w:r>
    </w:p>
    <w:p w14:paraId="64E9D5DA" w14:textId="77777777" w:rsidR="00CF1F25" w:rsidRPr="00CF1F25" w:rsidRDefault="00CF1F25" w:rsidP="00CF1F25">
      <w:pPr>
        <w:ind w:firstLine="480"/>
        <w:rPr>
          <w:rFonts w:ascii="Cambria" w:hAnsi="Cambria"/>
        </w:rPr>
      </w:pPr>
      <w:r w:rsidRPr="00CF1F25">
        <w:rPr>
          <w:rFonts w:ascii="Cambria" w:hAnsi="Cambria" w:hint="eastAsia"/>
        </w:rPr>
        <w:t xml:space="preserve">### 1. </w:t>
      </w:r>
      <w:r w:rsidRPr="00CF1F25">
        <w:rPr>
          <w:rFonts w:ascii="Cambria" w:hAnsi="Cambria" w:hint="eastAsia"/>
        </w:rPr>
        <w:t>任务（</w:t>
      </w:r>
      <w:r w:rsidRPr="00CF1F25">
        <w:rPr>
          <w:rFonts w:ascii="Cambria" w:hAnsi="Cambria" w:hint="eastAsia"/>
        </w:rPr>
        <w:t>Task</w:t>
      </w:r>
      <w:r w:rsidRPr="00CF1F25">
        <w:rPr>
          <w:rFonts w:ascii="Cambria" w:hAnsi="Cambria" w:hint="eastAsia"/>
        </w:rPr>
        <w:t>）</w:t>
      </w:r>
    </w:p>
    <w:p w14:paraId="79BDE86E" w14:textId="77777777" w:rsidR="00CF1F25" w:rsidRPr="00CF1F25" w:rsidRDefault="00CF1F25" w:rsidP="00CF1F25">
      <w:pPr>
        <w:ind w:firstLine="480"/>
        <w:rPr>
          <w:rFonts w:ascii="Cambria" w:hAnsi="Cambria"/>
        </w:rPr>
      </w:pPr>
      <w:r w:rsidRPr="00CF1F25">
        <w:rPr>
          <w:rFonts w:ascii="Cambria" w:hAnsi="Cambria" w:hint="eastAsia"/>
        </w:rPr>
        <w:t>生成</w:t>
      </w:r>
      <w:r w:rsidRPr="00CF1F25">
        <w:rPr>
          <w:rFonts w:ascii="Cambria" w:hAnsi="Cambria" w:hint="eastAsia"/>
        </w:rPr>
        <w:t xml:space="preserve"> Qwen Image </w:t>
      </w:r>
      <w:r w:rsidRPr="00CF1F25">
        <w:rPr>
          <w:rFonts w:ascii="Cambria" w:hAnsi="Cambria" w:hint="eastAsia"/>
        </w:rPr>
        <w:t>适用的中文分镜提示词。</w:t>
      </w:r>
    </w:p>
    <w:p w14:paraId="058AB4CF"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角色识别：根据对话前缀确定说话人角色并分配正确</w:t>
      </w:r>
      <w:r w:rsidRPr="00CF1F25">
        <w:rPr>
          <w:rFonts w:ascii="Cambria" w:hAnsi="Cambria" w:hint="eastAsia"/>
        </w:rPr>
        <w:t>"gender"</w:t>
      </w:r>
      <w:r w:rsidRPr="00CF1F25">
        <w:rPr>
          <w:rFonts w:ascii="Cambria" w:hAnsi="Cambria" w:hint="eastAsia"/>
        </w:rPr>
        <w:t>值。</w:t>
      </w:r>
    </w:p>
    <w:p w14:paraId="35470B98"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分镜切分：严格按</w:t>
      </w:r>
      <w:r w:rsidRPr="00CF1F25">
        <w:rPr>
          <w:rFonts w:ascii="Cambria" w:hAnsi="Cambria" w:hint="eastAsia"/>
        </w:rPr>
        <w:t>"//"</w:t>
      </w:r>
      <w:r w:rsidRPr="00CF1F25">
        <w:rPr>
          <w:rFonts w:ascii="Cambria" w:hAnsi="Cambria" w:hint="eastAsia"/>
        </w:rPr>
        <w:t>符号切分文本，每个切分单元为一个独立分镜。</w:t>
      </w:r>
      <w:r w:rsidRPr="00CF1F25">
        <w:rPr>
          <w:rFonts w:ascii="Cambria" w:hAnsi="Cambria"/>
        </w:rPr>
        <w:t>如果某角色的发言中不含</w:t>
      </w:r>
      <w:r w:rsidRPr="00CF1F25">
        <w:rPr>
          <w:rFonts w:ascii="Cambria" w:hAnsi="Cambria"/>
        </w:rPr>
        <w:t>“//”</w:t>
      </w:r>
      <w:r w:rsidRPr="00CF1F25">
        <w:rPr>
          <w:rFonts w:ascii="Cambria" w:hAnsi="Cambria"/>
        </w:rPr>
        <w:t>，则其全部发言为一个分镜。</w:t>
      </w:r>
    </w:p>
    <w:p w14:paraId="01948803" w14:textId="77777777" w:rsidR="00CF1F25" w:rsidRPr="00CF1F25" w:rsidRDefault="00CF1F25" w:rsidP="00CF1F25">
      <w:pPr>
        <w:ind w:firstLine="480"/>
        <w:rPr>
          <w:rFonts w:ascii="Cambria" w:hAnsi="Cambria"/>
        </w:rPr>
      </w:pPr>
      <w:r w:rsidRPr="00CF1F25">
        <w:rPr>
          <w:rFonts w:ascii="Cambria" w:hAnsi="Cambria" w:hint="eastAsia"/>
        </w:rPr>
        <w:lastRenderedPageBreak/>
        <w:t xml:space="preserve">- </w:t>
      </w:r>
      <w:r w:rsidRPr="00CF1F25">
        <w:rPr>
          <w:rFonts w:ascii="Cambria" w:hAnsi="Cambria" w:hint="eastAsia"/>
        </w:rPr>
        <w:t>字段要求：每个</w:t>
      </w:r>
      <w:r w:rsidRPr="00CF1F25">
        <w:rPr>
          <w:rFonts w:ascii="Cambria" w:hAnsi="Cambria" w:hint="eastAsia"/>
        </w:rPr>
        <w:t xml:space="preserve"> JSON </w:t>
      </w:r>
      <w:r w:rsidRPr="00CF1F25">
        <w:rPr>
          <w:rFonts w:ascii="Cambria" w:hAnsi="Cambria" w:hint="eastAsia"/>
        </w:rPr>
        <w:t>对象必须包含</w:t>
      </w:r>
      <w:r w:rsidRPr="00CF1F25">
        <w:rPr>
          <w:rFonts w:ascii="Cambria" w:hAnsi="Cambria" w:hint="eastAsia"/>
        </w:rPr>
        <w:t>"caption"</w:t>
      </w:r>
      <w:r w:rsidRPr="00CF1F25">
        <w:rPr>
          <w:rFonts w:ascii="Cambria" w:hAnsi="Cambria" w:hint="eastAsia"/>
        </w:rPr>
        <w:t>、</w:t>
      </w:r>
      <w:r w:rsidRPr="00CF1F25">
        <w:rPr>
          <w:rFonts w:ascii="Cambria" w:hAnsi="Cambria" w:hint="eastAsia"/>
        </w:rPr>
        <w:t>"image_prompt"</w:t>
      </w:r>
      <w:r w:rsidRPr="00CF1F25">
        <w:rPr>
          <w:rFonts w:ascii="Cambria" w:hAnsi="Cambria" w:hint="eastAsia"/>
        </w:rPr>
        <w:t>、</w:t>
      </w:r>
      <w:r w:rsidRPr="00CF1F25">
        <w:rPr>
          <w:rFonts w:ascii="Cambria" w:hAnsi="Cambria" w:hint="eastAsia"/>
        </w:rPr>
        <w:t>"gender"</w:t>
      </w:r>
      <w:r w:rsidRPr="00CF1F25">
        <w:rPr>
          <w:rFonts w:ascii="Cambria" w:hAnsi="Cambria" w:hint="eastAsia"/>
        </w:rPr>
        <w:t>字段。</w:t>
      </w:r>
    </w:p>
    <w:p w14:paraId="3A327AA3"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结构强制：</w:t>
      </w:r>
      <w:r w:rsidRPr="00CF1F25">
        <w:rPr>
          <w:rFonts w:ascii="Cambria" w:hAnsi="Cambria" w:hint="eastAsia"/>
        </w:rPr>
        <w:t xml:space="preserve"> </w:t>
      </w:r>
      <w:r w:rsidRPr="00CF1F25">
        <w:rPr>
          <w:rFonts w:ascii="Cambria" w:hAnsi="Cambria" w:hint="eastAsia"/>
        </w:rPr>
        <w:t>提示词必须是线性、逗号分隔的结构。</w:t>
      </w:r>
      <w:r w:rsidRPr="00CF1F25">
        <w:rPr>
          <w:rFonts w:ascii="Cambria" w:hAnsi="Cambria"/>
        </w:rPr>
        <w:t>在所有提示词中，画风的描述优先级最高。即使描述历史人物，也必须是</w:t>
      </w:r>
      <w:r w:rsidRPr="00CF1F25">
        <w:rPr>
          <w:rFonts w:ascii="Cambria" w:hAnsi="Cambria"/>
        </w:rPr>
        <w:t>“</w:t>
      </w:r>
      <w:r w:rsidRPr="00CF1F25">
        <w:rPr>
          <w:rFonts w:ascii="Cambria" w:hAnsi="Cambria" w:hint="eastAsia"/>
        </w:rPr>
        <w:t>什么颜色</w:t>
      </w:r>
      <w:r w:rsidRPr="00CF1F25">
        <w:rPr>
          <w:rFonts w:ascii="Cambria" w:hAnsi="Cambria"/>
        </w:rPr>
        <w:t>的发光线条人物</w:t>
      </w:r>
      <w:r w:rsidRPr="00CF1F25">
        <w:rPr>
          <w:rFonts w:ascii="Cambria" w:hAnsi="Cambria"/>
        </w:rPr>
        <w:t>”</w:t>
      </w:r>
      <w:r w:rsidRPr="00CF1F25">
        <w:rPr>
          <w:rFonts w:ascii="Cambria" w:hAnsi="Cambria"/>
        </w:rPr>
        <w:t>，而不是写实人物。</w:t>
      </w:r>
    </w:p>
    <w:p w14:paraId="3D9784C0" w14:textId="77777777" w:rsidR="00CF1F25" w:rsidRPr="00CF1F25" w:rsidRDefault="00CF1F25" w:rsidP="00CF1F25">
      <w:pPr>
        <w:ind w:firstLine="480"/>
        <w:rPr>
          <w:rFonts w:ascii="Cambria" w:hAnsi="Cambria"/>
        </w:rPr>
      </w:pPr>
      <w:r w:rsidRPr="00CF1F25">
        <w:rPr>
          <w:rFonts w:ascii="Cambria" w:hAnsi="Cambria"/>
        </w:rPr>
        <w:t xml:space="preserve">- </w:t>
      </w:r>
      <w:r w:rsidRPr="00CF1F25">
        <w:rPr>
          <w:rFonts w:ascii="Cambria" w:hAnsi="Cambria"/>
        </w:rPr>
        <w:t>画面演进：</w:t>
      </w:r>
      <w:r w:rsidRPr="00CF1F25">
        <w:rPr>
          <w:rFonts w:ascii="Cambria" w:hAnsi="Cambria"/>
        </w:rPr>
        <w:t xml:space="preserve"> </w:t>
      </w:r>
      <w:r w:rsidRPr="00CF1F25">
        <w:rPr>
          <w:rFonts w:ascii="Cambria" w:hAnsi="Cambria"/>
        </w:rPr>
        <w:t>仔细分析</w:t>
      </w:r>
      <w:r w:rsidRPr="00CF1F25">
        <w:rPr>
          <w:rFonts w:ascii="Cambria" w:hAnsi="Cambria"/>
        </w:rPr>
        <w:t>“content”</w:t>
      </w:r>
      <w:r w:rsidRPr="00CF1F25">
        <w:rPr>
          <w:rFonts w:ascii="Cambria" w:hAnsi="Cambria"/>
        </w:rPr>
        <w:t>的内容，确保</w:t>
      </w:r>
      <w:r w:rsidRPr="00CF1F25">
        <w:rPr>
          <w:rFonts w:ascii="Cambria" w:hAnsi="Cambria"/>
        </w:rPr>
        <w:t>"</w:t>
      </w:r>
      <w:r w:rsidRPr="00CF1F25">
        <w:rPr>
          <w:rFonts w:ascii="Cambria" w:hAnsi="Cambria" w:hint="eastAsia"/>
        </w:rPr>
        <w:t>image</w:t>
      </w:r>
      <w:r w:rsidRPr="00CF1F25">
        <w:rPr>
          <w:rFonts w:ascii="Cambria" w:hAnsi="Cambria"/>
        </w:rPr>
        <w:t>_prompt"</w:t>
      </w:r>
      <w:r w:rsidRPr="00CF1F25">
        <w:rPr>
          <w:rFonts w:ascii="Cambria" w:hAnsi="Cambria"/>
        </w:rPr>
        <w:t>提示词的人物或事物等元素的形象始终保持一致性。</w:t>
      </w:r>
    </w:p>
    <w:p w14:paraId="78CC8E44" w14:textId="77777777" w:rsidR="00CF1F25" w:rsidRPr="00CF1F25" w:rsidRDefault="00CF1F25" w:rsidP="00CF1F25">
      <w:pPr>
        <w:ind w:firstLine="480"/>
        <w:rPr>
          <w:rFonts w:ascii="Cambria" w:hAnsi="Cambria"/>
        </w:rPr>
      </w:pPr>
      <w:r w:rsidRPr="00CF1F25">
        <w:rPr>
          <w:rFonts w:ascii="Cambria" w:hAnsi="Cambria"/>
        </w:rPr>
        <w:tab/>
        <w:t xml:space="preserve">- </w:t>
      </w:r>
      <w:r w:rsidRPr="00CF1F25">
        <w:rPr>
          <w:rFonts w:ascii="Cambria" w:hAnsi="Cambria"/>
        </w:rPr>
        <w:t>风格一致性：</w:t>
      </w:r>
      <w:r w:rsidRPr="00CF1F25">
        <w:rPr>
          <w:rFonts w:ascii="Cambria" w:hAnsi="Cambria"/>
        </w:rPr>
        <w:t xml:space="preserve"> </w:t>
      </w:r>
      <w:r w:rsidRPr="00CF1F25">
        <w:rPr>
          <w:rFonts w:ascii="Cambria" w:hAnsi="Cambria"/>
        </w:rPr>
        <w:t>所有图像主体必须由发光线条构成，严禁出现任何其他画风的元素污染画面。</w:t>
      </w:r>
    </w:p>
    <w:p w14:paraId="5A7AC2B5"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避障设计：</w:t>
      </w:r>
      <w:r w:rsidRPr="00CF1F25">
        <w:rPr>
          <w:rFonts w:ascii="Cambria" w:hAnsi="Cambria" w:hint="eastAsia"/>
        </w:rPr>
        <w:t xml:space="preserve"> </w:t>
      </w:r>
      <w:r w:rsidRPr="00CF1F25">
        <w:rPr>
          <w:rFonts w:ascii="Cambria" w:hAnsi="Cambria" w:hint="eastAsia"/>
        </w:rPr>
        <w:t>必须确保重要元素不出现在画面底部（防止被视频字幕挡住）。</w:t>
      </w:r>
    </w:p>
    <w:p w14:paraId="328C8B45" w14:textId="77777777" w:rsidR="00CF1F25" w:rsidRPr="00CF1F25" w:rsidRDefault="00CF1F25" w:rsidP="00CF1F25">
      <w:pPr>
        <w:ind w:firstLine="480"/>
        <w:rPr>
          <w:rFonts w:ascii="Cambria" w:hAnsi="Cambria"/>
        </w:rPr>
      </w:pPr>
    </w:p>
    <w:p w14:paraId="54C7B706" w14:textId="77777777" w:rsidR="00CF1F25" w:rsidRPr="00CF1F25" w:rsidRDefault="00CF1F25" w:rsidP="00CF1F25">
      <w:pPr>
        <w:ind w:firstLine="480"/>
        <w:rPr>
          <w:rFonts w:ascii="Cambria" w:hAnsi="Cambria"/>
        </w:rPr>
      </w:pPr>
      <w:r w:rsidRPr="00CF1F25">
        <w:rPr>
          <w:rFonts w:ascii="Cambria" w:hAnsi="Cambria" w:hint="eastAsia"/>
        </w:rPr>
        <w:t xml:space="preserve">### 2. </w:t>
      </w:r>
      <w:r w:rsidRPr="00CF1F25">
        <w:rPr>
          <w:rFonts w:ascii="Cambria" w:hAnsi="Cambria" w:hint="eastAsia"/>
        </w:rPr>
        <w:t>参考（</w:t>
      </w:r>
      <w:r w:rsidRPr="00CF1F25">
        <w:rPr>
          <w:rFonts w:ascii="Cambria" w:hAnsi="Cambria" w:hint="eastAsia"/>
        </w:rPr>
        <w:t>References</w:t>
      </w:r>
      <w:r w:rsidRPr="00CF1F25">
        <w:rPr>
          <w:rFonts w:ascii="Cambria" w:hAnsi="Cambria" w:hint="eastAsia"/>
        </w:rPr>
        <w:t>）</w:t>
      </w:r>
    </w:p>
    <w:p w14:paraId="0CC53CAC" w14:textId="77777777" w:rsidR="00CF1F25" w:rsidRPr="00CF1F25" w:rsidRDefault="00CF1F25" w:rsidP="00CF1F25">
      <w:pPr>
        <w:ind w:firstLine="480"/>
        <w:rPr>
          <w:rFonts w:ascii="Cambria" w:hAnsi="Cambria"/>
        </w:rPr>
      </w:pPr>
      <w:r w:rsidRPr="00CF1F25">
        <w:rPr>
          <w:rFonts w:ascii="Cambria" w:hAnsi="Cambria" w:hint="eastAsia"/>
        </w:rPr>
        <w:t>角色与性别对照表：</w:t>
      </w:r>
    </w:p>
    <w:p w14:paraId="05B53DA6"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老剑条：</w:t>
      </w:r>
      <w:r w:rsidRPr="00CF1F25">
        <w:rPr>
          <w:rFonts w:ascii="Cambria" w:hAnsi="Cambria" w:hint="eastAsia"/>
        </w:rPr>
        <w:t xml:space="preserve">gender: "0" </w:t>
      </w:r>
      <w:r w:rsidRPr="00CF1F25">
        <w:rPr>
          <w:rFonts w:ascii="Cambria" w:hAnsi="Cambria" w:hint="eastAsia"/>
        </w:rPr>
        <w:t>（女性）</w:t>
      </w:r>
    </w:p>
    <w:p w14:paraId="150AAE66"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齐静春：</w:t>
      </w:r>
      <w:r w:rsidRPr="00CF1F25">
        <w:rPr>
          <w:rFonts w:ascii="Cambria" w:hAnsi="Cambria" w:hint="eastAsia"/>
        </w:rPr>
        <w:t xml:space="preserve">gender: "1" </w:t>
      </w:r>
      <w:r w:rsidRPr="00CF1F25">
        <w:rPr>
          <w:rFonts w:ascii="Cambria" w:hAnsi="Cambria" w:hint="eastAsia"/>
        </w:rPr>
        <w:t>（男性）</w:t>
      </w:r>
    </w:p>
    <w:p w14:paraId="55D12F28" w14:textId="77777777" w:rsidR="00CF1F25" w:rsidRPr="00CF1F25" w:rsidRDefault="00CF1F25" w:rsidP="00CF1F25">
      <w:pPr>
        <w:ind w:firstLine="480"/>
        <w:rPr>
          <w:rFonts w:ascii="Cambria" w:hAnsi="Cambria"/>
        </w:rPr>
      </w:pPr>
    </w:p>
    <w:p w14:paraId="550B02E6" w14:textId="77777777" w:rsidR="00CF1F25" w:rsidRPr="00CF1F25" w:rsidRDefault="00CF1F25" w:rsidP="00CF1F25">
      <w:pPr>
        <w:ind w:firstLine="480"/>
        <w:rPr>
          <w:rFonts w:ascii="Cambria" w:hAnsi="Cambria"/>
        </w:rPr>
      </w:pPr>
      <w:r w:rsidRPr="00CF1F25">
        <w:rPr>
          <w:rFonts w:ascii="Cambria" w:hAnsi="Cambria" w:hint="eastAsia"/>
        </w:rPr>
        <w:t xml:space="preserve">### 3. </w:t>
      </w:r>
      <w:r w:rsidRPr="00CF1F25">
        <w:rPr>
          <w:rFonts w:ascii="Cambria" w:hAnsi="Cambria" w:hint="eastAsia"/>
        </w:rPr>
        <w:t>评估（</w:t>
      </w:r>
      <w:r w:rsidRPr="00CF1F25">
        <w:rPr>
          <w:rFonts w:ascii="Cambria" w:hAnsi="Cambria" w:hint="eastAsia"/>
        </w:rPr>
        <w:t>Evaluate</w:t>
      </w:r>
      <w:r w:rsidRPr="00CF1F25">
        <w:rPr>
          <w:rFonts w:ascii="Cambria" w:hAnsi="Cambria" w:hint="eastAsia"/>
        </w:rPr>
        <w:t>）</w:t>
      </w:r>
    </w:p>
    <w:p w14:paraId="227B0494" w14:textId="77777777" w:rsidR="00CF1F25" w:rsidRPr="00CF1F25" w:rsidRDefault="00CF1F25" w:rsidP="00CF1F25">
      <w:pPr>
        <w:ind w:firstLine="480"/>
        <w:rPr>
          <w:rFonts w:ascii="Cambria" w:hAnsi="Cambria"/>
        </w:rPr>
      </w:pPr>
      <w:r w:rsidRPr="00CF1F25">
        <w:rPr>
          <w:rFonts w:ascii="Cambria" w:hAnsi="Cambria" w:hint="eastAsia"/>
        </w:rPr>
        <w:t>生成的分镜提示词必须通过校验：</w:t>
      </w:r>
    </w:p>
    <w:p w14:paraId="646B5F21"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画风纯净度：</w:t>
      </w:r>
      <w:r w:rsidRPr="00CF1F25">
        <w:rPr>
          <w:rFonts w:ascii="Cambria" w:hAnsi="Cambria" w:hint="eastAsia"/>
        </w:rPr>
        <w:t xml:space="preserve"> </w:t>
      </w:r>
      <w:r w:rsidRPr="00CF1F25">
        <w:rPr>
          <w:rFonts w:ascii="Cambria" w:hAnsi="Cambria" w:hint="eastAsia"/>
        </w:rPr>
        <w:t>每一个主体元素是否都遵循“</w:t>
      </w:r>
      <w:r w:rsidRPr="00CF1F25">
        <w:rPr>
          <w:rFonts w:ascii="Cambria" w:hAnsi="Cambria" w:hint="eastAsia"/>
        </w:rPr>
        <w:t>{</w:t>
      </w:r>
      <w:r w:rsidRPr="00CF1F25">
        <w:rPr>
          <w:rFonts w:ascii="Cambria" w:hAnsi="Cambria" w:hint="eastAsia"/>
        </w:rPr>
        <w:t>元素</w:t>
      </w:r>
      <w:r w:rsidRPr="00CF1F25">
        <w:rPr>
          <w:rFonts w:ascii="Cambria" w:hAnsi="Cambria" w:hint="eastAsia"/>
        </w:rPr>
        <w:t>}</w:t>
      </w:r>
      <w:r w:rsidRPr="00CF1F25">
        <w:rPr>
          <w:rFonts w:ascii="Cambria" w:hAnsi="Cambria" w:hint="eastAsia"/>
        </w:rPr>
        <w:t>由</w:t>
      </w:r>
      <w:r w:rsidRPr="00CF1F25">
        <w:rPr>
          <w:rFonts w:ascii="Cambria" w:hAnsi="Cambria" w:hint="eastAsia"/>
        </w:rPr>
        <w:t>{</w:t>
      </w:r>
      <w:r w:rsidRPr="00CF1F25">
        <w:rPr>
          <w:rFonts w:ascii="Cambria" w:hAnsi="Cambria" w:hint="eastAsia"/>
        </w:rPr>
        <w:t>颜色</w:t>
      </w:r>
      <w:r w:rsidRPr="00CF1F25">
        <w:rPr>
          <w:rFonts w:ascii="Cambria" w:hAnsi="Cambria" w:hint="eastAsia"/>
        </w:rPr>
        <w:t>}</w:t>
      </w:r>
      <w:r w:rsidRPr="00CF1F25">
        <w:rPr>
          <w:rFonts w:ascii="Cambria" w:hAnsi="Cambria" w:hint="eastAsia"/>
        </w:rPr>
        <w:t>发光线条组成”的结构。</w:t>
      </w:r>
    </w:p>
    <w:p w14:paraId="062D6C21" w14:textId="5AC5D11F"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文化一致性：</w:t>
      </w:r>
      <w:r w:rsidRPr="00CF1F25">
        <w:rPr>
          <w:rFonts w:ascii="Cambria" w:hAnsi="Cambria" w:hint="eastAsia"/>
        </w:rPr>
        <w:t xml:space="preserve"> </w:t>
      </w:r>
      <w:r w:rsidRPr="00CF1F25">
        <w:rPr>
          <w:rFonts w:ascii="Cambria" w:hAnsi="Cambria"/>
        </w:rPr>
        <w:t>画面元素是否准确反映文本所指的历史时期和文化背景</w:t>
      </w:r>
      <w:r w:rsidR="002C7F3F">
        <w:rPr>
          <w:rFonts w:ascii="Cambria" w:hAnsi="Cambria" w:hint="eastAsia"/>
        </w:rPr>
        <w:t>，是否出现历史文化背景和哲学专题的混乱（比如中日氛围混淆，西方中世纪哲学和西方现代哲学混淆）</w:t>
      </w:r>
      <w:r w:rsidRPr="00CF1F25">
        <w:rPr>
          <w:rFonts w:ascii="Cambria" w:hAnsi="Cambria"/>
        </w:rPr>
        <w:t>。</w:t>
      </w:r>
    </w:p>
    <w:p w14:paraId="1799DA20"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视觉美感性：是否</w:t>
      </w:r>
      <w:r w:rsidRPr="00CF1F25">
        <w:rPr>
          <w:rFonts w:ascii="Cambria" w:hAnsi="Cambria"/>
        </w:rPr>
        <w:t>捕捉文本的叙事意图和情感演进，以创造富有视觉美感和故事性的视频内容。</w:t>
      </w:r>
    </w:p>
    <w:p w14:paraId="0451B095" w14:textId="77777777" w:rsidR="00CF1F25" w:rsidRPr="00CF1F25" w:rsidRDefault="00CF1F25" w:rsidP="00CF1F25">
      <w:pPr>
        <w:ind w:firstLine="480"/>
        <w:rPr>
          <w:rFonts w:ascii="Cambria" w:hAnsi="Cambria"/>
        </w:rPr>
      </w:pPr>
      <w:r w:rsidRPr="00CF1F25">
        <w:rPr>
          <w:rFonts w:ascii="Cambria" w:hAnsi="Cambria"/>
        </w:rPr>
        <w:tab/>
        <w:t xml:space="preserve">- </w:t>
      </w:r>
      <w:r w:rsidRPr="00CF1F25">
        <w:rPr>
          <w:rFonts w:ascii="Cambria" w:hAnsi="Cambria"/>
        </w:rPr>
        <w:t>内容准确性：</w:t>
      </w:r>
      <w:r w:rsidRPr="00CF1F25">
        <w:rPr>
          <w:rFonts w:ascii="Cambria" w:hAnsi="Cambria" w:hint="eastAsia"/>
        </w:rPr>
        <w:t>是否</w:t>
      </w:r>
      <w:r w:rsidRPr="00CF1F25">
        <w:rPr>
          <w:rFonts w:ascii="Cambria" w:hAnsi="Cambria"/>
        </w:rPr>
        <w:t>每个分镜的</w:t>
      </w:r>
      <w:r w:rsidRPr="00CF1F25">
        <w:rPr>
          <w:rFonts w:ascii="Cambria" w:hAnsi="Cambria"/>
        </w:rPr>
        <w:t>"gender"</w:t>
      </w:r>
      <w:r w:rsidRPr="00CF1F25">
        <w:rPr>
          <w:rFonts w:ascii="Cambria" w:hAnsi="Cambria"/>
        </w:rPr>
        <w:t>都正确分配，</w:t>
      </w:r>
      <w:r w:rsidRPr="00CF1F25">
        <w:rPr>
          <w:rFonts w:ascii="Cambria" w:hAnsi="Cambria"/>
        </w:rPr>
        <w:t>"caption"</w:t>
      </w:r>
      <w:r w:rsidRPr="00CF1F25">
        <w:rPr>
          <w:rFonts w:ascii="Cambria" w:hAnsi="Cambria"/>
        </w:rPr>
        <w:t>与原文切分结果一致。</w:t>
      </w:r>
    </w:p>
    <w:p w14:paraId="4CEFE506" w14:textId="5C021851" w:rsidR="00CF1F25" w:rsidRDefault="00D419CA" w:rsidP="00CF1F25">
      <w:pPr>
        <w:ind w:firstLine="480"/>
        <w:rPr>
          <w:rFonts w:ascii="Cambria" w:hAnsi="Cambria"/>
        </w:rPr>
      </w:pPr>
      <w:r w:rsidRPr="00CF1F25">
        <w:rPr>
          <w:rFonts w:ascii="Cambria" w:hAnsi="Cambria"/>
        </w:rPr>
        <w:tab/>
        <w:t xml:space="preserve">- </w:t>
      </w:r>
      <w:r>
        <w:rPr>
          <w:rFonts w:ascii="Cambria" w:hAnsi="Cambria" w:hint="eastAsia"/>
        </w:rPr>
        <w:t>禁忌执行性</w:t>
      </w:r>
      <w:r w:rsidRPr="00CF1F25">
        <w:rPr>
          <w:rFonts w:ascii="Cambria" w:hAnsi="Cambria"/>
        </w:rPr>
        <w:t>：</w:t>
      </w:r>
      <w:r>
        <w:rPr>
          <w:rFonts w:ascii="Cambria" w:hAnsi="Cambria" w:hint="eastAsia"/>
        </w:rPr>
        <w:t>所禁止的内容是否都遵循</w:t>
      </w:r>
    </w:p>
    <w:p w14:paraId="3EA0B76B" w14:textId="77777777" w:rsidR="00D419CA" w:rsidRPr="00CF1F25" w:rsidRDefault="00D419CA" w:rsidP="00CF1F25">
      <w:pPr>
        <w:ind w:firstLine="480"/>
        <w:rPr>
          <w:rFonts w:ascii="Cambria" w:hAnsi="Cambria"/>
        </w:rPr>
      </w:pPr>
    </w:p>
    <w:p w14:paraId="2A31E70E" w14:textId="77777777" w:rsidR="00CF1F25" w:rsidRPr="00CF1F25" w:rsidRDefault="00CF1F25" w:rsidP="00CF1F25">
      <w:pPr>
        <w:ind w:firstLine="480"/>
        <w:rPr>
          <w:rFonts w:ascii="Cambria" w:hAnsi="Cambria"/>
        </w:rPr>
      </w:pPr>
      <w:r w:rsidRPr="00CF1F25">
        <w:rPr>
          <w:rFonts w:ascii="Cambria" w:hAnsi="Cambria" w:hint="eastAsia"/>
        </w:rPr>
        <w:t xml:space="preserve">### 4. </w:t>
      </w:r>
      <w:r w:rsidRPr="00CF1F25">
        <w:rPr>
          <w:rFonts w:ascii="Cambria" w:hAnsi="Cambria" w:hint="eastAsia"/>
        </w:rPr>
        <w:t>迭代（</w:t>
      </w:r>
      <w:r w:rsidRPr="00CF1F25">
        <w:rPr>
          <w:rFonts w:ascii="Cambria" w:hAnsi="Cambria" w:hint="eastAsia"/>
        </w:rPr>
        <w:t>Iterate</w:t>
      </w:r>
      <w:r w:rsidRPr="00CF1F25">
        <w:rPr>
          <w:rFonts w:ascii="Cambria" w:hAnsi="Cambria" w:hint="eastAsia"/>
        </w:rPr>
        <w:t>）</w:t>
      </w:r>
    </w:p>
    <w:p w14:paraId="5779CFB0" w14:textId="77777777" w:rsidR="00CF1F25" w:rsidRPr="00CF1F25" w:rsidRDefault="00CF1F25" w:rsidP="00CF1F25">
      <w:pPr>
        <w:ind w:firstLine="480"/>
        <w:rPr>
          <w:rFonts w:ascii="Cambria" w:hAnsi="Cambria"/>
        </w:rPr>
      </w:pPr>
      <w:r w:rsidRPr="00CF1F25">
        <w:rPr>
          <w:rFonts w:ascii="Cambria" w:hAnsi="Cambria" w:hint="eastAsia"/>
        </w:rPr>
        <w:t>发现问题立即停止并返回错误信息。</w:t>
      </w:r>
    </w:p>
    <w:p w14:paraId="77217757" w14:textId="77777777" w:rsidR="00CF1F25" w:rsidRPr="00CF1F25" w:rsidRDefault="00CF1F25" w:rsidP="00CF1F25">
      <w:pPr>
        <w:ind w:firstLine="480"/>
        <w:rPr>
          <w:rFonts w:ascii="Cambria" w:hAnsi="Cambria"/>
        </w:rPr>
      </w:pPr>
    </w:p>
    <w:p w14:paraId="59EC2DBB" w14:textId="77777777" w:rsidR="00CF1F25" w:rsidRPr="00CF1F25" w:rsidRDefault="00CF1F25" w:rsidP="00CF1F25">
      <w:pPr>
        <w:ind w:firstLine="480"/>
        <w:rPr>
          <w:rFonts w:ascii="Cambria" w:hAnsi="Cambria"/>
        </w:rPr>
      </w:pPr>
      <w:r w:rsidRPr="00CF1F25">
        <w:rPr>
          <w:rFonts w:ascii="Cambria" w:hAnsi="Cambria" w:hint="eastAsia"/>
        </w:rPr>
        <w:t>---</w:t>
      </w:r>
    </w:p>
    <w:p w14:paraId="54A332C7" w14:textId="77777777" w:rsidR="00CF1F25" w:rsidRPr="00CF1F25" w:rsidRDefault="00CF1F25" w:rsidP="00CF1F25">
      <w:pPr>
        <w:ind w:firstLine="480"/>
        <w:rPr>
          <w:rFonts w:ascii="Cambria" w:hAnsi="Cambria"/>
        </w:rPr>
      </w:pPr>
    </w:p>
    <w:p w14:paraId="13DFDFF3" w14:textId="77777777" w:rsidR="00CF1F25" w:rsidRPr="00CF1F25" w:rsidRDefault="00CF1F25" w:rsidP="00CF1F25">
      <w:pPr>
        <w:ind w:firstLine="480"/>
        <w:rPr>
          <w:rFonts w:ascii="Cambria" w:hAnsi="Cambria"/>
        </w:rPr>
      </w:pPr>
      <w:r w:rsidRPr="00CF1F25">
        <w:rPr>
          <w:rFonts w:ascii="Cambria" w:hAnsi="Cambria"/>
        </w:rPr>
        <w:t xml:space="preserve">## </w:t>
      </w:r>
      <w:r w:rsidRPr="00CF1F25">
        <w:rPr>
          <w:rFonts w:ascii="Segoe UI Emoji" w:hAnsi="Segoe UI Emoji" w:cs="Segoe UI Emoji"/>
        </w:rPr>
        <w:t>⚙️</w:t>
      </w:r>
      <w:r w:rsidRPr="00CF1F25">
        <w:rPr>
          <w:rFonts w:ascii="Cambria" w:hAnsi="Cambria"/>
        </w:rPr>
        <w:t xml:space="preserve"> </w:t>
      </w:r>
      <w:r w:rsidRPr="00CF1F25">
        <w:rPr>
          <w:rFonts w:ascii="Cambria" w:hAnsi="Cambria"/>
        </w:rPr>
        <w:t>核心提示词生成规则（线性，逗号分隔）</w:t>
      </w:r>
    </w:p>
    <w:p w14:paraId="0E9F3716" w14:textId="77777777" w:rsidR="00CF1F25" w:rsidRPr="00CF1F25" w:rsidRDefault="00CF1F25" w:rsidP="00CF1F25">
      <w:pPr>
        <w:ind w:firstLine="480"/>
        <w:rPr>
          <w:rFonts w:ascii="Cambria" w:hAnsi="Cambria"/>
        </w:rPr>
      </w:pPr>
    </w:p>
    <w:p w14:paraId="0D10F740" w14:textId="77777777" w:rsidR="00CF1F25" w:rsidRPr="00CF1F25" w:rsidRDefault="00CF1F25" w:rsidP="00CF1F25">
      <w:pPr>
        <w:ind w:firstLine="480"/>
        <w:rPr>
          <w:rFonts w:ascii="Cambria" w:hAnsi="Cambria"/>
        </w:rPr>
      </w:pPr>
      <w:r w:rsidRPr="00CF1F25">
        <w:rPr>
          <w:rFonts w:ascii="Cambria" w:hAnsi="Cambria" w:hint="eastAsia"/>
        </w:rPr>
        <w:lastRenderedPageBreak/>
        <w:t>AI</w:t>
      </w:r>
      <w:r w:rsidRPr="00CF1F25">
        <w:rPr>
          <w:rFonts w:ascii="Cambria" w:hAnsi="Cambria" w:hint="eastAsia"/>
        </w:rPr>
        <w:t>必须严格按照以下线性结构，使用逗号分隔每个部分，生成单行的</w:t>
      </w:r>
      <w:r w:rsidRPr="00CF1F25">
        <w:rPr>
          <w:rFonts w:ascii="Cambria" w:hAnsi="Cambria" w:hint="eastAsia"/>
        </w:rPr>
        <w:t>"image_prompt"</w:t>
      </w:r>
      <w:r w:rsidRPr="00CF1F25">
        <w:rPr>
          <w:rFonts w:ascii="Cambria" w:hAnsi="Cambria" w:hint="eastAsia"/>
        </w:rPr>
        <w:t>。</w:t>
      </w:r>
    </w:p>
    <w:p w14:paraId="5EEA04D3" w14:textId="77777777" w:rsidR="00CF1F25" w:rsidRPr="00CF1F25" w:rsidRDefault="00CF1F25" w:rsidP="00CF1F25">
      <w:pPr>
        <w:ind w:firstLine="480"/>
        <w:rPr>
          <w:rFonts w:ascii="Cambria" w:hAnsi="Cambria"/>
        </w:rPr>
      </w:pPr>
    </w:p>
    <w:p w14:paraId="52C803CB" w14:textId="77777777" w:rsidR="00CF1F25" w:rsidRPr="00CF1F25" w:rsidRDefault="00CF1F25" w:rsidP="00CF1F25">
      <w:pPr>
        <w:ind w:firstLine="480"/>
        <w:rPr>
          <w:rFonts w:ascii="Cambria" w:hAnsi="Cambria"/>
        </w:rPr>
      </w:pPr>
      <w:r w:rsidRPr="00CF1F25">
        <w:rPr>
          <w:rFonts w:ascii="Cambria" w:hAnsi="Cambria" w:hint="eastAsia"/>
        </w:rPr>
        <w:t xml:space="preserve">image_prompt </w:t>
      </w:r>
      <w:r w:rsidRPr="00CF1F25">
        <w:rPr>
          <w:rFonts w:ascii="Cambria" w:hAnsi="Cambria" w:hint="eastAsia"/>
        </w:rPr>
        <w:t>结构</w:t>
      </w:r>
      <w:r w:rsidRPr="00CF1F25">
        <w:rPr>
          <w:rFonts w:ascii="Cambria" w:hAnsi="Cambria" w:hint="eastAsia"/>
        </w:rPr>
        <w:t>:</w:t>
      </w:r>
    </w:p>
    <w:p w14:paraId="5E466739" w14:textId="77777777" w:rsidR="00CF1F25" w:rsidRPr="00CF1F25" w:rsidRDefault="00CF1F25" w:rsidP="00CF1F25">
      <w:pPr>
        <w:ind w:firstLine="480"/>
        <w:rPr>
          <w:rFonts w:ascii="Cambria" w:hAnsi="Cambria"/>
        </w:rPr>
      </w:pPr>
      <w:r w:rsidRPr="00CF1F25">
        <w:rPr>
          <w:rFonts w:ascii="Cambria" w:hAnsi="Cambria" w:hint="eastAsia"/>
        </w:rPr>
        <w:t xml:space="preserve">`[LORA </w:t>
      </w:r>
      <w:r w:rsidRPr="00CF1F25">
        <w:rPr>
          <w:rFonts w:ascii="Cambria" w:hAnsi="Cambria" w:hint="eastAsia"/>
        </w:rPr>
        <w:t>触发词</w:t>
      </w:r>
      <w:r w:rsidRPr="00CF1F25">
        <w:rPr>
          <w:rFonts w:ascii="Cambria" w:hAnsi="Cambria" w:hint="eastAsia"/>
        </w:rPr>
        <w:t>]</w:t>
      </w:r>
      <w:r w:rsidRPr="00CF1F25">
        <w:rPr>
          <w:rFonts w:ascii="Cambria" w:hAnsi="Cambria" w:hint="eastAsia"/>
        </w:rPr>
        <w:t>，</w:t>
      </w:r>
      <w:r w:rsidRPr="00CF1F25">
        <w:rPr>
          <w:rFonts w:ascii="Cambria" w:hAnsi="Cambria" w:hint="eastAsia"/>
        </w:rPr>
        <w:t>[</w:t>
      </w:r>
      <w:r w:rsidRPr="00CF1F25">
        <w:rPr>
          <w:rFonts w:ascii="Cambria" w:hAnsi="Cambria" w:hint="eastAsia"/>
        </w:rPr>
        <w:t>文化</w:t>
      </w:r>
      <w:r w:rsidRPr="00CF1F25">
        <w:rPr>
          <w:rFonts w:ascii="Cambria" w:hAnsi="Cambria" w:hint="eastAsia"/>
        </w:rPr>
        <w:t>/</w:t>
      </w:r>
      <w:r w:rsidRPr="00CF1F25">
        <w:rPr>
          <w:rFonts w:ascii="Cambria" w:hAnsi="Cambria" w:hint="eastAsia"/>
        </w:rPr>
        <w:t>主体锁定</w:t>
      </w:r>
      <w:r w:rsidRPr="00CF1F25">
        <w:rPr>
          <w:rFonts w:ascii="Cambria" w:hAnsi="Cambria" w:hint="eastAsia"/>
        </w:rPr>
        <w:t>]</w:t>
      </w:r>
      <w:r w:rsidRPr="00CF1F25">
        <w:rPr>
          <w:rFonts w:ascii="Cambria" w:hAnsi="Cambria" w:hint="eastAsia"/>
        </w:rPr>
        <w:t>，</w:t>
      </w:r>
      <w:r w:rsidRPr="00CF1F25">
        <w:rPr>
          <w:rFonts w:ascii="Cambria" w:hAnsi="Cambria" w:hint="eastAsia"/>
        </w:rPr>
        <w:t>[</w:t>
      </w:r>
      <w:r w:rsidRPr="00CF1F25">
        <w:rPr>
          <w:rFonts w:ascii="Cambria" w:hAnsi="Cambria" w:hint="eastAsia"/>
        </w:rPr>
        <w:t>氛围描述</w:t>
      </w:r>
      <w:r w:rsidRPr="00CF1F25">
        <w:rPr>
          <w:rFonts w:ascii="Cambria" w:hAnsi="Cambria" w:hint="eastAsia"/>
        </w:rPr>
        <w:t>]</w:t>
      </w:r>
      <w:r w:rsidRPr="00CF1F25">
        <w:rPr>
          <w:rFonts w:ascii="Cambria" w:hAnsi="Cambria" w:hint="eastAsia"/>
        </w:rPr>
        <w:t>，</w:t>
      </w:r>
      <w:r w:rsidRPr="00CF1F25">
        <w:rPr>
          <w:rFonts w:ascii="Cambria" w:hAnsi="Cambria" w:hint="eastAsia"/>
        </w:rPr>
        <w:t>[</w:t>
      </w:r>
      <w:r w:rsidRPr="00CF1F25">
        <w:rPr>
          <w:rFonts w:ascii="Cambria" w:hAnsi="Cambria" w:hint="eastAsia"/>
        </w:rPr>
        <w:t>技术修饰</w:t>
      </w:r>
      <w:r w:rsidRPr="00CF1F25">
        <w:rPr>
          <w:rFonts w:ascii="Cambria" w:hAnsi="Cambria" w:hint="eastAsia"/>
        </w:rPr>
        <w:t>]`</w:t>
      </w:r>
    </w:p>
    <w:p w14:paraId="4DF2E5CD" w14:textId="77777777" w:rsidR="00CF1F25" w:rsidRPr="00CF1F25" w:rsidRDefault="00CF1F25" w:rsidP="00CF1F25">
      <w:pPr>
        <w:ind w:firstLine="480"/>
        <w:rPr>
          <w:rFonts w:ascii="Cambria" w:hAnsi="Cambria"/>
        </w:rPr>
      </w:pPr>
    </w:p>
    <w:p w14:paraId="7A66B91E" w14:textId="77777777" w:rsidR="00CF1F25" w:rsidRPr="00CF1F25" w:rsidRDefault="00CF1F25" w:rsidP="00CF1F25">
      <w:pPr>
        <w:ind w:firstLine="480"/>
        <w:rPr>
          <w:rFonts w:ascii="Cambria" w:hAnsi="Cambria"/>
        </w:rPr>
      </w:pPr>
      <w:r w:rsidRPr="00CF1F25">
        <w:rPr>
          <w:rFonts w:ascii="Cambria" w:hAnsi="Cambria" w:hint="eastAsia"/>
        </w:rPr>
        <w:t xml:space="preserve">### 1. [LORA </w:t>
      </w:r>
      <w:r w:rsidRPr="00CF1F25">
        <w:rPr>
          <w:rFonts w:ascii="Cambria" w:hAnsi="Cambria" w:hint="eastAsia"/>
        </w:rPr>
        <w:t>触发词</w:t>
      </w:r>
      <w:r w:rsidRPr="00CF1F25">
        <w:rPr>
          <w:rFonts w:ascii="Cambria" w:hAnsi="Cambria" w:hint="eastAsia"/>
        </w:rPr>
        <w:t>] (</w:t>
      </w:r>
      <w:r w:rsidRPr="00CF1F25">
        <w:rPr>
          <w:rFonts w:ascii="Cambria" w:hAnsi="Cambria" w:hint="eastAsia"/>
        </w:rPr>
        <w:t>强制开头</w:t>
      </w:r>
      <w:r w:rsidRPr="00CF1F25">
        <w:rPr>
          <w:rFonts w:ascii="Cambria" w:hAnsi="Cambria" w:hint="eastAsia"/>
        </w:rPr>
        <w:t>)</w:t>
      </w:r>
    </w:p>
    <w:p w14:paraId="51D8B752"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指令：</w:t>
      </w:r>
      <w:r w:rsidRPr="00CF1F25">
        <w:rPr>
          <w:rFonts w:ascii="Cambria" w:hAnsi="Cambria" w:hint="eastAsia"/>
        </w:rPr>
        <w:t xml:space="preserve"> `</w:t>
      </w:r>
      <w:r w:rsidRPr="00CF1F25">
        <w:rPr>
          <w:rFonts w:ascii="Cambria" w:hAnsi="Cambria" w:hint="eastAsia"/>
        </w:rPr>
        <w:t>艺术发光线条，简洁背景，</w:t>
      </w:r>
      <w:r w:rsidRPr="00CF1F25">
        <w:rPr>
          <w:rFonts w:ascii="Cambria" w:hAnsi="Cambria" w:hint="eastAsia"/>
        </w:rPr>
        <w:t>`</w:t>
      </w:r>
    </w:p>
    <w:p w14:paraId="01FDB5B6" w14:textId="77777777" w:rsidR="00CF1F25" w:rsidRPr="00CF1F25" w:rsidRDefault="00CF1F25" w:rsidP="00CF1F25">
      <w:pPr>
        <w:ind w:firstLine="480"/>
        <w:rPr>
          <w:rFonts w:ascii="Cambria" w:hAnsi="Cambria"/>
        </w:rPr>
      </w:pPr>
    </w:p>
    <w:p w14:paraId="7D30B053" w14:textId="77777777" w:rsidR="00CF1F25" w:rsidRPr="00CF1F25" w:rsidRDefault="00CF1F25" w:rsidP="00CF1F25">
      <w:pPr>
        <w:ind w:firstLine="480"/>
        <w:rPr>
          <w:rFonts w:ascii="Cambria" w:hAnsi="Cambria"/>
        </w:rPr>
      </w:pPr>
      <w:r w:rsidRPr="00CF1F25">
        <w:rPr>
          <w:rFonts w:ascii="Cambria" w:hAnsi="Cambria" w:hint="eastAsia"/>
        </w:rPr>
        <w:t>### 2. [</w:t>
      </w:r>
      <w:r w:rsidRPr="00CF1F25">
        <w:rPr>
          <w:rFonts w:ascii="Cambria" w:hAnsi="Cambria" w:hint="eastAsia"/>
        </w:rPr>
        <w:t>文化</w:t>
      </w:r>
      <w:r w:rsidRPr="00CF1F25">
        <w:rPr>
          <w:rFonts w:ascii="Cambria" w:hAnsi="Cambria" w:hint="eastAsia"/>
        </w:rPr>
        <w:t>/</w:t>
      </w:r>
      <w:r w:rsidRPr="00CF1F25">
        <w:rPr>
          <w:rFonts w:ascii="Cambria" w:hAnsi="Cambria" w:hint="eastAsia"/>
        </w:rPr>
        <w:t>主体锁定</w:t>
      </w:r>
      <w:r w:rsidRPr="00CF1F25">
        <w:rPr>
          <w:rFonts w:ascii="Cambria" w:hAnsi="Cambria" w:hint="eastAsia"/>
        </w:rPr>
        <w:t xml:space="preserve">] (Flux </w:t>
      </w:r>
      <w:r w:rsidRPr="00CF1F25">
        <w:rPr>
          <w:rFonts w:ascii="Cambria" w:hAnsi="Cambria" w:hint="eastAsia"/>
        </w:rPr>
        <w:t>核心</w:t>
      </w:r>
      <w:r w:rsidRPr="00CF1F25">
        <w:rPr>
          <w:rFonts w:ascii="Cambria" w:hAnsi="Cambria" w:hint="eastAsia"/>
        </w:rPr>
        <w:t>)</w:t>
      </w:r>
    </w:p>
    <w:p w14:paraId="4FE95C9C" w14:textId="77777777" w:rsidR="00CF1F25" w:rsidRPr="00CF1F25" w:rsidRDefault="00CF1F25" w:rsidP="00CF1F25">
      <w:pPr>
        <w:ind w:firstLine="480"/>
        <w:rPr>
          <w:rFonts w:ascii="Cambria" w:hAnsi="Cambria"/>
        </w:rPr>
      </w:pPr>
      <w:r w:rsidRPr="00CF1F25">
        <w:rPr>
          <w:rFonts w:ascii="Cambria" w:hAnsi="Cambria"/>
        </w:rPr>
        <w:tab/>
        <w:t xml:space="preserve">- </w:t>
      </w:r>
      <w:r w:rsidRPr="00CF1F25">
        <w:rPr>
          <w:rFonts w:ascii="Cambria" w:hAnsi="Cambria"/>
        </w:rPr>
        <w:t>画风融合：</w:t>
      </w:r>
      <w:r w:rsidRPr="00CF1F25">
        <w:rPr>
          <w:rFonts w:ascii="Cambria" w:hAnsi="Cambria"/>
        </w:rPr>
        <w:tab/>
      </w:r>
      <w:r w:rsidRPr="00CF1F25">
        <w:rPr>
          <w:rFonts w:ascii="Cambria" w:hAnsi="Cambria"/>
        </w:rPr>
        <w:t>必须将</w:t>
      </w:r>
      <w:r w:rsidRPr="00CF1F25">
        <w:rPr>
          <w:rFonts w:ascii="Cambria" w:hAnsi="Cambria" w:hint="eastAsia"/>
        </w:rPr>
        <w:t>某一个</w:t>
      </w:r>
      <w:r w:rsidRPr="00CF1F25">
        <w:rPr>
          <w:rFonts w:ascii="Cambria" w:hAnsi="Cambria"/>
        </w:rPr>
        <w:t>主体</w:t>
      </w:r>
      <w:r w:rsidRPr="00CF1F25">
        <w:rPr>
          <w:rFonts w:ascii="Cambria" w:hAnsi="Cambria" w:hint="eastAsia"/>
        </w:rPr>
        <w:t>强制与“由</w:t>
      </w:r>
      <w:r w:rsidRPr="00CF1F25">
        <w:rPr>
          <w:rFonts w:ascii="Cambria" w:hAnsi="Cambria" w:hint="eastAsia"/>
        </w:rPr>
        <w:t>{</w:t>
      </w:r>
      <w:r w:rsidRPr="00CF1F25">
        <w:rPr>
          <w:rFonts w:ascii="Cambria" w:hAnsi="Cambria" w:hint="eastAsia"/>
        </w:rPr>
        <w:t>颜色</w:t>
      </w:r>
      <w:r w:rsidRPr="00CF1F25">
        <w:rPr>
          <w:rFonts w:ascii="Cambria" w:hAnsi="Cambria" w:hint="eastAsia"/>
        </w:rPr>
        <w:t>}</w:t>
      </w:r>
      <w:r w:rsidRPr="00CF1F25">
        <w:rPr>
          <w:rFonts w:ascii="Cambria" w:hAnsi="Cambria" w:hint="eastAsia"/>
        </w:rPr>
        <w:t>发光线条组成”相接连</w:t>
      </w:r>
      <w:r w:rsidRPr="00CF1F25">
        <w:rPr>
          <w:rFonts w:ascii="Cambria" w:hAnsi="Cambria"/>
        </w:rPr>
        <w:t>，以确保主体完全由发光线条构成。</w:t>
      </w:r>
    </w:p>
    <w:p w14:paraId="4692B233" w14:textId="77777777" w:rsidR="00CF1F25" w:rsidRPr="00CF1F25" w:rsidRDefault="00CF1F25" w:rsidP="00CF1F25">
      <w:pPr>
        <w:ind w:firstLine="480"/>
        <w:rPr>
          <w:rFonts w:ascii="Cambria" w:hAnsi="Cambria"/>
        </w:rPr>
      </w:pPr>
      <w:r w:rsidRPr="00CF1F25">
        <w:rPr>
          <w:rFonts w:ascii="Cambria" w:hAnsi="Cambria"/>
        </w:rPr>
        <w:tab/>
        <w:t xml:space="preserve">- </w:t>
      </w:r>
      <w:r w:rsidRPr="00CF1F25">
        <w:rPr>
          <w:rFonts w:ascii="Cambria" w:hAnsi="Cambria"/>
        </w:rPr>
        <w:t>文化与风格融合（核心）：</w:t>
      </w:r>
    </w:p>
    <w:p w14:paraId="3E37FBDD" w14:textId="5AF7D77C" w:rsidR="00D419CA" w:rsidRDefault="00CF1F25" w:rsidP="001204B2">
      <w:pPr>
        <w:ind w:firstLine="480"/>
        <w:rPr>
          <w:rFonts w:ascii="Cambria" w:hAnsi="Cambria"/>
        </w:rPr>
      </w:pPr>
      <w:r w:rsidRPr="00CF1F25">
        <w:rPr>
          <w:rFonts w:ascii="Cambria" w:hAnsi="Cambria"/>
        </w:rPr>
        <w:tab/>
        <w:t xml:space="preserve">    - </w:t>
      </w:r>
      <w:r w:rsidRPr="00CF1F25">
        <w:rPr>
          <w:rFonts w:ascii="Cambria" w:hAnsi="Cambria"/>
        </w:rPr>
        <w:t>当描述人物、建筑或复杂器物</w:t>
      </w:r>
      <w:r w:rsidR="002C7F3F">
        <w:rPr>
          <w:rFonts w:ascii="Cambria" w:hAnsi="Cambria" w:hint="eastAsia"/>
        </w:rPr>
        <w:t>等易混淆的元素</w:t>
      </w:r>
      <w:r w:rsidRPr="00CF1F25">
        <w:rPr>
          <w:rFonts w:ascii="Cambria" w:hAnsi="Cambria"/>
        </w:rPr>
        <w:t>时，必须以</w:t>
      </w:r>
      <w:r w:rsidRPr="00CF1F25">
        <w:rPr>
          <w:rFonts w:ascii="Cambria" w:hAnsi="Cambria" w:hint="eastAsia"/>
        </w:rPr>
        <w:t>“地点”</w:t>
      </w:r>
      <w:r w:rsidRPr="00CF1F25">
        <w:rPr>
          <w:rFonts w:ascii="Cambria" w:hAnsi="Cambria" w:hint="eastAsia"/>
        </w:rPr>
        <w:t>+</w:t>
      </w:r>
      <w:r w:rsidRPr="00CF1F25">
        <w:rPr>
          <w:rFonts w:ascii="Cambria" w:hAnsi="Cambria" w:hint="eastAsia"/>
        </w:rPr>
        <w:t>“时代”作为</w:t>
      </w:r>
      <w:r w:rsidRPr="00CF1F25">
        <w:rPr>
          <w:rFonts w:ascii="Cambria" w:hAnsi="Cambria"/>
        </w:rPr>
        <w:t>开头</w:t>
      </w:r>
      <w:r w:rsidR="002C7F3F">
        <w:rPr>
          <w:rFonts w:ascii="Cambria" w:hAnsi="Cambria" w:hint="eastAsia"/>
        </w:rPr>
        <w:t>，从而避免历史文化背景和哲学专题的混乱（比如中日氛围混淆，西方中世纪哲学和西方现代哲学混淆）。</w:t>
      </w:r>
    </w:p>
    <w:p w14:paraId="116AEA56" w14:textId="5047C56B" w:rsidR="001204B2" w:rsidRPr="005866E3" w:rsidRDefault="00D419CA" w:rsidP="001204B2">
      <w:pPr>
        <w:ind w:firstLine="480"/>
        <w:rPr>
          <w:rFonts w:ascii="Cambria" w:hAnsi="Cambria"/>
        </w:rPr>
      </w:pPr>
      <w:r>
        <w:rPr>
          <w:rFonts w:ascii="Cambria" w:hAnsi="Cambria" w:hint="eastAsia"/>
        </w:rPr>
        <w:t>尽量以物体为主，少出现人物形象。当出现人物时，</w:t>
      </w:r>
      <w:r w:rsidR="001204B2">
        <w:rPr>
          <w:rFonts w:ascii="Cambria" w:hAnsi="Cambria" w:hint="eastAsia"/>
        </w:rPr>
        <w:t>除非特别有名的人物，否则主体不能出现人名或者角色名（特别是别出现老剑条和齐静春，</w:t>
      </w:r>
      <w:r w:rsidR="001204B2">
        <w:rPr>
          <w:rFonts w:ascii="Cambria" w:hAnsi="Cambria" w:hint="eastAsia"/>
        </w:rPr>
        <w:t>qwen image</w:t>
      </w:r>
      <w:r w:rsidR="001204B2">
        <w:rPr>
          <w:rFonts w:ascii="Cambria" w:hAnsi="Cambria" w:hint="eastAsia"/>
        </w:rPr>
        <w:t>并不知道他们是谁），应用其形象特征来描述。</w:t>
      </w:r>
    </w:p>
    <w:p w14:paraId="018D87AD" w14:textId="77777777" w:rsidR="00CF1F25" w:rsidRPr="00CF1F25" w:rsidRDefault="00CF1F25" w:rsidP="00CF1F25">
      <w:pPr>
        <w:ind w:firstLine="480"/>
        <w:rPr>
          <w:rFonts w:ascii="Cambria" w:hAnsi="Cambria"/>
        </w:rPr>
      </w:pPr>
      <w:r w:rsidRPr="00CF1F25">
        <w:rPr>
          <w:rFonts w:ascii="Cambria" w:hAnsi="Cambria"/>
        </w:rPr>
        <w:tab/>
        <w:t xml:space="preserve">    - </w:t>
      </w:r>
      <w:r w:rsidRPr="00CF1F25">
        <w:rPr>
          <w:rFonts w:ascii="Cambria" w:hAnsi="Cambria"/>
        </w:rPr>
        <w:t>错误示范：</w:t>
      </w:r>
      <w:r w:rsidRPr="00CF1F25">
        <w:rPr>
          <w:rFonts w:ascii="Cambria" w:hAnsi="Cambria" w:hint="eastAsia"/>
        </w:rPr>
        <w:t>一个男性学者</w:t>
      </w:r>
    </w:p>
    <w:p w14:paraId="2D9AB3CB" w14:textId="77777777" w:rsidR="00CF1F25" w:rsidRPr="00CF1F25" w:rsidRDefault="00CF1F25" w:rsidP="00CF1F25">
      <w:pPr>
        <w:ind w:firstLine="480"/>
        <w:rPr>
          <w:rFonts w:ascii="Cambria" w:hAnsi="Cambria"/>
        </w:rPr>
      </w:pPr>
      <w:r w:rsidRPr="00CF1F25">
        <w:rPr>
          <w:rFonts w:ascii="Cambria" w:hAnsi="Cambria"/>
        </w:rPr>
        <w:tab/>
        <w:t xml:space="preserve">    - </w:t>
      </w:r>
      <w:r w:rsidRPr="00CF1F25">
        <w:rPr>
          <w:rFonts w:ascii="Cambria" w:hAnsi="Cambria"/>
        </w:rPr>
        <w:t>正确示范：</w:t>
      </w:r>
      <w:r w:rsidRPr="00CF1F25">
        <w:rPr>
          <w:rFonts w:ascii="Cambria" w:hAnsi="Cambria" w:hint="eastAsia"/>
        </w:rPr>
        <w:t>一个中国古代的男性学者</w:t>
      </w:r>
    </w:p>
    <w:p w14:paraId="22F03237" w14:textId="77777777" w:rsidR="00CF1F25" w:rsidRPr="00CF1F25" w:rsidRDefault="00CF1F25" w:rsidP="00CF1F25">
      <w:pPr>
        <w:ind w:firstLine="480"/>
        <w:rPr>
          <w:rFonts w:ascii="Cambria" w:hAnsi="Cambria"/>
        </w:rPr>
      </w:pPr>
      <w:r w:rsidRPr="00CF1F25">
        <w:rPr>
          <w:rFonts w:ascii="Cambria" w:hAnsi="Cambria"/>
        </w:rPr>
        <w:t xml:space="preserve"> - </w:t>
      </w:r>
      <w:r w:rsidRPr="00CF1F25">
        <w:rPr>
          <w:rFonts w:ascii="Cambria" w:hAnsi="Cambria"/>
        </w:rPr>
        <w:t>紧接着，用精准的词汇描述</w:t>
      </w:r>
      <w:r w:rsidRPr="00CF1F25">
        <w:rPr>
          <w:rFonts w:ascii="Cambria" w:hAnsi="Cambria" w:hint="eastAsia"/>
        </w:rPr>
        <w:t>文稿相应时期的</w:t>
      </w:r>
      <w:r w:rsidRPr="00CF1F25">
        <w:rPr>
          <w:rFonts w:ascii="Cambria" w:hAnsi="Cambria"/>
        </w:rPr>
        <w:t>历史文化细节。</w:t>
      </w:r>
    </w:p>
    <w:p w14:paraId="73C3212F" w14:textId="77777777" w:rsidR="00CF1F25" w:rsidRPr="00CF1F25" w:rsidRDefault="00CF1F25" w:rsidP="00CF1F25">
      <w:pPr>
        <w:ind w:firstLine="480"/>
        <w:rPr>
          <w:rFonts w:ascii="Cambria" w:hAnsi="Cambria"/>
        </w:rPr>
      </w:pPr>
      <w:r w:rsidRPr="00CF1F25">
        <w:rPr>
          <w:rFonts w:ascii="Cambria" w:hAnsi="Cambria"/>
        </w:rPr>
        <w:tab/>
        <w:t xml:space="preserve">    - </w:t>
      </w:r>
      <w:r w:rsidRPr="00CF1F25">
        <w:rPr>
          <w:rFonts w:ascii="Cambria" w:hAnsi="Cambria"/>
        </w:rPr>
        <w:t>错误示范：穿着</w:t>
      </w:r>
      <w:r w:rsidRPr="00CF1F25">
        <w:rPr>
          <w:rFonts w:ascii="Cambria" w:hAnsi="Cambria" w:hint="eastAsia"/>
        </w:rPr>
        <w:t>白色长袍的实验室工作人员</w:t>
      </w:r>
    </w:p>
    <w:p w14:paraId="1FDD0F49" w14:textId="77777777" w:rsidR="00CF1F25" w:rsidRPr="00CF1F25" w:rsidRDefault="00CF1F25" w:rsidP="00CF1F25">
      <w:pPr>
        <w:ind w:firstLine="480"/>
        <w:rPr>
          <w:rFonts w:ascii="Cambria" w:hAnsi="Cambria"/>
        </w:rPr>
      </w:pPr>
      <w:r w:rsidRPr="00CF1F25">
        <w:rPr>
          <w:rFonts w:ascii="Cambria" w:hAnsi="Cambria"/>
        </w:rPr>
        <w:tab/>
        <w:t xml:space="preserve">    - </w:t>
      </w:r>
      <w:r w:rsidRPr="00CF1F25">
        <w:rPr>
          <w:rFonts w:ascii="Cambria" w:hAnsi="Cambria"/>
        </w:rPr>
        <w:t>正确示范：由白色发光线条组成的现代</w:t>
      </w:r>
      <w:r w:rsidRPr="00CF1F25">
        <w:rPr>
          <w:rFonts w:ascii="Cambria" w:hAnsi="Cambria" w:hint="eastAsia"/>
        </w:rPr>
        <w:t>实验室工作人员</w:t>
      </w:r>
    </w:p>
    <w:p w14:paraId="7EA0217B" w14:textId="77777777" w:rsidR="00CF1F25" w:rsidRPr="00CF1F25" w:rsidRDefault="00CF1F25" w:rsidP="00CF1F25">
      <w:pPr>
        <w:ind w:firstLine="480"/>
        <w:rPr>
          <w:rFonts w:ascii="Cambria" w:hAnsi="Cambria"/>
        </w:rPr>
      </w:pPr>
      <w:r w:rsidRPr="00CF1F25">
        <w:rPr>
          <w:rFonts w:ascii="Cambria" w:hAnsi="Cambria"/>
        </w:rPr>
        <w:tab/>
        <w:t xml:space="preserve">- </w:t>
      </w:r>
      <w:r w:rsidRPr="00CF1F25">
        <w:rPr>
          <w:rFonts w:ascii="Cambria" w:hAnsi="Cambria"/>
        </w:rPr>
        <w:t>镜头类型（强制加入）：</w:t>
      </w:r>
      <w:r w:rsidRPr="00CF1F25">
        <w:rPr>
          <w:rFonts w:ascii="Cambria" w:hAnsi="Cambria" w:hint="eastAsia"/>
        </w:rPr>
        <w:t>特写、中景、广角、俯视视角。</w:t>
      </w:r>
    </w:p>
    <w:p w14:paraId="60317434" w14:textId="77777777" w:rsidR="00CF1F25" w:rsidRPr="00CF1F25" w:rsidRDefault="00CF1F25" w:rsidP="00CF1F25">
      <w:pPr>
        <w:ind w:firstLine="480"/>
        <w:rPr>
          <w:rFonts w:ascii="Cambria" w:hAnsi="Cambria"/>
        </w:rPr>
      </w:pPr>
      <w:r w:rsidRPr="00CF1F25">
        <w:rPr>
          <w:rFonts w:ascii="Cambria" w:hAnsi="Cambria"/>
        </w:rPr>
        <w:tab/>
        <w:t xml:space="preserve">- </w:t>
      </w:r>
      <w:r w:rsidRPr="00CF1F25">
        <w:rPr>
          <w:rFonts w:ascii="Cambria" w:hAnsi="Cambria"/>
        </w:rPr>
        <w:t>元素位置标记：</w:t>
      </w:r>
      <w:r w:rsidRPr="00CF1F25">
        <w:rPr>
          <w:rFonts w:ascii="Cambria" w:hAnsi="Cambria" w:hint="eastAsia"/>
        </w:rPr>
        <w:t>在前景中，位于画面中心，逐渐退入背景。</w:t>
      </w:r>
    </w:p>
    <w:p w14:paraId="6443C6EE" w14:textId="77777777" w:rsidR="00CF1F25" w:rsidRPr="00CF1F25" w:rsidRDefault="00CF1F25" w:rsidP="00CF1F25">
      <w:pPr>
        <w:ind w:firstLine="480"/>
        <w:rPr>
          <w:rFonts w:ascii="Cambria" w:hAnsi="Cambria"/>
        </w:rPr>
      </w:pPr>
      <w:r w:rsidRPr="00CF1F25">
        <w:rPr>
          <w:rFonts w:ascii="Cambria" w:hAnsi="Cambria"/>
        </w:rPr>
        <w:tab/>
        <w:t xml:space="preserve">- </w:t>
      </w:r>
      <w:r w:rsidRPr="00CF1F25">
        <w:rPr>
          <w:rFonts w:ascii="Cambria" w:hAnsi="Cambria"/>
        </w:rPr>
        <w:t>中文概念符号化：针对抽象的哲学或文化专有名词，</w:t>
      </w:r>
      <w:r w:rsidRPr="00CF1F25">
        <w:rPr>
          <w:rFonts w:ascii="Cambria" w:hAnsi="Cambria" w:hint="eastAsia"/>
        </w:rPr>
        <w:t>你</w:t>
      </w:r>
      <w:r w:rsidRPr="00CF1F25">
        <w:rPr>
          <w:rFonts w:ascii="Cambria" w:hAnsi="Cambria"/>
        </w:rPr>
        <w:t>必须将其符号化为具象的几何描述、形状或功能性描述。</w:t>
      </w:r>
    </w:p>
    <w:p w14:paraId="173382B6" w14:textId="77777777" w:rsidR="00CF1F25" w:rsidRPr="00CF1F25" w:rsidRDefault="00CF1F25" w:rsidP="00CF1F25">
      <w:pPr>
        <w:ind w:firstLine="480"/>
        <w:rPr>
          <w:rFonts w:ascii="Cambria" w:hAnsi="Cambria"/>
        </w:rPr>
      </w:pPr>
    </w:p>
    <w:p w14:paraId="2E2A4953" w14:textId="77777777" w:rsidR="00CF1F25" w:rsidRPr="00CF1F25" w:rsidRDefault="00CF1F25" w:rsidP="00CF1F25">
      <w:pPr>
        <w:ind w:firstLine="480"/>
        <w:rPr>
          <w:rFonts w:ascii="Cambria" w:hAnsi="Cambria"/>
        </w:rPr>
      </w:pPr>
      <w:r w:rsidRPr="00CF1F25">
        <w:rPr>
          <w:rFonts w:ascii="Cambria" w:hAnsi="Cambria" w:hint="eastAsia"/>
        </w:rPr>
        <w:t>### 3. [</w:t>
      </w:r>
      <w:r w:rsidRPr="00CF1F25">
        <w:rPr>
          <w:rFonts w:ascii="Cambria" w:hAnsi="Cambria" w:hint="eastAsia"/>
        </w:rPr>
        <w:t>氛围描述</w:t>
      </w:r>
      <w:r w:rsidRPr="00CF1F25">
        <w:rPr>
          <w:rFonts w:ascii="Cambria" w:hAnsi="Cambria" w:hint="eastAsia"/>
        </w:rPr>
        <w:t>] (</w:t>
      </w:r>
      <w:r w:rsidRPr="00CF1F25">
        <w:rPr>
          <w:rFonts w:ascii="Cambria" w:hAnsi="Cambria" w:hint="eastAsia"/>
        </w:rPr>
        <w:t>美学锚定</w:t>
      </w:r>
      <w:r w:rsidRPr="00CF1F25">
        <w:rPr>
          <w:rFonts w:ascii="Cambria" w:hAnsi="Cambria" w:hint="eastAsia"/>
        </w:rPr>
        <w:t>)</w:t>
      </w:r>
    </w:p>
    <w:p w14:paraId="274BBA63"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规则：</w:t>
      </w:r>
      <w:r w:rsidRPr="00CF1F25">
        <w:rPr>
          <w:rFonts w:ascii="Cambria" w:hAnsi="Cambria" w:hint="eastAsia"/>
        </w:rPr>
        <w:t xml:space="preserve"> </w:t>
      </w:r>
      <w:r w:rsidRPr="00CF1F25">
        <w:rPr>
          <w:rFonts w:ascii="Cambria" w:hAnsi="Cambria" w:hint="eastAsia"/>
        </w:rPr>
        <w:t>描述画面所要传达的整体情感或氛围，以确保画面美观。</w:t>
      </w:r>
    </w:p>
    <w:p w14:paraId="1F3A3B83"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氛围描述词汇（仅供参考，不要只局限于这些词库）：</w:t>
      </w:r>
      <w:r w:rsidRPr="00CF1F25">
        <w:rPr>
          <w:rFonts w:ascii="Cambria" w:hAnsi="Cambria" w:hint="eastAsia"/>
        </w:rPr>
        <w:t xml:space="preserve"> </w:t>
      </w:r>
      <w:r w:rsidRPr="00CF1F25">
        <w:rPr>
          <w:rFonts w:ascii="Cambria" w:hAnsi="Cambria" w:hint="eastAsia"/>
        </w:rPr>
        <w:t>宁静，和谐，神秘，梦幻，深刻，科技感，引人入胜，古典雅致，史诗级，思辨，禅意，未来感，空灵，艺术感。</w:t>
      </w:r>
    </w:p>
    <w:p w14:paraId="1809D860"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指令格式：</w:t>
      </w:r>
      <w:r w:rsidRPr="00CF1F25">
        <w:rPr>
          <w:rFonts w:ascii="Cambria" w:hAnsi="Cambria" w:hint="eastAsia"/>
        </w:rPr>
        <w:t xml:space="preserve"> `</w:t>
      </w:r>
      <w:r w:rsidRPr="00CF1F25">
        <w:rPr>
          <w:rFonts w:ascii="Cambria" w:hAnsi="Cambria" w:hint="eastAsia"/>
        </w:rPr>
        <w:t>整体氛围</w:t>
      </w:r>
      <w:r w:rsidRPr="00CF1F25">
        <w:rPr>
          <w:rFonts w:ascii="Cambria" w:hAnsi="Cambria" w:hint="eastAsia"/>
        </w:rPr>
        <w:t>[</w:t>
      </w:r>
      <w:r w:rsidRPr="00CF1F25">
        <w:rPr>
          <w:rFonts w:ascii="Cambria" w:hAnsi="Cambria" w:hint="eastAsia"/>
        </w:rPr>
        <w:t>描述词</w:t>
      </w:r>
      <w:r w:rsidRPr="00CF1F25">
        <w:rPr>
          <w:rFonts w:ascii="Cambria" w:hAnsi="Cambria" w:hint="eastAsia"/>
        </w:rPr>
        <w:t>1]</w:t>
      </w:r>
      <w:r w:rsidRPr="00CF1F25">
        <w:rPr>
          <w:rFonts w:ascii="Cambria" w:hAnsi="Cambria" w:hint="eastAsia"/>
        </w:rPr>
        <w:t>而</w:t>
      </w:r>
      <w:r w:rsidRPr="00CF1F25">
        <w:rPr>
          <w:rFonts w:ascii="Cambria" w:hAnsi="Cambria" w:hint="eastAsia"/>
        </w:rPr>
        <w:t>[</w:t>
      </w:r>
      <w:r w:rsidRPr="00CF1F25">
        <w:rPr>
          <w:rFonts w:ascii="Cambria" w:hAnsi="Cambria" w:hint="eastAsia"/>
        </w:rPr>
        <w:t>描述词</w:t>
      </w:r>
      <w:r w:rsidRPr="00CF1F25">
        <w:rPr>
          <w:rFonts w:ascii="Cambria" w:hAnsi="Cambria" w:hint="eastAsia"/>
        </w:rPr>
        <w:t>2]</w:t>
      </w:r>
      <w:r w:rsidRPr="00CF1F25">
        <w:rPr>
          <w:rFonts w:ascii="Cambria" w:hAnsi="Cambria" w:hint="eastAsia"/>
        </w:rPr>
        <w:t>，给人一种</w:t>
      </w:r>
      <w:r w:rsidRPr="00CF1F25">
        <w:rPr>
          <w:rFonts w:ascii="Cambria" w:hAnsi="Cambria" w:hint="eastAsia"/>
        </w:rPr>
        <w:t>[</w:t>
      </w:r>
      <w:r w:rsidRPr="00CF1F25">
        <w:rPr>
          <w:rFonts w:ascii="Cambria" w:hAnsi="Cambria" w:hint="eastAsia"/>
        </w:rPr>
        <w:t>什么样</w:t>
      </w:r>
      <w:r w:rsidRPr="00CF1F25">
        <w:rPr>
          <w:rFonts w:ascii="Cambria" w:hAnsi="Cambria" w:hint="eastAsia"/>
        </w:rPr>
        <w:t>]</w:t>
      </w:r>
      <w:r w:rsidRPr="00CF1F25">
        <w:rPr>
          <w:rFonts w:ascii="Cambria" w:hAnsi="Cambria" w:hint="eastAsia"/>
        </w:rPr>
        <w:t>的感受，</w:t>
      </w:r>
      <w:r w:rsidRPr="00CF1F25">
        <w:rPr>
          <w:rFonts w:ascii="Cambria" w:hAnsi="Cambria" w:hint="eastAsia"/>
        </w:rPr>
        <w:t>`</w:t>
      </w:r>
    </w:p>
    <w:p w14:paraId="4CBE8ECD"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示例：</w:t>
      </w:r>
      <w:r w:rsidRPr="00CF1F25">
        <w:rPr>
          <w:rFonts w:ascii="Cambria" w:hAnsi="Cambria" w:hint="eastAsia"/>
        </w:rPr>
        <w:t xml:space="preserve"> `</w:t>
      </w:r>
      <w:r w:rsidRPr="00CF1F25">
        <w:rPr>
          <w:rFonts w:ascii="Cambria" w:hAnsi="Cambria"/>
        </w:rPr>
        <w:t>整个场景充满了宁静与和谐，给人一种心灵上的慰藉和美好感受</w:t>
      </w:r>
      <w:r w:rsidRPr="00CF1F25">
        <w:rPr>
          <w:rFonts w:ascii="Cambria" w:hAnsi="Cambria" w:hint="eastAsia"/>
        </w:rPr>
        <w:t>。</w:t>
      </w:r>
      <w:r w:rsidRPr="00CF1F25">
        <w:rPr>
          <w:rFonts w:ascii="Cambria" w:hAnsi="Cambria" w:hint="eastAsia"/>
        </w:rPr>
        <w:t>`</w:t>
      </w:r>
    </w:p>
    <w:p w14:paraId="45792397" w14:textId="77777777" w:rsidR="00CF1F25" w:rsidRPr="00CF1F25" w:rsidRDefault="00CF1F25" w:rsidP="00CF1F25">
      <w:pPr>
        <w:ind w:firstLine="480"/>
        <w:rPr>
          <w:rFonts w:ascii="Cambria" w:hAnsi="Cambria"/>
        </w:rPr>
      </w:pPr>
    </w:p>
    <w:p w14:paraId="53573EE2" w14:textId="77777777" w:rsidR="00CF1F25" w:rsidRPr="00CF1F25" w:rsidRDefault="00CF1F25" w:rsidP="00CF1F25">
      <w:pPr>
        <w:ind w:firstLine="480"/>
        <w:rPr>
          <w:rFonts w:ascii="Cambria" w:hAnsi="Cambria"/>
        </w:rPr>
      </w:pPr>
      <w:r w:rsidRPr="00CF1F25">
        <w:rPr>
          <w:rFonts w:ascii="Cambria" w:hAnsi="Cambria" w:hint="eastAsia"/>
        </w:rPr>
        <w:t>### 5. [</w:t>
      </w:r>
      <w:r w:rsidRPr="00CF1F25">
        <w:rPr>
          <w:rFonts w:ascii="Cambria" w:hAnsi="Cambria" w:hint="eastAsia"/>
        </w:rPr>
        <w:t>文字排版</w:t>
      </w:r>
      <w:r w:rsidRPr="00CF1F25">
        <w:rPr>
          <w:rFonts w:ascii="Cambria" w:hAnsi="Cambria" w:hint="eastAsia"/>
        </w:rPr>
        <w:t>]</w:t>
      </w:r>
      <w:r w:rsidRPr="00CF1F25">
        <w:rPr>
          <w:rFonts w:ascii="Cambria" w:hAnsi="Cambria" w:hint="eastAsia"/>
        </w:rPr>
        <w:t>（不要在画面中出现文字，不可避免时再进行该板块）</w:t>
      </w:r>
    </w:p>
    <w:p w14:paraId="55143493"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规则：</w:t>
      </w:r>
      <w:r w:rsidRPr="00CF1F25">
        <w:rPr>
          <w:rFonts w:ascii="Cambria" w:hAnsi="Cambria" w:hint="eastAsia"/>
        </w:rPr>
        <w:t xml:space="preserve"> </w:t>
      </w:r>
      <w:r w:rsidRPr="00CF1F25">
        <w:rPr>
          <w:rFonts w:ascii="Cambria" w:hAnsi="Cambria" w:hint="eastAsia"/>
        </w:rPr>
        <w:t>尽量不出现此模块。若需出现，必须指定发光体字体和颜色呼应，要与画面中的主体或其他元素融洽存在，避免默认字体。</w:t>
      </w:r>
    </w:p>
    <w:p w14:paraId="0331C864"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指令格式：</w:t>
      </w:r>
      <w:r w:rsidRPr="00CF1F25">
        <w:rPr>
          <w:rFonts w:ascii="Cambria" w:hAnsi="Cambria" w:hint="eastAsia"/>
        </w:rPr>
        <w:t xml:space="preserve"> `</w:t>
      </w:r>
      <w:r w:rsidRPr="00CF1F25">
        <w:rPr>
          <w:rFonts w:ascii="Cambria" w:hAnsi="Cambria" w:hint="eastAsia"/>
        </w:rPr>
        <w:t>文本：“</w:t>
      </w:r>
      <w:r w:rsidRPr="00CF1F25">
        <w:rPr>
          <w:rFonts w:ascii="Cambria" w:hAnsi="Cambria" w:hint="eastAsia"/>
        </w:rPr>
        <w:t>{</w:t>
      </w:r>
      <w:r w:rsidRPr="00CF1F25">
        <w:rPr>
          <w:rFonts w:ascii="Cambria" w:hAnsi="Cambria" w:hint="eastAsia"/>
        </w:rPr>
        <w:t>需要出现的文字内容</w:t>
      </w:r>
      <w:r w:rsidRPr="00CF1F25">
        <w:rPr>
          <w:rFonts w:ascii="Cambria" w:hAnsi="Cambria" w:hint="eastAsia"/>
        </w:rPr>
        <w:t>}</w:t>
      </w:r>
      <w:r w:rsidRPr="00CF1F25">
        <w:rPr>
          <w:rFonts w:ascii="Cambria" w:hAnsi="Cambria" w:hint="eastAsia"/>
        </w:rPr>
        <w:t>”</w:t>
      </w:r>
      <w:r w:rsidRPr="00CF1F25">
        <w:rPr>
          <w:rFonts w:ascii="Cambria" w:hAnsi="Cambria" w:hint="eastAsia"/>
        </w:rPr>
        <w:t xml:space="preserve"> </w:t>
      </w:r>
      <w:r w:rsidRPr="00CF1F25">
        <w:rPr>
          <w:rFonts w:ascii="Cambria" w:hAnsi="Cambria" w:hint="eastAsia"/>
        </w:rPr>
        <w:t>字体</w:t>
      </w:r>
      <w:r w:rsidRPr="00CF1F25">
        <w:rPr>
          <w:rFonts w:ascii="Cambria" w:hAnsi="Cambria" w:hint="eastAsia"/>
        </w:rPr>
        <w:t>{</w:t>
      </w:r>
      <w:r w:rsidRPr="00CF1F25">
        <w:rPr>
          <w:rFonts w:ascii="Cambria" w:hAnsi="Cambria" w:hint="eastAsia"/>
        </w:rPr>
        <w:t>字体风格</w:t>
      </w:r>
      <w:r w:rsidRPr="00CF1F25">
        <w:rPr>
          <w:rFonts w:ascii="Cambria" w:hAnsi="Cambria" w:hint="eastAsia"/>
        </w:rPr>
        <w:t>}</w:t>
      </w:r>
      <w:r w:rsidRPr="00CF1F25">
        <w:rPr>
          <w:rFonts w:ascii="Cambria" w:hAnsi="Cambria" w:hint="eastAsia"/>
        </w:rPr>
        <w:t>发光体</w:t>
      </w:r>
      <w:r w:rsidRPr="00CF1F25">
        <w:rPr>
          <w:rFonts w:ascii="Cambria" w:hAnsi="Cambria" w:hint="eastAsia"/>
        </w:rPr>
        <w:t xml:space="preserve"> </w:t>
      </w:r>
      <w:r w:rsidRPr="00CF1F25">
        <w:rPr>
          <w:rFonts w:ascii="Cambria" w:hAnsi="Cambria" w:hint="eastAsia"/>
        </w:rPr>
        <w:t>颜色与</w:t>
      </w:r>
      <w:r w:rsidRPr="00CF1F25">
        <w:rPr>
          <w:rFonts w:ascii="Cambria" w:hAnsi="Cambria" w:hint="eastAsia"/>
        </w:rPr>
        <w:t>{</w:t>
      </w:r>
      <w:r w:rsidRPr="00CF1F25">
        <w:rPr>
          <w:rFonts w:ascii="Cambria" w:hAnsi="Cambria" w:hint="eastAsia"/>
        </w:rPr>
        <w:t>元素颜色</w:t>
      </w:r>
      <w:r w:rsidRPr="00CF1F25">
        <w:rPr>
          <w:rFonts w:ascii="Cambria" w:hAnsi="Cambria" w:hint="eastAsia"/>
        </w:rPr>
        <w:t>}</w:t>
      </w:r>
      <w:r w:rsidRPr="00CF1F25">
        <w:rPr>
          <w:rFonts w:ascii="Cambria" w:hAnsi="Cambria" w:hint="eastAsia"/>
        </w:rPr>
        <w:t>光芒呼应</w:t>
      </w:r>
      <w:r w:rsidRPr="00CF1F25">
        <w:rPr>
          <w:rFonts w:ascii="Cambria" w:hAnsi="Cambria" w:hint="eastAsia"/>
        </w:rPr>
        <w:t xml:space="preserve"> </w:t>
      </w:r>
      <w:r w:rsidRPr="00CF1F25">
        <w:rPr>
          <w:rFonts w:ascii="Cambria" w:hAnsi="Cambria" w:hint="eastAsia"/>
        </w:rPr>
        <w:t>位置</w:t>
      </w:r>
      <w:r w:rsidRPr="00CF1F25">
        <w:rPr>
          <w:rFonts w:ascii="Cambria" w:hAnsi="Cambria" w:hint="eastAsia"/>
        </w:rPr>
        <w:t>{</w:t>
      </w:r>
      <w:r w:rsidRPr="00CF1F25">
        <w:rPr>
          <w:rFonts w:ascii="Cambria" w:hAnsi="Cambria" w:hint="eastAsia"/>
        </w:rPr>
        <w:t>位置描述</w:t>
      </w:r>
      <w:r w:rsidRPr="00CF1F25">
        <w:rPr>
          <w:rFonts w:ascii="Cambria" w:hAnsi="Cambria" w:hint="eastAsia"/>
        </w:rPr>
        <w:t xml:space="preserve">} </w:t>
      </w:r>
      <w:r w:rsidRPr="00CF1F25">
        <w:rPr>
          <w:rFonts w:ascii="Cambria" w:hAnsi="Cambria" w:hint="eastAsia"/>
        </w:rPr>
        <w:t>效果</w:t>
      </w:r>
      <w:r w:rsidRPr="00CF1F25">
        <w:rPr>
          <w:rFonts w:ascii="Cambria" w:hAnsi="Cambria" w:hint="eastAsia"/>
        </w:rPr>
        <w:t>{</w:t>
      </w:r>
      <w:r w:rsidRPr="00CF1F25">
        <w:rPr>
          <w:rFonts w:ascii="Cambria" w:hAnsi="Cambria" w:hint="eastAsia"/>
        </w:rPr>
        <w:t>半透明</w:t>
      </w:r>
      <w:r w:rsidRPr="00CF1F25">
        <w:rPr>
          <w:rFonts w:ascii="Cambria" w:hAnsi="Cambria" w:hint="eastAsia"/>
        </w:rPr>
        <w:t>/</w:t>
      </w:r>
      <w:r w:rsidRPr="00CF1F25">
        <w:rPr>
          <w:rFonts w:ascii="Cambria" w:hAnsi="Cambria" w:hint="eastAsia"/>
        </w:rPr>
        <w:t>朦胧</w:t>
      </w:r>
      <w:r w:rsidRPr="00CF1F25">
        <w:rPr>
          <w:rFonts w:ascii="Cambria" w:hAnsi="Cambria" w:hint="eastAsia"/>
        </w:rPr>
        <w:t>}`</w:t>
      </w:r>
    </w:p>
    <w:p w14:paraId="27E167C4"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字体风格建议（仅供参考，字体一定要有艺术美感，以及能融洽地与图片中其他画面相搭配）：</w:t>
      </w:r>
      <w:r w:rsidRPr="00CF1F25">
        <w:rPr>
          <w:rFonts w:ascii="Cambria" w:hAnsi="Cambria" w:hint="eastAsia"/>
        </w:rPr>
        <w:t xml:space="preserve"> </w:t>
      </w:r>
      <w:r w:rsidRPr="00CF1F25">
        <w:rPr>
          <w:rFonts w:ascii="Cambria" w:hAnsi="Cambria" w:hint="eastAsia"/>
        </w:rPr>
        <w:t>草书、行书、艺术手写体、融合书法发光体</w:t>
      </w:r>
      <w:r w:rsidRPr="00CF1F25">
        <w:rPr>
          <w:rFonts w:ascii="Cambria" w:hAnsi="Cambria" w:hint="eastAsia"/>
        </w:rPr>
        <w:t xml:space="preserve"> </w:t>
      </w:r>
      <w:r w:rsidRPr="00CF1F25">
        <w:rPr>
          <w:rFonts w:ascii="Cambria" w:hAnsi="Cambria" w:hint="eastAsia"/>
        </w:rPr>
        <w:t>未来感无衬线发光体</w:t>
      </w:r>
      <w:r w:rsidRPr="00CF1F25">
        <w:rPr>
          <w:rFonts w:ascii="Cambria" w:hAnsi="Cambria" w:hint="eastAsia"/>
        </w:rPr>
        <w:t xml:space="preserve"> </w:t>
      </w:r>
      <w:r w:rsidRPr="00CF1F25">
        <w:rPr>
          <w:rFonts w:ascii="Cambria" w:hAnsi="Cambria" w:hint="eastAsia"/>
        </w:rPr>
        <w:t>古典衬线体发光体。</w:t>
      </w:r>
    </w:p>
    <w:p w14:paraId="0D568FF8" w14:textId="77777777" w:rsidR="00CF1F25" w:rsidRPr="00CF1F25" w:rsidRDefault="00CF1F25" w:rsidP="00CF1F25">
      <w:pPr>
        <w:ind w:firstLine="480"/>
        <w:rPr>
          <w:rFonts w:ascii="Cambria" w:hAnsi="Cambria"/>
        </w:rPr>
      </w:pPr>
    </w:p>
    <w:p w14:paraId="4CDDC554" w14:textId="77777777" w:rsidR="00CF1F25" w:rsidRPr="00CF1F25" w:rsidRDefault="00CF1F25" w:rsidP="00CF1F25">
      <w:pPr>
        <w:ind w:firstLine="480"/>
        <w:rPr>
          <w:rFonts w:ascii="Cambria" w:hAnsi="Cambria"/>
        </w:rPr>
      </w:pPr>
      <w:r w:rsidRPr="00CF1F25">
        <w:rPr>
          <w:rFonts w:ascii="Cambria" w:hAnsi="Cambria" w:hint="eastAsia"/>
        </w:rPr>
        <w:t>### 6. [</w:t>
      </w:r>
      <w:r w:rsidRPr="00CF1F25">
        <w:rPr>
          <w:rFonts w:ascii="Cambria" w:hAnsi="Cambria" w:hint="eastAsia"/>
        </w:rPr>
        <w:t>技术修饰</w:t>
      </w:r>
      <w:r w:rsidRPr="00CF1F25">
        <w:rPr>
          <w:rFonts w:ascii="Cambria" w:hAnsi="Cambria" w:hint="eastAsia"/>
        </w:rPr>
        <w:t>] (</w:t>
      </w:r>
      <w:r w:rsidRPr="00CF1F25">
        <w:rPr>
          <w:rFonts w:ascii="Cambria" w:hAnsi="Cambria" w:hint="eastAsia"/>
        </w:rPr>
        <w:t>强制后缀</w:t>
      </w:r>
      <w:r w:rsidRPr="00CF1F25">
        <w:rPr>
          <w:rFonts w:ascii="Cambria" w:hAnsi="Cambria" w:hint="eastAsia"/>
        </w:rPr>
        <w:t>)</w:t>
      </w:r>
    </w:p>
    <w:p w14:paraId="72E8161B"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规则：</w:t>
      </w:r>
      <w:r w:rsidRPr="00CF1F25">
        <w:rPr>
          <w:rFonts w:ascii="Cambria" w:hAnsi="Cambria" w:hint="eastAsia"/>
        </w:rPr>
        <w:t xml:space="preserve"> </w:t>
      </w:r>
      <w:r w:rsidRPr="00CF1F25">
        <w:rPr>
          <w:rFonts w:ascii="Cambria" w:hAnsi="Cambria" w:hint="eastAsia"/>
        </w:rPr>
        <w:t>统一使用</w:t>
      </w:r>
      <w:r w:rsidRPr="00CF1F25">
        <w:rPr>
          <w:rFonts w:ascii="Cambria" w:hAnsi="Cambria" w:hint="eastAsia"/>
        </w:rPr>
        <w:t xml:space="preserve"> Lora </w:t>
      </w:r>
      <w:r w:rsidRPr="00CF1F25">
        <w:rPr>
          <w:rFonts w:ascii="Cambria" w:hAnsi="Cambria" w:hint="eastAsia"/>
        </w:rPr>
        <w:t>训练图片中最常出现的画质和避障描述。</w:t>
      </w:r>
    </w:p>
    <w:p w14:paraId="4CA50DE8"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Cambria" w:hAnsi="Cambria" w:hint="eastAsia"/>
        </w:rPr>
        <w:t>指令：</w:t>
      </w:r>
      <w:r w:rsidRPr="00CF1F25">
        <w:rPr>
          <w:rFonts w:ascii="Cambria" w:hAnsi="Cambria" w:hint="eastAsia"/>
        </w:rPr>
        <w:t xml:space="preserve"> `8k</w:t>
      </w:r>
      <w:r w:rsidRPr="00CF1F25">
        <w:rPr>
          <w:rFonts w:ascii="Cambria" w:hAnsi="Cambria" w:hint="eastAsia"/>
        </w:rPr>
        <w:t>画质，细节清晰，制作精良。</w:t>
      </w:r>
      <w:r w:rsidRPr="00CF1F25">
        <w:rPr>
          <w:rFonts w:ascii="Cambria" w:hAnsi="Cambria" w:hint="eastAsia"/>
        </w:rPr>
        <w:t>`</w:t>
      </w:r>
    </w:p>
    <w:p w14:paraId="7313601C" w14:textId="77777777" w:rsidR="00CF1F25" w:rsidRPr="00CF1F25" w:rsidRDefault="00CF1F25" w:rsidP="00CF1F25">
      <w:pPr>
        <w:ind w:firstLine="480"/>
        <w:rPr>
          <w:rFonts w:ascii="Cambria" w:hAnsi="Cambria"/>
        </w:rPr>
      </w:pPr>
    </w:p>
    <w:p w14:paraId="495B026A" w14:textId="77777777" w:rsidR="00CF1F25" w:rsidRPr="00CF1F25" w:rsidRDefault="00CF1F25" w:rsidP="00CF1F25">
      <w:pPr>
        <w:ind w:firstLine="480"/>
        <w:rPr>
          <w:rFonts w:ascii="Cambria" w:hAnsi="Cambria"/>
        </w:rPr>
      </w:pPr>
      <w:r w:rsidRPr="00CF1F25">
        <w:rPr>
          <w:rFonts w:ascii="Cambria" w:hAnsi="Cambria" w:hint="eastAsia"/>
        </w:rPr>
        <w:t>---</w:t>
      </w:r>
    </w:p>
    <w:p w14:paraId="43787A3E" w14:textId="77777777" w:rsidR="00CF1F25" w:rsidRPr="00CF1F25" w:rsidRDefault="00CF1F25" w:rsidP="00CF1F25">
      <w:pPr>
        <w:ind w:firstLine="480"/>
        <w:rPr>
          <w:rFonts w:ascii="Cambria" w:hAnsi="Cambria"/>
        </w:rPr>
      </w:pPr>
    </w:p>
    <w:p w14:paraId="7FF67F46" w14:textId="77777777" w:rsidR="00CF1F25" w:rsidRPr="00CF1F25" w:rsidRDefault="00CF1F25" w:rsidP="00CF1F25">
      <w:pPr>
        <w:ind w:firstLine="480"/>
        <w:rPr>
          <w:rFonts w:ascii="Cambria" w:hAnsi="Cambria"/>
        </w:rPr>
      </w:pPr>
      <w:r w:rsidRPr="00CF1F25">
        <w:rPr>
          <w:rFonts w:ascii="Cambria" w:hAnsi="Cambria" w:hint="eastAsia"/>
        </w:rPr>
        <w:t xml:space="preserve">## </w:t>
      </w:r>
      <w:r w:rsidRPr="00CF1F25">
        <w:rPr>
          <w:rFonts w:ascii="Segoe UI Emoji" w:hAnsi="Segoe UI Emoji" w:cs="Segoe UI Emoji"/>
        </w:rPr>
        <w:t>🎨</w:t>
      </w:r>
      <w:r w:rsidRPr="00CF1F25">
        <w:rPr>
          <w:rFonts w:ascii="Cambria" w:hAnsi="Cambria" w:hint="eastAsia"/>
        </w:rPr>
        <w:t xml:space="preserve"> </w:t>
      </w:r>
      <w:r w:rsidRPr="00CF1F25">
        <w:rPr>
          <w:rFonts w:ascii="Cambria" w:hAnsi="Cambria" w:hint="eastAsia"/>
        </w:rPr>
        <w:t>最终</w:t>
      </w:r>
      <w:r w:rsidRPr="00CF1F25">
        <w:rPr>
          <w:rFonts w:ascii="Cambria" w:hAnsi="Cambria" w:hint="eastAsia"/>
        </w:rPr>
        <w:t>JSON</w:t>
      </w:r>
      <w:r w:rsidRPr="00CF1F25">
        <w:rPr>
          <w:rFonts w:ascii="Cambria" w:hAnsi="Cambria" w:hint="eastAsia"/>
        </w:rPr>
        <w:t>输出格式（严格单行）</w:t>
      </w:r>
    </w:p>
    <w:p w14:paraId="2E7DB012" w14:textId="77777777" w:rsidR="00CF1F25" w:rsidRPr="00CF1F25" w:rsidRDefault="00CF1F25" w:rsidP="00CF1F25">
      <w:pPr>
        <w:ind w:firstLine="480"/>
        <w:rPr>
          <w:rFonts w:ascii="Cambria" w:hAnsi="Cambria"/>
        </w:rPr>
      </w:pPr>
    </w:p>
    <w:p w14:paraId="26D85DF6" w14:textId="77777777" w:rsidR="00CF1F25" w:rsidRPr="00CF1F25" w:rsidRDefault="00CF1F25" w:rsidP="00CF1F25">
      <w:pPr>
        <w:ind w:firstLine="480"/>
        <w:rPr>
          <w:rFonts w:ascii="Cambria" w:hAnsi="Cambria"/>
        </w:rPr>
      </w:pPr>
      <w:r w:rsidRPr="00CF1F25">
        <w:rPr>
          <w:rFonts w:ascii="Cambria" w:hAnsi="Cambria" w:hint="eastAsia"/>
        </w:rPr>
        <w:t>AI</w:t>
      </w:r>
      <w:r w:rsidRPr="00CF1F25">
        <w:rPr>
          <w:rFonts w:ascii="Cambria" w:hAnsi="Cambria" w:hint="eastAsia"/>
        </w:rPr>
        <w:t>必须严格按照此格式输出结果：</w:t>
      </w:r>
    </w:p>
    <w:p w14:paraId="55995B6A" w14:textId="77777777" w:rsidR="00CF1F25" w:rsidRPr="00CF1F25" w:rsidRDefault="00CF1F25" w:rsidP="00CF1F25">
      <w:pPr>
        <w:ind w:firstLine="480"/>
        <w:rPr>
          <w:rFonts w:ascii="Cambria" w:hAnsi="Cambria"/>
        </w:rPr>
      </w:pPr>
    </w:p>
    <w:p w14:paraId="7754E26C" w14:textId="77777777" w:rsidR="00CF1F25" w:rsidRPr="00CF1F25" w:rsidRDefault="00CF1F25" w:rsidP="00CF1F25">
      <w:pPr>
        <w:ind w:firstLine="480"/>
        <w:rPr>
          <w:rFonts w:ascii="Cambria" w:hAnsi="Cambria"/>
        </w:rPr>
      </w:pPr>
      <w:r w:rsidRPr="00CF1F25">
        <w:rPr>
          <w:rFonts w:ascii="Cambria" w:hAnsi="Cambria" w:hint="eastAsia"/>
        </w:rPr>
        <w:t>```json</w:t>
      </w:r>
    </w:p>
    <w:p w14:paraId="0E7F3F2D" w14:textId="77777777" w:rsidR="00CF1F25" w:rsidRPr="00CF1F25" w:rsidRDefault="00CF1F25" w:rsidP="00CF1F25">
      <w:pPr>
        <w:ind w:firstLine="480"/>
        <w:rPr>
          <w:rFonts w:ascii="Cambria" w:hAnsi="Cambria"/>
        </w:rPr>
      </w:pPr>
      <w:r w:rsidRPr="00CF1F25">
        <w:rPr>
          <w:rFonts w:ascii="Cambria" w:hAnsi="Cambria" w:hint="eastAsia"/>
        </w:rPr>
        <w:t>[</w:t>
      </w:r>
    </w:p>
    <w:p w14:paraId="42A7513A" w14:textId="77777777" w:rsidR="00CF1F25" w:rsidRPr="00CF1F25" w:rsidRDefault="00CF1F25" w:rsidP="00CF1F25">
      <w:pPr>
        <w:ind w:firstLine="480"/>
        <w:rPr>
          <w:rFonts w:ascii="Cambria" w:hAnsi="Cambria"/>
        </w:rPr>
      </w:pPr>
      <w:r w:rsidRPr="00CF1F25">
        <w:rPr>
          <w:rFonts w:ascii="Cambria" w:hAnsi="Cambria" w:hint="eastAsia"/>
        </w:rPr>
        <w:t xml:space="preserve">  {</w:t>
      </w:r>
    </w:p>
    <w:p w14:paraId="27E3FA89" w14:textId="77777777" w:rsidR="00CF1F25" w:rsidRPr="00CF1F25" w:rsidRDefault="00CF1F25" w:rsidP="00CF1F25">
      <w:pPr>
        <w:ind w:firstLine="480"/>
        <w:rPr>
          <w:rFonts w:ascii="Cambria" w:hAnsi="Cambria"/>
        </w:rPr>
      </w:pPr>
      <w:r w:rsidRPr="00CF1F25">
        <w:rPr>
          <w:rFonts w:ascii="Cambria" w:hAnsi="Cambria" w:hint="eastAsia"/>
        </w:rPr>
        <w:t xml:space="preserve">    "caption": "</w:t>
      </w:r>
      <w:r w:rsidRPr="00CF1F25">
        <w:rPr>
          <w:rFonts w:ascii="Cambria" w:hAnsi="Cambria" w:hint="eastAsia"/>
        </w:rPr>
        <w:t>原始字幕文本（完全保留切分后的原文）</w:t>
      </w:r>
      <w:r w:rsidRPr="00CF1F25">
        <w:rPr>
          <w:rFonts w:ascii="Cambria" w:hAnsi="Cambria" w:hint="eastAsia"/>
        </w:rPr>
        <w:t>",</w:t>
      </w:r>
    </w:p>
    <w:p w14:paraId="700F12CA" w14:textId="77777777" w:rsidR="00CF1F25" w:rsidRPr="00CF1F25" w:rsidRDefault="00CF1F25" w:rsidP="00CF1F25">
      <w:pPr>
        <w:ind w:firstLine="480"/>
        <w:rPr>
          <w:rFonts w:ascii="Cambria" w:hAnsi="Cambria"/>
        </w:rPr>
      </w:pPr>
      <w:r w:rsidRPr="00CF1F25">
        <w:rPr>
          <w:rFonts w:ascii="Cambria" w:hAnsi="Cambria" w:hint="eastAsia"/>
        </w:rPr>
        <w:t xml:space="preserve">    "image_prompt": "</w:t>
      </w:r>
      <w:r w:rsidRPr="00CF1F25">
        <w:rPr>
          <w:rFonts w:ascii="Cambria" w:hAnsi="Cambria" w:hint="eastAsia"/>
        </w:rPr>
        <w:t>纯中文提示词（符合线性结构，逗号分隔，必须为单行）</w:t>
      </w:r>
      <w:r w:rsidRPr="00CF1F25">
        <w:rPr>
          <w:rFonts w:ascii="Cambria" w:hAnsi="Cambria" w:hint="eastAsia"/>
        </w:rPr>
        <w:t>",</w:t>
      </w:r>
    </w:p>
    <w:p w14:paraId="0D50B1FE" w14:textId="77777777" w:rsidR="00CF1F25" w:rsidRPr="00CF1F25" w:rsidRDefault="00CF1F25" w:rsidP="00CF1F25">
      <w:pPr>
        <w:ind w:firstLine="480"/>
        <w:rPr>
          <w:rFonts w:ascii="Cambria" w:hAnsi="Cambria"/>
        </w:rPr>
      </w:pPr>
      <w:r w:rsidRPr="00CF1F25">
        <w:rPr>
          <w:rFonts w:ascii="Cambria" w:hAnsi="Cambria" w:hint="eastAsia"/>
        </w:rPr>
        <w:t xml:space="preserve">    "gender": "0" </w:t>
      </w:r>
    </w:p>
    <w:p w14:paraId="6BC9123F" w14:textId="77777777" w:rsidR="00CF1F25" w:rsidRPr="00CF1F25" w:rsidRDefault="00CF1F25" w:rsidP="00CF1F25">
      <w:pPr>
        <w:ind w:firstLine="480"/>
        <w:rPr>
          <w:rFonts w:ascii="Cambria" w:hAnsi="Cambria"/>
        </w:rPr>
      </w:pPr>
      <w:r w:rsidRPr="00CF1F25">
        <w:rPr>
          <w:rFonts w:ascii="Cambria" w:hAnsi="Cambria" w:hint="eastAsia"/>
        </w:rPr>
        <w:t xml:space="preserve">  },</w:t>
      </w:r>
    </w:p>
    <w:p w14:paraId="1BCDE4D6" w14:textId="77777777" w:rsidR="00CF1F25" w:rsidRPr="00CF1F25" w:rsidRDefault="00CF1F25" w:rsidP="00CF1F25">
      <w:pPr>
        <w:ind w:firstLine="480"/>
        <w:rPr>
          <w:rFonts w:ascii="Cambria" w:hAnsi="Cambria"/>
        </w:rPr>
      </w:pPr>
      <w:r w:rsidRPr="00CF1F25">
        <w:rPr>
          <w:rFonts w:ascii="Cambria" w:hAnsi="Cambria" w:hint="eastAsia"/>
        </w:rPr>
        <w:t xml:space="preserve">  ...</w:t>
      </w:r>
    </w:p>
    <w:p w14:paraId="44D0B996" w14:textId="77777777" w:rsidR="00CF1F25" w:rsidRPr="00CF1F25" w:rsidRDefault="00CF1F25" w:rsidP="00CF1F25">
      <w:pPr>
        <w:ind w:firstLine="480"/>
        <w:rPr>
          <w:rFonts w:ascii="Cambria" w:hAnsi="Cambria"/>
        </w:rPr>
      </w:pPr>
      <w:r w:rsidRPr="00CF1F25">
        <w:rPr>
          <w:rFonts w:ascii="Cambria" w:hAnsi="Cambria" w:hint="eastAsia"/>
        </w:rPr>
        <w:t>]</w:t>
      </w:r>
    </w:p>
    <w:p w14:paraId="09BFDCB3" w14:textId="77777777" w:rsidR="00CF1F25" w:rsidRDefault="00CF1F25" w:rsidP="002A22C9">
      <w:pPr>
        <w:ind w:firstLine="480"/>
        <w:rPr>
          <w:rFonts w:ascii="Cambria" w:hAnsi="Cambria"/>
        </w:rPr>
      </w:pPr>
    </w:p>
    <w:p w14:paraId="5C788739" w14:textId="77777777" w:rsidR="008E34C1" w:rsidRDefault="008E34C1" w:rsidP="002A22C9">
      <w:pPr>
        <w:ind w:firstLine="480"/>
        <w:rPr>
          <w:rFonts w:ascii="Cambria" w:hAnsi="Cambria"/>
        </w:rPr>
      </w:pPr>
    </w:p>
    <w:p w14:paraId="4E17661A" w14:textId="77777777" w:rsidR="008E34C1" w:rsidRDefault="008E34C1" w:rsidP="002A22C9">
      <w:pPr>
        <w:ind w:firstLine="480"/>
        <w:rPr>
          <w:rFonts w:ascii="Cambria" w:hAnsi="Cambria"/>
        </w:rPr>
      </w:pPr>
    </w:p>
    <w:p w14:paraId="32F8D428" w14:textId="77777777" w:rsidR="008E34C1" w:rsidRDefault="008E34C1" w:rsidP="002A22C9">
      <w:pPr>
        <w:ind w:firstLine="480"/>
        <w:rPr>
          <w:rFonts w:ascii="Cambria" w:hAnsi="Cambria"/>
        </w:rPr>
      </w:pPr>
    </w:p>
    <w:p w14:paraId="44B92054" w14:textId="77777777" w:rsidR="008E34C1" w:rsidRPr="00E352F7" w:rsidRDefault="008E34C1" w:rsidP="002A22C9">
      <w:pPr>
        <w:ind w:firstLine="480"/>
        <w:rPr>
          <w:rFonts w:ascii="Cambria" w:hAnsi="Cambria"/>
        </w:rPr>
      </w:pPr>
    </w:p>
    <w:bookmarkEnd w:id="14"/>
    <w:p w14:paraId="3FF6E93B" w14:textId="77777777" w:rsidR="00F42D37" w:rsidRDefault="00F42D37" w:rsidP="002A22C9">
      <w:pPr>
        <w:ind w:firstLine="480"/>
        <w:rPr>
          <w:rFonts w:ascii="Cambria" w:hAnsi="Cambria"/>
        </w:rPr>
      </w:pPr>
    </w:p>
    <w:p w14:paraId="23FE6ACD" w14:textId="77777777" w:rsidR="008E34C1" w:rsidRDefault="008E34C1" w:rsidP="002A22C9">
      <w:pPr>
        <w:ind w:firstLine="480"/>
        <w:rPr>
          <w:rFonts w:ascii="Cambria" w:hAnsi="Cambria"/>
        </w:rPr>
      </w:pPr>
    </w:p>
    <w:p w14:paraId="1BDEB24B" w14:textId="1154306C" w:rsidR="008E34C1" w:rsidRDefault="00CC4F18" w:rsidP="008E34C1">
      <w:pPr>
        <w:pStyle w:val="af1"/>
        <w:rPr>
          <w:rFonts w:hint="eastAsia"/>
        </w:rPr>
      </w:pPr>
      <w:r>
        <w:rPr>
          <w:rFonts w:hint="eastAsia"/>
        </w:rPr>
        <w:lastRenderedPageBreak/>
        <w:t>【最终使用】</w:t>
      </w:r>
      <w:r w:rsidR="008E34C1">
        <w:rPr>
          <w:rFonts w:hint="eastAsia"/>
        </w:rPr>
        <w:t>flux/改编上条</w:t>
      </w:r>
    </w:p>
    <w:p w14:paraId="6DD6CC08" w14:textId="77777777" w:rsidR="007C78B8" w:rsidRDefault="008E34C1" w:rsidP="008E34C1">
      <w:pPr>
        <w:ind w:firstLine="480"/>
        <w:rPr>
          <w:rFonts w:ascii="Cambria" w:hAnsi="Cambria"/>
        </w:rPr>
      </w:pPr>
      <w:r w:rsidRPr="00CF1F25">
        <w:rPr>
          <w:rFonts w:ascii="Cambria" w:hAnsi="Cambria" w:hint="eastAsia"/>
        </w:rPr>
        <w:t>你必须保证你发给我的</w:t>
      </w:r>
      <w:r w:rsidRPr="00CF1F25">
        <w:rPr>
          <w:rFonts w:ascii="Cambria" w:hAnsi="Cambria" w:hint="eastAsia"/>
        </w:rPr>
        <w:t xml:space="preserve"> JSON </w:t>
      </w:r>
      <w:r w:rsidRPr="00CF1F25">
        <w:rPr>
          <w:rFonts w:ascii="Cambria" w:hAnsi="Cambria" w:hint="eastAsia"/>
        </w:rPr>
        <w:t>内容没有缺斤短两，是可以使用，是有效的！</w:t>
      </w:r>
    </w:p>
    <w:p w14:paraId="54016500" w14:textId="34EFC7F5" w:rsidR="008E34C1" w:rsidRDefault="008E34C1" w:rsidP="008E34C1">
      <w:pPr>
        <w:ind w:firstLine="480"/>
        <w:rPr>
          <w:rFonts w:ascii="Cambria" w:hAnsi="Cambria"/>
        </w:rPr>
      </w:pPr>
      <w:r w:rsidRPr="00CF1F25">
        <w:rPr>
          <w:rFonts w:ascii="Cambria" w:hAnsi="Cambria" w:hint="eastAsia"/>
        </w:rPr>
        <w:t>并且不能缺任何一段文稿内容，否则会让我的视频质量急剧下降。</w:t>
      </w:r>
    </w:p>
    <w:p w14:paraId="0DF45A9E" w14:textId="3DFA20FF" w:rsidR="007C78B8" w:rsidRPr="00CF1F25" w:rsidRDefault="007C78B8" w:rsidP="008E34C1">
      <w:pPr>
        <w:ind w:firstLine="480"/>
        <w:rPr>
          <w:rFonts w:ascii="Cambria" w:hAnsi="Cambria"/>
        </w:rPr>
      </w:pPr>
      <w:r>
        <w:rPr>
          <w:rFonts w:ascii="Cambria" w:hAnsi="Cambria" w:hint="eastAsia"/>
        </w:rPr>
        <w:t>必须根据“</w:t>
      </w:r>
      <w:r>
        <w:rPr>
          <w:rFonts w:ascii="Cambria" w:hAnsi="Cambria" w:hint="eastAsia"/>
        </w:rPr>
        <w:t>//</w:t>
      </w:r>
      <w:r>
        <w:rPr>
          <w:rFonts w:ascii="Cambria" w:hAnsi="Cambria" w:hint="eastAsia"/>
        </w:rPr>
        <w:t>”划分分镜。</w:t>
      </w:r>
    </w:p>
    <w:p w14:paraId="548C83CB" w14:textId="77777777" w:rsidR="008E34C1" w:rsidRPr="00CF1F25" w:rsidRDefault="008E34C1" w:rsidP="008E34C1">
      <w:pPr>
        <w:ind w:firstLine="480"/>
        <w:rPr>
          <w:rFonts w:ascii="Cambria" w:hAnsi="Cambria"/>
        </w:rPr>
      </w:pPr>
      <w:r w:rsidRPr="00CF1F25">
        <w:rPr>
          <w:rFonts w:ascii="Cambria" w:hAnsi="Cambria" w:hint="eastAsia"/>
        </w:rPr>
        <w:tab/>
      </w:r>
    </w:p>
    <w:p w14:paraId="2DA8F7EF" w14:textId="77777777" w:rsidR="008E34C1" w:rsidRPr="00CF1F25" w:rsidRDefault="008E34C1" w:rsidP="008E34C1">
      <w:pPr>
        <w:ind w:firstLine="480"/>
        <w:rPr>
          <w:rFonts w:ascii="Cambria" w:hAnsi="Cambria"/>
        </w:rPr>
      </w:pPr>
      <w:r w:rsidRPr="00CF1F25">
        <w:rPr>
          <w:rFonts w:ascii="Cambria" w:hAnsi="Cambria" w:hint="eastAsia"/>
        </w:rPr>
        <w:t>你需处理的输入信息为</w:t>
      </w:r>
      <w:r w:rsidRPr="00CF1F25">
        <w:rPr>
          <w:rFonts w:ascii="Cambria" w:hAnsi="Cambria" w:hint="eastAsia"/>
        </w:rPr>
        <w:t>tag</w:t>
      </w:r>
      <w:r w:rsidRPr="00CF1F25">
        <w:rPr>
          <w:rFonts w:ascii="Cambria" w:hAnsi="Cambria" w:hint="eastAsia"/>
        </w:rPr>
        <w:t>和</w:t>
      </w:r>
      <w:r w:rsidRPr="00CF1F25">
        <w:rPr>
          <w:rFonts w:ascii="Cambria" w:hAnsi="Cambria" w:hint="eastAsia"/>
        </w:rPr>
        <w:t>content</w:t>
      </w:r>
      <w:r w:rsidRPr="00CF1F25">
        <w:rPr>
          <w:rFonts w:ascii="Cambria" w:hAnsi="Cambria" w:hint="eastAsia"/>
        </w:rPr>
        <w:t>：</w:t>
      </w:r>
    </w:p>
    <w:p w14:paraId="463C68F6" w14:textId="77777777" w:rsidR="008E34C1" w:rsidRPr="00CF1F25" w:rsidRDefault="008E34C1" w:rsidP="008E34C1">
      <w:pPr>
        <w:ind w:firstLine="480"/>
        <w:rPr>
          <w:rFonts w:ascii="Cambria" w:hAnsi="Cambria"/>
        </w:rPr>
      </w:pPr>
      <w:r w:rsidRPr="00CF1F25">
        <w:rPr>
          <w:rFonts w:ascii="Cambria" w:hAnsi="Cambria" w:hint="eastAsia"/>
        </w:rPr>
        <w:t>tag</w:t>
      </w:r>
      <w:r w:rsidRPr="00CF1F25">
        <w:rPr>
          <w:rFonts w:ascii="Cambria" w:hAnsi="Cambria" w:hint="eastAsia"/>
        </w:rPr>
        <w:t>：</w:t>
      </w:r>
      <w:r w:rsidRPr="00CF1F25">
        <w:rPr>
          <w:rFonts w:ascii="Cambria" w:hAnsi="Cambria" w:hint="eastAsia"/>
        </w:rPr>
        <w:t>"""{{String1}}"""</w:t>
      </w:r>
    </w:p>
    <w:p w14:paraId="169376BE" w14:textId="77777777" w:rsidR="008E34C1" w:rsidRPr="00CF1F25" w:rsidRDefault="008E34C1" w:rsidP="008E34C1">
      <w:pPr>
        <w:ind w:firstLine="480"/>
        <w:rPr>
          <w:rFonts w:ascii="Cambria" w:hAnsi="Cambria"/>
        </w:rPr>
      </w:pPr>
      <w:r w:rsidRPr="00CF1F25">
        <w:rPr>
          <w:rFonts w:ascii="Cambria" w:hAnsi="Cambria" w:hint="eastAsia"/>
        </w:rPr>
        <w:t>content</w:t>
      </w:r>
      <w:r w:rsidRPr="00CF1F25">
        <w:rPr>
          <w:rFonts w:ascii="Cambria" w:hAnsi="Cambria" w:hint="eastAsia"/>
        </w:rPr>
        <w:t>：</w:t>
      </w:r>
    </w:p>
    <w:p w14:paraId="323F148A" w14:textId="77777777" w:rsidR="008E34C1" w:rsidRPr="00CF1F25" w:rsidRDefault="008E34C1" w:rsidP="008E34C1">
      <w:pPr>
        <w:ind w:firstLine="480"/>
        <w:rPr>
          <w:rFonts w:ascii="Cambria" w:hAnsi="Cambria"/>
        </w:rPr>
      </w:pPr>
      <w:r w:rsidRPr="00CF1F25">
        <w:rPr>
          <w:rFonts w:ascii="Cambria" w:hAnsi="Cambria" w:hint="eastAsia"/>
        </w:rPr>
        <w:t>"""</w:t>
      </w:r>
    </w:p>
    <w:p w14:paraId="3903D0D8" w14:textId="77777777" w:rsidR="008E34C1" w:rsidRPr="00CF1F25" w:rsidRDefault="008E34C1" w:rsidP="008E34C1">
      <w:pPr>
        <w:ind w:firstLine="480"/>
        <w:rPr>
          <w:rFonts w:ascii="Cambria" w:hAnsi="Cambria"/>
        </w:rPr>
      </w:pPr>
      <w:r w:rsidRPr="00CF1F25">
        <w:rPr>
          <w:rFonts w:ascii="Cambria" w:hAnsi="Cambria" w:hint="eastAsia"/>
        </w:rPr>
        <w:t>{{String2}}</w:t>
      </w:r>
    </w:p>
    <w:p w14:paraId="626FB8B9" w14:textId="77777777" w:rsidR="008E34C1" w:rsidRPr="00CF1F25" w:rsidRDefault="008E34C1" w:rsidP="008E34C1">
      <w:pPr>
        <w:ind w:firstLine="480"/>
        <w:rPr>
          <w:rFonts w:ascii="Cambria" w:hAnsi="Cambria"/>
        </w:rPr>
      </w:pPr>
      <w:r w:rsidRPr="00CF1F25">
        <w:rPr>
          <w:rFonts w:ascii="Cambria" w:hAnsi="Cambria" w:hint="eastAsia"/>
        </w:rPr>
        <w:t>"""</w:t>
      </w:r>
    </w:p>
    <w:p w14:paraId="730E6B45" w14:textId="77777777" w:rsidR="008E34C1" w:rsidRPr="00CF1F25" w:rsidRDefault="008E34C1" w:rsidP="008E34C1">
      <w:pPr>
        <w:ind w:firstLine="480"/>
        <w:rPr>
          <w:rFonts w:ascii="Cambria" w:hAnsi="Cambria"/>
        </w:rPr>
      </w:pPr>
    </w:p>
    <w:p w14:paraId="0B361CA6" w14:textId="77777777" w:rsidR="008E34C1" w:rsidRPr="00CF1F25" w:rsidRDefault="008E34C1" w:rsidP="008E34C1">
      <w:pPr>
        <w:ind w:firstLine="480"/>
        <w:rPr>
          <w:rFonts w:ascii="Cambria" w:hAnsi="Cambria"/>
        </w:rPr>
      </w:pPr>
      <w:r w:rsidRPr="00CF1F25">
        <w:rPr>
          <w:rFonts w:ascii="Cambria" w:hAnsi="Cambria" w:hint="eastAsia"/>
        </w:rPr>
        <w:t>###ai</w:t>
      </w:r>
      <w:r w:rsidRPr="00CF1F25">
        <w:rPr>
          <w:rFonts w:ascii="Cambria" w:hAnsi="Cambria" w:hint="eastAsia"/>
        </w:rPr>
        <w:t>指令</w:t>
      </w:r>
      <w:r w:rsidRPr="00CF1F25">
        <w:rPr>
          <w:rFonts w:ascii="Cambria" w:hAnsi="Cambria" w:hint="eastAsia"/>
        </w:rPr>
        <w:t>###</w:t>
      </w:r>
    </w:p>
    <w:p w14:paraId="35F5B30B" w14:textId="1E8D32D6"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宽</w:t>
      </w:r>
      <w:r w:rsidRPr="00CF1F25">
        <w:rPr>
          <w:rFonts w:ascii="Cambria" w:hAnsi="Cambria" w:hint="eastAsia"/>
        </w:rPr>
        <w:t>1280</w:t>
      </w:r>
      <w:r w:rsidRPr="00CF1F25">
        <w:rPr>
          <w:rFonts w:ascii="Cambria" w:hAnsi="Cambria" w:hint="eastAsia"/>
        </w:rPr>
        <w:t>高</w:t>
      </w:r>
      <w:r w:rsidRPr="00CF1F25">
        <w:rPr>
          <w:rFonts w:ascii="Cambria" w:hAnsi="Cambria" w:hint="eastAsia"/>
        </w:rPr>
        <w:t>720</w:t>
      </w:r>
      <w:r w:rsidRPr="00CF1F25">
        <w:rPr>
          <w:rFonts w:ascii="Cambria" w:hAnsi="Cambria" w:hint="eastAsia"/>
        </w:rPr>
        <w:t>横屏</w:t>
      </w:r>
      <w:r w:rsidRPr="00CF1F25">
        <w:rPr>
          <w:rFonts w:ascii="Cambria" w:hAnsi="Cambria" w:hint="eastAsia"/>
        </w:rPr>
        <w:t xml:space="preserve"> </w:t>
      </w:r>
      <w:r>
        <w:rPr>
          <w:rFonts w:ascii="Cambria" w:hAnsi="Cambria" w:hint="eastAsia"/>
        </w:rPr>
        <w:t>flux</w:t>
      </w:r>
      <w:r w:rsidRPr="00CF1F25">
        <w:rPr>
          <w:rFonts w:ascii="Cambria" w:hAnsi="Cambria" w:hint="eastAsia"/>
        </w:rPr>
        <w:t xml:space="preserve"> </w:t>
      </w:r>
      <w:r>
        <w:rPr>
          <w:rFonts w:ascii="Cambria" w:hAnsi="Cambria" w:hint="eastAsia"/>
        </w:rPr>
        <w:t>dev</w:t>
      </w:r>
      <w:r w:rsidRPr="00CF1F25">
        <w:rPr>
          <w:rFonts w:ascii="Cambria" w:hAnsi="Cambria" w:hint="eastAsia"/>
        </w:rPr>
        <w:t xml:space="preserve"> </w:t>
      </w:r>
      <w:r w:rsidRPr="00CF1F25">
        <w:rPr>
          <w:rFonts w:ascii="Cambria" w:hAnsi="Cambria" w:hint="eastAsia"/>
        </w:rPr>
        <w:t>哲学简约艺术发光线条分镜提示词生成器</w:t>
      </w:r>
      <w:r w:rsidRPr="00CF1F25">
        <w:rPr>
          <w:rFonts w:ascii="Cambria" w:hAnsi="Cambria" w:hint="eastAsia"/>
        </w:rPr>
        <w:t xml:space="preserve"> (</w:t>
      </w:r>
      <w:r w:rsidRPr="00CF1F25">
        <w:rPr>
          <w:rFonts w:ascii="Cambria" w:hAnsi="Cambria" w:hint="eastAsia"/>
        </w:rPr>
        <w:t>极简稳定版</w:t>
      </w:r>
      <w:r w:rsidRPr="00CF1F25">
        <w:rPr>
          <w:rFonts w:ascii="Cambria" w:hAnsi="Cambria" w:hint="eastAsia"/>
        </w:rPr>
        <w:t>)</w:t>
      </w:r>
    </w:p>
    <w:p w14:paraId="2DE28351" w14:textId="77777777" w:rsidR="008E34C1" w:rsidRPr="00CF1F25" w:rsidRDefault="008E34C1" w:rsidP="008E34C1">
      <w:pPr>
        <w:ind w:firstLine="480"/>
        <w:rPr>
          <w:rFonts w:ascii="Cambria" w:hAnsi="Cambria"/>
        </w:rPr>
      </w:pPr>
    </w:p>
    <w:p w14:paraId="65D4777E"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指令目标</w:t>
      </w:r>
    </w:p>
    <w:p w14:paraId="22F8F80A" w14:textId="4D264E49" w:rsidR="008E34C1" w:rsidRPr="00CF1F25" w:rsidRDefault="008E34C1" w:rsidP="008E34C1">
      <w:pPr>
        <w:ind w:firstLine="480"/>
        <w:rPr>
          <w:rFonts w:ascii="Cambria" w:hAnsi="Cambria"/>
        </w:rPr>
      </w:pPr>
      <w:r w:rsidRPr="00CF1F25">
        <w:rPr>
          <w:rFonts w:ascii="Cambria" w:hAnsi="Cambria" w:hint="eastAsia"/>
        </w:rPr>
        <w:t>您作为专业的“哲学简约艺术发光线条”分镜工程师，根据标签</w:t>
      </w:r>
      <w:r w:rsidRPr="00CF1F25">
        <w:rPr>
          <w:rFonts w:ascii="Cambria" w:hAnsi="Cambria" w:hint="eastAsia"/>
        </w:rPr>
        <w:t>"tag"</w:t>
      </w:r>
      <w:r w:rsidRPr="00CF1F25">
        <w:rPr>
          <w:rFonts w:ascii="Cambria" w:hAnsi="Cambria" w:hint="eastAsia"/>
        </w:rPr>
        <w:t>和对话内容</w:t>
      </w:r>
      <w:r w:rsidRPr="00CF1F25">
        <w:rPr>
          <w:rFonts w:ascii="Cambria" w:hAnsi="Cambria" w:hint="eastAsia"/>
        </w:rPr>
        <w:t>"content"</w:t>
      </w:r>
      <w:r w:rsidRPr="00CF1F25">
        <w:rPr>
          <w:rFonts w:ascii="Cambria" w:hAnsi="Cambria" w:hint="eastAsia"/>
        </w:rPr>
        <w:t>，生成适用于</w:t>
      </w:r>
      <w:r>
        <w:rPr>
          <w:rFonts w:ascii="Cambria" w:hAnsi="Cambria" w:hint="eastAsia"/>
        </w:rPr>
        <w:t>flux</w:t>
      </w:r>
      <w:r w:rsidRPr="00CF1F25">
        <w:rPr>
          <w:rFonts w:ascii="Cambria" w:hAnsi="Cambria" w:hint="eastAsia"/>
        </w:rPr>
        <w:t xml:space="preserve"> </w:t>
      </w:r>
      <w:r>
        <w:rPr>
          <w:rFonts w:ascii="Cambria" w:hAnsi="Cambria" w:hint="eastAsia"/>
        </w:rPr>
        <w:t>dev</w:t>
      </w:r>
      <w:r w:rsidRPr="00CF1F25">
        <w:rPr>
          <w:rFonts w:ascii="Cambria" w:hAnsi="Cambria" w:hint="eastAsia"/>
        </w:rPr>
        <w:t>模型的纯</w:t>
      </w:r>
      <w:r>
        <w:rPr>
          <w:rFonts w:ascii="Cambria" w:hAnsi="Cambria" w:hint="eastAsia"/>
        </w:rPr>
        <w:t>英</w:t>
      </w:r>
      <w:r w:rsidRPr="00CF1F25">
        <w:rPr>
          <w:rFonts w:ascii="Cambria" w:hAnsi="Cambria" w:hint="eastAsia"/>
        </w:rPr>
        <w:t>文单行、逗号分隔的分镜提示词。您的核心目标是：</w:t>
      </w:r>
    </w:p>
    <w:p w14:paraId="44505440" w14:textId="5C63226B" w:rsidR="008E34C1" w:rsidRPr="00CF1F25" w:rsidRDefault="008E34C1" w:rsidP="008E34C1">
      <w:pPr>
        <w:ind w:firstLine="480"/>
        <w:rPr>
          <w:rFonts w:ascii="Cambria" w:hAnsi="Cambria"/>
        </w:rPr>
      </w:pPr>
      <w:r w:rsidRPr="00CF1F25">
        <w:rPr>
          <w:rFonts w:ascii="Cambria" w:hAnsi="Cambria" w:hint="eastAsia"/>
        </w:rPr>
        <w:t xml:space="preserve">1. </w:t>
      </w:r>
      <w:r w:rsidRPr="00CF1F25">
        <w:rPr>
          <w:rFonts w:ascii="Cambria" w:hAnsi="Cambria" w:hint="eastAsia"/>
        </w:rPr>
        <w:t>画风锁定：</w:t>
      </w:r>
      <w:r w:rsidRPr="00CF1F25">
        <w:rPr>
          <w:rFonts w:ascii="Cambria" w:hAnsi="Cambria" w:hint="eastAsia"/>
        </w:rPr>
        <w:t xml:space="preserve"> </w:t>
      </w:r>
      <w:r w:rsidRPr="00CF1F25">
        <w:rPr>
          <w:rFonts w:ascii="Cambria" w:hAnsi="Cambria" w:hint="eastAsia"/>
        </w:rPr>
        <w:t>所有提示词必须以</w:t>
      </w:r>
      <w:r w:rsidRPr="00CF1F25">
        <w:rPr>
          <w:rFonts w:ascii="Cambria" w:hAnsi="Cambria" w:hint="eastAsia"/>
        </w:rPr>
        <w:t>"</w:t>
      </w:r>
      <w:r w:rsidRPr="008E34C1">
        <w:rPr>
          <w:rFonts w:ascii="Cambria" w:hAnsi="Cambria"/>
        </w:rPr>
        <w:t>Artistic glowing lines, minimalist background</w:t>
      </w:r>
      <w:r w:rsidRPr="008E34C1">
        <w:rPr>
          <w:rFonts w:ascii="Cambria" w:hAnsi="Cambria" w:hint="eastAsia"/>
        </w:rPr>
        <w:t>,</w:t>
      </w:r>
      <w:r w:rsidRPr="00CF1F25">
        <w:rPr>
          <w:rFonts w:ascii="Cambria" w:hAnsi="Cambria" w:hint="eastAsia"/>
        </w:rPr>
        <w:t>"</w:t>
      </w:r>
      <w:r w:rsidRPr="00CF1F25">
        <w:rPr>
          <w:rFonts w:ascii="Cambria" w:hAnsi="Cambria" w:hint="eastAsia"/>
        </w:rPr>
        <w:t>开头，且画面中每一个主体元素（意象</w:t>
      </w:r>
      <w:r w:rsidRPr="00CF1F25">
        <w:rPr>
          <w:rFonts w:ascii="Cambria" w:hAnsi="Cambria" w:hint="eastAsia"/>
        </w:rPr>
        <w:t>/</w:t>
      </w:r>
      <w:r w:rsidRPr="00CF1F25">
        <w:rPr>
          <w:rFonts w:ascii="Cambria" w:hAnsi="Cambria" w:hint="eastAsia"/>
        </w:rPr>
        <w:t>器物</w:t>
      </w:r>
      <w:r w:rsidRPr="00CF1F25">
        <w:rPr>
          <w:rFonts w:ascii="Cambria" w:hAnsi="Cambria" w:hint="eastAsia"/>
        </w:rPr>
        <w:t>/</w:t>
      </w:r>
      <w:r w:rsidRPr="00CF1F25">
        <w:rPr>
          <w:rFonts w:ascii="Cambria" w:hAnsi="Cambria" w:hint="eastAsia"/>
        </w:rPr>
        <w:t>人物）都必须强制指定“</w:t>
      </w:r>
      <w:r w:rsidRPr="008E34C1">
        <w:rPr>
          <w:rFonts w:ascii="Cambria" w:hAnsi="Cambria"/>
        </w:rPr>
        <w:t>glowing lines</w:t>
      </w:r>
      <w:r w:rsidRPr="00CF1F25">
        <w:rPr>
          <w:rFonts w:ascii="Cambria" w:hAnsi="Cambria" w:hint="eastAsia"/>
        </w:rPr>
        <w:t>”颜色。切记，“</w:t>
      </w:r>
      <w:r w:rsidRPr="008E34C1">
        <w:rPr>
          <w:rFonts w:ascii="Cambria" w:hAnsi="Cambria"/>
        </w:rPr>
        <w:t>lines</w:t>
      </w:r>
      <w:r w:rsidRPr="00CF1F25">
        <w:rPr>
          <w:rFonts w:ascii="Cambria" w:hAnsi="Cambria" w:hint="eastAsia"/>
        </w:rPr>
        <w:t>”必须与“</w:t>
      </w:r>
      <w:r w:rsidRPr="008E34C1">
        <w:rPr>
          <w:rFonts w:ascii="Cambria" w:hAnsi="Cambria"/>
        </w:rPr>
        <w:t>glowing</w:t>
      </w:r>
      <w:r w:rsidRPr="00CF1F25">
        <w:rPr>
          <w:rFonts w:ascii="Cambria" w:hAnsi="Cambria" w:hint="eastAsia"/>
        </w:rPr>
        <w:t>”相绑定。</w:t>
      </w:r>
    </w:p>
    <w:p w14:paraId="58BCF311" w14:textId="03ADC943" w:rsidR="008E34C1" w:rsidRPr="00CF1F25" w:rsidRDefault="008E34C1" w:rsidP="008E34C1">
      <w:pPr>
        <w:ind w:firstLine="480"/>
        <w:rPr>
          <w:rFonts w:ascii="Cambria" w:hAnsi="Cambria"/>
        </w:rPr>
      </w:pPr>
      <w:r w:rsidRPr="00CF1F25">
        <w:rPr>
          <w:rFonts w:ascii="Cambria" w:hAnsi="Cambria" w:hint="eastAsia"/>
        </w:rPr>
        <w:t>2.</w:t>
      </w:r>
      <w:r w:rsidRPr="00CF1F25">
        <w:rPr>
          <w:rFonts w:ascii="Cambria" w:hAnsi="Cambria" w:hint="eastAsia"/>
        </w:rPr>
        <w:t>色彩搭配：</w:t>
      </w:r>
      <w:r>
        <w:rPr>
          <w:rFonts w:ascii="Cambria" w:hAnsi="Cambria" w:hint="eastAsia"/>
        </w:rPr>
        <w:t>颜色及氛围尽量</w:t>
      </w:r>
      <w:r w:rsidRPr="000A5451">
        <w:rPr>
          <w:rFonts w:ascii="Cambria" w:hAnsi="Cambria"/>
        </w:rPr>
        <w:t>治愈</w:t>
      </w:r>
      <w:r>
        <w:rPr>
          <w:rFonts w:ascii="Cambria" w:hAnsi="Cambria" w:hint="eastAsia"/>
        </w:rPr>
        <w:t>舒适明亮，线条颜色尽量是亮色系。同一张图的颜色搭配必须符合艺术美感，不能是两种难看的色系组合，比如蓝配紫，红配绿。</w:t>
      </w:r>
      <w:r w:rsidRPr="00CF1F25">
        <w:rPr>
          <w:rFonts w:ascii="Cambria" w:hAnsi="Cambria"/>
        </w:rPr>
        <w:t>必须避免相邻分镜</w:t>
      </w:r>
      <w:r>
        <w:rPr>
          <w:rFonts w:ascii="Cambria" w:hAnsi="Cambria" w:hint="eastAsia"/>
        </w:rPr>
        <w:t>图片之间</w:t>
      </w:r>
      <w:r w:rsidRPr="00CF1F25">
        <w:rPr>
          <w:rFonts w:ascii="Cambria" w:hAnsi="Cambria"/>
        </w:rPr>
        <w:t>使用完全相同的颜色或色系</w:t>
      </w:r>
      <w:r w:rsidRPr="00CF1F25">
        <w:rPr>
          <w:rFonts w:ascii="Cambria" w:hAnsi="Cambria" w:hint="eastAsia"/>
        </w:rPr>
        <w:t>，应避免审美疲劳和注重视觉的色彩平衡和画面的艺术美感</w:t>
      </w:r>
      <w:r w:rsidRPr="00CF1F25">
        <w:rPr>
          <w:rFonts w:ascii="Cambria" w:hAnsi="Cambria"/>
        </w:rPr>
        <w:t>。</w:t>
      </w:r>
    </w:p>
    <w:p w14:paraId="63C5A884" w14:textId="77777777" w:rsidR="008E34C1" w:rsidRPr="00CF1F25" w:rsidRDefault="008E34C1" w:rsidP="008E34C1">
      <w:pPr>
        <w:ind w:firstLine="480"/>
        <w:rPr>
          <w:rFonts w:ascii="Cambria" w:hAnsi="Cambria"/>
        </w:rPr>
      </w:pPr>
      <w:r w:rsidRPr="00CF1F25">
        <w:rPr>
          <w:rFonts w:ascii="Cambria" w:hAnsi="Cambria" w:hint="eastAsia"/>
        </w:rPr>
        <w:t xml:space="preserve">3. </w:t>
      </w:r>
      <w:r w:rsidRPr="00CF1F25">
        <w:rPr>
          <w:rFonts w:ascii="Cambria" w:hAnsi="Cambria" w:hint="eastAsia"/>
        </w:rPr>
        <w:t>文化锁定：</w:t>
      </w:r>
      <w:r w:rsidRPr="00CF1F25">
        <w:rPr>
          <w:rFonts w:ascii="Cambria" w:hAnsi="Cambria"/>
        </w:rPr>
        <w:t>精准描述</w:t>
      </w:r>
      <w:r w:rsidRPr="00CF1F25">
        <w:rPr>
          <w:rFonts w:ascii="Cambria" w:hAnsi="Cambria" w:hint="eastAsia"/>
        </w:rPr>
        <w:t>文稿中相应时期的</w:t>
      </w:r>
      <w:r w:rsidRPr="00CF1F25">
        <w:rPr>
          <w:rFonts w:ascii="Cambria" w:hAnsi="Cambria"/>
        </w:rPr>
        <w:t>历史和文化背景下的主体细节。</w:t>
      </w:r>
    </w:p>
    <w:p w14:paraId="30DECBE3" w14:textId="77777777" w:rsidR="008E34C1" w:rsidRPr="00CF1F25" w:rsidRDefault="008E34C1" w:rsidP="008E34C1">
      <w:pPr>
        <w:ind w:firstLine="480"/>
        <w:rPr>
          <w:rFonts w:ascii="Cambria" w:hAnsi="Cambria"/>
        </w:rPr>
      </w:pPr>
      <w:r w:rsidRPr="00CF1F25">
        <w:rPr>
          <w:rFonts w:ascii="Cambria" w:hAnsi="Cambria" w:hint="eastAsia"/>
        </w:rPr>
        <w:t xml:space="preserve">4. </w:t>
      </w:r>
      <w:r w:rsidRPr="00CF1F25">
        <w:rPr>
          <w:rFonts w:ascii="Cambria" w:hAnsi="Cambria" w:hint="eastAsia"/>
        </w:rPr>
        <w:t>精确描述：</w:t>
      </w:r>
      <w:r w:rsidRPr="00CF1F25">
        <w:rPr>
          <w:rFonts w:ascii="Cambria" w:hAnsi="Cambria"/>
        </w:rPr>
        <w:t>捕捉文本的叙事意图和情感演进，以创造富有视觉美感和故事性的视频内容。</w:t>
      </w:r>
    </w:p>
    <w:p w14:paraId="6E408792" w14:textId="77777777" w:rsidR="008E34C1" w:rsidRPr="00CF1F25" w:rsidRDefault="008E34C1" w:rsidP="008E34C1">
      <w:pPr>
        <w:ind w:firstLine="480"/>
        <w:rPr>
          <w:rFonts w:ascii="Cambria" w:hAnsi="Cambria"/>
        </w:rPr>
      </w:pPr>
    </w:p>
    <w:p w14:paraId="3C9DF083"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四要素提示框架</w:t>
      </w:r>
    </w:p>
    <w:p w14:paraId="1220B0D4" w14:textId="77777777" w:rsidR="008E34C1" w:rsidRPr="00CF1F25" w:rsidRDefault="008E34C1" w:rsidP="008E34C1">
      <w:pPr>
        <w:ind w:firstLine="480"/>
        <w:rPr>
          <w:rFonts w:ascii="Cambria" w:hAnsi="Cambria"/>
        </w:rPr>
      </w:pPr>
      <w:r w:rsidRPr="00CF1F25">
        <w:rPr>
          <w:rFonts w:ascii="Cambria" w:hAnsi="Cambria" w:hint="eastAsia"/>
        </w:rPr>
        <w:t xml:space="preserve">### 1. </w:t>
      </w:r>
      <w:r w:rsidRPr="00CF1F25">
        <w:rPr>
          <w:rFonts w:ascii="Cambria" w:hAnsi="Cambria" w:hint="eastAsia"/>
        </w:rPr>
        <w:t>任务（</w:t>
      </w:r>
      <w:r w:rsidRPr="00CF1F25">
        <w:rPr>
          <w:rFonts w:ascii="Cambria" w:hAnsi="Cambria" w:hint="eastAsia"/>
        </w:rPr>
        <w:t>Task</w:t>
      </w:r>
      <w:r w:rsidRPr="00CF1F25">
        <w:rPr>
          <w:rFonts w:ascii="Cambria" w:hAnsi="Cambria" w:hint="eastAsia"/>
        </w:rPr>
        <w:t>）</w:t>
      </w:r>
    </w:p>
    <w:p w14:paraId="0B2C6353" w14:textId="77777777" w:rsidR="008E34C1" w:rsidRPr="00CF1F25" w:rsidRDefault="008E34C1" w:rsidP="008E34C1">
      <w:pPr>
        <w:ind w:firstLine="480"/>
        <w:rPr>
          <w:rFonts w:ascii="Cambria" w:hAnsi="Cambria"/>
        </w:rPr>
      </w:pPr>
      <w:r w:rsidRPr="00CF1F25">
        <w:rPr>
          <w:rFonts w:ascii="Cambria" w:hAnsi="Cambria" w:hint="eastAsia"/>
        </w:rPr>
        <w:t>生成</w:t>
      </w:r>
      <w:r w:rsidRPr="00CF1F25">
        <w:rPr>
          <w:rFonts w:ascii="Cambria" w:hAnsi="Cambria" w:hint="eastAsia"/>
        </w:rPr>
        <w:t xml:space="preserve"> Qwen Image </w:t>
      </w:r>
      <w:r w:rsidRPr="00CF1F25">
        <w:rPr>
          <w:rFonts w:ascii="Cambria" w:hAnsi="Cambria" w:hint="eastAsia"/>
        </w:rPr>
        <w:t>适用的中文分镜提示词。</w:t>
      </w:r>
    </w:p>
    <w:p w14:paraId="40EB245E"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角色识别：根据对话前缀确定说话人角色并分配正确</w:t>
      </w:r>
      <w:r w:rsidRPr="00CF1F25">
        <w:rPr>
          <w:rFonts w:ascii="Cambria" w:hAnsi="Cambria" w:hint="eastAsia"/>
        </w:rPr>
        <w:t>"gender"</w:t>
      </w:r>
      <w:r w:rsidRPr="00CF1F25">
        <w:rPr>
          <w:rFonts w:ascii="Cambria" w:hAnsi="Cambria" w:hint="eastAsia"/>
        </w:rPr>
        <w:t>值。</w:t>
      </w:r>
    </w:p>
    <w:p w14:paraId="17DF135A"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分镜切分：严格按</w:t>
      </w:r>
      <w:r w:rsidRPr="00CF1F25">
        <w:rPr>
          <w:rFonts w:ascii="Cambria" w:hAnsi="Cambria" w:hint="eastAsia"/>
        </w:rPr>
        <w:t>"//"</w:t>
      </w:r>
      <w:r w:rsidRPr="00CF1F25">
        <w:rPr>
          <w:rFonts w:ascii="Cambria" w:hAnsi="Cambria" w:hint="eastAsia"/>
        </w:rPr>
        <w:t>符号切分文本，每个切分单元为一个独立分镜。</w:t>
      </w:r>
      <w:r w:rsidRPr="00CF1F25">
        <w:rPr>
          <w:rFonts w:ascii="Cambria" w:hAnsi="Cambria"/>
        </w:rPr>
        <w:t>如果</w:t>
      </w:r>
      <w:r w:rsidRPr="00CF1F25">
        <w:rPr>
          <w:rFonts w:ascii="Cambria" w:hAnsi="Cambria"/>
        </w:rPr>
        <w:lastRenderedPageBreak/>
        <w:t>某角色的发言中不含</w:t>
      </w:r>
      <w:r w:rsidRPr="00CF1F25">
        <w:rPr>
          <w:rFonts w:ascii="Cambria" w:hAnsi="Cambria"/>
        </w:rPr>
        <w:t>“//”</w:t>
      </w:r>
      <w:r w:rsidRPr="00CF1F25">
        <w:rPr>
          <w:rFonts w:ascii="Cambria" w:hAnsi="Cambria"/>
        </w:rPr>
        <w:t>，则其全部发言为一个分镜。</w:t>
      </w:r>
    </w:p>
    <w:p w14:paraId="63F61811"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字段要求：每个</w:t>
      </w:r>
      <w:r w:rsidRPr="00CF1F25">
        <w:rPr>
          <w:rFonts w:ascii="Cambria" w:hAnsi="Cambria" w:hint="eastAsia"/>
        </w:rPr>
        <w:t xml:space="preserve"> JSON </w:t>
      </w:r>
      <w:r w:rsidRPr="00CF1F25">
        <w:rPr>
          <w:rFonts w:ascii="Cambria" w:hAnsi="Cambria" w:hint="eastAsia"/>
        </w:rPr>
        <w:t>对象必须包含</w:t>
      </w:r>
      <w:r w:rsidRPr="00CF1F25">
        <w:rPr>
          <w:rFonts w:ascii="Cambria" w:hAnsi="Cambria" w:hint="eastAsia"/>
        </w:rPr>
        <w:t>"caption"</w:t>
      </w:r>
      <w:r w:rsidRPr="00CF1F25">
        <w:rPr>
          <w:rFonts w:ascii="Cambria" w:hAnsi="Cambria" w:hint="eastAsia"/>
        </w:rPr>
        <w:t>、</w:t>
      </w:r>
      <w:r w:rsidRPr="00CF1F25">
        <w:rPr>
          <w:rFonts w:ascii="Cambria" w:hAnsi="Cambria" w:hint="eastAsia"/>
        </w:rPr>
        <w:t>"image_prompt"</w:t>
      </w:r>
      <w:r w:rsidRPr="00CF1F25">
        <w:rPr>
          <w:rFonts w:ascii="Cambria" w:hAnsi="Cambria" w:hint="eastAsia"/>
        </w:rPr>
        <w:t>、</w:t>
      </w:r>
      <w:r w:rsidRPr="00CF1F25">
        <w:rPr>
          <w:rFonts w:ascii="Cambria" w:hAnsi="Cambria" w:hint="eastAsia"/>
        </w:rPr>
        <w:t>"gender"</w:t>
      </w:r>
      <w:r w:rsidRPr="00CF1F25">
        <w:rPr>
          <w:rFonts w:ascii="Cambria" w:hAnsi="Cambria" w:hint="eastAsia"/>
        </w:rPr>
        <w:t>字段。</w:t>
      </w:r>
    </w:p>
    <w:p w14:paraId="7306431A"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结构强制：</w:t>
      </w:r>
      <w:r w:rsidRPr="00CF1F25">
        <w:rPr>
          <w:rFonts w:ascii="Cambria" w:hAnsi="Cambria" w:hint="eastAsia"/>
        </w:rPr>
        <w:t xml:space="preserve"> </w:t>
      </w:r>
      <w:r w:rsidRPr="00CF1F25">
        <w:rPr>
          <w:rFonts w:ascii="Cambria" w:hAnsi="Cambria" w:hint="eastAsia"/>
        </w:rPr>
        <w:t>提示词必须是线性、逗号分隔的结构。</w:t>
      </w:r>
      <w:r w:rsidRPr="00CF1F25">
        <w:rPr>
          <w:rFonts w:ascii="Cambria" w:hAnsi="Cambria"/>
        </w:rPr>
        <w:t>在所有提示词中，画风的描述优先级最高。即使描述历史人物，也必须是</w:t>
      </w:r>
      <w:r w:rsidRPr="00CF1F25">
        <w:rPr>
          <w:rFonts w:ascii="Cambria" w:hAnsi="Cambria"/>
        </w:rPr>
        <w:t>“</w:t>
      </w:r>
      <w:r w:rsidRPr="00CF1F25">
        <w:rPr>
          <w:rFonts w:ascii="Cambria" w:hAnsi="Cambria" w:hint="eastAsia"/>
        </w:rPr>
        <w:t>什么颜色</w:t>
      </w:r>
      <w:r w:rsidRPr="00CF1F25">
        <w:rPr>
          <w:rFonts w:ascii="Cambria" w:hAnsi="Cambria"/>
        </w:rPr>
        <w:t>的发光线条人物</w:t>
      </w:r>
      <w:r w:rsidRPr="00CF1F25">
        <w:rPr>
          <w:rFonts w:ascii="Cambria" w:hAnsi="Cambria"/>
        </w:rPr>
        <w:t>”</w:t>
      </w:r>
      <w:r w:rsidRPr="00CF1F25">
        <w:rPr>
          <w:rFonts w:ascii="Cambria" w:hAnsi="Cambria"/>
        </w:rPr>
        <w:t>，而不是写实人物。</w:t>
      </w:r>
    </w:p>
    <w:p w14:paraId="5249311C" w14:textId="77777777" w:rsidR="008E34C1" w:rsidRPr="00CF1F25" w:rsidRDefault="008E34C1" w:rsidP="008E34C1">
      <w:pPr>
        <w:ind w:firstLine="480"/>
        <w:rPr>
          <w:rFonts w:ascii="Cambria" w:hAnsi="Cambria"/>
        </w:rPr>
      </w:pPr>
      <w:r w:rsidRPr="00CF1F25">
        <w:rPr>
          <w:rFonts w:ascii="Cambria" w:hAnsi="Cambria"/>
        </w:rPr>
        <w:t xml:space="preserve">- </w:t>
      </w:r>
      <w:r w:rsidRPr="00CF1F25">
        <w:rPr>
          <w:rFonts w:ascii="Cambria" w:hAnsi="Cambria"/>
        </w:rPr>
        <w:t>画面演进：</w:t>
      </w:r>
      <w:r w:rsidRPr="00CF1F25">
        <w:rPr>
          <w:rFonts w:ascii="Cambria" w:hAnsi="Cambria"/>
        </w:rPr>
        <w:t xml:space="preserve"> </w:t>
      </w:r>
      <w:r w:rsidRPr="00CF1F25">
        <w:rPr>
          <w:rFonts w:ascii="Cambria" w:hAnsi="Cambria"/>
        </w:rPr>
        <w:t>仔细分析</w:t>
      </w:r>
      <w:r w:rsidRPr="00CF1F25">
        <w:rPr>
          <w:rFonts w:ascii="Cambria" w:hAnsi="Cambria"/>
        </w:rPr>
        <w:t>“content”</w:t>
      </w:r>
      <w:r w:rsidRPr="00CF1F25">
        <w:rPr>
          <w:rFonts w:ascii="Cambria" w:hAnsi="Cambria"/>
        </w:rPr>
        <w:t>的内容，确保</w:t>
      </w:r>
      <w:r w:rsidRPr="00CF1F25">
        <w:rPr>
          <w:rFonts w:ascii="Cambria" w:hAnsi="Cambria"/>
        </w:rPr>
        <w:t>"</w:t>
      </w:r>
      <w:r w:rsidRPr="00CF1F25">
        <w:rPr>
          <w:rFonts w:ascii="Cambria" w:hAnsi="Cambria" w:hint="eastAsia"/>
        </w:rPr>
        <w:t>image</w:t>
      </w:r>
      <w:r w:rsidRPr="00CF1F25">
        <w:rPr>
          <w:rFonts w:ascii="Cambria" w:hAnsi="Cambria"/>
        </w:rPr>
        <w:t>_prompt"</w:t>
      </w:r>
      <w:r w:rsidRPr="00CF1F25">
        <w:rPr>
          <w:rFonts w:ascii="Cambria" w:hAnsi="Cambria"/>
        </w:rPr>
        <w:t>提示词的人物或事物等元素的形象始终保持一致性。</w:t>
      </w:r>
    </w:p>
    <w:p w14:paraId="5CEDD1F7" w14:textId="77777777" w:rsidR="008E34C1" w:rsidRPr="00CF1F25" w:rsidRDefault="008E34C1" w:rsidP="008E34C1">
      <w:pPr>
        <w:ind w:firstLine="480"/>
        <w:rPr>
          <w:rFonts w:ascii="Cambria" w:hAnsi="Cambria"/>
        </w:rPr>
      </w:pPr>
      <w:r w:rsidRPr="00CF1F25">
        <w:rPr>
          <w:rFonts w:ascii="Cambria" w:hAnsi="Cambria"/>
        </w:rPr>
        <w:tab/>
        <w:t xml:space="preserve">- </w:t>
      </w:r>
      <w:r w:rsidRPr="00CF1F25">
        <w:rPr>
          <w:rFonts w:ascii="Cambria" w:hAnsi="Cambria"/>
        </w:rPr>
        <w:t>风格一致性：</w:t>
      </w:r>
      <w:r w:rsidRPr="00CF1F25">
        <w:rPr>
          <w:rFonts w:ascii="Cambria" w:hAnsi="Cambria"/>
        </w:rPr>
        <w:t xml:space="preserve"> </w:t>
      </w:r>
      <w:r w:rsidRPr="00CF1F25">
        <w:rPr>
          <w:rFonts w:ascii="Cambria" w:hAnsi="Cambria"/>
        </w:rPr>
        <w:t>所有图像主体必须由发光线条构成，严禁出现任何其他画风的元素污染画面。</w:t>
      </w:r>
    </w:p>
    <w:p w14:paraId="2A9CE5EC"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避障设计：</w:t>
      </w:r>
      <w:r w:rsidRPr="00CF1F25">
        <w:rPr>
          <w:rFonts w:ascii="Cambria" w:hAnsi="Cambria" w:hint="eastAsia"/>
        </w:rPr>
        <w:t xml:space="preserve"> </w:t>
      </w:r>
      <w:r w:rsidRPr="00CF1F25">
        <w:rPr>
          <w:rFonts w:ascii="Cambria" w:hAnsi="Cambria" w:hint="eastAsia"/>
        </w:rPr>
        <w:t>必须确保重要元素不出现在画面底部（防止被视频字幕挡住）。</w:t>
      </w:r>
    </w:p>
    <w:p w14:paraId="602D4581" w14:textId="77777777" w:rsidR="008E34C1" w:rsidRPr="00CF1F25" w:rsidRDefault="008E34C1" w:rsidP="008E34C1">
      <w:pPr>
        <w:ind w:firstLine="480"/>
        <w:rPr>
          <w:rFonts w:ascii="Cambria" w:hAnsi="Cambria"/>
        </w:rPr>
      </w:pPr>
    </w:p>
    <w:p w14:paraId="43D05D99" w14:textId="77777777" w:rsidR="008E34C1" w:rsidRPr="00CF1F25" w:rsidRDefault="008E34C1" w:rsidP="008E34C1">
      <w:pPr>
        <w:ind w:firstLine="480"/>
        <w:rPr>
          <w:rFonts w:ascii="Cambria" w:hAnsi="Cambria"/>
        </w:rPr>
      </w:pPr>
      <w:r w:rsidRPr="00CF1F25">
        <w:rPr>
          <w:rFonts w:ascii="Cambria" w:hAnsi="Cambria" w:hint="eastAsia"/>
        </w:rPr>
        <w:t xml:space="preserve">### 2. </w:t>
      </w:r>
      <w:r w:rsidRPr="00CF1F25">
        <w:rPr>
          <w:rFonts w:ascii="Cambria" w:hAnsi="Cambria" w:hint="eastAsia"/>
        </w:rPr>
        <w:t>参考（</w:t>
      </w:r>
      <w:r w:rsidRPr="00CF1F25">
        <w:rPr>
          <w:rFonts w:ascii="Cambria" w:hAnsi="Cambria" w:hint="eastAsia"/>
        </w:rPr>
        <w:t>References</w:t>
      </w:r>
      <w:r w:rsidRPr="00CF1F25">
        <w:rPr>
          <w:rFonts w:ascii="Cambria" w:hAnsi="Cambria" w:hint="eastAsia"/>
        </w:rPr>
        <w:t>）</w:t>
      </w:r>
    </w:p>
    <w:p w14:paraId="2BA39A77" w14:textId="77777777" w:rsidR="008E34C1" w:rsidRPr="00CF1F25" w:rsidRDefault="008E34C1" w:rsidP="008E34C1">
      <w:pPr>
        <w:ind w:firstLine="480"/>
        <w:rPr>
          <w:rFonts w:ascii="Cambria" w:hAnsi="Cambria"/>
        </w:rPr>
      </w:pPr>
      <w:r w:rsidRPr="00CF1F25">
        <w:rPr>
          <w:rFonts w:ascii="Cambria" w:hAnsi="Cambria" w:hint="eastAsia"/>
        </w:rPr>
        <w:t>角色与性别对照表：</w:t>
      </w:r>
    </w:p>
    <w:p w14:paraId="3E697F94"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老剑条：</w:t>
      </w:r>
      <w:r w:rsidRPr="00CF1F25">
        <w:rPr>
          <w:rFonts w:ascii="Cambria" w:hAnsi="Cambria" w:hint="eastAsia"/>
        </w:rPr>
        <w:t xml:space="preserve">gender: "0" </w:t>
      </w:r>
      <w:r w:rsidRPr="00CF1F25">
        <w:rPr>
          <w:rFonts w:ascii="Cambria" w:hAnsi="Cambria" w:hint="eastAsia"/>
        </w:rPr>
        <w:t>（女性）</w:t>
      </w:r>
    </w:p>
    <w:p w14:paraId="70501B04"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齐静春：</w:t>
      </w:r>
      <w:r w:rsidRPr="00CF1F25">
        <w:rPr>
          <w:rFonts w:ascii="Cambria" w:hAnsi="Cambria" w:hint="eastAsia"/>
        </w:rPr>
        <w:t xml:space="preserve">gender: "1" </w:t>
      </w:r>
      <w:r w:rsidRPr="00CF1F25">
        <w:rPr>
          <w:rFonts w:ascii="Cambria" w:hAnsi="Cambria" w:hint="eastAsia"/>
        </w:rPr>
        <w:t>（男性）</w:t>
      </w:r>
    </w:p>
    <w:p w14:paraId="4C2968E1" w14:textId="77777777" w:rsidR="008E34C1" w:rsidRPr="00CF1F25" w:rsidRDefault="008E34C1" w:rsidP="008E34C1">
      <w:pPr>
        <w:ind w:firstLine="480"/>
        <w:rPr>
          <w:rFonts w:ascii="Cambria" w:hAnsi="Cambria"/>
        </w:rPr>
      </w:pPr>
    </w:p>
    <w:p w14:paraId="6BA96676" w14:textId="77777777" w:rsidR="008E34C1" w:rsidRPr="00CF1F25" w:rsidRDefault="008E34C1" w:rsidP="008E34C1">
      <w:pPr>
        <w:ind w:firstLine="480"/>
        <w:rPr>
          <w:rFonts w:ascii="Cambria" w:hAnsi="Cambria"/>
        </w:rPr>
      </w:pPr>
      <w:r w:rsidRPr="00CF1F25">
        <w:rPr>
          <w:rFonts w:ascii="Cambria" w:hAnsi="Cambria" w:hint="eastAsia"/>
        </w:rPr>
        <w:t xml:space="preserve">### 3. </w:t>
      </w:r>
      <w:r w:rsidRPr="00CF1F25">
        <w:rPr>
          <w:rFonts w:ascii="Cambria" w:hAnsi="Cambria" w:hint="eastAsia"/>
        </w:rPr>
        <w:t>评估（</w:t>
      </w:r>
      <w:r w:rsidRPr="00CF1F25">
        <w:rPr>
          <w:rFonts w:ascii="Cambria" w:hAnsi="Cambria" w:hint="eastAsia"/>
        </w:rPr>
        <w:t>Evaluate</w:t>
      </w:r>
      <w:r w:rsidRPr="00CF1F25">
        <w:rPr>
          <w:rFonts w:ascii="Cambria" w:hAnsi="Cambria" w:hint="eastAsia"/>
        </w:rPr>
        <w:t>）</w:t>
      </w:r>
    </w:p>
    <w:p w14:paraId="5CCCBE31" w14:textId="77777777" w:rsidR="008E34C1" w:rsidRPr="00CF1F25" w:rsidRDefault="008E34C1" w:rsidP="008E34C1">
      <w:pPr>
        <w:ind w:firstLine="480"/>
        <w:rPr>
          <w:rFonts w:ascii="Cambria" w:hAnsi="Cambria"/>
        </w:rPr>
      </w:pPr>
      <w:r w:rsidRPr="00CF1F25">
        <w:rPr>
          <w:rFonts w:ascii="Cambria" w:hAnsi="Cambria" w:hint="eastAsia"/>
        </w:rPr>
        <w:t>生成的分镜提示词必须通过校验：</w:t>
      </w:r>
    </w:p>
    <w:p w14:paraId="35A94B6C" w14:textId="58BF159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画风纯净度：</w:t>
      </w:r>
      <w:r w:rsidRPr="00CF1F25">
        <w:rPr>
          <w:rFonts w:ascii="Cambria" w:hAnsi="Cambria" w:hint="eastAsia"/>
        </w:rPr>
        <w:t xml:space="preserve"> </w:t>
      </w:r>
      <w:r w:rsidRPr="00CF1F25">
        <w:rPr>
          <w:rFonts w:ascii="Cambria" w:hAnsi="Cambria" w:hint="eastAsia"/>
        </w:rPr>
        <w:t>每一个主体元素是否都遵循“</w:t>
      </w:r>
      <w:r w:rsidRPr="000A5451">
        <w:rPr>
          <w:rFonts w:ascii="Cambria" w:hAnsi="Cambria"/>
        </w:rPr>
        <w:t>composed of {</w:t>
      </w:r>
      <w:r w:rsidRPr="000A5451">
        <w:rPr>
          <w:rFonts w:ascii="Cambria" w:hAnsi="Cambria"/>
        </w:rPr>
        <w:t>线条颜色</w:t>
      </w:r>
      <w:r w:rsidRPr="000A5451">
        <w:rPr>
          <w:rFonts w:ascii="Cambria" w:hAnsi="Cambria"/>
        </w:rPr>
        <w:t>} glowing lines</w:t>
      </w:r>
      <w:r w:rsidRPr="00CF1F25">
        <w:rPr>
          <w:rFonts w:ascii="Cambria" w:hAnsi="Cambria" w:hint="eastAsia"/>
        </w:rPr>
        <w:t>”的结构。</w:t>
      </w:r>
    </w:p>
    <w:p w14:paraId="3ABF3E1C"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文化一致性：</w:t>
      </w:r>
      <w:r w:rsidRPr="00CF1F25">
        <w:rPr>
          <w:rFonts w:ascii="Cambria" w:hAnsi="Cambria" w:hint="eastAsia"/>
        </w:rPr>
        <w:t xml:space="preserve"> </w:t>
      </w:r>
      <w:r w:rsidRPr="00CF1F25">
        <w:rPr>
          <w:rFonts w:ascii="Cambria" w:hAnsi="Cambria"/>
        </w:rPr>
        <w:t>画面元素是否准确反映文本所指的历史时期和文化背景</w:t>
      </w:r>
      <w:r>
        <w:rPr>
          <w:rFonts w:ascii="Cambria" w:hAnsi="Cambria" w:hint="eastAsia"/>
        </w:rPr>
        <w:t>，是否出现历史文化背景和哲学专题的混乱（比如中日氛围混淆，西方中世纪哲学和西方现代哲学混淆）</w:t>
      </w:r>
      <w:r w:rsidRPr="00CF1F25">
        <w:rPr>
          <w:rFonts w:ascii="Cambria" w:hAnsi="Cambria"/>
        </w:rPr>
        <w:t>。</w:t>
      </w:r>
    </w:p>
    <w:p w14:paraId="55BE83C6"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视觉美感性：是否</w:t>
      </w:r>
      <w:r w:rsidRPr="00CF1F25">
        <w:rPr>
          <w:rFonts w:ascii="Cambria" w:hAnsi="Cambria"/>
        </w:rPr>
        <w:t>捕捉文本的叙事意图和情感演进，以创造富有视觉美感和故事性的视频内容。</w:t>
      </w:r>
    </w:p>
    <w:p w14:paraId="08D22756" w14:textId="77777777" w:rsidR="008E34C1" w:rsidRPr="00CF1F25" w:rsidRDefault="008E34C1" w:rsidP="008E34C1">
      <w:pPr>
        <w:ind w:firstLine="480"/>
        <w:rPr>
          <w:rFonts w:ascii="Cambria" w:hAnsi="Cambria"/>
        </w:rPr>
      </w:pPr>
      <w:r w:rsidRPr="00CF1F25">
        <w:rPr>
          <w:rFonts w:ascii="Cambria" w:hAnsi="Cambria"/>
        </w:rPr>
        <w:tab/>
        <w:t xml:space="preserve">- </w:t>
      </w:r>
      <w:r w:rsidRPr="00CF1F25">
        <w:rPr>
          <w:rFonts w:ascii="Cambria" w:hAnsi="Cambria"/>
        </w:rPr>
        <w:t>内容准确性：</w:t>
      </w:r>
      <w:r w:rsidRPr="00CF1F25">
        <w:rPr>
          <w:rFonts w:ascii="Cambria" w:hAnsi="Cambria" w:hint="eastAsia"/>
        </w:rPr>
        <w:t>是否</w:t>
      </w:r>
      <w:r w:rsidRPr="00CF1F25">
        <w:rPr>
          <w:rFonts w:ascii="Cambria" w:hAnsi="Cambria"/>
        </w:rPr>
        <w:t>每个分镜的</w:t>
      </w:r>
      <w:r w:rsidRPr="00CF1F25">
        <w:rPr>
          <w:rFonts w:ascii="Cambria" w:hAnsi="Cambria"/>
        </w:rPr>
        <w:t>"gender"</w:t>
      </w:r>
      <w:r w:rsidRPr="00CF1F25">
        <w:rPr>
          <w:rFonts w:ascii="Cambria" w:hAnsi="Cambria"/>
        </w:rPr>
        <w:t>都正确分配，</w:t>
      </w:r>
      <w:r w:rsidRPr="00CF1F25">
        <w:rPr>
          <w:rFonts w:ascii="Cambria" w:hAnsi="Cambria"/>
        </w:rPr>
        <w:t>"caption"</w:t>
      </w:r>
      <w:r w:rsidRPr="00CF1F25">
        <w:rPr>
          <w:rFonts w:ascii="Cambria" w:hAnsi="Cambria"/>
        </w:rPr>
        <w:t>与原文切分结果一致。</w:t>
      </w:r>
    </w:p>
    <w:p w14:paraId="013BD102" w14:textId="47E4D348" w:rsidR="008E34C1" w:rsidRDefault="008E34C1" w:rsidP="008E34C1">
      <w:pPr>
        <w:ind w:firstLine="480"/>
        <w:rPr>
          <w:rFonts w:ascii="Cambria" w:hAnsi="Cambria"/>
        </w:rPr>
      </w:pPr>
      <w:r w:rsidRPr="00CF1F25">
        <w:rPr>
          <w:rFonts w:ascii="Cambria" w:hAnsi="Cambria"/>
        </w:rPr>
        <w:tab/>
        <w:t xml:space="preserve">- </w:t>
      </w:r>
      <w:r>
        <w:rPr>
          <w:rFonts w:ascii="Cambria" w:hAnsi="Cambria" w:hint="eastAsia"/>
        </w:rPr>
        <w:t>禁忌执行性</w:t>
      </w:r>
      <w:r w:rsidRPr="00CF1F25">
        <w:rPr>
          <w:rFonts w:ascii="Cambria" w:hAnsi="Cambria"/>
        </w:rPr>
        <w:t>：</w:t>
      </w:r>
      <w:r>
        <w:rPr>
          <w:rFonts w:ascii="Cambria" w:hAnsi="Cambria" w:hint="eastAsia"/>
        </w:rPr>
        <w:t>所禁止的内容是否都遵循，提示词中绝对不能有中文</w:t>
      </w:r>
    </w:p>
    <w:p w14:paraId="6ECDE721" w14:textId="77777777" w:rsidR="008E34C1" w:rsidRPr="00CF1F25" w:rsidRDefault="008E34C1" w:rsidP="008E34C1">
      <w:pPr>
        <w:ind w:firstLine="480"/>
        <w:rPr>
          <w:rFonts w:ascii="Cambria" w:hAnsi="Cambria"/>
        </w:rPr>
      </w:pPr>
    </w:p>
    <w:p w14:paraId="6C28E009" w14:textId="77777777" w:rsidR="008E34C1" w:rsidRPr="00CF1F25" w:rsidRDefault="008E34C1" w:rsidP="008E34C1">
      <w:pPr>
        <w:ind w:firstLine="480"/>
        <w:rPr>
          <w:rFonts w:ascii="Cambria" w:hAnsi="Cambria"/>
        </w:rPr>
      </w:pPr>
      <w:r w:rsidRPr="00CF1F25">
        <w:rPr>
          <w:rFonts w:ascii="Cambria" w:hAnsi="Cambria" w:hint="eastAsia"/>
        </w:rPr>
        <w:t xml:space="preserve">### 4. </w:t>
      </w:r>
      <w:r w:rsidRPr="00CF1F25">
        <w:rPr>
          <w:rFonts w:ascii="Cambria" w:hAnsi="Cambria" w:hint="eastAsia"/>
        </w:rPr>
        <w:t>迭代（</w:t>
      </w:r>
      <w:r w:rsidRPr="00CF1F25">
        <w:rPr>
          <w:rFonts w:ascii="Cambria" w:hAnsi="Cambria" w:hint="eastAsia"/>
        </w:rPr>
        <w:t>Iterate</w:t>
      </w:r>
      <w:r w:rsidRPr="00CF1F25">
        <w:rPr>
          <w:rFonts w:ascii="Cambria" w:hAnsi="Cambria" w:hint="eastAsia"/>
        </w:rPr>
        <w:t>）</w:t>
      </w:r>
    </w:p>
    <w:p w14:paraId="7727B92B" w14:textId="77777777" w:rsidR="008E34C1" w:rsidRPr="00CF1F25" w:rsidRDefault="008E34C1" w:rsidP="008E34C1">
      <w:pPr>
        <w:ind w:firstLine="480"/>
        <w:rPr>
          <w:rFonts w:ascii="Cambria" w:hAnsi="Cambria"/>
        </w:rPr>
      </w:pPr>
      <w:r w:rsidRPr="00CF1F25">
        <w:rPr>
          <w:rFonts w:ascii="Cambria" w:hAnsi="Cambria" w:hint="eastAsia"/>
        </w:rPr>
        <w:t>发现问题立即停止并返回错误信息。</w:t>
      </w:r>
    </w:p>
    <w:p w14:paraId="49F7A939" w14:textId="77777777" w:rsidR="008E34C1" w:rsidRPr="00CF1F25" w:rsidRDefault="008E34C1" w:rsidP="008E34C1">
      <w:pPr>
        <w:ind w:firstLine="480"/>
        <w:rPr>
          <w:rFonts w:ascii="Cambria" w:hAnsi="Cambria"/>
        </w:rPr>
      </w:pPr>
    </w:p>
    <w:p w14:paraId="3D23BA43" w14:textId="77777777" w:rsidR="008E34C1" w:rsidRPr="00CF1F25" w:rsidRDefault="008E34C1" w:rsidP="008E34C1">
      <w:pPr>
        <w:ind w:firstLine="480"/>
        <w:rPr>
          <w:rFonts w:ascii="Cambria" w:hAnsi="Cambria"/>
        </w:rPr>
      </w:pPr>
      <w:r w:rsidRPr="00CF1F25">
        <w:rPr>
          <w:rFonts w:ascii="Cambria" w:hAnsi="Cambria" w:hint="eastAsia"/>
        </w:rPr>
        <w:t>---</w:t>
      </w:r>
    </w:p>
    <w:p w14:paraId="1EAD6BEB" w14:textId="77777777" w:rsidR="008E34C1" w:rsidRPr="00CF1F25" w:rsidRDefault="008E34C1" w:rsidP="008E34C1">
      <w:pPr>
        <w:ind w:firstLine="480"/>
        <w:rPr>
          <w:rFonts w:ascii="Cambria" w:hAnsi="Cambria"/>
        </w:rPr>
      </w:pPr>
    </w:p>
    <w:p w14:paraId="7E11C619" w14:textId="77777777" w:rsidR="008E34C1" w:rsidRPr="00CF1F25" w:rsidRDefault="008E34C1" w:rsidP="008E34C1">
      <w:pPr>
        <w:ind w:firstLine="480"/>
        <w:rPr>
          <w:rFonts w:ascii="Cambria" w:hAnsi="Cambria"/>
        </w:rPr>
      </w:pPr>
      <w:r w:rsidRPr="00CF1F25">
        <w:rPr>
          <w:rFonts w:ascii="Cambria" w:hAnsi="Cambria"/>
        </w:rPr>
        <w:t xml:space="preserve">## </w:t>
      </w:r>
      <w:r w:rsidRPr="00CF1F25">
        <w:rPr>
          <w:rFonts w:ascii="Segoe UI Emoji" w:hAnsi="Segoe UI Emoji" w:cs="Segoe UI Emoji"/>
        </w:rPr>
        <w:t>⚙️</w:t>
      </w:r>
      <w:r w:rsidRPr="00CF1F25">
        <w:rPr>
          <w:rFonts w:ascii="Cambria" w:hAnsi="Cambria"/>
        </w:rPr>
        <w:t xml:space="preserve"> </w:t>
      </w:r>
      <w:r w:rsidRPr="00CF1F25">
        <w:rPr>
          <w:rFonts w:ascii="Cambria" w:hAnsi="Cambria"/>
        </w:rPr>
        <w:t>核心提示词生成规则（线性，逗号分隔）</w:t>
      </w:r>
    </w:p>
    <w:p w14:paraId="0AE9A1F9" w14:textId="77777777" w:rsidR="008E34C1" w:rsidRPr="00CF1F25" w:rsidRDefault="008E34C1" w:rsidP="008E34C1">
      <w:pPr>
        <w:ind w:firstLine="480"/>
        <w:rPr>
          <w:rFonts w:ascii="Cambria" w:hAnsi="Cambria"/>
        </w:rPr>
      </w:pPr>
    </w:p>
    <w:p w14:paraId="3FF78EB8" w14:textId="77777777" w:rsidR="008E34C1" w:rsidRPr="00CF1F25" w:rsidRDefault="008E34C1" w:rsidP="008E34C1">
      <w:pPr>
        <w:ind w:firstLine="480"/>
        <w:rPr>
          <w:rFonts w:ascii="Cambria" w:hAnsi="Cambria"/>
        </w:rPr>
      </w:pPr>
      <w:r w:rsidRPr="00CF1F25">
        <w:rPr>
          <w:rFonts w:ascii="Cambria" w:hAnsi="Cambria" w:hint="eastAsia"/>
        </w:rPr>
        <w:t>AI</w:t>
      </w:r>
      <w:r w:rsidRPr="00CF1F25">
        <w:rPr>
          <w:rFonts w:ascii="Cambria" w:hAnsi="Cambria" w:hint="eastAsia"/>
        </w:rPr>
        <w:t>必须严格按照以下线性结构，使用逗号分隔每个部分，生成单行的</w:t>
      </w:r>
      <w:r w:rsidRPr="00CF1F25">
        <w:rPr>
          <w:rFonts w:ascii="Cambria" w:hAnsi="Cambria" w:hint="eastAsia"/>
        </w:rPr>
        <w:t>"image_prompt"</w:t>
      </w:r>
      <w:r w:rsidRPr="00CF1F25">
        <w:rPr>
          <w:rFonts w:ascii="Cambria" w:hAnsi="Cambria" w:hint="eastAsia"/>
        </w:rPr>
        <w:t>。</w:t>
      </w:r>
    </w:p>
    <w:p w14:paraId="172B0AB4" w14:textId="77777777" w:rsidR="008E34C1" w:rsidRPr="00CF1F25" w:rsidRDefault="008E34C1" w:rsidP="008E34C1">
      <w:pPr>
        <w:ind w:firstLine="480"/>
        <w:rPr>
          <w:rFonts w:ascii="Cambria" w:hAnsi="Cambria"/>
        </w:rPr>
      </w:pPr>
    </w:p>
    <w:p w14:paraId="69465768" w14:textId="77777777" w:rsidR="008E34C1" w:rsidRPr="00CF1F25" w:rsidRDefault="008E34C1" w:rsidP="008E34C1">
      <w:pPr>
        <w:ind w:firstLine="480"/>
        <w:rPr>
          <w:rFonts w:ascii="Cambria" w:hAnsi="Cambria"/>
        </w:rPr>
      </w:pPr>
      <w:r w:rsidRPr="00CF1F25">
        <w:rPr>
          <w:rFonts w:ascii="Cambria" w:hAnsi="Cambria" w:hint="eastAsia"/>
        </w:rPr>
        <w:t xml:space="preserve">image_prompt </w:t>
      </w:r>
      <w:r w:rsidRPr="00CF1F25">
        <w:rPr>
          <w:rFonts w:ascii="Cambria" w:hAnsi="Cambria" w:hint="eastAsia"/>
        </w:rPr>
        <w:t>结构</w:t>
      </w:r>
      <w:r w:rsidRPr="00CF1F25">
        <w:rPr>
          <w:rFonts w:ascii="Cambria" w:hAnsi="Cambria" w:hint="eastAsia"/>
        </w:rPr>
        <w:t>:</w:t>
      </w:r>
    </w:p>
    <w:p w14:paraId="4A941D94" w14:textId="77777777" w:rsidR="008E34C1" w:rsidRPr="00CF1F25" w:rsidRDefault="008E34C1" w:rsidP="008E34C1">
      <w:pPr>
        <w:ind w:firstLine="480"/>
        <w:rPr>
          <w:rFonts w:ascii="Cambria" w:hAnsi="Cambria"/>
        </w:rPr>
      </w:pPr>
      <w:r w:rsidRPr="00CF1F25">
        <w:rPr>
          <w:rFonts w:ascii="Cambria" w:hAnsi="Cambria" w:hint="eastAsia"/>
        </w:rPr>
        <w:t xml:space="preserve">`[LORA </w:t>
      </w:r>
      <w:r w:rsidRPr="00CF1F25">
        <w:rPr>
          <w:rFonts w:ascii="Cambria" w:hAnsi="Cambria" w:hint="eastAsia"/>
        </w:rPr>
        <w:t>触发词</w:t>
      </w:r>
      <w:r w:rsidRPr="00CF1F25">
        <w:rPr>
          <w:rFonts w:ascii="Cambria" w:hAnsi="Cambria" w:hint="eastAsia"/>
        </w:rPr>
        <w:t>]</w:t>
      </w:r>
      <w:r w:rsidRPr="00CF1F25">
        <w:rPr>
          <w:rFonts w:ascii="Cambria" w:hAnsi="Cambria" w:hint="eastAsia"/>
        </w:rPr>
        <w:t>，</w:t>
      </w:r>
      <w:r w:rsidRPr="00CF1F25">
        <w:rPr>
          <w:rFonts w:ascii="Cambria" w:hAnsi="Cambria" w:hint="eastAsia"/>
        </w:rPr>
        <w:t>[</w:t>
      </w:r>
      <w:r w:rsidRPr="00CF1F25">
        <w:rPr>
          <w:rFonts w:ascii="Cambria" w:hAnsi="Cambria" w:hint="eastAsia"/>
        </w:rPr>
        <w:t>文化</w:t>
      </w:r>
      <w:r w:rsidRPr="00CF1F25">
        <w:rPr>
          <w:rFonts w:ascii="Cambria" w:hAnsi="Cambria" w:hint="eastAsia"/>
        </w:rPr>
        <w:t>/</w:t>
      </w:r>
      <w:r w:rsidRPr="00CF1F25">
        <w:rPr>
          <w:rFonts w:ascii="Cambria" w:hAnsi="Cambria" w:hint="eastAsia"/>
        </w:rPr>
        <w:t>主体锁定</w:t>
      </w:r>
      <w:r w:rsidRPr="00CF1F25">
        <w:rPr>
          <w:rFonts w:ascii="Cambria" w:hAnsi="Cambria" w:hint="eastAsia"/>
        </w:rPr>
        <w:t>]</w:t>
      </w:r>
      <w:r w:rsidRPr="00CF1F25">
        <w:rPr>
          <w:rFonts w:ascii="Cambria" w:hAnsi="Cambria" w:hint="eastAsia"/>
        </w:rPr>
        <w:t>，</w:t>
      </w:r>
      <w:r w:rsidRPr="00CF1F25">
        <w:rPr>
          <w:rFonts w:ascii="Cambria" w:hAnsi="Cambria" w:hint="eastAsia"/>
        </w:rPr>
        <w:t>[</w:t>
      </w:r>
      <w:r w:rsidRPr="00CF1F25">
        <w:rPr>
          <w:rFonts w:ascii="Cambria" w:hAnsi="Cambria" w:hint="eastAsia"/>
        </w:rPr>
        <w:t>氛围描述</w:t>
      </w:r>
      <w:r w:rsidRPr="00CF1F25">
        <w:rPr>
          <w:rFonts w:ascii="Cambria" w:hAnsi="Cambria" w:hint="eastAsia"/>
        </w:rPr>
        <w:t>]</w:t>
      </w:r>
      <w:r w:rsidRPr="00CF1F25">
        <w:rPr>
          <w:rFonts w:ascii="Cambria" w:hAnsi="Cambria" w:hint="eastAsia"/>
        </w:rPr>
        <w:t>，</w:t>
      </w:r>
      <w:r w:rsidRPr="00CF1F25">
        <w:rPr>
          <w:rFonts w:ascii="Cambria" w:hAnsi="Cambria" w:hint="eastAsia"/>
        </w:rPr>
        <w:t>[</w:t>
      </w:r>
      <w:r w:rsidRPr="00CF1F25">
        <w:rPr>
          <w:rFonts w:ascii="Cambria" w:hAnsi="Cambria" w:hint="eastAsia"/>
        </w:rPr>
        <w:t>技术修饰</w:t>
      </w:r>
      <w:r w:rsidRPr="00CF1F25">
        <w:rPr>
          <w:rFonts w:ascii="Cambria" w:hAnsi="Cambria" w:hint="eastAsia"/>
        </w:rPr>
        <w:t>]`</w:t>
      </w:r>
    </w:p>
    <w:p w14:paraId="2F3F86B7" w14:textId="77777777" w:rsidR="008E34C1" w:rsidRPr="00CF1F25" w:rsidRDefault="008E34C1" w:rsidP="008E34C1">
      <w:pPr>
        <w:ind w:firstLine="480"/>
        <w:rPr>
          <w:rFonts w:ascii="Cambria" w:hAnsi="Cambria"/>
        </w:rPr>
      </w:pPr>
    </w:p>
    <w:p w14:paraId="331FED0D" w14:textId="77777777" w:rsidR="008E34C1" w:rsidRPr="00CF1F25" w:rsidRDefault="008E34C1" w:rsidP="008E34C1">
      <w:pPr>
        <w:ind w:firstLine="480"/>
        <w:rPr>
          <w:rFonts w:ascii="Cambria" w:hAnsi="Cambria"/>
        </w:rPr>
      </w:pPr>
      <w:r w:rsidRPr="00CF1F25">
        <w:rPr>
          <w:rFonts w:ascii="Cambria" w:hAnsi="Cambria" w:hint="eastAsia"/>
        </w:rPr>
        <w:t xml:space="preserve">### 1. [LORA </w:t>
      </w:r>
      <w:r w:rsidRPr="00CF1F25">
        <w:rPr>
          <w:rFonts w:ascii="Cambria" w:hAnsi="Cambria" w:hint="eastAsia"/>
        </w:rPr>
        <w:t>触发词</w:t>
      </w:r>
      <w:r w:rsidRPr="00CF1F25">
        <w:rPr>
          <w:rFonts w:ascii="Cambria" w:hAnsi="Cambria" w:hint="eastAsia"/>
        </w:rPr>
        <w:t>] (</w:t>
      </w:r>
      <w:r w:rsidRPr="00CF1F25">
        <w:rPr>
          <w:rFonts w:ascii="Cambria" w:hAnsi="Cambria" w:hint="eastAsia"/>
        </w:rPr>
        <w:t>强制开头</w:t>
      </w:r>
      <w:r w:rsidRPr="00CF1F25">
        <w:rPr>
          <w:rFonts w:ascii="Cambria" w:hAnsi="Cambria" w:hint="eastAsia"/>
        </w:rPr>
        <w:t>)</w:t>
      </w:r>
    </w:p>
    <w:p w14:paraId="6AD5EC01"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指令：</w:t>
      </w:r>
      <w:r w:rsidRPr="00CF1F25">
        <w:rPr>
          <w:rFonts w:ascii="Cambria" w:hAnsi="Cambria" w:hint="eastAsia"/>
        </w:rPr>
        <w:t xml:space="preserve"> `</w:t>
      </w:r>
      <w:r w:rsidRPr="00CF1F25">
        <w:rPr>
          <w:rFonts w:ascii="Cambria" w:hAnsi="Cambria" w:hint="eastAsia"/>
        </w:rPr>
        <w:t>艺术发光线条，简洁背景，</w:t>
      </w:r>
      <w:r w:rsidRPr="00CF1F25">
        <w:rPr>
          <w:rFonts w:ascii="Cambria" w:hAnsi="Cambria" w:hint="eastAsia"/>
        </w:rPr>
        <w:t>`</w:t>
      </w:r>
    </w:p>
    <w:p w14:paraId="2BCBCBDD" w14:textId="77777777" w:rsidR="008E34C1" w:rsidRPr="00CF1F25" w:rsidRDefault="008E34C1" w:rsidP="008E34C1">
      <w:pPr>
        <w:ind w:firstLine="480"/>
        <w:rPr>
          <w:rFonts w:ascii="Cambria" w:hAnsi="Cambria"/>
        </w:rPr>
      </w:pPr>
    </w:p>
    <w:p w14:paraId="4458AD89" w14:textId="77777777" w:rsidR="008E34C1" w:rsidRPr="00CF1F25" w:rsidRDefault="008E34C1" w:rsidP="008E34C1">
      <w:pPr>
        <w:ind w:firstLine="480"/>
        <w:rPr>
          <w:rFonts w:ascii="Cambria" w:hAnsi="Cambria"/>
        </w:rPr>
      </w:pPr>
      <w:r w:rsidRPr="00CF1F25">
        <w:rPr>
          <w:rFonts w:ascii="Cambria" w:hAnsi="Cambria" w:hint="eastAsia"/>
        </w:rPr>
        <w:t>### 2. [</w:t>
      </w:r>
      <w:r w:rsidRPr="00CF1F25">
        <w:rPr>
          <w:rFonts w:ascii="Cambria" w:hAnsi="Cambria" w:hint="eastAsia"/>
        </w:rPr>
        <w:t>文化</w:t>
      </w:r>
      <w:r w:rsidRPr="00CF1F25">
        <w:rPr>
          <w:rFonts w:ascii="Cambria" w:hAnsi="Cambria" w:hint="eastAsia"/>
        </w:rPr>
        <w:t>/</w:t>
      </w:r>
      <w:r w:rsidRPr="00CF1F25">
        <w:rPr>
          <w:rFonts w:ascii="Cambria" w:hAnsi="Cambria" w:hint="eastAsia"/>
        </w:rPr>
        <w:t>主体锁定</w:t>
      </w:r>
      <w:r w:rsidRPr="00CF1F25">
        <w:rPr>
          <w:rFonts w:ascii="Cambria" w:hAnsi="Cambria" w:hint="eastAsia"/>
        </w:rPr>
        <w:t xml:space="preserve">] (Flux </w:t>
      </w:r>
      <w:r w:rsidRPr="00CF1F25">
        <w:rPr>
          <w:rFonts w:ascii="Cambria" w:hAnsi="Cambria" w:hint="eastAsia"/>
        </w:rPr>
        <w:t>核心</w:t>
      </w:r>
      <w:r w:rsidRPr="00CF1F25">
        <w:rPr>
          <w:rFonts w:ascii="Cambria" w:hAnsi="Cambria" w:hint="eastAsia"/>
        </w:rPr>
        <w:t>)</w:t>
      </w:r>
    </w:p>
    <w:p w14:paraId="190628DA" w14:textId="46D8CE60" w:rsidR="008E34C1" w:rsidRPr="00CF1F25" w:rsidRDefault="008E34C1" w:rsidP="008E34C1">
      <w:pPr>
        <w:ind w:firstLine="480"/>
        <w:rPr>
          <w:rFonts w:ascii="Cambria" w:hAnsi="Cambria"/>
        </w:rPr>
      </w:pPr>
      <w:r w:rsidRPr="00CF1F25">
        <w:rPr>
          <w:rFonts w:ascii="Cambria" w:hAnsi="Cambria"/>
        </w:rPr>
        <w:tab/>
        <w:t xml:space="preserve">- </w:t>
      </w:r>
      <w:r w:rsidRPr="00CF1F25">
        <w:rPr>
          <w:rFonts w:ascii="Cambria" w:hAnsi="Cambria"/>
        </w:rPr>
        <w:t>画风融合：</w:t>
      </w:r>
      <w:r w:rsidRPr="00CF1F25">
        <w:rPr>
          <w:rFonts w:ascii="Cambria" w:hAnsi="Cambria"/>
        </w:rPr>
        <w:tab/>
      </w:r>
      <w:r w:rsidRPr="00CF1F25">
        <w:rPr>
          <w:rFonts w:ascii="Cambria" w:hAnsi="Cambria"/>
        </w:rPr>
        <w:t>必须将</w:t>
      </w:r>
      <w:r w:rsidRPr="00CF1F25">
        <w:rPr>
          <w:rFonts w:ascii="Cambria" w:hAnsi="Cambria" w:hint="eastAsia"/>
        </w:rPr>
        <w:t>某一个</w:t>
      </w:r>
      <w:r w:rsidRPr="00CF1F25">
        <w:rPr>
          <w:rFonts w:ascii="Cambria" w:hAnsi="Cambria"/>
        </w:rPr>
        <w:t>主体</w:t>
      </w:r>
      <w:r w:rsidRPr="00CF1F25">
        <w:rPr>
          <w:rFonts w:ascii="Cambria" w:hAnsi="Cambria" w:hint="eastAsia"/>
        </w:rPr>
        <w:t>强制与“</w:t>
      </w:r>
      <w:r w:rsidRPr="000A5451">
        <w:rPr>
          <w:rFonts w:ascii="Cambria" w:hAnsi="Cambria"/>
        </w:rPr>
        <w:t>composed of {</w:t>
      </w:r>
      <w:r w:rsidRPr="000A5451">
        <w:rPr>
          <w:rFonts w:ascii="Cambria" w:hAnsi="Cambria"/>
        </w:rPr>
        <w:t>线条颜色</w:t>
      </w:r>
      <w:r w:rsidRPr="000A5451">
        <w:rPr>
          <w:rFonts w:ascii="Cambria" w:hAnsi="Cambria"/>
        </w:rPr>
        <w:t>} glowing lines</w:t>
      </w:r>
      <w:r w:rsidRPr="00CF1F25">
        <w:rPr>
          <w:rFonts w:ascii="Cambria" w:hAnsi="Cambria" w:hint="eastAsia"/>
        </w:rPr>
        <w:t>”相接连</w:t>
      </w:r>
      <w:r w:rsidRPr="00CF1F25">
        <w:rPr>
          <w:rFonts w:ascii="Cambria" w:hAnsi="Cambria"/>
        </w:rPr>
        <w:t>，以确保主体完全由发光线条构成。</w:t>
      </w:r>
    </w:p>
    <w:p w14:paraId="1C5A02FF" w14:textId="77777777" w:rsidR="008E34C1" w:rsidRPr="00CF1F25" w:rsidRDefault="008E34C1" w:rsidP="008E34C1">
      <w:pPr>
        <w:ind w:firstLine="480"/>
        <w:rPr>
          <w:rFonts w:ascii="Cambria" w:hAnsi="Cambria"/>
        </w:rPr>
      </w:pPr>
      <w:r w:rsidRPr="00CF1F25">
        <w:rPr>
          <w:rFonts w:ascii="Cambria" w:hAnsi="Cambria"/>
        </w:rPr>
        <w:tab/>
        <w:t xml:space="preserve">- </w:t>
      </w:r>
      <w:r w:rsidRPr="00CF1F25">
        <w:rPr>
          <w:rFonts w:ascii="Cambria" w:hAnsi="Cambria"/>
        </w:rPr>
        <w:t>文化与风格融合（核心）：</w:t>
      </w:r>
    </w:p>
    <w:p w14:paraId="4431B545" w14:textId="77777777" w:rsidR="008E34C1" w:rsidRDefault="008E34C1" w:rsidP="008E34C1">
      <w:pPr>
        <w:ind w:firstLine="480"/>
        <w:rPr>
          <w:rFonts w:ascii="Cambria" w:hAnsi="Cambria"/>
        </w:rPr>
      </w:pPr>
      <w:r w:rsidRPr="00CF1F25">
        <w:rPr>
          <w:rFonts w:ascii="Cambria" w:hAnsi="Cambria"/>
        </w:rPr>
        <w:tab/>
        <w:t xml:space="preserve">    - </w:t>
      </w:r>
      <w:r w:rsidRPr="00CF1F25">
        <w:rPr>
          <w:rFonts w:ascii="Cambria" w:hAnsi="Cambria"/>
        </w:rPr>
        <w:t>当描述人物、建筑或复杂器物</w:t>
      </w:r>
      <w:r>
        <w:rPr>
          <w:rFonts w:ascii="Cambria" w:hAnsi="Cambria" w:hint="eastAsia"/>
        </w:rPr>
        <w:t>等易混淆的元素</w:t>
      </w:r>
      <w:r w:rsidRPr="00CF1F25">
        <w:rPr>
          <w:rFonts w:ascii="Cambria" w:hAnsi="Cambria"/>
        </w:rPr>
        <w:t>时，必须以</w:t>
      </w:r>
      <w:r w:rsidRPr="00CF1F25">
        <w:rPr>
          <w:rFonts w:ascii="Cambria" w:hAnsi="Cambria" w:hint="eastAsia"/>
        </w:rPr>
        <w:t>“地点”</w:t>
      </w:r>
      <w:r w:rsidRPr="00CF1F25">
        <w:rPr>
          <w:rFonts w:ascii="Cambria" w:hAnsi="Cambria" w:hint="eastAsia"/>
        </w:rPr>
        <w:t>+</w:t>
      </w:r>
      <w:r w:rsidRPr="00CF1F25">
        <w:rPr>
          <w:rFonts w:ascii="Cambria" w:hAnsi="Cambria" w:hint="eastAsia"/>
        </w:rPr>
        <w:t>“时代”作为</w:t>
      </w:r>
      <w:r w:rsidRPr="00CF1F25">
        <w:rPr>
          <w:rFonts w:ascii="Cambria" w:hAnsi="Cambria"/>
        </w:rPr>
        <w:t>开头</w:t>
      </w:r>
      <w:r>
        <w:rPr>
          <w:rFonts w:ascii="Cambria" w:hAnsi="Cambria" w:hint="eastAsia"/>
        </w:rPr>
        <w:t>，从而避免历史文化背景和哲学专题的混乱（比如中日氛围混淆，西方中世纪哲学和西方现代哲学混淆）。</w:t>
      </w:r>
    </w:p>
    <w:p w14:paraId="42040097" w14:textId="3E31795D" w:rsidR="008E34C1" w:rsidRPr="005866E3" w:rsidRDefault="008E34C1" w:rsidP="008E34C1">
      <w:pPr>
        <w:ind w:firstLine="480"/>
        <w:rPr>
          <w:rFonts w:ascii="Cambria" w:hAnsi="Cambria"/>
        </w:rPr>
      </w:pPr>
      <w:r>
        <w:rPr>
          <w:rFonts w:ascii="Cambria" w:hAnsi="Cambria" w:hint="eastAsia"/>
        </w:rPr>
        <w:t>尽量以物体为主，少出现人物形象。当出现人物时，除非特别有名的人物，否则主体不能出现人名或者角色名（特别是别出现老剑条和齐静春，</w:t>
      </w:r>
      <w:r w:rsidRPr="008E34C1">
        <w:rPr>
          <w:rFonts w:ascii="Cambria" w:hAnsi="Cambria"/>
        </w:rPr>
        <w:t>flux dev</w:t>
      </w:r>
      <w:r>
        <w:rPr>
          <w:rFonts w:ascii="Cambria" w:hAnsi="Cambria" w:hint="eastAsia"/>
        </w:rPr>
        <w:t>并不知道他们是谁），应用其形象特征来描述。</w:t>
      </w:r>
    </w:p>
    <w:p w14:paraId="2E97899B" w14:textId="47134EBA" w:rsidR="008E34C1" w:rsidRPr="00CF1F25" w:rsidRDefault="008E34C1" w:rsidP="008E34C1">
      <w:pPr>
        <w:ind w:firstLine="480"/>
        <w:rPr>
          <w:rFonts w:ascii="Cambria" w:hAnsi="Cambria"/>
        </w:rPr>
      </w:pPr>
      <w:r w:rsidRPr="00CF1F25">
        <w:rPr>
          <w:rFonts w:ascii="Cambria" w:hAnsi="Cambria"/>
        </w:rPr>
        <w:tab/>
        <w:t xml:space="preserve">    - </w:t>
      </w:r>
      <w:r w:rsidRPr="00CF1F25">
        <w:rPr>
          <w:rFonts w:ascii="Cambria" w:hAnsi="Cambria"/>
        </w:rPr>
        <w:t>错误示范：</w:t>
      </w:r>
      <w:r w:rsidRPr="008E34C1">
        <w:rPr>
          <w:rFonts w:ascii="Cambria" w:hAnsi="Cambria" w:hint="eastAsia"/>
        </w:rPr>
        <w:t>A male scholar</w:t>
      </w:r>
    </w:p>
    <w:p w14:paraId="0686D69B" w14:textId="71D44EB7" w:rsidR="008E34C1" w:rsidRPr="00CF1F25" w:rsidRDefault="008E34C1" w:rsidP="008E34C1">
      <w:pPr>
        <w:ind w:firstLine="480"/>
        <w:rPr>
          <w:rFonts w:ascii="Cambria" w:hAnsi="Cambria"/>
        </w:rPr>
      </w:pPr>
      <w:r w:rsidRPr="00CF1F25">
        <w:rPr>
          <w:rFonts w:ascii="Cambria" w:hAnsi="Cambria"/>
        </w:rPr>
        <w:tab/>
        <w:t xml:space="preserve">    - </w:t>
      </w:r>
      <w:r w:rsidRPr="00CF1F25">
        <w:rPr>
          <w:rFonts w:ascii="Cambria" w:hAnsi="Cambria"/>
        </w:rPr>
        <w:t>正确示范：</w:t>
      </w:r>
      <w:r w:rsidRPr="008E34C1">
        <w:rPr>
          <w:rFonts w:ascii="Cambria" w:hAnsi="Cambria" w:hint="eastAsia"/>
        </w:rPr>
        <w:t>A ancient China male</w:t>
      </w:r>
    </w:p>
    <w:p w14:paraId="7DE39CDF" w14:textId="77777777" w:rsidR="008E34C1" w:rsidRPr="00CF1F25" w:rsidRDefault="008E34C1" w:rsidP="008E34C1">
      <w:pPr>
        <w:ind w:firstLine="480"/>
        <w:rPr>
          <w:rFonts w:ascii="Cambria" w:hAnsi="Cambria"/>
        </w:rPr>
      </w:pPr>
      <w:r w:rsidRPr="00CF1F25">
        <w:rPr>
          <w:rFonts w:ascii="Cambria" w:hAnsi="Cambria"/>
        </w:rPr>
        <w:t xml:space="preserve"> - </w:t>
      </w:r>
      <w:r w:rsidRPr="00CF1F25">
        <w:rPr>
          <w:rFonts w:ascii="Cambria" w:hAnsi="Cambria"/>
        </w:rPr>
        <w:t>紧接着，用精准的词汇描述</w:t>
      </w:r>
      <w:r w:rsidRPr="00CF1F25">
        <w:rPr>
          <w:rFonts w:ascii="Cambria" w:hAnsi="Cambria" w:hint="eastAsia"/>
        </w:rPr>
        <w:t>文稿相应时期的</w:t>
      </w:r>
      <w:r w:rsidRPr="00CF1F25">
        <w:rPr>
          <w:rFonts w:ascii="Cambria" w:hAnsi="Cambria"/>
        </w:rPr>
        <w:t>历史文化细节。</w:t>
      </w:r>
    </w:p>
    <w:p w14:paraId="2006096E" w14:textId="5835B42F" w:rsidR="008E34C1" w:rsidRPr="00CF1F25" w:rsidRDefault="008E34C1" w:rsidP="008E34C1">
      <w:pPr>
        <w:ind w:firstLine="480"/>
        <w:rPr>
          <w:rFonts w:ascii="Cambria" w:hAnsi="Cambria"/>
        </w:rPr>
      </w:pPr>
      <w:r w:rsidRPr="00CF1F25">
        <w:rPr>
          <w:rFonts w:ascii="Cambria" w:hAnsi="Cambria"/>
        </w:rPr>
        <w:tab/>
        <w:t xml:space="preserve">    - </w:t>
      </w:r>
      <w:r w:rsidRPr="00CF1F25">
        <w:rPr>
          <w:rFonts w:ascii="Cambria" w:hAnsi="Cambria"/>
        </w:rPr>
        <w:t>错误示范：</w:t>
      </w:r>
      <w:r w:rsidR="001C5827" w:rsidRPr="001C5827">
        <w:rPr>
          <w:rFonts w:ascii="Cambria" w:hAnsi="Cambria" w:hint="eastAsia"/>
        </w:rPr>
        <w:t>Laboratory staff wearing white robes</w:t>
      </w:r>
    </w:p>
    <w:p w14:paraId="22A48286" w14:textId="18E6A662" w:rsidR="008E34C1" w:rsidRPr="00CF1F25" w:rsidRDefault="008E34C1" w:rsidP="008E34C1">
      <w:pPr>
        <w:ind w:firstLine="480"/>
        <w:rPr>
          <w:rFonts w:ascii="Cambria" w:hAnsi="Cambria"/>
        </w:rPr>
      </w:pPr>
      <w:r w:rsidRPr="00CF1F25">
        <w:rPr>
          <w:rFonts w:ascii="Cambria" w:hAnsi="Cambria"/>
        </w:rPr>
        <w:tab/>
        <w:t xml:space="preserve">    - </w:t>
      </w:r>
      <w:r w:rsidRPr="00CF1F25">
        <w:rPr>
          <w:rFonts w:ascii="Cambria" w:hAnsi="Cambria"/>
        </w:rPr>
        <w:t>正确示范：</w:t>
      </w:r>
      <w:r w:rsidR="001C5827" w:rsidRPr="001C5827">
        <w:rPr>
          <w:rFonts w:ascii="Cambria" w:hAnsi="Cambria" w:hint="eastAsia"/>
        </w:rPr>
        <w:t>Modern laboratory staff composed of white glowing lines</w:t>
      </w:r>
    </w:p>
    <w:p w14:paraId="1C30260C" w14:textId="52AC4883" w:rsidR="008E34C1" w:rsidRPr="00CF1F25" w:rsidRDefault="008E34C1" w:rsidP="008E34C1">
      <w:pPr>
        <w:ind w:firstLine="480"/>
        <w:rPr>
          <w:rFonts w:ascii="Cambria" w:hAnsi="Cambria"/>
        </w:rPr>
      </w:pPr>
      <w:r w:rsidRPr="00CF1F25">
        <w:rPr>
          <w:rFonts w:ascii="Cambria" w:hAnsi="Cambria"/>
        </w:rPr>
        <w:tab/>
        <w:t xml:space="preserve">- </w:t>
      </w:r>
      <w:r w:rsidRPr="00CF1F25">
        <w:rPr>
          <w:rFonts w:ascii="Cambria" w:hAnsi="Cambria"/>
        </w:rPr>
        <w:t>镜头类型（强制加入）：</w:t>
      </w:r>
      <w:r w:rsidR="001C5827" w:rsidRPr="001C5827">
        <w:rPr>
          <w:rFonts w:ascii="Cambria" w:hAnsi="Cambria"/>
        </w:rPr>
        <w:t>close-up shot</w:t>
      </w:r>
      <w:r w:rsidR="001C5827" w:rsidRPr="001C5827">
        <w:rPr>
          <w:rFonts w:ascii="Cambria" w:hAnsi="Cambria" w:hint="eastAsia"/>
        </w:rPr>
        <w:t>、</w:t>
      </w:r>
      <w:r w:rsidR="001C5827" w:rsidRPr="001C5827">
        <w:rPr>
          <w:rFonts w:ascii="Cambria" w:hAnsi="Cambria"/>
        </w:rPr>
        <w:t>medium shot</w:t>
      </w:r>
      <w:r w:rsidR="001C5827" w:rsidRPr="001C5827">
        <w:rPr>
          <w:rFonts w:ascii="Cambria" w:hAnsi="Cambria" w:hint="eastAsia"/>
        </w:rPr>
        <w:t>、</w:t>
      </w:r>
      <w:r w:rsidR="001C5827" w:rsidRPr="001C5827">
        <w:rPr>
          <w:rFonts w:ascii="Cambria" w:hAnsi="Cambria"/>
        </w:rPr>
        <w:t>wide-angle view</w:t>
      </w:r>
      <w:r w:rsidR="001C5827" w:rsidRPr="001C5827">
        <w:rPr>
          <w:rFonts w:ascii="Cambria" w:hAnsi="Cambria" w:hint="eastAsia"/>
        </w:rPr>
        <w:t>、</w:t>
      </w:r>
      <w:r w:rsidR="001C5827" w:rsidRPr="001C5827">
        <w:rPr>
          <w:rFonts w:ascii="Cambria" w:hAnsi="Cambria"/>
        </w:rPr>
        <w:t>top-down perspective</w:t>
      </w:r>
      <w:r w:rsidRPr="00CF1F25">
        <w:rPr>
          <w:rFonts w:ascii="Cambria" w:hAnsi="Cambria" w:hint="eastAsia"/>
        </w:rPr>
        <w:t>。</w:t>
      </w:r>
    </w:p>
    <w:p w14:paraId="7E306C41" w14:textId="42D1E62B" w:rsidR="008E34C1" w:rsidRPr="00CF1F25" w:rsidRDefault="008E34C1" w:rsidP="008E34C1">
      <w:pPr>
        <w:ind w:firstLine="480"/>
        <w:rPr>
          <w:rFonts w:ascii="Cambria" w:hAnsi="Cambria"/>
        </w:rPr>
      </w:pPr>
      <w:r w:rsidRPr="00CF1F25">
        <w:rPr>
          <w:rFonts w:ascii="Cambria" w:hAnsi="Cambria"/>
        </w:rPr>
        <w:tab/>
        <w:t xml:space="preserve">- </w:t>
      </w:r>
      <w:r w:rsidRPr="00CF1F25">
        <w:rPr>
          <w:rFonts w:ascii="Cambria" w:hAnsi="Cambria"/>
        </w:rPr>
        <w:t>元素位置标记：</w:t>
      </w:r>
      <w:r w:rsidR="001C5827" w:rsidRPr="001C5827">
        <w:rPr>
          <w:rFonts w:ascii="Cambria" w:hAnsi="Cambria"/>
        </w:rPr>
        <w:t>in the foreground</w:t>
      </w:r>
      <w:r w:rsidR="001C5827" w:rsidRPr="001C5827">
        <w:rPr>
          <w:rFonts w:ascii="Cambria" w:hAnsi="Cambria" w:hint="eastAsia"/>
        </w:rPr>
        <w:t>、</w:t>
      </w:r>
      <w:r w:rsidR="001C5827" w:rsidRPr="001C5827">
        <w:rPr>
          <w:rFonts w:ascii="Cambria" w:hAnsi="Cambria"/>
        </w:rPr>
        <w:t>centered in the frame</w:t>
      </w:r>
      <w:r w:rsidR="001C5827" w:rsidRPr="001C5827">
        <w:rPr>
          <w:rFonts w:ascii="Cambria" w:hAnsi="Cambria" w:hint="eastAsia"/>
        </w:rPr>
        <w:t>、</w:t>
      </w:r>
      <w:r w:rsidR="001C5827" w:rsidRPr="001C5827">
        <w:rPr>
          <w:rFonts w:ascii="Cambria" w:hAnsi="Cambria"/>
        </w:rPr>
        <w:t>receding into the background</w:t>
      </w:r>
      <w:r w:rsidRPr="00CF1F25">
        <w:rPr>
          <w:rFonts w:ascii="Cambria" w:hAnsi="Cambria" w:hint="eastAsia"/>
        </w:rPr>
        <w:t>。</w:t>
      </w:r>
    </w:p>
    <w:p w14:paraId="22B5E7E9" w14:textId="77777777" w:rsidR="008E34C1" w:rsidRPr="00CF1F25" w:rsidRDefault="008E34C1" w:rsidP="008E34C1">
      <w:pPr>
        <w:ind w:firstLine="480"/>
        <w:rPr>
          <w:rFonts w:ascii="Cambria" w:hAnsi="Cambria"/>
        </w:rPr>
      </w:pPr>
      <w:r w:rsidRPr="00CF1F25">
        <w:rPr>
          <w:rFonts w:ascii="Cambria" w:hAnsi="Cambria"/>
        </w:rPr>
        <w:tab/>
        <w:t xml:space="preserve">- </w:t>
      </w:r>
      <w:r w:rsidRPr="00CF1F25">
        <w:rPr>
          <w:rFonts w:ascii="Cambria" w:hAnsi="Cambria"/>
        </w:rPr>
        <w:t>中文概念符号化：针对抽象的哲学或文化专有名词，</w:t>
      </w:r>
      <w:r w:rsidRPr="00CF1F25">
        <w:rPr>
          <w:rFonts w:ascii="Cambria" w:hAnsi="Cambria" w:hint="eastAsia"/>
        </w:rPr>
        <w:t>你</w:t>
      </w:r>
      <w:r w:rsidRPr="00CF1F25">
        <w:rPr>
          <w:rFonts w:ascii="Cambria" w:hAnsi="Cambria"/>
        </w:rPr>
        <w:t>必须将其符号化为具象的几何描述、形状或功能性描述。</w:t>
      </w:r>
    </w:p>
    <w:p w14:paraId="378E9782" w14:textId="1CDB45D5" w:rsidR="008E34C1" w:rsidRPr="00CF1F25" w:rsidRDefault="008E34C1" w:rsidP="008E34C1">
      <w:pPr>
        <w:ind w:firstLine="480"/>
        <w:rPr>
          <w:rFonts w:ascii="Cambria" w:hAnsi="Cambria"/>
        </w:rPr>
      </w:pPr>
    </w:p>
    <w:p w14:paraId="7457231A" w14:textId="77777777" w:rsidR="008E34C1" w:rsidRPr="00CF1F25" w:rsidRDefault="008E34C1" w:rsidP="008E34C1">
      <w:pPr>
        <w:ind w:firstLine="480"/>
        <w:rPr>
          <w:rFonts w:ascii="Cambria" w:hAnsi="Cambria"/>
        </w:rPr>
      </w:pPr>
      <w:r w:rsidRPr="00CF1F25">
        <w:rPr>
          <w:rFonts w:ascii="Cambria" w:hAnsi="Cambria" w:hint="eastAsia"/>
        </w:rPr>
        <w:t>### 3. [</w:t>
      </w:r>
      <w:r w:rsidRPr="00CF1F25">
        <w:rPr>
          <w:rFonts w:ascii="Cambria" w:hAnsi="Cambria" w:hint="eastAsia"/>
        </w:rPr>
        <w:t>氛围描述</w:t>
      </w:r>
      <w:r w:rsidRPr="00CF1F25">
        <w:rPr>
          <w:rFonts w:ascii="Cambria" w:hAnsi="Cambria" w:hint="eastAsia"/>
        </w:rPr>
        <w:t>] (</w:t>
      </w:r>
      <w:r w:rsidRPr="00CF1F25">
        <w:rPr>
          <w:rFonts w:ascii="Cambria" w:hAnsi="Cambria" w:hint="eastAsia"/>
        </w:rPr>
        <w:t>美学锚定</w:t>
      </w:r>
      <w:r w:rsidRPr="00CF1F25">
        <w:rPr>
          <w:rFonts w:ascii="Cambria" w:hAnsi="Cambria" w:hint="eastAsia"/>
        </w:rPr>
        <w:t>)</w:t>
      </w:r>
    </w:p>
    <w:p w14:paraId="4DEA8438"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规则：</w:t>
      </w:r>
      <w:r w:rsidRPr="00CF1F25">
        <w:rPr>
          <w:rFonts w:ascii="Cambria" w:hAnsi="Cambria" w:hint="eastAsia"/>
        </w:rPr>
        <w:t xml:space="preserve"> </w:t>
      </w:r>
      <w:r w:rsidRPr="00CF1F25">
        <w:rPr>
          <w:rFonts w:ascii="Cambria" w:hAnsi="Cambria" w:hint="eastAsia"/>
        </w:rPr>
        <w:t>描述画面所要传达的整体情感或氛围，以确保画面美观。</w:t>
      </w:r>
    </w:p>
    <w:p w14:paraId="38DF4836"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氛围描述词汇（仅供参考，不要只局限于这些词库）：</w:t>
      </w:r>
      <w:r w:rsidRPr="00CF1F25">
        <w:rPr>
          <w:rFonts w:ascii="Cambria" w:hAnsi="Cambria" w:hint="eastAsia"/>
        </w:rPr>
        <w:t xml:space="preserve"> </w:t>
      </w:r>
      <w:r w:rsidRPr="00CF1F25">
        <w:rPr>
          <w:rFonts w:ascii="Cambria" w:hAnsi="Cambria" w:hint="eastAsia"/>
        </w:rPr>
        <w:t>宁静，和谐，神秘，梦幻，深刻，科技感，引人入胜，古典雅致，史诗级，思辨，禅意，未来感，空灵，</w:t>
      </w:r>
      <w:r w:rsidRPr="00CF1F25">
        <w:rPr>
          <w:rFonts w:ascii="Cambria" w:hAnsi="Cambria" w:hint="eastAsia"/>
        </w:rPr>
        <w:lastRenderedPageBreak/>
        <w:t>艺术感。</w:t>
      </w:r>
    </w:p>
    <w:p w14:paraId="68E220B9"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指令格式：</w:t>
      </w:r>
      <w:r w:rsidRPr="00CF1F25">
        <w:rPr>
          <w:rFonts w:ascii="Cambria" w:hAnsi="Cambria" w:hint="eastAsia"/>
        </w:rPr>
        <w:t xml:space="preserve"> `</w:t>
      </w:r>
      <w:r w:rsidRPr="00CF1F25">
        <w:rPr>
          <w:rFonts w:ascii="Cambria" w:hAnsi="Cambria" w:hint="eastAsia"/>
        </w:rPr>
        <w:t>整体氛围</w:t>
      </w:r>
      <w:r w:rsidRPr="00CF1F25">
        <w:rPr>
          <w:rFonts w:ascii="Cambria" w:hAnsi="Cambria" w:hint="eastAsia"/>
        </w:rPr>
        <w:t>[</w:t>
      </w:r>
      <w:r w:rsidRPr="00CF1F25">
        <w:rPr>
          <w:rFonts w:ascii="Cambria" w:hAnsi="Cambria" w:hint="eastAsia"/>
        </w:rPr>
        <w:t>描述词</w:t>
      </w:r>
      <w:r w:rsidRPr="00CF1F25">
        <w:rPr>
          <w:rFonts w:ascii="Cambria" w:hAnsi="Cambria" w:hint="eastAsia"/>
        </w:rPr>
        <w:t>1]</w:t>
      </w:r>
      <w:r w:rsidRPr="00CF1F25">
        <w:rPr>
          <w:rFonts w:ascii="Cambria" w:hAnsi="Cambria" w:hint="eastAsia"/>
        </w:rPr>
        <w:t>而</w:t>
      </w:r>
      <w:r w:rsidRPr="00CF1F25">
        <w:rPr>
          <w:rFonts w:ascii="Cambria" w:hAnsi="Cambria" w:hint="eastAsia"/>
        </w:rPr>
        <w:t>[</w:t>
      </w:r>
      <w:r w:rsidRPr="00CF1F25">
        <w:rPr>
          <w:rFonts w:ascii="Cambria" w:hAnsi="Cambria" w:hint="eastAsia"/>
        </w:rPr>
        <w:t>描述词</w:t>
      </w:r>
      <w:r w:rsidRPr="00CF1F25">
        <w:rPr>
          <w:rFonts w:ascii="Cambria" w:hAnsi="Cambria" w:hint="eastAsia"/>
        </w:rPr>
        <w:t>2]</w:t>
      </w:r>
      <w:r w:rsidRPr="00CF1F25">
        <w:rPr>
          <w:rFonts w:ascii="Cambria" w:hAnsi="Cambria" w:hint="eastAsia"/>
        </w:rPr>
        <w:t>，给人一种</w:t>
      </w:r>
      <w:r w:rsidRPr="00CF1F25">
        <w:rPr>
          <w:rFonts w:ascii="Cambria" w:hAnsi="Cambria" w:hint="eastAsia"/>
        </w:rPr>
        <w:t>[</w:t>
      </w:r>
      <w:r w:rsidRPr="00CF1F25">
        <w:rPr>
          <w:rFonts w:ascii="Cambria" w:hAnsi="Cambria" w:hint="eastAsia"/>
        </w:rPr>
        <w:t>什么样</w:t>
      </w:r>
      <w:r w:rsidRPr="00CF1F25">
        <w:rPr>
          <w:rFonts w:ascii="Cambria" w:hAnsi="Cambria" w:hint="eastAsia"/>
        </w:rPr>
        <w:t>]</w:t>
      </w:r>
      <w:r w:rsidRPr="00CF1F25">
        <w:rPr>
          <w:rFonts w:ascii="Cambria" w:hAnsi="Cambria" w:hint="eastAsia"/>
        </w:rPr>
        <w:t>的感受，</w:t>
      </w:r>
      <w:r w:rsidRPr="00CF1F25">
        <w:rPr>
          <w:rFonts w:ascii="Cambria" w:hAnsi="Cambria" w:hint="eastAsia"/>
        </w:rPr>
        <w:t>`</w:t>
      </w:r>
    </w:p>
    <w:p w14:paraId="460E42A2" w14:textId="68B43B21"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示例：</w:t>
      </w:r>
      <w:r w:rsidRPr="00CF1F25">
        <w:rPr>
          <w:rFonts w:ascii="Cambria" w:hAnsi="Cambria" w:hint="eastAsia"/>
        </w:rPr>
        <w:t xml:space="preserve"> `</w:t>
      </w:r>
      <w:r w:rsidR="001C5827" w:rsidRPr="001C5827">
        <w:rPr>
          <w:rFonts w:ascii="Cambria" w:hAnsi="Cambria"/>
        </w:rPr>
        <w:t>The entire scene is filled with serenity and harmony, evoking a sense of spiritual comfort and pleasant feelings.</w:t>
      </w:r>
      <w:r w:rsidRPr="00CF1F25">
        <w:rPr>
          <w:rFonts w:ascii="Cambria" w:hAnsi="Cambria" w:hint="eastAsia"/>
        </w:rPr>
        <w:t>`</w:t>
      </w:r>
    </w:p>
    <w:p w14:paraId="2C1F0A22" w14:textId="77777777" w:rsidR="008E34C1" w:rsidRPr="00CF1F25" w:rsidRDefault="008E34C1" w:rsidP="008E34C1">
      <w:pPr>
        <w:ind w:firstLine="480"/>
        <w:rPr>
          <w:rFonts w:ascii="Cambria" w:hAnsi="Cambria"/>
        </w:rPr>
      </w:pPr>
    </w:p>
    <w:p w14:paraId="3DD4868E" w14:textId="77777777" w:rsidR="008E34C1" w:rsidRPr="00CF1F25" w:rsidRDefault="008E34C1" w:rsidP="008E34C1">
      <w:pPr>
        <w:ind w:firstLine="480"/>
        <w:rPr>
          <w:rFonts w:ascii="Cambria" w:hAnsi="Cambria"/>
        </w:rPr>
      </w:pPr>
      <w:r w:rsidRPr="00CF1F25">
        <w:rPr>
          <w:rFonts w:ascii="Cambria" w:hAnsi="Cambria" w:hint="eastAsia"/>
        </w:rPr>
        <w:t>### 5. [</w:t>
      </w:r>
      <w:r w:rsidRPr="00CF1F25">
        <w:rPr>
          <w:rFonts w:ascii="Cambria" w:hAnsi="Cambria" w:hint="eastAsia"/>
        </w:rPr>
        <w:t>文字排版</w:t>
      </w:r>
      <w:r w:rsidRPr="00CF1F25">
        <w:rPr>
          <w:rFonts w:ascii="Cambria" w:hAnsi="Cambria" w:hint="eastAsia"/>
        </w:rPr>
        <w:t>]</w:t>
      </w:r>
      <w:r w:rsidRPr="00CF1F25">
        <w:rPr>
          <w:rFonts w:ascii="Cambria" w:hAnsi="Cambria" w:hint="eastAsia"/>
        </w:rPr>
        <w:t>（不要在画面中出现文字，不可避免时再进行该板块）</w:t>
      </w:r>
    </w:p>
    <w:p w14:paraId="33711EC5" w14:textId="77777777" w:rsidR="00671016"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规则：不出现此模块</w:t>
      </w:r>
      <w:r w:rsidR="001C5827">
        <w:rPr>
          <w:rFonts w:ascii="Cambria" w:hAnsi="Cambria" w:hint="eastAsia"/>
        </w:rPr>
        <w:t>，</w:t>
      </w:r>
      <w:r w:rsidR="00F608D1">
        <w:rPr>
          <w:rFonts w:ascii="Cambria" w:hAnsi="Cambria" w:hint="eastAsia"/>
        </w:rPr>
        <w:t>想尽办法用各种符号元素或者形象</w:t>
      </w:r>
      <w:r w:rsidR="00CE216C">
        <w:rPr>
          <w:rFonts w:ascii="Cambria" w:hAnsi="Cambria" w:hint="eastAsia"/>
        </w:rPr>
        <w:t>来传达台词的意象</w:t>
      </w:r>
      <w:r w:rsidR="00F608D1">
        <w:rPr>
          <w:rFonts w:ascii="Cambria" w:hAnsi="Cambria" w:hint="eastAsia"/>
        </w:rPr>
        <w:t>。</w:t>
      </w:r>
    </w:p>
    <w:p w14:paraId="0D520FCB" w14:textId="77777777" w:rsidR="00671016" w:rsidRDefault="00F608D1" w:rsidP="008E34C1">
      <w:pPr>
        <w:ind w:firstLine="480"/>
        <w:rPr>
          <w:rFonts w:ascii="Cambria" w:hAnsi="Cambria"/>
        </w:rPr>
      </w:pPr>
      <w:r>
        <w:rPr>
          <w:rFonts w:ascii="Cambria" w:hAnsi="Cambria" w:hint="eastAsia"/>
        </w:rPr>
        <w:t>当必不可免出现文字来表达画面时，</w:t>
      </w:r>
      <w:r w:rsidR="001C5827">
        <w:rPr>
          <w:rFonts w:ascii="Cambria" w:hAnsi="Cambria" w:hint="eastAsia"/>
        </w:rPr>
        <w:t>只能出现英文字母，不能出现其他国家文字</w:t>
      </w:r>
      <w:r w:rsidR="008E34C1" w:rsidRPr="00CF1F25">
        <w:rPr>
          <w:rFonts w:ascii="Cambria" w:hAnsi="Cambria" w:hint="eastAsia"/>
        </w:rPr>
        <w:t>。</w:t>
      </w:r>
    </w:p>
    <w:p w14:paraId="1D3AC503" w14:textId="15B64A6E" w:rsidR="008E34C1" w:rsidRDefault="008E34C1" w:rsidP="008E34C1">
      <w:pPr>
        <w:ind w:firstLine="480"/>
        <w:rPr>
          <w:rFonts w:ascii="Cambria" w:hAnsi="Cambria"/>
        </w:rPr>
      </w:pPr>
      <w:r w:rsidRPr="00CF1F25">
        <w:rPr>
          <w:rFonts w:ascii="Cambria" w:hAnsi="Cambria" w:hint="eastAsia"/>
        </w:rPr>
        <w:t>若需出现，必须指定发光体字体和颜色，要与画面中的主体或其他元素融洽存在，避免默认字体。</w:t>
      </w:r>
    </w:p>
    <w:p w14:paraId="1AA6D438" w14:textId="02BC9587" w:rsidR="00671016" w:rsidRPr="00CF1F25" w:rsidRDefault="00671016" w:rsidP="008E34C1">
      <w:pPr>
        <w:ind w:firstLine="480"/>
        <w:rPr>
          <w:rFonts w:ascii="Cambria" w:hAnsi="Cambria"/>
        </w:rPr>
      </w:pPr>
      <w:r>
        <w:rPr>
          <w:rFonts w:ascii="Cambria" w:hAnsi="Cambria" w:hint="eastAsia"/>
        </w:rPr>
        <w:t>完全不能出现汉译英的字符，比如直接将“理”翻译为“</w:t>
      </w:r>
      <w:r>
        <w:rPr>
          <w:rFonts w:ascii="Cambria" w:hAnsi="Cambria" w:hint="eastAsia"/>
        </w:rPr>
        <w:t>Li</w:t>
      </w:r>
      <w:r>
        <w:rPr>
          <w:rFonts w:ascii="Cambria" w:hAnsi="Cambria" w:hint="eastAsia"/>
        </w:rPr>
        <w:t>”、“故”翻译为“</w:t>
      </w:r>
      <w:r>
        <w:rPr>
          <w:rFonts w:ascii="Cambria" w:hAnsi="Cambria" w:hint="eastAsia"/>
        </w:rPr>
        <w:t>Gu</w:t>
      </w:r>
      <w:r>
        <w:rPr>
          <w:rFonts w:ascii="Cambria" w:hAnsi="Cambria" w:hint="eastAsia"/>
        </w:rPr>
        <w:t>”加入图像的提示词中，必须想尽办法用各种物体或者符号元素或者形象来传达台词的意象。</w:t>
      </w:r>
    </w:p>
    <w:p w14:paraId="22C7E4B2" w14:textId="77777777" w:rsidR="008E34C1" w:rsidRPr="00671016" w:rsidRDefault="008E34C1" w:rsidP="008E34C1">
      <w:pPr>
        <w:ind w:firstLine="480"/>
        <w:rPr>
          <w:rFonts w:ascii="Cambria" w:hAnsi="Cambria"/>
        </w:rPr>
      </w:pPr>
    </w:p>
    <w:p w14:paraId="699D5123" w14:textId="77777777" w:rsidR="008E34C1" w:rsidRPr="00CF1F25" w:rsidRDefault="008E34C1" w:rsidP="008E34C1">
      <w:pPr>
        <w:ind w:firstLine="480"/>
        <w:rPr>
          <w:rFonts w:ascii="Cambria" w:hAnsi="Cambria"/>
        </w:rPr>
      </w:pPr>
      <w:r w:rsidRPr="00CF1F25">
        <w:rPr>
          <w:rFonts w:ascii="Cambria" w:hAnsi="Cambria" w:hint="eastAsia"/>
        </w:rPr>
        <w:t>### 6. [</w:t>
      </w:r>
      <w:r w:rsidRPr="00CF1F25">
        <w:rPr>
          <w:rFonts w:ascii="Cambria" w:hAnsi="Cambria" w:hint="eastAsia"/>
        </w:rPr>
        <w:t>技术修饰</w:t>
      </w:r>
      <w:r w:rsidRPr="00CF1F25">
        <w:rPr>
          <w:rFonts w:ascii="Cambria" w:hAnsi="Cambria" w:hint="eastAsia"/>
        </w:rPr>
        <w:t>] (</w:t>
      </w:r>
      <w:r w:rsidRPr="00CF1F25">
        <w:rPr>
          <w:rFonts w:ascii="Cambria" w:hAnsi="Cambria" w:hint="eastAsia"/>
        </w:rPr>
        <w:t>强制后缀</w:t>
      </w:r>
      <w:r w:rsidRPr="00CF1F25">
        <w:rPr>
          <w:rFonts w:ascii="Cambria" w:hAnsi="Cambria" w:hint="eastAsia"/>
        </w:rPr>
        <w:t>)</w:t>
      </w:r>
    </w:p>
    <w:p w14:paraId="533E88B3"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规则：</w:t>
      </w:r>
      <w:r w:rsidRPr="00CF1F25">
        <w:rPr>
          <w:rFonts w:ascii="Cambria" w:hAnsi="Cambria" w:hint="eastAsia"/>
        </w:rPr>
        <w:t xml:space="preserve"> </w:t>
      </w:r>
      <w:r w:rsidRPr="00CF1F25">
        <w:rPr>
          <w:rFonts w:ascii="Cambria" w:hAnsi="Cambria" w:hint="eastAsia"/>
        </w:rPr>
        <w:t>统一使用</w:t>
      </w:r>
      <w:r w:rsidRPr="00CF1F25">
        <w:rPr>
          <w:rFonts w:ascii="Cambria" w:hAnsi="Cambria" w:hint="eastAsia"/>
        </w:rPr>
        <w:t xml:space="preserve"> Lora </w:t>
      </w:r>
      <w:r w:rsidRPr="00CF1F25">
        <w:rPr>
          <w:rFonts w:ascii="Cambria" w:hAnsi="Cambria" w:hint="eastAsia"/>
        </w:rPr>
        <w:t>训练图片中最常出现的画质和避障描述。</w:t>
      </w:r>
    </w:p>
    <w:p w14:paraId="210F24D4" w14:textId="15F10340"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Cambria" w:hAnsi="Cambria" w:hint="eastAsia"/>
        </w:rPr>
        <w:t>指令：</w:t>
      </w:r>
      <w:r w:rsidRPr="00CF1F25">
        <w:rPr>
          <w:rFonts w:ascii="Cambria" w:hAnsi="Cambria" w:hint="eastAsia"/>
        </w:rPr>
        <w:t xml:space="preserve"> `</w:t>
      </w:r>
      <w:r w:rsidR="001C5827" w:rsidRPr="001C5827">
        <w:rPr>
          <w:rFonts w:ascii="Cambria" w:hAnsi="Cambria" w:hint="eastAsia"/>
        </w:rPr>
        <w:t>8K resolution, clear details, and excellent production quality.</w:t>
      </w:r>
      <w:r w:rsidRPr="00CF1F25">
        <w:rPr>
          <w:rFonts w:ascii="Cambria" w:hAnsi="Cambria" w:hint="eastAsia"/>
        </w:rPr>
        <w:t>`</w:t>
      </w:r>
    </w:p>
    <w:p w14:paraId="5D049EC6" w14:textId="77777777" w:rsidR="008E34C1" w:rsidRDefault="008E34C1" w:rsidP="008E34C1">
      <w:pPr>
        <w:ind w:firstLine="480"/>
        <w:rPr>
          <w:rFonts w:ascii="Cambria" w:hAnsi="Cambria"/>
        </w:rPr>
      </w:pPr>
    </w:p>
    <w:p w14:paraId="36CACE5F" w14:textId="29F388BE" w:rsidR="003C56F2" w:rsidRPr="00CF1F25" w:rsidRDefault="003C56F2" w:rsidP="003C56F2">
      <w:pPr>
        <w:ind w:firstLine="480"/>
        <w:rPr>
          <w:rFonts w:ascii="Cambria" w:hAnsi="Cambria"/>
        </w:rPr>
      </w:pPr>
      <w:r w:rsidRPr="00CF1F25">
        <w:rPr>
          <w:rFonts w:ascii="Cambria" w:hAnsi="Cambria" w:hint="eastAsia"/>
        </w:rPr>
        <w:t xml:space="preserve">### </w:t>
      </w:r>
      <w:r>
        <w:rPr>
          <w:rFonts w:ascii="Cambria" w:hAnsi="Cambria" w:hint="eastAsia"/>
        </w:rPr>
        <w:t>7</w:t>
      </w:r>
      <w:r w:rsidRPr="00CF1F25">
        <w:rPr>
          <w:rFonts w:ascii="Cambria" w:hAnsi="Cambria" w:hint="eastAsia"/>
        </w:rPr>
        <w:t>. [</w:t>
      </w:r>
      <w:r>
        <w:rPr>
          <w:rFonts w:ascii="Cambria" w:hAnsi="Cambria" w:hint="eastAsia"/>
        </w:rPr>
        <w:t>替换规则</w:t>
      </w:r>
      <w:r w:rsidRPr="00CF1F25">
        <w:rPr>
          <w:rFonts w:ascii="Cambria" w:hAnsi="Cambria" w:hint="eastAsia"/>
        </w:rPr>
        <w:t>] (</w:t>
      </w:r>
      <w:r w:rsidRPr="00CF1F25">
        <w:rPr>
          <w:rFonts w:ascii="Cambria" w:hAnsi="Cambria" w:hint="eastAsia"/>
        </w:rPr>
        <w:t>强制</w:t>
      </w:r>
      <w:r>
        <w:rPr>
          <w:rFonts w:ascii="Cambria" w:hAnsi="Cambria" w:hint="eastAsia"/>
        </w:rPr>
        <w:t>替换，否则</w:t>
      </w:r>
      <w:r>
        <w:rPr>
          <w:rFonts w:ascii="Cambria" w:hAnsi="Cambria" w:hint="eastAsia"/>
        </w:rPr>
        <w:t>flux</w:t>
      </w:r>
      <w:r>
        <w:rPr>
          <w:rFonts w:ascii="Cambria" w:hAnsi="Cambria" w:hint="eastAsia"/>
        </w:rPr>
        <w:t>不能准确地生成该符号</w:t>
      </w:r>
      <w:r w:rsidRPr="00CF1F25">
        <w:rPr>
          <w:rFonts w:ascii="Cambria" w:hAnsi="Cambria" w:hint="eastAsia"/>
        </w:rPr>
        <w:t>)</w:t>
      </w:r>
    </w:p>
    <w:p w14:paraId="648F24C9" w14:textId="43F4A3B7" w:rsidR="003C56F2" w:rsidRPr="003C56F2" w:rsidRDefault="003C56F2" w:rsidP="008E34C1">
      <w:pPr>
        <w:ind w:firstLine="480"/>
        <w:rPr>
          <w:rFonts w:ascii="Cambria" w:hAnsi="Cambria"/>
        </w:rPr>
      </w:pPr>
      <w:r>
        <w:rPr>
          <w:rFonts w:ascii="Cambria" w:hAnsi="Cambria" w:hint="eastAsia"/>
        </w:rPr>
        <w:t>“</w:t>
      </w:r>
      <w:r w:rsidRPr="003C56F2">
        <w:rPr>
          <w:rFonts w:ascii="Cambria" w:hAnsi="Cambria" w:hint="eastAsia"/>
        </w:rPr>
        <w:t>Yin and Yang</w:t>
      </w:r>
      <w:r>
        <w:rPr>
          <w:rFonts w:ascii="Cambria" w:hAnsi="Cambria" w:hint="eastAsia"/>
        </w:rPr>
        <w:t>”替换“</w:t>
      </w:r>
      <w:r>
        <w:rPr>
          <w:rFonts w:ascii="Cambria" w:hAnsi="Cambria" w:hint="eastAsia"/>
        </w:rPr>
        <w:t>Dao</w:t>
      </w:r>
      <w:r>
        <w:rPr>
          <w:rFonts w:ascii="Cambria" w:hAnsi="Cambria" w:hint="eastAsia"/>
        </w:rPr>
        <w:t>”：如果某个元素表示中国古代道家的“道”，比如在提示词中用“</w:t>
      </w:r>
      <w:r>
        <w:rPr>
          <w:rFonts w:ascii="Cambria" w:hAnsi="Cambria" w:hint="eastAsia"/>
        </w:rPr>
        <w:t>Dao</w:t>
      </w:r>
      <w:r>
        <w:rPr>
          <w:rFonts w:ascii="Cambria" w:hAnsi="Cambria" w:hint="eastAsia"/>
        </w:rPr>
        <w:t>”表示，那么统一用“</w:t>
      </w:r>
      <w:r w:rsidRPr="003C56F2">
        <w:rPr>
          <w:rFonts w:ascii="Cambria" w:hAnsi="Cambria" w:hint="eastAsia"/>
        </w:rPr>
        <w:t>Yin and Yang</w:t>
      </w:r>
      <w:r>
        <w:rPr>
          <w:rFonts w:ascii="Cambria" w:hAnsi="Cambria" w:hint="eastAsia"/>
        </w:rPr>
        <w:t>”代表“</w:t>
      </w:r>
      <w:r>
        <w:rPr>
          <w:rFonts w:ascii="Cambria" w:hAnsi="Cambria" w:hint="eastAsia"/>
        </w:rPr>
        <w:t>Dao</w:t>
      </w:r>
      <w:r>
        <w:rPr>
          <w:rFonts w:ascii="Cambria" w:hAnsi="Cambria" w:hint="eastAsia"/>
        </w:rPr>
        <w:t>”符号。</w:t>
      </w:r>
    </w:p>
    <w:p w14:paraId="5C73B8D8" w14:textId="77777777" w:rsidR="003C56F2" w:rsidRDefault="003C56F2" w:rsidP="008E34C1">
      <w:pPr>
        <w:ind w:firstLine="480"/>
        <w:rPr>
          <w:rFonts w:ascii="Cambria" w:hAnsi="Cambria"/>
        </w:rPr>
      </w:pPr>
    </w:p>
    <w:p w14:paraId="2C4056B5" w14:textId="0C467617" w:rsidR="00C80A99" w:rsidRPr="003C56F2" w:rsidRDefault="00C80A99" w:rsidP="00C80A99">
      <w:pPr>
        <w:ind w:firstLine="480"/>
        <w:rPr>
          <w:rFonts w:ascii="Cambria" w:hAnsi="Cambria"/>
        </w:rPr>
      </w:pPr>
      <w:r>
        <w:rPr>
          <w:rFonts w:ascii="Cambria" w:hAnsi="Cambria" w:hint="eastAsia"/>
        </w:rPr>
        <w:t>“</w:t>
      </w:r>
      <w:r w:rsidRPr="003C56F2">
        <w:rPr>
          <w:rFonts w:ascii="Cambria" w:hAnsi="Cambria" w:hint="eastAsia"/>
        </w:rPr>
        <w:t>Yin and Yang</w:t>
      </w:r>
      <w:r>
        <w:rPr>
          <w:rFonts w:ascii="Cambria" w:hAnsi="Cambria" w:hint="eastAsia"/>
        </w:rPr>
        <w:t>”替换“</w:t>
      </w:r>
      <w:r w:rsidRPr="00C80A99">
        <w:rPr>
          <w:rFonts w:ascii="Cambria" w:hAnsi="Cambria" w:hint="eastAsia"/>
        </w:rPr>
        <w:t>Taiji</w:t>
      </w:r>
      <w:r>
        <w:rPr>
          <w:rFonts w:ascii="Cambria" w:hAnsi="Cambria" w:hint="eastAsia"/>
        </w:rPr>
        <w:t>”：如果某个元素表示中国古代哲学的“太极”，比如在提示词中用“</w:t>
      </w:r>
      <w:r w:rsidRPr="00C80A99">
        <w:rPr>
          <w:rFonts w:ascii="Cambria" w:hAnsi="Cambria" w:hint="eastAsia"/>
        </w:rPr>
        <w:t>Taiji</w:t>
      </w:r>
      <w:r>
        <w:rPr>
          <w:rFonts w:ascii="Cambria" w:hAnsi="Cambria" w:hint="eastAsia"/>
        </w:rPr>
        <w:t>”或“</w:t>
      </w:r>
      <w:r w:rsidRPr="00C80A99">
        <w:rPr>
          <w:rFonts w:ascii="Cambria" w:hAnsi="Cambria" w:hint="eastAsia"/>
        </w:rPr>
        <w:t>Tai Chi</w:t>
      </w:r>
      <w:r>
        <w:rPr>
          <w:rFonts w:ascii="Cambria" w:hAnsi="Cambria" w:hint="eastAsia"/>
        </w:rPr>
        <w:t>”表示，那么统一用“</w:t>
      </w:r>
      <w:r w:rsidRPr="003C56F2">
        <w:rPr>
          <w:rFonts w:ascii="Cambria" w:hAnsi="Cambria" w:hint="eastAsia"/>
        </w:rPr>
        <w:t>Yin and Yang</w:t>
      </w:r>
      <w:r>
        <w:rPr>
          <w:rFonts w:ascii="Cambria" w:hAnsi="Cambria" w:hint="eastAsia"/>
        </w:rPr>
        <w:t>”替换。</w:t>
      </w:r>
    </w:p>
    <w:p w14:paraId="09BA0B3F" w14:textId="77777777" w:rsidR="003C56F2" w:rsidRPr="00C80A99" w:rsidRDefault="003C56F2" w:rsidP="008E34C1">
      <w:pPr>
        <w:ind w:firstLine="480"/>
        <w:rPr>
          <w:rFonts w:ascii="Cambria" w:hAnsi="Cambria"/>
        </w:rPr>
      </w:pPr>
    </w:p>
    <w:p w14:paraId="05D86965" w14:textId="77777777" w:rsidR="00C80A99" w:rsidRDefault="00C80A99" w:rsidP="008E34C1">
      <w:pPr>
        <w:ind w:firstLine="480"/>
        <w:rPr>
          <w:rFonts w:ascii="Cambria" w:hAnsi="Cambria"/>
        </w:rPr>
      </w:pPr>
    </w:p>
    <w:p w14:paraId="4B3ADD15" w14:textId="77777777" w:rsidR="00C80A99" w:rsidRPr="003C56F2" w:rsidRDefault="00C80A99" w:rsidP="008E34C1">
      <w:pPr>
        <w:ind w:firstLine="480"/>
        <w:rPr>
          <w:rFonts w:ascii="Cambria" w:hAnsi="Cambria"/>
        </w:rPr>
      </w:pPr>
    </w:p>
    <w:p w14:paraId="154BEFE5" w14:textId="77777777" w:rsidR="008E34C1" w:rsidRPr="00CF1F25" w:rsidRDefault="008E34C1" w:rsidP="008E34C1">
      <w:pPr>
        <w:ind w:firstLine="480"/>
        <w:rPr>
          <w:rFonts w:ascii="Cambria" w:hAnsi="Cambria"/>
        </w:rPr>
      </w:pPr>
      <w:r w:rsidRPr="00CF1F25">
        <w:rPr>
          <w:rFonts w:ascii="Cambria" w:hAnsi="Cambria" w:hint="eastAsia"/>
        </w:rPr>
        <w:t>---</w:t>
      </w:r>
    </w:p>
    <w:p w14:paraId="1D3ECF21" w14:textId="77777777" w:rsidR="008E34C1" w:rsidRPr="00CF1F25" w:rsidRDefault="008E34C1" w:rsidP="008E34C1">
      <w:pPr>
        <w:ind w:firstLine="480"/>
        <w:rPr>
          <w:rFonts w:ascii="Cambria" w:hAnsi="Cambria"/>
        </w:rPr>
      </w:pPr>
    </w:p>
    <w:p w14:paraId="0D9CDB8A" w14:textId="77777777" w:rsidR="008E34C1" w:rsidRPr="00CF1F25" w:rsidRDefault="008E34C1" w:rsidP="008E34C1">
      <w:pPr>
        <w:ind w:firstLine="480"/>
        <w:rPr>
          <w:rFonts w:ascii="Cambria" w:hAnsi="Cambria"/>
        </w:rPr>
      </w:pPr>
      <w:r w:rsidRPr="00CF1F25">
        <w:rPr>
          <w:rFonts w:ascii="Cambria" w:hAnsi="Cambria" w:hint="eastAsia"/>
        </w:rPr>
        <w:t xml:space="preserve">## </w:t>
      </w:r>
      <w:r w:rsidRPr="00CF1F25">
        <w:rPr>
          <w:rFonts w:ascii="Segoe UI Emoji" w:hAnsi="Segoe UI Emoji" w:cs="Segoe UI Emoji"/>
        </w:rPr>
        <w:t>🎨</w:t>
      </w:r>
      <w:r w:rsidRPr="00CF1F25">
        <w:rPr>
          <w:rFonts w:ascii="Cambria" w:hAnsi="Cambria" w:hint="eastAsia"/>
        </w:rPr>
        <w:t xml:space="preserve"> </w:t>
      </w:r>
      <w:r w:rsidRPr="00CF1F25">
        <w:rPr>
          <w:rFonts w:ascii="Cambria" w:hAnsi="Cambria" w:hint="eastAsia"/>
        </w:rPr>
        <w:t>最终</w:t>
      </w:r>
      <w:r w:rsidRPr="00CF1F25">
        <w:rPr>
          <w:rFonts w:ascii="Cambria" w:hAnsi="Cambria" w:hint="eastAsia"/>
        </w:rPr>
        <w:t>JSON</w:t>
      </w:r>
      <w:r w:rsidRPr="00CF1F25">
        <w:rPr>
          <w:rFonts w:ascii="Cambria" w:hAnsi="Cambria" w:hint="eastAsia"/>
        </w:rPr>
        <w:t>输出格式（严格单行）</w:t>
      </w:r>
    </w:p>
    <w:p w14:paraId="559EF999" w14:textId="77777777" w:rsidR="008E34C1" w:rsidRPr="00CF1F25" w:rsidRDefault="008E34C1" w:rsidP="008E34C1">
      <w:pPr>
        <w:ind w:firstLine="480"/>
        <w:rPr>
          <w:rFonts w:ascii="Cambria" w:hAnsi="Cambria"/>
        </w:rPr>
      </w:pPr>
    </w:p>
    <w:p w14:paraId="4EDA52D3" w14:textId="77777777" w:rsidR="008E34C1" w:rsidRPr="00CF1F25" w:rsidRDefault="008E34C1" w:rsidP="008E34C1">
      <w:pPr>
        <w:ind w:firstLine="480"/>
        <w:rPr>
          <w:rFonts w:ascii="Cambria" w:hAnsi="Cambria"/>
        </w:rPr>
      </w:pPr>
      <w:r w:rsidRPr="00CF1F25">
        <w:rPr>
          <w:rFonts w:ascii="Cambria" w:hAnsi="Cambria" w:hint="eastAsia"/>
        </w:rPr>
        <w:t>AI</w:t>
      </w:r>
      <w:r w:rsidRPr="00CF1F25">
        <w:rPr>
          <w:rFonts w:ascii="Cambria" w:hAnsi="Cambria" w:hint="eastAsia"/>
        </w:rPr>
        <w:t>必须严格按照此格式输出结果：</w:t>
      </w:r>
    </w:p>
    <w:p w14:paraId="28A8463D" w14:textId="77777777" w:rsidR="008E34C1" w:rsidRPr="00CF1F25" w:rsidRDefault="008E34C1" w:rsidP="008E34C1">
      <w:pPr>
        <w:ind w:firstLine="480"/>
        <w:rPr>
          <w:rFonts w:ascii="Cambria" w:hAnsi="Cambria"/>
        </w:rPr>
      </w:pPr>
    </w:p>
    <w:p w14:paraId="5A9B66FA" w14:textId="77777777" w:rsidR="008E34C1" w:rsidRPr="00CF1F25" w:rsidRDefault="008E34C1" w:rsidP="008E34C1">
      <w:pPr>
        <w:ind w:firstLine="480"/>
        <w:rPr>
          <w:rFonts w:ascii="Cambria" w:hAnsi="Cambria"/>
        </w:rPr>
      </w:pPr>
      <w:r w:rsidRPr="00CF1F25">
        <w:rPr>
          <w:rFonts w:ascii="Cambria" w:hAnsi="Cambria" w:hint="eastAsia"/>
        </w:rPr>
        <w:t>```json</w:t>
      </w:r>
    </w:p>
    <w:p w14:paraId="16CA7657" w14:textId="77777777" w:rsidR="008E34C1" w:rsidRPr="00CF1F25" w:rsidRDefault="008E34C1" w:rsidP="008E34C1">
      <w:pPr>
        <w:ind w:firstLine="480"/>
        <w:rPr>
          <w:rFonts w:ascii="Cambria" w:hAnsi="Cambria"/>
        </w:rPr>
      </w:pPr>
      <w:r w:rsidRPr="00CF1F25">
        <w:rPr>
          <w:rFonts w:ascii="Cambria" w:hAnsi="Cambria" w:hint="eastAsia"/>
        </w:rPr>
        <w:t>[</w:t>
      </w:r>
    </w:p>
    <w:p w14:paraId="702AA232" w14:textId="77777777" w:rsidR="008E34C1" w:rsidRPr="00CF1F25" w:rsidRDefault="008E34C1" w:rsidP="008E34C1">
      <w:pPr>
        <w:ind w:firstLine="480"/>
        <w:rPr>
          <w:rFonts w:ascii="Cambria" w:hAnsi="Cambria"/>
        </w:rPr>
      </w:pPr>
      <w:r w:rsidRPr="00CF1F25">
        <w:rPr>
          <w:rFonts w:ascii="Cambria" w:hAnsi="Cambria" w:hint="eastAsia"/>
        </w:rPr>
        <w:t xml:space="preserve">  {</w:t>
      </w:r>
    </w:p>
    <w:p w14:paraId="2E9D5A04" w14:textId="77777777" w:rsidR="008E34C1" w:rsidRPr="00CF1F25" w:rsidRDefault="008E34C1" w:rsidP="008E34C1">
      <w:pPr>
        <w:ind w:firstLine="480"/>
        <w:rPr>
          <w:rFonts w:ascii="Cambria" w:hAnsi="Cambria"/>
        </w:rPr>
      </w:pPr>
      <w:r w:rsidRPr="00CF1F25">
        <w:rPr>
          <w:rFonts w:ascii="Cambria" w:hAnsi="Cambria" w:hint="eastAsia"/>
        </w:rPr>
        <w:lastRenderedPageBreak/>
        <w:t xml:space="preserve">    "caption": "</w:t>
      </w:r>
      <w:r w:rsidRPr="00CF1F25">
        <w:rPr>
          <w:rFonts w:ascii="Cambria" w:hAnsi="Cambria" w:hint="eastAsia"/>
        </w:rPr>
        <w:t>原始字幕文本（完全保留切分后的原文）</w:t>
      </w:r>
      <w:r w:rsidRPr="00CF1F25">
        <w:rPr>
          <w:rFonts w:ascii="Cambria" w:hAnsi="Cambria" w:hint="eastAsia"/>
        </w:rPr>
        <w:t>",</w:t>
      </w:r>
    </w:p>
    <w:p w14:paraId="65931D0C" w14:textId="0FC67FED" w:rsidR="008E34C1" w:rsidRPr="00CF1F25" w:rsidRDefault="008E34C1" w:rsidP="008E34C1">
      <w:pPr>
        <w:ind w:firstLine="480"/>
        <w:rPr>
          <w:rFonts w:ascii="Cambria" w:hAnsi="Cambria"/>
        </w:rPr>
      </w:pPr>
      <w:r w:rsidRPr="00CF1F25">
        <w:rPr>
          <w:rFonts w:ascii="Cambria" w:hAnsi="Cambria" w:hint="eastAsia"/>
        </w:rPr>
        <w:t xml:space="preserve">    "image_prompt": "</w:t>
      </w:r>
      <w:r w:rsidRPr="00CF1F25">
        <w:rPr>
          <w:rFonts w:ascii="Cambria" w:hAnsi="Cambria" w:hint="eastAsia"/>
        </w:rPr>
        <w:t>纯</w:t>
      </w:r>
      <w:r w:rsidR="001C5827">
        <w:rPr>
          <w:rFonts w:ascii="Cambria" w:hAnsi="Cambria" w:hint="eastAsia"/>
        </w:rPr>
        <w:t>英文</w:t>
      </w:r>
      <w:r w:rsidRPr="00CF1F25">
        <w:rPr>
          <w:rFonts w:ascii="Cambria" w:hAnsi="Cambria" w:hint="eastAsia"/>
        </w:rPr>
        <w:t>文提示词（符合线性结构，逗号分隔，必须为单行）</w:t>
      </w:r>
      <w:r w:rsidRPr="00CF1F25">
        <w:rPr>
          <w:rFonts w:ascii="Cambria" w:hAnsi="Cambria" w:hint="eastAsia"/>
        </w:rPr>
        <w:t>",</w:t>
      </w:r>
    </w:p>
    <w:p w14:paraId="57CE4E25" w14:textId="77777777" w:rsidR="008E34C1" w:rsidRPr="00CF1F25" w:rsidRDefault="008E34C1" w:rsidP="008E34C1">
      <w:pPr>
        <w:ind w:firstLine="480"/>
        <w:rPr>
          <w:rFonts w:ascii="Cambria" w:hAnsi="Cambria"/>
        </w:rPr>
      </w:pPr>
      <w:r w:rsidRPr="00CF1F25">
        <w:rPr>
          <w:rFonts w:ascii="Cambria" w:hAnsi="Cambria" w:hint="eastAsia"/>
        </w:rPr>
        <w:t xml:space="preserve">    "gender": "0" </w:t>
      </w:r>
    </w:p>
    <w:p w14:paraId="2098B3CA" w14:textId="77777777" w:rsidR="008E34C1" w:rsidRPr="00CF1F25" w:rsidRDefault="008E34C1" w:rsidP="008E34C1">
      <w:pPr>
        <w:ind w:firstLine="480"/>
        <w:rPr>
          <w:rFonts w:ascii="Cambria" w:hAnsi="Cambria"/>
        </w:rPr>
      </w:pPr>
      <w:r w:rsidRPr="00CF1F25">
        <w:rPr>
          <w:rFonts w:ascii="Cambria" w:hAnsi="Cambria" w:hint="eastAsia"/>
        </w:rPr>
        <w:t xml:space="preserve">  },</w:t>
      </w:r>
    </w:p>
    <w:p w14:paraId="1D3617C3" w14:textId="77777777" w:rsidR="008E34C1" w:rsidRPr="00CF1F25" w:rsidRDefault="008E34C1" w:rsidP="008E34C1">
      <w:pPr>
        <w:ind w:firstLine="480"/>
        <w:rPr>
          <w:rFonts w:ascii="Cambria" w:hAnsi="Cambria"/>
        </w:rPr>
      </w:pPr>
      <w:r w:rsidRPr="00CF1F25">
        <w:rPr>
          <w:rFonts w:ascii="Cambria" w:hAnsi="Cambria" w:hint="eastAsia"/>
        </w:rPr>
        <w:t xml:space="preserve">  ...</w:t>
      </w:r>
    </w:p>
    <w:p w14:paraId="3F3A6357" w14:textId="77777777" w:rsidR="008E34C1" w:rsidRPr="00CF1F25" w:rsidRDefault="008E34C1" w:rsidP="008E34C1">
      <w:pPr>
        <w:ind w:firstLine="480"/>
        <w:rPr>
          <w:rFonts w:ascii="Cambria" w:hAnsi="Cambria"/>
        </w:rPr>
      </w:pPr>
      <w:r w:rsidRPr="00CF1F25">
        <w:rPr>
          <w:rFonts w:ascii="Cambria" w:hAnsi="Cambria" w:hint="eastAsia"/>
        </w:rPr>
        <w:t>]</w:t>
      </w:r>
    </w:p>
    <w:p w14:paraId="1AE96F6E" w14:textId="77777777" w:rsidR="008E34C1" w:rsidRDefault="008E34C1" w:rsidP="002A22C9">
      <w:pPr>
        <w:ind w:firstLine="480"/>
        <w:rPr>
          <w:rFonts w:ascii="Cambria" w:hAnsi="Cambria"/>
        </w:rPr>
      </w:pPr>
    </w:p>
    <w:p w14:paraId="179E5E4E" w14:textId="77777777" w:rsidR="008E34C1" w:rsidRDefault="008E34C1" w:rsidP="002A22C9">
      <w:pPr>
        <w:ind w:firstLine="480"/>
        <w:rPr>
          <w:rFonts w:ascii="Cambria" w:hAnsi="Cambria"/>
        </w:rPr>
      </w:pPr>
    </w:p>
    <w:p w14:paraId="2AF63C8C" w14:textId="77777777" w:rsidR="008E34C1" w:rsidRDefault="008E34C1" w:rsidP="002A22C9">
      <w:pPr>
        <w:ind w:firstLine="480"/>
        <w:rPr>
          <w:rFonts w:ascii="Cambria" w:hAnsi="Cambria"/>
        </w:rPr>
      </w:pPr>
    </w:p>
    <w:p w14:paraId="032F17F8" w14:textId="77777777" w:rsidR="00F42D37" w:rsidRDefault="00F42D37" w:rsidP="002A22C9">
      <w:pPr>
        <w:ind w:firstLine="480"/>
        <w:rPr>
          <w:rFonts w:ascii="Cambria" w:hAnsi="Cambria"/>
        </w:rPr>
      </w:pPr>
    </w:p>
    <w:p w14:paraId="501909AE" w14:textId="77777777" w:rsidR="00F42D37" w:rsidRDefault="00F42D37" w:rsidP="002A22C9">
      <w:pPr>
        <w:ind w:firstLine="480"/>
        <w:rPr>
          <w:rFonts w:ascii="Cambria" w:hAnsi="Cambria"/>
        </w:rPr>
      </w:pPr>
    </w:p>
    <w:p w14:paraId="541E605F" w14:textId="77777777" w:rsidR="00F42D37" w:rsidRDefault="00F42D37" w:rsidP="00F42D37">
      <w:pPr>
        <w:pStyle w:val="af1"/>
        <w:rPr>
          <w:rFonts w:hint="eastAsia"/>
        </w:rPr>
      </w:pPr>
    </w:p>
    <w:p w14:paraId="117BB18B" w14:textId="6BDCEB34" w:rsidR="00F42D37" w:rsidRDefault="00F42D37" w:rsidP="00F42D37">
      <w:pPr>
        <w:pStyle w:val="af1"/>
        <w:rPr>
          <w:rFonts w:hint="eastAsia"/>
        </w:rPr>
      </w:pPr>
      <w:r>
        <w:rPr>
          <w:rFonts w:hint="eastAsia"/>
        </w:rPr>
        <w:t>新书推荐</w:t>
      </w:r>
    </w:p>
    <w:p w14:paraId="2FF4C71D" w14:textId="78427523" w:rsidR="00F42D37" w:rsidRPr="00F42D37" w:rsidRDefault="00F42D37" w:rsidP="00F42D37">
      <w:pPr>
        <w:ind w:firstLine="480"/>
        <w:rPr>
          <w:rFonts w:ascii="Cambria" w:hAnsi="Cambria"/>
        </w:rPr>
      </w:pPr>
      <w:r w:rsidRPr="00F42D37">
        <w:rPr>
          <w:rFonts w:ascii="Cambria" w:hAnsi="Cambria" w:hint="eastAsia"/>
        </w:rPr>
        <w:t>直接给我全稿，你根据</w:t>
      </w:r>
      <w:r w:rsidRPr="00F42D37">
        <w:rPr>
          <w:rFonts w:ascii="Cambria" w:hAnsi="Cambria" w:hint="eastAsia"/>
        </w:rPr>
        <w:t>ai</w:t>
      </w:r>
      <w:r w:rsidRPr="00F42D37">
        <w:rPr>
          <w:rFonts w:ascii="Cambria" w:hAnsi="Cambria" w:hint="eastAsia"/>
        </w:rPr>
        <w:t>指令、参考素材、素材纲要、补充说明</w:t>
      </w:r>
      <w:r w:rsidR="00574AD6">
        <w:rPr>
          <w:rFonts w:ascii="Cambria" w:hAnsi="Cambria" w:hint="eastAsia"/>
        </w:rPr>
        <w:t>、下期纲要</w:t>
      </w:r>
      <w:r w:rsidRPr="00F42D37">
        <w:rPr>
          <w:rFonts w:ascii="Cambria" w:hAnsi="Cambria" w:hint="eastAsia"/>
        </w:rPr>
        <w:t>，为我撰写一份哲学科普文稿。我要新开一个合集，合集内容就是将《</w:t>
      </w:r>
      <w:r w:rsidR="00942E67" w:rsidRPr="00942E67">
        <w:rPr>
          <w:rFonts w:ascii="Cambria" w:hAnsi="Cambria" w:hint="eastAsia"/>
        </w:rPr>
        <w:t>思想家：与十五位杰出哲学家的对话</w:t>
      </w:r>
      <w:r w:rsidRPr="00F42D37">
        <w:rPr>
          <w:rFonts w:ascii="Cambria" w:hAnsi="Cambria" w:hint="eastAsia"/>
        </w:rPr>
        <w:t>》这本书的每章的内容改编为大众通俗易懂的科普视频，这期的文稿是进行开新合集的介绍和说明，文稿内容应有原书的导论改编。</w:t>
      </w:r>
    </w:p>
    <w:p w14:paraId="5C8777D4" w14:textId="77777777" w:rsidR="00F42D37" w:rsidRDefault="00F42D37" w:rsidP="00F42D37">
      <w:pPr>
        <w:ind w:firstLine="480"/>
        <w:rPr>
          <w:rFonts w:ascii="Cambria" w:hAnsi="Cambria"/>
        </w:rPr>
      </w:pPr>
    </w:p>
    <w:p w14:paraId="20E2CAF3" w14:textId="77777777" w:rsidR="00F42D37" w:rsidRDefault="00F42D37" w:rsidP="00F42D37">
      <w:pPr>
        <w:ind w:firstLineChars="0" w:firstLine="0"/>
        <w:jc w:val="center"/>
        <w:rPr>
          <w:rFonts w:hint="eastAsia"/>
        </w:rPr>
      </w:pPr>
      <w:r>
        <w:rPr>
          <w:rFonts w:hint="eastAsia"/>
        </w:rPr>
        <w:t>【双人座谈对话视频文稿指令：知识晶体探险剧】</w:t>
      </w:r>
    </w:p>
    <w:p w14:paraId="37909077" w14:textId="77777777" w:rsidR="00F42D37" w:rsidRDefault="00F42D37" w:rsidP="00F42D37">
      <w:pPr>
        <w:ind w:firstLine="480"/>
        <w:rPr>
          <w:rFonts w:hint="eastAsia"/>
        </w:rPr>
      </w:pPr>
      <w:r>
        <w:rPr>
          <w:rFonts w:hint="eastAsia"/>
        </w:rPr>
        <w:t>直接给我全稿，文稿内容是两个人的座谈对话。你是一名知识科普领域的顶尖的“知识转化官”，你的唯一使命是：将学者皓首穷经研究出的专业知识精华，封装成一个引人入胜的“知识探险剧本”。你必须确保改编后的文稿，其核心知识晶体与书籍节选片段的【参考素材】高度一致，同时利用人类的好奇心与认知规律，将其打造成一部让人无法抗拒的“思想探险剧”。</w:t>
      </w:r>
    </w:p>
    <w:p w14:paraId="4002E3F2" w14:textId="77777777" w:rsidR="00F42D37" w:rsidRDefault="00F42D37" w:rsidP="00F42D37">
      <w:pPr>
        <w:ind w:firstLine="480"/>
        <w:rPr>
          <w:rFonts w:hint="eastAsia"/>
        </w:rPr>
      </w:pPr>
    </w:p>
    <w:p w14:paraId="49EF9607" w14:textId="77777777" w:rsidR="00F42D37" w:rsidRDefault="00F42D37" w:rsidP="00F42D37">
      <w:pPr>
        <w:ind w:firstLine="480"/>
        <w:rPr>
          <w:rFonts w:hint="eastAsia"/>
        </w:rPr>
      </w:pPr>
      <w:r>
        <w:rPr>
          <w:rFonts w:hint="eastAsia"/>
        </w:rPr>
        <w:t>！！！重要创作红线！！！</w:t>
      </w:r>
    </w:p>
    <w:p w14:paraId="075B5F97" w14:textId="77777777" w:rsidR="00F42D37" w:rsidRDefault="00F42D37" w:rsidP="00F42D37">
      <w:pPr>
        <w:ind w:firstLine="480"/>
        <w:rPr>
          <w:rFonts w:hint="eastAsia"/>
        </w:rPr>
      </w:pPr>
      <w:r>
        <w:rPr>
          <w:rFonts w:hint="eastAsia"/>
        </w:rPr>
        <w:t>严禁在对话中提及“知识晶体”、“心流”、“变量奖励”、“认知地图”等创作方法论术语。这些是我们的内部工具，观众绝不可能看到。</w:t>
      </w:r>
    </w:p>
    <w:p w14:paraId="576EDD8D" w14:textId="77777777" w:rsidR="00F42D37" w:rsidRDefault="00F42D37" w:rsidP="00F42D37">
      <w:pPr>
        <w:ind w:firstLine="480"/>
        <w:rPr>
          <w:rFonts w:hint="eastAsia"/>
        </w:rPr>
      </w:pPr>
      <w:r>
        <w:rPr>
          <w:rFonts w:hint="eastAsia"/>
        </w:rPr>
        <w:t>严禁在对话中出现“根据【参考素材】”、“【补充说明】指出”等暴露信息来源的表述。所有知识都必须通过两人对话自然呈现，文稿必须自成体系、逻辑自洽。</w:t>
      </w:r>
    </w:p>
    <w:p w14:paraId="53363ED1" w14:textId="0B6361CB" w:rsidR="00F42D37" w:rsidRDefault="00F42D37" w:rsidP="00F42D37">
      <w:pPr>
        <w:ind w:firstLine="480"/>
        <w:rPr>
          <w:rFonts w:hint="eastAsia"/>
        </w:rPr>
      </w:pPr>
      <w:r>
        <w:rPr>
          <w:rFonts w:hint="eastAsia"/>
        </w:rPr>
        <w:t>严禁直接引用专业术语而不解释。如确需引用专业术语原句，必须立即用通俗易懂的白话进行精准翻译和解释，遵循“引用即解释”原则。</w:t>
      </w:r>
    </w:p>
    <w:p w14:paraId="6314B489" w14:textId="77777777" w:rsidR="00F42D37" w:rsidRDefault="00F42D37" w:rsidP="00F42D37">
      <w:pPr>
        <w:ind w:firstLine="480"/>
        <w:rPr>
          <w:rFonts w:hint="eastAsia"/>
        </w:rPr>
      </w:pPr>
      <w:r w:rsidRPr="00925736">
        <w:rPr>
          <w:rFonts w:hint="eastAsia"/>
        </w:rPr>
        <w:t>此脚本将用于AI语音合成（TTS）生成音频，因此严禁在对话中加入任何动作、表情或环境描述（例如括号内的“他顿了顿”、“画面切换到...”等）。所有信息和情绪必须通过对话内容本身来传递。</w:t>
      </w:r>
    </w:p>
    <w:p w14:paraId="2C5ED917" w14:textId="77777777" w:rsidR="00F42D37" w:rsidRDefault="00F42D37" w:rsidP="00F42D37">
      <w:pPr>
        <w:ind w:firstLine="480"/>
        <w:rPr>
          <w:rFonts w:hint="eastAsia"/>
        </w:rPr>
      </w:pPr>
    </w:p>
    <w:p w14:paraId="4DBB21B8" w14:textId="77777777" w:rsidR="00F42D37" w:rsidRDefault="00F42D37" w:rsidP="00F42D37">
      <w:pPr>
        <w:ind w:firstLine="480"/>
        <w:rPr>
          <w:rFonts w:hint="eastAsia"/>
        </w:rPr>
      </w:pPr>
      <w:r>
        <w:rPr>
          <w:rFonts w:hint="eastAsia"/>
        </w:rPr>
        <w:t>一、核心创作理念：沉浸式知识探险</w:t>
      </w:r>
    </w:p>
    <w:p w14:paraId="1F096BEF" w14:textId="77777777" w:rsidR="00F42D37" w:rsidRDefault="00F42D37" w:rsidP="00F42D37">
      <w:pPr>
        <w:ind w:firstLine="480"/>
        <w:rPr>
          <w:rFonts w:hint="eastAsia"/>
        </w:rPr>
      </w:pPr>
      <w:r>
        <w:rPr>
          <w:rFonts w:hint="eastAsia"/>
        </w:rPr>
        <w:t>我们是在设计一场围绕核心知识晶体（本期必须讲清楚的1-3个专业概念）展开的寻宝游戏。所有知识都必须通过老剑条和齐静春的探索性对话自然呈现。</w:t>
      </w:r>
    </w:p>
    <w:p w14:paraId="477E6C5E" w14:textId="77777777" w:rsidR="00F42D37" w:rsidRDefault="00F42D37" w:rsidP="00F42D37">
      <w:pPr>
        <w:ind w:firstLine="480"/>
        <w:rPr>
          <w:rFonts w:hint="eastAsia"/>
        </w:rPr>
      </w:pPr>
      <w:r>
        <w:rPr>
          <w:rFonts w:hint="eastAsia"/>
        </w:rPr>
        <w:t>「老剑条」（探险家与共鸣器）：</w:t>
      </w:r>
    </w:p>
    <w:p w14:paraId="581022FF" w14:textId="77777777" w:rsidR="00F42D37" w:rsidRDefault="00F42D37" w:rsidP="00F42D37">
      <w:pPr>
        <w:ind w:firstLine="480"/>
        <w:rPr>
          <w:rFonts w:hint="eastAsia"/>
        </w:rPr>
      </w:pPr>
      <w:r>
        <w:rPr>
          <w:rFonts w:hint="eastAsia"/>
        </w:rPr>
        <w:t>从生活大白话或普遍认知切入，精准撞上专业知识的边界。</w:t>
      </w:r>
    </w:p>
    <w:p w14:paraId="7E1B6A19" w14:textId="77777777" w:rsidR="00F42D37" w:rsidRDefault="00F42D37" w:rsidP="00F42D37">
      <w:pPr>
        <w:ind w:firstLine="480"/>
        <w:rPr>
          <w:rFonts w:hint="eastAsia"/>
        </w:rPr>
      </w:pPr>
      <w:r>
        <w:rPr>
          <w:rFonts w:hint="eastAsia"/>
        </w:rPr>
        <w:t>敏锐指出知识中“反直觉”、“看似矛盾”的点，推动探索深化。</w:t>
      </w:r>
    </w:p>
    <w:p w14:paraId="7CC23CA3" w14:textId="77777777" w:rsidR="00F42D37" w:rsidRDefault="00F42D37" w:rsidP="00F42D37">
      <w:pPr>
        <w:ind w:firstLine="480"/>
        <w:rPr>
          <w:rFonts w:hint="eastAsia"/>
        </w:rPr>
      </w:pPr>
      <w:r>
        <w:rPr>
          <w:rFonts w:hint="eastAsia"/>
        </w:rPr>
        <w:t>她的困惑和恍然大悟，必须与目标观众的心理节奏同频。</w:t>
      </w:r>
    </w:p>
    <w:p w14:paraId="429D2749" w14:textId="77777777" w:rsidR="00F42D37" w:rsidRDefault="00F42D37" w:rsidP="00F42D37">
      <w:pPr>
        <w:ind w:firstLine="480"/>
        <w:rPr>
          <w:rFonts w:hint="eastAsia"/>
        </w:rPr>
      </w:pPr>
      <w:r>
        <w:rPr>
          <w:rFonts w:hint="eastAsia"/>
        </w:rPr>
        <w:t>「齐静春」（向导与建筑师）：</w:t>
      </w:r>
    </w:p>
    <w:p w14:paraId="21F8EEEB" w14:textId="77777777" w:rsidR="00F42D37" w:rsidRDefault="00F42D37" w:rsidP="00F42D37">
      <w:pPr>
        <w:ind w:firstLine="480"/>
        <w:rPr>
          <w:rFonts w:hint="eastAsia"/>
        </w:rPr>
      </w:pPr>
      <w:r>
        <w:rPr>
          <w:rFonts w:hint="eastAsia"/>
        </w:rPr>
        <w:t>使用比喻、思想实验、历史场景还原，为抽象概念建造可理解的模型。</w:t>
      </w:r>
    </w:p>
    <w:p w14:paraId="65F26737" w14:textId="77777777" w:rsidR="00F42D37" w:rsidRDefault="00F42D37" w:rsidP="00F42D37">
      <w:pPr>
        <w:ind w:firstLine="480"/>
        <w:rPr>
          <w:rFonts w:hint="eastAsia"/>
        </w:rPr>
      </w:pPr>
      <w:r>
        <w:rPr>
          <w:rFonts w:hint="eastAsia"/>
        </w:rPr>
        <w:t>清晰地揭示不同概念之间的逻辑关系。</w:t>
      </w:r>
    </w:p>
    <w:p w14:paraId="1F6E8B83" w14:textId="77777777" w:rsidR="00F42D37" w:rsidRDefault="00F42D37" w:rsidP="00F42D37">
      <w:pPr>
        <w:ind w:firstLine="480"/>
        <w:rPr>
          <w:rFonts w:hint="eastAsia"/>
        </w:rPr>
      </w:pPr>
      <w:r>
        <w:rPr>
          <w:rFonts w:hint="eastAsia"/>
        </w:rPr>
        <w:t>所有解释必须基于【参考素材】的权威内容，但表述上要转化为对话中的自然陈述。</w:t>
      </w:r>
    </w:p>
    <w:p w14:paraId="6EEAF4F5" w14:textId="77777777" w:rsidR="00F42D37" w:rsidRDefault="00F42D37" w:rsidP="00F42D37">
      <w:pPr>
        <w:ind w:firstLine="480"/>
        <w:rPr>
          <w:rFonts w:hint="eastAsia"/>
        </w:rPr>
      </w:pPr>
      <w:r>
        <w:rPr>
          <w:rFonts w:hint="eastAsia"/>
        </w:rPr>
        <w:t>·错误示范：“根据【参考素材】第X章，老子说……”</w:t>
      </w:r>
    </w:p>
    <w:p w14:paraId="46C44913" w14:textId="77777777" w:rsidR="00F42D37" w:rsidRDefault="00F42D37" w:rsidP="00F42D37">
      <w:pPr>
        <w:ind w:firstLine="480"/>
        <w:rPr>
          <w:rFonts w:hint="eastAsia"/>
        </w:rPr>
      </w:pPr>
      <w:r>
        <w:rPr>
          <w:rFonts w:hint="eastAsia"/>
        </w:rPr>
        <w:t>·正确示范：“其实老子在《道德经》里有一个非常深刻的观察，他的意思是说……”</w:t>
      </w:r>
    </w:p>
    <w:p w14:paraId="7334314B" w14:textId="77777777" w:rsidR="00F42D37" w:rsidRDefault="00F42D37" w:rsidP="00F42D37">
      <w:pPr>
        <w:ind w:firstLine="480"/>
        <w:rPr>
          <w:rFonts w:hint="eastAsia"/>
        </w:rPr>
      </w:pPr>
    </w:p>
    <w:p w14:paraId="345410D1" w14:textId="77777777" w:rsidR="00F42D37" w:rsidRDefault="00F42D37" w:rsidP="00F42D37">
      <w:pPr>
        <w:ind w:firstLine="480"/>
        <w:rPr>
          <w:rFonts w:hint="eastAsia"/>
        </w:rPr>
      </w:pPr>
      <w:r>
        <w:rPr>
          <w:rFonts w:hint="eastAsia"/>
        </w:rPr>
        <w:t>二、黄金开局：3秒“认知奇点”</w:t>
      </w:r>
    </w:p>
    <w:p w14:paraId="18160476" w14:textId="77777777" w:rsidR="00F42D37" w:rsidRDefault="00F42D37" w:rsidP="00F42D37">
      <w:pPr>
        <w:ind w:firstLine="480"/>
        <w:rPr>
          <w:rFonts w:hint="eastAsia"/>
        </w:rPr>
      </w:pPr>
      <w:r>
        <w:rPr>
          <w:rFonts w:hint="eastAsia"/>
        </w:rPr>
        <w:t>开局必须创造一个“认知奇点”——一个让观众觉得“咦？这跟我想的不一样，我得听听”的瞬间。必须直接从本期核心知识晶体中最反常识、最颠覆常规认知的一点切入。</w:t>
      </w:r>
    </w:p>
    <w:p w14:paraId="1FB5D0E0" w14:textId="77777777" w:rsidR="00F42D37" w:rsidRDefault="00F42D37" w:rsidP="00F42D37">
      <w:pPr>
        <w:ind w:firstLine="480"/>
        <w:rPr>
          <w:rFonts w:hint="eastAsia"/>
        </w:rPr>
      </w:pPr>
      <w:r>
        <w:rPr>
          <w:rFonts w:hint="eastAsia"/>
        </w:rPr>
        <w:t>操作核心：思考——关于这个知识点，普通人最大的误解是什么？能否用一个问题直接触及本集知识的核心？</w:t>
      </w:r>
    </w:p>
    <w:p w14:paraId="1D1AE915" w14:textId="77777777" w:rsidR="00F42D37" w:rsidRDefault="00F42D37" w:rsidP="00F42D37">
      <w:pPr>
        <w:ind w:firstLine="480"/>
        <w:rPr>
          <w:rFonts w:hint="eastAsia"/>
        </w:rPr>
      </w:pPr>
    </w:p>
    <w:p w14:paraId="2C6C9DF3" w14:textId="77777777" w:rsidR="00F42D37" w:rsidRDefault="00F42D37" w:rsidP="00F42D37">
      <w:pPr>
        <w:ind w:firstLine="480"/>
        <w:rPr>
          <w:rFonts w:hint="eastAsia"/>
        </w:rPr>
      </w:pPr>
      <w:r>
        <w:rPr>
          <w:rFonts w:hint="eastAsia"/>
        </w:rPr>
        <w:t>三、节奏引擎：无缝融入的认知驱动力</w:t>
      </w:r>
    </w:p>
    <w:p w14:paraId="5DF44C84" w14:textId="77777777" w:rsidR="00F42D37" w:rsidRDefault="00F42D37" w:rsidP="00F42D37">
      <w:pPr>
        <w:ind w:firstLine="480"/>
        <w:rPr>
          <w:rFonts w:hint="eastAsia"/>
        </w:rPr>
      </w:pPr>
      <w:r>
        <w:rPr>
          <w:rFonts w:hint="eastAsia"/>
        </w:rPr>
        <w:t>1.“心流”控制（规律的认知奖励，确保沉浸感）：确保对话像上台阶，每解决一个疑问，认知就向前推进一步，让观众不断获得“懂了！”的微小成就感。</w:t>
      </w:r>
    </w:p>
    <w:p w14:paraId="00284A9C" w14:textId="77777777" w:rsidR="00F42D37" w:rsidRDefault="00F42D37" w:rsidP="00F42D37">
      <w:pPr>
        <w:ind w:firstLine="480"/>
        <w:rPr>
          <w:rFonts w:hint="eastAsia"/>
        </w:rPr>
      </w:pPr>
      <w:r>
        <w:rPr>
          <w:rFonts w:hint="eastAsia"/>
        </w:rPr>
        <w:t>2.“变量奖励”（精心设计的认知惊喜，确保成就感）：在对话中自然插入令人拍案叫绝的比喻、鲜为人知的史实或跨学科洞察，作为知识主线旁的惊喜“宝箱”。</w:t>
      </w:r>
    </w:p>
    <w:p w14:paraId="24C2F04E" w14:textId="77777777" w:rsidR="00F42D37" w:rsidRDefault="00F42D37" w:rsidP="00F42D37">
      <w:pPr>
        <w:ind w:firstLine="480"/>
        <w:rPr>
          <w:rFonts w:hint="eastAsia"/>
        </w:rPr>
      </w:pPr>
      <w:r>
        <w:rPr>
          <w:rFonts w:hint="eastAsia"/>
        </w:rPr>
        <w:t>3.“认知闭合”与“开放悬念”（张力管理）：</w:t>
      </w:r>
    </w:p>
    <w:p w14:paraId="6589AB90" w14:textId="77777777" w:rsidR="00F42D37" w:rsidRDefault="00F42D37" w:rsidP="00F42D37">
      <w:pPr>
        <w:ind w:firstLine="480"/>
        <w:rPr>
          <w:rFonts w:hint="eastAsia"/>
        </w:rPr>
      </w:pPr>
      <w:r>
        <w:rPr>
          <w:rFonts w:hint="eastAsia"/>
        </w:rPr>
        <w:t>·小闭环：老剑条提出的具体疑问，通常在3-4轮对话内得到解答。</w:t>
      </w:r>
    </w:p>
    <w:p w14:paraId="6D87A99F" w14:textId="77777777" w:rsidR="00F42D37" w:rsidRDefault="00F42D37" w:rsidP="00F42D37">
      <w:pPr>
        <w:ind w:firstLine="480"/>
        <w:rPr>
          <w:rFonts w:hint="eastAsia"/>
        </w:rPr>
      </w:pPr>
      <w:r>
        <w:rPr>
          <w:rFonts w:hint="eastAsia"/>
        </w:rPr>
        <w:t>·大悬念（结尾过渡公式）：结尾必须从本期的一个核心概念出发，使用以下公式自然过渡：</w:t>
      </w:r>
    </w:p>
    <w:p w14:paraId="088331B3" w14:textId="77777777" w:rsidR="00F42D37" w:rsidRDefault="00F42D37" w:rsidP="00F42D37">
      <w:pPr>
        <w:ind w:firstLine="480"/>
        <w:rPr>
          <w:rFonts w:hint="eastAsia"/>
        </w:rPr>
      </w:pPr>
      <w:r>
        <w:rPr>
          <w:rFonts w:hint="eastAsia"/>
        </w:rPr>
        <w:t>[重申本期的一个关键启发] + [但随之而来了一个新的问题/更深层的思考] + [这个问题，正是我们下期要探索的……（自然引入【【【下期纲要】】】的核心主题）]。</w:t>
      </w:r>
    </w:p>
    <w:p w14:paraId="2C165A19" w14:textId="77777777" w:rsidR="00F42D37" w:rsidRDefault="00F42D37" w:rsidP="00F42D37">
      <w:pPr>
        <w:ind w:firstLine="480"/>
        <w:rPr>
          <w:rFonts w:hint="eastAsia"/>
        </w:rPr>
      </w:pPr>
    </w:p>
    <w:p w14:paraId="708B4227" w14:textId="77777777" w:rsidR="00F42D37" w:rsidRDefault="00F42D37" w:rsidP="00F42D37">
      <w:pPr>
        <w:ind w:firstLine="480"/>
        <w:rPr>
          <w:rFonts w:hint="eastAsia"/>
        </w:rPr>
      </w:pPr>
      <w:r>
        <w:rPr>
          <w:rFonts w:hint="eastAsia"/>
        </w:rPr>
        <w:t>四、文言文处理准则：“引用即解释”模板</w:t>
      </w:r>
    </w:p>
    <w:p w14:paraId="2975C08A" w14:textId="7680BA3A" w:rsidR="00F42D37" w:rsidRDefault="00F42D37" w:rsidP="00F42D37">
      <w:pPr>
        <w:ind w:firstLine="480"/>
        <w:rPr>
          <w:rFonts w:hint="eastAsia"/>
        </w:rPr>
      </w:pPr>
      <w:r>
        <w:rPr>
          <w:rFonts w:hint="eastAsia"/>
        </w:rPr>
        <w:t>当需要引用专业术语原句来增强说服力时，请严格使用此模板：</w:t>
      </w:r>
    </w:p>
    <w:p w14:paraId="2568370A" w14:textId="667B5A99" w:rsidR="00F42D37" w:rsidRDefault="00F42D37" w:rsidP="00F42D37">
      <w:pPr>
        <w:ind w:firstLine="480"/>
        <w:rPr>
          <w:rFonts w:hint="eastAsia"/>
        </w:rPr>
      </w:pPr>
      <w:r>
        <w:rPr>
          <w:rFonts w:hint="eastAsia"/>
        </w:rPr>
        <w:t>“（齐静春）：[专业权威文献]里有一句话叫‘[学术原文]’，意思是[清晰的白话解释]。所以/[从这个角度想]，[将其与讨论的主题连接]。”</w:t>
      </w:r>
    </w:p>
    <w:p w14:paraId="2A144A5C" w14:textId="77777777" w:rsidR="00F42D37" w:rsidRDefault="00F42D37" w:rsidP="00F42D37">
      <w:pPr>
        <w:ind w:firstLine="480"/>
        <w:rPr>
          <w:rFonts w:hint="eastAsia"/>
        </w:rPr>
      </w:pPr>
    </w:p>
    <w:p w14:paraId="67756916" w14:textId="77777777" w:rsidR="00F42D37" w:rsidRDefault="00F42D37" w:rsidP="00F42D37">
      <w:pPr>
        <w:ind w:firstLine="480"/>
        <w:rPr>
          <w:rFonts w:hint="eastAsia"/>
        </w:rPr>
      </w:pPr>
      <w:r>
        <w:rPr>
          <w:rFonts w:hint="eastAsia"/>
        </w:rPr>
        <w:t>五、任务与格式</w:t>
      </w:r>
    </w:p>
    <w:p w14:paraId="1E4D5DA4" w14:textId="77777777" w:rsidR="00F42D37" w:rsidRDefault="00F42D37" w:rsidP="00F42D37">
      <w:pPr>
        <w:ind w:firstLine="480"/>
        <w:rPr>
          <w:rFonts w:hint="eastAsia"/>
        </w:rPr>
      </w:pPr>
      <w:r>
        <w:rPr>
          <w:rFonts w:hint="eastAsia"/>
        </w:rPr>
        <w:t>请结合“【【【素材纲要】】】”和“【【【补充说明】】】”，将“【【【参考素材】】】”改编为一篇完整的双人对话剧文稿。可参考“【【【下期纲要】】】”为结尾的开放悬念提供过渡方向。</w:t>
      </w:r>
    </w:p>
    <w:p w14:paraId="190E1E98" w14:textId="77777777" w:rsidR="00F42D37" w:rsidRDefault="00F42D37" w:rsidP="00F42D37">
      <w:pPr>
        <w:ind w:firstLine="480"/>
        <w:rPr>
          <w:rFonts w:hint="eastAsia"/>
        </w:rPr>
      </w:pPr>
      <w:r>
        <w:rPr>
          <w:rFonts w:hint="eastAsia"/>
        </w:rPr>
        <w:t>输出格式：严格使用角色标签和对话体。</w:t>
      </w:r>
    </w:p>
    <w:p w14:paraId="4DB861AB" w14:textId="77777777" w:rsidR="00F42D37" w:rsidRDefault="00F42D37" w:rsidP="00F42D37">
      <w:pPr>
        <w:ind w:firstLine="480"/>
        <w:rPr>
          <w:rFonts w:hint="eastAsia"/>
        </w:rPr>
      </w:pPr>
      <w:r>
        <w:rPr>
          <w:rFonts w:hint="eastAsia"/>
        </w:rPr>
        <w:t>text</w:t>
      </w:r>
    </w:p>
    <w:p w14:paraId="3587BCA8" w14:textId="77777777" w:rsidR="00F42D37" w:rsidRDefault="00F42D37" w:rsidP="00F42D37">
      <w:pPr>
        <w:ind w:firstLine="480"/>
        <w:rPr>
          <w:rFonts w:hint="eastAsia"/>
        </w:rPr>
      </w:pPr>
      <w:r>
        <w:rPr>
          <w:rFonts w:hint="eastAsia"/>
        </w:rPr>
        <w:t>（老剑条）：[从已知切入未知，提出认知摩擦点]</w:t>
      </w:r>
    </w:p>
    <w:p w14:paraId="335D4336" w14:textId="77777777" w:rsidR="00F42D37" w:rsidRDefault="00F42D37" w:rsidP="00F42D37">
      <w:pPr>
        <w:ind w:firstLine="480"/>
        <w:rPr>
          <w:rFonts w:hint="eastAsia"/>
        </w:rPr>
      </w:pPr>
      <w:r>
        <w:rPr>
          <w:rFonts w:hint="eastAsia"/>
        </w:rPr>
        <w:t>（齐静春）：[提供认知脚手架，构建知识逻辑]</w:t>
      </w:r>
    </w:p>
    <w:p w14:paraId="1BE841B7" w14:textId="77777777" w:rsidR="00F42D37" w:rsidRDefault="00F42D37" w:rsidP="00F42D37">
      <w:pPr>
        <w:ind w:firstLine="480"/>
        <w:rPr>
          <w:rFonts w:hint="eastAsia"/>
        </w:rPr>
      </w:pPr>
      <w:r>
        <w:rPr>
          <w:rFonts w:hint="eastAsia"/>
        </w:rPr>
        <w:t>...</w:t>
      </w:r>
    </w:p>
    <w:p w14:paraId="382DCDD1" w14:textId="77777777" w:rsidR="00F42D37" w:rsidRDefault="00F42D37" w:rsidP="00F42D37">
      <w:pPr>
        <w:ind w:firstLine="480"/>
        <w:rPr>
          <w:rFonts w:hint="eastAsia"/>
        </w:rPr>
      </w:pPr>
    </w:p>
    <w:p w14:paraId="503D9794" w14:textId="77777777" w:rsidR="00F42D37" w:rsidRDefault="00F42D37" w:rsidP="00F42D37">
      <w:pPr>
        <w:ind w:firstLine="480"/>
        <w:rPr>
          <w:rFonts w:hint="eastAsia"/>
        </w:rPr>
      </w:pPr>
      <w:r>
        <w:rPr>
          <w:rFonts w:hint="eastAsia"/>
        </w:rPr>
        <w:t>节奏规划：在文稿最后，以注释形式明确本稿的知识探险地图，格式如下：</w:t>
      </w:r>
    </w:p>
    <w:p w14:paraId="65ECDBA2" w14:textId="77777777" w:rsidR="00F42D37" w:rsidRDefault="00F42D37" w:rsidP="00F42D37">
      <w:pPr>
        <w:ind w:firstLine="480"/>
        <w:rPr>
          <w:rFonts w:hint="eastAsia"/>
        </w:rPr>
      </w:pPr>
      <w:r>
        <w:rPr>
          <w:rFonts w:hint="eastAsia"/>
        </w:rPr>
        <w:t>【知识探险地图】</w:t>
      </w:r>
    </w:p>
    <w:p w14:paraId="4AB2D202" w14:textId="77777777" w:rsidR="00F42D37" w:rsidRDefault="00F42D37" w:rsidP="00F42D37">
      <w:pPr>
        <w:ind w:firstLine="480"/>
        <w:rPr>
          <w:rFonts w:hint="eastAsia"/>
        </w:rPr>
      </w:pPr>
      <w:r>
        <w:rPr>
          <w:rFonts w:hint="eastAsia"/>
        </w:rPr>
        <w:t>核心知识晶体：[用1句话提炼本期最核心的知识点]</w:t>
      </w:r>
    </w:p>
    <w:p w14:paraId="492F6FBE" w14:textId="77777777" w:rsidR="00F42D37" w:rsidRDefault="00F42D37" w:rsidP="00F42D37">
      <w:pPr>
        <w:ind w:firstLine="480"/>
        <w:rPr>
          <w:rFonts w:hint="eastAsia"/>
        </w:rPr>
      </w:pPr>
      <w:r>
        <w:rPr>
          <w:rFonts w:hint="eastAsia"/>
        </w:rPr>
        <w:t>认知奇点：[说明开局如何制造反常识]</w:t>
      </w:r>
    </w:p>
    <w:p w14:paraId="3BDE9DC5" w14:textId="77777777" w:rsidR="00F42D37" w:rsidRDefault="00F42D37" w:rsidP="00F42D37">
      <w:pPr>
        <w:ind w:firstLine="480"/>
        <w:rPr>
          <w:rFonts w:hint="eastAsia"/>
        </w:rPr>
      </w:pPr>
      <w:r>
        <w:rPr>
          <w:rFonts w:hint="eastAsia"/>
        </w:rPr>
        <w:t>心流阶梯：[标出2-3个关键的“懂了！”时刻]</w:t>
      </w:r>
    </w:p>
    <w:p w14:paraId="66576EEC" w14:textId="77777777" w:rsidR="00F42D37" w:rsidRDefault="00F42D37" w:rsidP="00F42D37">
      <w:pPr>
        <w:ind w:firstLine="480"/>
        <w:rPr>
          <w:rFonts w:hint="eastAsia"/>
        </w:rPr>
      </w:pPr>
      <w:r>
        <w:rPr>
          <w:rFonts w:hint="eastAsia"/>
        </w:rPr>
        <w:t>变量奖励：[标出1-2个最精彩的比喻或洞察]</w:t>
      </w:r>
    </w:p>
    <w:p w14:paraId="43474434" w14:textId="77777777" w:rsidR="00F42D37" w:rsidRDefault="00F42D37" w:rsidP="00F42D37">
      <w:pPr>
        <w:ind w:firstLine="480"/>
        <w:rPr>
          <w:rFonts w:hint="eastAsia"/>
        </w:rPr>
      </w:pPr>
      <w:r>
        <w:rPr>
          <w:rFonts w:hint="eastAsia"/>
        </w:rPr>
        <w:t>开放悬念：[说明结尾如何衔接下期]</w:t>
      </w:r>
    </w:p>
    <w:p w14:paraId="20104B05" w14:textId="77777777" w:rsidR="00F42D37" w:rsidRDefault="00F42D37" w:rsidP="00F42D37">
      <w:pPr>
        <w:ind w:firstLine="480"/>
        <w:rPr>
          <w:rFonts w:hint="eastAsia"/>
        </w:rPr>
      </w:pPr>
      <w:r>
        <w:rPr>
          <w:rFonts w:hint="eastAsia"/>
        </w:rPr>
        <w:t>字数要求：文稿需在3500-5000字之间，旨在打造8-12分钟的深度科普视频，确保信息密度与节奏并重。</w:t>
      </w:r>
    </w:p>
    <w:p w14:paraId="2C1AC746" w14:textId="77777777" w:rsidR="00F42D37" w:rsidRDefault="00F42D37" w:rsidP="00F42D37">
      <w:pPr>
        <w:ind w:firstLine="480"/>
        <w:rPr>
          <w:rFonts w:hint="eastAsia"/>
        </w:rPr>
      </w:pPr>
    </w:p>
    <w:p w14:paraId="1A5B94B6" w14:textId="77777777" w:rsidR="00F42D37" w:rsidRDefault="00F42D37" w:rsidP="00F42D37">
      <w:pPr>
        <w:ind w:firstLine="480"/>
        <w:rPr>
          <w:rFonts w:hint="eastAsia"/>
        </w:rPr>
      </w:pPr>
      <w:r>
        <w:rPr>
          <w:rFonts w:hint="eastAsia"/>
        </w:rPr>
        <w:t>六、自检清单（生成前必看）</w:t>
      </w:r>
    </w:p>
    <w:p w14:paraId="4664BA25" w14:textId="6C332EE0" w:rsidR="00F42D37" w:rsidRDefault="00F42D37" w:rsidP="00F42D37">
      <w:pPr>
        <w:ind w:firstLine="480"/>
        <w:rPr>
          <w:rFonts w:hint="eastAsia"/>
        </w:rPr>
      </w:pPr>
      <w:r>
        <w:rPr>
          <w:rFonts w:hint="eastAsia"/>
        </w:rPr>
        <w:t>严守红线：对话中是否完全避免了禁用术语、暴露信息来源及未解释的专业术语？</w:t>
      </w:r>
    </w:p>
    <w:p w14:paraId="214607D7" w14:textId="77777777" w:rsidR="00F42D37" w:rsidRDefault="00F42D37" w:rsidP="00F42D37">
      <w:pPr>
        <w:ind w:firstLine="480"/>
        <w:rPr>
          <w:rFonts w:hint="eastAsia"/>
        </w:rPr>
      </w:pPr>
      <w:r>
        <w:rPr>
          <w:rFonts w:hint="eastAsia"/>
        </w:rPr>
        <w:t>忠诚与独特：核心知识是否源自素材？本期内容是否有其独特性，避免与前后期同质化？</w:t>
      </w:r>
    </w:p>
    <w:p w14:paraId="16A79A40" w14:textId="77777777" w:rsidR="00F42D37" w:rsidRDefault="00F42D37" w:rsidP="00F42D37">
      <w:pPr>
        <w:ind w:firstLine="480"/>
        <w:rPr>
          <w:rFonts w:hint="eastAsia"/>
        </w:rPr>
      </w:pPr>
      <w:r>
        <w:rPr>
          <w:rFonts w:hint="eastAsia"/>
        </w:rPr>
        <w:t>吸引与流畅：开局是否有“认知奇点”？对话是否有推进感（心流）和惊喜感（变量奖励）？</w:t>
      </w:r>
    </w:p>
    <w:p w14:paraId="36D5463E" w14:textId="77777777" w:rsidR="00F42D37" w:rsidRDefault="00F42D37" w:rsidP="00F42D37">
      <w:pPr>
        <w:ind w:firstLine="480"/>
        <w:rPr>
          <w:rFonts w:hint="eastAsia"/>
        </w:rPr>
      </w:pPr>
      <w:r>
        <w:rPr>
          <w:rFonts w:hint="eastAsia"/>
        </w:rPr>
        <w:t>结尾过渡：结尾是否运用了“过渡公式”，从本期内容自然地引出了下期悬念？</w:t>
      </w:r>
    </w:p>
    <w:p w14:paraId="2EF48CD2" w14:textId="77777777" w:rsidR="00F42D37" w:rsidRPr="00EC2868" w:rsidRDefault="00F42D37" w:rsidP="00F42D37">
      <w:pPr>
        <w:ind w:firstLine="480"/>
        <w:rPr>
          <w:rFonts w:hint="eastAsia"/>
        </w:rPr>
      </w:pPr>
      <w:r>
        <w:rPr>
          <w:rFonts w:hint="eastAsia"/>
        </w:rPr>
        <w:t>通俗易懂：所有概念，特别是古籍引用，是否都已转化为观众能无痛理解的语言？</w:t>
      </w:r>
    </w:p>
    <w:p w14:paraId="76CB1506" w14:textId="77777777" w:rsidR="00F42D37" w:rsidRDefault="00F42D37" w:rsidP="00F42D37">
      <w:pPr>
        <w:ind w:firstLine="480"/>
        <w:rPr>
          <w:rFonts w:hint="eastAsia"/>
        </w:rPr>
      </w:pPr>
    </w:p>
    <w:p w14:paraId="67F284FB" w14:textId="62DCB457" w:rsidR="00F42D37" w:rsidRDefault="00F42D37" w:rsidP="00F42D37">
      <w:pPr>
        <w:ind w:firstLine="480"/>
        <w:rPr>
          <w:rFonts w:ascii="Cambria" w:hAnsi="Cambria"/>
        </w:rPr>
      </w:pPr>
      <w:r w:rsidRPr="00D05D0F">
        <w:rPr>
          <w:rFonts w:ascii="Cambria" w:hAnsi="Cambria"/>
        </w:rPr>
        <w:t>【【【参考素材】】】</w:t>
      </w:r>
      <w:r>
        <w:rPr>
          <w:rFonts w:ascii="Cambria" w:hAnsi="Cambria" w:hint="eastAsia"/>
        </w:rPr>
        <w:t>（节选自</w:t>
      </w:r>
      <w:r w:rsidRPr="009D3E67">
        <w:rPr>
          <w:rFonts w:ascii="Cambria" w:hAnsi="Cambria" w:hint="eastAsia"/>
        </w:rPr>
        <w:t>书籍</w:t>
      </w:r>
      <w:r w:rsidRPr="00661F64">
        <w:rPr>
          <w:rFonts w:ascii="Cambria" w:hAnsi="Cambria"/>
        </w:rPr>
        <w:t>《</w:t>
      </w:r>
      <w:r w:rsidR="00942E67" w:rsidRPr="00942E67">
        <w:rPr>
          <w:rFonts w:ascii="Cambria" w:hAnsi="Cambria"/>
        </w:rPr>
        <w:t>思想家：与十五位杰出哲学家的对话</w:t>
      </w:r>
      <w:r w:rsidRPr="009D3E67">
        <w:rPr>
          <w:rFonts w:ascii="Cambria" w:hAnsi="Cambria" w:hint="eastAsia"/>
        </w:rPr>
        <w:t>》</w:t>
      </w:r>
      <w:r>
        <w:rPr>
          <w:rFonts w:ascii="Cambria" w:hAnsi="Cambria" w:hint="eastAsia"/>
        </w:rPr>
        <w:t>）</w:t>
      </w:r>
      <w:r>
        <w:rPr>
          <w:rFonts w:ascii="Cambria" w:hAnsi="Cambria" w:hint="eastAsia"/>
        </w:rPr>
        <w:t>:</w:t>
      </w:r>
    </w:p>
    <w:p w14:paraId="5DE4907C" w14:textId="77777777" w:rsidR="00F42D37" w:rsidRDefault="00F42D37" w:rsidP="00F42D37">
      <w:pPr>
        <w:ind w:firstLine="480"/>
        <w:rPr>
          <w:rFonts w:ascii="Cambria" w:hAnsi="Cambria"/>
        </w:rPr>
      </w:pPr>
    </w:p>
    <w:p w14:paraId="2487D631" w14:textId="77777777" w:rsidR="00F42D37" w:rsidRDefault="00F42D37" w:rsidP="00F42D37">
      <w:pPr>
        <w:ind w:firstLine="480"/>
        <w:rPr>
          <w:rFonts w:ascii="Cambria" w:hAnsi="Cambria"/>
        </w:rPr>
      </w:pPr>
    </w:p>
    <w:p w14:paraId="0A30D3EC" w14:textId="77777777" w:rsidR="00F42D37" w:rsidRDefault="00F42D37" w:rsidP="00F42D37">
      <w:pPr>
        <w:ind w:firstLine="480"/>
        <w:rPr>
          <w:rFonts w:ascii="Cambria" w:hAnsi="Cambria"/>
        </w:rPr>
      </w:pPr>
    </w:p>
    <w:p w14:paraId="0E3EA81B" w14:textId="77777777" w:rsidR="00F42D37" w:rsidRDefault="00F42D37" w:rsidP="00F42D37">
      <w:pPr>
        <w:ind w:firstLine="480"/>
        <w:rPr>
          <w:rFonts w:ascii="Cambria" w:hAnsi="Cambria"/>
        </w:rPr>
      </w:pPr>
      <w:r w:rsidRPr="0090642B">
        <w:rPr>
          <w:rFonts w:ascii="Cambria" w:hAnsi="Cambria"/>
        </w:rPr>
        <w:t>【【【素材纲要】】】</w:t>
      </w:r>
      <w:r>
        <w:rPr>
          <w:rFonts w:ascii="Cambria" w:hAnsi="Cambria" w:hint="eastAsia"/>
        </w:rPr>
        <w:t>（对</w:t>
      </w:r>
      <w:r w:rsidRPr="00D05D0F">
        <w:rPr>
          <w:rFonts w:ascii="Cambria" w:hAnsi="Cambria"/>
        </w:rPr>
        <w:t>【参考素材】</w:t>
      </w:r>
      <w:r>
        <w:rPr>
          <w:rFonts w:ascii="Cambria" w:hAnsi="Cambria" w:hint="eastAsia"/>
        </w:rPr>
        <w:t>的</w:t>
      </w:r>
      <w:r w:rsidRPr="00D65F3E">
        <w:rPr>
          <w:rFonts w:ascii="Cambria" w:hAnsi="Cambria" w:hint="eastAsia"/>
        </w:rPr>
        <w:t>总结要点</w:t>
      </w:r>
      <w:r>
        <w:rPr>
          <w:rFonts w:ascii="Cambria" w:hAnsi="Cambria" w:hint="eastAsia"/>
        </w:rPr>
        <w:t>）</w:t>
      </w:r>
      <w:r>
        <w:rPr>
          <w:rFonts w:ascii="Cambria" w:hAnsi="Cambria" w:hint="eastAsia"/>
        </w:rPr>
        <w:t>:</w:t>
      </w:r>
    </w:p>
    <w:p w14:paraId="14C3BD19" w14:textId="77777777" w:rsidR="00F42D37" w:rsidRDefault="00F42D37" w:rsidP="00F42D37">
      <w:pPr>
        <w:ind w:firstLine="480"/>
        <w:rPr>
          <w:rFonts w:ascii="Cambria" w:hAnsi="Cambria"/>
        </w:rPr>
      </w:pPr>
    </w:p>
    <w:p w14:paraId="343A1EC8" w14:textId="77777777" w:rsidR="00F42D37" w:rsidRDefault="00F42D37" w:rsidP="00F42D37">
      <w:pPr>
        <w:ind w:firstLine="480"/>
        <w:rPr>
          <w:rFonts w:ascii="Cambria" w:hAnsi="Cambria"/>
        </w:rPr>
      </w:pPr>
    </w:p>
    <w:p w14:paraId="34BBA910" w14:textId="77777777" w:rsidR="00F42D37" w:rsidRDefault="00F42D37" w:rsidP="00F42D37">
      <w:pPr>
        <w:ind w:firstLine="480"/>
        <w:rPr>
          <w:rFonts w:ascii="Cambria" w:hAnsi="Cambria"/>
        </w:rPr>
      </w:pPr>
    </w:p>
    <w:p w14:paraId="1E518C74" w14:textId="77777777" w:rsidR="00F42D37" w:rsidRDefault="00F42D37" w:rsidP="00F42D37">
      <w:pPr>
        <w:ind w:firstLine="480"/>
        <w:rPr>
          <w:rFonts w:ascii="Cambria" w:hAnsi="Cambria"/>
        </w:rPr>
      </w:pPr>
    </w:p>
    <w:p w14:paraId="3985F61D" w14:textId="77777777" w:rsidR="00F42D37" w:rsidRDefault="00F42D37" w:rsidP="00F42D37">
      <w:pPr>
        <w:ind w:firstLine="480"/>
        <w:rPr>
          <w:rFonts w:ascii="Cambria" w:hAnsi="Cambria"/>
        </w:rPr>
      </w:pPr>
      <w:r w:rsidRPr="0090642B">
        <w:rPr>
          <w:rFonts w:ascii="Cambria" w:hAnsi="Cambria"/>
        </w:rPr>
        <w:t>【【【补充说明】】】</w:t>
      </w:r>
      <w:r>
        <w:rPr>
          <w:rFonts w:ascii="Cambria" w:hAnsi="Cambria" w:hint="eastAsia"/>
        </w:rPr>
        <w:t>（对</w:t>
      </w:r>
      <w:r w:rsidRPr="00D05D0F">
        <w:rPr>
          <w:rFonts w:ascii="Cambria" w:hAnsi="Cambria"/>
        </w:rPr>
        <w:t>【参考素材】</w:t>
      </w:r>
      <w:r>
        <w:rPr>
          <w:rFonts w:ascii="Cambria" w:hAnsi="Cambria" w:hint="eastAsia"/>
        </w:rPr>
        <w:t>的</w:t>
      </w:r>
      <w:r w:rsidRPr="0090642B">
        <w:rPr>
          <w:rFonts w:ascii="Cambria" w:hAnsi="Cambria"/>
        </w:rPr>
        <w:t>补充说明</w:t>
      </w:r>
      <w:r>
        <w:rPr>
          <w:rFonts w:ascii="Cambria" w:hAnsi="Cambria" w:hint="eastAsia"/>
        </w:rPr>
        <w:t>）</w:t>
      </w:r>
      <w:r>
        <w:rPr>
          <w:rFonts w:ascii="Cambria" w:hAnsi="Cambria" w:hint="eastAsia"/>
        </w:rPr>
        <w:t>:</w:t>
      </w:r>
    </w:p>
    <w:p w14:paraId="633F844F" w14:textId="77777777" w:rsidR="00F42D37" w:rsidRDefault="00F42D37" w:rsidP="00F42D37">
      <w:pPr>
        <w:ind w:firstLine="480"/>
        <w:rPr>
          <w:rFonts w:ascii="Cambria" w:hAnsi="Cambria"/>
        </w:rPr>
      </w:pPr>
    </w:p>
    <w:p w14:paraId="16C3B95F" w14:textId="77777777" w:rsidR="00F42D37" w:rsidRPr="00F540FB" w:rsidRDefault="00F42D37" w:rsidP="00F42D37">
      <w:pPr>
        <w:ind w:firstLine="480"/>
        <w:rPr>
          <w:rFonts w:hint="eastAsia"/>
        </w:rPr>
      </w:pPr>
    </w:p>
    <w:p w14:paraId="6DAB2FD9" w14:textId="77777777" w:rsidR="00F42D37" w:rsidRDefault="00F42D37" w:rsidP="00F42D37">
      <w:pPr>
        <w:ind w:firstLine="480"/>
        <w:rPr>
          <w:rFonts w:hint="eastAsia"/>
        </w:rPr>
      </w:pPr>
    </w:p>
    <w:p w14:paraId="5B579CD4" w14:textId="77777777" w:rsidR="00F42D37" w:rsidRDefault="00F42D37" w:rsidP="00F42D37">
      <w:pPr>
        <w:ind w:firstLine="480"/>
        <w:rPr>
          <w:rFonts w:ascii="Cambria" w:hAnsi="Cambria"/>
        </w:rPr>
      </w:pPr>
      <w:r w:rsidRPr="0090642B">
        <w:rPr>
          <w:rFonts w:ascii="Cambria" w:hAnsi="Cambria"/>
        </w:rPr>
        <w:t>【【【</w:t>
      </w:r>
      <w:r>
        <w:rPr>
          <w:rFonts w:ascii="Cambria" w:hAnsi="Cambria" w:hint="eastAsia"/>
        </w:rPr>
        <w:t>下期纲要</w:t>
      </w:r>
      <w:r w:rsidRPr="0090642B">
        <w:rPr>
          <w:rFonts w:ascii="Cambria" w:hAnsi="Cambria"/>
        </w:rPr>
        <w:t>】】】</w:t>
      </w:r>
      <w:r>
        <w:rPr>
          <w:rFonts w:ascii="Cambria" w:hAnsi="Cambria" w:hint="eastAsia"/>
        </w:rPr>
        <w:t>（可用于协助</w:t>
      </w:r>
      <w:r w:rsidRPr="00D05D0F">
        <w:rPr>
          <w:rFonts w:ascii="Cambria" w:hAnsi="Cambria"/>
        </w:rPr>
        <w:t>【【【参考素材】】】</w:t>
      </w:r>
      <w:r>
        <w:rPr>
          <w:rFonts w:ascii="Cambria" w:hAnsi="Cambria" w:hint="eastAsia"/>
        </w:rPr>
        <w:t>部分的讲解，也</w:t>
      </w:r>
      <w:r>
        <w:rPr>
          <w:rFonts w:hint="eastAsia"/>
        </w:rPr>
        <w:t>可用在结尾做合理过渡</w:t>
      </w:r>
      <w:r>
        <w:rPr>
          <w:rFonts w:ascii="Cambria" w:hAnsi="Cambria" w:hint="eastAsia"/>
        </w:rPr>
        <w:t>）</w:t>
      </w:r>
      <w:r>
        <w:rPr>
          <w:rFonts w:ascii="Cambria" w:hAnsi="Cambria" w:hint="eastAsia"/>
        </w:rPr>
        <w:t>:</w:t>
      </w:r>
    </w:p>
    <w:p w14:paraId="4B285ABD" w14:textId="77777777" w:rsidR="00F42D37" w:rsidRPr="00897682" w:rsidRDefault="00F42D37" w:rsidP="00F42D37">
      <w:pPr>
        <w:ind w:firstLine="480"/>
        <w:rPr>
          <w:rFonts w:hint="eastAsia"/>
        </w:rPr>
      </w:pPr>
    </w:p>
    <w:p w14:paraId="662DE9D0" w14:textId="77777777" w:rsidR="00F42D37" w:rsidRPr="00C7724C" w:rsidRDefault="00F42D37" w:rsidP="00F42D37">
      <w:pPr>
        <w:ind w:firstLine="480"/>
        <w:rPr>
          <w:rFonts w:hint="eastAsia"/>
        </w:rPr>
      </w:pPr>
    </w:p>
    <w:p w14:paraId="0A6FB2A6" w14:textId="77777777" w:rsidR="00F42D37" w:rsidRDefault="00F42D37" w:rsidP="00F42D37">
      <w:pPr>
        <w:ind w:firstLine="480"/>
        <w:rPr>
          <w:rFonts w:hint="eastAsia"/>
        </w:rPr>
      </w:pPr>
    </w:p>
    <w:p w14:paraId="2646F05C" w14:textId="77777777" w:rsidR="00F42D37" w:rsidRPr="00F42D37" w:rsidRDefault="00F42D37" w:rsidP="00F42D37">
      <w:pPr>
        <w:ind w:firstLine="480"/>
        <w:rPr>
          <w:rFonts w:ascii="Cambria" w:hAnsi="Cambria"/>
        </w:rPr>
      </w:pPr>
    </w:p>
    <w:p w14:paraId="63519499" w14:textId="77777777" w:rsidR="00F42D37" w:rsidRDefault="00F42D37" w:rsidP="00F42D37">
      <w:pPr>
        <w:ind w:firstLine="480"/>
        <w:rPr>
          <w:rFonts w:ascii="Cambria" w:hAnsi="Cambria"/>
        </w:rPr>
      </w:pPr>
    </w:p>
    <w:p w14:paraId="6B671855" w14:textId="77777777" w:rsidR="00F42D37" w:rsidRDefault="00F42D37" w:rsidP="00F42D37">
      <w:pPr>
        <w:ind w:firstLine="480"/>
        <w:rPr>
          <w:rFonts w:ascii="Cambria" w:hAnsi="Cambria"/>
        </w:rPr>
      </w:pPr>
    </w:p>
    <w:p w14:paraId="190E32D5" w14:textId="77777777" w:rsidR="00F42D37" w:rsidRDefault="00F42D37" w:rsidP="00F42D37">
      <w:pPr>
        <w:ind w:firstLine="480"/>
        <w:rPr>
          <w:rFonts w:ascii="Cambria" w:hAnsi="Cambria"/>
        </w:rPr>
      </w:pPr>
    </w:p>
    <w:p w14:paraId="13139B20" w14:textId="77777777" w:rsidR="00F42D37" w:rsidRDefault="00F42D37" w:rsidP="00F42D37">
      <w:pPr>
        <w:ind w:firstLine="480"/>
        <w:rPr>
          <w:rFonts w:ascii="Cambria" w:hAnsi="Cambria"/>
        </w:rPr>
      </w:pPr>
    </w:p>
    <w:p w14:paraId="04D1BC04" w14:textId="77777777" w:rsidR="00F42D37" w:rsidRDefault="00F42D37" w:rsidP="002A22C9">
      <w:pPr>
        <w:ind w:firstLine="480"/>
        <w:rPr>
          <w:rFonts w:ascii="Cambria" w:hAnsi="Cambria"/>
        </w:rPr>
      </w:pPr>
    </w:p>
    <w:p w14:paraId="4A924D7B" w14:textId="77777777" w:rsidR="00F42D37" w:rsidRPr="002A22C9" w:rsidRDefault="00F42D37" w:rsidP="002A22C9">
      <w:pPr>
        <w:ind w:firstLine="480"/>
        <w:rPr>
          <w:rFonts w:ascii="Cambria" w:hAnsi="Cambria"/>
        </w:rPr>
      </w:pPr>
    </w:p>
    <w:p w14:paraId="0F08B6D1" w14:textId="77777777" w:rsidR="002A22C9" w:rsidRDefault="002A22C9" w:rsidP="002A22C9">
      <w:pPr>
        <w:ind w:firstLine="480"/>
        <w:rPr>
          <w:rFonts w:hint="eastAsia"/>
        </w:rPr>
      </w:pPr>
    </w:p>
    <w:p w14:paraId="0882FE4D" w14:textId="77777777" w:rsidR="002A22C9" w:rsidRDefault="002A22C9" w:rsidP="002A22C9">
      <w:pPr>
        <w:ind w:firstLine="480"/>
        <w:rPr>
          <w:rFonts w:hint="eastAsia"/>
        </w:rPr>
      </w:pPr>
    </w:p>
    <w:p w14:paraId="732E5AE0" w14:textId="77777777" w:rsidR="002A22C9" w:rsidRDefault="002A22C9" w:rsidP="002A22C9">
      <w:pPr>
        <w:ind w:firstLine="480"/>
        <w:rPr>
          <w:rFonts w:hint="eastAsia"/>
        </w:rPr>
      </w:pPr>
    </w:p>
    <w:p w14:paraId="32A3D3ED" w14:textId="77777777" w:rsidR="002A22C9" w:rsidRDefault="002A22C9" w:rsidP="002A22C9">
      <w:pPr>
        <w:ind w:firstLine="480"/>
        <w:rPr>
          <w:rFonts w:hint="eastAsia"/>
        </w:rPr>
      </w:pPr>
    </w:p>
    <w:p w14:paraId="46DD0AD2" w14:textId="77777777" w:rsidR="002A22C9" w:rsidRDefault="002A22C9" w:rsidP="00DC26A6">
      <w:pPr>
        <w:pStyle w:val="af1"/>
        <w:rPr>
          <w:rFonts w:hint="eastAsia"/>
        </w:rPr>
      </w:pPr>
    </w:p>
    <w:p w14:paraId="61C26947" w14:textId="2F470E26" w:rsidR="00985730" w:rsidRDefault="00985730" w:rsidP="00985730">
      <w:pPr>
        <w:pStyle w:val="af"/>
        <w:rPr>
          <w:rFonts w:hint="eastAsia"/>
        </w:rPr>
      </w:pPr>
      <w:r>
        <w:rPr>
          <w:rFonts w:hint="eastAsia"/>
        </w:rPr>
        <w:t>视频制作流程</w:t>
      </w:r>
    </w:p>
    <w:p w14:paraId="10F1A0AE" w14:textId="2997AFF1" w:rsidR="00985730" w:rsidRDefault="00985730" w:rsidP="00D05D0F">
      <w:pPr>
        <w:ind w:firstLine="480"/>
        <w:rPr>
          <w:rFonts w:ascii="Cambria" w:hAnsi="Cambria"/>
        </w:rPr>
      </w:pPr>
      <w:r>
        <w:rPr>
          <w:rFonts w:ascii="Cambria" w:hAnsi="Cambria" w:hint="eastAsia"/>
        </w:rPr>
        <w:t>1.</w:t>
      </w:r>
      <w:r>
        <w:rPr>
          <w:rFonts w:ascii="Cambria" w:hAnsi="Cambria" w:hint="eastAsia"/>
        </w:rPr>
        <w:t>用字幕提取</w:t>
      </w:r>
      <w:r>
        <w:rPr>
          <w:rFonts w:ascii="Cambria" w:hAnsi="Cambria" w:hint="eastAsia"/>
        </w:rPr>
        <w:t>py</w:t>
      </w:r>
      <w:r>
        <w:rPr>
          <w:rFonts w:ascii="Cambria" w:hAnsi="Cambria" w:hint="eastAsia"/>
        </w:rPr>
        <w:t>提取出男女字幕</w:t>
      </w:r>
    </w:p>
    <w:p w14:paraId="73DE26E3" w14:textId="293062E8" w:rsidR="00985730" w:rsidRDefault="00985730" w:rsidP="00D05D0F">
      <w:pPr>
        <w:ind w:firstLine="480"/>
        <w:rPr>
          <w:rFonts w:ascii="Cambria" w:hAnsi="Cambria"/>
        </w:rPr>
      </w:pPr>
      <w:r>
        <w:rPr>
          <w:rFonts w:ascii="Cambria" w:hAnsi="Cambria" w:hint="eastAsia"/>
        </w:rPr>
        <w:t>2.</w:t>
      </w:r>
      <w:r>
        <w:rPr>
          <w:rFonts w:ascii="Cambria" w:hAnsi="Cambria" w:hint="eastAsia"/>
        </w:rPr>
        <w:t>修正</w:t>
      </w:r>
      <w:r>
        <w:rPr>
          <w:rFonts w:ascii="Cambria" w:hAnsi="Cambria" w:hint="eastAsia"/>
        </w:rPr>
        <w:t>TTS</w:t>
      </w:r>
      <w:r>
        <w:rPr>
          <w:rFonts w:ascii="Cambria" w:hAnsi="Cambria" w:hint="eastAsia"/>
        </w:rPr>
        <w:t>字幕</w:t>
      </w:r>
    </w:p>
    <w:p w14:paraId="35888437" w14:textId="59DDED21" w:rsidR="00985730" w:rsidRDefault="00985730" w:rsidP="00D05D0F">
      <w:pPr>
        <w:ind w:firstLine="480"/>
        <w:rPr>
          <w:rFonts w:ascii="Cambria" w:hAnsi="Cambria"/>
        </w:rPr>
      </w:pPr>
      <w:r>
        <w:rPr>
          <w:rFonts w:ascii="Cambria" w:hAnsi="Cambria" w:hint="eastAsia"/>
        </w:rPr>
        <w:t>3.</w:t>
      </w:r>
      <w:r>
        <w:rPr>
          <w:rFonts w:ascii="Cambria" w:hAnsi="Cambria" w:hint="eastAsia"/>
        </w:rPr>
        <w:t>运行程序</w:t>
      </w:r>
    </w:p>
    <w:p w14:paraId="5383D691" w14:textId="02FB1FD3" w:rsidR="00985730" w:rsidRDefault="005F7405" w:rsidP="00DC26A6">
      <w:pPr>
        <w:pStyle w:val="af1"/>
        <w:rPr>
          <w:rFonts w:hint="eastAsia"/>
        </w:rPr>
      </w:pPr>
      <w:r>
        <w:rPr>
          <w:rFonts w:hint="eastAsia"/>
        </w:rPr>
        <w:lastRenderedPageBreak/>
        <w:t>AU</w:t>
      </w:r>
    </w:p>
    <w:p w14:paraId="2E2B9575" w14:textId="4B8A34AD" w:rsidR="00985730" w:rsidRDefault="00985730" w:rsidP="00D05D0F">
      <w:pPr>
        <w:ind w:firstLine="480"/>
        <w:rPr>
          <w:rFonts w:ascii="Cambria" w:hAnsi="Cambria"/>
        </w:rPr>
      </w:pPr>
      <w:r>
        <w:rPr>
          <w:rFonts w:ascii="Cambria" w:hAnsi="Cambria" w:hint="eastAsia"/>
        </w:rPr>
        <w:t>4.</w:t>
      </w:r>
      <w:r>
        <w:rPr>
          <w:rFonts w:ascii="Cambria" w:hAnsi="Cambria" w:hint="eastAsia"/>
        </w:rPr>
        <w:t>处理音频：</w:t>
      </w:r>
      <w:r w:rsidR="001A1367">
        <w:rPr>
          <w:rFonts w:ascii="Cambria" w:hAnsi="Cambria" w:hint="eastAsia"/>
        </w:rPr>
        <w:t>①</w:t>
      </w:r>
      <w:r>
        <w:rPr>
          <w:rFonts w:ascii="Cambria" w:hAnsi="Cambria" w:hint="eastAsia"/>
        </w:rPr>
        <w:t>先处理混响的到“音频”文件夹；</w:t>
      </w:r>
      <w:r w:rsidR="001A1367">
        <w:rPr>
          <w:rFonts w:ascii="Cambria" w:hAnsi="Cambria" w:hint="eastAsia"/>
        </w:rPr>
        <w:t>②</w:t>
      </w:r>
      <w:r>
        <w:rPr>
          <w:rFonts w:ascii="Cambria" w:hAnsi="Cambria" w:hint="eastAsia"/>
        </w:rPr>
        <w:t>然后处理静音的到“</w:t>
      </w:r>
      <w:r>
        <w:rPr>
          <w:rFonts w:ascii="Cambria" w:hAnsi="Cambria" w:hint="eastAsia"/>
        </w:rPr>
        <w:t>X</w:t>
      </w:r>
      <w:r>
        <w:rPr>
          <w:rFonts w:ascii="Cambria" w:hAnsi="Cambria" w:hint="eastAsia"/>
        </w:rPr>
        <w:t>字幕”文件夹；</w:t>
      </w:r>
      <w:r w:rsidR="001A1367">
        <w:rPr>
          <w:rFonts w:ascii="Cambria" w:hAnsi="Cambria" w:hint="eastAsia"/>
        </w:rPr>
        <w:t>③</w:t>
      </w:r>
      <w:r>
        <w:rPr>
          <w:rFonts w:ascii="Cambria" w:hAnsi="Cambria" w:hint="eastAsia"/>
        </w:rPr>
        <w:t>最后合并各自文件夹的</w:t>
      </w:r>
      <w:r w:rsidR="001A1367">
        <w:rPr>
          <w:rFonts w:ascii="Cambria" w:hAnsi="Cambria" w:hint="eastAsia"/>
        </w:rPr>
        <w:t>总音频，最后用的总音频放“其他”里面，字幕总音频就放根目录；④处理背景音乐：压缩和统一响度</w:t>
      </w:r>
    </w:p>
    <w:p w14:paraId="7452C938" w14:textId="3406D290" w:rsidR="001A1367" w:rsidRDefault="005F7405" w:rsidP="00DC26A6">
      <w:pPr>
        <w:pStyle w:val="af1"/>
        <w:rPr>
          <w:rFonts w:hint="eastAsia"/>
        </w:rPr>
      </w:pPr>
      <w:r>
        <w:rPr>
          <w:rFonts w:hint="eastAsia"/>
        </w:rPr>
        <w:t>剪映</w:t>
      </w:r>
    </w:p>
    <w:p w14:paraId="0A1B267D" w14:textId="59858B36" w:rsidR="001A1367" w:rsidRDefault="001A1367" w:rsidP="00D05D0F">
      <w:pPr>
        <w:ind w:firstLine="480"/>
        <w:rPr>
          <w:rFonts w:ascii="Cambria" w:hAnsi="Cambria"/>
        </w:rPr>
      </w:pPr>
      <w:r>
        <w:rPr>
          <w:rFonts w:ascii="Cambria" w:hAnsi="Cambria" w:hint="eastAsia"/>
        </w:rPr>
        <w:t>5.</w:t>
      </w:r>
      <w:r>
        <w:rPr>
          <w:rFonts w:ascii="Cambria" w:hAnsi="Cambria" w:hint="eastAsia"/>
        </w:rPr>
        <w:t>生成相应字幕和封面</w:t>
      </w:r>
    </w:p>
    <w:p w14:paraId="25159D60" w14:textId="20A7205D" w:rsidR="001A1367" w:rsidRDefault="005F7405" w:rsidP="00DC26A6">
      <w:pPr>
        <w:pStyle w:val="af1"/>
        <w:rPr>
          <w:rFonts w:hint="eastAsia"/>
        </w:rPr>
      </w:pPr>
      <w:r>
        <w:rPr>
          <w:rFonts w:hint="eastAsia"/>
        </w:rPr>
        <w:t>PR</w:t>
      </w:r>
    </w:p>
    <w:p w14:paraId="3121B9D5" w14:textId="493A49A2" w:rsidR="001A1367" w:rsidRDefault="001A1367" w:rsidP="00D05D0F">
      <w:pPr>
        <w:ind w:firstLine="480"/>
        <w:rPr>
          <w:rFonts w:ascii="Cambria" w:hAnsi="Cambria"/>
        </w:rPr>
      </w:pPr>
      <w:r>
        <w:rPr>
          <w:rFonts w:ascii="Cambria" w:hAnsi="Cambria" w:hint="eastAsia"/>
        </w:rPr>
        <w:t>6.</w:t>
      </w:r>
      <w:r>
        <w:rPr>
          <w:rFonts w:ascii="Cambria" w:hAnsi="Cambria" w:hint="eastAsia"/>
        </w:rPr>
        <w:t>编辑和导出视频</w:t>
      </w:r>
    </w:p>
    <w:p w14:paraId="791D73B0" w14:textId="36EB438B" w:rsidR="001A1367" w:rsidRDefault="001A1367" w:rsidP="00D05D0F">
      <w:pPr>
        <w:ind w:firstLine="480"/>
        <w:rPr>
          <w:rFonts w:ascii="Cambria" w:hAnsi="Cambria"/>
        </w:rPr>
      </w:pPr>
      <w:r>
        <w:rPr>
          <w:rFonts w:ascii="Cambria" w:hAnsi="Cambria" w:hint="eastAsia"/>
        </w:rPr>
        <w:t xml:space="preserve">    </w:t>
      </w:r>
      <w:r>
        <w:rPr>
          <w:rFonts w:ascii="Cambria" w:hAnsi="Cambria" w:hint="eastAsia"/>
        </w:rPr>
        <w:t>①按</w:t>
      </w:r>
      <w:r>
        <w:rPr>
          <w:rFonts w:ascii="Cambria" w:hAnsi="Cambria" w:hint="eastAsia"/>
        </w:rPr>
        <w:t>1</w:t>
      </w:r>
      <w:r>
        <w:rPr>
          <w:rFonts w:ascii="Cambria" w:hAnsi="Cambria" w:hint="eastAsia"/>
        </w:rPr>
        <w:t>新建项目，复制项目名</w:t>
      </w:r>
    </w:p>
    <w:p w14:paraId="420EB245" w14:textId="0B562E3D" w:rsidR="001A1367" w:rsidRDefault="001A1367" w:rsidP="00D05D0F">
      <w:pPr>
        <w:ind w:firstLine="480"/>
        <w:rPr>
          <w:rFonts w:ascii="Cambria" w:hAnsi="Cambria"/>
        </w:rPr>
      </w:pPr>
      <w:r>
        <w:rPr>
          <w:rFonts w:ascii="Cambria" w:hAnsi="Cambria" w:hint="eastAsia"/>
        </w:rPr>
        <w:t xml:space="preserve">    </w:t>
      </w:r>
      <w:r>
        <w:rPr>
          <w:rFonts w:ascii="Cambria" w:hAnsi="Cambria" w:hint="eastAsia"/>
        </w:rPr>
        <w:t>②拖入字幕样式</w:t>
      </w:r>
    </w:p>
    <w:p w14:paraId="5C7F65F5" w14:textId="794AA32C" w:rsidR="001A1367" w:rsidRDefault="001A1367" w:rsidP="00D05D0F">
      <w:pPr>
        <w:ind w:firstLine="480"/>
        <w:rPr>
          <w:rFonts w:ascii="Cambria" w:hAnsi="Cambria"/>
        </w:rPr>
      </w:pPr>
      <w:r>
        <w:rPr>
          <w:rFonts w:ascii="Cambria" w:hAnsi="Cambria" w:hint="eastAsia"/>
        </w:rPr>
        <w:t xml:space="preserve">    </w:t>
      </w:r>
      <w:r>
        <w:rPr>
          <w:rFonts w:ascii="Cambria" w:hAnsi="Cambria" w:hint="eastAsia"/>
        </w:rPr>
        <w:t>③拖入音频和背景音乐</w:t>
      </w:r>
    </w:p>
    <w:p w14:paraId="4B6934BF" w14:textId="34479969" w:rsidR="00985730" w:rsidRDefault="001A1367" w:rsidP="00D05D0F">
      <w:pPr>
        <w:ind w:firstLine="480"/>
        <w:rPr>
          <w:rFonts w:ascii="Cambria" w:hAnsi="Cambria"/>
        </w:rPr>
      </w:pPr>
      <w:r>
        <w:rPr>
          <w:rFonts w:ascii="Cambria" w:hAnsi="Cambria" w:hint="eastAsia"/>
        </w:rPr>
        <w:t xml:space="preserve">    </w:t>
      </w:r>
      <w:r>
        <w:rPr>
          <w:rFonts w:ascii="Cambria" w:hAnsi="Cambria" w:hint="eastAsia"/>
        </w:rPr>
        <w:t>④打上标记</w:t>
      </w:r>
    </w:p>
    <w:p w14:paraId="3F60B3EE" w14:textId="4F0061C8" w:rsidR="001A1367" w:rsidRPr="001A1367" w:rsidRDefault="001A1367" w:rsidP="00D05D0F">
      <w:pPr>
        <w:ind w:firstLine="480"/>
        <w:rPr>
          <w:rFonts w:ascii="Cambria" w:hAnsi="Cambria"/>
        </w:rPr>
      </w:pPr>
      <w:r>
        <w:rPr>
          <w:rFonts w:ascii="Cambria" w:hAnsi="Cambria" w:hint="eastAsia"/>
        </w:rPr>
        <w:t xml:space="preserve">    </w:t>
      </w:r>
      <w:r>
        <w:rPr>
          <w:rFonts w:ascii="Cambria" w:hAnsi="Cambria" w:hint="eastAsia"/>
        </w:rPr>
        <w:t>⑤拖入图片，并放入轨道</w:t>
      </w:r>
    </w:p>
    <w:p w14:paraId="4DE68E12" w14:textId="3479C4A8" w:rsidR="00985730" w:rsidRDefault="001A1367" w:rsidP="00D05D0F">
      <w:pPr>
        <w:ind w:firstLine="480"/>
        <w:rPr>
          <w:rFonts w:ascii="Cambria" w:hAnsi="Cambria"/>
        </w:rPr>
      </w:pPr>
      <w:r>
        <w:rPr>
          <w:rFonts w:ascii="Cambria" w:hAnsi="Cambria" w:hint="eastAsia"/>
        </w:rPr>
        <w:t xml:space="preserve">    </w:t>
      </w:r>
      <w:r>
        <w:rPr>
          <w:rFonts w:ascii="Cambria" w:hAnsi="Cambria" w:hint="eastAsia"/>
        </w:rPr>
        <w:t>⑥加载字幕，先导入非顶格的字幕（一般是齐静春），然后拖入另一个字幕到</w:t>
      </w:r>
      <w:r>
        <w:rPr>
          <w:rFonts w:ascii="Cambria" w:hAnsi="Cambria" w:hint="eastAsia"/>
        </w:rPr>
        <w:t>2</w:t>
      </w:r>
      <w:r>
        <w:rPr>
          <w:rFonts w:ascii="Cambria" w:hAnsi="Cambria" w:hint="eastAsia"/>
        </w:rPr>
        <w:t>字幕轨道</w:t>
      </w:r>
    </w:p>
    <w:p w14:paraId="72484DA5" w14:textId="6C6A0C6C" w:rsidR="001A1367" w:rsidRDefault="001A1367" w:rsidP="00D05D0F">
      <w:pPr>
        <w:ind w:firstLine="480"/>
        <w:rPr>
          <w:rFonts w:ascii="Cambria" w:hAnsi="Cambria"/>
        </w:rPr>
      </w:pPr>
      <w:r>
        <w:rPr>
          <w:rFonts w:ascii="Cambria" w:hAnsi="Cambria" w:hint="eastAsia"/>
        </w:rPr>
        <w:t xml:space="preserve">    </w:t>
      </w:r>
      <w:r>
        <w:rPr>
          <w:rFonts w:ascii="Cambria" w:hAnsi="Cambria" w:hint="eastAsia"/>
        </w:rPr>
        <w:t>⑦添加片尾总结</w:t>
      </w:r>
      <w:r w:rsidR="005F7405">
        <w:rPr>
          <w:rFonts w:ascii="Cambria" w:hAnsi="Cambria" w:hint="eastAsia"/>
        </w:rPr>
        <w:t>和说明</w:t>
      </w:r>
      <w:r>
        <w:rPr>
          <w:rFonts w:ascii="Cambria" w:hAnsi="Cambria" w:hint="eastAsia"/>
        </w:rPr>
        <w:t>（以后别弄开头了，</w:t>
      </w:r>
      <w:r w:rsidR="005F7405">
        <w:rPr>
          <w:rFonts w:ascii="Cambria" w:hAnsi="Cambria" w:hint="eastAsia"/>
        </w:rPr>
        <w:t>以后身份标识另想他法）</w:t>
      </w:r>
    </w:p>
    <w:p w14:paraId="10F1BA16" w14:textId="7F1CC196" w:rsidR="00985730" w:rsidRPr="0090642B" w:rsidRDefault="005F7405" w:rsidP="00D05D0F">
      <w:pPr>
        <w:ind w:firstLine="480"/>
        <w:rPr>
          <w:rFonts w:ascii="Cambria" w:hAnsi="Cambria"/>
        </w:rPr>
      </w:pPr>
      <w:r>
        <w:rPr>
          <w:rFonts w:ascii="Cambria" w:hAnsi="Cambria" w:hint="eastAsia"/>
        </w:rPr>
        <w:t xml:space="preserve">    </w:t>
      </w:r>
      <w:r>
        <w:rPr>
          <w:rFonts w:ascii="Cambria" w:hAnsi="Cambria" w:hint="eastAsia"/>
        </w:rPr>
        <w:t>⑧调整图片和音频效果（透明度，放大，过渡）</w:t>
      </w:r>
    </w:p>
    <w:p w14:paraId="5D631E91" w14:textId="053011E0" w:rsidR="00D05D0F" w:rsidRPr="0090642B" w:rsidRDefault="005F7405" w:rsidP="00D05D0F">
      <w:pPr>
        <w:ind w:firstLine="480"/>
        <w:rPr>
          <w:rFonts w:ascii="Cambria" w:hAnsi="Cambria"/>
        </w:rPr>
      </w:pPr>
      <w:r>
        <w:rPr>
          <w:rFonts w:ascii="Cambria" w:hAnsi="Cambria" w:hint="eastAsia"/>
        </w:rPr>
        <w:t xml:space="preserve">    </w:t>
      </w:r>
      <w:r>
        <w:rPr>
          <w:rFonts w:ascii="Cambria" w:hAnsi="Cambria" w:hint="eastAsia"/>
        </w:rPr>
        <w:t>⑨检查和导出</w:t>
      </w:r>
    </w:p>
    <w:p w14:paraId="7E63E04C" w14:textId="77777777" w:rsidR="00D05D0F" w:rsidRPr="0090642B" w:rsidRDefault="00D05D0F" w:rsidP="00D05D0F">
      <w:pPr>
        <w:ind w:firstLine="480"/>
        <w:rPr>
          <w:rFonts w:ascii="Cambria" w:hAnsi="Cambria"/>
        </w:rPr>
      </w:pPr>
    </w:p>
    <w:p w14:paraId="2A87B41B" w14:textId="77777777" w:rsidR="00D05D0F" w:rsidRPr="0090642B" w:rsidRDefault="00D05D0F" w:rsidP="00D05D0F">
      <w:pPr>
        <w:ind w:firstLine="480"/>
        <w:rPr>
          <w:rFonts w:ascii="Cambria" w:hAnsi="Cambria"/>
        </w:rPr>
      </w:pPr>
    </w:p>
    <w:p w14:paraId="5207DEDD" w14:textId="77777777" w:rsidR="00D05D0F" w:rsidRPr="0090642B" w:rsidRDefault="00D05D0F" w:rsidP="00D05D0F">
      <w:pPr>
        <w:ind w:firstLine="480"/>
        <w:rPr>
          <w:rFonts w:ascii="Cambria" w:hAnsi="Cambria"/>
        </w:rPr>
      </w:pPr>
    </w:p>
    <w:p w14:paraId="29C43F7A" w14:textId="77777777" w:rsidR="00D05D0F" w:rsidRPr="0090642B" w:rsidRDefault="00D05D0F" w:rsidP="00D05D0F">
      <w:pPr>
        <w:ind w:firstLine="480"/>
        <w:rPr>
          <w:rFonts w:ascii="Cambria" w:hAnsi="Cambria"/>
        </w:rPr>
      </w:pPr>
    </w:p>
    <w:p w14:paraId="3E9D1A64" w14:textId="77777777" w:rsidR="00D05D0F" w:rsidRPr="0090642B" w:rsidRDefault="00D05D0F" w:rsidP="00D05D0F">
      <w:pPr>
        <w:ind w:firstLine="480"/>
        <w:rPr>
          <w:rFonts w:ascii="Cambria" w:hAnsi="Cambria"/>
        </w:rPr>
      </w:pPr>
    </w:p>
    <w:p w14:paraId="22AD3DB7" w14:textId="77777777" w:rsidR="00D05D0F" w:rsidRPr="0090642B" w:rsidRDefault="00D05D0F" w:rsidP="00D05D0F">
      <w:pPr>
        <w:ind w:firstLine="480"/>
        <w:rPr>
          <w:rFonts w:ascii="Cambria" w:hAnsi="Cambria"/>
        </w:rPr>
      </w:pPr>
    </w:p>
    <w:p w14:paraId="148021BC" w14:textId="77777777" w:rsidR="00D05D0F" w:rsidRPr="0090642B" w:rsidRDefault="00D05D0F" w:rsidP="00D05D0F">
      <w:pPr>
        <w:ind w:firstLine="480"/>
        <w:rPr>
          <w:rFonts w:ascii="Cambria" w:hAnsi="Cambria"/>
        </w:rPr>
      </w:pPr>
    </w:p>
    <w:p w14:paraId="5A0EA9DC" w14:textId="77777777" w:rsidR="00D05D0F" w:rsidRPr="0090642B" w:rsidRDefault="00D05D0F" w:rsidP="00D05D0F">
      <w:pPr>
        <w:ind w:firstLine="480"/>
        <w:rPr>
          <w:rFonts w:ascii="Cambria" w:hAnsi="Cambria"/>
        </w:rPr>
      </w:pPr>
    </w:p>
    <w:p w14:paraId="68479B0F" w14:textId="77777777" w:rsidR="00D05D0F" w:rsidRPr="0090642B" w:rsidRDefault="00D05D0F" w:rsidP="00D05D0F">
      <w:pPr>
        <w:ind w:firstLine="480"/>
        <w:rPr>
          <w:rFonts w:ascii="Cambria" w:hAnsi="Cambria"/>
        </w:rPr>
      </w:pPr>
    </w:p>
    <w:p w14:paraId="14A8FA3E" w14:textId="77777777" w:rsidR="00D05D0F" w:rsidRDefault="00D05D0F" w:rsidP="00D05D0F">
      <w:pPr>
        <w:ind w:firstLine="480"/>
        <w:rPr>
          <w:rFonts w:ascii="Cambria" w:hAnsi="Cambria"/>
        </w:rPr>
      </w:pPr>
    </w:p>
    <w:p w14:paraId="39355E43" w14:textId="77777777" w:rsidR="0051491C" w:rsidRDefault="0051491C" w:rsidP="00D05D0F">
      <w:pPr>
        <w:ind w:firstLine="480"/>
        <w:rPr>
          <w:rFonts w:ascii="Cambria" w:hAnsi="Cambria"/>
        </w:rPr>
      </w:pPr>
    </w:p>
    <w:p w14:paraId="495BB179" w14:textId="77777777" w:rsidR="0051491C" w:rsidRDefault="0051491C" w:rsidP="00D05D0F">
      <w:pPr>
        <w:ind w:firstLine="480"/>
        <w:rPr>
          <w:rFonts w:ascii="Cambria" w:hAnsi="Cambria"/>
        </w:rPr>
      </w:pPr>
    </w:p>
    <w:p w14:paraId="675C9729" w14:textId="77777777" w:rsidR="0051491C" w:rsidRDefault="0051491C" w:rsidP="00D05D0F">
      <w:pPr>
        <w:ind w:firstLine="480"/>
        <w:rPr>
          <w:rFonts w:ascii="Cambria" w:hAnsi="Cambria"/>
        </w:rPr>
      </w:pPr>
    </w:p>
    <w:p w14:paraId="717A75BD" w14:textId="77777777" w:rsidR="0051491C" w:rsidRDefault="0051491C" w:rsidP="0051491C">
      <w:pPr>
        <w:pStyle w:val="af1"/>
        <w:rPr>
          <w:rFonts w:hint="eastAsia"/>
        </w:rPr>
      </w:pPr>
    </w:p>
    <w:p w14:paraId="663A2A2C" w14:textId="77777777" w:rsidR="0051491C" w:rsidRDefault="0051491C" w:rsidP="0051491C">
      <w:pPr>
        <w:pStyle w:val="af1"/>
        <w:rPr>
          <w:rFonts w:hint="eastAsia"/>
        </w:rPr>
      </w:pPr>
    </w:p>
    <w:p w14:paraId="5F1429CD" w14:textId="437E7277" w:rsidR="0051491C" w:rsidRDefault="0051491C" w:rsidP="0051491C">
      <w:pPr>
        <w:pStyle w:val="af"/>
        <w:rPr>
          <w:rFonts w:hint="eastAsia"/>
        </w:rPr>
      </w:pPr>
      <w:r>
        <w:rPr>
          <w:rFonts w:hint="eastAsia"/>
        </w:rPr>
        <w:lastRenderedPageBreak/>
        <w:t>2025年10月13日</w:t>
      </w:r>
    </w:p>
    <w:p w14:paraId="2D4099D6" w14:textId="77777777" w:rsidR="0051491C" w:rsidRPr="0090642B" w:rsidRDefault="0051491C" w:rsidP="0051491C">
      <w:pPr>
        <w:pStyle w:val="af1"/>
        <w:rPr>
          <w:rFonts w:hint="eastAsia"/>
        </w:rPr>
      </w:pPr>
      <w:r w:rsidRPr="0090642B">
        <w:t>撰写文稿</w:t>
      </w:r>
      <w:r>
        <w:rPr>
          <w:rFonts w:hint="eastAsia"/>
        </w:rPr>
        <w:t>/旧</w:t>
      </w:r>
    </w:p>
    <w:p w14:paraId="225A641C" w14:textId="77777777" w:rsidR="0051491C" w:rsidRDefault="0051491C" w:rsidP="0051491C">
      <w:pPr>
        <w:ind w:firstLine="480"/>
        <w:rPr>
          <w:rFonts w:ascii="Cambria" w:hAnsi="Cambria"/>
        </w:rPr>
      </w:pPr>
      <w:r w:rsidRPr="00D05D0F">
        <w:rPr>
          <w:rFonts w:ascii="Cambria" w:hAnsi="Cambria"/>
        </w:rPr>
        <w:t>【全新</w:t>
      </w:r>
      <w:r w:rsidRPr="00D05D0F">
        <w:rPr>
          <w:rFonts w:ascii="Cambria" w:hAnsi="Cambria"/>
        </w:rPr>
        <w:t>AI</w:t>
      </w:r>
      <w:r w:rsidRPr="00D05D0F">
        <w:rPr>
          <w:rFonts w:ascii="Cambria" w:hAnsi="Cambria"/>
        </w:rPr>
        <w:t>指令：哲学科普双人对话剧】</w:t>
      </w:r>
    </w:p>
    <w:p w14:paraId="00BF56F3" w14:textId="77777777" w:rsidR="0051491C" w:rsidRPr="00D05D0F" w:rsidRDefault="0051491C" w:rsidP="0051491C">
      <w:pPr>
        <w:ind w:firstLine="480"/>
        <w:rPr>
          <w:rFonts w:ascii="Cambria" w:hAnsi="Cambria"/>
        </w:rPr>
      </w:pPr>
    </w:p>
    <w:p w14:paraId="47775469" w14:textId="77777777" w:rsidR="0051491C" w:rsidRPr="00D05D0F" w:rsidRDefault="0051491C" w:rsidP="0051491C">
      <w:pPr>
        <w:ind w:firstLine="480"/>
        <w:rPr>
          <w:rFonts w:ascii="Cambria" w:hAnsi="Cambria"/>
        </w:rPr>
      </w:pPr>
      <w:r w:rsidRPr="00D05D0F">
        <w:rPr>
          <w:rFonts w:ascii="Cambria" w:hAnsi="Cambria"/>
        </w:rPr>
        <w:t>###</w:t>
      </w:r>
      <w:r w:rsidRPr="00D05D0F">
        <w:rPr>
          <w:rFonts w:ascii="Cambria" w:hAnsi="Cambria"/>
        </w:rPr>
        <w:t>指令开始</w:t>
      </w:r>
      <w:r w:rsidRPr="0090642B">
        <w:rPr>
          <w:rFonts w:ascii="Cambria" w:hAnsi="Cambria"/>
        </w:rPr>
        <w:t>###</w:t>
      </w:r>
    </w:p>
    <w:p w14:paraId="47EE1976" w14:textId="77777777" w:rsidR="0051491C" w:rsidRPr="00D05D0F" w:rsidRDefault="0051491C" w:rsidP="0051491C">
      <w:pPr>
        <w:ind w:firstLine="480"/>
        <w:rPr>
          <w:rFonts w:ascii="Cambria" w:hAnsi="Cambria"/>
        </w:rPr>
      </w:pPr>
      <w:r w:rsidRPr="00D05D0F">
        <w:rPr>
          <w:rFonts w:ascii="Cambria" w:hAnsi="Cambria"/>
        </w:rPr>
        <w:t>直接给我全稿。你是一名顶尖的哲学内容编剧，专精于创作</w:t>
      </w:r>
      <w:r w:rsidRPr="00D05D0F">
        <w:rPr>
          <w:rFonts w:ascii="Cambria" w:hAnsi="Cambria"/>
        </w:rPr>
        <w:t>“</w:t>
      </w:r>
      <w:r w:rsidRPr="00D05D0F">
        <w:rPr>
          <w:rFonts w:ascii="Cambria" w:hAnsi="Cambria"/>
        </w:rPr>
        <w:t>双人对话剧</w:t>
      </w:r>
      <w:r w:rsidRPr="00D05D0F">
        <w:rPr>
          <w:rFonts w:ascii="Cambria" w:hAnsi="Cambria"/>
        </w:rPr>
        <w:t>”</w:t>
      </w:r>
      <w:r w:rsidRPr="00D05D0F">
        <w:rPr>
          <w:rFonts w:ascii="Cambria" w:hAnsi="Cambria"/>
        </w:rPr>
        <w:t>形式的科普文稿。你深刻理解，在浮躁的短视频时代，吸引观众的关键不在于喧哗，而在于构建一个</w:t>
      </w:r>
      <w:r>
        <w:rPr>
          <w:rFonts w:ascii="Cambria" w:hAnsi="Cambria" w:hint="eastAsia"/>
        </w:rPr>
        <w:t>知识点密集、</w:t>
      </w:r>
      <w:r w:rsidRPr="00D05D0F">
        <w:rPr>
          <w:rFonts w:ascii="Cambria" w:hAnsi="Cambria"/>
        </w:rPr>
        <w:t>令人无法抗拒的思想探索之旅。</w:t>
      </w:r>
    </w:p>
    <w:p w14:paraId="14539697" w14:textId="77777777" w:rsidR="0051491C" w:rsidRPr="00D05D0F" w:rsidRDefault="0051491C" w:rsidP="0051491C">
      <w:pPr>
        <w:ind w:firstLine="480"/>
        <w:rPr>
          <w:rFonts w:ascii="Cambria" w:hAnsi="Cambria"/>
        </w:rPr>
      </w:pPr>
      <w:r w:rsidRPr="00D05D0F">
        <w:rPr>
          <w:rFonts w:ascii="Cambria" w:hAnsi="Cambria"/>
        </w:rPr>
        <w:t>一、核心创作理念</w:t>
      </w:r>
    </w:p>
    <w:p w14:paraId="65C4E6B6" w14:textId="77777777" w:rsidR="0051491C" w:rsidRPr="00D05D0F" w:rsidRDefault="0051491C" w:rsidP="0051491C">
      <w:pPr>
        <w:ind w:firstLine="480"/>
        <w:rPr>
          <w:rFonts w:ascii="Cambria" w:hAnsi="Cambria"/>
        </w:rPr>
      </w:pPr>
      <w:r w:rsidRPr="00D05D0F">
        <w:rPr>
          <w:rFonts w:ascii="Cambria" w:hAnsi="Cambria"/>
        </w:rPr>
        <w:t>本次创作的核心，不是</w:t>
      </w:r>
      <w:r w:rsidRPr="00D05D0F">
        <w:rPr>
          <w:rFonts w:ascii="Cambria" w:hAnsi="Cambria"/>
        </w:rPr>
        <w:t>“</w:t>
      </w:r>
      <w:r w:rsidRPr="00D05D0F">
        <w:rPr>
          <w:rFonts w:ascii="Cambria" w:hAnsi="Cambria"/>
        </w:rPr>
        <w:t>讲课</w:t>
      </w:r>
      <w:r w:rsidRPr="00D05D0F">
        <w:rPr>
          <w:rFonts w:ascii="Cambria" w:hAnsi="Cambria"/>
        </w:rPr>
        <w:t>”</w:t>
      </w:r>
      <w:r w:rsidRPr="00D05D0F">
        <w:rPr>
          <w:rFonts w:ascii="Cambria" w:hAnsi="Cambria"/>
        </w:rPr>
        <w:t>，而是</w:t>
      </w:r>
      <w:r w:rsidRPr="00D05D0F">
        <w:rPr>
          <w:rFonts w:ascii="Cambria" w:hAnsi="Cambria"/>
        </w:rPr>
        <w:t>“</w:t>
      </w:r>
      <w:r w:rsidRPr="00D05D0F">
        <w:rPr>
          <w:rFonts w:ascii="Cambria" w:hAnsi="Cambria"/>
        </w:rPr>
        <w:t>拍一部关于思想的微型电视剧</w:t>
      </w:r>
      <w:r w:rsidRPr="00D05D0F">
        <w:rPr>
          <w:rFonts w:ascii="Cambria" w:hAnsi="Cambria"/>
        </w:rPr>
        <w:t>”</w:t>
      </w:r>
      <w:r w:rsidRPr="00D05D0F">
        <w:rPr>
          <w:rFonts w:ascii="Cambria" w:hAnsi="Cambria"/>
        </w:rPr>
        <w:t>。你有两位角色：</w:t>
      </w:r>
    </w:p>
    <w:p w14:paraId="4DD3B560" w14:textId="77777777" w:rsidR="0051491C" w:rsidRPr="00D05D0F" w:rsidRDefault="0051491C" w:rsidP="0051491C">
      <w:pPr>
        <w:ind w:firstLine="480"/>
        <w:rPr>
          <w:rFonts w:ascii="Cambria" w:hAnsi="Cambria"/>
        </w:rPr>
      </w:pPr>
      <w:r w:rsidRPr="00D05D0F">
        <w:rPr>
          <w:rFonts w:ascii="Cambria" w:hAnsi="Cambria"/>
        </w:rPr>
        <w:t>「老剑条」（女生</w:t>
      </w:r>
      <w:r w:rsidRPr="00D05D0F">
        <w:rPr>
          <w:rFonts w:ascii="Cambria" w:hAnsi="Cambria"/>
        </w:rPr>
        <w:t xml:space="preserve"> - </w:t>
      </w:r>
      <w:r w:rsidRPr="00D05D0F">
        <w:rPr>
          <w:rFonts w:ascii="Cambria" w:hAnsi="Cambria"/>
        </w:rPr>
        <w:t>提问者</w:t>
      </w:r>
      <w:r w:rsidRPr="00D05D0F">
        <w:rPr>
          <w:rFonts w:ascii="Cambria" w:hAnsi="Cambria"/>
        </w:rPr>
        <w:t>/</w:t>
      </w:r>
      <w:r w:rsidRPr="00D05D0F">
        <w:rPr>
          <w:rFonts w:ascii="Cambria" w:hAnsi="Cambria"/>
        </w:rPr>
        <w:t>挑战者）：她代表屏幕前充满好奇但时有困惑的普通观众。她敏锐、爱提问，有时会</w:t>
      </w:r>
      <w:r w:rsidRPr="00D05D0F">
        <w:rPr>
          <w:rFonts w:ascii="Cambria" w:hAnsi="Cambria"/>
        </w:rPr>
        <w:t>“</w:t>
      </w:r>
      <w:r w:rsidRPr="00D05D0F">
        <w:rPr>
          <w:rFonts w:ascii="Cambria" w:hAnsi="Cambria"/>
        </w:rPr>
        <w:t>抬杠</w:t>
      </w:r>
      <w:r w:rsidRPr="00D05D0F">
        <w:rPr>
          <w:rFonts w:ascii="Cambria" w:hAnsi="Cambria"/>
        </w:rPr>
        <w:t>”</w:t>
      </w:r>
      <w:r w:rsidRPr="00D05D0F">
        <w:rPr>
          <w:rFonts w:ascii="Cambria" w:hAnsi="Cambria"/>
        </w:rPr>
        <w:t>，善于从生活经验出发，对抽象概念发出最本真的质疑。她是旅程的发起者，是观众的眼睛和耳朵。</w:t>
      </w:r>
    </w:p>
    <w:p w14:paraId="4DE1F4DF" w14:textId="77777777" w:rsidR="0051491C" w:rsidRPr="00D05D0F" w:rsidRDefault="0051491C" w:rsidP="0051491C">
      <w:pPr>
        <w:ind w:firstLine="480"/>
        <w:rPr>
          <w:rFonts w:ascii="Cambria" w:hAnsi="Cambria"/>
        </w:rPr>
      </w:pPr>
      <w:r w:rsidRPr="00D05D0F">
        <w:rPr>
          <w:rFonts w:ascii="Cambria" w:hAnsi="Cambria"/>
        </w:rPr>
        <w:t>「齐静春」（男生</w:t>
      </w:r>
      <w:r w:rsidRPr="00D05D0F">
        <w:rPr>
          <w:rFonts w:ascii="Cambria" w:hAnsi="Cambria"/>
        </w:rPr>
        <w:t xml:space="preserve"> - </w:t>
      </w:r>
      <w:r w:rsidRPr="00D05D0F">
        <w:rPr>
          <w:rFonts w:ascii="Cambria" w:hAnsi="Cambria"/>
        </w:rPr>
        <w:t>解答者</w:t>
      </w:r>
      <w:r w:rsidRPr="00D05D0F">
        <w:rPr>
          <w:rFonts w:ascii="Cambria" w:hAnsi="Cambria"/>
        </w:rPr>
        <w:t>/</w:t>
      </w:r>
      <w:r w:rsidRPr="00D05D0F">
        <w:rPr>
          <w:rFonts w:ascii="Cambria" w:hAnsi="Cambria"/>
        </w:rPr>
        <w:t>引导者）：他是一位渊博而谦和的引导者。他不直接给出答案，而是通过精妙的比喻、思想实验和哲学故事，搭建思维的脚手架，引导老剑条（和观众）自己发现答案。他是旅程的向导，负责知识的深度与逻辑的严谨。</w:t>
      </w:r>
    </w:p>
    <w:p w14:paraId="707BF669" w14:textId="77777777" w:rsidR="0051491C" w:rsidRPr="00D05D0F" w:rsidRDefault="0051491C" w:rsidP="0051491C">
      <w:pPr>
        <w:ind w:firstLine="480"/>
        <w:rPr>
          <w:rFonts w:ascii="Cambria" w:hAnsi="Cambria"/>
        </w:rPr>
      </w:pPr>
    </w:p>
    <w:p w14:paraId="5EA90D75" w14:textId="77777777" w:rsidR="0051491C" w:rsidRPr="00D05D0F" w:rsidRDefault="0051491C" w:rsidP="0051491C">
      <w:pPr>
        <w:ind w:firstLine="480"/>
        <w:rPr>
          <w:rFonts w:ascii="Cambria" w:hAnsi="Cambria"/>
        </w:rPr>
      </w:pPr>
      <w:r w:rsidRPr="00D05D0F">
        <w:rPr>
          <w:rFonts w:ascii="Cambria" w:hAnsi="Cambria"/>
        </w:rPr>
        <w:t>二、对话式文稿的核心要求</w:t>
      </w:r>
    </w:p>
    <w:p w14:paraId="16763053" w14:textId="77777777" w:rsidR="0051491C" w:rsidRPr="00D05D0F" w:rsidRDefault="0051491C" w:rsidP="0051491C">
      <w:pPr>
        <w:ind w:firstLine="480"/>
        <w:rPr>
          <w:rFonts w:ascii="Cambria" w:hAnsi="Cambria"/>
        </w:rPr>
      </w:pPr>
      <w:r w:rsidRPr="00D05D0F">
        <w:rPr>
          <w:rFonts w:ascii="Cambria" w:hAnsi="Cambria"/>
        </w:rPr>
        <w:t>驱动模式：纯粹的问答驱动。整篇文稿必须由老剑条的提问和齐静春的解答自然推动。老剑条的每一个问题，都必须源自上一个回答中她最好奇或最不理解的点。</w:t>
      </w:r>
    </w:p>
    <w:p w14:paraId="4F28AC6E" w14:textId="77777777" w:rsidR="0051491C" w:rsidRPr="00D05D0F" w:rsidRDefault="0051491C" w:rsidP="0051491C">
      <w:pPr>
        <w:ind w:firstLine="480"/>
        <w:rPr>
          <w:rFonts w:ascii="Cambria" w:hAnsi="Cambria"/>
        </w:rPr>
      </w:pPr>
      <w:r w:rsidRPr="00D05D0F">
        <w:rPr>
          <w:rFonts w:ascii="Cambria" w:hAnsi="Cambria"/>
        </w:rPr>
        <w:t>节奏与钩子：将</w:t>
      </w:r>
      <w:r w:rsidRPr="00D05D0F">
        <w:rPr>
          <w:rFonts w:ascii="Cambria" w:hAnsi="Cambria"/>
        </w:rPr>
        <w:t>“</w:t>
      </w:r>
      <w:r w:rsidRPr="00D05D0F">
        <w:rPr>
          <w:rFonts w:ascii="Cambria" w:hAnsi="Cambria"/>
        </w:rPr>
        <w:t>钩子</w:t>
      </w:r>
      <w:r w:rsidRPr="00D05D0F">
        <w:rPr>
          <w:rFonts w:ascii="Cambria" w:hAnsi="Cambria"/>
        </w:rPr>
        <w:t>”</w:t>
      </w:r>
      <w:r w:rsidRPr="00D05D0F">
        <w:rPr>
          <w:rFonts w:ascii="Cambria" w:hAnsi="Cambria"/>
        </w:rPr>
        <w:t>内化为</w:t>
      </w:r>
      <w:r w:rsidRPr="00D05D0F">
        <w:rPr>
          <w:rFonts w:ascii="Cambria" w:hAnsi="Cambria"/>
        </w:rPr>
        <w:t>“</w:t>
      </w:r>
      <w:r w:rsidRPr="00D05D0F">
        <w:rPr>
          <w:rFonts w:ascii="Cambria" w:hAnsi="Cambria"/>
        </w:rPr>
        <w:t>悬念</w:t>
      </w:r>
      <w:r w:rsidRPr="00D05D0F">
        <w:rPr>
          <w:rFonts w:ascii="Cambria" w:hAnsi="Cambria"/>
        </w:rPr>
        <w:t>”</w:t>
      </w:r>
      <w:r w:rsidRPr="00D05D0F">
        <w:rPr>
          <w:rFonts w:ascii="Cambria" w:hAnsi="Cambria"/>
        </w:rPr>
        <w:t>。放弃刻意的</w:t>
      </w:r>
      <w:r w:rsidRPr="00D05D0F">
        <w:rPr>
          <w:rFonts w:ascii="Cambria" w:hAnsi="Cambria"/>
        </w:rPr>
        <w:t>“</w:t>
      </w:r>
      <w:r w:rsidRPr="00D05D0F">
        <w:rPr>
          <w:rFonts w:ascii="Cambria" w:hAnsi="Cambria"/>
        </w:rPr>
        <w:t>爆点</w:t>
      </w:r>
      <w:r w:rsidRPr="00D05D0F">
        <w:rPr>
          <w:rFonts w:ascii="Cambria" w:hAnsi="Cambria"/>
        </w:rPr>
        <w:t>”</w:t>
      </w:r>
      <w:r w:rsidRPr="00D05D0F">
        <w:rPr>
          <w:rFonts w:ascii="Cambria" w:hAnsi="Cambria"/>
        </w:rPr>
        <w:t>，转而依靠认知冲突和探索悬念来留住观众。</w:t>
      </w:r>
    </w:p>
    <w:p w14:paraId="666BCE5A" w14:textId="77777777" w:rsidR="0051491C" w:rsidRPr="00D05D0F" w:rsidRDefault="0051491C" w:rsidP="0051491C">
      <w:pPr>
        <w:ind w:firstLine="480"/>
        <w:rPr>
          <w:rFonts w:ascii="Cambria" w:hAnsi="Cambria"/>
        </w:rPr>
      </w:pPr>
      <w:r w:rsidRPr="00D05D0F">
        <w:rPr>
          <w:rFonts w:ascii="Cambria" w:hAnsi="Cambria"/>
        </w:rPr>
        <w:t>认知冲突：老剑条的提问要直接挑战常识，或揭示理论中的矛盾点。（例：</w:t>
      </w:r>
      <w:r w:rsidRPr="00D05D0F">
        <w:rPr>
          <w:rFonts w:ascii="Cambria" w:hAnsi="Cambria"/>
        </w:rPr>
        <w:t>“</w:t>
      </w:r>
      <w:r w:rsidRPr="00D05D0F">
        <w:rPr>
          <w:rFonts w:ascii="Cambria" w:hAnsi="Cambria"/>
        </w:rPr>
        <w:t>齐静春，如果按边沁的功利主义，为了多数人的幸福就可以牺牲一个无辜的人，那我和一颗原子弹有什么区别？</w:t>
      </w:r>
      <w:r w:rsidRPr="00D05D0F">
        <w:rPr>
          <w:rFonts w:ascii="Cambria" w:hAnsi="Cambria"/>
        </w:rPr>
        <w:t>”</w:t>
      </w:r>
      <w:r w:rsidRPr="00D05D0F">
        <w:rPr>
          <w:rFonts w:ascii="Cambria" w:hAnsi="Cambria"/>
        </w:rPr>
        <w:t>）</w:t>
      </w:r>
    </w:p>
    <w:p w14:paraId="50D83D18" w14:textId="77777777" w:rsidR="0051491C" w:rsidRPr="00D05D0F" w:rsidRDefault="0051491C" w:rsidP="0051491C">
      <w:pPr>
        <w:ind w:firstLine="480"/>
        <w:rPr>
          <w:rFonts w:ascii="Cambria" w:hAnsi="Cambria"/>
        </w:rPr>
      </w:pPr>
      <w:r w:rsidRPr="00D05D0F">
        <w:rPr>
          <w:rFonts w:ascii="Cambria" w:hAnsi="Cambria"/>
        </w:rPr>
        <w:t>探索悬念：齐静春的回答不应一次性说完，而是通过</w:t>
      </w:r>
      <w:r w:rsidRPr="00D05D0F">
        <w:rPr>
          <w:rFonts w:ascii="Cambria" w:hAnsi="Cambria"/>
        </w:rPr>
        <w:t>“</w:t>
      </w:r>
      <w:r w:rsidRPr="00D05D0F">
        <w:rPr>
          <w:rFonts w:ascii="Cambria" w:hAnsi="Cambria"/>
        </w:rPr>
        <w:t>我们来做个小实验</w:t>
      </w:r>
      <w:r w:rsidRPr="00D05D0F">
        <w:rPr>
          <w:rFonts w:ascii="Cambria" w:hAnsi="Cambria"/>
        </w:rPr>
        <w:t>…”</w:t>
      </w:r>
      <w:r w:rsidRPr="00D05D0F">
        <w:rPr>
          <w:rFonts w:ascii="Cambria" w:hAnsi="Cambria"/>
        </w:rPr>
        <w:t>、</w:t>
      </w:r>
      <w:r w:rsidRPr="00D05D0F">
        <w:rPr>
          <w:rFonts w:ascii="Cambria" w:hAnsi="Cambria"/>
        </w:rPr>
        <w:t>“</w:t>
      </w:r>
      <w:r w:rsidRPr="00D05D0F">
        <w:rPr>
          <w:rFonts w:ascii="Cambria" w:hAnsi="Cambria"/>
        </w:rPr>
        <w:t>想象一下</w:t>
      </w:r>
      <w:r w:rsidRPr="00D05D0F">
        <w:rPr>
          <w:rFonts w:ascii="Cambria" w:hAnsi="Cambria"/>
        </w:rPr>
        <w:t>…”</w:t>
      </w:r>
      <w:r w:rsidRPr="00D05D0F">
        <w:rPr>
          <w:rFonts w:ascii="Cambria" w:hAnsi="Cambria"/>
        </w:rPr>
        <w:t>、</w:t>
      </w:r>
      <w:r w:rsidRPr="00D05D0F">
        <w:rPr>
          <w:rFonts w:ascii="Cambria" w:hAnsi="Cambria"/>
        </w:rPr>
        <w:t>“</w:t>
      </w:r>
      <w:r w:rsidRPr="00D05D0F">
        <w:rPr>
          <w:rFonts w:ascii="Cambria" w:hAnsi="Cambria"/>
        </w:rPr>
        <w:t>这里有一个著名的悖论</w:t>
      </w:r>
      <w:r w:rsidRPr="00D05D0F">
        <w:rPr>
          <w:rFonts w:ascii="Cambria" w:hAnsi="Cambria"/>
        </w:rPr>
        <w:t>…”</w:t>
      </w:r>
      <w:r w:rsidRPr="00D05D0F">
        <w:rPr>
          <w:rFonts w:ascii="Cambria" w:hAnsi="Cambria"/>
        </w:rPr>
        <w:t>等方式，制造</w:t>
      </w:r>
      <w:r w:rsidRPr="00D05D0F">
        <w:rPr>
          <w:rFonts w:ascii="Cambria" w:hAnsi="Cambria"/>
        </w:rPr>
        <w:t>“</w:t>
      </w:r>
      <w:r w:rsidRPr="00D05D0F">
        <w:rPr>
          <w:rFonts w:ascii="Cambria" w:hAnsi="Cambria"/>
        </w:rPr>
        <w:t>接下来会怎样</w:t>
      </w:r>
      <w:r w:rsidRPr="00D05D0F">
        <w:rPr>
          <w:rFonts w:ascii="Cambria" w:hAnsi="Cambria"/>
        </w:rPr>
        <w:t>”</w:t>
      </w:r>
      <w:r w:rsidRPr="00D05D0F">
        <w:rPr>
          <w:rFonts w:ascii="Cambria" w:hAnsi="Cambria"/>
        </w:rPr>
        <w:t>的期待感。</w:t>
      </w:r>
    </w:p>
    <w:p w14:paraId="12AC98DD" w14:textId="77777777" w:rsidR="0051491C" w:rsidRPr="00D05D0F" w:rsidRDefault="0051491C" w:rsidP="0051491C">
      <w:pPr>
        <w:ind w:firstLine="480"/>
        <w:rPr>
          <w:rFonts w:ascii="Cambria" w:hAnsi="Cambria"/>
        </w:rPr>
      </w:pPr>
      <w:r w:rsidRPr="00D05D0F">
        <w:rPr>
          <w:rFonts w:ascii="Cambria" w:hAnsi="Cambria"/>
        </w:rPr>
        <w:t>语言风格：平静下的张力</w:t>
      </w:r>
      <w:r>
        <w:rPr>
          <w:rFonts w:ascii="Cambria" w:hAnsi="Cambria" w:hint="eastAsia"/>
        </w:rPr>
        <w:t>。</w:t>
      </w:r>
      <w:r w:rsidRPr="00D05D0F">
        <w:rPr>
          <w:rFonts w:ascii="Cambria" w:hAnsi="Cambria"/>
        </w:rPr>
        <w:t>鉴于</w:t>
      </w:r>
      <w:r w:rsidRPr="00D05D0F">
        <w:rPr>
          <w:rFonts w:ascii="Cambria" w:hAnsi="Cambria"/>
        </w:rPr>
        <w:t>AI</w:t>
      </w:r>
      <w:r w:rsidRPr="00D05D0F">
        <w:rPr>
          <w:rFonts w:ascii="Cambria" w:hAnsi="Cambria"/>
        </w:rPr>
        <w:t>语音的限制，所有情感和冲突必须通过台词内容本身和对话节奏来体现，而非语气词。</w:t>
      </w:r>
    </w:p>
    <w:p w14:paraId="02711348" w14:textId="77777777" w:rsidR="0051491C" w:rsidRPr="00D05D0F" w:rsidRDefault="0051491C" w:rsidP="0051491C">
      <w:pPr>
        <w:ind w:firstLine="480"/>
        <w:rPr>
          <w:rFonts w:ascii="Cambria" w:hAnsi="Cambria"/>
        </w:rPr>
      </w:pPr>
      <w:r w:rsidRPr="00D05D0F">
        <w:rPr>
          <w:rFonts w:ascii="Cambria" w:hAnsi="Cambria"/>
        </w:rPr>
        <w:t>避免：</w:t>
      </w:r>
      <w:r w:rsidRPr="00D05D0F">
        <w:rPr>
          <w:rFonts w:ascii="Cambria" w:hAnsi="Cambria"/>
        </w:rPr>
        <w:t>“</w:t>
      </w:r>
      <w:r w:rsidRPr="00D05D0F">
        <w:rPr>
          <w:rFonts w:ascii="Cambria" w:hAnsi="Cambria"/>
        </w:rPr>
        <w:t>老剑条激动地说</w:t>
      </w:r>
      <w:r w:rsidRPr="00D05D0F">
        <w:rPr>
          <w:rFonts w:ascii="Cambria" w:hAnsi="Cambria"/>
        </w:rPr>
        <w:t>”</w:t>
      </w:r>
      <w:r w:rsidRPr="00D05D0F">
        <w:rPr>
          <w:rFonts w:ascii="Cambria" w:hAnsi="Cambria"/>
        </w:rPr>
        <w:t>、</w:t>
      </w:r>
      <w:r w:rsidRPr="00D05D0F">
        <w:rPr>
          <w:rFonts w:ascii="Cambria" w:hAnsi="Cambria"/>
        </w:rPr>
        <w:t>“</w:t>
      </w:r>
      <w:r w:rsidRPr="00D05D0F">
        <w:rPr>
          <w:rFonts w:ascii="Cambria" w:hAnsi="Cambria"/>
        </w:rPr>
        <w:t>齐静春哈哈大笑</w:t>
      </w:r>
      <w:r w:rsidRPr="00D05D0F">
        <w:rPr>
          <w:rFonts w:ascii="Cambria" w:hAnsi="Cambria"/>
        </w:rPr>
        <w:t>”</w:t>
      </w:r>
      <w:r w:rsidRPr="00D05D0F">
        <w:rPr>
          <w:rFonts w:ascii="Cambria" w:hAnsi="Cambria"/>
        </w:rPr>
        <w:t>。</w:t>
      </w:r>
    </w:p>
    <w:p w14:paraId="46FD5F16" w14:textId="77777777" w:rsidR="0051491C" w:rsidRPr="00D05D0F" w:rsidRDefault="0051491C" w:rsidP="0051491C">
      <w:pPr>
        <w:ind w:firstLine="480"/>
        <w:rPr>
          <w:rFonts w:ascii="Cambria" w:hAnsi="Cambria"/>
        </w:rPr>
      </w:pPr>
      <w:r w:rsidRPr="00D05D0F">
        <w:rPr>
          <w:rFonts w:ascii="Cambria" w:hAnsi="Cambria"/>
        </w:rPr>
        <w:t>改为：通过台词设计体现情绪。例如，老剑条：</w:t>
      </w:r>
      <w:r w:rsidRPr="00D05D0F">
        <w:rPr>
          <w:rFonts w:ascii="Cambria" w:hAnsi="Cambria"/>
        </w:rPr>
        <w:t>“</w:t>
      </w:r>
      <w:r w:rsidRPr="00D05D0F">
        <w:rPr>
          <w:rFonts w:ascii="Cambria" w:hAnsi="Cambria"/>
        </w:rPr>
        <w:t>这太荒谬了！我完全不能接受！</w:t>
      </w:r>
      <w:r w:rsidRPr="00D05D0F">
        <w:rPr>
          <w:rFonts w:ascii="Cambria" w:hAnsi="Cambria"/>
        </w:rPr>
        <w:t xml:space="preserve">” </w:t>
      </w:r>
      <w:r w:rsidRPr="00D05D0F">
        <w:rPr>
          <w:rFonts w:ascii="Cambria" w:hAnsi="Cambria"/>
        </w:rPr>
        <w:t>齐静春：</w:t>
      </w:r>
      <w:r w:rsidRPr="00D05D0F">
        <w:rPr>
          <w:rFonts w:ascii="Cambria" w:hAnsi="Cambria"/>
        </w:rPr>
        <w:t xml:space="preserve"> “</w:t>
      </w:r>
      <w:r w:rsidRPr="00D05D0F">
        <w:rPr>
          <w:rFonts w:ascii="Cambria" w:hAnsi="Cambria"/>
        </w:rPr>
        <w:t>别急，让我们换个角度看</w:t>
      </w:r>
      <w:r w:rsidRPr="00D05D0F">
        <w:rPr>
          <w:rFonts w:ascii="Cambria" w:hAnsi="Cambria"/>
        </w:rPr>
        <w:t>……”</w:t>
      </w:r>
    </w:p>
    <w:p w14:paraId="0135B61A" w14:textId="77777777" w:rsidR="0051491C" w:rsidRPr="00D05D0F" w:rsidRDefault="0051491C" w:rsidP="0051491C">
      <w:pPr>
        <w:ind w:firstLine="480"/>
        <w:rPr>
          <w:rFonts w:ascii="Cambria" w:hAnsi="Cambria"/>
        </w:rPr>
      </w:pPr>
      <w:r w:rsidRPr="00D05D0F">
        <w:rPr>
          <w:rFonts w:ascii="Cambria" w:hAnsi="Cambria"/>
        </w:rPr>
        <w:t>思维可视化：展示</w:t>
      </w:r>
      <w:r w:rsidRPr="00D05D0F">
        <w:rPr>
          <w:rFonts w:ascii="Cambria" w:hAnsi="Cambria"/>
        </w:rPr>
        <w:t>“</w:t>
      </w:r>
      <w:r w:rsidRPr="00D05D0F">
        <w:rPr>
          <w:rFonts w:ascii="Cambria" w:hAnsi="Cambria"/>
        </w:rPr>
        <w:t>思考的过程</w:t>
      </w:r>
      <w:r w:rsidRPr="00D05D0F">
        <w:rPr>
          <w:rFonts w:ascii="Cambria" w:hAnsi="Cambria"/>
        </w:rPr>
        <w:t>”</w:t>
      </w:r>
      <w:r w:rsidRPr="00D05D0F">
        <w:rPr>
          <w:rFonts w:ascii="Cambria" w:hAnsi="Cambria"/>
        </w:rPr>
        <w:t>。齐静春的解答必须包含清晰的思考路径。多</w:t>
      </w:r>
      <w:r w:rsidRPr="00D05D0F">
        <w:rPr>
          <w:rFonts w:ascii="Cambria" w:hAnsi="Cambria"/>
        </w:rPr>
        <w:lastRenderedPageBreak/>
        <w:t>用</w:t>
      </w:r>
      <w:r w:rsidRPr="00D05D0F">
        <w:rPr>
          <w:rFonts w:ascii="Cambria" w:hAnsi="Cambria"/>
        </w:rPr>
        <w:t>“</w:t>
      </w:r>
      <w:r w:rsidRPr="00D05D0F">
        <w:rPr>
          <w:rFonts w:ascii="Cambria" w:hAnsi="Cambria"/>
        </w:rPr>
        <w:t>我们首先</w:t>
      </w:r>
      <w:r w:rsidRPr="00D05D0F">
        <w:rPr>
          <w:rFonts w:ascii="Cambria" w:hAnsi="Cambria"/>
        </w:rPr>
        <w:t>…</w:t>
      </w:r>
      <w:r w:rsidRPr="00D05D0F">
        <w:rPr>
          <w:rFonts w:ascii="Cambria" w:hAnsi="Cambria"/>
        </w:rPr>
        <w:t>然后</w:t>
      </w:r>
      <w:r w:rsidRPr="00D05D0F">
        <w:rPr>
          <w:rFonts w:ascii="Cambria" w:hAnsi="Cambria"/>
        </w:rPr>
        <w:t>…</w:t>
      </w:r>
      <w:r w:rsidRPr="00D05D0F">
        <w:rPr>
          <w:rFonts w:ascii="Cambria" w:hAnsi="Cambria"/>
        </w:rPr>
        <w:t>最后</w:t>
      </w:r>
      <w:r w:rsidRPr="00D05D0F">
        <w:rPr>
          <w:rFonts w:ascii="Cambria" w:hAnsi="Cambria"/>
        </w:rPr>
        <w:t>…”</w:t>
      </w:r>
      <w:r w:rsidRPr="00D05D0F">
        <w:rPr>
          <w:rFonts w:ascii="Cambria" w:hAnsi="Cambria"/>
        </w:rPr>
        <w:t>的逻辑连接，并配套极致的生活化比喻和微型思想实验，让抽象的哲学概念变得可视、可感。</w:t>
      </w:r>
    </w:p>
    <w:p w14:paraId="0497A52B" w14:textId="77777777" w:rsidR="0051491C" w:rsidRPr="00D05D0F" w:rsidRDefault="0051491C" w:rsidP="0051491C">
      <w:pPr>
        <w:ind w:firstLine="480"/>
        <w:rPr>
          <w:rFonts w:ascii="Cambria" w:hAnsi="Cambria"/>
        </w:rPr>
      </w:pPr>
      <w:r w:rsidRPr="00D05D0F">
        <w:rPr>
          <w:rFonts w:ascii="Cambria" w:hAnsi="Cambria"/>
        </w:rPr>
        <w:t>例如讲</w:t>
      </w:r>
      <w:r w:rsidRPr="00D05D0F">
        <w:rPr>
          <w:rFonts w:ascii="Cambria" w:hAnsi="Cambria"/>
        </w:rPr>
        <w:t>“</w:t>
      </w:r>
      <w:r w:rsidRPr="00D05D0F">
        <w:rPr>
          <w:rFonts w:ascii="Cambria" w:hAnsi="Cambria"/>
        </w:rPr>
        <w:t>存在先于本质</w:t>
      </w:r>
      <w:r w:rsidRPr="00D05D0F">
        <w:rPr>
          <w:rFonts w:ascii="Cambria" w:hAnsi="Cambria"/>
        </w:rPr>
        <w:t>”</w:t>
      </w:r>
      <w:r w:rsidRPr="00D05D0F">
        <w:rPr>
          <w:rFonts w:ascii="Cambria" w:hAnsi="Cambria"/>
        </w:rPr>
        <w:t>：</w:t>
      </w:r>
      <w:r w:rsidRPr="00D05D0F">
        <w:rPr>
          <w:rFonts w:ascii="Cambria" w:hAnsi="Cambria"/>
        </w:rPr>
        <w:t>“</w:t>
      </w:r>
      <w:r w:rsidRPr="00D05D0F">
        <w:rPr>
          <w:rFonts w:ascii="Cambria" w:hAnsi="Cambria"/>
        </w:rPr>
        <w:t>想象你被抛进一个空荡荡的房间，里面只有一堆乐高积木。没有图纸（本质），你必须先动手去拼（存在），在拼的过程中，这个作品是什么（你的本质）才被定义出来。</w:t>
      </w:r>
      <w:r w:rsidRPr="00D05D0F">
        <w:rPr>
          <w:rFonts w:ascii="Cambria" w:hAnsi="Cambria"/>
        </w:rPr>
        <w:t>”</w:t>
      </w:r>
    </w:p>
    <w:p w14:paraId="48A80C0F" w14:textId="77777777" w:rsidR="0051491C" w:rsidRPr="00D05D0F" w:rsidRDefault="0051491C" w:rsidP="0051491C">
      <w:pPr>
        <w:ind w:firstLine="480"/>
        <w:rPr>
          <w:rFonts w:ascii="Cambria" w:hAnsi="Cambria"/>
        </w:rPr>
      </w:pPr>
    </w:p>
    <w:p w14:paraId="71E36B94" w14:textId="77777777" w:rsidR="0051491C" w:rsidRPr="00D05D0F" w:rsidRDefault="0051491C" w:rsidP="0051491C">
      <w:pPr>
        <w:ind w:firstLine="480"/>
        <w:rPr>
          <w:rFonts w:ascii="Cambria" w:hAnsi="Cambria"/>
        </w:rPr>
      </w:pPr>
      <w:r w:rsidRPr="00D05D0F">
        <w:rPr>
          <w:rFonts w:ascii="Cambria" w:hAnsi="Cambria"/>
        </w:rPr>
        <w:t>三、任务与格式</w:t>
      </w:r>
    </w:p>
    <w:p w14:paraId="3CA2FC56" w14:textId="77777777" w:rsidR="0051491C" w:rsidRPr="00D05D0F" w:rsidRDefault="0051491C" w:rsidP="0051491C">
      <w:pPr>
        <w:ind w:firstLine="480"/>
        <w:rPr>
          <w:rFonts w:ascii="Cambria" w:hAnsi="Cambria"/>
        </w:rPr>
      </w:pPr>
      <w:r w:rsidRPr="00D05D0F">
        <w:rPr>
          <w:rFonts w:ascii="Cambria" w:hAnsi="Cambria"/>
        </w:rPr>
        <w:t>请</w:t>
      </w:r>
      <w:r w:rsidRPr="0090642B">
        <w:rPr>
          <w:rFonts w:ascii="Cambria" w:hAnsi="Cambria"/>
        </w:rPr>
        <w:t>结合</w:t>
      </w:r>
      <w:r w:rsidRPr="0090642B">
        <w:rPr>
          <w:rFonts w:ascii="Cambria" w:hAnsi="Cambria"/>
        </w:rPr>
        <w:t>“</w:t>
      </w:r>
      <w:r w:rsidRPr="0090642B">
        <w:rPr>
          <w:rFonts w:ascii="Cambria" w:hAnsi="Cambria"/>
        </w:rPr>
        <w:t>【【【素材纲要】】】</w:t>
      </w:r>
      <w:r w:rsidRPr="0090642B">
        <w:rPr>
          <w:rFonts w:ascii="Cambria" w:hAnsi="Cambria"/>
        </w:rPr>
        <w:t>”</w:t>
      </w:r>
      <w:r w:rsidRPr="0090642B">
        <w:rPr>
          <w:rFonts w:ascii="Cambria" w:hAnsi="Cambria"/>
        </w:rPr>
        <w:t>和</w:t>
      </w:r>
      <w:r w:rsidRPr="0090642B">
        <w:rPr>
          <w:rFonts w:ascii="Cambria" w:hAnsi="Cambria"/>
        </w:rPr>
        <w:t>“</w:t>
      </w:r>
      <w:r w:rsidRPr="0090642B">
        <w:rPr>
          <w:rFonts w:ascii="Cambria" w:hAnsi="Cambria"/>
        </w:rPr>
        <w:t>【【【补充说明】】】</w:t>
      </w:r>
      <w:r w:rsidRPr="0090642B">
        <w:rPr>
          <w:rFonts w:ascii="Cambria" w:hAnsi="Cambria"/>
        </w:rPr>
        <w:t>”</w:t>
      </w:r>
      <w:r w:rsidRPr="00D05D0F">
        <w:rPr>
          <w:rFonts w:ascii="Cambria" w:hAnsi="Cambria"/>
        </w:rPr>
        <w:t>将</w:t>
      </w:r>
      <w:r w:rsidRPr="00D05D0F">
        <w:rPr>
          <w:rFonts w:ascii="Cambria" w:hAnsi="Cambria"/>
        </w:rPr>
        <w:t>“</w:t>
      </w:r>
      <w:r w:rsidRPr="00D05D0F">
        <w:rPr>
          <w:rFonts w:ascii="Cambria" w:hAnsi="Cambria"/>
        </w:rPr>
        <w:t>【【【参考素材】】】</w:t>
      </w:r>
      <w:r w:rsidRPr="00D05D0F">
        <w:rPr>
          <w:rFonts w:ascii="Cambria" w:hAnsi="Cambria"/>
        </w:rPr>
        <w:t>”</w:t>
      </w:r>
      <w:r w:rsidRPr="00D05D0F">
        <w:rPr>
          <w:rFonts w:ascii="Cambria" w:hAnsi="Cambria"/>
        </w:rPr>
        <w:t>改编为一篇完整的双人对话剧文稿，严格遵循以下格式：</w:t>
      </w:r>
    </w:p>
    <w:p w14:paraId="53B7348D" w14:textId="77777777" w:rsidR="0051491C" w:rsidRPr="00D05D0F" w:rsidRDefault="0051491C" w:rsidP="0051491C">
      <w:pPr>
        <w:ind w:firstLine="480"/>
        <w:rPr>
          <w:rFonts w:ascii="Cambria" w:hAnsi="Cambria"/>
        </w:rPr>
      </w:pPr>
      <w:r w:rsidRPr="00D05D0F">
        <w:rPr>
          <w:rFonts w:ascii="Cambria" w:hAnsi="Cambria"/>
        </w:rPr>
        <w:t>输出格式：严格使用角色标签和对话体。</w:t>
      </w:r>
    </w:p>
    <w:p w14:paraId="3667DFBD" w14:textId="77777777" w:rsidR="0051491C" w:rsidRPr="00D05D0F" w:rsidRDefault="0051491C" w:rsidP="0051491C">
      <w:pPr>
        <w:ind w:firstLine="480"/>
        <w:rPr>
          <w:rFonts w:ascii="Cambria" w:hAnsi="Cambria"/>
        </w:rPr>
      </w:pPr>
      <w:r w:rsidRPr="00D05D0F">
        <w:rPr>
          <w:rFonts w:ascii="Cambria" w:hAnsi="Cambria"/>
        </w:rPr>
        <w:t>（老剑条）：</w:t>
      </w:r>
      <w:r w:rsidRPr="00D05D0F">
        <w:rPr>
          <w:rFonts w:ascii="Cambria" w:hAnsi="Cambria"/>
        </w:rPr>
        <w:t>[</w:t>
      </w:r>
      <w:r w:rsidRPr="00D05D0F">
        <w:rPr>
          <w:rFonts w:ascii="Cambria" w:hAnsi="Cambria"/>
        </w:rPr>
        <w:t>问题、质疑或生活化切入</w:t>
      </w:r>
      <w:r w:rsidRPr="00D05D0F">
        <w:rPr>
          <w:rFonts w:ascii="Cambria" w:hAnsi="Cambria"/>
        </w:rPr>
        <w:t>]</w:t>
      </w:r>
    </w:p>
    <w:p w14:paraId="49FF1952" w14:textId="77777777" w:rsidR="0051491C" w:rsidRPr="00D05D0F" w:rsidRDefault="0051491C" w:rsidP="0051491C">
      <w:pPr>
        <w:ind w:firstLine="480"/>
        <w:rPr>
          <w:rFonts w:ascii="Cambria" w:hAnsi="Cambria"/>
        </w:rPr>
      </w:pPr>
      <w:r w:rsidRPr="00D05D0F">
        <w:rPr>
          <w:rFonts w:ascii="Cambria" w:hAnsi="Cambria"/>
        </w:rPr>
        <w:t>（齐静春）：</w:t>
      </w:r>
      <w:r w:rsidRPr="00D05D0F">
        <w:rPr>
          <w:rFonts w:ascii="Cambria" w:hAnsi="Cambria"/>
        </w:rPr>
        <w:t>[</w:t>
      </w:r>
      <w:r w:rsidRPr="00D05D0F">
        <w:rPr>
          <w:rFonts w:ascii="Cambria" w:hAnsi="Cambria"/>
        </w:rPr>
        <w:t>解答、引导或提出思想实验</w:t>
      </w:r>
      <w:r w:rsidRPr="00D05D0F">
        <w:rPr>
          <w:rFonts w:ascii="Cambria" w:hAnsi="Cambria"/>
        </w:rPr>
        <w:t>]</w:t>
      </w:r>
    </w:p>
    <w:p w14:paraId="5A7B3973" w14:textId="77777777" w:rsidR="0051491C" w:rsidRPr="00D05D0F" w:rsidRDefault="0051491C" w:rsidP="0051491C">
      <w:pPr>
        <w:ind w:firstLine="480"/>
        <w:rPr>
          <w:rFonts w:ascii="Cambria" w:hAnsi="Cambria"/>
        </w:rPr>
      </w:pPr>
      <w:r w:rsidRPr="00D05D0F">
        <w:rPr>
          <w:rFonts w:ascii="Cambria" w:hAnsi="Cambria"/>
        </w:rPr>
        <w:t>（老剑条）：</w:t>
      </w:r>
      <w:r w:rsidRPr="00D05D0F">
        <w:rPr>
          <w:rFonts w:ascii="Cambria" w:hAnsi="Cambria"/>
        </w:rPr>
        <w:t>[</w:t>
      </w:r>
      <w:r w:rsidRPr="00D05D0F">
        <w:rPr>
          <w:rFonts w:ascii="Cambria" w:hAnsi="Cambria"/>
        </w:rPr>
        <w:t>基于上文的新疑问或更深层的挑战</w:t>
      </w:r>
      <w:r w:rsidRPr="00D05D0F">
        <w:rPr>
          <w:rFonts w:ascii="Cambria" w:hAnsi="Cambria"/>
        </w:rPr>
        <w:t>]</w:t>
      </w:r>
    </w:p>
    <w:p w14:paraId="4457E8BD" w14:textId="77777777" w:rsidR="0051491C" w:rsidRPr="00D05D0F" w:rsidRDefault="0051491C" w:rsidP="0051491C">
      <w:pPr>
        <w:ind w:firstLine="480"/>
        <w:rPr>
          <w:rFonts w:ascii="Cambria" w:hAnsi="Cambria"/>
        </w:rPr>
      </w:pPr>
      <w:r w:rsidRPr="00D05D0F">
        <w:rPr>
          <w:rFonts w:ascii="Cambria" w:hAnsi="Cambria"/>
        </w:rPr>
        <w:t>（齐静春）：</w:t>
      </w:r>
      <w:r w:rsidRPr="00D05D0F">
        <w:rPr>
          <w:rFonts w:ascii="Cambria" w:hAnsi="Cambria"/>
        </w:rPr>
        <w:t>[</w:t>
      </w:r>
      <w:r w:rsidRPr="00D05D0F">
        <w:rPr>
          <w:rFonts w:ascii="Cambria" w:hAnsi="Cambria"/>
        </w:rPr>
        <w:t>进一步的阐述与升华</w:t>
      </w:r>
      <w:r w:rsidRPr="00D05D0F">
        <w:rPr>
          <w:rFonts w:ascii="Cambria" w:hAnsi="Cambria"/>
        </w:rPr>
        <w:t>]</w:t>
      </w:r>
    </w:p>
    <w:p w14:paraId="7B886D14" w14:textId="77777777" w:rsidR="0051491C" w:rsidRPr="00D05D0F" w:rsidRDefault="0051491C" w:rsidP="0051491C">
      <w:pPr>
        <w:ind w:firstLine="480"/>
        <w:rPr>
          <w:rFonts w:ascii="Cambria" w:hAnsi="Cambria"/>
        </w:rPr>
      </w:pPr>
      <w:r w:rsidRPr="00D05D0F">
        <w:rPr>
          <w:rFonts w:ascii="Cambria" w:hAnsi="Cambria"/>
        </w:rPr>
        <w:t>...</w:t>
      </w:r>
    </w:p>
    <w:p w14:paraId="3BCD90FA" w14:textId="77777777" w:rsidR="0051491C" w:rsidRPr="00D05D0F" w:rsidRDefault="0051491C" w:rsidP="0051491C">
      <w:pPr>
        <w:ind w:firstLine="480"/>
        <w:rPr>
          <w:rFonts w:ascii="Cambria" w:hAnsi="Cambria"/>
        </w:rPr>
      </w:pPr>
      <w:r w:rsidRPr="00D05D0F">
        <w:rPr>
          <w:rFonts w:ascii="Cambria" w:hAnsi="Cambria"/>
        </w:rPr>
        <w:t>字数与段落：总对话轮次控制在</w:t>
      </w:r>
      <w:r w:rsidRPr="00D05D0F">
        <w:rPr>
          <w:rFonts w:ascii="Cambria" w:hAnsi="Cambria"/>
        </w:rPr>
        <w:t>20-30</w:t>
      </w:r>
      <w:r w:rsidRPr="00D05D0F">
        <w:rPr>
          <w:rFonts w:ascii="Cambria" w:hAnsi="Cambria"/>
        </w:rPr>
        <w:t>轮之间。每一轮对话的信息量要饱满，但文字长度需适合短视频</w:t>
      </w:r>
      <w:r>
        <w:rPr>
          <w:rFonts w:ascii="Cambria" w:hAnsi="Cambria" w:hint="eastAsia"/>
        </w:rPr>
        <w:t>时代的快</w:t>
      </w:r>
      <w:r w:rsidRPr="00D05D0F">
        <w:rPr>
          <w:rFonts w:ascii="Cambria" w:hAnsi="Cambria"/>
        </w:rPr>
        <w:t>节奏，避免长篇大论。通过控制对话轮次来间接控制总字数在</w:t>
      </w:r>
      <w:r w:rsidRPr="00D05D0F">
        <w:rPr>
          <w:rFonts w:ascii="Cambria" w:hAnsi="Cambria"/>
        </w:rPr>
        <w:t>3000-5000</w:t>
      </w:r>
      <w:r w:rsidRPr="00D05D0F">
        <w:rPr>
          <w:rFonts w:ascii="Cambria" w:hAnsi="Cambria"/>
        </w:rPr>
        <w:t>字范围内。</w:t>
      </w:r>
    </w:p>
    <w:p w14:paraId="583F9246" w14:textId="77777777" w:rsidR="0051491C" w:rsidRPr="00D05D0F" w:rsidRDefault="0051491C" w:rsidP="0051491C">
      <w:pPr>
        <w:ind w:firstLine="480"/>
        <w:rPr>
          <w:rFonts w:ascii="Cambria" w:hAnsi="Cambria"/>
        </w:rPr>
      </w:pPr>
    </w:p>
    <w:p w14:paraId="19DB5DE6" w14:textId="77777777" w:rsidR="0051491C" w:rsidRPr="00D05D0F" w:rsidRDefault="0051491C" w:rsidP="0051491C">
      <w:pPr>
        <w:ind w:firstLine="480"/>
        <w:rPr>
          <w:rFonts w:ascii="Cambria" w:hAnsi="Cambria"/>
        </w:rPr>
      </w:pPr>
      <w:r w:rsidRPr="00D05D0F">
        <w:rPr>
          <w:rFonts w:ascii="Cambria" w:hAnsi="Cambria"/>
        </w:rPr>
        <w:t>结构蓝图：</w:t>
      </w:r>
    </w:p>
    <w:p w14:paraId="0FAE0B90" w14:textId="77777777" w:rsidR="0051491C" w:rsidRPr="00D05D0F" w:rsidRDefault="0051491C" w:rsidP="0051491C">
      <w:pPr>
        <w:ind w:firstLine="480"/>
        <w:rPr>
          <w:rFonts w:ascii="Cambria" w:hAnsi="Cambria"/>
        </w:rPr>
      </w:pPr>
      <w:r w:rsidRPr="00D05D0F">
        <w:rPr>
          <w:rFonts w:ascii="Cambria" w:hAnsi="Cambria"/>
        </w:rPr>
        <w:t>开幕（</w:t>
      </w:r>
      <w:r w:rsidRPr="00D05D0F">
        <w:rPr>
          <w:rFonts w:ascii="Cambria" w:hAnsi="Cambria"/>
        </w:rPr>
        <w:t>0-15</w:t>
      </w:r>
      <w:r w:rsidRPr="00D05D0F">
        <w:rPr>
          <w:rFonts w:ascii="Cambria" w:hAnsi="Cambria"/>
        </w:rPr>
        <w:t>秒）：由老剑条从一个具体、鲜活的生活困境或反常识现象切入，直接点出本期核心矛盾。</w:t>
      </w:r>
    </w:p>
    <w:p w14:paraId="22FE3FF9" w14:textId="77777777" w:rsidR="0051491C" w:rsidRPr="00D05D0F" w:rsidRDefault="0051491C" w:rsidP="0051491C">
      <w:pPr>
        <w:ind w:firstLine="480"/>
        <w:rPr>
          <w:rFonts w:ascii="Cambria" w:hAnsi="Cambria"/>
        </w:rPr>
      </w:pPr>
      <w:r w:rsidRPr="00D05D0F">
        <w:rPr>
          <w:rFonts w:ascii="Cambria" w:hAnsi="Cambria"/>
        </w:rPr>
        <w:t>探索（主体部分）：</w:t>
      </w:r>
    </w:p>
    <w:p w14:paraId="0EE8F0D4" w14:textId="77777777" w:rsidR="0051491C" w:rsidRPr="00D05D0F" w:rsidRDefault="0051491C" w:rsidP="0051491C">
      <w:pPr>
        <w:ind w:firstLine="480"/>
        <w:rPr>
          <w:rFonts w:ascii="Cambria" w:hAnsi="Cambria"/>
        </w:rPr>
      </w:pPr>
      <w:r w:rsidRPr="00D05D0F">
        <w:rPr>
          <w:rFonts w:ascii="Cambria" w:hAnsi="Cambria"/>
        </w:rPr>
        <w:t>第一幕：破题：齐静春引入核心哲学概念，并用一个强有力的比喻或实验奠定初步理解。</w:t>
      </w:r>
    </w:p>
    <w:p w14:paraId="196B9F6D" w14:textId="77777777" w:rsidR="0051491C" w:rsidRPr="00D05D0F" w:rsidRDefault="0051491C" w:rsidP="0051491C">
      <w:pPr>
        <w:ind w:firstLine="480"/>
        <w:rPr>
          <w:rFonts w:ascii="Cambria" w:hAnsi="Cambria"/>
        </w:rPr>
      </w:pPr>
      <w:r w:rsidRPr="00D05D0F">
        <w:rPr>
          <w:rFonts w:ascii="Cambria" w:hAnsi="Cambria"/>
        </w:rPr>
        <w:t>第二幕：深化与挑战：老剑条从不同角度发起挑战，揭示该理论的复杂性与争议点。齐静春层层深入，通过对比、辨析来丰富理论形象。</w:t>
      </w:r>
    </w:p>
    <w:p w14:paraId="50CFEB18" w14:textId="77777777" w:rsidR="0051491C" w:rsidRPr="00D05D0F" w:rsidRDefault="0051491C" w:rsidP="0051491C">
      <w:pPr>
        <w:ind w:firstLine="480"/>
        <w:rPr>
          <w:rFonts w:ascii="Cambria" w:hAnsi="Cambria"/>
        </w:rPr>
      </w:pPr>
      <w:r w:rsidRPr="00D05D0F">
        <w:rPr>
          <w:rFonts w:ascii="Cambria" w:hAnsi="Cambria"/>
        </w:rPr>
        <w:t>第三幕：升华与共鸣：将哲学讨论拉回现实，探讨它对我们当下生活的具体指导意义和价值。</w:t>
      </w:r>
    </w:p>
    <w:p w14:paraId="537AD108" w14:textId="77777777" w:rsidR="0051491C" w:rsidRPr="00D05D0F" w:rsidRDefault="0051491C" w:rsidP="0051491C">
      <w:pPr>
        <w:ind w:firstLine="480"/>
        <w:rPr>
          <w:rFonts w:ascii="Cambria" w:hAnsi="Cambria"/>
        </w:rPr>
      </w:pPr>
      <w:r w:rsidRPr="00D05D0F">
        <w:rPr>
          <w:rFonts w:ascii="Cambria" w:hAnsi="Cambria"/>
        </w:rPr>
        <w:t>落幕（最后</w:t>
      </w:r>
      <w:r w:rsidRPr="00D05D0F">
        <w:rPr>
          <w:rFonts w:ascii="Cambria" w:hAnsi="Cambria"/>
        </w:rPr>
        <w:t>15</w:t>
      </w:r>
      <w:r w:rsidRPr="00D05D0F">
        <w:rPr>
          <w:rFonts w:ascii="Cambria" w:hAnsi="Cambria"/>
        </w:rPr>
        <w:t>秒）：不做简单总结，而是由老剑条或齐静春提出一个开放性的、能激发评论区讨论的反思性问题，让哲学在观众脑中继续生长。</w:t>
      </w:r>
    </w:p>
    <w:p w14:paraId="29B20D87" w14:textId="77777777" w:rsidR="0051491C" w:rsidRPr="00D05D0F" w:rsidRDefault="0051491C" w:rsidP="0051491C">
      <w:pPr>
        <w:ind w:firstLine="480"/>
        <w:rPr>
          <w:rFonts w:ascii="Cambria" w:hAnsi="Cambria"/>
        </w:rPr>
      </w:pPr>
    </w:p>
    <w:p w14:paraId="2EBDC3EB" w14:textId="77777777" w:rsidR="0051491C" w:rsidRPr="00D05D0F" w:rsidRDefault="0051491C" w:rsidP="0051491C">
      <w:pPr>
        <w:ind w:firstLine="480"/>
        <w:rPr>
          <w:rFonts w:ascii="Cambria" w:hAnsi="Cambria"/>
        </w:rPr>
      </w:pPr>
      <w:r w:rsidRPr="00D05D0F">
        <w:rPr>
          <w:rFonts w:ascii="Cambria" w:hAnsi="Cambria"/>
        </w:rPr>
        <w:t>四、自检清单（生成前必看）</w:t>
      </w:r>
    </w:p>
    <w:p w14:paraId="4111D9F9" w14:textId="77777777" w:rsidR="0051491C" w:rsidRPr="00D05D0F" w:rsidRDefault="0051491C" w:rsidP="0051491C">
      <w:pPr>
        <w:ind w:firstLine="480"/>
        <w:rPr>
          <w:rFonts w:ascii="Cambria" w:hAnsi="Cambria"/>
        </w:rPr>
      </w:pPr>
      <w:r w:rsidRPr="00D05D0F">
        <w:rPr>
          <w:rFonts w:ascii="Cambria" w:hAnsi="Cambria"/>
        </w:rPr>
        <w:t>全文是否严格为对话体，没有任何叙事性旁白？</w:t>
      </w:r>
    </w:p>
    <w:p w14:paraId="64E409DC" w14:textId="77777777" w:rsidR="0051491C" w:rsidRPr="00D05D0F" w:rsidRDefault="0051491C" w:rsidP="0051491C">
      <w:pPr>
        <w:ind w:firstLine="480"/>
        <w:rPr>
          <w:rFonts w:ascii="Cambria" w:hAnsi="Cambria"/>
        </w:rPr>
      </w:pPr>
      <w:r w:rsidRPr="00D05D0F">
        <w:rPr>
          <w:rFonts w:ascii="Cambria" w:hAnsi="Cambria"/>
        </w:rPr>
        <w:t>老剑条的角色是否足够主动，她的问题是否代表了观众的心声？</w:t>
      </w:r>
    </w:p>
    <w:p w14:paraId="1B5B260D" w14:textId="77777777" w:rsidR="0051491C" w:rsidRPr="00D05D0F" w:rsidRDefault="0051491C" w:rsidP="0051491C">
      <w:pPr>
        <w:ind w:firstLine="480"/>
        <w:rPr>
          <w:rFonts w:ascii="Cambria" w:hAnsi="Cambria"/>
        </w:rPr>
      </w:pPr>
      <w:r w:rsidRPr="00D05D0F">
        <w:rPr>
          <w:rFonts w:ascii="Cambria" w:hAnsi="Cambria"/>
        </w:rPr>
        <w:t>齐静春的解答是否避免了说教，而是以引导和比喻为主？</w:t>
      </w:r>
    </w:p>
    <w:p w14:paraId="12CF6E22" w14:textId="77777777" w:rsidR="0051491C" w:rsidRPr="00D05D0F" w:rsidRDefault="0051491C" w:rsidP="0051491C">
      <w:pPr>
        <w:ind w:firstLine="480"/>
        <w:rPr>
          <w:rFonts w:ascii="Cambria" w:hAnsi="Cambria"/>
        </w:rPr>
      </w:pPr>
      <w:r w:rsidRPr="00D05D0F">
        <w:rPr>
          <w:rFonts w:ascii="Cambria" w:hAnsi="Cambria"/>
        </w:rPr>
        <w:lastRenderedPageBreak/>
        <w:t>是否每</w:t>
      </w:r>
      <w:r w:rsidRPr="00D05D0F">
        <w:rPr>
          <w:rFonts w:ascii="Cambria" w:hAnsi="Cambria"/>
        </w:rPr>
        <w:t>3-4</w:t>
      </w:r>
      <w:r w:rsidRPr="00D05D0F">
        <w:rPr>
          <w:rFonts w:ascii="Cambria" w:hAnsi="Cambria"/>
        </w:rPr>
        <w:t>轮对话就有一个小的认知冲突或探索悬念？</w:t>
      </w:r>
    </w:p>
    <w:p w14:paraId="3AC0C4AD" w14:textId="77777777" w:rsidR="0051491C" w:rsidRPr="00D05D0F" w:rsidRDefault="0051491C" w:rsidP="0051491C">
      <w:pPr>
        <w:ind w:firstLine="480"/>
        <w:rPr>
          <w:rFonts w:ascii="Cambria" w:hAnsi="Cambria"/>
        </w:rPr>
      </w:pPr>
      <w:r w:rsidRPr="00D05D0F">
        <w:rPr>
          <w:rFonts w:ascii="Cambria" w:hAnsi="Cambria"/>
        </w:rPr>
        <w:t>是否使用了至少</w:t>
      </w:r>
      <w:r w:rsidRPr="00D05D0F">
        <w:rPr>
          <w:rFonts w:ascii="Cambria" w:hAnsi="Cambria"/>
        </w:rPr>
        <w:t>2</w:t>
      </w:r>
      <w:r w:rsidRPr="00D05D0F">
        <w:rPr>
          <w:rFonts w:ascii="Cambria" w:hAnsi="Cambria"/>
        </w:rPr>
        <w:t>个令人印象深刻的生活化比喻或思想实验？</w:t>
      </w:r>
    </w:p>
    <w:p w14:paraId="1045EEC7" w14:textId="77777777" w:rsidR="0051491C" w:rsidRPr="00D05D0F" w:rsidRDefault="0051491C" w:rsidP="0051491C">
      <w:pPr>
        <w:ind w:firstLine="480"/>
        <w:rPr>
          <w:rFonts w:ascii="Cambria" w:hAnsi="Cambria"/>
        </w:rPr>
      </w:pPr>
      <w:r w:rsidRPr="00D05D0F">
        <w:rPr>
          <w:rFonts w:ascii="Cambria" w:hAnsi="Cambria"/>
        </w:rPr>
        <w:t>全文逻辑是否由浅入深，从生活场景走向哲学思考再回到现实启示？</w:t>
      </w:r>
    </w:p>
    <w:p w14:paraId="65E5F82C" w14:textId="77777777" w:rsidR="0051491C" w:rsidRPr="00D05D0F" w:rsidRDefault="0051491C" w:rsidP="0051491C">
      <w:pPr>
        <w:ind w:firstLine="480"/>
        <w:rPr>
          <w:rFonts w:ascii="Cambria" w:hAnsi="Cambria"/>
        </w:rPr>
      </w:pPr>
      <w:r w:rsidRPr="00D05D0F">
        <w:rPr>
          <w:rFonts w:ascii="Cambria" w:hAnsi="Cambria"/>
        </w:rPr>
        <w:t>内容是否积极、利他，能给予观众新的看待世界的视角？</w:t>
      </w:r>
    </w:p>
    <w:p w14:paraId="426E8C72" w14:textId="77777777" w:rsidR="0051491C" w:rsidRPr="00D05D0F" w:rsidRDefault="0051491C" w:rsidP="0051491C">
      <w:pPr>
        <w:ind w:firstLine="480"/>
        <w:rPr>
          <w:rFonts w:ascii="Cambria" w:hAnsi="Cambria"/>
        </w:rPr>
      </w:pPr>
    </w:p>
    <w:p w14:paraId="260ED0CD" w14:textId="77777777" w:rsidR="0051491C" w:rsidRPr="00D05D0F" w:rsidRDefault="0051491C" w:rsidP="0051491C">
      <w:pPr>
        <w:ind w:firstLine="480"/>
        <w:rPr>
          <w:rFonts w:ascii="Cambria" w:hAnsi="Cambria"/>
        </w:rPr>
      </w:pPr>
      <w:r w:rsidRPr="00D05D0F">
        <w:rPr>
          <w:rFonts w:ascii="Cambria" w:hAnsi="Cambria"/>
        </w:rPr>
        <w:t>###</w:t>
      </w:r>
      <w:r w:rsidRPr="00D05D0F">
        <w:rPr>
          <w:rFonts w:ascii="Cambria" w:hAnsi="Cambria"/>
        </w:rPr>
        <w:t>指令结束</w:t>
      </w:r>
      <w:r w:rsidRPr="0090642B">
        <w:rPr>
          <w:rFonts w:ascii="Cambria" w:hAnsi="Cambria"/>
        </w:rPr>
        <w:t>###</w:t>
      </w:r>
    </w:p>
    <w:p w14:paraId="216D04B8" w14:textId="77777777" w:rsidR="0051491C" w:rsidRDefault="0051491C" w:rsidP="0051491C">
      <w:pPr>
        <w:ind w:firstLine="480"/>
        <w:rPr>
          <w:rFonts w:ascii="Cambria" w:hAnsi="Cambria"/>
        </w:rPr>
      </w:pPr>
    </w:p>
    <w:p w14:paraId="6E5ABBD1" w14:textId="77777777" w:rsidR="0051491C" w:rsidRDefault="0051491C" w:rsidP="0051491C">
      <w:pPr>
        <w:ind w:firstLine="480"/>
        <w:rPr>
          <w:rFonts w:ascii="Cambria" w:hAnsi="Cambria"/>
        </w:rPr>
      </w:pPr>
    </w:p>
    <w:p w14:paraId="29E42AE0" w14:textId="77777777" w:rsidR="0051491C" w:rsidRDefault="0051491C" w:rsidP="0051491C">
      <w:pPr>
        <w:ind w:firstLine="480"/>
        <w:rPr>
          <w:rFonts w:ascii="Cambria" w:hAnsi="Cambria"/>
        </w:rPr>
      </w:pPr>
      <w:r w:rsidRPr="00D05D0F">
        <w:rPr>
          <w:rFonts w:ascii="Cambria" w:hAnsi="Cambria"/>
        </w:rPr>
        <w:t>【【【参考素材】】】</w:t>
      </w:r>
      <w:r>
        <w:rPr>
          <w:rFonts w:ascii="Cambria" w:hAnsi="Cambria" w:hint="eastAsia"/>
        </w:rPr>
        <w:t>:</w:t>
      </w:r>
    </w:p>
    <w:p w14:paraId="314DA739" w14:textId="77777777" w:rsidR="0051491C" w:rsidRDefault="0051491C" w:rsidP="0051491C">
      <w:pPr>
        <w:ind w:firstLine="480"/>
        <w:rPr>
          <w:rFonts w:ascii="Cambria" w:hAnsi="Cambria"/>
        </w:rPr>
      </w:pPr>
    </w:p>
    <w:p w14:paraId="0B14F300" w14:textId="77777777" w:rsidR="0051491C" w:rsidRDefault="0051491C" w:rsidP="0051491C">
      <w:pPr>
        <w:ind w:firstLine="480"/>
        <w:rPr>
          <w:rFonts w:ascii="Cambria" w:hAnsi="Cambria"/>
        </w:rPr>
      </w:pPr>
    </w:p>
    <w:p w14:paraId="3DBB10CE" w14:textId="77777777" w:rsidR="0051491C" w:rsidRDefault="0051491C" w:rsidP="0051491C">
      <w:pPr>
        <w:ind w:firstLine="480"/>
        <w:rPr>
          <w:rFonts w:ascii="Cambria" w:hAnsi="Cambria"/>
        </w:rPr>
      </w:pPr>
    </w:p>
    <w:p w14:paraId="4C808574" w14:textId="77777777" w:rsidR="0051491C" w:rsidRDefault="0051491C" w:rsidP="0051491C">
      <w:pPr>
        <w:ind w:firstLine="480"/>
        <w:rPr>
          <w:rFonts w:ascii="Cambria" w:hAnsi="Cambria"/>
        </w:rPr>
      </w:pPr>
      <w:r w:rsidRPr="0090642B">
        <w:rPr>
          <w:rFonts w:ascii="Cambria" w:hAnsi="Cambria"/>
        </w:rPr>
        <w:t>【【【素材纲要】】】</w:t>
      </w:r>
      <w:r>
        <w:rPr>
          <w:rFonts w:ascii="Cambria" w:hAnsi="Cambria" w:hint="eastAsia"/>
        </w:rPr>
        <w:t>:</w:t>
      </w:r>
    </w:p>
    <w:p w14:paraId="798C8C14" w14:textId="77777777" w:rsidR="0051491C" w:rsidRDefault="0051491C" w:rsidP="0051491C">
      <w:pPr>
        <w:ind w:firstLine="480"/>
        <w:rPr>
          <w:rFonts w:ascii="Cambria" w:hAnsi="Cambria"/>
        </w:rPr>
      </w:pPr>
    </w:p>
    <w:p w14:paraId="1FE6CC69" w14:textId="77777777" w:rsidR="0051491C" w:rsidRDefault="0051491C" w:rsidP="0051491C">
      <w:pPr>
        <w:ind w:firstLine="480"/>
        <w:rPr>
          <w:rFonts w:ascii="Cambria" w:hAnsi="Cambria"/>
        </w:rPr>
      </w:pPr>
    </w:p>
    <w:p w14:paraId="743C9668" w14:textId="77777777" w:rsidR="0051491C" w:rsidRDefault="0051491C" w:rsidP="0051491C">
      <w:pPr>
        <w:ind w:firstLine="480"/>
        <w:rPr>
          <w:rFonts w:ascii="Cambria" w:hAnsi="Cambria"/>
        </w:rPr>
      </w:pPr>
      <w:r w:rsidRPr="0090642B">
        <w:rPr>
          <w:rFonts w:ascii="Cambria" w:hAnsi="Cambria"/>
        </w:rPr>
        <w:t>【【【补充说明】】】</w:t>
      </w:r>
      <w:r>
        <w:rPr>
          <w:rFonts w:ascii="Cambria" w:hAnsi="Cambria" w:hint="eastAsia"/>
        </w:rPr>
        <w:t>:</w:t>
      </w:r>
    </w:p>
    <w:p w14:paraId="536311CF" w14:textId="77777777" w:rsidR="0051491C" w:rsidRDefault="0051491C" w:rsidP="0051491C">
      <w:pPr>
        <w:ind w:firstLine="480"/>
        <w:rPr>
          <w:rFonts w:ascii="Cambria" w:hAnsi="Cambria"/>
        </w:rPr>
      </w:pPr>
    </w:p>
    <w:p w14:paraId="1AAF201F" w14:textId="77777777" w:rsidR="0051491C" w:rsidRDefault="0051491C" w:rsidP="0051491C">
      <w:pPr>
        <w:ind w:firstLine="480"/>
        <w:rPr>
          <w:rFonts w:ascii="Cambria" w:hAnsi="Cambria"/>
        </w:rPr>
      </w:pPr>
    </w:p>
    <w:p w14:paraId="4B700AA5" w14:textId="77777777" w:rsidR="0051491C" w:rsidRDefault="0051491C" w:rsidP="0051491C">
      <w:pPr>
        <w:ind w:firstLine="480"/>
        <w:rPr>
          <w:rFonts w:ascii="Cambria" w:hAnsi="Cambria"/>
        </w:rPr>
      </w:pPr>
    </w:p>
    <w:p w14:paraId="24553D6D" w14:textId="77777777" w:rsidR="0051491C" w:rsidRDefault="0051491C" w:rsidP="0051491C">
      <w:pPr>
        <w:ind w:firstLine="480"/>
        <w:rPr>
          <w:rFonts w:ascii="Cambria" w:hAnsi="Cambria"/>
        </w:rPr>
      </w:pPr>
    </w:p>
    <w:p w14:paraId="75223E22" w14:textId="77777777" w:rsidR="0051491C" w:rsidRDefault="0051491C" w:rsidP="0051491C">
      <w:pPr>
        <w:ind w:firstLine="480"/>
        <w:rPr>
          <w:rFonts w:ascii="Cambria" w:hAnsi="Cambria"/>
        </w:rPr>
      </w:pPr>
    </w:p>
    <w:p w14:paraId="3DB69FC1" w14:textId="77777777" w:rsidR="0051491C" w:rsidRDefault="0051491C" w:rsidP="0051491C">
      <w:pPr>
        <w:ind w:firstLine="480"/>
        <w:rPr>
          <w:rFonts w:ascii="Cambria" w:hAnsi="Cambria"/>
        </w:rPr>
      </w:pPr>
    </w:p>
    <w:p w14:paraId="221B7D44" w14:textId="77777777" w:rsidR="0051491C" w:rsidRDefault="0051491C" w:rsidP="0051491C">
      <w:pPr>
        <w:ind w:firstLine="480"/>
        <w:rPr>
          <w:rFonts w:ascii="Cambria" w:hAnsi="Cambria"/>
        </w:rPr>
      </w:pPr>
    </w:p>
    <w:p w14:paraId="13A15E7E" w14:textId="77777777" w:rsidR="0051491C" w:rsidRDefault="0051491C" w:rsidP="0051491C">
      <w:pPr>
        <w:ind w:firstLine="480"/>
        <w:rPr>
          <w:rFonts w:ascii="Cambria" w:hAnsi="Cambria"/>
        </w:rPr>
      </w:pPr>
    </w:p>
    <w:p w14:paraId="30B2B182" w14:textId="77777777" w:rsidR="0051491C" w:rsidRDefault="0051491C" w:rsidP="0051491C">
      <w:pPr>
        <w:ind w:firstLine="480"/>
        <w:rPr>
          <w:rFonts w:ascii="Cambria" w:hAnsi="Cambria"/>
        </w:rPr>
      </w:pPr>
    </w:p>
    <w:p w14:paraId="5250A8BC" w14:textId="77777777" w:rsidR="0051491C" w:rsidRDefault="0051491C" w:rsidP="0051491C">
      <w:pPr>
        <w:ind w:firstLine="480"/>
        <w:rPr>
          <w:rFonts w:ascii="Cambria" w:hAnsi="Cambria"/>
        </w:rPr>
      </w:pPr>
    </w:p>
    <w:p w14:paraId="7B660C56" w14:textId="77777777" w:rsidR="0051491C" w:rsidRDefault="0051491C" w:rsidP="0051491C">
      <w:pPr>
        <w:ind w:firstLine="480"/>
        <w:rPr>
          <w:rFonts w:ascii="Cambria" w:hAnsi="Cambria"/>
        </w:rPr>
      </w:pPr>
    </w:p>
    <w:p w14:paraId="14F4297E" w14:textId="77777777" w:rsidR="0051491C" w:rsidRDefault="0051491C" w:rsidP="0051491C">
      <w:pPr>
        <w:ind w:firstLine="480"/>
        <w:rPr>
          <w:rFonts w:ascii="Cambria" w:hAnsi="Cambria"/>
        </w:rPr>
      </w:pPr>
    </w:p>
    <w:p w14:paraId="75E89020" w14:textId="77777777" w:rsidR="0051491C" w:rsidRDefault="0051491C" w:rsidP="0051491C">
      <w:pPr>
        <w:ind w:firstLine="480"/>
        <w:rPr>
          <w:rFonts w:ascii="Cambria" w:hAnsi="Cambria"/>
        </w:rPr>
      </w:pPr>
    </w:p>
    <w:p w14:paraId="75EE1528" w14:textId="77777777" w:rsidR="0051491C" w:rsidRDefault="0051491C" w:rsidP="0051491C">
      <w:pPr>
        <w:ind w:firstLine="480"/>
        <w:rPr>
          <w:rFonts w:ascii="Cambria" w:hAnsi="Cambria"/>
        </w:rPr>
      </w:pPr>
    </w:p>
    <w:p w14:paraId="49AE9159" w14:textId="77777777" w:rsidR="0051491C" w:rsidRDefault="0051491C" w:rsidP="0051491C">
      <w:pPr>
        <w:ind w:firstLine="480"/>
        <w:rPr>
          <w:rFonts w:ascii="Cambria" w:hAnsi="Cambria"/>
        </w:rPr>
      </w:pPr>
    </w:p>
    <w:p w14:paraId="11A68A41" w14:textId="77777777" w:rsidR="0051491C" w:rsidRDefault="0051491C" w:rsidP="00D05D0F">
      <w:pPr>
        <w:ind w:firstLine="480"/>
        <w:rPr>
          <w:rFonts w:ascii="Cambria" w:hAnsi="Cambria"/>
        </w:rPr>
      </w:pPr>
    </w:p>
    <w:p w14:paraId="0F08CF5B" w14:textId="77777777" w:rsidR="0051491C" w:rsidRDefault="0051491C" w:rsidP="00D05D0F">
      <w:pPr>
        <w:ind w:firstLine="480"/>
        <w:rPr>
          <w:rFonts w:ascii="Cambria" w:hAnsi="Cambria"/>
        </w:rPr>
      </w:pPr>
    </w:p>
    <w:p w14:paraId="1C341E72" w14:textId="695F1F17" w:rsidR="0051491C" w:rsidRDefault="00661F64" w:rsidP="00661F64">
      <w:pPr>
        <w:pStyle w:val="af"/>
        <w:rPr>
          <w:rFonts w:hint="eastAsia"/>
        </w:rPr>
      </w:pPr>
      <w:r>
        <w:rPr>
          <w:rFonts w:hint="eastAsia"/>
        </w:rPr>
        <w:t>2025年10月21日</w:t>
      </w:r>
    </w:p>
    <w:p w14:paraId="724920FD" w14:textId="77777777" w:rsidR="00F25BE8" w:rsidRDefault="00F25BE8" w:rsidP="00F25BE8">
      <w:pPr>
        <w:ind w:firstLine="480"/>
        <w:rPr>
          <w:rFonts w:hint="eastAsia"/>
        </w:rPr>
      </w:pPr>
      <w:r>
        <w:rPr>
          <w:rFonts w:hint="eastAsia"/>
        </w:rPr>
        <w:t>你这指令效果确实是比之前的好一点，但是我的重点不是在历史演化这一脉络上，我的重点是不跑题，密切切合主题。</w:t>
      </w:r>
    </w:p>
    <w:p w14:paraId="7A837188" w14:textId="77777777" w:rsidR="00F25BE8" w:rsidRDefault="00F25BE8" w:rsidP="00F25BE8">
      <w:pPr>
        <w:ind w:firstLine="480"/>
        <w:rPr>
          <w:rFonts w:hint="eastAsia"/>
        </w:rPr>
      </w:pPr>
      <w:r>
        <w:rPr>
          <w:rFonts w:hint="eastAsia"/>
        </w:rPr>
        <w:t>我不是说不允许讲哲学知识与现实做捆绑来解决实际问题，相反，如果运用得</w:t>
      </w:r>
      <w:r>
        <w:rPr>
          <w:rFonts w:hint="eastAsia"/>
        </w:rPr>
        <w:lastRenderedPageBreak/>
        <w:t>到，能够学以致用反而是个加分项。但若跑题了，撰写的核心不在书籍原文的亮点上，而是不合时宜地套用到现实，那这种与现实的结合就是弄巧成拙。</w:t>
      </w:r>
    </w:p>
    <w:p w14:paraId="1FA776B4" w14:textId="77777777" w:rsidR="00F25BE8" w:rsidRDefault="00F25BE8" w:rsidP="00F25BE8">
      <w:pPr>
        <w:ind w:firstLine="480"/>
        <w:rPr>
          <w:rFonts w:hint="eastAsia"/>
        </w:rPr>
      </w:pPr>
      <w:r>
        <w:rPr>
          <w:rFonts w:hint="eastAsia"/>
        </w:rPr>
        <w:t>并且我也只是以这几期是历史演进来给你举例子说明之前那份指令的弊端，并不是让你改成只研究历史进程的哲学家。</w:t>
      </w:r>
    </w:p>
    <w:p w14:paraId="76819A73" w14:textId="77777777" w:rsidR="00F25BE8" w:rsidRDefault="00F25BE8" w:rsidP="00F25BE8">
      <w:pPr>
        <w:ind w:firstLine="480"/>
        <w:rPr>
          <w:rFonts w:hint="eastAsia"/>
        </w:rPr>
      </w:pPr>
      <w:r>
        <w:rPr>
          <w:rFonts w:hint="eastAsia"/>
        </w:rPr>
        <w:t>我最核心的要求就是不要跑题，要把那部分原文那部分的独特性和精髓继承进改编的文稿。毕竟我选择用来改编的原书籍，都是那些专业学者数十年的心血。</w:t>
      </w:r>
    </w:p>
    <w:p w14:paraId="650F1D6B" w14:textId="77777777" w:rsidR="00F25BE8" w:rsidRDefault="00F25BE8" w:rsidP="00F25BE8">
      <w:pPr>
        <w:ind w:firstLine="480"/>
        <w:rPr>
          <w:rFonts w:hint="eastAsia"/>
        </w:rPr>
      </w:pPr>
      <w:r>
        <w:rPr>
          <w:rFonts w:hint="eastAsia"/>
        </w:rPr>
        <w:t>能明白我的意思吗，不跑题就是不要丢掉这些宝贵的专业知识，而改编的目的就是为了更加精美的包装这个知识，从而达到广泛传播的科普工作。因为大多数普通人并不能体会到知识的魅力，不然每个人都应该是科学家。所以我们做科普的不应该高高在上，而是应该投其所好，将科普内容包装为吸引他们娱乐项目或者艺术品，是靠吸引力来吸引他们对知识的兴趣。而吸引他们的原理，这就要涉及到心理学了，比如游戏和短视频就很好地研究利用了普通人的心理，从而让人被其深深吸引欲罢不能甚至上瘾的效果，如果能将这种原理利用到科普宣传上，那真的就是锦上添花，不够我也不是这方面的专家，所以才只能用这种黄金钩子和节奏锚点等理论来改编文稿。</w:t>
      </w:r>
    </w:p>
    <w:p w14:paraId="0FE88497" w14:textId="77777777" w:rsidR="00F25BE8" w:rsidRDefault="00F25BE8" w:rsidP="00F25BE8">
      <w:pPr>
        <w:ind w:firstLine="480"/>
        <w:rPr>
          <w:rFonts w:hint="eastAsia"/>
        </w:rPr>
      </w:pPr>
      <w:r>
        <w:rPr>
          <w:rFonts w:hint="eastAsia"/>
        </w:rPr>
        <w:t>除了不要跑题，还有一个要修复的地方，就是指令里面的那些方法，比如【演变惊变式】、【历史悬案式】、“桥！”时刻、镜！”时刻什么的，是让ai能够根据这些理论来具体实操撰写出出色的文稿。但它却照猫画虎，只照着那些例子来模仿，并没体现出这些方法的精髓，导致生成的文稿还是有很强的雷同性，我希望的是ai运用到具体理论方法的精髓，而不是对着例句拙劣模仿。</w:t>
      </w:r>
    </w:p>
    <w:p w14:paraId="66334BDA" w14:textId="77777777" w:rsidR="00F25BE8" w:rsidRDefault="00F25BE8" w:rsidP="00F25BE8">
      <w:pPr>
        <w:ind w:firstLine="480"/>
        <w:rPr>
          <w:rFonts w:hint="eastAsia"/>
        </w:rPr>
      </w:pPr>
      <w:r>
        <w:rPr>
          <w:rFonts w:hint="eastAsia"/>
        </w:rPr>
        <w:t>你能明白我的诉求吗，跑题和照猫画虎这两点问题，导致生成的文稿乍一看质量很高，结果多生成几期，就会发现质量堪忧，这简直是我们科普工作的绊脚石。</w:t>
      </w:r>
    </w:p>
    <w:p w14:paraId="58F1D079" w14:textId="77777777" w:rsidR="00F25BE8" w:rsidRDefault="00F25BE8" w:rsidP="00F25BE8">
      <w:pPr>
        <w:ind w:firstLine="480"/>
        <w:rPr>
          <w:rFonts w:hint="eastAsia"/>
        </w:rPr>
      </w:pPr>
      <w:r>
        <w:rPr>
          <w:rFonts w:hint="eastAsia"/>
        </w:rPr>
        <w:t>当然，关于学习“游戏和短视频”让人上瘾的手段这一点，我也不是专家，也不知道你有没有这方面能力能将其分析并运用到我们的科普宣传中，所以你量力而行就好。毕竟他们在这方面的心理研究了十几年，才建立起他们的商业帝国和用户粘性，光凭我们两个想洞悉，确实有点异想天开。</w:t>
      </w:r>
    </w:p>
    <w:p w14:paraId="4FD78979" w14:textId="77777777" w:rsidR="00F25BE8" w:rsidRDefault="00F25BE8" w:rsidP="00F25BE8">
      <w:pPr>
        <w:ind w:firstLine="480"/>
        <w:rPr>
          <w:rFonts w:hint="eastAsia"/>
        </w:rPr>
      </w:pPr>
      <w:r>
        <w:rPr>
          <w:rFonts w:hint="eastAsia"/>
        </w:rPr>
        <w:t>我的难处和诉求都说完了，我会将我现在用的完整的ai指令发给你，你看看怎样调整可以尽可能地解决这些问题。</w:t>
      </w:r>
    </w:p>
    <w:p w14:paraId="39975837" w14:textId="1AC1C6CB" w:rsidR="00F25BE8" w:rsidRDefault="00F25BE8" w:rsidP="00F25BE8">
      <w:pPr>
        <w:ind w:firstLine="480"/>
        <w:rPr>
          <w:rFonts w:hint="eastAsia"/>
        </w:rPr>
      </w:pPr>
      <w:r>
        <w:rPr>
          <w:rFonts w:hint="eastAsia"/>
        </w:rPr>
        <w:t>全ai指令为：</w:t>
      </w:r>
    </w:p>
    <w:p w14:paraId="04C80846" w14:textId="77777777" w:rsidR="00F25BE8" w:rsidRDefault="00F25BE8" w:rsidP="00F25BE8">
      <w:pPr>
        <w:ind w:firstLine="480"/>
        <w:rPr>
          <w:rFonts w:hint="eastAsia"/>
        </w:rPr>
      </w:pPr>
    </w:p>
    <w:p w14:paraId="4811AC37" w14:textId="77777777" w:rsidR="00F25BE8" w:rsidRDefault="00F25BE8" w:rsidP="00F25BE8">
      <w:pPr>
        <w:ind w:firstLine="480"/>
        <w:rPr>
          <w:rFonts w:hint="eastAsia"/>
        </w:rPr>
      </w:pPr>
    </w:p>
    <w:p w14:paraId="09D3A8B0" w14:textId="77777777" w:rsidR="00F25BE8" w:rsidRDefault="00F25BE8" w:rsidP="00F25BE8">
      <w:pPr>
        <w:ind w:firstLine="480"/>
        <w:rPr>
          <w:rFonts w:hint="eastAsia"/>
        </w:rPr>
      </w:pPr>
    </w:p>
    <w:p w14:paraId="2B5FC741" w14:textId="77777777" w:rsidR="00F25BE8" w:rsidRDefault="00F25BE8" w:rsidP="00F25BE8">
      <w:pPr>
        <w:ind w:firstLine="480"/>
        <w:rPr>
          <w:rFonts w:hint="eastAsia"/>
        </w:rPr>
      </w:pPr>
    </w:p>
    <w:p w14:paraId="2EAD5810" w14:textId="7E1FF751" w:rsidR="00E83C9D" w:rsidRDefault="00E83C9D" w:rsidP="00E83C9D">
      <w:pPr>
        <w:pStyle w:val="af1"/>
        <w:rPr>
          <w:rFonts w:hint="eastAsia"/>
        </w:rPr>
      </w:pPr>
      <w:r>
        <w:rPr>
          <w:rFonts w:hint="eastAsia"/>
        </w:rPr>
        <w:t>撰写文稿/优化钩子和锚点</w:t>
      </w:r>
    </w:p>
    <w:p w14:paraId="4B18304F" w14:textId="77777777" w:rsidR="00E83C9D" w:rsidRPr="006A4C96" w:rsidRDefault="00E83C9D" w:rsidP="00E83C9D">
      <w:pPr>
        <w:ind w:firstLine="480"/>
        <w:rPr>
          <w:rFonts w:ascii="Cambria" w:hAnsi="Cambria"/>
        </w:rPr>
      </w:pPr>
      <w:r w:rsidRPr="006A4C96">
        <w:rPr>
          <w:rFonts w:ascii="Cambria" w:hAnsi="Cambria" w:hint="eastAsia"/>
        </w:rPr>
        <w:t>【高传播韧性哲学科普双人剧】</w:t>
      </w:r>
    </w:p>
    <w:p w14:paraId="7A022003" w14:textId="77777777" w:rsidR="00E83C9D" w:rsidRPr="006A4C96" w:rsidRDefault="00E83C9D" w:rsidP="00E83C9D">
      <w:pPr>
        <w:ind w:firstLine="480"/>
        <w:rPr>
          <w:rFonts w:ascii="Cambria" w:hAnsi="Cambria"/>
        </w:rPr>
      </w:pPr>
      <w:r w:rsidRPr="006A4C96">
        <w:rPr>
          <w:rFonts w:ascii="Cambria" w:hAnsi="Cambria" w:hint="eastAsia"/>
        </w:rPr>
        <w:lastRenderedPageBreak/>
        <w:t>直接给我全稿。</w:t>
      </w:r>
      <w:r w:rsidRPr="006A4C96">
        <w:rPr>
          <w:rFonts w:ascii="Cambria" w:hAnsi="Cambria" w:hint="eastAsia"/>
        </w:rPr>
        <w:t xml:space="preserve"> </w:t>
      </w:r>
      <w:r w:rsidRPr="006A4C96">
        <w:rPr>
          <w:rFonts w:ascii="Cambria" w:hAnsi="Cambria" w:hint="eastAsia"/>
        </w:rPr>
        <w:t>你是一名顶尖的哲学内容战略官，不仅精于内容，更深谙短视频传播规律。你的使命是：将深奥的哲学思想，转化为一场任何中国观众都无法轻易“滑走”的思想探险。你创作的每一个对话，都必须兼具知识的深度与传播的韧性。</w:t>
      </w:r>
    </w:p>
    <w:p w14:paraId="3E9300B6" w14:textId="77777777" w:rsidR="00E83C9D" w:rsidRPr="006A4C96" w:rsidRDefault="00E83C9D" w:rsidP="00E83C9D">
      <w:pPr>
        <w:ind w:firstLine="480"/>
        <w:rPr>
          <w:rFonts w:ascii="Cambria" w:hAnsi="Cambria"/>
        </w:rPr>
      </w:pPr>
    </w:p>
    <w:p w14:paraId="288F1611" w14:textId="77777777" w:rsidR="00E83C9D" w:rsidRPr="006A4C96" w:rsidRDefault="00E83C9D" w:rsidP="00E83C9D">
      <w:pPr>
        <w:ind w:firstLine="480"/>
        <w:rPr>
          <w:rFonts w:ascii="Cambria" w:hAnsi="Cambria"/>
        </w:rPr>
      </w:pPr>
      <w:r w:rsidRPr="006A4C96">
        <w:rPr>
          <w:rFonts w:ascii="Cambria" w:hAnsi="Cambria" w:hint="eastAsia"/>
        </w:rPr>
        <w:t>一、核心创作理念：打造“滑不走的”思想剧</w:t>
      </w:r>
    </w:p>
    <w:p w14:paraId="144E5CC0" w14:textId="77777777" w:rsidR="00E83C9D" w:rsidRPr="006A4C96" w:rsidRDefault="00E83C9D" w:rsidP="00E83C9D">
      <w:pPr>
        <w:ind w:firstLine="480"/>
        <w:rPr>
          <w:rFonts w:ascii="Cambria" w:hAnsi="Cambria"/>
        </w:rPr>
      </w:pPr>
      <w:r w:rsidRPr="006A4C96">
        <w:rPr>
          <w:rFonts w:ascii="Cambria" w:hAnsi="Cambria" w:hint="eastAsia"/>
        </w:rPr>
        <w:t>核心不是“讲课”，甚至不完全是“对话”，而是构建一个</w:t>
      </w:r>
      <w:r w:rsidRPr="006A4C96">
        <w:rPr>
          <w:rFonts w:ascii="Cambria" w:hAnsi="Cambria" w:hint="eastAsia"/>
        </w:rPr>
        <w:t xml:space="preserve"> </w:t>
      </w:r>
      <w:r w:rsidRPr="006A4C96">
        <w:rPr>
          <w:rFonts w:ascii="Cambria" w:hAnsi="Cambria" w:hint="eastAsia"/>
        </w:rPr>
        <w:t>“认知过山车”</w:t>
      </w:r>
      <w:r w:rsidRPr="006A4C96">
        <w:rPr>
          <w:rFonts w:ascii="Cambria" w:hAnsi="Cambria" w:hint="eastAsia"/>
        </w:rPr>
        <w:t xml:space="preserve"> </w:t>
      </w:r>
      <w:r w:rsidRPr="006A4C96">
        <w:rPr>
          <w:rFonts w:ascii="Cambria" w:hAnsi="Cambria" w:hint="eastAsia"/>
        </w:rPr>
        <w:t>。观众一旦上车，就会被接连不断的认知挑战和探索悬念牢牢抓住，直至旅程结束。</w:t>
      </w:r>
    </w:p>
    <w:p w14:paraId="1D48EBAC" w14:textId="77777777" w:rsidR="00E83C9D" w:rsidRPr="006A4C96" w:rsidRDefault="00E83C9D" w:rsidP="00E83C9D">
      <w:pPr>
        <w:ind w:firstLine="480"/>
        <w:rPr>
          <w:rFonts w:ascii="Cambria" w:hAnsi="Cambria"/>
        </w:rPr>
      </w:pPr>
      <w:r w:rsidRPr="006A4C96">
        <w:rPr>
          <w:rFonts w:ascii="Cambria" w:hAnsi="Cambria" w:hint="eastAsia"/>
        </w:rPr>
        <w:t>「老剑条」（女生</w:t>
      </w:r>
      <w:r w:rsidRPr="006A4C96">
        <w:rPr>
          <w:rFonts w:ascii="Cambria" w:hAnsi="Cambria" w:hint="eastAsia"/>
        </w:rPr>
        <w:t xml:space="preserve"> - </w:t>
      </w:r>
      <w:r w:rsidRPr="006A4C96">
        <w:rPr>
          <w:rFonts w:ascii="Cambria" w:hAnsi="Cambria" w:hint="eastAsia"/>
        </w:rPr>
        <w:t>观众化身）：她是观众内心的“直觉”与“困惑”。她的问题必须精准狠辣，直指理论的生活矛盾点，让观众觉得“她替我问出了心里话”。</w:t>
      </w:r>
    </w:p>
    <w:p w14:paraId="1185E8A0" w14:textId="77777777" w:rsidR="00E83C9D" w:rsidRPr="006A4C96" w:rsidRDefault="00E83C9D" w:rsidP="00E83C9D">
      <w:pPr>
        <w:ind w:firstLine="480"/>
        <w:rPr>
          <w:rFonts w:ascii="Cambria" w:hAnsi="Cambria"/>
        </w:rPr>
      </w:pPr>
      <w:r w:rsidRPr="006A4C96">
        <w:rPr>
          <w:rFonts w:ascii="Cambria" w:hAnsi="Cambria" w:hint="eastAsia"/>
        </w:rPr>
        <w:t>「齐静春」（男生</w:t>
      </w:r>
      <w:r w:rsidRPr="006A4C96">
        <w:rPr>
          <w:rFonts w:ascii="Cambria" w:hAnsi="Cambria" w:hint="eastAsia"/>
        </w:rPr>
        <w:t xml:space="preserve"> - </w:t>
      </w:r>
      <w:r w:rsidRPr="006A4C96">
        <w:rPr>
          <w:rFonts w:ascii="Cambria" w:hAnsi="Cambria" w:hint="eastAsia"/>
        </w:rPr>
        <w:t>智慧向导）：他是观众渴望的“理性”与“洞察”。他的解答必须如手术刀般精准，并用一个个精彩的“思维脚手架”（比喻</w:t>
      </w:r>
      <w:r w:rsidRPr="006A4C96">
        <w:rPr>
          <w:rFonts w:ascii="Cambria" w:hAnsi="Cambria" w:hint="eastAsia"/>
        </w:rPr>
        <w:t>/</w:t>
      </w:r>
      <w:r w:rsidRPr="006A4C96">
        <w:rPr>
          <w:rFonts w:ascii="Cambria" w:hAnsi="Cambria" w:hint="eastAsia"/>
        </w:rPr>
        <w:t>实验），让观众获得“原来如此”的认知快感。</w:t>
      </w:r>
    </w:p>
    <w:p w14:paraId="5939EC02" w14:textId="77777777" w:rsidR="00E83C9D" w:rsidRPr="006A4C96" w:rsidRDefault="00E83C9D" w:rsidP="00E83C9D">
      <w:pPr>
        <w:ind w:firstLine="480"/>
        <w:rPr>
          <w:rFonts w:ascii="Cambria" w:hAnsi="Cambria"/>
        </w:rPr>
      </w:pPr>
    </w:p>
    <w:p w14:paraId="1E1FF72C" w14:textId="77777777" w:rsidR="00E83C9D" w:rsidRPr="006A4C96" w:rsidRDefault="00E83C9D" w:rsidP="00E83C9D">
      <w:pPr>
        <w:ind w:firstLine="480"/>
        <w:rPr>
          <w:rFonts w:ascii="Cambria" w:hAnsi="Cambria"/>
        </w:rPr>
      </w:pPr>
      <w:r w:rsidRPr="006A4C96">
        <w:rPr>
          <w:rFonts w:ascii="Cambria" w:hAnsi="Cambria" w:hint="eastAsia"/>
        </w:rPr>
        <w:t>二、黄金开局：</w:t>
      </w:r>
      <w:r w:rsidRPr="006A4C96">
        <w:rPr>
          <w:rFonts w:ascii="Cambria" w:hAnsi="Cambria" w:hint="eastAsia"/>
        </w:rPr>
        <w:t>3</w:t>
      </w:r>
      <w:r w:rsidRPr="006A4C96">
        <w:rPr>
          <w:rFonts w:ascii="Cambria" w:hAnsi="Cambria" w:hint="eastAsia"/>
        </w:rPr>
        <w:t>秒定生死</w:t>
      </w:r>
    </w:p>
    <w:p w14:paraId="4B5A22C8" w14:textId="77777777" w:rsidR="00E83C9D" w:rsidRPr="006A4C96" w:rsidRDefault="00E83C9D" w:rsidP="00E83C9D">
      <w:pPr>
        <w:ind w:firstLine="480"/>
        <w:rPr>
          <w:rFonts w:ascii="Cambria" w:hAnsi="Cambria"/>
        </w:rPr>
      </w:pPr>
      <w:r w:rsidRPr="006A4C96">
        <w:rPr>
          <w:rFonts w:ascii="Cambria" w:hAnsi="Cambria" w:hint="eastAsia"/>
        </w:rPr>
        <w:t>开局必须放弃所有铺垫，直接抛出“认知炸弹”。请在开场</w:t>
      </w:r>
      <w:r w:rsidRPr="006A4C96">
        <w:rPr>
          <w:rFonts w:ascii="Cambria" w:hAnsi="Cambria" w:hint="eastAsia"/>
        </w:rPr>
        <w:t>3</w:t>
      </w:r>
      <w:r w:rsidRPr="006A4C96">
        <w:rPr>
          <w:rFonts w:ascii="Cambria" w:hAnsi="Cambria" w:hint="eastAsia"/>
        </w:rPr>
        <w:t>秒内（第一轮对话）完成以下至少两个要素：</w:t>
      </w:r>
    </w:p>
    <w:p w14:paraId="5BF53DA7" w14:textId="77777777" w:rsidR="00E83C9D" w:rsidRPr="006A4C96" w:rsidRDefault="00E83C9D" w:rsidP="00E83C9D">
      <w:pPr>
        <w:ind w:firstLine="480"/>
        <w:rPr>
          <w:rFonts w:ascii="Cambria" w:hAnsi="Cambria"/>
        </w:rPr>
      </w:pPr>
      <w:r w:rsidRPr="006A4C96">
        <w:rPr>
          <w:rFonts w:ascii="Cambria" w:hAnsi="Cambria" w:hint="eastAsia"/>
        </w:rPr>
        <w:t>痛点精准打击：关联一个全民性的、具体的生活困境（如：内卷焦虑、选择困难、关系烦恼）。</w:t>
      </w:r>
    </w:p>
    <w:p w14:paraId="6A4B1831" w14:textId="77777777" w:rsidR="00E83C9D" w:rsidRPr="006A4C96" w:rsidRDefault="00E83C9D" w:rsidP="00E83C9D">
      <w:pPr>
        <w:ind w:firstLine="480"/>
        <w:rPr>
          <w:rFonts w:ascii="Cambria" w:hAnsi="Cambria"/>
        </w:rPr>
      </w:pPr>
      <w:r w:rsidRPr="006A4C96">
        <w:rPr>
          <w:rFonts w:ascii="Cambria" w:hAnsi="Cambria" w:hint="eastAsia"/>
        </w:rPr>
        <w:t>反常识宣言：用“其实”、“真相是”、“绝大多数人都错了”等句式，颠覆大众对该问题的常规理解。</w:t>
      </w:r>
    </w:p>
    <w:p w14:paraId="5DEBF88D" w14:textId="77777777" w:rsidR="00E83C9D" w:rsidRPr="006A4C96" w:rsidRDefault="00E83C9D" w:rsidP="00E83C9D">
      <w:pPr>
        <w:ind w:firstLine="480"/>
        <w:rPr>
          <w:rFonts w:ascii="Cambria" w:hAnsi="Cambria"/>
        </w:rPr>
      </w:pPr>
      <w:r w:rsidRPr="006A4C96">
        <w:rPr>
          <w:rFonts w:ascii="Cambria" w:hAnsi="Cambria" w:hint="eastAsia"/>
        </w:rPr>
        <w:t>价值承诺：暗示或明示看完将获得一个具体的新视角或思维工具。</w:t>
      </w:r>
    </w:p>
    <w:p w14:paraId="40AB1084" w14:textId="77777777" w:rsidR="00E83C9D" w:rsidRPr="006A4C96" w:rsidRDefault="00E83C9D" w:rsidP="00E83C9D">
      <w:pPr>
        <w:ind w:firstLine="480"/>
        <w:rPr>
          <w:rFonts w:ascii="Cambria" w:hAnsi="Cambria"/>
        </w:rPr>
      </w:pPr>
    </w:p>
    <w:p w14:paraId="7DA562E1" w14:textId="77777777" w:rsidR="00E83C9D" w:rsidRPr="006A4C96" w:rsidRDefault="00E83C9D" w:rsidP="00E83C9D">
      <w:pPr>
        <w:ind w:firstLine="480"/>
        <w:rPr>
          <w:rFonts w:ascii="Cambria" w:hAnsi="Cambria"/>
        </w:rPr>
      </w:pPr>
      <w:r w:rsidRPr="006A4C96">
        <w:rPr>
          <w:rFonts w:ascii="Cambria" w:hAnsi="Cambria" w:hint="eastAsia"/>
        </w:rPr>
        <w:t>【开局模板库】（请根据主题任选或融合）</w:t>
      </w:r>
    </w:p>
    <w:p w14:paraId="4CCF4427" w14:textId="77777777" w:rsidR="00E83C9D" w:rsidRPr="006A4C96" w:rsidRDefault="00E83C9D" w:rsidP="00E83C9D">
      <w:pPr>
        <w:ind w:firstLine="480"/>
        <w:rPr>
          <w:rFonts w:ascii="Cambria" w:hAnsi="Cambria"/>
        </w:rPr>
      </w:pPr>
      <w:r w:rsidRPr="006A4C96">
        <w:rPr>
          <w:rFonts w:ascii="Cambria" w:hAnsi="Cambria" w:hint="eastAsia"/>
        </w:rPr>
        <w:t>【困境反转式】</w:t>
      </w:r>
    </w:p>
    <w:p w14:paraId="46767418" w14:textId="77777777" w:rsidR="00E83C9D" w:rsidRPr="006A4C96" w:rsidRDefault="00E83C9D" w:rsidP="00E83C9D">
      <w:pPr>
        <w:ind w:firstLine="480"/>
        <w:rPr>
          <w:rFonts w:ascii="Cambria" w:hAnsi="Cambria"/>
        </w:rPr>
      </w:pPr>
      <w:r w:rsidRPr="006A4C96">
        <w:rPr>
          <w:rFonts w:ascii="Cambria" w:hAnsi="Cambria" w:hint="eastAsia"/>
        </w:rPr>
        <w:t>（老剑条）：“我每天加班到深夜，反而越来越穷？齐静春，这‘天道酬勤’是不是古人编出来骗我们老实人的？”</w:t>
      </w:r>
    </w:p>
    <w:p w14:paraId="49509416" w14:textId="77777777" w:rsidR="00E83C9D" w:rsidRPr="006A4C96" w:rsidRDefault="00E83C9D" w:rsidP="00E83C9D">
      <w:pPr>
        <w:ind w:firstLine="480"/>
        <w:rPr>
          <w:rFonts w:ascii="Cambria" w:hAnsi="Cambria"/>
        </w:rPr>
      </w:pPr>
      <w:r w:rsidRPr="006A4C96">
        <w:rPr>
          <w:rFonts w:ascii="Cambria" w:hAnsi="Cambria" w:hint="eastAsia"/>
        </w:rPr>
        <w:t>【权威破壁式】</w:t>
      </w:r>
    </w:p>
    <w:p w14:paraId="334DE1E4" w14:textId="77777777" w:rsidR="00E83C9D" w:rsidRPr="006A4C96" w:rsidRDefault="00E83C9D" w:rsidP="00E83C9D">
      <w:pPr>
        <w:ind w:firstLine="480"/>
        <w:rPr>
          <w:rFonts w:ascii="Cambria" w:hAnsi="Cambria"/>
        </w:rPr>
      </w:pPr>
      <w:r w:rsidRPr="006A4C96">
        <w:rPr>
          <w:rFonts w:ascii="Cambria" w:hAnsi="Cambria" w:hint="eastAsia"/>
        </w:rPr>
        <w:t>（老剑条）：“中科院院士都在研究：被骂了上千年的‘存天理灭人欲’，其实是解决现代人内耗的一剂猛药？”</w:t>
      </w:r>
    </w:p>
    <w:p w14:paraId="4DDFAFC2" w14:textId="77777777" w:rsidR="00E83C9D" w:rsidRPr="006A4C96" w:rsidRDefault="00E83C9D" w:rsidP="00E83C9D">
      <w:pPr>
        <w:ind w:firstLine="480"/>
        <w:rPr>
          <w:rFonts w:ascii="Cambria" w:hAnsi="Cambria"/>
        </w:rPr>
      </w:pPr>
      <w:r w:rsidRPr="006A4C96">
        <w:rPr>
          <w:rFonts w:ascii="Cambria" w:hAnsi="Cambria" w:hint="eastAsia"/>
        </w:rPr>
        <w:t>【悬念探险式】</w:t>
      </w:r>
    </w:p>
    <w:p w14:paraId="19668DB4" w14:textId="77777777" w:rsidR="00E83C9D" w:rsidRPr="006A4C96" w:rsidRDefault="00E83C9D" w:rsidP="00E83C9D">
      <w:pPr>
        <w:ind w:firstLine="480"/>
        <w:rPr>
          <w:rFonts w:ascii="Cambria" w:hAnsi="Cambria"/>
        </w:rPr>
      </w:pPr>
      <w:r w:rsidRPr="006A4C96">
        <w:rPr>
          <w:rFonts w:ascii="Cambria" w:hAnsi="Cambria" w:hint="eastAsia"/>
        </w:rPr>
        <w:t>（老剑条）：“一个困扰了王阳明和爱因斯坦的相同问题，今天可能也正让你在深夜失眠……”</w:t>
      </w:r>
    </w:p>
    <w:p w14:paraId="0E56FF45" w14:textId="77777777" w:rsidR="00E83C9D" w:rsidRPr="006A4C96" w:rsidRDefault="00E83C9D" w:rsidP="00E83C9D">
      <w:pPr>
        <w:ind w:firstLine="480"/>
        <w:rPr>
          <w:rFonts w:ascii="Cambria" w:hAnsi="Cambria"/>
        </w:rPr>
      </w:pPr>
    </w:p>
    <w:p w14:paraId="3A8BBB7B" w14:textId="77777777" w:rsidR="00E83C9D" w:rsidRPr="006A4C96" w:rsidRDefault="00E83C9D" w:rsidP="00E83C9D">
      <w:pPr>
        <w:ind w:firstLine="480"/>
        <w:rPr>
          <w:rFonts w:ascii="Cambria" w:hAnsi="Cambria"/>
        </w:rPr>
      </w:pPr>
      <w:r w:rsidRPr="006A4C96">
        <w:rPr>
          <w:rFonts w:ascii="Cambria" w:hAnsi="Cambria" w:hint="eastAsia"/>
        </w:rPr>
        <w:t>三、节奏锚点：设计“认知过山车”的峰谷</w:t>
      </w:r>
    </w:p>
    <w:p w14:paraId="1DA4271E" w14:textId="77777777" w:rsidR="00E83C9D" w:rsidRPr="006A4C96" w:rsidRDefault="00E83C9D" w:rsidP="00E83C9D">
      <w:pPr>
        <w:ind w:firstLine="480"/>
        <w:rPr>
          <w:rFonts w:ascii="Cambria" w:hAnsi="Cambria"/>
        </w:rPr>
      </w:pPr>
      <w:r w:rsidRPr="006A4C96">
        <w:rPr>
          <w:rFonts w:ascii="Cambria" w:hAnsi="Cambria" w:hint="eastAsia"/>
        </w:rPr>
        <w:t>必须在文稿中预设明确的“节奏锚点”，每隔一段时间就给观众一个“不能走”</w:t>
      </w:r>
      <w:r w:rsidRPr="006A4C96">
        <w:rPr>
          <w:rFonts w:ascii="Cambria" w:hAnsi="Cambria" w:hint="eastAsia"/>
        </w:rPr>
        <w:lastRenderedPageBreak/>
        <w:t>的理由。</w:t>
      </w:r>
    </w:p>
    <w:p w14:paraId="3D7D5DAD" w14:textId="77777777" w:rsidR="00E83C9D" w:rsidRDefault="00E83C9D" w:rsidP="00E83C9D">
      <w:pPr>
        <w:ind w:firstLine="480"/>
        <w:rPr>
          <w:rFonts w:ascii="Cambria" w:hAnsi="Cambria"/>
        </w:rPr>
      </w:pPr>
      <w:r w:rsidRPr="006A4C96">
        <w:rPr>
          <w:rFonts w:ascii="Cambria" w:hAnsi="Cambria" w:hint="eastAsia"/>
        </w:rPr>
        <w:t>“啊？”时刻（认知颠覆点）：每</w:t>
      </w:r>
      <w:r w:rsidRPr="006A4C96">
        <w:rPr>
          <w:rFonts w:ascii="Cambria" w:hAnsi="Cambria" w:hint="eastAsia"/>
        </w:rPr>
        <w:t>3-4</w:t>
      </w:r>
      <w:r w:rsidRPr="006A4C96">
        <w:rPr>
          <w:rFonts w:ascii="Cambria" w:hAnsi="Cambria" w:hint="eastAsia"/>
        </w:rPr>
        <w:t>轮对话，必须有一个小的认知反转或惊人事实。</w:t>
      </w:r>
    </w:p>
    <w:p w14:paraId="0D7F7D08" w14:textId="77777777" w:rsidR="00E83C9D" w:rsidRDefault="00E83C9D" w:rsidP="00E83C9D">
      <w:pPr>
        <w:ind w:firstLine="480"/>
        <w:rPr>
          <w:rFonts w:ascii="Cambria" w:hAnsi="Cambria"/>
        </w:rPr>
      </w:pPr>
      <w:r w:rsidRPr="006A4C96">
        <w:rPr>
          <w:rFonts w:ascii="Cambria" w:hAnsi="Cambria" w:hint="eastAsia"/>
        </w:rPr>
        <w:t>例如，在解释一个概念后，老剑条立刻指出：“等等，那这不就成了为坏人开脱了吗？”</w:t>
      </w:r>
    </w:p>
    <w:p w14:paraId="6EEC64CF" w14:textId="77777777" w:rsidR="00E83C9D" w:rsidRPr="006A4C96" w:rsidRDefault="00E83C9D" w:rsidP="00E83C9D">
      <w:pPr>
        <w:ind w:firstLine="480"/>
        <w:rPr>
          <w:rFonts w:ascii="Cambria" w:hAnsi="Cambria"/>
        </w:rPr>
      </w:pPr>
    </w:p>
    <w:p w14:paraId="7DE44F48" w14:textId="77777777" w:rsidR="00E83C9D" w:rsidRPr="006A4C96" w:rsidRDefault="00E83C9D" w:rsidP="00E83C9D">
      <w:pPr>
        <w:ind w:firstLine="480"/>
        <w:rPr>
          <w:rFonts w:ascii="Cambria" w:hAnsi="Cambria"/>
        </w:rPr>
      </w:pPr>
      <w:r w:rsidRPr="006A4C96">
        <w:rPr>
          <w:rFonts w:ascii="Cambria" w:hAnsi="Cambria" w:hint="eastAsia"/>
        </w:rPr>
        <w:t>“哇！”时刻（洞察闪光点）：每</w:t>
      </w:r>
      <w:r w:rsidRPr="006A4C96">
        <w:rPr>
          <w:rFonts w:ascii="Cambria" w:hAnsi="Cambria" w:hint="eastAsia"/>
        </w:rPr>
        <w:t>5-6</w:t>
      </w:r>
      <w:r w:rsidRPr="006A4C96">
        <w:rPr>
          <w:rFonts w:ascii="Cambria" w:hAnsi="Cambria" w:hint="eastAsia"/>
        </w:rPr>
        <w:t>轮对话，齐静春必须抛出一个极致比喻或思想实验，让抽象概念瞬间变得可视、可感。</w:t>
      </w:r>
    </w:p>
    <w:p w14:paraId="3AC2878D" w14:textId="77777777" w:rsidR="00E83C9D" w:rsidRDefault="00E83C9D" w:rsidP="00E83C9D">
      <w:pPr>
        <w:ind w:firstLine="480"/>
        <w:rPr>
          <w:rFonts w:ascii="Cambria" w:hAnsi="Cambria"/>
        </w:rPr>
      </w:pPr>
      <w:r w:rsidRPr="006A4C96">
        <w:rPr>
          <w:rFonts w:ascii="Cambria" w:hAnsi="Cambria" w:hint="eastAsia"/>
        </w:rPr>
        <w:t>例如，讲“中庸”不是和稀泥，而是——“就像顶尖赛车手过弯，不是在路中间开，而是在极限的边缘，寻找最完美的平衡线。差一分则撞墙，过一分则失控。”</w:t>
      </w:r>
    </w:p>
    <w:p w14:paraId="53D6F294" w14:textId="77777777" w:rsidR="00E83C9D" w:rsidRPr="006A4C96" w:rsidRDefault="00E83C9D" w:rsidP="00E83C9D">
      <w:pPr>
        <w:ind w:firstLine="480"/>
        <w:rPr>
          <w:rFonts w:ascii="Cambria" w:hAnsi="Cambria"/>
        </w:rPr>
      </w:pPr>
    </w:p>
    <w:p w14:paraId="7825071B" w14:textId="77777777" w:rsidR="00E83C9D" w:rsidRPr="006A4C96" w:rsidRDefault="00E83C9D" w:rsidP="00E83C9D">
      <w:pPr>
        <w:ind w:firstLine="480"/>
        <w:rPr>
          <w:rFonts w:ascii="Cambria" w:hAnsi="Cambria"/>
        </w:rPr>
      </w:pPr>
      <w:r w:rsidRPr="006A4C96">
        <w:rPr>
          <w:rFonts w:ascii="Cambria" w:hAnsi="Cambria" w:hint="eastAsia"/>
        </w:rPr>
        <w:t>“哦！”时刻（共鸣落地点）：在</w:t>
      </w:r>
      <w:r w:rsidRPr="006A4C96">
        <w:rPr>
          <w:rFonts w:ascii="Cambria" w:hAnsi="Cambria" w:hint="eastAsia"/>
        </w:rPr>
        <w:t>30%</w:t>
      </w:r>
      <w:r w:rsidRPr="006A4C96">
        <w:rPr>
          <w:rFonts w:ascii="Cambria" w:hAnsi="Cambria" w:hint="eastAsia"/>
        </w:rPr>
        <w:t>，</w:t>
      </w:r>
      <w:r w:rsidRPr="006A4C96">
        <w:rPr>
          <w:rFonts w:ascii="Cambria" w:hAnsi="Cambria" w:hint="eastAsia"/>
        </w:rPr>
        <w:t>50%</w:t>
      </w:r>
      <w:r w:rsidRPr="006A4C96">
        <w:rPr>
          <w:rFonts w:ascii="Cambria" w:hAnsi="Cambria" w:hint="eastAsia"/>
        </w:rPr>
        <w:t>，</w:t>
      </w:r>
      <w:r w:rsidRPr="006A4C96">
        <w:rPr>
          <w:rFonts w:ascii="Cambria" w:hAnsi="Cambria" w:hint="eastAsia"/>
        </w:rPr>
        <w:t>70%</w:t>
      </w:r>
      <w:r w:rsidRPr="006A4C96">
        <w:rPr>
          <w:rFonts w:ascii="Cambria" w:hAnsi="Cambria" w:hint="eastAsia"/>
        </w:rPr>
        <w:t>的对话轮次附近，必须将哲学概念拉回一个极具共鸣的现代场景。</w:t>
      </w:r>
    </w:p>
    <w:p w14:paraId="3F8E93DD" w14:textId="77777777" w:rsidR="00E83C9D" w:rsidRPr="006A4C96" w:rsidRDefault="00E83C9D" w:rsidP="00E83C9D">
      <w:pPr>
        <w:ind w:firstLine="480"/>
        <w:rPr>
          <w:rFonts w:ascii="Cambria" w:hAnsi="Cambria"/>
        </w:rPr>
      </w:pPr>
      <w:r w:rsidRPr="006A4C96">
        <w:rPr>
          <w:rFonts w:ascii="Cambria" w:hAnsi="Cambria" w:hint="eastAsia"/>
        </w:rPr>
        <w:t>例如：在讨论了“知行合一”后，齐静春可以问：“所以，当你明知熬夜不好却放不下手机时，不是‘知’的问题，而是那个‘行’所带来的即时快感，太真实了。我们如何打破这个‘知的幻觉’？”</w:t>
      </w:r>
    </w:p>
    <w:p w14:paraId="5BCB6544" w14:textId="77777777" w:rsidR="00E83C9D" w:rsidRDefault="00E83C9D" w:rsidP="00E83C9D">
      <w:pPr>
        <w:ind w:firstLine="480"/>
        <w:rPr>
          <w:rFonts w:ascii="Cambria" w:hAnsi="Cambria"/>
        </w:rPr>
      </w:pPr>
    </w:p>
    <w:p w14:paraId="24F8D5B2" w14:textId="77777777" w:rsidR="00E83C9D" w:rsidRDefault="00E83C9D" w:rsidP="00E83C9D">
      <w:pPr>
        <w:ind w:firstLine="480"/>
        <w:rPr>
          <w:rFonts w:ascii="Cambria" w:hAnsi="Cambria"/>
        </w:rPr>
      </w:pPr>
      <w:r>
        <w:rPr>
          <w:rFonts w:ascii="Cambria" w:hAnsi="Cambria" w:hint="eastAsia"/>
        </w:rPr>
        <w:t>四、</w:t>
      </w:r>
      <w:r w:rsidRPr="00D05D0F">
        <w:rPr>
          <w:rFonts w:ascii="Cambria" w:hAnsi="Cambria"/>
        </w:rPr>
        <w:t>语言风格：平静下的张力</w:t>
      </w:r>
      <w:r>
        <w:rPr>
          <w:rFonts w:ascii="Cambria" w:hAnsi="Cambria" w:hint="eastAsia"/>
        </w:rPr>
        <w:t>。</w:t>
      </w:r>
    </w:p>
    <w:p w14:paraId="792AC808" w14:textId="77777777" w:rsidR="00E83C9D" w:rsidRPr="00D05D0F" w:rsidRDefault="00E83C9D" w:rsidP="00E83C9D">
      <w:pPr>
        <w:ind w:firstLine="480"/>
        <w:rPr>
          <w:rFonts w:ascii="Cambria" w:hAnsi="Cambria"/>
        </w:rPr>
      </w:pPr>
      <w:r w:rsidRPr="00D05D0F">
        <w:rPr>
          <w:rFonts w:ascii="Cambria" w:hAnsi="Cambria"/>
        </w:rPr>
        <w:t>鉴于</w:t>
      </w:r>
      <w:r w:rsidRPr="00D05D0F">
        <w:rPr>
          <w:rFonts w:ascii="Cambria" w:hAnsi="Cambria"/>
        </w:rPr>
        <w:t>AI</w:t>
      </w:r>
      <w:r w:rsidRPr="00D05D0F">
        <w:rPr>
          <w:rFonts w:ascii="Cambria" w:hAnsi="Cambria"/>
        </w:rPr>
        <w:t>语音的限制，所有情感和冲突必须通过台词内容本身和对话节奏来体现，而非语气词。</w:t>
      </w:r>
    </w:p>
    <w:p w14:paraId="7948C7D9" w14:textId="77777777" w:rsidR="00E83C9D" w:rsidRPr="00D05D0F" w:rsidRDefault="00E83C9D" w:rsidP="00E83C9D">
      <w:pPr>
        <w:ind w:firstLine="480"/>
        <w:rPr>
          <w:rFonts w:ascii="Cambria" w:hAnsi="Cambria"/>
        </w:rPr>
      </w:pPr>
      <w:r w:rsidRPr="00D05D0F">
        <w:rPr>
          <w:rFonts w:ascii="Cambria" w:hAnsi="Cambria"/>
        </w:rPr>
        <w:t>避免：</w:t>
      </w:r>
      <w:r w:rsidRPr="00D05D0F">
        <w:rPr>
          <w:rFonts w:ascii="Cambria" w:hAnsi="Cambria"/>
        </w:rPr>
        <w:t>“</w:t>
      </w:r>
      <w:r w:rsidRPr="00D05D0F">
        <w:rPr>
          <w:rFonts w:ascii="Cambria" w:hAnsi="Cambria"/>
        </w:rPr>
        <w:t>老剑条激动地说</w:t>
      </w:r>
      <w:r w:rsidRPr="00D05D0F">
        <w:rPr>
          <w:rFonts w:ascii="Cambria" w:hAnsi="Cambria"/>
        </w:rPr>
        <w:t>”</w:t>
      </w:r>
      <w:r w:rsidRPr="00D05D0F">
        <w:rPr>
          <w:rFonts w:ascii="Cambria" w:hAnsi="Cambria"/>
        </w:rPr>
        <w:t>、</w:t>
      </w:r>
      <w:r w:rsidRPr="00D05D0F">
        <w:rPr>
          <w:rFonts w:ascii="Cambria" w:hAnsi="Cambria"/>
        </w:rPr>
        <w:t>“</w:t>
      </w:r>
      <w:r w:rsidRPr="00D05D0F">
        <w:rPr>
          <w:rFonts w:ascii="Cambria" w:hAnsi="Cambria"/>
        </w:rPr>
        <w:t>齐静春哈哈大笑</w:t>
      </w:r>
      <w:r w:rsidRPr="00D05D0F">
        <w:rPr>
          <w:rFonts w:ascii="Cambria" w:hAnsi="Cambria"/>
        </w:rPr>
        <w:t>”</w:t>
      </w:r>
      <w:r w:rsidRPr="00D05D0F">
        <w:rPr>
          <w:rFonts w:ascii="Cambria" w:hAnsi="Cambria"/>
        </w:rPr>
        <w:t>。</w:t>
      </w:r>
    </w:p>
    <w:p w14:paraId="7827D43A" w14:textId="77777777" w:rsidR="00E83C9D" w:rsidRDefault="00E83C9D" w:rsidP="00E83C9D">
      <w:pPr>
        <w:ind w:firstLine="480"/>
        <w:rPr>
          <w:rFonts w:ascii="Cambria" w:hAnsi="Cambria"/>
        </w:rPr>
      </w:pPr>
      <w:r w:rsidRPr="00D05D0F">
        <w:rPr>
          <w:rFonts w:ascii="Cambria" w:hAnsi="Cambria"/>
        </w:rPr>
        <w:t>改为：通过台词设计体现情绪。例如，老剑条：</w:t>
      </w:r>
      <w:r w:rsidRPr="00D05D0F">
        <w:rPr>
          <w:rFonts w:ascii="Cambria" w:hAnsi="Cambria"/>
        </w:rPr>
        <w:t>“</w:t>
      </w:r>
      <w:r w:rsidRPr="00D05D0F">
        <w:rPr>
          <w:rFonts w:ascii="Cambria" w:hAnsi="Cambria"/>
        </w:rPr>
        <w:t>这太荒谬了！我完全不能接受！</w:t>
      </w:r>
      <w:r w:rsidRPr="00D05D0F">
        <w:rPr>
          <w:rFonts w:ascii="Cambria" w:hAnsi="Cambria"/>
        </w:rPr>
        <w:t xml:space="preserve">” </w:t>
      </w:r>
      <w:r w:rsidRPr="00D05D0F">
        <w:rPr>
          <w:rFonts w:ascii="Cambria" w:hAnsi="Cambria"/>
        </w:rPr>
        <w:t>齐静春：</w:t>
      </w:r>
      <w:r w:rsidRPr="00D05D0F">
        <w:rPr>
          <w:rFonts w:ascii="Cambria" w:hAnsi="Cambria"/>
        </w:rPr>
        <w:t xml:space="preserve"> “</w:t>
      </w:r>
      <w:r w:rsidRPr="00D05D0F">
        <w:rPr>
          <w:rFonts w:ascii="Cambria" w:hAnsi="Cambria"/>
        </w:rPr>
        <w:t>别急，让我们换个角度看</w:t>
      </w:r>
      <w:r w:rsidRPr="00D05D0F">
        <w:rPr>
          <w:rFonts w:ascii="Cambria" w:hAnsi="Cambria"/>
        </w:rPr>
        <w:t>……”</w:t>
      </w:r>
    </w:p>
    <w:p w14:paraId="2B05B3C7" w14:textId="77777777" w:rsidR="00E83C9D" w:rsidRPr="006A4C96" w:rsidRDefault="00E83C9D" w:rsidP="00E83C9D">
      <w:pPr>
        <w:ind w:firstLine="480"/>
        <w:rPr>
          <w:rFonts w:ascii="Cambria" w:hAnsi="Cambria"/>
        </w:rPr>
      </w:pPr>
    </w:p>
    <w:p w14:paraId="14CE92C4" w14:textId="77777777" w:rsidR="00E83C9D" w:rsidRPr="006A4C96" w:rsidRDefault="00E83C9D" w:rsidP="00E83C9D">
      <w:pPr>
        <w:ind w:firstLine="480"/>
        <w:rPr>
          <w:rFonts w:ascii="Cambria" w:hAnsi="Cambria"/>
        </w:rPr>
      </w:pPr>
      <w:r>
        <w:rPr>
          <w:rFonts w:ascii="Cambria" w:hAnsi="Cambria" w:hint="eastAsia"/>
        </w:rPr>
        <w:t>五</w:t>
      </w:r>
      <w:r w:rsidRPr="006A4C96">
        <w:rPr>
          <w:rFonts w:ascii="Cambria" w:hAnsi="Cambria" w:hint="eastAsia"/>
        </w:rPr>
        <w:t>、任务与格式</w:t>
      </w:r>
    </w:p>
    <w:p w14:paraId="53E128E4" w14:textId="77777777" w:rsidR="00E83C9D" w:rsidRPr="006A4C96" w:rsidRDefault="00E83C9D" w:rsidP="00E83C9D">
      <w:pPr>
        <w:ind w:firstLine="480"/>
        <w:rPr>
          <w:rFonts w:ascii="Cambria" w:hAnsi="Cambria"/>
        </w:rPr>
      </w:pPr>
      <w:r w:rsidRPr="006A4C96">
        <w:rPr>
          <w:rFonts w:ascii="Cambria" w:hAnsi="Cambria" w:hint="eastAsia"/>
        </w:rPr>
        <w:t>请结合“【【【素材纲要】】】”和“【【【补充说明】】】”将“【【【参考素材】】】”改编为一篇完整的双人对话剧文稿。</w:t>
      </w:r>
    </w:p>
    <w:p w14:paraId="7FEA9BCD" w14:textId="77777777" w:rsidR="00E83C9D" w:rsidRPr="006A4C96" w:rsidRDefault="00E83C9D" w:rsidP="00E83C9D">
      <w:pPr>
        <w:ind w:firstLine="480"/>
        <w:rPr>
          <w:rFonts w:ascii="Cambria" w:hAnsi="Cambria"/>
        </w:rPr>
      </w:pPr>
      <w:r w:rsidRPr="006A4C96">
        <w:rPr>
          <w:rFonts w:ascii="Cambria" w:hAnsi="Cambria" w:hint="eastAsia"/>
        </w:rPr>
        <w:t>输出格式：严格使用角色标签和对话体。</w:t>
      </w:r>
    </w:p>
    <w:p w14:paraId="6667F3AB" w14:textId="77777777" w:rsidR="00E83C9D" w:rsidRPr="006A4C96" w:rsidRDefault="00E83C9D" w:rsidP="00E83C9D">
      <w:pPr>
        <w:ind w:firstLine="480"/>
        <w:rPr>
          <w:rFonts w:ascii="Cambria" w:hAnsi="Cambria"/>
        </w:rPr>
      </w:pPr>
      <w:r w:rsidRPr="006A4C96">
        <w:rPr>
          <w:rFonts w:ascii="Cambria" w:hAnsi="Cambria" w:hint="eastAsia"/>
        </w:rPr>
        <w:t>（老剑条）：</w:t>
      </w:r>
      <w:r w:rsidRPr="006A4C96">
        <w:rPr>
          <w:rFonts w:ascii="Cambria" w:hAnsi="Cambria" w:hint="eastAsia"/>
        </w:rPr>
        <w:t>[</w:t>
      </w:r>
      <w:r w:rsidRPr="006A4C96">
        <w:rPr>
          <w:rFonts w:ascii="Cambria" w:hAnsi="Cambria" w:hint="eastAsia"/>
        </w:rPr>
        <w:t>问题、质疑或生活化切入</w:t>
      </w:r>
      <w:r w:rsidRPr="006A4C96">
        <w:rPr>
          <w:rFonts w:ascii="Cambria" w:hAnsi="Cambria" w:hint="eastAsia"/>
        </w:rPr>
        <w:t>]</w:t>
      </w:r>
    </w:p>
    <w:p w14:paraId="3CFBCC0D" w14:textId="77777777" w:rsidR="00E83C9D" w:rsidRPr="006A4C96" w:rsidRDefault="00E83C9D" w:rsidP="00E83C9D">
      <w:pPr>
        <w:ind w:firstLine="480"/>
        <w:rPr>
          <w:rFonts w:ascii="Cambria" w:hAnsi="Cambria"/>
        </w:rPr>
      </w:pPr>
      <w:r w:rsidRPr="006A4C96">
        <w:rPr>
          <w:rFonts w:ascii="Cambria" w:hAnsi="Cambria" w:hint="eastAsia"/>
        </w:rPr>
        <w:t>（齐静春）：</w:t>
      </w:r>
      <w:r w:rsidRPr="006A4C96">
        <w:rPr>
          <w:rFonts w:ascii="Cambria" w:hAnsi="Cambria" w:hint="eastAsia"/>
        </w:rPr>
        <w:t>[</w:t>
      </w:r>
      <w:r w:rsidRPr="006A4C96">
        <w:rPr>
          <w:rFonts w:ascii="Cambria" w:hAnsi="Cambria" w:hint="eastAsia"/>
        </w:rPr>
        <w:t>解答、引导或提出思想实验</w:t>
      </w:r>
      <w:r w:rsidRPr="006A4C96">
        <w:rPr>
          <w:rFonts w:ascii="Cambria" w:hAnsi="Cambria" w:hint="eastAsia"/>
        </w:rPr>
        <w:t>]</w:t>
      </w:r>
    </w:p>
    <w:p w14:paraId="22CFDBE7" w14:textId="77777777" w:rsidR="00E83C9D" w:rsidRPr="006A4C96" w:rsidRDefault="00E83C9D" w:rsidP="00E83C9D">
      <w:pPr>
        <w:ind w:firstLine="480"/>
        <w:rPr>
          <w:rFonts w:ascii="Cambria" w:hAnsi="Cambria"/>
        </w:rPr>
      </w:pPr>
      <w:r w:rsidRPr="006A4C96">
        <w:rPr>
          <w:rFonts w:ascii="Cambria" w:hAnsi="Cambria" w:hint="eastAsia"/>
        </w:rPr>
        <w:t>...</w:t>
      </w:r>
    </w:p>
    <w:p w14:paraId="1B33E3D8" w14:textId="77777777" w:rsidR="00E83C9D" w:rsidRPr="006A4C96" w:rsidRDefault="00E83C9D" w:rsidP="00E83C9D">
      <w:pPr>
        <w:ind w:firstLine="480"/>
        <w:rPr>
          <w:rFonts w:ascii="Cambria" w:hAnsi="Cambria"/>
        </w:rPr>
      </w:pPr>
      <w:r w:rsidRPr="006A4C96">
        <w:rPr>
          <w:rFonts w:ascii="Cambria" w:hAnsi="Cambria" w:hint="eastAsia"/>
        </w:rPr>
        <w:t>节奏规划：在文稿最后，以注释形式明确标出本稿的节奏锚点地图，例如：</w:t>
      </w:r>
    </w:p>
    <w:p w14:paraId="30B88E6A" w14:textId="77777777" w:rsidR="00E83C9D" w:rsidRPr="006A4C96" w:rsidRDefault="00E83C9D" w:rsidP="00E83C9D">
      <w:pPr>
        <w:ind w:firstLine="480"/>
        <w:rPr>
          <w:rFonts w:ascii="Cambria" w:hAnsi="Cambria"/>
        </w:rPr>
      </w:pPr>
      <w:r w:rsidRPr="006A4C96">
        <w:rPr>
          <w:rFonts w:ascii="Cambria" w:hAnsi="Cambria" w:hint="eastAsia"/>
        </w:rPr>
        <w:t>【节奏锚点地图】</w:t>
      </w:r>
      <w:r w:rsidRPr="006A4C96">
        <w:rPr>
          <w:rFonts w:ascii="Cambria" w:hAnsi="Cambria" w:hint="eastAsia"/>
        </w:rPr>
        <w:t>#</w:t>
      </w:r>
      <w:r w:rsidRPr="006A4C96">
        <w:rPr>
          <w:rFonts w:ascii="Cambria" w:hAnsi="Cambria" w:hint="eastAsia"/>
        </w:rPr>
        <w:t>第</w:t>
      </w:r>
      <w:r w:rsidRPr="006A4C96">
        <w:rPr>
          <w:rFonts w:ascii="Cambria" w:hAnsi="Cambria" w:hint="eastAsia"/>
        </w:rPr>
        <w:t>3</w:t>
      </w:r>
      <w:r w:rsidRPr="006A4C96">
        <w:rPr>
          <w:rFonts w:ascii="Cambria" w:hAnsi="Cambria" w:hint="eastAsia"/>
        </w:rPr>
        <w:t>轮：“啊？”时刻</w:t>
      </w:r>
      <w:r w:rsidRPr="006A4C96">
        <w:rPr>
          <w:rFonts w:ascii="Cambria" w:hAnsi="Cambria" w:hint="eastAsia"/>
        </w:rPr>
        <w:t>-</w:t>
      </w:r>
      <w:r w:rsidRPr="006A4C96">
        <w:rPr>
          <w:rFonts w:ascii="Cambria" w:hAnsi="Cambria" w:hint="eastAsia"/>
        </w:rPr>
        <w:t>理论矛盾点</w:t>
      </w:r>
      <w:r w:rsidRPr="006A4C96">
        <w:rPr>
          <w:rFonts w:ascii="Cambria" w:hAnsi="Cambria" w:hint="eastAsia"/>
        </w:rPr>
        <w:t xml:space="preserve"> | #</w:t>
      </w:r>
      <w:r w:rsidRPr="006A4C96">
        <w:rPr>
          <w:rFonts w:ascii="Cambria" w:hAnsi="Cambria" w:hint="eastAsia"/>
        </w:rPr>
        <w:t>第</w:t>
      </w:r>
      <w:r w:rsidRPr="006A4C96">
        <w:rPr>
          <w:rFonts w:ascii="Cambria" w:hAnsi="Cambria" w:hint="eastAsia"/>
        </w:rPr>
        <w:t>7</w:t>
      </w:r>
      <w:r w:rsidRPr="006A4C96">
        <w:rPr>
          <w:rFonts w:ascii="Cambria" w:hAnsi="Cambria" w:hint="eastAsia"/>
        </w:rPr>
        <w:t>轮：“哇！”时刻</w:t>
      </w:r>
      <w:r w:rsidRPr="006A4C96">
        <w:rPr>
          <w:rFonts w:ascii="Cambria" w:hAnsi="Cambria" w:hint="eastAsia"/>
        </w:rPr>
        <w:t>-</w:t>
      </w:r>
      <w:r w:rsidRPr="006A4C96">
        <w:rPr>
          <w:rFonts w:ascii="Cambria" w:hAnsi="Cambria" w:hint="eastAsia"/>
        </w:rPr>
        <w:t>核心比喻</w:t>
      </w:r>
      <w:r w:rsidRPr="006A4C96">
        <w:rPr>
          <w:rFonts w:ascii="Cambria" w:hAnsi="Cambria" w:hint="eastAsia"/>
        </w:rPr>
        <w:t xml:space="preserve"> | #</w:t>
      </w:r>
      <w:r w:rsidRPr="006A4C96">
        <w:rPr>
          <w:rFonts w:ascii="Cambria" w:hAnsi="Cambria" w:hint="eastAsia"/>
        </w:rPr>
        <w:t>第</w:t>
      </w:r>
      <w:r w:rsidRPr="006A4C96">
        <w:rPr>
          <w:rFonts w:ascii="Cambria" w:hAnsi="Cambria" w:hint="eastAsia"/>
        </w:rPr>
        <w:t>12</w:t>
      </w:r>
      <w:r w:rsidRPr="006A4C96">
        <w:rPr>
          <w:rFonts w:ascii="Cambria" w:hAnsi="Cambria" w:hint="eastAsia"/>
        </w:rPr>
        <w:t>轮：“哦！”时刻</w:t>
      </w:r>
      <w:r w:rsidRPr="006A4C96">
        <w:rPr>
          <w:rFonts w:ascii="Cambria" w:hAnsi="Cambria" w:hint="eastAsia"/>
        </w:rPr>
        <w:t>-</w:t>
      </w:r>
      <w:r w:rsidRPr="006A4C96">
        <w:rPr>
          <w:rFonts w:ascii="Cambria" w:hAnsi="Cambria" w:hint="eastAsia"/>
        </w:rPr>
        <w:t>现代场景落地</w:t>
      </w:r>
      <w:r w:rsidRPr="006A4C96">
        <w:rPr>
          <w:rFonts w:ascii="Cambria" w:hAnsi="Cambria" w:hint="eastAsia"/>
        </w:rPr>
        <w:t xml:space="preserve"> | #</w:t>
      </w:r>
      <w:r w:rsidRPr="006A4C96">
        <w:rPr>
          <w:rFonts w:ascii="Cambria" w:hAnsi="Cambria" w:hint="eastAsia"/>
        </w:rPr>
        <w:t>第</w:t>
      </w:r>
      <w:r w:rsidRPr="006A4C96">
        <w:rPr>
          <w:rFonts w:ascii="Cambria" w:hAnsi="Cambria" w:hint="eastAsia"/>
        </w:rPr>
        <w:t>20</w:t>
      </w:r>
      <w:r w:rsidRPr="006A4C96">
        <w:rPr>
          <w:rFonts w:ascii="Cambria" w:hAnsi="Cambria" w:hint="eastAsia"/>
        </w:rPr>
        <w:t>轮：第二次“啊？”时刻</w:t>
      </w:r>
      <w:r w:rsidRPr="006A4C96">
        <w:rPr>
          <w:rFonts w:ascii="Cambria" w:hAnsi="Cambria" w:hint="eastAsia"/>
        </w:rPr>
        <w:t>-</w:t>
      </w:r>
      <w:r w:rsidRPr="006A4C96">
        <w:rPr>
          <w:rFonts w:ascii="Cambria" w:hAnsi="Cambria" w:hint="eastAsia"/>
        </w:rPr>
        <w:t>理论局限性</w:t>
      </w:r>
      <w:r w:rsidRPr="006A4C96">
        <w:rPr>
          <w:rFonts w:ascii="Cambria" w:hAnsi="Cambria" w:hint="eastAsia"/>
        </w:rPr>
        <w:t xml:space="preserve"> |</w:t>
      </w:r>
      <w:r>
        <w:rPr>
          <w:rFonts w:ascii="Cambria" w:hAnsi="Cambria" w:hint="eastAsia"/>
        </w:rPr>
        <w:t>……</w:t>
      </w:r>
      <w:r>
        <w:rPr>
          <w:rFonts w:ascii="Cambria" w:hAnsi="Cambria" w:hint="eastAsia"/>
        </w:rPr>
        <w:t>|</w:t>
      </w:r>
      <w:r w:rsidRPr="006A4C96">
        <w:rPr>
          <w:rFonts w:ascii="Cambria" w:hAnsi="Cambria" w:hint="eastAsia"/>
        </w:rPr>
        <w:t xml:space="preserve"> #</w:t>
      </w:r>
      <w:r w:rsidRPr="006A4C96">
        <w:rPr>
          <w:rFonts w:ascii="Cambria" w:hAnsi="Cambria" w:hint="eastAsia"/>
        </w:rPr>
        <w:t>第</w:t>
      </w:r>
      <w:r>
        <w:rPr>
          <w:rFonts w:ascii="Cambria" w:hAnsi="Cambria" w:hint="eastAsia"/>
        </w:rPr>
        <w:t>n</w:t>
      </w:r>
      <w:r w:rsidRPr="006A4C96">
        <w:rPr>
          <w:rFonts w:ascii="Cambria" w:hAnsi="Cambria" w:hint="eastAsia"/>
        </w:rPr>
        <w:t>轮：收官“哇！”时刻</w:t>
      </w:r>
      <w:r w:rsidRPr="006A4C96">
        <w:rPr>
          <w:rFonts w:ascii="Cambria" w:hAnsi="Cambria" w:hint="eastAsia"/>
        </w:rPr>
        <w:t>-</w:t>
      </w:r>
      <w:r w:rsidRPr="006A4C96">
        <w:rPr>
          <w:rFonts w:ascii="Cambria" w:hAnsi="Cambria" w:hint="eastAsia"/>
        </w:rPr>
        <w:t>升华比喻】</w:t>
      </w:r>
    </w:p>
    <w:p w14:paraId="333C5425" w14:textId="77777777" w:rsidR="00E83C9D" w:rsidRPr="006A4C96" w:rsidRDefault="00E83C9D" w:rsidP="00E83C9D">
      <w:pPr>
        <w:ind w:firstLine="480"/>
        <w:rPr>
          <w:rFonts w:ascii="Cambria" w:hAnsi="Cambria"/>
        </w:rPr>
      </w:pPr>
      <w:r w:rsidRPr="006A4C96">
        <w:rPr>
          <w:rFonts w:ascii="Cambria" w:hAnsi="Cambria" w:hint="eastAsia"/>
        </w:rPr>
        <w:t>字数与轮次：总对话严格控制在</w:t>
      </w:r>
      <w:r>
        <w:rPr>
          <w:rFonts w:ascii="Cambria" w:hAnsi="Cambria" w:hint="eastAsia"/>
        </w:rPr>
        <w:t>2500</w:t>
      </w:r>
      <w:r>
        <w:rPr>
          <w:rFonts w:ascii="Cambria" w:hAnsi="Cambria" w:hint="eastAsia"/>
        </w:rPr>
        <w:t>字到</w:t>
      </w:r>
      <w:r>
        <w:rPr>
          <w:rFonts w:ascii="Cambria" w:hAnsi="Cambria" w:hint="eastAsia"/>
        </w:rPr>
        <w:t>4000</w:t>
      </w:r>
      <w:r>
        <w:rPr>
          <w:rFonts w:ascii="Cambria" w:hAnsi="Cambria" w:hint="eastAsia"/>
        </w:rPr>
        <w:t>字</w:t>
      </w:r>
      <w:r w:rsidRPr="006A4C96">
        <w:rPr>
          <w:rFonts w:ascii="Cambria" w:hAnsi="Cambria" w:hint="eastAsia"/>
        </w:rPr>
        <w:t>之间。每一轮对话应简洁</w:t>
      </w:r>
      <w:r w:rsidRPr="006A4C96">
        <w:rPr>
          <w:rFonts w:ascii="Cambria" w:hAnsi="Cambria" w:hint="eastAsia"/>
        </w:rPr>
        <w:lastRenderedPageBreak/>
        <w:t>有力，信息密度高，坚决避免长篇独白。</w:t>
      </w:r>
    </w:p>
    <w:p w14:paraId="2C74EEE7" w14:textId="77777777" w:rsidR="00E83C9D" w:rsidRPr="006A4C96" w:rsidRDefault="00E83C9D" w:rsidP="00E83C9D">
      <w:pPr>
        <w:ind w:firstLine="480"/>
        <w:rPr>
          <w:rFonts w:ascii="Cambria" w:hAnsi="Cambria"/>
        </w:rPr>
      </w:pPr>
    </w:p>
    <w:p w14:paraId="1CFDD722" w14:textId="77777777" w:rsidR="00E83C9D" w:rsidRPr="006A4C96" w:rsidRDefault="00E83C9D" w:rsidP="00E83C9D">
      <w:pPr>
        <w:ind w:firstLine="480"/>
        <w:rPr>
          <w:rFonts w:ascii="Cambria" w:hAnsi="Cambria"/>
        </w:rPr>
      </w:pPr>
      <w:r>
        <w:rPr>
          <w:rFonts w:ascii="Cambria" w:hAnsi="Cambria" w:hint="eastAsia"/>
        </w:rPr>
        <w:t>六</w:t>
      </w:r>
      <w:r w:rsidRPr="006A4C96">
        <w:rPr>
          <w:rFonts w:ascii="Cambria" w:hAnsi="Cambria" w:hint="eastAsia"/>
        </w:rPr>
        <w:t>、自检清单（生成前必看）</w:t>
      </w:r>
    </w:p>
    <w:p w14:paraId="5132E434" w14:textId="77777777" w:rsidR="00E83C9D" w:rsidRPr="006A4C96" w:rsidRDefault="00E83C9D" w:rsidP="00E83C9D">
      <w:pPr>
        <w:ind w:firstLine="480"/>
        <w:rPr>
          <w:rFonts w:ascii="Cambria" w:hAnsi="Cambria"/>
        </w:rPr>
      </w:pPr>
      <w:r w:rsidRPr="006A4C96">
        <w:rPr>
          <w:rFonts w:ascii="Cambria" w:hAnsi="Cambria" w:hint="eastAsia"/>
        </w:rPr>
        <w:t>开局</w:t>
      </w:r>
      <w:r w:rsidRPr="006A4C96">
        <w:rPr>
          <w:rFonts w:ascii="Cambria" w:hAnsi="Cambria" w:hint="eastAsia"/>
        </w:rPr>
        <w:t>3</w:t>
      </w:r>
      <w:r w:rsidRPr="006A4C96">
        <w:rPr>
          <w:rFonts w:ascii="Cambria" w:hAnsi="Cambria" w:hint="eastAsia"/>
        </w:rPr>
        <w:t>秒：是否完成了痛点打击</w:t>
      </w:r>
      <w:r w:rsidRPr="006A4C96">
        <w:rPr>
          <w:rFonts w:ascii="Cambria" w:hAnsi="Cambria" w:hint="eastAsia"/>
        </w:rPr>
        <w:t>+</w:t>
      </w:r>
      <w:r w:rsidRPr="006A4C96">
        <w:rPr>
          <w:rFonts w:ascii="Cambria" w:hAnsi="Cambria" w:hint="eastAsia"/>
        </w:rPr>
        <w:t>反常识宣言？</w:t>
      </w:r>
    </w:p>
    <w:p w14:paraId="28698937" w14:textId="77777777" w:rsidR="00E83C9D" w:rsidRPr="006A4C96" w:rsidRDefault="00E83C9D" w:rsidP="00E83C9D">
      <w:pPr>
        <w:ind w:firstLine="480"/>
        <w:rPr>
          <w:rFonts w:ascii="Cambria" w:hAnsi="Cambria"/>
        </w:rPr>
      </w:pPr>
      <w:r w:rsidRPr="006A4C96">
        <w:rPr>
          <w:rFonts w:ascii="Cambria" w:hAnsi="Cambria" w:hint="eastAsia"/>
        </w:rPr>
        <w:t>角色驱动：老剑条是否在持续“找茬”？齐静春是否在用“比喻</w:t>
      </w:r>
      <w:r w:rsidRPr="006A4C96">
        <w:rPr>
          <w:rFonts w:ascii="Cambria" w:hAnsi="Cambria" w:hint="eastAsia"/>
        </w:rPr>
        <w:t>/</w:t>
      </w:r>
      <w:r w:rsidRPr="006A4C96">
        <w:rPr>
          <w:rFonts w:ascii="Cambria" w:hAnsi="Cambria" w:hint="eastAsia"/>
        </w:rPr>
        <w:t>实验”引导而非说教？</w:t>
      </w:r>
    </w:p>
    <w:p w14:paraId="73C1D327" w14:textId="77777777" w:rsidR="00E83C9D" w:rsidRPr="006A4C96" w:rsidRDefault="00E83C9D" w:rsidP="00E83C9D">
      <w:pPr>
        <w:ind w:firstLine="480"/>
        <w:rPr>
          <w:rFonts w:ascii="Cambria" w:hAnsi="Cambria"/>
        </w:rPr>
      </w:pPr>
      <w:r w:rsidRPr="006A4C96">
        <w:rPr>
          <w:rFonts w:ascii="Cambria" w:hAnsi="Cambria" w:hint="eastAsia"/>
        </w:rPr>
        <w:t>节奏锚点：是否规划了至少</w:t>
      </w:r>
      <w:r w:rsidRPr="006A4C96">
        <w:rPr>
          <w:rFonts w:ascii="Cambria" w:hAnsi="Cambria" w:hint="eastAsia"/>
        </w:rPr>
        <w:t>2</w:t>
      </w:r>
      <w:r w:rsidRPr="006A4C96">
        <w:rPr>
          <w:rFonts w:ascii="Cambria" w:hAnsi="Cambria" w:hint="eastAsia"/>
        </w:rPr>
        <w:t>个“啊？”时刻、</w:t>
      </w:r>
      <w:r w:rsidRPr="006A4C96">
        <w:rPr>
          <w:rFonts w:ascii="Cambria" w:hAnsi="Cambria" w:hint="eastAsia"/>
        </w:rPr>
        <w:t>2</w:t>
      </w:r>
      <w:r w:rsidRPr="006A4C96">
        <w:rPr>
          <w:rFonts w:ascii="Cambria" w:hAnsi="Cambria" w:hint="eastAsia"/>
        </w:rPr>
        <w:t>个“哇！”时刻和</w:t>
      </w:r>
      <w:r w:rsidRPr="006A4C96">
        <w:rPr>
          <w:rFonts w:ascii="Cambria" w:hAnsi="Cambria" w:hint="eastAsia"/>
        </w:rPr>
        <w:t>1-2</w:t>
      </w:r>
      <w:r w:rsidRPr="006A4C96">
        <w:rPr>
          <w:rFonts w:ascii="Cambria" w:hAnsi="Cambria" w:hint="eastAsia"/>
        </w:rPr>
        <w:t>个“哦！”时刻？</w:t>
      </w:r>
    </w:p>
    <w:p w14:paraId="6DCE66A4" w14:textId="77777777" w:rsidR="00E83C9D" w:rsidRPr="006A4C96" w:rsidRDefault="00E83C9D" w:rsidP="00E83C9D">
      <w:pPr>
        <w:ind w:firstLine="480"/>
        <w:rPr>
          <w:rFonts w:ascii="Cambria" w:hAnsi="Cambria"/>
        </w:rPr>
      </w:pPr>
      <w:r w:rsidRPr="006A4C96">
        <w:rPr>
          <w:rFonts w:ascii="Cambria" w:hAnsi="Cambria" w:hint="eastAsia"/>
        </w:rPr>
        <w:t>普适语言：所有比喻和案例，是否能让一个</w:t>
      </w:r>
      <w:r w:rsidRPr="006A4C96">
        <w:rPr>
          <w:rFonts w:ascii="Cambria" w:hAnsi="Cambria" w:hint="eastAsia"/>
        </w:rPr>
        <w:t>15</w:t>
      </w:r>
      <w:r w:rsidRPr="006A4C96">
        <w:rPr>
          <w:rFonts w:ascii="Cambria" w:hAnsi="Cambria" w:hint="eastAsia"/>
        </w:rPr>
        <w:t>岁的学生和一位</w:t>
      </w:r>
      <w:r w:rsidRPr="006A4C96">
        <w:rPr>
          <w:rFonts w:ascii="Cambria" w:hAnsi="Cambria" w:hint="eastAsia"/>
        </w:rPr>
        <w:t>60</w:t>
      </w:r>
      <w:r w:rsidRPr="006A4C96">
        <w:rPr>
          <w:rFonts w:ascii="Cambria" w:hAnsi="Cambria" w:hint="eastAsia"/>
        </w:rPr>
        <w:t>岁的长者都听得懂，且觉得与自身相关？</w:t>
      </w:r>
    </w:p>
    <w:p w14:paraId="22449BF0" w14:textId="77777777" w:rsidR="00E83C9D" w:rsidRPr="006A4C96" w:rsidRDefault="00E83C9D" w:rsidP="00E83C9D">
      <w:pPr>
        <w:ind w:firstLine="480"/>
        <w:rPr>
          <w:rFonts w:ascii="Cambria" w:hAnsi="Cambria"/>
        </w:rPr>
      </w:pPr>
      <w:r w:rsidRPr="006A4C96">
        <w:rPr>
          <w:rFonts w:ascii="Cambria" w:hAnsi="Cambria" w:hint="eastAsia"/>
        </w:rPr>
        <w:t>价值导向：全文是否在赋能观众，给予其看待世界的新工具，而非制造焦虑或炫耀知识？</w:t>
      </w:r>
    </w:p>
    <w:p w14:paraId="3D1F117E" w14:textId="77777777" w:rsidR="00E83C9D" w:rsidRDefault="00E83C9D" w:rsidP="00E83C9D">
      <w:pPr>
        <w:ind w:firstLine="480"/>
        <w:rPr>
          <w:rFonts w:ascii="Cambria" w:hAnsi="Cambria"/>
        </w:rPr>
      </w:pPr>
      <w:r w:rsidRPr="006A4C96">
        <w:rPr>
          <w:rFonts w:ascii="Cambria" w:hAnsi="Cambria" w:hint="eastAsia"/>
        </w:rPr>
        <w:t>结尾开放：是否以一个引发深思、鼓励评论的开放性问题收尾，让哲学在观众生活中延续？</w:t>
      </w:r>
    </w:p>
    <w:p w14:paraId="6BEED74D" w14:textId="77777777" w:rsidR="00E83C9D" w:rsidRPr="00D05D0F" w:rsidRDefault="00E83C9D" w:rsidP="00E83C9D">
      <w:pPr>
        <w:ind w:firstLine="480"/>
        <w:rPr>
          <w:rFonts w:ascii="Cambria" w:hAnsi="Cambria"/>
        </w:rPr>
      </w:pPr>
      <w:r w:rsidRPr="00D05D0F">
        <w:rPr>
          <w:rFonts w:ascii="Cambria" w:hAnsi="Cambria"/>
        </w:rPr>
        <w:t>###</w:t>
      </w:r>
      <w:r w:rsidRPr="00D05D0F">
        <w:rPr>
          <w:rFonts w:ascii="Cambria" w:hAnsi="Cambria"/>
        </w:rPr>
        <w:t>指令结束</w:t>
      </w:r>
      <w:r w:rsidRPr="0090642B">
        <w:rPr>
          <w:rFonts w:ascii="Cambria" w:hAnsi="Cambria"/>
        </w:rPr>
        <w:t>###</w:t>
      </w:r>
    </w:p>
    <w:p w14:paraId="44C69E95" w14:textId="77777777" w:rsidR="00E83C9D" w:rsidRDefault="00E83C9D" w:rsidP="00E83C9D">
      <w:pPr>
        <w:ind w:firstLine="480"/>
        <w:rPr>
          <w:rFonts w:ascii="Cambria" w:hAnsi="Cambria"/>
        </w:rPr>
      </w:pPr>
    </w:p>
    <w:p w14:paraId="12BE8C7A" w14:textId="77777777" w:rsidR="00E83C9D" w:rsidRDefault="00E83C9D" w:rsidP="00E83C9D">
      <w:pPr>
        <w:ind w:firstLine="480"/>
        <w:rPr>
          <w:rFonts w:ascii="Cambria" w:hAnsi="Cambria"/>
        </w:rPr>
      </w:pPr>
    </w:p>
    <w:p w14:paraId="331FEFB3" w14:textId="77777777" w:rsidR="00E83C9D" w:rsidRDefault="00E83C9D" w:rsidP="00E83C9D">
      <w:pPr>
        <w:ind w:firstLine="480"/>
        <w:rPr>
          <w:rFonts w:ascii="Cambria" w:hAnsi="Cambria"/>
        </w:rPr>
      </w:pPr>
      <w:r w:rsidRPr="00D05D0F">
        <w:rPr>
          <w:rFonts w:ascii="Cambria" w:hAnsi="Cambria"/>
        </w:rPr>
        <w:t>【【【参考素材】】】</w:t>
      </w:r>
      <w:r>
        <w:rPr>
          <w:rFonts w:ascii="Cambria" w:hAnsi="Cambria" w:hint="eastAsia"/>
        </w:rPr>
        <w:t>:</w:t>
      </w:r>
    </w:p>
    <w:p w14:paraId="6B3B7586" w14:textId="77777777" w:rsidR="00E83C9D" w:rsidRDefault="00E83C9D" w:rsidP="00E83C9D">
      <w:pPr>
        <w:ind w:firstLine="480"/>
        <w:rPr>
          <w:rFonts w:ascii="Cambria" w:hAnsi="Cambria"/>
        </w:rPr>
      </w:pPr>
    </w:p>
    <w:p w14:paraId="63188B2A" w14:textId="77777777" w:rsidR="00E83C9D" w:rsidRDefault="00E83C9D" w:rsidP="00E83C9D">
      <w:pPr>
        <w:ind w:firstLine="480"/>
        <w:rPr>
          <w:rFonts w:ascii="Cambria" w:hAnsi="Cambria"/>
        </w:rPr>
      </w:pPr>
    </w:p>
    <w:p w14:paraId="3F9FC344" w14:textId="77777777" w:rsidR="00E83C9D" w:rsidRDefault="00E83C9D" w:rsidP="00E83C9D">
      <w:pPr>
        <w:ind w:firstLine="480"/>
        <w:rPr>
          <w:rFonts w:ascii="Cambria" w:hAnsi="Cambria"/>
        </w:rPr>
      </w:pPr>
    </w:p>
    <w:p w14:paraId="6F12EEF4" w14:textId="77777777" w:rsidR="00E83C9D" w:rsidRDefault="00E83C9D" w:rsidP="00E83C9D">
      <w:pPr>
        <w:ind w:firstLine="480"/>
        <w:rPr>
          <w:rFonts w:ascii="Cambria" w:hAnsi="Cambria"/>
        </w:rPr>
      </w:pPr>
      <w:r w:rsidRPr="0090642B">
        <w:rPr>
          <w:rFonts w:ascii="Cambria" w:hAnsi="Cambria"/>
        </w:rPr>
        <w:t>【【【素材纲要】】】</w:t>
      </w:r>
      <w:r>
        <w:rPr>
          <w:rFonts w:ascii="Cambria" w:hAnsi="Cambria" w:hint="eastAsia"/>
        </w:rPr>
        <w:t>:</w:t>
      </w:r>
    </w:p>
    <w:p w14:paraId="4465EC05" w14:textId="77777777" w:rsidR="00E83C9D" w:rsidRDefault="00E83C9D" w:rsidP="00E83C9D">
      <w:pPr>
        <w:ind w:firstLine="480"/>
        <w:rPr>
          <w:rFonts w:ascii="Cambria" w:hAnsi="Cambria"/>
        </w:rPr>
      </w:pPr>
    </w:p>
    <w:p w14:paraId="151C4C84" w14:textId="77777777" w:rsidR="00E83C9D" w:rsidRDefault="00E83C9D" w:rsidP="00E83C9D">
      <w:pPr>
        <w:ind w:firstLine="480"/>
        <w:rPr>
          <w:rFonts w:ascii="Cambria" w:hAnsi="Cambria"/>
        </w:rPr>
      </w:pPr>
    </w:p>
    <w:p w14:paraId="79B02F7A" w14:textId="77777777" w:rsidR="00E83C9D" w:rsidRDefault="00E83C9D" w:rsidP="00E83C9D">
      <w:pPr>
        <w:ind w:firstLine="480"/>
        <w:rPr>
          <w:rFonts w:ascii="Cambria" w:hAnsi="Cambria"/>
        </w:rPr>
      </w:pPr>
      <w:r w:rsidRPr="0090642B">
        <w:rPr>
          <w:rFonts w:ascii="Cambria" w:hAnsi="Cambria"/>
        </w:rPr>
        <w:t>【【【补充说明】】】</w:t>
      </w:r>
      <w:r>
        <w:rPr>
          <w:rFonts w:ascii="Cambria" w:hAnsi="Cambria" w:hint="eastAsia"/>
        </w:rPr>
        <w:t>:</w:t>
      </w:r>
    </w:p>
    <w:p w14:paraId="771A5F1E" w14:textId="77777777" w:rsidR="00E83C9D" w:rsidRDefault="00E83C9D" w:rsidP="00E83C9D">
      <w:pPr>
        <w:ind w:firstLine="480"/>
        <w:rPr>
          <w:rFonts w:ascii="Cambria" w:hAnsi="Cambria"/>
        </w:rPr>
      </w:pPr>
    </w:p>
    <w:p w14:paraId="49BFEF38" w14:textId="77777777" w:rsidR="00E83C9D" w:rsidRPr="00C201FC" w:rsidRDefault="00E83C9D" w:rsidP="00E83C9D">
      <w:pPr>
        <w:ind w:firstLine="480"/>
        <w:rPr>
          <w:rFonts w:ascii="Cambria" w:hAnsi="Cambria"/>
        </w:rPr>
      </w:pPr>
    </w:p>
    <w:p w14:paraId="634911C8" w14:textId="77777777" w:rsidR="00E83C9D" w:rsidRDefault="00E83C9D" w:rsidP="00E83C9D">
      <w:pPr>
        <w:ind w:firstLine="480"/>
        <w:rPr>
          <w:rFonts w:ascii="Cambria" w:hAnsi="Cambria"/>
        </w:rPr>
      </w:pPr>
    </w:p>
    <w:p w14:paraId="053C08B7" w14:textId="77777777" w:rsidR="00E83C9D" w:rsidRDefault="00E83C9D" w:rsidP="00E83C9D">
      <w:pPr>
        <w:ind w:firstLine="480"/>
        <w:rPr>
          <w:rFonts w:ascii="Cambria" w:hAnsi="Cambria"/>
        </w:rPr>
      </w:pPr>
    </w:p>
    <w:p w14:paraId="6B270CE6" w14:textId="77777777" w:rsidR="00E83C9D" w:rsidRDefault="00E83C9D" w:rsidP="00E83C9D">
      <w:pPr>
        <w:ind w:firstLine="480"/>
        <w:rPr>
          <w:rFonts w:ascii="Cambria" w:hAnsi="Cambria"/>
        </w:rPr>
      </w:pPr>
    </w:p>
    <w:p w14:paraId="5426CB24" w14:textId="77777777" w:rsidR="00E83C9D" w:rsidRDefault="00E83C9D" w:rsidP="00E83C9D">
      <w:pPr>
        <w:ind w:firstLine="480"/>
        <w:rPr>
          <w:rFonts w:ascii="Cambria" w:hAnsi="Cambria"/>
        </w:rPr>
      </w:pPr>
    </w:p>
    <w:p w14:paraId="6F4BFA05" w14:textId="77777777" w:rsidR="00E83C9D" w:rsidRDefault="00E83C9D" w:rsidP="00E83C9D">
      <w:pPr>
        <w:ind w:firstLine="480"/>
        <w:rPr>
          <w:rFonts w:ascii="Cambria" w:hAnsi="Cambria"/>
        </w:rPr>
      </w:pPr>
    </w:p>
    <w:p w14:paraId="43765BD2" w14:textId="77777777" w:rsidR="00E83C9D" w:rsidRDefault="00E83C9D" w:rsidP="00E83C9D">
      <w:pPr>
        <w:ind w:firstLine="480"/>
        <w:rPr>
          <w:rFonts w:hint="eastAsia"/>
        </w:rPr>
      </w:pPr>
    </w:p>
    <w:p w14:paraId="505A0E45" w14:textId="77777777" w:rsidR="00661F64" w:rsidRDefault="00661F64" w:rsidP="00661F64">
      <w:pPr>
        <w:pStyle w:val="af1"/>
        <w:rPr>
          <w:rFonts w:hint="eastAsia"/>
        </w:rPr>
      </w:pPr>
      <w:r>
        <w:rPr>
          <w:rFonts w:hint="eastAsia"/>
        </w:rPr>
        <w:t>json生成/历史文化背景不符</w:t>
      </w:r>
    </w:p>
    <w:p w14:paraId="29E24901" w14:textId="77777777" w:rsidR="00661F64" w:rsidRPr="009E1312" w:rsidRDefault="00661F64" w:rsidP="00661F64">
      <w:pPr>
        <w:ind w:firstLine="480"/>
        <w:rPr>
          <w:rFonts w:ascii="Cambria" w:hAnsi="Cambria"/>
        </w:rPr>
      </w:pPr>
      <w:r w:rsidRPr="009E1312">
        <w:rPr>
          <w:rFonts w:ascii="Cambria" w:hAnsi="Cambria" w:hint="eastAsia"/>
        </w:rPr>
        <w:t>你必须保证你发给我的</w:t>
      </w:r>
      <w:r w:rsidRPr="009E1312">
        <w:rPr>
          <w:rFonts w:ascii="Cambria" w:hAnsi="Cambria" w:hint="eastAsia"/>
        </w:rPr>
        <w:t xml:space="preserve"> JSON </w:t>
      </w:r>
      <w:r w:rsidRPr="009E1312">
        <w:rPr>
          <w:rFonts w:ascii="Cambria" w:hAnsi="Cambria" w:hint="eastAsia"/>
        </w:rPr>
        <w:t>内容没有缺斤少两，是可以使用，是有效的！</w:t>
      </w:r>
      <w:r>
        <w:rPr>
          <w:rFonts w:ascii="Cambria" w:hAnsi="Cambria" w:hint="eastAsia"/>
        </w:rPr>
        <w:t>并且</w:t>
      </w:r>
      <w:r w:rsidRPr="009E1312">
        <w:rPr>
          <w:rFonts w:ascii="Cambria" w:hAnsi="Cambria" w:hint="eastAsia"/>
        </w:rPr>
        <w:t>不能缺任何</w:t>
      </w:r>
      <w:r>
        <w:rPr>
          <w:rFonts w:ascii="Cambria" w:hAnsi="Cambria" w:hint="eastAsia"/>
        </w:rPr>
        <w:t>一段文稿</w:t>
      </w:r>
      <w:r w:rsidRPr="009E1312">
        <w:rPr>
          <w:rFonts w:ascii="Cambria" w:hAnsi="Cambria" w:hint="eastAsia"/>
        </w:rPr>
        <w:t>内容</w:t>
      </w:r>
      <w:r>
        <w:rPr>
          <w:rFonts w:ascii="Cambria" w:hAnsi="Cambria" w:hint="eastAsia"/>
        </w:rPr>
        <w:t>，否则会让我的视频质量急剧下降。</w:t>
      </w:r>
    </w:p>
    <w:p w14:paraId="69178054" w14:textId="77777777" w:rsidR="00661F64" w:rsidRPr="009E1312" w:rsidRDefault="00661F64" w:rsidP="00661F64">
      <w:pPr>
        <w:ind w:firstLine="480"/>
        <w:rPr>
          <w:rFonts w:ascii="Cambria" w:hAnsi="Cambria"/>
        </w:rPr>
      </w:pPr>
    </w:p>
    <w:p w14:paraId="45A315F8" w14:textId="77777777" w:rsidR="00661F64" w:rsidRPr="009E1312" w:rsidRDefault="00661F64" w:rsidP="00661F64">
      <w:pPr>
        <w:ind w:firstLine="480"/>
        <w:rPr>
          <w:rFonts w:ascii="Cambria" w:hAnsi="Cambria"/>
        </w:rPr>
      </w:pPr>
      <w:r w:rsidRPr="009E1312">
        <w:rPr>
          <w:rFonts w:ascii="Cambria" w:hAnsi="Cambria" w:hint="eastAsia"/>
        </w:rPr>
        <w:lastRenderedPageBreak/>
        <w:t>你需处理的输入信息为</w:t>
      </w:r>
      <w:r w:rsidRPr="009E1312">
        <w:rPr>
          <w:rFonts w:ascii="Cambria" w:hAnsi="Cambria" w:hint="eastAsia"/>
        </w:rPr>
        <w:t>tag</w:t>
      </w:r>
      <w:r w:rsidRPr="009E1312">
        <w:rPr>
          <w:rFonts w:ascii="Cambria" w:hAnsi="Cambria" w:hint="eastAsia"/>
        </w:rPr>
        <w:t>和</w:t>
      </w:r>
      <w:r w:rsidRPr="009E1312">
        <w:rPr>
          <w:rFonts w:ascii="Cambria" w:hAnsi="Cambria" w:hint="eastAsia"/>
        </w:rPr>
        <w:t>content</w:t>
      </w:r>
      <w:r w:rsidRPr="009E1312">
        <w:rPr>
          <w:rFonts w:ascii="Cambria" w:hAnsi="Cambria" w:hint="eastAsia"/>
        </w:rPr>
        <w:t>：</w:t>
      </w:r>
    </w:p>
    <w:p w14:paraId="1C8EA3D0" w14:textId="77777777" w:rsidR="00661F64" w:rsidRPr="009E1312" w:rsidRDefault="00661F64" w:rsidP="00661F64">
      <w:pPr>
        <w:ind w:firstLine="480"/>
        <w:rPr>
          <w:rFonts w:ascii="Cambria" w:hAnsi="Cambria"/>
        </w:rPr>
      </w:pPr>
      <w:r w:rsidRPr="009E1312">
        <w:rPr>
          <w:rFonts w:ascii="Cambria" w:hAnsi="Cambria" w:hint="eastAsia"/>
        </w:rPr>
        <w:t>tag</w:t>
      </w:r>
      <w:r w:rsidRPr="009E1312">
        <w:rPr>
          <w:rFonts w:ascii="Cambria" w:hAnsi="Cambria" w:hint="eastAsia"/>
        </w:rPr>
        <w:t>：</w:t>
      </w:r>
      <w:r w:rsidRPr="009E1312">
        <w:rPr>
          <w:rFonts w:ascii="Cambria" w:hAnsi="Cambria" w:hint="eastAsia"/>
        </w:rPr>
        <w:t>"""{{String1}}"""</w:t>
      </w:r>
    </w:p>
    <w:p w14:paraId="272F1870" w14:textId="77777777" w:rsidR="00661F64" w:rsidRPr="009E1312" w:rsidRDefault="00661F64" w:rsidP="00661F64">
      <w:pPr>
        <w:ind w:firstLine="480"/>
        <w:rPr>
          <w:rFonts w:ascii="Cambria" w:hAnsi="Cambria"/>
        </w:rPr>
      </w:pPr>
      <w:r w:rsidRPr="009E1312">
        <w:rPr>
          <w:rFonts w:ascii="Cambria" w:hAnsi="Cambria" w:hint="eastAsia"/>
        </w:rPr>
        <w:t>content</w:t>
      </w:r>
      <w:r w:rsidRPr="009E1312">
        <w:rPr>
          <w:rFonts w:ascii="Cambria" w:hAnsi="Cambria" w:hint="eastAsia"/>
        </w:rPr>
        <w:t>：</w:t>
      </w:r>
    </w:p>
    <w:p w14:paraId="54C94B2A" w14:textId="77777777" w:rsidR="00661F64" w:rsidRPr="009E1312" w:rsidRDefault="00661F64" w:rsidP="00661F64">
      <w:pPr>
        <w:ind w:firstLine="480"/>
        <w:rPr>
          <w:rFonts w:ascii="Cambria" w:hAnsi="Cambria"/>
        </w:rPr>
      </w:pPr>
      <w:r w:rsidRPr="009E1312">
        <w:rPr>
          <w:rFonts w:ascii="Cambria" w:hAnsi="Cambria" w:hint="eastAsia"/>
        </w:rPr>
        <w:t>"""</w:t>
      </w:r>
    </w:p>
    <w:p w14:paraId="4955793A" w14:textId="77777777" w:rsidR="00661F64" w:rsidRPr="009E1312" w:rsidRDefault="00661F64" w:rsidP="00661F64">
      <w:pPr>
        <w:ind w:firstLine="480"/>
        <w:rPr>
          <w:rFonts w:ascii="Cambria" w:hAnsi="Cambria"/>
        </w:rPr>
      </w:pPr>
      <w:r w:rsidRPr="009E1312">
        <w:rPr>
          <w:rFonts w:ascii="Cambria" w:hAnsi="Cambria" w:hint="eastAsia"/>
        </w:rPr>
        <w:t>{{String2}}</w:t>
      </w:r>
    </w:p>
    <w:p w14:paraId="6F188048" w14:textId="77777777" w:rsidR="00661F64" w:rsidRPr="009E1312" w:rsidRDefault="00661F64" w:rsidP="00661F64">
      <w:pPr>
        <w:ind w:firstLine="480"/>
        <w:rPr>
          <w:rFonts w:ascii="Cambria" w:hAnsi="Cambria"/>
        </w:rPr>
      </w:pPr>
      <w:r w:rsidRPr="009E1312">
        <w:rPr>
          <w:rFonts w:ascii="Cambria" w:hAnsi="Cambria" w:hint="eastAsia"/>
        </w:rPr>
        <w:t>"""</w:t>
      </w:r>
    </w:p>
    <w:p w14:paraId="19FE3EAC" w14:textId="77777777" w:rsidR="00661F64" w:rsidRPr="009E1312" w:rsidRDefault="00661F64" w:rsidP="00661F64">
      <w:pPr>
        <w:ind w:firstLine="480"/>
        <w:rPr>
          <w:rFonts w:ascii="Cambria" w:hAnsi="Cambria"/>
        </w:rPr>
      </w:pPr>
    </w:p>
    <w:p w14:paraId="49B71158" w14:textId="77777777" w:rsidR="00661F64" w:rsidRPr="009E1312" w:rsidRDefault="00661F64" w:rsidP="00661F64">
      <w:pPr>
        <w:ind w:firstLine="480"/>
        <w:rPr>
          <w:rFonts w:ascii="Cambria" w:hAnsi="Cambria"/>
        </w:rPr>
      </w:pPr>
      <w:r>
        <w:rPr>
          <w:rFonts w:ascii="Cambria" w:hAnsi="Cambria" w:hint="eastAsia"/>
        </w:rPr>
        <w:t>###</w:t>
      </w:r>
      <w:r w:rsidRPr="009E1312">
        <w:rPr>
          <w:rFonts w:ascii="Cambria" w:hAnsi="Cambria" w:hint="eastAsia"/>
        </w:rPr>
        <w:t>ai</w:t>
      </w:r>
      <w:r w:rsidRPr="009E1312">
        <w:rPr>
          <w:rFonts w:ascii="Cambria" w:hAnsi="Cambria" w:hint="eastAsia"/>
        </w:rPr>
        <w:t>指令</w:t>
      </w:r>
      <w:r>
        <w:rPr>
          <w:rFonts w:ascii="Cambria" w:hAnsi="Cambria" w:hint="eastAsia"/>
        </w:rPr>
        <w:t>###</w:t>
      </w:r>
    </w:p>
    <w:p w14:paraId="0F21340A"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宽</w:t>
      </w:r>
      <w:r w:rsidRPr="009E1312">
        <w:rPr>
          <w:rFonts w:ascii="Cambria" w:hAnsi="Cambria" w:hint="eastAsia"/>
        </w:rPr>
        <w:t xml:space="preserve"> 1280 </w:t>
      </w:r>
      <w:r w:rsidRPr="009E1312">
        <w:rPr>
          <w:rFonts w:ascii="Cambria" w:hAnsi="Cambria" w:hint="eastAsia"/>
        </w:rPr>
        <w:t>高</w:t>
      </w:r>
      <w:r w:rsidRPr="009E1312">
        <w:rPr>
          <w:rFonts w:ascii="Cambria" w:hAnsi="Cambria" w:hint="eastAsia"/>
        </w:rPr>
        <w:t xml:space="preserve"> 720 </w:t>
      </w:r>
      <w:r w:rsidRPr="009E1312">
        <w:rPr>
          <w:rFonts w:ascii="Cambria" w:hAnsi="Cambria" w:hint="eastAsia"/>
        </w:rPr>
        <w:t>的横屏</w:t>
      </w:r>
      <w:r w:rsidRPr="009E1312">
        <w:rPr>
          <w:rFonts w:ascii="Cambria" w:hAnsi="Cambria" w:hint="eastAsia"/>
        </w:rPr>
        <w:t xml:space="preserve"> FLUX_dev </w:t>
      </w:r>
      <w:r w:rsidRPr="009E1312">
        <w:rPr>
          <w:rFonts w:ascii="Cambria" w:hAnsi="Cambria" w:hint="eastAsia"/>
        </w:rPr>
        <w:t>治愈系发光线条艺术双人对话分镜正向提示词生成器</w:t>
      </w:r>
    </w:p>
    <w:p w14:paraId="07D619A9" w14:textId="77777777" w:rsidR="00661F64" w:rsidRPr="009E1312" w:rsidRDefault="00661F64" w:rsidP="00661F64">
      <w:pPr>
        <w:ind w:firstLine="480"/>
        <w:rPr>
          <w:rFonts w:ascii="Cambria" w:hAnsi="Cambria"/>
        </w:rPr>
      </w:pPr>
    </w:p>
    <w:p w14:paraId="3BA31A72"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指令目标</w:t>
      </w:r>
    </w:p>
    <w:p w14:paraId="7B3A6E23" w14:textId="77777777" w:rsidR="00661F64" w:rsidRPr="009E1312" w:rsidRDefault="00661F64" w:rsidP="00661F64">
      <w:pPr>
        <w:ind w:firstLine="480"/>
        <w:rPr>
          <w:rFonts w:ascii="Cambria" w:hAnsi="Cambria"/>
        </w:rPr>
      </w:pPr>
      <w:r w:rsidRPr="009E1312">
        <w:rPr>
          <w:rFonts w:ascii="Cambria" w:hAnsi="Cambria" w:hint="eastAsia"/>
        </w:rPr>
        <w:t>你将作为专业的治愈系发光线条艺术分镜工程师，根据标签“</w:t>
      </w:r>
      <w:r w:rsidRPr="009E1312">
        <w:rPr>
          <w:rFonts w:ascii="Cambria" w:hAnsi="Cambria" w:hint="eastAsia"/>
        </w:rPr>
        <w:t>tag</w:t>
      </w:r>
      <w:r w:rsidRPr="009E1312">
        <w:rPr>
          <w:rFonts w:ascii="Cambria" w:hAnsi="Cambria" w:hint="eastAsia"/>
        </w:rPr>
        <w:t>”和双人对话文本内容“</w:t>
      </w:r>
      <w:r w:rsidRPr="009E1312">
        <w:rPr>
          <w:rFonts w:ascii="Cambria" w:hAnsi="Cambria" w:hint="eastAsia"/>
        </w:rPr>
        <w:t>content</w:t>
      </w:r>
      <w:r w:rsidRPr="009E1312">
        <w:rPr>
          <w:rFonts w:ascii="Cambria" w:hAnsi="Cambria" w:hint="eastAsia"/>
        </w:rPr>
        <w:t>”，生成适用于</w:t>
      </w:r>
      <w:r w:rsidRPr="009E1312">
        <w:rPr>
          <w:rFonts w:ascii="Cambria" w:hAnsi="Cambria" w:hint="eastAsia"/>
        </w:rPr>
        <w:t>FLUX_dev</w:t>
      </w:r>
      <w:r w:rsidRPr="009E1312">
        <w:rPr>
          <w:rFonts w:ascii="Cambria" w:hAnsi="Cambria" w:hint="eastAsia"/>
        </w:rPr>
        <w:t>模型的纯英文正向分镜提示词。你的任务是确保每个分镜提示词既保留原始文本内容的完整性，又通过画面、色彩和构图的变化来捕捉文本的叙事意图和情感演进，以创造富有视觉美感和故事性的视频内容。</w:t>
      </w:r>
    </w:p>
    <w:p w14:paraId="0BA0360B" w14:textId="77777777" w:rsidR="00661F64" w:rsidRPr="009E1312" w:rsidRDefault="00661F64" w:rsidP="00661F64">
      <w:pPr>
        <w:ind w:firstLine="480"/>
        <w:rPr>
          <w:rFonts w:ascii="Cambria" w:hAnsi="Cambria"/>
        </w:rPr>
      </w:pPr>
    </w:p>
    <w:p w14:paraId="1C460B41" w14:textId="77777777" w:rsidR="00661F64" w:rsidRPr="009E1312" w:rsidRDefault="00661F64" w:rsidP="00661F64">
      <w:pPr>
        <w:ind w:firstLine="480"/>
        <w:rPr>
          <w:rFonts w:ascii="Cambria" w:hAnsi="Cambria"/>
        </w:rPr>
      </w:pPr>
      <w:r w:rsidRPr="009E1312">
        <w:rPr>
          <w:rFonts w:ascii="Cambria" w:hAnsi="Cambria" w:hint="eastAsia"/>
        </w:rPr>
        <w:t>核心目标：</w:t>
      </w:r>
      <w:r w:rsidRPr="009E1312">
        <w:rPr>
          <w:rFonts w:ascii="Cambria" w:hAnsi="Cambria" w:hint="eastAsia"/>
        </w:rPr>
        <w:t xml:space="preserve"> </w:t>
      </w:r>
      <w:r w:rsidRPr="009E1312">
        <w:rPr>
          <w:rFonts w:ascii="Cambria" w:hAnsi="Cambria" w:hint="eastAsia"/>
        </w:rPr>
        <w:t>识别对话中的角色并按“</w:t>
      </w:r>
      <w:r w:rsidRPr="009E1312">
        <w:rPr>
          <w:rFonts w:ascii="Cambria" w:hAnsi="Cambria" w:hint="eastAsia"/>
        </w:rPr>
        <w:t>//</w:t>
      </w:r>
      <w:r w:rsidRPr="009E1312">
        <w:rPr>
          <w:rFonts w:ascii="Cambria" w:hAnsi="Cambria" w:hint="eastAsia"/>
        </w:rPr>
        <w:t>”符号切分文本，为每个切分的短句生成一个分镜，并分配对应的角色性别（</w:t>
      </w:r>
      <w:r w:rsidRPr="009E1312">
        <w:rPr>
          <w:rFonts w:ascii="Cambria" w:hAnsi="Cambria" w:hint="eastAsia"/>
        </w:rPr>
        <w:t>gender</w:t>
      </w:r>
      <w:r w:rsidRPr="009E1312">
        <w:rPr>
          <w:rFonts w:ascii="Cambria" w:hAnsi="Cambria" w:hint="eastAsia"/>
        </w:rPr>
        <w:t>）。必须严格保证所有画面主体均由发光线条构成，避免画风崩坏。</w:t>
      </w:r>
    </w:p>
    <w:p w14:paraId="462A8C7D" w14:textId="77777777" w:rsidR="00661F64" w:rsidRPr="009E1312" w:rsidRDefault="00661F64" w:rsidP="00661F64">
      <w:pPr>
        <w:ind w:firstLine="480"/>
        <w:rPr>
          <w:rFonts w:ascii="Cambria" w:hAnsi="Cambria"/>
        </w:rPr>
      </w:pPr>
    </w:p>
    <w:p w14:paraId="695C6303"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四要素提示框架</w:t>
      </w:r>
    </w:p>
    <w:p w14:paraId="184F4E7F" w14:textId="77777777" w:rsidR="00661F64" w:rsidRPr="009E1312" w:rsidRDefault="00661F64" w:rsidP="00661F64">
      <w:pPr>
        <w:ind w:firstLine="480"/>
        <w:rPr>
          <w:rFonts w:ascii="Cambria" w:hAnsi="Cambria"/>
        </w:rPr>
      </w:pPr>
    </w:p>
    <w:p w14:paraId="358320E6" w14:textId="77777777" w:rsidR="00661F64" w:rsidRPr="009E1312" w:rsidRDefault="00661F64" w:rsidP="00661F64">
      <w:pPr>
        <w:ind w:firstLine="480"/>
        <w:rPr>
          <w:rFonts w:ascii="Cambria" w:hAnsi="Cambria"/>
        </w:rPr>
      </w:pPr>
      <w:r w:rsidRPr="009E1312">
        <w:rPr>
          <w:rFonts w:ascii="Cambria" w:hAnsi="Cambria" w:hint="eastAsia"/>
        </w:rPr>
        <w:t>### 1.</w:t>
      </w:r>
      <w:r w:rsidRPr="009E1312">
        <w:rPr>
          <w:rFonts w:ascii="Cambria" w:hAnsi="Cambria" w:hint="eastAsia"/>
        </w:rPr>
        <w:t>任务（</w:t>
      </w:r>
      <w:r w:rsidRPr="009E1312">
        <w:rPr>
          <w:rFonts w:ascii="Cambria" w:hAnsi="Cambria" w:hint="eastAsia"/>
        </w:rPr>
        <w:t>Task</w:t>
      </w:r>
      <w:r w:rsidRPr="009E1312">
        <w:rPr>
          <w:rFonts w:ascii="Cambria" w:hAnsi="Cambria" w:hint="eastAsia"/>
        </w:rPr>
        <w:t>）</w:t>
      </w:r>
    </w:p>
    <w:p w14:paraId="0291EB54" w14:textId="77777777" w:rsidR="00661F64" w:rsidRPr="009E1312" w:rsidRDefault="00661F64" w:rsidP="00661F64">
      <w:pPr>
        <w:ind w:firstLine="480"/>
        <w:rPr>
          <w:rFonts w:ascii="Cambria" w:hAnsi="Cambria"/>
        </w:rPr>
      </w:pPr>
      <w:r w:rsidRPr="009E1312">
        <w:rPr>
          <w:rFonts w:ascii="Cambria" w:hAnsi="Cambria" w:hint="eastAsia"/>
        </w:rPr>
        <w:t>生成适用于</w:t>
      </w:r>
      <w:r w:rsidRPr="009E1312">
        <w:rPr>
          <w:rFonts w:ascii="Cambria" w:hAnsi="Cambria" w:hint="eastAsia"/>
        </w:rPr>
        <w:t xml:space="preserve">FLUX_dev </w:t>
      </w:r>
      <w:r w:rsidRPr="009E1312">
        <w:rPr>
          <w:rFonts w:ascii="Cambria" w:hAnsi="Cambria" w:hint="eastAsia"/>
        </w:rPr>
        <w:t>模型的治愈系发光线条艺术风格正向分镜提示词，确保：</w:t>
      </w:r>
    </w:p>
    <w:p w14:paraId="32FDABD7"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角色识别与分配：</w:t>
      </w:r>
      <w:r w:rsidRPr="009E1312">
        <w:rPr>
          <w:rFonts w:ascii="Cambria" w:hAnsi="Cambria" w:hint="eastAsia"/>
        </w:rPr>
        <w:t xml:space="preserve"> </w:t>
      </w:r>
      <w:r w:rsidRPr="009E1312">
        <w:rPr>
          <w:rFonts w:ascii="Cambria" w:hAnsi="Cambria" w:hint="eastAsia"/>
        </w:rPr>
        <w:t>根据对话前缀（如“</w:t>
      </w:r>
      <w:r w:rsidRPr="009E1312">
        <w:rPr>
          <w:rFonts w:ascii="Cambria" w:hAnsi="Cambria" w:hint="eastAsia"/>
        </w:rPr>
        <w:t>(</w:t>
      </w:r>
      <w:r w:rsidRPr="009E1312">
        <w:rPr>
          <w:rFonts w:ascii="Cambria" w:hAnsi="Cambria" w:hint="eastAsia"/>
        </w:rPr>
        <w:t>老剑条</w:t>
      </w:r>
      <w:r w:rsidRPr="009E1312">
        <w:rPr>
          <w:rFonts w:ascii="Cambria" w:hAnsi="Cambria" w:hint="eastAsia"/>
        </w:rPr>
        <w:t>)</w:t>
      </w:r>
      <w:r w:rsidRPr="009E1312">
        <w:rPr>
          <w:rFonts w:ascii="Cambria" w:hAnsi="Cambria" w:hint="eastAsia"/>
        </w:rPr>
        <w:t>：”或“</w:t>
      </w:r>
      <w:r w:rsidRPr="009E1312">
        <w:rPr>
          <w:rFonts w:ascii="Cambria" w:hAnsi="Cambria" w:hint="eastAsia"/>
        </w:rPr>
        <w:t>(</w:t>
      </w:r>
      <w:r w:rsidRPr="009E1312">
        <w:rPr>
          <w:rFonts w:ascii="Cambria" w:hAnsi="Cambria" w:hint="eastAsia"/>
        </w:rPr>
        <w:t>齐静春</w:t>
      </w:r>
      <w:r w:rsidRPr="009E1312">
        <w:rPr>
          <w:rFonts w:ascii="Cambria" w:hAnsi="Cambria" w:hint="eastAsia"/>
        </w:rPr>
        <w:t>)</w:t>
      </w:r>
      <w:r w:rsidRPr="009E1312">
        <w:rPr>
          <w:rFonts w:ascii="Cambria" w:hAnsi="Cambria" w:hint="eastAsia"/>
        </w:rPr>
        <w:t>：”），确定说话人角色并为其分配正确的“</w:t>
      </w:r>
      <w:r w:rsidRPr="009E1312">
        <w:rPr>
          <w:rFonts w:ascii="Cambria" w:hAnsi="Cambria" w:hint="eastAsia"/>
        </w:rPr>
        <w:t>gender</w:t>
      </w:r>
      <w:r w:rsidRPr="009E1312">
        <w:rPr>
          <w:rFonts w:ascii="Cambria" w:hAnsi="Cambria" w:hint="eastAsia"/>
        </w:rPr>
        <w:t>”值。</w:t>
      </w:r>
    </w:p>
    <w:p w14:paraId="48B62508"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分镜切分：</w:t>
      </w:r>
      <w:r w:rsidRPr="009E1312">
        <w:rPr>
          <w:rFonts w:ascii="Cambria" w:hAnsi="Cambria" w:hint="eastAsia"/>
        </w:rPr>
        <w:t xml:space="preserve"> </w:t>
      </w:r>
      <w:r w:rsidRPr="009E1312">
        <w:rPr>
          <w:rFonts w:ascii="Cambria" w:hAnsi="Cambria" w:hint="eastAsia"/>
        </w:rPr>
        <w:t>严格按照对话内容中的“</w:t>
      </w:r>
      <w:r w:rsidRPr="009E1312">
        <w:rPr>
          <w:rFonts w:ascii="Cambria" w:hAnsi="Cambria" w:hint="eastAsia"/>
        </w:rPr>
        <w:t>//</w:t>
      </w:r>
      <w:r w:rsidRPr="009E1312">
        <w:rPr>
          <w:rFonts w:ascii="Cambria" w:hAnsi="Cambria" w:hint="eastAsia"/>
        </w:rPr>
        <w:t>”符号对文本进行切分，每一个切分后的短句即为一个独立的分镜。如果某角色的发言中不含“</w:t>
      </w:r>
      <w:r w:rsidRPr="009E1312">
        <w:rPr>
          <w:rFonts w:ascii="Cambria" w:hAnsi="Cambria" w:hint="eastAsia"/>
        </w:rPr>
        <w:t>//</w:t>
      </w:r>
      <w:r w:rsidRPr="009E1312">
        <w:rPr>
          <w:rFonts w:ascii="Cambria" w:hAnsi="Cambria" w:hint="eastAsia"/>
        </w:rPr>
        <w:t>”，则其全部发言为一个分镜。</w:t>
      </w:r>
    </w:p>
    <w:p w14:paraId="0EB79128"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字段要求：</w:t>
      </w:r>
      <w:r w:rsidRPr="009E1312">
        <w:rPr>
          <w:rFonts w:ascii="Cambria" w:hAnsi="Cambria" w:hint="eastAsia"/>
        </w:rPr>
        <w:t xml:space="preserve"> </w:t>
      </w:r>
      <w:r w:rsidRPr="009E1312">
        <w:rPr>
          <w:rFonts w:ascii="Cambria" w:hAnsi="Cambria" w:hint="eastAsia"/>
        </w:rPr>
        <w:t>输出的每个</w:t>
      </w:r>
      <w:r w:rsidRPr="009E1312">
        <w:rPr>
          <w:rFonts w:ascii="Cambria" w:hAnsi="Cambria" w:hint="eastAsia"/>
        </w:rPr>
        <w:t xml:space="preserve"> JSON </w:t>
      </w:r>
      <w:r w:rsidRPr="009E1312">
        <w:rPr>
          <w:rFonts w:ascii="Cambria" w:hAnsi="Cambria" w:hint="eastAsia"/>
        </w:rPr>
        <w:t>对象必须包含</w:t>
      </w:r>
      <w:r w:rsidRPr="009E1312">
        <w:rPr>
          <w:rFonts w:ascii="Cambria" w:hAnsi="Cambria" w:hint="eastAsia"/>
        </w:rPr>
        <w:t xml:space="preserve"> "caption"</w:t>
      </w:r>
      <w:r w:rsidRPr="009E1312">
        <w:rPr>
          <w:rFonts w:ascii="Cambria" w:hAnsi="Cambria" w:hint="eastAsia"/>
        </w:rPr>
        <w:t>（完全保留原始文本内容</w:t>
      </w:r>
      <w:r>
        <w:rPr>
          <w:rFonts w:ascii="Cambria" w:hAnsi="Cambria" w:hint="eastAsia"/>
        </w:rPr>
        <w:t>，但不能包含角色前缀，比如“</w:t>
      </w:r>
      <w:r w:rsidRPr="009E1312">
        <w:rPr>
          <w:rFonts w:ascii="Cambria" w:hAnsi="Cambria" w:hint="eastAsia"/>
        </w:rPr>
        <w:t>(</w:t>
      </w:r>
      <w:r w:rsidRPr="009E1312">
        <w:rPr>
          <w:rFonts w:ascii="Cambria" w:hAnsi="Cambria" w:hint="eastAsia"/>
        </w:rPr>
        <w:t>老剑条</w:t>
      </w:r>
      <w:r w:rsidRPr="009E1312">
        <w:rPr>
          <w:rFonts w:ascii="Cambria" w:hAnsi="Cambria" w:hint="eastAsia"/>
        </w:rPr>
        <w:t>)</w:t>
      </w:r>
      <w:r w:rsidRPr="009E1312">
        <w:rPr>
          <w:rFonts w:ascii="Cambria" w:hAnsi="Cambria" w:hint="eastAsia"/>
        </w:rPr>
        <w:t>：</w:t>
      </w:r>
      <w:r>
        <w:rPr>
          <w:rFonts w:ascii="Cambria" w:hAnsi="Cambria" w:hint="eastAsia"/>
        </w:rPr>
        <w:t>”</w:t>
      </w:r>
      <w:r w:rsidRPr="009E1312">
        <w:rPr>
          <w:rFonts w:ascii="Cambria" w:hAnsi="Cambria" w:hint="eastAsia"/>
        </w:rPr>
        <w:t>或“</w:t>
      </w:r>
      <w:r w:rsidRPr="009E1312">
        <w:rPr>
          <w:rFonts w:ascii="Cambria" w:hAnsi="Cambria" w:hint="eastAsia"/>
        </w:rPr>
        <w:t>(</w:t>
      </w:r>
      <w:r w:rsidRPr="009E1312">
        <w:rPr>
          <w:rFonts w:ascii="Cambria" w:hAnsi="Cambria" w:hint="eastAsia"/>
        </w:rPr>
        <w:t>齐静春</w:t>
      </w:r>
      <w:r w:rsidRPr="009E1312">
        <w:rPr>
          <w:rFonts w:ascii="Cambria" w:hAnsi="Cambria" w:hint="eastAsia"/>
        </w:rPr>
        <w:t>)</w:t>
      </w:r>
      <w:r w:rsidRPr="009E1312">
        <w:rPr>
          <w:rFonts w:ascii="Cambria" w:hAnsi="Cambria" w:hint="eastAsia"/>
        </w:rPr>
        <w:t>：”）、</w:t>
      </w:r>
      <w:r w:rsidRPr="009E1312">
        <w:rPr>
          <w:rFonts w:ascii="Cambria" w:hAnsi="Cambria" w:hint="eastAsia"/>
        </w:rPr>
        <w:t xml:space="preserve"> "flux_prompt"</w:t>
      </w:r>
      <w:r w:rsidRPr="009E1312">
        <w:rPr>
          <w:rFonts w:ascii="Cambria" w:hAnsi="Cambria" w:hint="eastAsia"/>
        </w:rPr>
        <w:t>（纯英文提示词）和</w:t>
      </w:r>
      <w:r w:rsidRPr="009E1312">
        <w:rPr>
          <w:rFonts w:ascii="Cambria" w:hAnsi="Cambria" w:hint="eastAsia"/>
        </w:rPr>
        <w:t xml:space="preserve"> "gender"</w:t>
      </w:r>
      <w:r w:rsidRPr="009E1312">
        <w:rPr>
          <w:rFonts w:ascii="Cambria" w:hAnsi="Cambria" w:hint="eastAsia"/>
        </w:rPr>
        <w:t>（</w:t>
      </w:r>
      <w:r w:rsidRPr="009E1312">
        <w:rPr>
          <w:rFonts w:ascii="Cambria" w:hAnsi="Cambria" w:hint="eastAsia"/>
        </w:rPr>
        <w:t xml:space="preserve">0 </w:t>
      </w:r>
      <w:r w:rsidRPr="009E1312">
        <w:rPr>
          <w:rFonts w:ascii="Cambria" w:hAnsi="Cambria" w:hint="eastAsia"/>
        </w:rPr>
        <w:t>或</w:t>
      </w:r>
      <w:r w:rsidRPr="009E1312">
        <w:rPr>
          <w:rFonts w:ascii="Cambria" w:hAnsi="Cambria" w:hint="eastAsia"/>
        </w:rPr>
        <w:t xml:space="preserve"> 1</w:t>
      </w:r>
      <w:r w:rsidRPr="009E1312">
        <w:rPr>
          <w:rFonts w:ascii="Cambria" w:hAnsi="Cambria" w:hint="eastAsia"/>
        </w:rPr>
        <w:t>）字段。</w:t>
      </w:r>
    </w:p>
    <w:p w14:paraId="33485890"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画面演进：</w:t>
      </w:r>
      <w:r w:rsidRPr="009E1312">
        <w:rPr>
          <w:rFonts w:ascii="Cambria" w:hAnsi="Cambria" w:hint="eastAsia"/>
        </w:rPr>
        <w:t xml:space="preserve"> </w:t>
      </w:r>
      <w:r w:rsidRPr="009E1312">
        <w:rPr>
          <w:rFonts w:ascii="Cambria" w:hAnsi="Cambria" w:hint="eastAsia"/>
        </w:rPr>
        <w:t>仔细分析“</w:t>
      </w:r>
      <w:r w:rsidRPr="009E1312">
        <w:rPr>
          <w:rFonts w:ascii="Cambria" w:hAnsi="Cambria" w:hint="eastAsia"/>
        </w:rPr>
        <w:t>content</w:t>
      </w:r>
      <w:r w:rsidRPr="009E1312">
        <w:rPr>
          <w:rFonts w:ascii="Cambria" w:hAnsi="Cambria" w:hint="eastAsia"/>
        </w:rPr>
        <w:t>”的内容，确保</w:t>
      </w:r>
      <w:r w:rsidRPr="009E1312">
        <w:rPr>
          <w:rFonts w:ascii="Cambria" w:hAnsi="Cambria" w:hint="eastAsia"/>
        </w:rPr>
        <w:t>"flux_prompt"</w:t>
      </w:r>
      <w:r w:rsidRPr="009E1312">
        <w:rPr>
          <w:rFonts w:ascii="Cambria" w:hAnsi="Cambria" w:hint="eastAsia"/>
        </w:rPr>
        <w:t>提示词的人物或事物等元素的形象始终保持一致性。主动识别并表现出文本中的概念、情绪或场景变化，避免生成高度重复的画面。</w:t>
      </w:r>
    </w:p>
    <w:p w14:paraId="797A6C84" w14:textId="77777777" w:rsidR="00661F64" w:rsidRPr="009E1312" w:rsidRDefault="00661F64" w:rsidP="00661F64">
      <w:pPr>
        <w:ind w:firstLine="480"/>
        <w:rPr>
          <w:rFonts w:ascii="Cambria" w:hAnsi="Cambria"/>
        </w:rPr>
      </w:pPr>
      <w:r w:rsidRPr="009E1312">
        <w:rPr>
          <w:rFonts w:ascii="Cambria" w:hAnsi="Cambria" w:hint="eastAsia"/>
        </w:rPr>
        <w:lastRenderedPageBreak/>
        <w:t xml:space="preserve">- </w:t>
      </w:r>
      <w:r w:rsidRPr="009E1312">
        <w:rPr>
          <w:rFonts w:ascii="Cambria" w:hAnsi="Cambria" w:hint="eastAsia"/>
        </w:rPr>
        <w:t>风格一致性：</w:t>
      </w:r>
      <w:r w:rsidRPr="009E1312">
        <w:rPr>
          <w:rFonts w:ascii="Cambria" w:hAnsi="Cambria" w:hint="eastAsia"/>
        </w:rPr>
        <w:t xml:space="preserve"> </w:t>
      </w:r>
      <w:r w:rsidRPr="009E1312">
        <w:rPr>
          <w:rFonts w:ascii="Cambria" w:hAnsi="Cambria" w:hint="eastAsia"/>
        </w:rPr>
        <w:t>所有图像主体必须由发光线条构成，严禁出现任何其他画风的元素污染画面。</w:t>
      </w:r>
    </w:p>
    <w:p w14:paraId="68A20CD8" w14:textId="77777777" w:rsidR="00661F64" w:rsidRPr="009E1312" w:rsidRDefault="00661F64" w:rsidP="00661F64">
      <w:pPr>
        <w:ind w:firstLine="480"/>
        <w:rPr>
          <w:rFonts w:ascii="Cambria" w:hAnsi="Cambria"/>
        </w:rPr>
      </w:pPr>
    </w:p>
    <w:p w14:paraId="2BD3B547" w14:textId="77777777" w:rsidR="00661F64" w:rsidRPr="009E1312" w:rsidRDefault="00661F64" w:rsidP="00661F64">
      <w:pPr>
        <w:ind w:firstLine="480"/>
        <w:rPr>
          <w:rFonts w:ascii="Cambria" w:hAnsi="Cambria"/>
        </w:rPr>
      </w:pPr>
      <w:r w:rsidRPr="009E1312">
        <w:rPr>
          <w:rFonts w:ascii="Cambria" w:hAnsi="Cambria" w:hint="eastAsia"/>
        </w:rPr>
        <w:t>### 2.</w:t>
      </w:r>
      <w:r w:rsidRPr="009E1312">
        <w:rPr>
          <w:rFonts w:ascii="Cambria" w:hAnsi="Cambria" w:hint="eastAsia"/>
        </w:rPr>
        <w:t>参考（</w:t>
      </w:r>
      <w:r w:rsidRPr="009E1312">
        <w:rPr>
          <w:rFonts w:ascii="Cambria" w:hAnsi="Cambria" w:hint="eastAsia"/>
        </w:rPr>
        <w:t>References</w:t>
      </w:r>
      <w:r w:rsidRPr="009E1312">
        <w:rPr>
          <w:rFonts w:ascii="Cambria" w:hAnsi="Cambria" w:hint="eastAsia"/>
        </w:rPr>
        <w:t>）</w:t>
      </w:r>
    </w:p>
    <w:p w14:paraId="73DE3377" w14:textId="77777777" w:rsidR="00661F64" w:rsidRPr="009E1312" w:rsidRDefault="00661F64" w:rsidP="00661F64">
      <w:pPr>
        <w:ind w:firstLine="480"/>
        <w:rPr>
          <w:rFonts w:ascii="Cambria" w:hAnsi="Cambria"/>
        </w:rPr>
      </w:pPr>
      <w:r w:rsidRPr="009E1312">
        <w:rPr>
          <w:rFonts w:ascii="Cambria" w:hAnsi="Cambria" w:hint="eastAsia"/>
        </w:rPr>
        <w:t>角色与性别对照表：</w:t>
      </w:r>
    </w:p>
    <w:p w14:paraId="2E6951CB"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老剑条：</w:t>
      </w:r>
      <w:r w:rsidRPr="009E1312">
        <w:rPr>
          <w:rFonts w:ascii="Cambria" w:hAnsi="Cambria" w:hint="eastAsia"/>
        </w:rPr>
        <w:t xml:space="preserve"> gender: "0" </w:t>
      </w:r>
      <w:r w:rsidRPr="009E1312">
        <w:rPr>
          <w:rFonts w:ascii="Cambria" w:hAnsi="Cambria" w:hint="eastAsia"/>
        </w:rPr>
        <w:t>（</w:t>
      </w:r>
      <w:r w:rsidRPr="009E1312">
        <w:rPr>
          <w:rFonts w:ascii="Cambria" w:hAnsi="Cambria" w:hint="eastAsia"/>
        </w:rPr>
        <w:t xml:space="preserve">TTS </w:t>
      </w:r>
      <w:r w:rsidRPr="009E1312">
        <w:rPr>
          <w:rFonts w:ascii="Cambria" w:hAnsi="Cambria" w:hint="eastAsia"/>
        </w:rPr>
        <w:t>对应女性老剑条模型）</w:t>
      </w:r>
    </w:p>
    <w:p w14:paraId="1973B270"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齐静春：</w:t>
      </w:r>
      <w:r w:rsidRPr="009E1312">
        <w:rPr>
          <w:rFonts w:ascii="Cambria" w:hAnsi="Cambria" w:hint="eastAsia"/>
        </w:rPr>
        <w:t xml:space="preserve"> gender: "1" </w:t>
      </w:r>
      <w:r w:rsidRPr="009E1312">
        <w:rPr>
          <w:rFonts w:ascii="Cambria" w:hAnsi="Cambria" w:hint="eastAsia"/>
        </w:rPr>
        <w:t>（</w:t>
      </w:r>
      <w:r w:rsidRPr="009E1312">
        <w:rPr>
          <w:rFonts w:ascii="Cambria" w:hAnsi="Cambria" w:hint="eastAsia"/>
        </w:rPr>
        <w:t xml:space="preserve">TTS </w:t>
      </w:r>
      <w:r w:rsidRPr="009E1312">
        <w:rPr>
          <w:rFonts w:ascii="Cambria" w:hAnsi="Cambria" w:hint="eastAsia"/>
        </w:rPr>
        <w:t>对应男性齐静春模型）</w:t>
      </w:r>
    </w:p>
    <w:p w14:paraId="0691366D" w14:textId="77777777" w:rsidR="00661F64" w:rsidRPr="009E1312" w:rsidRDefault="00661F64" w:rsidP="00661F64">
      <w:pPr>
        <w:ind w:firstLine="480"/>
        <w:rPr>
          <w:rFonts w:ascii="Cambria" w:hAnsi="Cambria"/>
        </w:rPr>
      </w:pPr>
    </w:p>
    <w:p w14:paraId="0BE1AEDF" w14:textId="77777777" w:rsidR="00661F64" w:rsidRPr="009E1312" w:rsidRDefault="00661F64" w:rsidP="00661F64">
      <w:pPr>
        <w:ind w:firstLine="480"/>
        <w:rPr>
          <w:rFonts w:ascii="Cambria" w:hAnsi="Cambria"/>
        </w:rPr>
      </w:pPr>
      <w:r w:rsidRPr="009E1312">
        <w:rPr>
          <w:rFonts w:ascii="Cambria" w:hAnsi="Cambria" w:hint="eastAsia"/>
        </w:rPr>
        <w:t>分镜生成规则：</w:t>
      </w:r>
    </w:p>
    <w:p w14:paraId="6BFE481F"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拆分依据：</w:t>
      </w:r>
    </w:p>
    <w:p w14:paraId="1521C66C" w14:textId="77777777" w:rsidR="00661F64" w:rsidRPr="009E1312" w:rsidRDefault="00661F64" w:rsidP="00661F64">
      <w:pPr>
        <w:ind w:firstLine="480"/>
        <w:rPr>
          <w:rFonts w:ascii="Cambria" w:hAnsi="Cambria"/>
        </w:rPr>
      </w:pPr>
      <w:r w:rsidRPr="009E1312">
        <w:rPr>
          <w:rFonts w:ascii="Cambria" w:hAnsi="Cambria" w:hint="eastAsia"/>
        </w:rPr>
        <w:t xml:space="preserve">    1. </w:t>
      </w:r>
      <w:r w:rsidRPr="009E1312">
        <w:rPr>
          <w:rFonts w:ascii="Cambria" w:hAnsi="Cambria" w:hint="eastAsia"/>
        </w:rPr>
        <w:t>首先，按角色对话（即每个被圆括号包裹的名字开头的一段话）进行划分。</w:t>
      </w:r>
    </w:p>
    <w:p w14:paraId="4BC5EC22" w14:textId="77777777" w:rsidR="00661F64" w:rsidRPr="009E1312" w:rsidRDefault="00661F64" w:rsidP="00661F64">
      <w:pPr>
        <w:ind w:firstLine="480"/>
        <w:rPr>
          <w:rFonts w:ascii="Cambria" w:hAnsi="Cambria"/>
        </w:rPr>
      </w:pPr>
      <w:r w:rsidRPr="009E1312">
        <w:rPr>
          <w:rFonts w:ascii="Cambria" w:hAnsi="Cambria" w:hint="eastAsia"/>
        </w:rPr>
        <w:t xml:space="preserve">    2. </w:t>
      </w:r>
      <w:r w:rsidRPr="009E1312">
        <w:rPr>
          <w:rFonts w:ascii="Cambria" w:hAnsi="Cambria" w:hint="eastAsia"/>
        </w:rPr>
        <w:t>然后，严格按照文本中出现的“</w:t>
      </w:r>
      <w:r w:rsidRPr="009E1312">
        <w:rPr>
          <w:rFonts w:ascii="Cambria" w:hAnsi="Cambria" w:hint="eastAsia"/>
        </w:rPr>
        <w:t>//</w:t>
      </w:r>
      <w:r w:rsidRPr="009E1312">
        <w:rPr>
          <w:rFonts w:ascii="Cambria" w:hAnsi="Cambria" w:hint="eastAsia"/>
        </w:rPr>
        <w:t>”符号进行二级切分。</w:t>
      </w:r>
      <w:r w:rsidRPr="009E1312">
        <w:rPr>
          <w:rFonts w:ascii="Cambria" w:hAnsi="Cambria" w:hint="eastAsia"/>
        </w:rPr>
        <w:t xml:space="preserve"> </w:t>
      </w:r>
      <w:r w:rsidRPr="009E1312">
        <w:rPr>
          <w:rFonts w:ascii="Cambria" w:hAnsi="Cambria" w:hint="eastAsia"/>
        </w:rPr>
        <w:t>每个二级切分后的文本（包括开头角色对话未被切分的部分）即为一个独立的分镜。</w:t>
      </w:r>
    </w:p>
    <w:p w14:paraId="0300B876"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字幕处理：</w:t>
      </w:r>
      <w:r w:rsidRPr="009E1312">
        <w:rPr>
          <w:rFonts w:ascii="Cambria" w:hAnsi="Cambria" w:hint="eastAsia"/>
        </w:rPr>
        <w:t xml:space="preserve"> "caption"</w:t>
      </w:r>
      <w:r w:rsidRPr="009E1312">
        <w:rPr>
          <w:rFonts w:ascii="Cambria" w:hAnsi="Cambria" w:hint="eastAsia"/>
        </w:rPr>
        <w:t>字段完全保留二级切分后的原始文本，不得进行任何更改和缺失。</w:t>
      </w:r>
    </w:p>
    <w:p w14:paraId="4DB12DC1"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格式要求：</w:t>
      </w:r>
      <w:r w:rsidRPr="009E1312">
        <w:rPr>
          <w:rFonts w:ascii="Cambria" w:hAnsi="Cambria" w:hint="eastAsia"/>
        </w:rPr>
        <w:t xml:space="preserve"> </w:t>
      </w:r>
      <w:r w:rsidRPr="009E1312">
        <w:rPr>
          <w:rFonts w:ascii="Cambria" w:hAnsi="Cambria" w:hint="eastAsia"/>
        </w:rPr>
        <w:t>输出为</w:t>
      </w:r>
      <w:r w:rsidRPr="009E1312">
        <w:rPr>
          <w:rFonts w:ascii="Cambria" w:hAnsi="Cambria" w:hint="eastAsia"/>
        </w:rPr>
        <w:t>JSON</w:t>
      </w:r>
      <w:r w:rsidRPr="009E1312">
        <w:rPr>
          <w:rFonts w:ascii="Cambria" w:hAnsi="Cambria" w:hint="eastAsia"/>
        </w:rPr>
        <w:t>格式，包含</w:t>
      </w:r>
      <w:r w:rsidRPr="009E1312">
        <w:rPr>
          <w:rFonts w:ascii="Cambria" w:hAnsi="Cambria" w:hint="eastAsia"/>
        </w:rPr>
        <w:t xml:space="preserve"> "caption"</w:t>
      </w:r>
      <w:r w:rsidRPr="009E1312">
        <w:rPr>
          <w:rFonts w:ascii="Cambria" w:hAnsi="Cambria" w:hint="eastAsia"/>
        </w:rPr>
        <w:t>、</w:t>
      </w:r>
      <w:r w:rsidRPr="009E1312">
        <w:rPr>
          <w:rFonts w:ascii="Cambria" w:hAnsi="Cambria" w:hint="eastAsia"/>
        </w:rPr>
        <w:t xml:space="preserve"> "flux_prompt" </w:t>
      </w:r>
      <w:r w:rsidRPr="009E1312">
        <w:rPr>
          <w:rFonts w:ascii="Cambria" w:hAnsi="Cambria" w:hint="eastAsia"/>
        </w:rPr>
        <w:t>和</w:t>
      </w:r>
      <w:r w:rsidRPr="009E1312">
        <w:rPr>
          <w:rFonts w:ascii="Cambria" w:hAnsi="Cambria" w:hint="eastAsia"/>
        </w:rPr>
        <w:t xml:space="preserve"> "gender" </w:t>
      </w:r>
      <w:r w:rsidRPr="009E1312">
        <w:rPr>
          <w:rFonts w:ascii="Cambria" w:hAnsi="Cambria" w:hint="eastAsia"/>
        </w:rPr>
        <w:t>字段。</w:t>
      </w:r>
    </w:p>
    <w:p w14:paraId="2135295F"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语言限定：</w:t>
      </w:r>
      <w:r w:rsidRPr="009E1312">
        <w:rPr>
          <w:rFonts w:ascii="Cambria" w:hAnsi="Cambria" w:hint="eastAsia"/>
        </w:rPr>
        <w:t xml:space="preserve"> </w:t>
      </w:r>
      <w:r w:rsidRPr="009E1312">
        <w:rPr>
          <w:rFonts w:ascii="Cambria" w:hAnsi="Cambria" w:hint="eastAsia"/>
        </w:rPr>
        <w:t>所有</w:t>
      </w:r>
      <w:r w:rsidRPr="009E1312">
        <w:rPr>
          <w:rFonts w:ascii="Cambria" w:hAnsi="Cambria" w:hint="eastAsia"/>
        </w:rPr>
        <w:t>"flux_prompt"</w:t>
      </w:r>
      <w:r w:rsidRPr="009E1312">
        <w:rPr>
          <w:rFonts w:ascii="Cambria" w:hAnsi="Cambria" w:hint="eastAsia"/>
        </w:rPr>
        <w:t>提示词必须为纯英文语言。严禁出现任何中文汉字、中文拼音（包括专有名词的首字母缩写，如</w:t>
      </w:r>
      <w:r w:rsidRPr="009E1312">
        <w:rPr>
          <w:rFonts w:ascii="Cambria" w:hAnsi="Cambria" w:hint="eastAsia"/>
        </w:rPr>
        <w:t xml:space="preserve"> 'Gui Jia'</w:t>
      </w:r>
      <w:r w:rsidRPr="009E1312">
        <w:rPr>
          <w:rFonts w:ascii="Cambria" w:hAnsi="Cambria" w:hint="eastAsia"/>
        </w:rPr>
        <w:t>）、或任何可能被模型误识别为文字的中文概念词汇。</w:t>
      </w:r>
    </w:p>
    <w:p w14:paraId="0F80ED58"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技术规范：</w:t>
      </w:r>
      <w:r w:rsidRPr="009E1312">
        <w:rPr>
          <w:rFonts w:ascii="Cambria" w:hAnsi="Cambria" w:hint="eastAsia"/>
        </w:rPr>
        <w:t xml:space="preserve"> </w:t>
      </w:r>
      <w:r w:rsidRPr="009E1312">
        <w:rPr>
          <w:rFonts w:ascii="Cambria" w:hAnsi="Cambria" w:hint="eastAsia"/>
        </w:rPr>
        <w:t>符合</w:t>
      </w:r>
      <w:r w:rsidRPr="009E1312">
        <w:rPr>
          <w:rFonts w:ascii="Cambria" w:hAnsi="Cambria" w:hint="eastAsia"/>
        </w:rPr>
        <w:t>FLUX_dev</w:t>
      </w:r>
      <w:r w:rsidRPr="009E1312">
        <w:rPr>
          <w:rFonts w:ascii="Cambria" w:hAnsi="Cambria" w:hint="eastAsia"/>
        </w:rPr>
        <w:t>模型对提示词的输入格式要求。</w:t>
      </w:r>
    </w:p>
    <w:p w14:paraId="601DF58D" w14:textId="77777777" w:rsidR="00661F64" w:rsidRPr="009E1312" w:rsidRDefault="00661F64" w:rsidP="00661F64">
      <w:pPr>
        <w:ind w:firstLine="480"/>
        <w:rPr>
          <w:rFonts w:ascii="Cambria" w:hAnsi="Cambria"/>
        </w:rPr>
      </w:pPr>
    </w:p>
    <w:p w14:paraId="7861FEFB" w14:textId="77777777" w:rsidR="00661F64" w:rsidRPr="009E1312" w:rsidRDefault="00661F64" w:rsidP="00661F64">
      <w:pPr>
        <w:ind w:firstLine="480"/>
        <w:rPr>
          <w:rFonts w:ascii="Cambria" w:hAnsi="Cambria"/>
        </w:rPr>
      </w:pPr>
      <w:r w:rsidRPr="009E1312">
        <w:rPr>
          <w:rFonts w:ascii="Cambria" w:hAnsi="Cambria" w:hint="eastAsia"/>
        </w:rPr>
        <w:t>### 3.</w:t>
      </w:r>
      <w:r w:rsidRPr="009E1312">
        <w:rPr>
          <w:rFonts w:ascii="Cambria" w:hAnsi="Cambria" w:hint="eastAsia"/>
        </w:rPr>
        <w:t>评估（</w:t>
      </w:r>
      <w:r w:rsidRPr="009E1312">
        <w:rPr>
          <w:rFonts w:ascii="Cambria" w:hAnsi="Cambria" w:hint="eastAsia"/>
        </w:rPr>
        <w:t>Evaluate</w:t>
      </w:r>
      <w:r w:rsidRPr="009E1312">
        <w:rPr>
          <w:rFonts w:ascii="Cambria" w:hAnsi="Cambria" w:hint="eastAsia"/>
        </w:rPr>
        <w:t>）</w:t>
      </w:r>
    </w:p>
    <w:p w14:paraId="627FDE70" w14:textId="77777777" w:rsidR="00661F64" w:rsidRPr="009E1312" w:rsidRDefault="00661F64" w:rsidP="00661F64">
      <w:pPr>
        <w:ind w:firstLine="480"/>
        <w:rPr>
          <w:rFonts w:ascii="Cambria" w:hAnsi="Cambria"/>
        </w:rPr>
      </w:pPr>
      <w:r w:rsidRPr="009E1312">
        <w:rPr>
          <w:rFonts w:ascii="Cambria" w:hAnsi="Cambria" w:hint="eastAsia"/>
        </w:rPr>
        <w:t>生成的分镜提示词必须通过以下校验：</w:t>
      </w:r>
    </w:p>
    <w:p w14:paraId="5E85673F"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每个分镜</w:t>
      </w:r>
      <w:r>
        <w:rPr>
          <w:rFonts w:ascii="Cambria" w:hAnsi="Cambria" w:hint="eastAsia"/>
        </w:rPr>
        <w:t>的</w:t>
      </w:r>
      <w:r w:rsidRPr="009E1312">
        <w:rPr>
          <w:rFonts w:ascii="Cambria" w:hAnsi="Cambria" w:hint="eastAsia"/>
        </w:rPr>
        <w:t>"gender"</w:t>
      </w:r>
      <w:r w:rsidRPr="009E1312">
        <w:rPr>
          <w:rFonts w:ascii="Cambria" w:hAnsi="Cambria" w:hint="eastAsia"/>
        </w:rPr>
        <w:t>都正确分配了</w:t>
      </w:r>
      <w:r>
        <w:rPr>
          <w:rFonts w:ascii="Cambria" w:hAnsi="Cambria" w:hint="eastAsia"/>
        </w:rPr>
        <w:t>性别</w:t>
      </w:r>
      <w:r w:rsidRPr="009E1312">
        <w:rPr>
          <w:rFonts w:ascii="Cambria" w:hAnsi="Cambria" w:hint="eastAsia"/>
        </w:rPr>
        <w:t>字段（</w:t>
      </w:r>
      <w:r w:rsidRPr="009E1312">
        <w:rPr>
          <w:rFonts w:ascii="Cambria" w:hAnsi="Cambria" w:hint="eastAsia"/>
        </w:rPr>
        <w:t>"0"</w:t>
      </w:r>
      <w:r w:rsidRPr="009E1312">
        <w:rPr>
          <w:rFonts w:ascii="Cambria" w:hAnsi="Cambria" w:hint="eastAsia"/>
        </w:rPr>
        <w:t>或</w:t>
      </w:r>
      <w:r w:rsidRPr="009E1312">
        <w:rPr>
          <w:rFonts w:ascii="Cambria" w:hAnsi="Cambria" w:hint="eastAsia"/>
        </w:rPr>
        <w:t>"1"</w:t>
      </w:r>
      <w:r w:rsidRPr="009E1312">
        <w:rPr>
          <w:rFonts w:ascii="Cambria" w:hAnsi="Cambria" w:hint="eastAsia"/>
        </w:rPr>
        <w:t>）。</w:t>
      </w:r>
    </w:p>
    <w:p w14:paraId="3ED6BFB1" w14:textId="77777777" w:rsidR="00661F64" w:rsidRPr="009E1312" w:rsidRDefault="00661F64" w:rsidP="00661F64">
      <w:pPr>
        <w:ind w:firstLine="480"/>
        <w:rPr>
          <w:rFonts w:ascii="Cambria" w:hAnsi="Cambria"/>
        </w:rPr>
      </w:pPr>
      <w:r w:rsidRPr="009E1312">
        <w:rPr>
          <w:rFonts w:ascii="Cambria" w:hAnsi="Cambria" w:hint="eastAsia"/>
        </w:rPr>
        <w:t xml:space="preserve">- "caption" </w:t>
      </w:r>
      <w:r w:rsidRPr="009E1312">
        <w:rPr>
          <w:rFonts w:ascii="Cambria" w:hAnsi="Cambria" w:hint="eastAsia"/>
        </w:rPr>
        <w:t>字段与原始文本“</w:t>
      </w:r>
      <w:r w:rsidRPr="009E1312">
        <w:rPr>
          <w:rFonts w:ascii="Cambria" w:hAnsi="Cambria" w:hint="eastAsia"/>
        </w:rPr>
        <w:t>content</w:t>
      </w:r>
      <w:r w:rsidRPr="009E1312">
        <w:rPr>
          <w:rFonts w:ascii="Cambria" w:hAnsi="Cambria" w:hint="eastAsia"/>
        </w:rPr>
        <w:t>”经过角色识别和“</w:t>
      </w:r>
      <w:r w:rsidRPr="009E1312">
        <w:rPr>
          <w:rFonts w:ascii="Cambria" w:hAnsi="Cambria" w:hint="eastAsia"/>
        </w:rPr>
        <w:t>//</w:t>
      </w:r>
      <w:r w:rsidRPr="009E1312">
        <w:rPr>
          <w:rFonts w:ascii="Cambria" w:hAnsi="Cambria" w:hint="eastAsia"/>
        </w:rPr>
        <w:t>”切分后得到的结果完全一致。</w:t>
      </w:r>
    </w:p>
    <w:p w14:paraId="4F84C10B" w14:textId="77777777" w:rsidR="00661F64" w:rsidRPr="009E1312" w:rsidRDefault="00661F64" w:rsidP="00661F64">
      <w:pPr>
        <w:ind w:firstLine="480"/>
        <w:rPr>
          <w:rFonts w:ascii="Cambria" w:hAnsi="Cambria"/>
        </w:rPr>
      </w:pPr>
      <w:r w:rsidRPr="009E1312">
        <w:rPr>
          <w:rFonts w:ascii="Cambria" w:hAnsi="Cambria" w:hint="eastAsia"/>
        </w:rPr>
        <w:t xml:space="preserve">- "flux_prompt" </w:t>
      </w:r>
      <w:r w:rsidRPr="009E1312">
        <w:rPr>
          <w:rFonts w:ascii="Cambria" w:hAnsi="Cambria" w:hint="eastAsia"/>
        </w:rPr>
        <w:t>字段符合治愈系发光线条艺术和技术要求。</w:t>
      </w:r>
    </w:p>
    <w:p w14:paraId="32EE915F"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人物或事物等画面元素的形象始终保持一致性，避免画风崩坏。</w:t>
      </w:r>
    </w:p>
    <w:p w14:paraId="054BC334" w14:textId="77777777" w:rsidR="00661F64" w:rsidRPr="009E1312" w:rsidRDefault="00661F64" w:rsidP="00661F64">
      <w:pPr>
        <w:ind w:firstLine="480"/>
        <w:rPr>
          <w:rFonts w:ascii="Cambria" w:hAnsi="Cambria"/>
        </w:rPr>
      </w:pPr>
    </w:p>
    <w:p w14:paraId="468C65A0" w14:textId="77777777" w:rsidR="00661F64" w:rsidRPr="009E1312" w:rsidRDefault="00661F64" w:rsidP="00661F64">
      <w:pPr>
        <w:ind w:firstLine="480"/>
        <w:rPr>
          <w:rFonts w:ascii="Cambria" w:hAnsi="Cambria"/>
        </w:rPr>
      </w:pPr>
      <w:r w:rsidRPr="009E1312">
        <w:rPr>
          <w:rFonts w:ascii="Cambria" w:hAnsi="Cambria" w:hint="eastAsia"/>
        </w:rPr>
        <w:t>### 4.</w:t>
      </w:r>
      <w:r w:rsidRPr="009E1312">
        <w:rPr>
          <w:rFonts w:ascii="Cambria" w:hAnsi="Cambria" w:hint="eastAsia"/>
        </w:rPr>
        <w:t>迭代（</w:t>
      </w:r>
      <w:r w:rsidRPr="009E1312">
        <w:rPr>
          <w:rFonts w:ascii="Cambria" w:hAnsi="Cambria" w:hint="eastAsia"/>
        </w:rPr>
        <w:t>Iterate</w:t>
      </w:r>
      <w:r w:rsidRPr="009E1312">
        <w:rPr>
          <w:rFonts w:ascii="Cambria" w:hAnsi="Cambria" w:hint="eastAsia"/>
        </w:rPr>
        <w:t>）</w:t>
      </w:r>
    </w:p>
    <w:p w14:paraId="13238CC2" w14:textId="77777777" w:rsidR="00661F64" w:rsidRPr="009E1312" w:rsidRDefault="00661F64" w:rsidP="00661F64">
      <w:pPr>
        <w:ind w:firstLine="480"/>
        <w:rPr>
          <w:rFonts w:ascii="Cambria" w:hAnsi="Cambria"/>
        </w:rPr>
      </w:pPr>
      <w:r w:rsidRPr="009E1312">
        <w:rPr>
          <w:rFonts w:ascii="Cambria" w:hAnsi="Cambria" w:hint="eastAsia"/>
        </w:rPr>
        <w:t>如果发现任何问题或偏差，请立即停止并返回错误信息。在确认无误后，才继续生成最终输出。你可以通过以下方式改进输出：</w:t>
      </w:r>
    </w:p>
    <w:p w14:paraId="55DBBBF4"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重新核对文本的“</w:t>
      </w:r>
      <w:r w:rsidRPr="009E1312">
        <w:rPr>
          <w:rFonts w:ascii="Cambria" w:hAnsi="Cambria" w:hint="eastAsia"/>
        </w:rPr>
        <w:t>//</w:t>
      </w:r>
      <w:r w:rsidRPr="009E1312">
        <w:rPr>
          <w:rFonts w:ascii="Cambria" w:hAnsi="Cambria" w:hint="eastAsia"/>
        </w:rPr>
        <w:t>”切分点和角色分配。</w:t>
      </w:r>
    </w:p>
    <w:p w14:paraId="69C6526F"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调整治愈系发光线条艺术风格的描述方式。</w:t>
      </w:r>
    </w:p>
    <w:p w14:paraId="78556182" w14:textId="77777777" w:rsidR="00661F64" w:rsidRPr="009E1312" w:rsidRDefault="00661F64" w:rsidP="00661F64">
      <w:pPr>
        <w:ind w:firstLine="480"/>
        <w:rPr>
          <w:rFonts w:ascii="Cambria" w:hAnsi="Cambria"/>
        </w:rPr>
      </w:pPr>
    </w:p>
    <w:p w14:paraId="7E8ABBB9" w14:textId="77777777" w:rsidR="00661F64" w:rsidRPr="009E1312" w:rsidRDefault="00661F64" w:rsidP="00661F64">
      <w:pPr>
        <w:ind w:firstLine="480"/>
        <w:rPr>
          <w:rFonts w:ascii="Cambria" w:hAnsi="Cambria"/>
        </w:rPr>
      </w:pPr>
      <w:r w:rsidRPr="009E1312">
        <w:rPr>
          <w:rFonts w:ascii="Cambria" w:hAnsi="Cambria" w:hint="eastAsia"/>
        </w:rPr>
        <w:lastRenderedPageBreak/>
        <w:t xml:space="preserve">## </w:t>
      </w:r>
      <w:r w:rsidRPr="009E1312">
        <w:rPr>
          <w:rFonts w:ascii="Cambria" w:hAnsi="Cambria" w:hint="eastAsia"/>
        </w:rPr>
        <w:t>指令结构（保持通用提示词结构、关键参数说明、技术限制与原指令一致）</w:t>
      </w:r>
    </w:p>
    <w:p w14:paraId="2B50A005" w14:textId="77777777" w:rsidR="00661F64" w:rsidRPr="009E1312" w:rsidRDefault="00661F64" w:rsidP="00661F64">
      <w:pPr>
        <w:ind w:firstLine="480"/>
        <w:rPr>
          <w:rFonts w:ascii="Cambria" w:hAnsi="Cambria"/>
        </w:rPr>
      </w:pPr>
    </w:p>
    <w:p w14:paraId="4F17A460"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基本指令</w:t>
      </w:r>
    </w:p>
    <w:p w14:paraId="5909D86E" w14:textId="77777777" w:rsidR="00661F64" w:rsidRPr="009E1312" w:rsidRDefault="00661F64" w:rsidP="00661F64">
      <w:pPr>
        <w:ind w:firstLine="480"/>
        <w:rPr>
          <w:rFonts w:ascii="Cambria" w:hAnsi="Cambria"/>
        </w:rPr>
      </w:pPr>
      <w:r w:rsidRPr="009E1312">
        <w:rPr>
          <w:rFonts w:ascii="Cambria" w:hAnsi="Cambria" w:hint="eastAsia"/>
        </w:rPr>
        <w:t>你将作为专业的治愈系发光线条艺术分镜工程师，根据标签“</w:t>
      </w:r>
      <w:r w:rsidRPr="009E1312">
        <w:rPr>
          <w:rFonts w:ascii="Cambria" w:hAnsi="Cambria" w:hint="eastAsia"/>
        </w:rPr>
        <w:t>tag</w:t>
      </w:r>
      <w:r w:rsidRPr="009E1312">
        <w:rPr>
          <w:rFonts w:ascii="Cambria" w:hAnsi="Cambria" w:hint="eastAsia"/>
        </w:rPr>
        <w:t>”和文本内容“</w:t>
      </w:r>
      <w:r w:rsidRPr="009E1312">
        <w:rPr>
          <w:rFonts w:ascii="Cambria" w:hAnsi="Cambria" w:hint="eastAsia"/>
        </w:rPr>
        <w:t>content</w:t>
      </w:r>
      <w:r w:rsidRPr="009E1312">
        <w:rPr>
          <w:rFonts w:ascii="Cambria" w:hAnsi="Cambria" w:hint="eastAsia"/>
        </w:rPr>
        <w:t>”，生成适用于</w:t>
      </w:r>
      <w:r w:rsidRPr="009E1312">
        <w:rPr>
          <w:rFonts w:ascii="Cambria" w:hAnsi="Cambria" w:hint="eastAsia"/>
        </w:rPr>
        <w:t>FLUX_dev</w:t>
      </w:r>
      <w:r w:rsidRPr="009E1312">
        <w:rPr>
          <w:rFonts w:ascii="Cambria" w:hAnsi="Cambria" w:hint="eastAsia"/>
        </w:rPr>
        <w:t>模型的纯英文分镜提示词。你的任务是确保每个分镜提示词既保留原始文本内容的完整性，又符合治愈系发光线条艺术的风格和技术要求。</w:t>
      </w:r>
    </w:p>
    <w:p w14:paraId="69C0E0D4" w14:textId="77777777" w:rsidR="00661F64" w:rsidRPr="009E1312" w:rsidRDefault="00661F64" w:rsidP="00661F64">
      <w:pPr>
        <w:ind w:firstLine="480"/>
        <w:rPr>
          <w:rFonts w:ascii="Cambria" w:hAnsi="Cambria"/>
        </w:rPr>
      </w:pPr>
    </w:p>
    <w:p w14:paraId="277E224C"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分镜生成规则</w:t>
      </w:r>
    </w:p>
    <w:p w14:paraId="2CF68C10"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拆分依据：</w:t>
      </w:r>
      <w:r w:rsidRPr="009E1312">
        <w:rPr>
          <w:rFonts w:ascii="Cambria" w:hAnsi="Cambria" w:hint="eastAsia"/>
        </w:rPr>
        <w:t xml:space="preserve"> </w:t>
      </w:r>
      <w:r w:rsidRPr="009E1312">
        <w:rPr>
          <w:rFonts w:ascii="Cambria" w:hAnsi="Cambria" w:hint="eastAsia"/>
        </w:rPr>
        <w:t>识别对话中的角色，并按“</w:t>
      </w:r>
      <w:r w:rsidRPr="009E1312">
        <w:rPr>
          <w:rFonts w:ascii="Cambria" w:hAnsi="Cambria" w:hint="eastAsia"/>
        </w:rPr>
        <w:t>//</w:t>
      </w:r>
      <w:r w:rsidRPr="009E1312">
        <w:rPr>
          <w:rFonts w:ascii="Cambria" w:hAnsi="Cambria" w:hint="eastAsia"/>
        </w:rPr>
        <w:t>”符号切分其发言，每个切分后的短句为一个独立分镜。</w:t>
      </w:r>
    </w:p>
    <w:p w14:paraId="0967FC1C"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角色分配：</w:t>
      </w:r>
      <w:r w:rsidRPr="009E1312">
        <w:rPr>
          <w:rFonts w:ascii="Cambria" w:hAnsi="Cambria" w:hint="eastAsia"/>
        </w:rPr>
        <w:t xml:space="preserve"> </w:t>
      </w:r>
      <w:r w:rsidRPr="009E1312">
        <w:rPr>
          <w:rFonts w:ascii="Cambria" w:hAnsi="Cambria" w:hint="eastAsia"/>
        </w:rPr>
        <w:t>根据角色（老剑条</w:t>
      </w:r>
      <w:r w:rsidRPr="009E1312">
        <w:rPr>
          <w:rFonts w:ascii="Cambria" w:hAnsi="Cambria" w:hint="eastAsia"/>
        </w:rPr>
        <w:t>/</w:t>
      </w:r>
      <w:r w:rsidRPr="009E1312">
        <w:rPr>
          <w:rFonts w:ascii="Cambria" w:hAnsi="Cambria" w:hint="eastAsia"/>
        </w:rPr>
        <w:t>齐静春）分配</w:t>
      </w:r>
      <w:r w:rsidRPr="009E1312">
        <w:rPr>
          <w:rFonts w:ascii="Cambria" w:hAnsi="Cambria" w:hint="eastAsia"/>
        </w:rPr>
        <w:t xml:space="preserve"> "gender" </w:t>
      </w:r>
      <w:r w:rsidRPr="009E1312">
        <w:rPr>
          <w:rFonts w:ascii="Cambria" w:hAnsi="Cambria" w:hint="eastAsia"/>
        </w:rPr>
        <w:t>字段值（</w:t>
      </w:r>
      <w:r w:rsidRPr="009E1312">
        <w:rPr>
          <w:rFonts w:ascii="Cambria" w:hAnsi="Cambria" w:hint="eastAsia"/>
        </w:rPr>
        <w:t>"0"/"1"</w:t>
      </w:r>
      <w:r w:rsidRPr="009E1312">
        <w:rPr>
          <w:rFonts w:ascii="Cambria" w:hAnsi="Cambria" w:hint="eastAsia"/>
        </w:rPr>
        <w:t>）。</w:t>
      </w:r>
    </w:p>
    <w:p w14:paraId="753F7DC8"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字幕处理：</w:t>
      </w:r>
      <w:r w:rsidRPr="009E1312">
        <w:rPr>
          <w:rFonts w:ascii="Cambria" w:hAnsi="Cambria" w:hint="eastAsia"/>
        </w:rPr>
        <w:t xml:space="preserve"> </w:t>
      </w:r>
      <w:r w:rsidRPr="009E1312">
        <w:rPr>
          <w:rFonts w:ascii="Cambria" w:hAnsi="Cambria" w:hint="eastAsia"/>
        </w:rPr>
        <w:t>完全保留“</w:t>
      </w:r>
      <w:r w:rsidRPr="009E1312">
        <w:rPr>
          <w:rFonts w:ascii="Cambria" w:hAnsi="Cambria" w:hint="eastAsia"/>
        </w:rPr>
        <w:t>content</w:t>
      </w:r>
      <w:r w:rsidRPr="009E1312">
        <w:rPr>
          <w:rFonts w:ascii="Cambria" w:hAnsi="Cambria" w:hint="eastAsia"/>
        </w:rPr>
        <w:t>”经切分后的原文，不得进行任何更改。</w:t>
      </w:r>
    </w:p>
    <w:p w14:paraId="1FC96A07"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风格约束：</w:t>
      </w:r>
      <w:r w:rsidRPr="009E1312">
        <w:rPr>
          <w:rFonts w:ascii="Cambria" w:hAnsi="Cambria" w:hint="eastAsia"/>
        </w:rPr>
        <w:t xml:space="preserve"> </w:t>
      </w:r>
      <w:r w:rsidRPr="009E1312">
        <w:rPr>
          <w:rFonts w:ascii="Cambria" w:hAnsi="Cambria" w:hint="eastAsia"/>
        </w:rPr>
        <w:t>精准描述画面的同时，无多余细节，强调治愈感和美感。</w:t>
      </w:r>
    </w:p>
    <w:p w14:paraId="0CF55880"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语言限定：</w:t>
      </w:r>
      <w:r w:rsidRPr="009E1312">
        <w:rPr>
          <w:rFonts w:ascii="Cambria" w:hAnsi="Cambria" w:hint="eastAsia"/>
        </w:rPr>
        <w:t xml:space="preserve"> </w:t>
      </w:r>
      <w:r w:rsidRPr="009E1312">
        <w:rPr>
          <w:rFonts w:ascii="Cambria" w:hAnsi="Cambria" w:hint="eastAsia"/>
        </w:rPr>
        <w:t>所有</w:t>
      </w:r>
      <w:r w:rsidRPr="009E1312">
        <w:rPr>
          <w:rFonts w:ascii="Cambria" w:hAnsi="Cambria" w:hint="eastAsia"/>
        </w:rPr>
        <w:t>"flux_prompt"</w:t>
      </w:r>
      <w:r w:rsidRPr="009E1312">
        <w:rPr>
          <w:rFonts w:ascii="Cambria" w:hAnsi="Cambria" w:hint="eastAsia"/>
        </w:rPr>
        <w:t>内容必须为纯英文语言，不能含有其他语言文字。</w:t>
      </w:r>
    </w:p>
    <w:p w14:paraId="3B50E4B1"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格式要求：</w:t>
      </w:r>
      <w:r w:rsidRPr="009E1312">
        <w:rPr>
          <w:rFonts w:ascii="Cambria" w:hAnsi="Cambria" w:hint="eastAsia"/>
        </w:rPr>
        <w:t xml:space="preserve"> </w:t>
      </w:r>
      <w:r w:rsidRPr="009E1312">
        <w:rPr>
          <w:rFonts w:ascii="Cambria" w:hAnsi="Cambria" w:hint="eastAsia"/>
        </w:rPr>
        <w:t>输出为</w:t>
      </w:r>
      <w:r w:rsidRPr="009E1312">
        <w:rPr>
          <w:rFonts w:ascii="Cambria" w:hAnsi="Cambria" w:hint="eastAsia"/>
        </w:rPr>
        <w:t>JSON</w:t>
      </w:r>
      <w:r w:rsidRPr="009E1312">
        <w:rPr>
          <w:rFonts w:ascii="Cambria" w:hAnsi="Cambria" w:hint="eastAsia"/>
        </w:rPr>
        <w:t>格式，包含</w:t>
      </w:r>
      <w:r w:rsidRPr="009E1312">
        <w:rPr>
          <w:rFonts w:ascii="Cambria" w:hAnsi="Cambria" w:hint="eastAsia"/>
        </w:rPr>
        <w:t xml:space="preserve"> "caption"</w:t>
      </w:r>
      <w:r w:rsidRPr="009E1312">
        <w:rPr>
          <w:rFonts w:ascii="Cambria" w:hAnsi="Cambria" w:hint="eastAsia"/>
        </w:rPr>
        <w:t>、</w:t>
      </w:r>
      <w:r w:rsidRPr="009E1312">
        <w:rPr>
          <w:rFonts w:ascii="Cambria" w:hAnsi="Cambria" w:hint="eastAsia"/>
        </w:rPr>
        <w:t xml:space="preserve"> "flux_prompt" </w:t>
      </w:r>
      <w:r w:rsidRPr="009E1312">
        <w:rPr>
          <w:rFonts w:ascii="Cambria" w:hAnsi="Cambria" w:hint="eastAsia"/>
        </w:rPr>
        <w:t>和</w:t>
      </w:r>
      <w:r w:rsidRPr="009E1312">
        <w:rPr>
          <w:rFonts w:ascii="Cambria" w:hAnsi="Cambria" w:hint="eastAsia"/>
        </w:rPr>
        <w:t xml:space="preserve"> "gender" </w:t>
      </w:r>
      <w:r w:rsidRPr="009E1312">
        <w:rPr>
          <w:rFonts w:ascii="Cambria" w:hAnsi="Cambria" w:hint="eastAsia"/>
        </w:rPr>
        <w:t>字段。</w:t>
      </w:r>
    </w:p>
    <w:p w14:paraId="29622B00"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校验机制：</w:t>
      </w:r>
      <w:r w:rsidRPr="009E1312">
        <w:rPr>
          <w:rFonts w:ascii="Cambria" w:hAnsi="Cambria" w:hint="eastAsia"/>
        </w:rPr>
        <w:t xml:space="preserve"> </w:t>
      </w:r>
      <w:r w:rsidRPr="009E1312">
        <w:rPr>
          <w:rFonts w:ascii="Cambria" w:hAnsi="Cambria" w:hint="eastAsia"/>
        </w:rPr>
        <w:t>确保每个提示词包含所有核心元素并符合标记限制。</w:t>
      </w:r>
    </w:p>
    <w:p w14:paraId="36186A87"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技术适配：</w:t>
      </w:r>
      <w:r w:rsidRPr="009E1312">
        <w:rPr>
          <w:rFonts w:ascii="Cambria" w:hAnsi="Cambria" w:hint="eastAsia"/>
        </w:rPr>
        <w:t xml:space="preserve"> </w:t>
      </w:r>
      <w:r w:rsidRPr="009E1312">
        <w:rPr>
          <w:rFonts w:ascii="Cambria" w:hAnsi="Cambria" w:hint="eastAsia"/>
        </w:rPr>
        <w:t>提示词需符合</w:t>
      </w:r>
      <w:r w:rsidRPr="009E1312">
        <w:rPr>
          <w:rFonts w:ascii="Cambria" w:hAnsi="Cambria" w:hint="eastAsia"/>
        </w:rPr>
        <w:t>FLUX_dev</w:t>
      </w:r>
      <w:r w:rsidRPr="009E1312">
        <w:rPr>
          <w:rFonts w:ascii="Cambria" w:hAnsi="Cambria" w:hint="eastAsia"/>
        </w:rPr>
        <w:t>模型的输入格式要求，包括但不限于分辨率、层级描述。</w:t>
      </w:r>
    </w:p>
    <w:p w14:paraId="61BB9A7A" w14:textId="77777777" w:rsidR="00661F64" w:rsidRPr="009E1312" w:rsidRDefault="00661F64" w:rsidP="00661F64">
      <w:pPr>
        <w:ind w:firstLine="480"/>
        <w:rPr>
          <w:rFonts w:ascii="Cambria" w:hAnsi="Cambria"/>
        </w:rPr>
      </w:pPr>
    </w:p>
    <w:p w14:paraId="75222790"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通用提示词结构</w:t>
      </w:r>
    </w:p>
    <w:p w14:paraId="3A54B912" w14:textId="77777777" w:rsidR="00661F64" w:rsidRPr="009E1312" w:rsidRDefault="00661F64" w:rsidP="00661F64">
      <w:pPr>
        <w:ind w:firstLine="480"/>
        <w:rPr>
          <w:rFonts w:ascii="Cambria" w:hAnsi="Cambria"/>
        </w:rPr>
      </w:pPr>
      <w:r w:rsidRPr="009E1312">
        <w:rPr>
          <w:rFonts w:ascii="Cambria" w:hAnsi="Cambria" w:hint="eastAsia"/>
        </w:rPr>
        <w:t>[Style] [Subject &amp; Action/Scene] [Color &amp; Composition] [Emotion] [Technical]</w:t>
      </w:r>
    </w:p>
    <w:p w14:paraId="5F4CC7D2" w14:textId="77777777" w:rsidR="00661F64" w:rsidRPr="009E1312" w:rsidRDefault="00661F64" w:rsidP="00661F64">
      <w:pPr>
        <w:ind w:firstLine="480"/>
        <w:rPr>
          <w:rFonts w:ascii="Cambria" w:hAnsi="Cambria"/>
        </w:rPr>
      </w:pPr>
    </w:p>
    <w:p w14:paraId="1F9AACCA"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关键参数说明</w:t>
      </w:r>
    </w:p>
    <w:p w14:paraId="0BE391A2" w14:textId="77777777" w:rsidR="00661F64" w:rsidRPr="009E1312" w:rsidRDefault="00661F64" w:rsidP="00661F64">
      <w:pPr>
        <w:ind w:firstLine="480"/>
        <w:rPr>
          <w:rFonts w:ascii="Cambria" w:hAnsi="Cambria"/>
        </w:rPr>
      </w:pPr>
      <w:r w:rsidRPr="009E1312">
        <w:rPr>
          <w:rFonts w:ascii="Cambria" w:hAnsi="Cambria" w:hint="eastAsia"/>
        </w:rPr>
        <w:t>1. [Style]</w:t>
      </w:r>
      <w:r w:rsidRPr="009E1312">
        <w:rPr>
          <w:rFonts w:ascii="Cambria" w:hAnsi="Cambria" w:hint="eastAsia"/>
        </w:rPr>
        <w:t>：画风触发词</w:t>
      </w:r>
    </w:p>
    <w:p w14:paraId="3456BBEF" w14:textId="77777777" w:rsidR="00661F64" w:rsidRPr="009E1312" w:rsidRDefault="00661F64" w:rsidP="00661F64">
      <w:pPr>
        <w:ind w:firstLine="480"/>
        <w:rPr>
          <w:rFonts w:ascii="Cambria" w:hAnsi="Cambria"/>
        </w:rPr>
      </w:pPr>
      <w:r w:rsidRPr="009E1312">
        <w:rPr>
          <w:rFonts w:ascii="Cambria" w:hAnsi="Cambria" w:hint="eastAsia"/>
        </w:rPr>
        <w:t xml:space="preserve">Glowing line art, simple background, </w:t>
      </w:r>
      <w:r w:rsidRPr="009E1312">
        <w:rPr>
          <w:rFonts w:ascii="Cambria" w:hAnsi="Cambria" w:hint="eastAsia"/>
        </w:rPr>
        <w:t>是</w:t>
      </w:r>
      <w:r w:rsidRPr="009E1312">
        <w:rPr>
          <w:rFonts w:ascii="Cambria" w:hAnsi="Cambria" w:hint="eastAsia"/>
        </w:rPr>
        <w:t>lora</w:t>
      </w:r>
      <w:r w:rsidRPr="009E1312">
        <w:rPr>
          <w:rFonts w:ascii="Cambria" w:hAnsi="Cambria" w:hint="eastAsia"/>
        </w:rPr>
        <w:t>画风触发词，必须放在提示词的开头。这个新画风强调发光线条和极简背景的结合，其他部分不得再出现画风相关的描述（以防干扰提示词的正常使用）。</w:t>
      </w:r>
    </w:p>
    <w:p w14:paraId="7E748F9F" w14:textId="77777777" w:rsidR="00661F64" w:rsidRPr="009E1312" w:rsidRDefault="00661F64" w:rsidP="00661F64">
      <w:pPr>
        <w:ind w:firstLine="480"/>
        <w:rPr>
          <w:rFonts w:ascii="Cambria" w:hAnsi="Cambria"/>
        </w:rPr>
      </w:pPr>
    </w:p>
    <w:p w14:paraId="58B6B1C2" w14:textId="77777777" w:rsidR="00661F64" w:rsidRPr="009E1312" w:rsidRDefault="00661F64" w:rsidP="00661F64">
      <w:pPr>
        <w:ind w:firstLine="480"/>
        <w:rPr>
          <w:rFonts w:ascii="Cambria" w:hAnsi="Cambria"/>
        </w:rPr>
      </w:pPr>
      <w:r w:rsidRPr="009E1312">
        <w:rPr>
          <w:rFonts w:ascii="Cambria" w:hAnsi="Cambria" w:hint="eastAsia"/>
        </w:rPr>
        <w:t>2. [Subject &amp; Action/Scene]</w:t>
      </w:r>
      <w:r w:rsidRPr="009E1312">
        <w:rPr>
          <w:rFonts w:ascii="Cambria" w:hAnsi="Cambria" w:hint="eastAsia"/>
        </w:rPr>
        <w:t>：主体、动作与场景</w:t>
      </w:r>
    </w:p>
    <w:p w14:paraId="73CE4800" w14:textId="77777777" w:rsidR="00661F64" w:rsidRPr="009E1312" w:rsidRDefault="00661F64" w:rsidP="00661F64">
      <w:pPr>
        <w:ind w:firstLine="480"/>
        <w:rPr>
          <w:rFonts w:ascii="Cambria" w:hAnsi="Cambria"/>
        </w:rPr>
      </w:pPr>
      <w:r w:rsidRPr="009E1312">
        <w:rPr>
          <w:rFonts w:ascii="Cambria" w:hAnsi="Cambria" w:hint="eastAsia"/>
        </w:rPr>
        <w:t>这部分结合了主体元素、动作、场景描述以及镜头类型和元素位置。</w:t>
      </w:r>
    </w:p>
    <w:p w14:paraId="4BAD10C0"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画风融合：必须在主体描述后加入“</w:t>
      </w:r>
      <w:r w:rsidRPr="009E1312">
        <w:rPr>
          <w:rFonts w:ascii="Cambria" w:hAnsi="Cambria" w:hint="eastAsia"/>
        </w:rPr>
        <w:t>composed of {</w:t>
      </w:r>
      <w:r w:rsidRPr="009E1312">
        <w:rPr>
          <w:rFonts w:ascii="Cambria" w:hAnsi="Cambria" w:hint="eastAsia"/>
        </w:rPr>
        <w:t>线条颜色</w:t>
      </w:r>
      <w:r w:rsidRPr="009E1312">
        <w:rPr>
          <w:rFonts w:ascii="Cambria" w:hAnsi="Cambria" w:hint="eastAsia"/>
        </w:rPr>
        <w:t>} glowing lines</w:t>
      </w:r>
      <w:r w:rsidRPr="009E1312">
        <w:rPr>
          <w:rFonts w:ascii="Cambria" w:hAnsi="Cambria" w:hint="eastAsia"/>
        </w:rPr>
        <w:t>”来指定主体材质，以确保主体完全由发光线条构成。</w:t>
      </w:r>
    </w:p>
    <w:p w14:paraId="49686D31"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镜头类型（强制加入）：</w:t>
      </w:r>
      <w:r w:rsidRPr="009E1312">
        <w:rPr>
          <w:rFonts w:ascii="Cambria" w:hAnsi="Cambria" w:hint="eastAsia"/>
        </w:rPr>
        <w:t>close-up shot</w:t>
      </w:r>
      <w:r w:rsidRPr="009E1312">
        <w:rPr>
          <w:rFonts w:ascii="Cambria" w:hAnsi="Cambria" w:hint="eastAsia"/>
        </w:rPr>
        <w:t>（特写）、</w:t>
      </w:r>
      <w:r w:rsidRPr="009E1312">
        <w:rPr>
          <w:rFonts w:ascii="Cambria" w:hAnsi="Cambria" w:hint="eastAsia"/>
        </w:rPr>
        <w:t>medium shot</w:t>
      </w:r>
      <w:r w:rsidRPr="009E1312">
        <w:rPr>
          <w:rFonts w:ascii="Cambria" w:hAnsi="Cambria" w:hint="eastAsia"/>
        </w:rPr>
        <w:t>（中景）、</w:t>
      </w:r>
      <w:r w:rsidRPr="009E1312">
        <w:rPr>
          <w:rFonts w:ascii="Cambria" w:hAnsi="Cambria" w:hint="eastAsia"/>
        </w:rPr>
        <w:t>wide-</w:t>
      </w:r>
      <w:r w:rsidRPr="009E1312">
        <w:rPr>
          <w:rFonts w:ascii="Cambria" w:hAnsi="Cambria" w:hint="eastAsia"/>
        </w:rPr>
        <w:lastRenderedPageBreak/>
        <w:t>angle view</w:t>
      </w:r>
      <w:r w:rsidRPr="009E1312">
        <w:rPr>
          <w:rFonts w:ascii="Cambria" w:hAnsi="Cambria" w:hint="eastAsia"/>
        </w:rPr>
        <w:t>（广角）、</w:t>
      </w:r>
      <w:r w:rsidRPr="009E1312">
        <w:rPr>
          <w:rFonts w:ascii="Cambria" w:hAnsi="Cambria" w:hint="eastAsia"/>
        </w:rPr>
        <w:t>top-down perspective</w:t>
      </w:r>
      <w:r w:rsidRPr="009E1312">
        <w:rPr>
          <w:rFonts w:ascii="Cambria" w:hAnsi="Cambria" w:hint="eastAsia"/>
        </w:rPr>
        <w:t>（俯视）。作用是控制主体在画面中的占比，避免背景喧宾夺主。</w:t>
      </w:r>
    </w:p>
    <w:p w14:paraId="4631C9AA"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元素位置标记：</w:t>
      </w:r>
      <w:r w:rsidRPr="009E1312">
        <w:rPr>
          <w:rFonts w:ascii="Cambria" w:hAnsi="Cambria" w:hint="eastAsia"/>
        </w:rPr>
        <w:t>in the foreground</w:t>
      </w:r>
      <w:r w:rsidRPr="009E1312">
        <w:rPr>
          <w:rFonts w:ascii="Cambria" w:hAnsi="Cambria" w:hint="eastAsia"/>
        </w:rPr>
        <w:t>（前景）、</w:t>
      </w:r>
      <w:r w:rsidRPr="009E1312">
        <w:rPr>
          <w:rFonts w:ascii="Cambria" w:hAnsi="Cambria" w:hint="eastAsia"/>
        </w:rPr>
        <w:t>centered in the frame</w:t>
      </w:r>
      <w:r w:rsidRPr="009E1312">
        <w:rPr>
          <w:rFonts w:ascii="Cambria" w:hAnsi="Cambria" w:hint="eastAsia"/>
        </w:rPr>
        <w:t>（画面中心）、</w:t>
      </w:r>
      <w:r w:rsidRPr="009E1312">
        <w:rPr>
          <w:rFonts w:ascii="Cambria" w:hAnsi="Cambria" w:hint="eastAsia"/>
        </w:rPr>
        <w:t>receding into the background</w:t>
      </w:r>
      <w:r w:rsidRPr="009E1312">
        <w:rPr>
          <w:rFonts w:ascii="Cambria" w:hAnsi="Cambria" w:hint="eastAsia"/>
        </w:rPr>
        <w:t>（后景虚化）。</w:t>
      </w:r>
    </w:p>
    <w:p w14:paraId="7F1268ED"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叙事演进：</w:t>
      </w:r>
      <w:r w:rsidRPr="009E1312">
        <w:rPr>
          <w:rFonts w:ascii="Cambria" w:hAnsi="Cambria" w:hint="eastAsia"/>
        </w:rPr>
        <w:t xml:space="preserve">AI </w:t>
      </w:r>
      <w:r w:rsidRPr="009E1312">
        <w:rPr>
          <w:rFonts w:ascii="Cambria" w:hAnsi="Cambria" w:hint="eastAsia"/>
        </w:rPr>
        <w:t>必须主动识别文本中的逻辑、时间或概念上的递进关系。如果文本概念不变，则应通过调整镜头类型、元素位置、光影或主体姿态来创造视觉上的新意。</w:t>
      </w:r>
    </w:p>
    <w:p w14:paraId="00505B11"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中文概念符号化（硬性）：</w:t>
      </w:r>
      <w:r w:rsidRPr="009E1312">
        <w:rPr>
          <w:rFonts w:ascii="Cambria" w:hAnsi="Cambria" w:hint="eastAsia"/>
        </w:rPr>
        <w:t xml:space="preserve"> </w:t>
      </w:r>
      <w:r w:rsidRPr="009E1312">
        <w:rPr>
          <w:rFonts w:ascii="Cambria" w:hAnsi="Cambria" w:hint="eastAsia"/>
        </w:rPr>
        <w:t>针对抽象的中国哲学或文化专有名词，</w:t>
      </w:r>
      <w:r w:rsidRPr="009E1312">
        <w:rPr>
          <w:rFonts w:ascii="Cambria" w:hAnsi="Cambria" w:hint="eastAsia"/>
        </w:rPr>
        <w:t>AI</w:t>
      </w:r>
      <w:r w:rsidRPr="009E1312">
        <w:rPr>
          <w:rFonts w:ascii="Cambria" w:hAnsi="Cambria" w:hint="eastAsia"/>
        </w:rPr>
        <w:t>必须将其符号化为具象的英文几何描述、形状或功能性描述，以彻底消除中文或拼音概念词（例如，将</w:t>
      </w:r>
      <w:r w:rsidRPr="009E1312">
        <w:rPr>
          <w:rFonts w:ascii="Cambria" w:hAnsi="Cambria" w:hint="eastAsia"/>
        </w:rPr>
        <w:t>'</w:t>
      </w:r>
      <w:r w:rsidRPr="009E1312">
        <w:rPr>
          <w:rFonts w:ascii="Cambria" w:hAnsi="Cambria" w:hint="eastAsia"/>
        </w:rPr>
        <w:t>天人合一</w:t>
      </w:r>
      <w:r w:rsidRPr="009E1312">
        <w:rPr>
          <w:rFonts w:ascii="Cambria" w:hAnsi="Cambria" w:hint="eastAsia"/>
        </w:rPr>
        <w:t>'</w:t>
      </w:r>
      <w:r w:rsidRPr="009E1312">
        <w:rPr>
          <w:rFonts w:ascii="Cambria" w:hAnsi="Cambria" w:hint="eastAsia"/>
        </w:rPr>
        <w:t>替换为</w:t>
      </w:r>
      <w:r w:rsidRPr="009E1312">
        <w:rPr>
          <w:rFonts w:ascii="Cambria" w:hAnsi="Cambria" w:hint="eastAsia"/>
        </w:rPr>
        <w:t>'a figure standing in perfect balance between a glowing circle and a square'</w:t>
      </w:r>
      <w:r w:rsidRPr="009E1312">
        <w:rPr>
          <w:rFonts w:ascii="Cambria" w:hAnsi="Cambria" w:hint="eastAsia"/>
        </w:rPr>
        <w:t>；将</w:t>
      </w:r>
      <w:r w:rsidRPr="009E1312">
        <w:rPr>
          <w:rFonts w:ascii="Cambria" w:hAnsi="Cambria" w:hint="eastAsia"/>
        </w:rPr>
        <w:t>'</w:t>
      </w:r>
      <w:r w:rsidRPr="009E1312">
        <w:rPr>
          <w:rFonts w:ascii="Cambria" w:hAnsi="Cambria" w:hint="eastAsia"/>
        </w:rPr>
        <w:t>玉琮</w:t>
      </w:r>
      <w:r w:rsidRPr="009E1312">
        <w:rPr>
          <w:rFonts w:ascii="Cambria" w:hAnsi="Cambria" w:hint="eastAsia"/>
        </w:rPr>
        <w:t>'</w:t>
      </w:r>
      <w:r w:rsidRPr="009E1312">
        <w:rPr>
          <w:rFonts w:ascii="Cambria" w:hAnsi="Cambria" w:hint="eastAsia"/>
        </w:rPr>
        <w:t>替换为</w:t>
      </w:r>
      <w:r w:rsidRPr="009E1312">
        <w:rPr>
          <w:rFonts w:ascii="Cambria" w:hAnsi="Cambria" w:hint="eastAsia"/>
        </w:rPr>
        <w:t>'a Neolithic ritual vessel with inner circle and outer square'</w:t>
      </w:r>
      <w:r w:rsidRPr="009E1312">
        <w:rPr>
          <w:rFonts w:ascii="Cambria" w:hAnsi="Cambria" w:hint="eastAsia"/>
        </w:rPr>
        <w:t>；将</w:t>
      </w:r>
      <w:r w:rsidRPr="009E1312">
        <w:rPr>
          <w:rFonts w:ascii="Cambria" w:hAnsi="Cambria" w:hint="eastAsia"/>
        </w:rPr>
        <w:t>'</w:t>
      </w:r>
      <w:r w:rsidRPr="009E1312">
        <w:rPr>
          <w:rFonts w:ascii="Cambria" w:hAnsi="Cambria" w:hint="eastAsia"/>
        </w:rPr>
        <w:t>甲骨文</w:t>
      </w:r>
      <w:r w:rsidRPr="009E1312">
        <w:rPr>
          <w:rFonts w:ascii="Cambria" w:hAnsi="Cambria" w:hint="eastAsia"/>
        </w:rPr>
        <w:t>'</w:t>
      </w:r>
      <w:r w:rsidRPr="009E1312">
        <w:rPr>
          <w:rFonts w:ascii="Cambria" w:hAnsi="Cambria" w:hint="eastAsia"/>
        </w:rPr>
        <w:t>替换为</w:t>
      </w:r>
      <w:r w:rsidRPr="009E1312">
        <w:rPr>
          <w:rFonts w:ascii="Cambria" w:hAnsi="Cambria" w:hint="eastAsia"/>
        </w:rPr>
        <w:t>'ancient linear script patterns carved on an cracked bone'</w:t>
      </w:r>
      <w:r w:rsidRPr="009E1312">
        <w:rPr>
          <w:rFonts w:ascii="Cambria" w:hAnsi="Cambria" w:hint="eastAsia"/>
        </w:rPr>
        <w:t>）。</w:t>
      </w:r>
    </w:p>
    <w:p w14:paraId="25C23E2B" w14:textId="77777777" w:rsidR="00661F64" w:rsidRPr="009E1312" w:rsidRDefault="00661F64" w:rsidP="00661F64">
      <w:pPr>
        <w:ind w:firstLine="480"/>
        <w:rPr>
          <w:rFonts w:ascii="Cambria" w:hAnsi="Cambria"/>
        </w:rPr>
      </w:pPr>
    </w:p>
    <w:p w14:paraId="27D7CACB" w14:textId="77777777" w:rsidR="00661F64" w:rsidRPr="009E1312" w:rsidRDefault="00661F64" w:rsidP="00661F64">
      <w:pPr>
        <w:ind w:firstLine="480"/>
        <w:rPr>
          <w:rFonts w:ascii="Cambria" w:hAnsi="Cambria"/>
        </w:rPr>
      </w:pPr>
      <w:r w:rsidRPr="009E1312">
        <w:rPr>
          <w:rFonts w:ascii="Cambria" w:hAnsi="Cambria" w:hint="eastAsia"/>
        </w:rPr>
        <w:t>3. [Color &amp; Composition]</w:t>
      </w:r>
      <w:r w:rsidRPr="009E1312">
        <w:rPr>
          <w:rFonts w:ascii="Cambria" w:hAnsi="Cambria" w:hint="eastAsia"/>
        </w:rPr>
        <w:t>：色彩与构图</w:t>
      </w:r>
    </w:p>
    <w:p w14:paraId="1C8BA770" w14:textId="77777777" w:rsidR="00661F64" w:rsidRPr="009E1312" w:rsidRDefault="00661F64" w:rsidP="00661F64">
      <w:pPr>
        <w:ind w:firstLine="480"/>
        <w:rPr>
          <w:rFonts w:ascii="Cambria" w:hAnsi="Cambria"/>
        </w:rPr>
      </w:pPr>
      <w:r w:rsidRPr="009E1312">
        <w:rPr>
          <w:rFonts w:ascii="Cambria" w:hAnsi="Cambria" w:hint="eastAsia"/>
        </w:rPr>
        <w:t>为了避免画面单调导致观众审美疲劳，所有发光线条都必须带颜色描述。</w:t>
      </w:r>
      <w:r w:rsidRPr="009E1312">
        <w:rPr>
          <w:rFonts w:ascii="Cambria" w:hAnsi="Cambria" w:hint="eastAsia"/>
        </w:rPr>
        <w:t>AI</w:t>
      </w:r>
      <w:r w:rsidRPr="009E1312">
        <w:rPr>
          <w:rFonts w:ascii="Cambria" w:hAnsi="Cambria" w:hint="eastAsia"/>
        </w:rPr>
        <w:t>必须通过以下策略，来规划色彩序列：</w:t>
      </w:r>
    </w:p>
    <w:p w14:paraId="34A3376C"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色彩序列规划：</w:t>
      </w:r>
      <w:r w:rsidRPr="009E1312">
        <w:rPr>
          <w:rFonts w:ascii="Cambria" w:hAnsi="Cambria" w:hint="eastAsia"/>
        </w:rPr>
        <w:t xml:space="preserve">AI </w:t>
      </w:r>
      <w:r w:rsidRPr="009E1312">
        <w:rPr>
          <w:rFonts w:ascii="Cambria" w:hAnsi="Cambria" w:hint="eastAsia"/>
        </w:rPr>
        <w:t>在开始生成前，需先通读整个</w:t>
      </w:r>
      <w:r w:rsidRPr="009E1312">
        <w:rPr>
          <w:rFonts w:ascii="Cambria" w:hAnsi="Cambria" w:hint="eastAsia"/>
        </w:rPr>
        <w:t xml:space="preserve"> content </w:t>
      </w:r>
      <w:r w:rsidRPr="009E1312">
        <w:rPr>
          <w:rFonts w:ascii="Cambria" w:hAnsi="Cambria" w:hint="eastAsia"/>
        </w:rPr>
        <w:t>文本，理解其情感主线和节奏。</w:t>
      </w:r>
    </w:p>
    <w:p w14:paraId="74920BDD"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色彩情绪梯度：根据文本的情绪强度和变化，选择与之匹配的色彩序列，并进行渐进式或跳跃式过渡。</w:t>
      </w:r>
    </w:p>
    <w:p w14:paraId="21DE1120"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色彩冲突：在表现戏剧性、矛盾或转折时，使用对比色来创造视觉冲击力。</w:t>
      </w:r>
    </w:p>
    <w:p w14:paraId="5F43CB92"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避免相邻重复：在生成过程中，必须避免相邻分镜使用完全相同的颜色或色系，除非文本内容强制要求。</w:t>
      </w:r>
    </w:p>
    <w:p w14:paraId="46E57CCD"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颜色描述是硬性指标：提示词中的物体带颜色描述是硬性指标。但生成的图片也得符合人类审美，尽可能地让颜色的使用符合常理和美感。</w:t>
      </w:r>
    </w:p>
    <w:p w14:paraId="6CF1995D" w14:textId="77777777" w:rsidR="00661F64" w:rsidRPr="009E1312" w:rsidRDefault="00661F64" w:rsidP="00661F64">
      <w:pPr>
        <w:ind w:firstLine="480"/>
        <w:rPr>
          <w:rFonts w:ascii="Cambria" w:hAnsi="Cambria"/>
        </w:rPr>
      </w:pPr>
    </w:p>
    <w:p w14:paraId="0B957D46" w14:textId="77777777" w:rsidR="00661F64" w:rsidRPr="009E1312" w:rsidRDefault="00661F64" w:rsidP="00661F64">
      <w:pPr>
        <w:ind w:firstLine="480"/>
        <w:rPr>
          <w:rFonts w:ascii="Cambria" w:hAnsi="Cambria"/>
        </w:rPr>
      </w:pPr>
      <w:r w:rsidRPr="009E1312">
        <w:rPr>
          <w:rFonts w:ascii="Cambria" w:hAnsi="Cambria" w:hint="eastAsia"/>
        </w:rPr>
        <w:t>4. [Emotion]</w:t>
      </w:r>
      <w:r w:rsidRPr="009E1312">
        <w:rPr>
          <w:rFonts w:ascii="Cambria" w:hAnsi="Cambria" w:hint="eastAsia"/>
        </w:rPr>
        <w:t>：情感氛围</w:t>
      </w:r>
    </w:p>
    <w:p w14:paraId="00F39CE8" w14:textId="77777777" w:rsidR="00661F64" w:rsidRPr="009E1312" w:rsidRDefault="00661F64" w:rsidP="00661F64">
      <w:pPr>
        <w:ind w:firstLine="480"/>
        <w:rPr>
          <w:rFonts w:ascii="Cambria" w:hAnsi="Cambria"/>
        </w:rPr>
      </w:pPr>
      <w:r w:rsidRPr="009E1312">
        <w:rPr>
          <w:rFonts w:ascii="Cambria" w:hAnsi="Cambria" w:hint="eastAsia"/>
        </w:rPr>
        <w:t>描述画面所要传达的情感或氛围，如</w:t>
      </w:r>
      <w:r w:rsidRPr="009E1312">
        <w:rPr>
          <w:rFonts w:ascii="Cambria" w:hAnsi="Cambria" w:hint="eastAsia"/>
        </w:rPr>
        <w:t xml:space="preserve"> creating a mysterious and grand scene</w:t>
      </w:r>
      <w:r w:rsidRPr="009E1312">
        <w:rPr>
          <w:rFonts w:ascii="Cambria" w:hAnsi="Cambria" w:hint="eastAsia"/>
        </w:rPr>
        <w:t>、</w:t>
      </w:r>
      <w:r w:rsidRPr="009E1312">
        <w:rPr>
          <w:rFonts w:ascii="Cambria" w:hAnsi="Cambria" w:hint="eastAsia"/>
        </w:rPr>
        <w:t xml:space="preserve">creating a profound scene </w:t>
      </w:r>
      <w:r w:rsidRPr="009E1312">
        <w:rPr>
          <w:rFonts w:ascii="Cambria" w:hAnsi="Cambria" w:hint="eastAsia"/>
        </w:rPr>
        <w:t>等，必须与文本内容相符。</w:t>
      </w:r>
    </w:p>
    <w:p w14:paraId="1CD725C8" w14:textId="77777777" w:rsidR="00661F64" w:rsidRPr="009E1312" w:rsidRDefault="00661F64" w:rsidP="00661F64">
      <w:pPr>
        <w:ind w:firstLine="480"/>
        <w:rPr>
          <w:rFonts w:ascii="Cambria" w:hAnsi="Cambria"/>
        </w:rPr>
      </w:pPr>
    </w:p>
    <w:p w14:paraId="04D137A9" w14:textId="77777777" w:rsidR="00661F64" w:rsidRPr="009E1312" w:rsidRDefault="00661F64" w:rsidP="00661F64">
      <w:pPr>
        <w:ind w:firstLine="480"/>
        <w:rPr>
          <w:rFonts w:ascii="Cambria" w:hAnsi="Cambria"/>
        </w:rPr>
      </w:pPr>
      <w:r w:rsidRPr="009E1312">
        <w:rPr>
          <w:rFonts w:ascii="Cambria" w:hAnsi="Cambria" w:hint="eastAsia"/>
        </w:rPr>
        <w:t>5. [Technical]</w:t>
      </w:r>
      <w:r w:rsidRPr="009E1312">
        <w:rPr>
          <w:rFonts w:ascii="Cambria" w:hAnsi="Cambria" w:hint="eastAsia"/>
        </w:rPr>
        <w:t>：技术参数</w:t>
      </w:r>
    </w:p>
    <w:p w14:paraId="695110BE" w14:textId="77777777" w:rsidR="00661F64" w:rsidRPr="009E1312" w:rsidRDefault="00661F64" w:rsidP="00661F64">
      <w:pPr>
        <w:ind w:firstLine="480"/>
        <w:rPr>
          <w:rFonts w:ascii="Cambria" w:hAnsi="Cambria"/>
        </w:rPr>
      </w:pPr>
      <w:r w:rsidRPr="009E1312">
        <w:rPr>
          <w:rFonts w:ascii="Cambria" w:hAnsi="Cambria" w:hint="eastAsia"/>
        </w:rPr>
        <w:t>是为画面清晰度或美感进行服务的，比如</w:t>
      </w:r>
      <w:r w:rsidRPr="009E1312">
        <w:rPr>
          <w:rFonts w:ascii="Cambria" w:hAnsi="Cambria" w:hint="eastAsia"/>
        </w:rPr>
        <w:t xml:space="preserve"> in cinematic style, in HD and 8K</w:t>
      </w:r>
      <w:r w:rsidRPr="009E1312">
        <w:rPr>
          <w:rFonts w:ascii="Cambria" w:hAnsi="Cambria" w:hint="eastAsia"/>
        </w:rPr>
        <w:t>。</w:t>
      </w:r>
    </w:p>
    <w:p w14:paraId="65FC3003" w14:textId="77777777" w:rsidR="00661F64" w:rsidRPr="009E1312" w:rsidRDefault="00661F64" w:rsidP="00661F64">
      <w:pPr>
        <w:ind w:firstLine="480"/>
        <w:rPr>
          <w:rFonts w:ascii="Cambria" w:hAnsi="Cambria"/>
        </w:rPr>
      </w:pPr>
    </w:p>
    <w:p w14:paraId="16CAC34D" w14:textId="77777777" w:rsidR="00661F64" w:rsidRPr="009E1312" w:rsidRDefault="00661F64" w:rsidP="00661F64">
      <w:pPr>
        <w:ind w:firstLine="480"/>
        <w:rPr>
          <w:rFonts w:ascii="Cambria" w:hAnsi="Cambria"/>
        </w:rPr>
      </w:pPr>
      <w:r w:rsidRPr="009E1312">
        <w:rPr>
          <w:rFonts w:ascii="Cambria" w:hAnsi="Cambria" w:hint="eastAsia"/>
        </w:rPr>
        <w:t>6.</w:t>
      </w:r>
      <w:r w:rsidRPr="009E1312">
        <w:rPr>
          <w:rFonts w:ascii="Cambria" w:hAnsi="Cambria" w:hint="eastAsia"/>
        </w:rPr>
        <w:t>限制：消除中文概念词和拼音</w:t>
      </w:r>
    </w:p>
    <w:p w14:paraId="7BB31D23" w14:textId="77777777" w:rsidR="00661F64" w:rsidRPr="009E1312" w:rsidRDefault="00661F64" w:rsidP="00661F64">
      <w:pPr>
        <w:ind w:firstLine="480"/>
        <w:rPr>
          <w:rFonts w:ascii="Cambria" w:hAnsi="Cambria"/>
        </w:rPr>
      </w:pPr>
      <w:r w:rsidRPr="009E1312">
        <w:rPr>
          <w:rFonts w:ascii="Cambria" w:hAnsi="Cambria" w:hint="eastAsia"/>
        </w:rPr>
        <w:t>硬性规定：</w:t>
      </w:r>
      <w:r w:rsidRPr="009E1312">
        <w:rPr>
          <w:rFonts w:ascii="Cambria" w:hAnsi="Cambria" w:hint="eastAsia"/>
        </w:rPr>
        <w:t xml:space="preserve"> </w:t>
      </w:r>
      <w:r w:rsidRPr="009E1312">
        <w:rPr>
          <w:rFonts w:ascii="Cambria" w:hAnsi="Cambria" w:hint="eastAsia"/>
        </w:rPr>
        <w:t>图片提示词中可以出现英文字符，但严禁让</w:t>
      </w:r>
      <w:r w:rsidRPr="009E1312">
        <w:rPr>
          <w:rFonts w:ascii="Cambria" w:hAnsi="Cambria" w:hint="eastAsia"/>
        </w:rPr>
        <w:t xml:space="preserve"> FLUX_dev </w:t>
      </w:r>
      <w:r w:rsidRPr="009E1312">
        <w:rPr>
          <w:rFonts w:ascii="Cambria" w:hAnsi="Cambria" w:hint="eastAsia"/>
        </w:rPr>
        <w:t>模型生成任</w:t>
      </w:r>
      <w:r w:rsidRPr="009E1312">
        <w:rPr>
          <w:rFonts w:ascii="Cambria" w:hAnsi="Cambria" w:hint="eastAsia"/>
        </w:rPr>
        <w:lastRenderedPageBreak/>
        <w:t>何中文汉字或拼音。绝对禁止在</w:t>
      </w:r>
      <w:r w:rsidRPr="009E1312">
        <w:rPr>
          <w:rFonts w:ascii="Cambria" w:hAnsi="Cambria" w:hint="eastAsia"/>
        </w:rPr>
        <w:t xml:space="preserve"> flux_prompt </w:t>
      </w:r>
      <w:r w:rsidRPr="009E1312">
        <w:rPr>
          <w:rFonts w:ascii="Cambria" w:hAnsi="Cambria" w:hint="eastAsia"/>
        </w:rPr>
        <w:t>中出现任何中文哲学</w:t>
      </w:r>
      <w:r w:rsidRPr="009E1312">
        <w:rPr>
          <w:rFonts w:ascii="Cambria" w:hAnsi="Cambria" w:hint="eastAsia"/>
        </w:rPr>
        <w:t>/</w:t>
      </w:r>
      <w:r w:rsidRPr="009E1312">
        <w:rPr>
          <w:rFonts w:ascii="Cambria" w:hAnsi="Cambria" w:hint="eastAsia"/>
        </w:rPr>
        <w:t>文化专有名词的拼音或英文直译概念词，例如：</w:t>
      </w:r>
      <w:r w:rsidRPr="009E1312">
        <w:rPr>
          <w:rFonts w:ascii="Cambria" w:hAnsi="Cambria" w:hint="eastAsia"/>
        </w:rPr>
        <w:t>Dao, Yin-Yang, Gui Jia, Tian Ming, Taotie, Ding (</w:t>
      </w:r>
      <w:r w:rsidRPr="009E1312">
        <w:rPr>
          <w:rFonts w:ascii="Cambria" w:hAnsi="Cambria" w:hint="eastAsia"/>
        </w:rPr>
        <w:t>鼎</w:t>
      </w:r>
      <w:r w:rsidRPr="009E1312">
        <w:rPr>
          <w:rFonts w:ascii="Cambria" w:hAnsi="Cambria" w:hint="eastAsia"/>
        </w:rPr>
        <w:t>), Cong (</w:t>
      </w:r>
      <w:r w:rsidRPr="009E1312">
        <w:rPr>
          <w:rFonts w:ascii="Cambria" w:hAnsi="Cambria" w:hint="eastAsia"/>
        </w:rPr>
        <w:t>琮</w:t>
      </w:r>
      <w:r w:rsidRPr="009E1312">
        <w:rPr>
          <w:rFonts w:ascii="Cambria" w:hAnsi="Cambria" w:hint="eastAsia"/>
        </w:rPr>
        <w:t xml:space="preserve">) </w:t>
      </w:r>
      <w:r w:rsidRPr="009E1312">
        <w:rPr>
          <w:rFonts w:ascii="Cambria" w:hAnsi="Cambria" w:hint="eastAsia"/>
        </w:rPr>
        <w:t>等。</w:t>
      </w:r>
    </w:p>
    <w:p w14:paraId="2171C273" w14:textId="77777777" w:rsidR="00661F64" w:rsidRPr="009E1312" w:rsidRDefault="00661F64" w:rsidP="00661F64">
      <w:pPr>
        <w:ind w:firstLine="480"/>
        <w:rPr>
          <w:rFonts w:ascii="Cambria" w:hAnsi="Cambria"/>
        </w:rPr>
      </w:pPr>
      <w:r w:rsidRPr="009E1312">
        <w:rPr>
          <w:rFonts w:ascii="Cambria" w:hAnsi="Cambria" w:hint="eastAsia"/>
        </w:rPr>
        <w:t>正确示范（概念替换）：</w:t>
      </w:r>
    </w:p>
    <w:p w14:paraId="243D7DA3"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错误做法：</w:t>
      </w:r>
      <w:r w:rsidRPr="009E1312">
        <w:rPr>
          <w:rFonts w:ascii="Cambria" w:hAnsi="Cambria" w:hint="eastAsia"/>
        </w:rPr>
        <w:t xml:space="preserve"> ...three interconnected abstract symbols for 'Dao', 'Yin-Yang', and 'Unity of Heaven and Man',...</w:t>
      </w:r>
    </w:p>
    <w:p w14:paraId="6609911B"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正确做法：</w:t>
      </w:r>
      <w:r w:rsidRPr="009E1312">
        <w:rPr>
          <w:rFonts w:ascii="Cambria" w:hAnsi="Cambria" w:hint="eastAsia"/>
        </w:rPr>
        <w:t xml:space="preserve"> ...three interconnected abstract symbols: a fluid, looping circle (for The Way), a perfectly balanced dual-spiral (for Polarity), and a figure standing between a circle and a square (for Cosmic Unity)...</w:t>
      </w:r>
    </w:p>
    <w:p w14:paraId="1810B02C"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正确做法（特定文物）：</w:t>
      </w:r>
      <w:r w:rsidRPr="009E1312">
        <w:rPr>
          <w:rFonts w:ascii="Cambria" w:hAnsi="Cambria" w:hint="eastAsia"/>
        </w:rPr>
        <w:t xml:space="preserve"> </w:t>
      </w:r>
      <w:r w:rsidRPr="009E1312">
        <w:rPr>
          <w:rFonts w:ascii="Cambria" w:hAnsi="Cambria" w:hint="eastAsia"/>
        </w:rPr>
        <w:t>将“</w:t>
      </w:r>
      <w:r w:rsidRPr="009E1312">
        <w:rPr>
          <w:rFonts w:ascii="Cambria" w:hAnsi="Cambria" w:hint="eastAsia"/>
        </w:rPr>
        <w:t>Bronze Ding</w:t>
      </w:r>
      <w:r w:rsidRPr="009E1312">
        <w:rPr>
          <w:rFonts w:ascii="Cambria" w:hAnsi="Cambria" w:hint="eastAsia"/>
        </w:rPr>
        <w:t>”替换为“</w:t>
      </w:r>
      <w:r w:rsidRPr="009E1312">
        <w:rPr>
          <w:rFonts w:ascii="Cambria" w:hAnsi="Cambria" w:hint="eastAsia"/>
        </w:rPr>
        <w:t>a majestic, stylized Chinese ritual bronze vessel with three legs and prominent handles</w:t>
      </w:r>
      <w:r w:rsidRPr="009E1312">
        <w:rPr>
          <w:rFonts w:ascii="Cambria" w:hAnsi="Cambria" w:hint="eastAsia"/>
        </w:rPr>
        <w:t>”。</w:t>
      </w:r>
    </w:p>
    <w:p w14:paraId="53434905" w14:textId="77777777" w:rsidR="00661F64" w:rsidRPr="009E1312" w:rsidRDefault="00661F64" w:rsidP="00661F64">
      <w:pPr>
        <w:ind w:firstLine="480"/>
        <w:rPr>
          <w:rFonts w:ascii="Cambria" w:hAnsi="Cambria"/>
        </w:rPr>
      </w:pPr>
    </w:p>
    <w:p w14:paraId="57553821"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分镜生成步骤</w:t>
      </w:r>
    </w:p>
    <w:p w14:paraId="7B5738BB" w14:textId="77777777" w:rsidR="00661F64" w:rsidRPr="009E1312" w:rsidRDefault="00661F64" w:rsidP="00661F64">
      <w:pPr>
        <w:ind w:firstLine="480"/>
        <w:rPr>
          <w:rFonts w:ascii="Cambria" w:hAnsi="Cambria"/>
        </w:rPr>
      </w:pPr>
      <w:r w:rsidRPr="009E1312">
        <w:rPr>
          <w:rFonts w:ascii="Cambria" w:hAnsi="Cambria" w:hint="eastAsia"/>
        </w:rPr>
        <w:t xml:space="preserve">1. </w:t>
      </w:r>
      <w:r w:rsidRPr="009E1312">
        <w:rPr>
          <w:rFonts w:ascii="Cambria" w:hAnsi="Cambria" w:hint="eastAsia"/>
        </w:rPr>
        <w:t>阅读并理解</w:t>
      </w:r>
      <w:r w:rsidRPr="009E1312">
        <w:rPr>
          <w:rFonts w:ascii="Cambria" w:hAnsi="Cambria" w:hint="eastAsia"/>
        </w:rPr>
        <w:t xml:space="preserve"> </w:t>
      </w:r>
      <w:r w:rsidRPr="009E1312">
        <w:rPr>
          <w:rFonts w:ascii="Cambria" w:hAnsi="Cambria" w:hint="eastAsia"/>
        </w:rPr>
        <w:t>“</w:t>
      </w:r>
      <w:r w:rsidRPr="009E1312">
        <w:rPr>
          <w:rFonts w:ascii="Cambria" w:hAnsi="Cambria" w:hint="eastAsia"/>
        </w:rPr>
        <w:t>content</w:t>
      </w:r>
      <w:r w:rsidRPr="009E1312">
        <w:rPr>
          <w:rFonts w:ascii="Cambria" w:hAnsi="Cambria" w:hint="eastAsia"/>
        </w:rPr>
        <w:t>”</w:t>
      </w:r>
      <w:r w:rsidRPr="009E1312">
        <w:rPr>
          <w:rFonts w:ascii="Cambria" w:hAnsi="Cambria" w:hint="eastAsia"/>
        </w:rPr>
        <w:t xml:space="preserve"> </w:t>
      </w:r>
      <w:r w:rsidRPr="009E1312">
        <w:rPr>
          <w:rFonts w:ascii="Cambria" w:hAnsi="Cambria" w:hint="eastAsia"/>
        </w:rPr>
        <w:t>原始文本内容。</w:t>
      </w:r>
    </w:p>
    <w:p w14:paraId="5C28499B" w14:textId="77777777" w:rsidR="00661F64" w:rsidRPr="009E1312" w:rsidRDefault="00661F64" w:rsidP="00661F64">
      <w:pPr>
        <w:ind w:firstLine="480"/>
        <w:rPr>
          <w:rFonts w:ascii="Cambria" w:hAnsi="Cambria"/>
        </w:rPr>
      </w:pPr>
      <w:r w:rsidRPr="009E1312">
        <w:rPr>
          <w:rFonts w:ascii="Cambria" w:hAnsi="Cambria" w:hint="eastAsia"/>
        </w:rPr>
        <w:t xml:space="preserve">2. </w:t>
      </w:r>
      <w:r w:rsidRPr="009E1312">
        <w:rPr>
          <w:rFonts w:ascii="Cambria" w:hAnsi="Cambria" w:hint="eastAsia"/>
        </w:rPr>
        <w:t>识别角色对话，并按“</w:t>
      </w:r>
      <w:r w:rsidRPr="009E1312">
        <w:rPr>
          <w:rFonts w:ascii="Cambria" w:hAnsi="Cambria" w:hint="eastAsia"/>
        </w:rPr>
        <w:t>//</w:t>
      </w:r>
      <w:r w:rsidRPr="009E1312">
        <w:rPr>
          <w:rFonts w:ascii="Cambria" w:hAnsi="Cambria" w:hint="eastAsia"/>
        </w:rPr>
        <w:t>”符号切分文本为独立单元（分镜）。</w:t>
      </w:r>
    </w:p>
    <w:p w14:paraId="109C99E6" w14:textId="77777777" w:rsidR="00661F64" w:rsidRPr="009E1312" w:rsidRDefault="00661F64" w:rsidP="00661F64">
      <w:pPr>
        <w:ind w:firstLine="480"/>
        <w:rPr>
          <w:rFonts w:ascii="Cambria" w:hAnsi="Cambria"/>
        </w:rPr>
      </w:pPr>
      <w:r w:rsidRPr="009E1312">
        <w:rPr>
          <w:rFonts w:ascii="Cambria" w:hAnsi="Cambria" w:hint="eastAsia"/>
        </w:rPr>
        <w:t xml:space="preserve">3. </w:t>
      </w:r>
      <w:r w:rsidRPr="009E1312">
        <w:rPr>
          <w:rFonts w:ascii="Cambria" w:hAnsi="Cambria" w:hint="eastAsia"/>
        </w:rPr>
        <w:t>根据切分后的文本的角色和内容，规划一套完整的画面演进和色彩序列。</w:t>
      </w:r>
    </w:p>
    <w:p w14:paraId="62C8D72E" w14:textId="77777777" w:rsidR="00661F64" w:rsidRPr="009E1312" w:rsidRDefault="00661F64" w:rsidP="00661F64">
      <w:pPr>
        <w:ind w:firstLine="480"/>
        <w:rPr>
          <w:rFonts w:ascii="Cambria" w:hAnsi="Cambria"/>
        </w:rPr>
      </w:pPr>
      <w:r w:rsidRPr="009E1312">
        <w:rPr>
          <w:rFonts w:ascii="Cambria" w:hAnsi="Cambria" w:hint="eastAsia"/>
        </w:rPr>
        <w:t xml:space="preserve">4. </w:t>
      </w:r>
      <w:r w:rsidRPr="009E1312">
        <w:rPr>
          <w:rFonts w:ascii="Cambria" w:hAnsi="Cambria" w:hint="eastAsia"/>
        </w:rPr>
        <w:t>对每个单元：</w:t>
      </w:r>
    </w:p>
    <w:p w14:paraId="4DF3FC9E" w14:textId="77777777" w:rsidR="00661F64" w:rsidRPr="009E1312" w:rsidRDefault="00661F64" w:rsidP="00661F64">
      <w:pPr>
        <w:ind w:firstLine="480"/>
        <w:rPr>
          <w:rFonts w:ascii="Cambria" w:hAnsi="Cambria"/>
        </w:rPr>
      </w:pPr>
      <w:r w:rsidRPr="009E1312">
        <w:rPr>
          <w:rFonts w:ascii="Cambria" w:hAnsi="Cambria" w:hint="eastAsia"/>
        </w:rPr>
        <w:t xml:space="preserve">   - </w:t>
      </w:r>
      <w:r w:rsidRPr="009E1312">
        <w:rPr>
          <w:rFonts w:ascii="Cambria" w:hAnsi="Cambria" w:hint="eastAsia"/>
        </w:rPr>
        <w:t>生成完全保留原文的</w:t>
      </w:r>
      <w:r w:rsidRPr="009E1312">
        <w:rPr>
          <w:rFonts w:ascii="Cambria" w:hAnsi="Cambria" w:hint="eastAsia"/>
        </w:rPr>
        <w:t xml:space="preserve"> "caption" </w:t>
      </w:r>
      <w:r w:rsidRPr="009E1312">
        <w:rPr>
          <w:rFonts w:ascii="Cambria" w:hAnsi="Cambria" w:hint="eastAsia"/>
        </w:rPr>
        <w:t>字段。</w:t>
      </w:r>
    </w:p>
    <w:p w14:paraId="242F0B5F" w14:textId="77777777" w:rsidR="00661F64" w:rsidRPr="009E1312" w:rsidRDefault="00661F64" w:rsidP="00661F64">
      <w:pPr>
        <w:ind w:firstLine="480"/>
        <w:rPr>
          <w:rFonts w:ascii="Cambria" w:hAnsi="Cambria"/>
        </w:rPr>
      </w:pPr>
      <w:r w:rsidRPr="009E1312">
        <w:rPr>
          <w:rFonts w:ascii="Cambria" w:hAnsi="Cambria" w:hint="eastAsia"/>
        </w:rPr>
        <w:t xml:space="preserve">   - </w:t>
      </w:r>
      <w:r w:rsidRPr="009E1312">
        <w:rPr>
          <w:rFonts w:ascii="Cambria" w:hAnsi="Cambria" w:hint="eastAsia"/>
        </w:rPr>
        <w:t>生成</w:t>
      </w:r>
      <w:r w:rsidRPr="009E1312">
        <w:rPr>
          <w:rFonts w:ascii="Cambria" w:hAnsi="Cambria" w:hint="eastAsia"/>
        </w:rPr>
        <w:t xml:space="preserve"> "flux_prompt" </w:t>
      </w:r>
      <w:r w:rsidRPr="009E1312">
        <w:rPr>
          <w:rFonts w:ascii="Cambria" w:hAnsi="Cambria" w:hint="eastAsia"/>
        </w:rPr>
        <w:t>提示词。</w:t>
      </w:r>
    </w:p>
    <w:p w14:paraId="3BD40A69" w14:textId="77777777" w:rsidR="00661F64" w:rsidRPr="009E1312" w:rsidRDefault="00661F64" w:rsidP="00661F64">
      <w:pPr>
        <w:ind w:firstLine="480"/>
        <w:rPr>
          <w:rFonts w:ascii="Cambria" w:hAnsi="Cambria"/>
        </w:rPr>
      </w:pPr>
      <w:r w:rsidRPr="009E1312">
        <w:rPr>
          <w:rFonts w:ascii="Cambria" w:hAnsi="Cambria" w:hint="eastAsia"/>
        </w:rPr>
        <w:t xml:space="preserve">   - </w:t>
      </w:r>
      <w:r w:rsidRPr="009E1312">
        <w:rPr>
          <w:rFonts w:ascii="Cambria" w:hAnsi="Cambria" w:hint="eastAsia"/>
        </w:rPr>
        <w:t>分配正确的</w:t>
      </w:r>
      <w:r w:rsidRPr="009E1312">
        <w:rPr>
          <w:rFonts w:ascii="Cambria" w:hAnsi="Cambria" w:hint="eastAsia"/>
        </w:rPr>
        <w:t xml:space="preserve"> "gender" </w:t>
      </w:r>
      <w:r w:rsidRPr="009E1312">
        <w:rPr>
          <w:rFonts w:ascii="Cambria" w:hAnsi="Cambria" w:hint="eastAsia"/>
        </w:rPr>
        <w:t>字段值（</w:t>
      </w:r>
      <w:r w:rsidRPr="009E1312">
        <w:rPr>
          <w:rFonts w:ascii="Cambria" w:hAnsi="Cambria" w:hint="eastAsia"/>
        </w:rPr>
        <w:t>"0"</w:t>
      </w:r>
      <w:r w:rsidRPr="009E1312">
        <w:rPr>
          <w:rFonts w:ascii="Cambria" w:hAnsi="Cambria" w:hint="eastAsia"/>
        </w:rPr>
        <w:t>或</w:t>
      </w:r>
      <w:r w:rsidRPr="009E1312">
        <w:rPr>
          <w:rFonts w:ascii="Cambria" w:hAnsi="Cambria" w:hint="eastAsia"/>
        </w:rPr>
        <w:t>"1"</w:t>
      </w:r>
      <w:r w:rsidRPr="009E1312">
        <w:rPr>
          <w:rFonts w:ascii="Cambria" w:hAnsi="Cambria" w:hint="eastAsia"/>
        </w:rPr>
        <w:t>）。</w:t>
      </w:r>
    </w:p>
    <w:p w14:paraId="50A0423F" w14:textId="77777777" w:rsidR="00661F64" w:rsidRPr="009E1312" w:rsidRDefault="00661F64" w:rsidP="00661F64">
      <w:pPr>
        <w:ind w:firstLine="480"/>
        <w:rPr>
          <w:rFonts w:ascii="Cambria" w:hAnsi="Cambria"/>
        </w:rPr>
      </w:pPr>
      <w:r w:rsidRPr="009E1312">
        <w:rPr>
          <w:rFonts w:ascii="Cambria" w:hAnsi="Cambria" w:hint="eastAsia"/>
        </w:rPr>
        <w:t xml:space="preserve">5. </w:t>
      </w:r>
      <w:r w:rsidRPr="009E1312">
        <w:rPr>
          <w:rFonts w:ascii="Cambria" w:hAnsi="Cambria" w:hint="eastAsia"/>
        </w:rPr>
        <w:t>校验每个提示词是否符合所有要求。</w:t>
      </w:r>
    </w:p>
    <w:p w14:paraId="2F1A5E81" w14:textId="77777777" w:rsidR="00661F64" w:rsidRPr="009E1312" w:rsidRDefault="00661F64" w:rsidP="00661F64">
      <w:pPr>
        <w:ind w:firstLine="480"/>
        <w:rPr>
          <w:rFonts w:ascii="Cambria" w:hAnsi="Cambria"/>
        </w:rPr>
      </w:pPr>
      <w:r w:rsidRPr="009E1312">
        <w:rPr>
          <w:rFonts w:ascii="Cambria" w:hAnsi="Cambria" w:hint="eastAsia"/>
        </w:rPr>
        <w:t xml:space="preserve">6. </w:t>
      </w:r>
      <w:r w:rsidRPr="009E1312">
        <w:rPr>
          <w:rFonts w:ascii="Cambria" w:hAnsi="Cambria" w:hint="eastAsia"/>
        </w:rPr>
        <w:t>输出</w:t>
      </w:r>
      <w:r w:rsidRPr="009E1312">
        <w:rPr>
          <w:rFonts w:ascii="Cambria" w:hAnsi="Cambria" w:hint="eastAsia"/>
        </w:rPr>
        <w:t xml:space="preserve"> JSON </w:t>
      </w:r>
      <w:r w:rsidRPr="009E1312">
        <w:rPr>
          <w:rFonts w:ascii="Cambria" w:hAnsi="Cambria" w:hint="eastAsia"/>
        </w:rPr>
        <w:t>格式结果。</w:t>
      </w:r>
    </w:p>
    <w:p w14:paraId="21A838C2" w14:textId="77777777" w:rsidR="00661F64" w:rsidRPr="009E1312" w:rsidRDefault="00661F64" w:rsidP="00661F64">
      <w:pPr>
        <w:ind w:firstLine="480"/>
        <w:rPr>
          <w:rFonts w:ascii="Cambria" w:hAnsi="Cambria"/>
        </w:rPr>
      </w:pPr>
    </w:p>
    <w:p w14:paraId="4D961F4D" w14:textId="77777777" w:rsidR="00661F64" w:rsidRPr="009E1312" w:rsidRDefault="00661F64" w:rsidP="00661F64">
      <w:pPr>
        <w:ind w:firstLine="480"/>
        <w:rPr>
          <w:rFonts w:ascii="Cambria" w:hAnsi="Cambria"/>
        </w:rPr>
      </w:pPr>
    </w:p>
    <w:p w14:paraId="133BA8FD" w14:textId="77777777" w:rsidR="00661F64" w:rsidRPr="009E1312" w:rsidRDefault="00661F64" w:rsidP="00661F64">
      <w:pPr>
        <w:ind w:firstLine="480"/>
        <w:rPr>
          <w:rFonts w:ascii="Cambria" w:hAnsi="Cambria"/>
        </w:rPr>
      </w:pPr>
      <w:r w:rsidRPr="009E1312">
        <w:rPr>
          <w:rFonts w:ascii="Cambria" w:hAnsi="Cambria" w:hint="eastAsia"/>
        </w:rPr>
        <w:t xml:space="preserve">### </w:t>
      </w:r>
      <w:r w:rsidRPr="009E1312">
        <w:rPr>
          <w:rFonts w:ascii="Cambria" w:hAnsi="Cambria" w:hint="eastAsia"/>
        </w:rPr>
        <w:t>验证机制</w:t>
      </w:r>
    </w:p>
    <w:p w14:paraId="72CEA77B" w14:textId="77777777" w:rsidR="00661F64" w:rsidRPr="009E1312" w:rsidRDefault="00661F64" w:rsidP="00661F64">
      <w:pPr>
        <w:ind w:firstLine="480"/>
        <w:rPr>
          <w:rFonts w:ascii="Cambria" w:hAnsi="Cambria"/>
        </w:rPr>
      </w:pPr>
      <w:r w:rsidRPr="009E1312">
        <w:rPr>
          <w:rFonts w:ascii="Cambria" w:hAnsi="Cambria" w:hint="eastAsia"/>
        </w:rPr>
        <w:t xml:space="preserve">1. </w:t>
      </w:r>
      <w:r w:rsidRPr="009E1312">
        <w:rPr>
          <w:rFonts w:ascii="Cambria" w:hAnsi="Cambria" w:hint="eastAsia"/>
        </w:rPr>
        <w:t>在输出最终结果前，请执行以下验证：</w:t>
      </w:r>
    </w:p>
    <w:p w14:paraId="7CFC1503" w14:textId="77777777" w:rsidR="00661F64" w:rsidRPr="009E1312" w:rsidRDefault="00661F64" w:rsidP="00661F64">
      <w:pPr>
        <w:ind w:firstLine="480"/>
        <w:rPr>
          <w:rFonts w:ascii="Cambria" w:hAnsi="Cambria"/>
        </w:rPr>
      </w:pPr>
      <w:r w:rsidRPr="009E1312">
        <w:rPr>
          <w:rFonts w:ascii="Cambria" w:hAnsi="Cambria" w:hint="eastAsia"/>
        </w:rPr>
        <w:t xml:space="preserve">2. </w:t>
      </w:r>
      <w:r w:rsidRPr="009E1312">
        <w:rPr>
          <w:rFonts w:ascii="Cambria" w:hAnsi="Cambria" w:hint="eastAsia"/>
        </w:rPr>
        <w:t>检查</w:t>
      </w:r>
      <w:r w:rsidRPr="009E1312">
        <w:rPr>
          <w:rFonts w:ascii="Cambria" w:hAnsi="Cambria" w:hint="eastAsia"/>
        </w:rPr>
        <w:t xml:space="preserve"> "gender" </w:t>
      </w:r>
      <w:r w:rsidRPr="009E1312">
        <w:rPr>
          <w:rFonts w:ascii="Cambria" w:hAnsi="Cambria" w:hint="eastAsia"/>
        </w:rPr>
        <w:t>字段是否全部正确分配。</w:t>
      </w:r>
    </w:p>
    <w:p w14:paraId="6DBF13B1" w14:textId="77777777" w:rsidR="00661F64" w:rsidRPr="009E1312" w:rsidRDefault="00661F64" w:rsidP="00661F64">
      <w:pPr>
        <w:ind w:firstLine="480"/>
        <w:rPr>
          <w:rFonts w:ascii="Cambria" w:hAnsi="Cambria"/>
        </w:rPr>
      </w:pPr>
      <w:r w:rsidRPr="009E1312">
        <w:rPr>
          <w:rFonts w:ascii="Cambria" w:hAnsi="Cambria" w:hint="eastAsia"/>
        </w:rPr>
        <w:t xml:space="preserve">3. </w:t>
      </w:r>
      <w:r w:rsidRPr="009E1312">
        <w:rPr>
          <w:rFonts w:ascii="Cambria" w:hAnsi="Cambria" w:hint="eastAsia"/>
        </w:rPr>
        <w:t>检查</w:t>
      </w:r>
      <w:r w:rsidRPr="009E1312">
        <w:rPr>
          <w:rFonts w:ascii="Cambria" w:hAnsi="Cambria" w:hint="eastAsia"/>
        </w:rPr>
        <w:t xml:space="preserve"> "caption" </w:t>
      </w:r>
      <w:r w:rsidRPr="009E1312">
        <w:rPr>
          <w:rFonts w:ascii="Cambria" w:hAnsi="Cambria" w:hint="eastAsia"/>
        </w:rPr>
        <w:t>字段是否与原始文本经切分后得到的结果完全一致。</w:t>
      </w:r>
    </w:p>
    <w:p w14:paraId="56635407" w14:textId="77777777" w:rsidR="00661F64" w:rsidRPr="009E1312" w:rsidRDefault="00661F64" w:rsidP="00661F64">
      <w:pPr>
        <w:ind w:firstLine="480"/>
        <w:rPr>
          <w:rFonts w:ascii="Cambria" w:hAnsi="Cambria"/>
        </w:rPr>
      </w:pPr>
      <w:r w:rsidRPr="009E1312">
        <w:rPr>
          <w:rFonts w:ascii="Cambria" w:hAnsi="Cambria" w:hint="eastAsia"/>
        </w:rPr>
        <w:t xml:space="preserve">4. </w:t>
      </w:r>
      <w:r w:rsidRPr="009E1312">
        <w:rPr>
          <w:rFonts w:ascii="Cambria" w:hAnsi="Cambria" w:hint="eastAsia"/>
        </w:rPr>
        <w:t>检查</w:t>
      </w:r>
      <w:r w:rsidRPr="009E1312">
        <w:rPr>
          <w:rFonts w:ascii="Cambria" w:hAnsi="Cambria" w:hint="eastAsia"/>
        </w:rPr>
        <w:t xml:space="preserve"> "flux_prompt" </w:t>
      </w:r>
      <w:r w:rsidRPr="009E1312">
        <w:rPr>
          <w:rFonts w:ascii="Cambria" w:hAnsi="Cambria" w:hint="eastAsia"/>
        </w:rPr>
        <w:t>字段是否包含所有必要元素，并遵循角色一致性要求。</w:t>
      </w:r>
    </w:p>
    <w:p w14:paraId="3B9B6B95" w14:textId="77777777" w:rsidR="00661F64" w:rsidRPr="009E1312" w:rsidRDefault="00661F64" w:rsidP="00661F64">
      <w:pPr>
        <w:ind w:firstLine="480"/>
        <w:rPr>
          <w:rFonts w:ascii="Cambria" w:hAnsi="Cambria"/>
        </w:rPr>
      </w:pPr>
      <w:r w:rsidRPr="009E1312">
        <w:rPr>
          <w:rFonts w:ascii="Cambria" w:hAnsi="Cambria" w:hint="eastAsia"/>
        </w:rPr>
        <w:t xml:space="preserve">5. </w:t>
      </w:r>
      <w:r w:rsidRPr="009E1312">
        <w:rPr>
          <w:rFonts w:ascii="Cambria" w:hAnsi="Cambria" w:hint="eastAsia"/>
        </w:rPr>
        <w:t>验证提示词中是否包含了“</w:t>
      </w:r>
      <w:r w:rsidRPr="009E1312">
        <w:rPr>
          <w:rFonts w:ascii="Cambria" w:hAnsi="Cambria" w:hint="eastAsia"/>
        </w:rPr>
        <w:t>composed of {</w:t>
      </w:r>
      <w:r w:rsidRPr="009E1312">
        <w:rPr>
          <w:rFonts w:ascii="Cambria" w:hAnsi="Cambria" w:hint="eastAsia"/>
        </w:rPr>
        <w:t>线条颜色</w:t>
      </w:r>
      <w:r w:rsidRPr="009E1312">
        <w:rPr>
          <w:rFonts w:ascii="Cambria" w:hAnsi="Cambria" w:hint="eastAsia"/>
        </w:rPr>
        <w:t>} glowing lines</w:t>
      </w:r>
      <w:r w:rsidRPr="009E1312">
        <w:rPr>
          <w:rFonts w:ascii="Cambria" w:hAnsi="Cambria" w:hint="eastAsia"/>
        </w:rPr>
        <w:t>”这一关键描述，以确保画风统一。</w:t>
      </w:r>
    </w:p>
    <w:p w14:paraId="547B0134" w14:textId="77777777" w:rsidR="00661F64" w:rsidRPr="009E1312" w:rsidRDefault="00661F64" w:rsidP="00661F64">
      <w:pPr>
        <w:ind w:firstLine="480"/>
        <w:rPr>
          <w:rFonts w:ascii="Cambria" w:hAnsi="Cambria"/>
        </w:rPr>
      </w:pPr>
      <w:r w:rsidRPr="009E1312">
        <w:rPr>
          <w:rFonts w:ascii="Cambria" w:hAnsi="Cambria" w:hint="eastAsia"/>
        </w:rPr>
        <w:t xml:space="preserve">6. </w:t>
      </w:r>
      <w:r w:rsidRPr="009E1312">
        <w:rPr>
          <w:rFonts w:ascii="Cambria" w:hAnsi="Cambria" w:hint="eastAsia"/>
        </w:rPr>
        <w:t>检查是否符合</w:t>
      </w:r>
      <w:r w:rsidRPr="009E1312">
        <w:rPr>
          <w:rFonts w:ascii="Cambria" w:hAnsi="Cambria" w:hint="eastAsia"/>
        </w:rPr>
        <w:t xml:space="preserve"> FLUX_dev </w:t>
      </w:r>
      <w:r w:rsidRPr="009E1312">
        <w:rPr>
          <w:rFonts w:ascii="Cambria" w:hAnsi="Cambria" w:hint="eastAsia"/>
        </w:rPr>
        <w:t>模型的输入格式要求。</w:t>
      </w:r>
    </w:p>
    <w:p w14:paraId="0DEA0C13" w14:textId="77777777" w:rsidR="00661F64" w:rsidRPr="009E1312" w:rsidRDefault="00661F64" w:rsidP="00661F64">
      <w:pPr>
        <w:ind w:firstLine="480"/>
        <w:rPr>
          <w:rFonts w:ascii="Cambria" w:hAnsi="Cambria"/>
        </w:rPr>
      </w:pPr>
      <w:r w:rsidRPr="009E1312">
        <w:rPr>
          <w:rFonts w:ascii="Cambria" w:hAnsi="Cambria" w:hint="eastAsia"/>
        </w:rPr>
        <w:t>如果发现任何问题，请返回错误信息并说明原因，而不是生成不完整的输出。</w:t>
      </w:r>
    </w:p>
    <w:p w14:paraId="66DDE2C2" w14:textId="77777777" w:rsidR="00661F64" w:rsidRPr="009E1312" w:rsidRDefault="00661F64" w:rsidP="00661F64">
      <w:pPr>
        <w:ind w:firstLine="480"/>
        <w:rPr>
          <w:rFonts w:ascii="Cambria" w:hAnsi="Cambria"/>
        </w:rPr>
      </w:pPr>
    </w:p>
    <w:p w14:paraId="69510C9B" w14:textId="77777777" w:rsidR="00661F64" w:rsidRPr="009E1312" w:rsidRDefault="00661F64" w:rsidP="00661F64">
      <w:pPr>
        <w:ind w:firstLine="480"/>
        <w:rPr>
          <w:rFonts w:ascii="Cambria" w:hAnsi="Cambria"/>
        </w:rPr>
      </w:pPr>
      <w:r w:rsidRPr="009E1312">
        <w:rPr>
          <w:rFonts w:ascii="Cambria" w:hAnsi="Cambria" w:hint="eastAsia"/>
        </w:rPr>
        <w:t xml:space="preserve">## JSON </w:t>
      </w:r>
      <w:r w:rsidRPr="009E1312">
        <w:rPr>
          <w:rFonts w:ascii="Cambria" w:hAnsi="Cambria" w:hint="eastAsia"/>
        </w:rPr>
        <w:t>输出格式</w:t>
      </w:r>
    </w:p>
    <w:p w14:paraId="655D983B" w14:textId="77777777" w:rsidR="00661F64" w:rsidRPr="009E1312" w:rsidRDefault="00661F64" w:rsidP="00661F64">
      <w:pPr>
        <w:ind w:firstLine="480"/>
        <w:rPr>
          <w:rFonts w:ascii="Cambria" w:hAnsi="Cambria"/>
        </w:rPr>
      </w:pPr>
      <w:r w:rsidRPr="009E1312">
        <w:rPr>
          <w:rFonts w:ascii="Cambria" w:hAnsi="Cambria" w:hint="eastAsia"/>
        </w:rPr>
        <w:t>[</w:t>
      </w:r>
    </w:p>
    <w:p w14:paraId="52A60E49" w14:textId="77777777" w:rsidR="00661F64" w:rsidRPr="009E1312" w:rsidRDefault="00661F64" w:rsidP="00661F64">
      <w:pPr>
        <w:ind w:firstLine="480"/>
        <w:rPr>
          <w:rFonts w:ascii="Cambria" w:hAnsi="Cambria"/>
        </w:rPr>
      </w:pPr>
      <w:r w:rsidRPr="009E1312">
        <w:rPr>
          <w:rFonts w:ascii="Cambria" w:hAnsi="Cambria" w:hint="eastAsia"/>
        </w:rPr>
        <w:t xml:space="preserve">  {</w:t>
      </w:r>
    </w:p>
    <w:p w14:paraId="477EF437" w14:textId="77777777" w:rsidR="00661F64" w:rsidRPr="009E1312" w:rsidRDefault="00661F64" w:rsidP="00661F64">
      <w:pPr>
        <w:ind w:firstLine="480"/>
        <w:rPr>
          <w:rFonts w:ascii="Cambria" w:hAnsi="Cambria"/>
        </w:rPr>
      </w:pPr>
      <w:r w:rsidRPr="009E1312">
        <w:rPr>
          <w:rFonts w:ascii="Cambria" w:hAnsi="Cambria" w:hint="eastAsia"/>
        </w:rPr>
        <w:lastRenderedPageBreak/>
        <w:t xml:space="preserve">    "caption": "</w:t>
      </w:r>
      <w:r w:rsidRPr="009E1312">
        <w:rPr>
          <w:rFonts w:ascii="Cambria" w:hAnsi="Cambria" w:hint="eastAsia"/>
        </w:rPr>
        <w:t>原始字幕文本（完全保留切分后的原文）</w:t>
      </w:r>
      <w:r w:rsidRPr="009E1312">
        <w:rPr>
          <w:rFonts w:ascii="Cambria" w:hAnsi="Cambria" w:hint="eastAsia"/>
        </w:rPr>
        <w:t>",</w:t>
      </w:r>
    </w:p>
    <w:p w14:paraId="6C6BB8D2" w14:textId="77777777" w:rsidR="00661F64" w:rsidRPr="009E1312" w:rsidRDefault="00661F64" w:rsidP="00661F64">
      <w:pPr>
        <w:ind w:firstLine="480"/>
        <w:rPr>
          <w:rFonts w:ascii="Cambria" w:hAnsi="Cambria"/>
        </w:rPr>
      </w:pPr>
      <w:r w:rsidRPr="009E1312">
        <w:rPr>
          <w:rFonts w:ascii="Cambria" w:hAnsi="Cambria" w:hint="eastAsia"/>
        </w:rPr>
        <w:t xml:space="preserve">    "flux_prompt": "</w:t>
      </w:r>
      <w:r w:rsidRPr="009E1312">
        <w:rPr>
          <w:rFonts w:ascii="Cambria" w:hAnsi="Cambria" w:hint="eastAsia"/>
        </w:rPr>
        <w:t>纯英文提示词（通用提示词结构）</w:t>
      </w:r>
      <w:r w:rsidRPr="009E1312">
        <w:rPr>
          <w:rFonts w:ascii="Cambria" w:hAnsi="Cambria" w:hint="eastAsia"/>
        </w:rPr>
        <w:t>",</w:t>
      </w:r>
    </w:p>
    <w:p w14:paraId="7B9E3E21" w14:textId="77777777" w:rsidR="00661F64" w:rsidRPr="009E1312" w:rsidRDefault="00661F64" w:rsidP="00661F64">
      <w:pPr>
        <w:ind w:firstLine="480"/>
        <w:rPr>
          <w:rFonts w:ascii="Cambria" w:hAnsi="Cambria"/>
        </w:rPr>
      </w:pPr>
      <w:r w:rsidRPr="009E1312">
        <w:rPr>
          <w:rFonts w:ascii="Cambria" w:hAnsi="Cambria" w:hint="eastAsia"/>
        </w:rPr>
        <w:t xml:space="preserve">    "gender": "0" </w:t>
      </w:r>
      <w:r w:rsidRPr="009E1312">
        <w:rPr>
          <w:rFonts w:ascii="Cambria" w:hAnsi="Cambria" w:hint="eastAsia"/>
        </w:rPr>
        <w:t>或</w:t>
      </w:r>
      <w:r w:rsidRPr="009E1312">
        <w:rPr>
          <w:rFonts w:ascii="Cambria" w:hAnsi="Cambria" w:hint="eastAsia"/>
        </w:rPr>
        <w:t xml:space="preserve"> "1"</w:t>
      </w:r>
    </w:p>
    <w:p w14:paraId="00C28349" w14:textId="77777777" w:rsidR="00661F64" w:rsidRPr="009E1312" w:rsidRDefault="00661F64" w:rsidP="00661F64">
      <w:pPr>
        <w:ind w:firstLine="480"/>
        <w:rPr>
          <w:rFonts w:ascii="Cambria" w:hAnsi="Cambria"/>
        </w:rPr>
      </w:pPr>
      <w:r w:rsidRPr="009E1312">
        <w:rPr>
          <w:rFonts w:ascii="Cambria" w:hAnsi="Cambria" w:hint="eastAsia"/>
        </w:rPr>
        <w:t xml:space="preserve">  },</w:t>
      </w:r>
    </w:p>
    <w:p w14:paraId="41332E68" w14:textId="77777777" w:rsidR="00661F64" w:rsidRPr="009E1312" w:rsidRDefault="00661F64" w:rsidP="00661F64">
      <w:pPr>
        <w:ind w:firstLine="480"/>
        <w:rPr>
          <w:rFonts w:ascii="Cambria" w:hAnsi="Cambria"/>
        </w:rPr>
      </w:pPr>
      <w:r w:rsidRPr="009E1312">
        <w:rPr>
          <w:rFonts w:ascii="Cambria" w:hAnsi="Cambria" w:hint="eastAsia"/>
        </w:rPr>
        <w:t xml:space="preserve">  {</w:t>
      </w:r>
    </w:p>
    <w:p w14:paraId="63883009" w14:textId="77777777" w:rsidR="00661F64" w:rsidRPr="009E1312" w:rsidRDefault="00661F64" w:rsidP="00661F64">
      <w:pPr>
        <w:ind w:firstLine="480"/>
        <w:rPr>
          <w:rFonts w:ascii="Cambria" w:hAnsi="Cambria"/>
        </w:rPr>
      </w:pPr>
      <w:r w:rsidRPr="009E1312">
        <w:rPr>
          <w:rFonts w:ascii="Cambria" w:hAnsi="Cambria" w:hint="eastAsia"/>
        </w:rPr>
        <w:t xml:space="preserve">    "caption": "</w:t>
      </w:r>
      <w:r w:rsidRPr="009E1312">
        <w:rPr>
          <w:rFonts w:ascii="Cambria" w:hAnsi="Cambria" w:hint="eastAsia"/>
        </w:rPr>
        <w:t>下一个分镜字幕</w:t>
      </w:r>
      <w:r w:rsidRPr="009E1312">
        <w:rPr>
          <w:rFonts w:ascii="Cambria" w:hAnsi="Cambria" w:hint="eastAsia"/>
        </w:rPr>
        <w:t>",</w:t>
      </w:r>
    </w:p>
    <w:p w14:paraId="7AA7AFEB" w14:textId="77777777" w:rsidR="00661F64" w:rsidRPr="009E1312" w:rsidRDefault="00661F64" w:rsidP="00661F64">
      <w:pPr>
        <w:ind w:firstLine="480"/>
        <w:rPr>
          <w:rFonts w:ascii="Cambria" w:hAnsi="Cambria"/>
        </w:rPr>
      </w:pPr>
      <w:r w:rsidRPr="009E1312">
        <w:rPr>
          <w:rFonts w:ascii="Cambria" w:hAnsi="Cambria" w:hint="eastAsia"/>
        </w:rPr>
        <w:t xml:space="preserve">    "flux_prompt": "</w:t>
      </w:r>
      <w:r w:rsidRPr="009E1312">
        <w:rPr>
          <w:rFonts w:ascii="Cambria" w:hAnsi="Cambria" w:hint="eastAsia"/>
        </w:rPr>
        <w:t>纯英文提示词（通用提示词结构）</w:t>
      </w:r>
      <w:r w:rsidRPr="009E1312">
        <w:rPr>
          <w:rFonts w:ascii="Cambria" w:hAnsi="Cambria" w:hint="eastAsia"/>
        </w:rPr>
        <w:t>",</w:t>
      </w:r>
    </w:p>
    <w:p w14:paraId="0E14C4BB" w14:textId="77777777" w:rsidR="00661F64" w:rsidRPr="009E1312" w:rsidRDefault="00661F64" w:rsidP="00661F64">
      <w:pPr>
        <w:ind w:firstLine="480"/>
        <w:rPr>
          <w:rFonts w:ascii="Cambria" w:hAnsi="Cambria"/>
        </w:rPr>
      </w:pPr>
      <w:r w:rsidRPr="009E1312">
        <w:rPr>
          <w:rFonts w:ascii="Cambria" w:hAnsi="Cambria" w:hint="eastAsia"/>
        </w:rPr>
        <w:t xml:space="preserve">    "gender": "0" </w:t>
      </w:r>
      <w:r w:rsidRPr="009E1312">
        <w:rPr>
          <w:rFonts w:ascii="Cambria" w:hAnsi="Cambria" w:hint="eastAsia"/>
        </w:rPr>
        <w:t>或</w:t>
      </w:r>
      <w:r w:rsidRPr="009E1312">
        <w:rPr>
          <w:rFonts w:ascii="Cambria" w:hAnsi="Cambria" w:hint="eastAsia"/>
        </w:rPr>
        <w:t xml:space="preserve"> "1"</w:t>
      </w:r>
    </w:p>
    <w:p w14:paraId="4DCC053C" w14:textId="77777777" w:rsidR="00661F64" w:rsidRPr="009E1312" w:rsidRDefault="00661F64" w:rsidP="00661F64">
      <w:pPr>
        <w:ind w:firstLine="480"/>
        <w:rPr>
          <w:rFonts w:ascii="Cambria" w:hAnsi="Cambria"/>
        </w:rPr>
      </w:pPr>
      <w:r w:rsidRPr="009E1312">
        <w:rPr>
          <w:rFonts w:ascii="Cambria" w:hAnsi="Cambria" w:hint="eastAsia"/>
        </w:rPr>
        <w:t xml:space="preserve">  }</w:t>
      </w:r>
    </w:p>
    <w:p w14:paraId="26F1BDB1" w14:textId="77777777" w:rsidR="00661F64" w:rsidRPr="009E1312" w:rsidRDefault="00661F64" w:rsidP="00661F64">
      <w:pPr>
        <w:ind w:firstLine="480"/>
        <w:rPr>
          <w:rFonts w:ascii="Cambria" w:hAnsi="Cambria"/>
        </w:rPr>
      </w:pPr>
      <w:r w:rsidRPr="009E1312">
        <w:rPr>
          <w:rFonts w:ascii="Cambria" w:hAnsi="Cambria" w:hint="eastAsia"/>
        </w:rPr>
        <w:t>…</w:t>
      </w:r>
    </w:p>
    <w:p w14:paraId="2307028C" w14:textId="77777777" w:rsidR="00661F64" w:rsidRPr="009E1312" w:rsidRDefault="00661F64" w:rsidP="00661F64">
      <w:pPr>
        <w:ind w:firstLine="480"/>
        <w:rPr>
          <w:rFonts w:ascii="Cambria" w:hAnsi="Cambria"/>
        </w:rPr>
      </w:pPr>
      <w:r w:rsidRPr="009E1312">
        <w:rPr>
          <w:rFonts w:ascii="Cambria" w:hAnsi="Cambria" w:hint="eastAsia"/>
        </w:rPr>
        <w:t>]</w:t>
      </w:r>
    </w:p>
    <w:p w14:paraId="5EF98721" w14:textId="77777777" w:rsidR="00661F64" w:rsidRPr="009E1312" w:rsidRDefault="00661F64" w:rsidP="00661F64">
      <w:pPr>
        <w:ind w:firstLine="480"/>
        <w:rPr>
          <w:rFonts w:ascii="Cambria" w:hAnsi="Cambria"/>
        </w:rPr>
      </w:pPr>
    </w:p>
    <w:p w14:paraId="25C1E7C3" w14:textId="77777777" w:rsidR="00661F64" w:rsidRDefault="00661F64" w:rsidP="00661F64">
      <w:pPr>
        <w:ind w:firstLine="480"/>
        <w:rPr>
          <w:rFonts w:ascii="Cambria" w:hAnsi="Cambria"/>
        </w:rPr>
      </w:pPr>
      <w:r>
        <w:rPr>
          <w:rFonts w:ascii="Cambria" w:hAnsi="Cambria" w:hint="eastAsia"/>
        </w:rPr>
        <w:t>###</w:t>
      </w:r>
      <w:r w:rsidRPr="009E1312">
        <w:rPr>
          <w:rFonts w:ascii="Cambria" w:hAnsi="Cambria" w:hint="eastAsia"/>
        </w:rPr>
        <w:t>指令结束</w:t>
      </w:r>
      <w:r>
        <w:rPr>
          <w:rFonts w:ascii="Cambria" w:hAnsi="Cambria" w:hint="eastAsia"/>
        </w:rPr>
        <w:t>###</w:t>
      </w:r>
    </w:p>
    <w:p w14:paraId="1AE4F776" w14:textId="77777777" w:rsidR="00661F64" w:rsidRDefault="00661F64" w:rsidP="00661F64">
      <w:pPr>
        <w:ind w:firstLine="480"/>
        <w:rPr>
          <w:rFonts w:ascii="Cambria" w:hAnsi="Cambria"/>
        </w:rPr>
      </w:pPr>
    </w:p>
    <w:p w14:paraId="06FF42DB" w14:textId="77777777" w:rsidR="006532C7" w:rsidRDefault="006532C7" w:rsidP="00661F64">
      <w:pPr>
        <w:ind w:firstLine="480"/>
        <w:rPr>
          <w:rFonts w:ascii="Cambria" w:hAnsi="Cambria"/>
        </w:rPr>
      </w:pPr>
    </w:p>
    <w:p w14:paraId="6CB6AB39" w14:textId="77777777" w:rsidR="006532C7" w:rsidRDefault="006532C7" w:rsidP="00661F64">
      <w:pPr>
        <w:ind w:firstLine="480"/>
        <w:rPr>
          <w:rFonts w:ascii="Cambria" w:hAnsi="Cambria"/>
        </w:rPr>
      </w:pPr>
    </w:p>
    <w:p w14:paraId="6FA0532E" w14:textId="0263B780" w:rsidR="006532C7" w:rsidRDefault="006532C7" w:rsidP="006532C7">
      <w:pPr>
        <w:pStyle w:val="af3"/>
        <w:rPr>
          <w:rFonts w:hint="eastAsia"/>
        </w:rPr>
      </w:pPr>
      <w:r>
        <w:rPr>
          <w:rFonts w:hint="eastAsia"/>
        </w:rPr>
        <w:t>修改话术</w:t>
      </w:r>
    </w:p>
    <w:p w14:paraId="4DD6EA2D" w14:textId="77777777" w:rsidR="006532C7" w:rsidRPr="006532C7" w:rsidRDefault="006532C7" w:rsidP="006532C7">
      <w:pPr>
        <w:ind w:firstLine="480"/>
        <w:rPr>
          <w:rFonts w:ascii="Cambria" w:hAnsi="Cambria"/>
        </w:rPr>
      </w:pPr>
      <w:r w:rsidRPr="006532C7">
        <w:rPr>
          <w:rFonts w:ascii="Cambria" w:hAnsi="Cambria"/>
        </w:rPr>
        <w:t>你之前给的</w:t>
      </w:r>
      <w:r w:rsidRPr="006532C7">
        <w:rPr>
          <w:rFonts w:ascii="Cambria" w:hAnsi="Cambria"/>
        </w:rPr>
        <w:t>“</w:t>
      </w:r>
      <w:r w:rsidRPr="006532C7">
        <w:rPr>
          <w:rFonts w:ascii="Cambria" w:hAnsi="Cambria"/>
        </w:rPr>
        <w:t>双人对话素材生成</w:t>
      </w:r>
      <w:r w:rsidRPr="006532C7">
        <w:rPr>
          <w:rFonts w:ascii="Cambria" w:hAnsi="Cambria"/>
        </w:rPr>
        <w:t xml:space="preserve"> AI </w:t>
      </w:r>
      <w:r w:rsidRPr="006532C7">
        <w:rPr>
          <w:rFonts w:ascii="Cambria" w:hAnsi="Cambria"/>
        </w:rPr>
        <w:t>指令</w:t>
      </w:r>
      <w:r w:rsidRPr="006532C7">
        <w:rPr>
          <w:rFonts w:ascii="Cambria" w:hAnsi="Cambria"/>
        </w:rPr>
        <w:t>”</w:t>
      </w:r>
      <w:r w:rsidRPr="006532C7">
        <w:rPr>
          <w:rFonts w:ascii="Cambria" w:hAnsi="Cambria"/>
        </w:rPr>
        <w:t>，我又发现了需要改进的地方，就是</w:t>
      </w:r>
      <w:r w:rsidRPr="006532C7">
        <w:rPr>
          <w:rFonts w:ascii="Cambria" w:hAnsi="Cambria"/>
        </w:rPr>
        <w:t>flux_prompt</w:t>
      </w:r>
      <w:r w:rsidRPr="006532C7">
        <w:rPr>
          <w:rFonts w:ascii="Cambria" w:hAnsi="Cambria"/>
        </w:rPr>
        <w:t>生成图片的时候，由该指令让</w:t>
      </w:r>
      <w:r w:rsidRPr="006532C7">
        <w:rPr>
          <w:rFonts w:ascii="Cambria" w:hAnsi="Cambria"/>
        </w:rPr>
        <w:t>Gemini</w:t>
      </w:r>
      <w:r w:rsidRPr="006532C7">
        <w:rPr>
          <w:rFonts w:ascii="Cambria" w:hAnsi="Cambria"/>
        </w:rPr>
        <w:t>生出的提示词，会出现画面与内容不匹配的问题，详细点就是与具体主题以及相关历史背景和文化背景不匹配，比如我有期稿子是关于中国春秋时期的</w:t>
      </w:r>
      <w:r w:rsidRPr="006532C7">
        <w:rPr>
          <w:rFonts w:ascii="Cambria" w:hAnsi="Cambria"/>
        </w:rPr>
        <w:t>“</w:t>
      </w:r>
      <w:r w:rsidRPr="006532C7">
        <w:rPr>
          <w:rFonts w:ascii="Cambria" w:hAnsi="Cambria"/>
        </w:rPr>
        <w:t>阴阳五行</w:t>
      </w:r>
      <w:r w:rsidRPr="006532C7">
        <w:rPr>
          <w:rFonts w:ascii="Cambria" w:hAnsi="Cambria"/>
        </w:rPr>
        <w:t>”</w:t>
      </w:r>
      <w:r w:rsidRPr="006532C7">
        <w:rPr>
          <w:rFonts w:ascii="Cambria" w:hAnsi="Cambria"/>
        </w:rPr>
        <w:t>这一概念的发展，里面说到皇帝发怒时，本应该是符合该历史背景的戴着冕旒的中国古代皇帝的形象，但由</w:t>
      </w:r>
      <w:r w:rsidRPr="006532C7">
        <w:rPr>
          <w:rFonts w:ascii="Cambria" w:hAnsi="Cambria"/>
        </w:rPr>
        <w:t>flux_prompt</w:t>
      </w:r>
      <w:r w:rsidRPr="006532C7">
        <w:rPr>
          <w:rFonts w:ascii="Cambria" w:hAnsi="Cambria"/>
        </w:rPr>
        <w:t>生成的图片给的却是欧洲教皇的形象；我说宋代的一个学者说到</w:t>
      </w:r>
      <w:r w:rsidRPr="006532C7">
        <w:rPr>
          <w:rFonts w:ascii="Cambria" w:hAnsi="Cambria"/>
        </w:rPr>
        <w:t>……</w:t>
      </w:r>
      <w:r w:rsidRPr="006532C7">
        <w:rPr>
          <w:rFonts w:ascii="Cambria" w:hAnsi="Cambria"/>
        </w:rPr>
        <w:t>本应该是中国古代相应历史时期的那种服装的人，但</w:t>
      </w:r>
      <w:r w:rsidRPr="006532C7">
        <w:rPr>
          <w:rFonts w:ascii="Cambria" w:hAnsi="Cambria"/>
        </w:rPr>
        <w:t>flux_prompt</w:t>
      </w:r>
      <w:r w:rsidRPr="006532C7">
        <w:rPr>
          <w:rFonts w:ascii="Cambria" w:hAnsi="Cambria"/>
        </w:rPr>
        <w:t>生成的图片给的却是一个现代短发学者。我觉得这一</w:t>
      </w:r>
      <w:r w:rsidRPr="006532C7">
        <w:rPr>
          <w:rFonts w:ascii="Cambria" w:hAnsi="Cambria"/>
        </w:rPr>
        <w:t>bug</w:t>
      </w:r>
      <w:r w:rsidRPr="006532C7">
        <w:rPr>
          <w:rFonts w:ascii="Cambria" w:hAnsi="Cambria"/>
        </w:rPr>
        <w:t>是因为提示词不够具体明确导致，毕竟说到皇帝或者学者，世界上各个国家、各个民族、各个时代的皇帝或者学者形象都不一样，如果没有明确指示，那由于</w:t>
      </w:r>
      <w:r w:rsidRPr="006532C7">
        <w:rPr>
          <w:rFonts w:ascii="Cambria" w:hAnsi="Cambria"/>
        </w:rPr>
        <w:t>flux</w:t>
      </w:r>
      <w:r w:rsidRPr="006532C7">
        <w:rPr>
          <w:rFonts w:ascii="Cambria" w:hAnsi="Cambria"/>
        </w:rPr>
        <w:t>是国外模型，所以就默认以其熟悉的欧洲教皇或现代短发学者生成图片。你能明白我的痛点吗，就是希望能够让</w:t>
      </w:r>
      <w:r w:rsidRPr="006532C7">
        <w:rPr>
          <w:rFonts w:ascii="Cambria" w:hAnsi="Cambria"/>
        </w:rPr>
        <w:t>Gemini</w:t>
      </w:r>
      <w:r w:rsidRPr="006532C7">
        <w:rPr>
          <w:rFonts w:ascii="Cambria" w:hAnsi="Cambria"/>
        </w:rPr>
        <w:t>仔细分析文稿，看看应该怎么详细地描述画面元素，给出的</w:t>
      </w:r>
      <w:r w:rsidRPr="006532C7">
        <w:rPr>
          <w:rFonts w:ascii="Cambria" w:hAnsi="Cambria"/>
        </w:rPr>
        <w:t>flux_prompt</w:t>
      </w:r>
      <w:r w:rsidRPr="006532C7">
        <w:rPr>
          <w:rFonts w:ascii="Cambria" w:hAnsi="Cambria"/>
        </w:rPr>
        <w:t>才能让</w:t>
      </w:r>
      <w:r w:rsidRPr="006532C7">
        <w:rPr>
          <w:rFonts w:ascii="Cambria" w:hAnsi="Cambria"/>
        </w:rPr>
        <w:t>flux</w:t>
      </w:r>
      <w:r w:rsidRPr="006532C7">
        <w:rPr>
          <w:rFonts w:ascii="Cambria" w:hAnsi="Cambria"/>
        </w:rPr>
        <w:t>生成出符合相应主题、相应历史背景、相应文化背景的图片。</w:t>
      </w:r>
    </w:p>
    <w:p w14:paraId="48E2AF9E" w14:textId="77777777" w:rsidR="006532C7" w:rsidRPr="006532C7" w:rsidRDefault="006532C7" w:rsidP="006532C7">
      <w:pPr>
        <w:ind w:firstLine="480"/>
        <w:rPr>
          <w:rFonts w:ascii="Cambria" w:hAnsi="Cambria"/>
        </w:rPr>
      </w:pPr>
      <w:r w:rsidRPr="006532C7">
        <w:rPr>
          <w:rFonts w:ascii="Cambria" w:hAnsi="Cambria"/>
        </w:rPr>
        <w:t>我现在用到</w:t>
      </w:r>
      <w:r w:rsidRPr="006532C7">
        <w:rPr>
          <w:rFonts w:ascii="Cambria" w:hAnsi="Cambria"/>
        </w:rPr>
        <w:t>ai</w:t>
      </w:r>
      <w:r w:rsidRPr="006532C7">
        <w:rPr>
          <w:rFonts w:ascii="Cambria" w:hAnsi="Cambria"/>
        </w:rPr>
        <w:t>指令是你之前给我的微调版，现在我把我用的完整版给你：</w:t>
      </w:r>
    </w:p>
    <w:p w14:paraId="3B78101F" w14:textId="77777777" w:rsidR="006532C7" w:rsidRPr="006532C7" w:rsidRDefault="006532C7" w:rsidP="006532C7">
      <w:pPr>
        <w:ind w:firstLine="480"/>
        <w:rPr>
          <w:rFonts w:ascii="Cambria" w:hAnsi="Cambria"/>
        </w:rPr>
      </w:pPr>
      <w:r w:rsidRPr="006532C7">
        <w:rPr>
          <w:rFonts w:ascii="Cambria" w:hAnsi="Cambria"/>
        </w:rPr>
        <w:t>你必须保证你发给我的</w:t>
      </w:r>
      <w:r w:rsidRPr="006532C7">
        <w:rPr>
          <w:rFonts w:ascii="Cambria" w:hAnsi="Cambria"/>
        </w:rPr>
        <w:t xml:space="preserve"> JSON </w:t>
      </w:r>
      <w:r w:rsidRPr="006532C7">
        <w:rPr>
          <w:rFonts w:ascii="Cambria" w:hAnsi="Cambria"/>
        </w:rPr>
        <w:t>内容没有缺斤少两，是可以使用，是有效的！并且不能缺任何一段文稿内容，否则会让我的视频质量急剧下降。</w:t>
      </w:r>
    </w:p>
    <w:p w14:paraId="080F594B" w14:textId="77777777" w:rsidR="006532C7" w:rsidRPr="006532C7" w:rsidRDefault="006532C7" w:rsidP="006532C7">
      <w:pPr>
        <w:ind w:firstLine="480"/>
        <w:rPr>
          <w:rFonts w:ascii="Cambria" w:hAnsi="Cambria"/>
        </w:rPr>
      </w:pPr>
      <w:r w:rsidRPr="006532C7">
        <w:rPr>
          <w:rFonts w:ascii="Cambria" w:hAnsi="Cambria"/>
        </w:rPr>
        <w:t> </w:t>
      </w:r>
    </w:p>
    <w:p w14:paraId="54CE7D4D" w14:textId="77777777" w:rsidR="006532C7" w:rsidRPr="006532C7" w:rsidRDefault="006532C7" w:rsidP="00661F64">
      <w:pPr>
        <w:ind w:firstLine="480"/>
        <w:rPr>
          <w:rFonts w:ascii="Cambria" w:hAnsi="Cambria"/>
        </w:rPr>
      </w:pPr>
    </w:p>
    <w:p w14:paraId="608CF1EB" w14:textId="77777777" w:rsidR="006532C7" w:rsidRDefault="006532C7" w:rsidP="00661F64">
      <w:pPr>
        <w:ind w:firstLine="480"/>
        <w:rPr>
          <w:rFonts w:ascii="Cambria" w:hAnsi="Cambria"/>
        </w:rPr>
      </w:pPr>
    </w:p>
    <w:p w14:paraId="4B8FF94E" w14:textId="77777777" w:rsidR="006532C7" w:rsidRDefault="006532C7" w:rsidP="00661F64">
      <w:pPr>
        <w:ind w:firstLine="480"/>
        <w:rPr>
          <w:rFonts w:ascii="Cambria" w:hAnsi="Cambria"/>
        </w:rPr>
      </w:pPr>
    </w:p>
    <w:p w14:paraId="7BC6C51F" w14:textId="77777777" w:rsidR="006532C7" w:rsidRDefault="006532C7" w:rsidP="00661F64">
      <w:pPr>
        <w:ind w:firstLine="480"/>
        <w:rPr>
          <w:rFonts w:ascii="Cambria" w:hAnsi="Cambria"/>
        </w:rPr>
      </w:pPr>
    </w:p>
    <w:p w14:paraId="78B542E8" w14:textId="77777777" w:rsidR="006532C7" w:rsidRDefault="006532C7" w:rsidP="00661F64">
      <w:pPr>
        <w:ind w:firstLine="480"/>
        <w:rPr>
          <w:rFonts w:ascii="Cambria" w:hAnsi="Cambria"/>
        </w:rPr>
      </w:pPr>
    </w:p>
    <w:p w14:paraId="6574B135" w14:textId="77777777" w:rsidR="006532C7" w:rsidRDefault="006532C7" w:rsidP="00661F64">
      <w:pPr>
        <w:ind w:firstLine="480"/>
        <w:rPr>
          <w:rFonts w:ascii="Cambria" w:hAnsi="Cambria"/>
        </w:rPr>
      </w:pPr>
    </w:p>
    <w:p w14:paraId="5CF6389E" w14:textId="77777777" w:rsidR="00661F64" w:rsidRDefault="00661F64" w:rsidP="00661F64">
      <w:pPr>
        <w:widowControl/>
        <w:spacing w:line="240" w:lineRule="auto"/>
        <w:ind w:firstLineChars="0" w:firstLine="0"/>
        <w:jc w:val="left"/>
        <w:rPr>
          <w:rFonts w:ascii="Cambria" w:hAnsi="Cambria"/>
        </w:rPr>
      </w:pPr>
      <w:r>
        <w:rPr>
          <w:rFonts w:ascii="Cambria" w:hAnsi="Cambria"/>
        </w:rPr>
        <w:br w:type="page"/>
      </w:r>
    </w:p>
    <w:p w14:paraId="61B0F346" w14:textId="72F2314B" w:rsidR="0051491C" w:rsidRDefault="0051491C" w:rsidP="00D05D0F">
      <w:pPr>
        <w:ind w:firstLine="480"/>
        <w:rPr>
          <w:rFonts w:ascii="Cambria" w:hAnsi="Cambria"/>
        </w:rPr>
      </w:pPr>
    </w:p>
    <w:p w14:paraId="1174E4D7" w14:textId="77777777" w:rsidR="0051491C" w:rsidRDefault="0051491C" w:rsidP="00D05D0F">
      <w:pPr>
        <w:ind w:firstLine="480"/>
        <w:rPr>
          <w:rFonts w:ascii="Cambria" w:hAnsi="Cambria"/>
        </w:rPr>
      </w:pPr>
    </w:p>
    <w:p w14:paraId="437FBCA5" w14:textId="77777777" w:rsidR="0051491C" w:rsidRDefault="0051491C" w:rsidP="00D05D0F">
      <w:pPr>
        <w:ind w:firstLine="480"/>
        <w:rPr>
          <w:rFonts w:ascii="Cambria" w:hAnsi="Cambria"/>
        </w:rPr>
      </w:pPr>
    </w:p>
    <w:p w14:paraId="1C18D493" w14:textId="7519D3E8" w:rsidR="0051491C" w:rsidRDefault="00D65F3E" w:rsidP="00D65F3E">
      <w:pPr>
        <w:pStyle w:val="af"/>
        <w:rPr>
          <w:rFonts w:hint="eastAsia"/>
        </w:rPr>
      </w:pPr>
      <w:r>
        <w:rPr>
          <w:rFonts w:hint="eastAsia"/>
        </w:rPr>
        <w:t>2025年10月22日</w:t>
      </w:r>
    </w:p>
    <w:p w14:paraId="7A66CEFD" w14:textId="77777777" w:rsidR="00D65F3E" w:rsidRDefault="00D65F3E" w:rsidP="00D65F3E">
      <w:pPr>
        <w:ind w:firstLine="480"/>
        <w:rPr>
          <w:rFonts w:hint="eastAsia"/>
        </w:rPr>
      </w:pPr>
    </w:p>
    <w:p w14:paraId="3F89D9BB" w14:textId="77777777" w:rsidR="00D65F3E" w:rsidRDefault="00D65F3E" w:rsidP="00D65F3E">
      <w:pPr>
        <w:ind w:firstLine="480"/>
        <w:rPr>
          <w:rFonts w:hint="eastAsia"/>
        </w:rPr>
      </w:pPr>
    </w:p>
    <w:p w14:paraId="16382804" w14:textId="77777777" w:rsidR="00D65F3E" w:rsidRDefault="00D65F3E" w:rsidP="00D65F3E">
      <w:pPr>
        <w:ind w:firstLine="480"/>
        <w:rPr>
          <w:rFonts w:hint="eastAsia"/>
        </w:rPr>
      </w:pPr>
    </w:p>
    <w:p w14:paraId="7AE350CE" w14:textId="77777777" w:rsidR="00D65F3E" w:rsidRDefault="00D65F3E" w:rsidP="00D65F3E">
      <w:pPr>
        <w:pStyle w:val="af1"/>
        <w:rPr>
          <w:rFonts w:hint="eastAsia"/>
        </w:rPr>
      </w:pPr>
      <w:r>
        <w:rPr>
          <w:rFonts w:hint="eastAsia"/>
        </w:rPr>
        <w:t>撰写文稿/不跑题</w:t>
      </w:r>
    </w:p>
    <w:p w14:paraId="7D9FF3D5" w14:textId="77777777" w:rsidR="00D65F3E" w:rsidRDefault="00D65F3E" w:rsidP="00D65F3E">
      <w:pPr>
        <w:ind w:firstLine="480"/>
        <w:rPr>
          <w:rFonts w:hint="eastAsia"/>
        </w:rPr>
      </w:pPr>
      <w:r>
        <w:rPr>
          <w:rFonts w:hint="eastAsia"/>
        </w:rPr>
        <w:t>【终极指令：历史脉络哲学科普双人剧】</w:t>
      </w:r>
    </w:p>
    <w:p w14:paraId="7C5A1C19" w14:textId="77777777" w:rsidR="00D65F3E" w:rsidRDefault="00D65F3E" w:rsidP="00D65F3E">
      <w:pPr>
        <w:ind w:firstLine="480"/>
        <w:rPr>
          <w:rFonts w:hint="eastAsia"/>
        </w:rPr>
      </w:pPr>
      <w:r>
        <w:rPr>
          <w:rFonts w:hint="eastAsia"/>
        </w:rPr>
        <w:t>直接给我全稿</w:t>
      </w:r>
      <w:r w:rsidRPr="006F4D25">
        <w:t>，文稿内容是两个人的座谈对话</w:t>
      </w:r>
      <w:r>
        <w:rPr>
          <w:rFonts w:hint="eastAsia"/>
        </w:rPr>
        <w:t>。你是一名顶尖的哲学史内容架构师，兼具历史学家及哲学家的严谨，与短视频导演的节奏感。你的核心使命是：将哲学史上特定时期的思想演进，包装成一场悬念迭起、让观众欲罢不能的 “思想侦探剧” 。你必须确保每一期内容都牢牢锚定在其独特的历史坐标上，并与前后专题构成清晰的、不可替代的历史脉络链条。</w:t>
      </w:r>
    </w:p>
    <w:p w14:paraId="27F4F6AD" w14:textId="77777777" w:rsidR="00D65F3E" w:rsidRDefault="00D65F3E" w:rsidP="00D65F3E">
      <w:pPr>
        <w:ind w:firstLine="480"/>
        <w:rPr>
          <w:rFonts w:hint="eastAsia"/>
        </w:rPr>
      </w:pPr>
    </w:p>
    <w:p w14:paraId="7BA80D9B" w14:textId="77777777" w:rsidR="00D65F3E" w:rsidRDefault="00D65F3E" w:rsidP="00D65F3E">
      <w:pPr>
        <w:ind w:firstLine="480"/>
        <w:rPr>
          <w:rFonts w:hint="eastAsia"/>
        </w:rPr>
      </w:pPr>
      <w:r>
        <w:rPr>
          <w:rFonts w:hint="eastAsia"/>
        </w:rPr>
        <w:t>一、核心创作理念：打造“思想演进侦探剧”</w:t>
      </w:r>
    </w:p>
    <w:p w14:paraId="791EED70" w14:textId="77777777" w:rsidR="00D65F3E" w:rsidRDefault="00D65F3E" w:rsidP="00D65F3E">
      <w:pPr>
        <w:ind w:firstLine="480"/>
        <w:rPr>
          <w:rFonts w:hint="eastAsia"/>
        </w:rPr>
      </w:pPr>
      <w:r>
        <w:rPr>
          <w:rFonts w:hint="eastAsia"/>
        </w:rPr>
        <w:t>本期不是泛泛而谈的哲学课，而是一次穿越时空的思想侦破。你们的目标是共同解开一个核心谜团：“先人的世界观，到底是在讲什么、或者是如何形成的、或者是如何从A演变为B的？”</w:t>
      </w:r>
    </w:p>
    <w:p w14:paraId="3287E4E3" w14:textId="77777777" w:rsidR="00D65F3E" w:rsidRDefault="00D65F3E" w:rsidP="00D65F3E">
      <w:pPr>
        <w:ind w:firstLine="480"/>
        <w:rPr>
          <w:rFonts w:hint="eastAsia"/>
        </w:rPr>
      </w:pPr>
      <w:r>
        <w:rPr>
          <w:rFonts w:hint="eastAsia"/>
        </w:rPr>
        <w:t>「老剑条」（女生 - 时空旅伴/追问者）：她是现代观众带入历史场景的化身。她的核心任务是发现“历史渊源”和“思想悖论”。例如：“等等，上古的‘阴阳’不是用来解释天地运行的吗？怎么到春秋时期，好像突然开始用来解释国家兴衰和人体疾病了？这中间发生了什么？”</w:t>
      </w:r>
    </w:p>
    <w:p w14:paraId="2264B467" w14:textId="77777777" w:rsidR="00D65F3E" w:rsidRDefault="00D65F3E" w:rsidP="00D65F3E">
      <w:pPr>
        <w:ind w:firstLine="480"/>
        <w:rPr>
          <w:rFonts w:hint="eastAsia"/>
        </w:rPr>
      </w:pPr>
      <w:r>
        <w:rPr>
          <w:rFonts w:hint="eastAsia"/>
        </w:rPr>
        <w:t>「齐静春」（男生 - 历史向导/解谜者）：他是思想的考古学家与重建师。他的核心任务不是给出“人生答案”，而是复原思想演变的“历史现场”与“内在逻辑”。他通过展示历史文献、社会变革、关键人物等“考古证据”，来回答老剑条的追问，重建思想演变的因果链。</w:t>
      </w:r>
    </w:p>
    <w:p w14:paraId="0C69A864" w14:textId="77777777" w:rsidR="00D65F3E" w:rsidRDefault="00D65F3E" w:rsidP="00D65F3E">
      <w:pPr>
        <w:ind w:firstLine="480"/>
        <w:rPr>
          <w:rFonts w:hint="eastAsia"/>
        </w:rPr>
      </w:pPr>
    </w:p>
    <w:p w14:paraId="4C6DB70E" w14:textId="77777777" w:rsidR="00D65F3E" w:rsidRDefault="00D65F3E" w:rsidP="00D65F3E">
      <w:pPr>
        <w:ind w:firstLine="480"/>
        <w:rPr>
          <w:rFonts w:hint="eastAsia"/>
        </w:rPr>
      </w:pPr>
      <w:r>
        <w:rPr>
          <w:rFonts w:hint="eastAsia"/>
        </w:rPr>
        <w:t>二、黄金开局：3秒锁定历史谜案</w:t>
      </w:r>
    </w:p>
    <w:p w14:paraId="28146CCE" w14:textId="77777777" w:rsidR="00D65F3E" w:rsidRDefault="00D65F3E" w:rsidP="00D65F3E">
      <w:pPr>
        <w:ind w:firstLine="480"/>
        <w:rPr>
          <w:rFonts w:hint="eastAsia"/>
        </w:rPr>
      </w:pPr>
      <w:r>
        <w:rPr>
          <w:rFonts w:hint="eastAsia"/>
        </w:rPr>
        <w:t>开局必须直接抛出本期要侦破的 “核心历史谜团” ，这个谜团必须紧扣该专题在特定历史时期的“关键演变”。</w:t>
      </w:r>
    </w:p>
    <w:p w14:paraId="329ED0B6" w14:textId="77777777" w:rsidR="00D65F3E" w:rsidRDefault="00D65F3E" w:rsidP="00D65F3E">
      <w:pPr>
        <w:ind w:firstLine="480"/>
        <w:rPr>
          <w:rFonts w:hint="eastAsia"/>
        </w:rPr>
      </w:pPr>
      <w:r>
        <w:rPr>
          <w:rFonts w:hint="eastAsia"/>
        </w:rPr>
        <w:t>【开局模板库】（必须基于【参考素材】本身）</w:t>
      </w:r>
    </w:p>
    <w:p w14:paraId="11B9A099" w14:textId="77777777" w:rsidR="00D65F3E" w:rsidRDefault="00D65F3E" w:rsidP="00D65F3E">
      <w:pPr>
        <w:ind w:firstLine="480"/>
        <w:rPr>
          <w:rFonts w:hint="eastAsia"/>
        </w:rPr>
      </w:pPr>
      <w:r>
        <w:rPr>
          <w:rFonts w:hint="eastAsia"/>
        </w:rPr>
        <w:t>【演变惊变式】</w:t>
      </w:r>
    </w:p>
    <w:p w14:paraId="1952D631" w14:textId="77777777" w:rsidR="00D65F3E" w:rsidRDefault="00D65F3E" w:rsidP="00D65F3E">
      <w:pPr>
        <w:ind w:firstLine="480"/>
        <w:rPr>
          <w:rFonts w:hint="eastAsia"/>
        </w:rPr>
      </w:pPr>
      <w:r>
        <w:rPr>
          <w:rFonts w:hint="eastAsia"/>
        </w:rPr>
        <w:t>例如：（老剑条）：“上古的‘五行’只是五种材料，怎么到了春秋战国，突然</w:t>
      </w:r>
      <w:r>
        <w:rPr>
          <w:rFonts w:hint="eastAsia"/>
        </w:rPr>
        <w:lastRenderedPageBreak/>
        <w:t>就变成了一个能解释宇宙万物的‘无敌系统’？是哪些思想家偷偷给它‘开了挂’？”</w:t>
      </w:r>
    </w:p>
    <w:p w14:paraId="19EFC9A7" w14:textId="77777777" w:rsidR="00D65F3E" w:rsidRDefault="00D65F3E" w:rsidP="00D65F3E">
      <w:pPr>
        <w:ind w:firstLine="480"/>
        <w:rPr>
          <w:rFonts w:hint="eastAsia"/>
        </w:rPr>
      </w:pPr>
      <w:r>
        <w:rPr>
          <w:rFonts w:hint="eastAsia"/>
        </w:rPr>
        <w:t>【概念断层式】</w:t>
      </w:r>
    </w:p>
    <w:p w14:paraId="1F17D9D2" w14:textId="77777777" w:rsidR="00D65F3E" w:rsidRDefault="00D65F3E" w:rsidP="00D65F3E">
      <w:pPr>
        <w:ind w:firstLine="480"/>
        <w:rPr>
          <w:rFonts w:hint="eastAsia"/>
        </w:rPr>
      </w:pPr>
      <w:r>
        <w:rPr>
          <w:rFonts w:hint="eastAsia"/>
        </w:rPr>
        <w:t>例如：（老剑条）：“为什么商朝人什么事都问鬼神，周朝人开始讲‘天命’，而到了春秋的孔子，居然说‘敬鬼神而远之’。这几百年里，中国人的世界观到底经历了什么‘核裂变’？”</w:t>
      </w:r>
    </w:p>
    <w:p w14:paraId="710C1212" w14:textId="77777777" w:rsidR="00D65F3E" w:rsidRDefault="00D65F3E" w:rsidP="00D65F3E">
      <w:pPr>
        <w:ind w:firstLine="480"/>
        <w:rPr>
          <w:rFonts w:hint="eastAsia"/>
        </w:rPr>
      </w:pPr>
      <w:r>
        <w:rPr>
          <w:rFonts w:hint="eastAsia"/>
        </w:rPr>
        <w:t>【历史悬案式】</w:t>
      </w:r>
    </w:p>
    <w:p w14:paraId="771E32FF" w14:textId="77777777" w:rsidR="00D65F3E" w:rsidRDefault="00D65F3E" w:rsidP="00D65F3E">
      <w:pPr>
        <w:ind w:firstLine="480"/>
        <w:rPr>
          <w:rFonts w:hint="eastAsia"/>
        </w:rPr>
      </w:pPr>
      <w:r>
        <w:rPr>
          <w:rFonts w:hint="eastAsia"/>
        </w:rPr>
        <w:t>例如：（老剑条）：“一份被隐藏了两千年的古籍残片显示，‘气’的概念在春秋时期发生了一次关键升华，这背后竟然与一场席卷全国的气候巨变有关？”</w:t>
      </w:r>
    </w:p>
    <w:p w14:paraId="5C976795" w14:textId="77777777" w:rsidR="00D65F3E" w:rsidRDefault="00D65F3E" w:rsidP="00D65F3E">
      <w:pPr>
        <w:ind w:firstLine="480"/>
        <w:rPr>
          <w:rFonts w:hint="eastAsia"/>
        </w:rPr>
      </w:pPr>
    </w:p>
    <w:p w14:paraId="376D9E37" w14:textId="77777777" w:rsidR="00D65F3E" w:rsidRDefault="00D65F3E" w:rsidP="00D65F3E">
      <w:pPr>
        <w:ind w:firstLine="480"/>
        <w:rPr>
          <w:rFonts w:hint="eastAsia"/>
        </w:rPr>
      </w:pPr>
      <w:r>
        <w:rPr>
          <w:rFonts w:hint="eastAsia"/>
        </w:rPr>
        <w:t>三、节奏锚点：铺设“思想演变的证据链”</w:t>
      </w:r>
    </w:p>
    <w:p w14:paraId="035B6AB8" w14:textId="77777777" w:rsidR="00D65F3E" w:rsidRDefault="00D65F3E" w:rsidP="00D65F3E">
      <w:pPr>
        <w:ind w:firstLine="480"/>
        <w:rPr>
          <w:rFonts w:hint="eastAsia"/>
        </w:rPr>
      </w:pPr>
      <w:r>
        <w:rPr>
          <w:rFonts w:hint="eastAsia"/>
        </w:rPr>
        <w:t>节奏锚点不再是分散的刺激点，而是构建逻辑证据链的一个个侦查里程碑。</w:t>
      </w:r>
    </w:p>
    <w:p w14:paraId="6519B3F0" w14:textId="77777777" w:rsidR="00D65F3E" w:rsidRDefault="00D65F3E" w:rsidP="00D65F3E">
      <w:pPr>
        <w:ind w:firstLine="480"/>
        <w:rPr>
          <w:rFonts w:hint="eastAsia"/>
        </w:rPr>
      </w:pPr>
      <w:r>
        <w:rPr>
          <w:rFonts w:hint="eastAsia"/>
        </w:rPr>
        <w:t>“裂！”时刻（发现历史悖论）：每3-4轮对话，老剑条必须敏锐地指出前后时期的思想矛盾或突兀的飞跃。这是推动侦查前进的核心动力。</w:t>
      </w:r>
    </w:p>
    <w:p w14:paraId="2618E6A4" w14:textId="77777777" w:rsidR="00D65F3E" w:rsidRDefault="00D65F3E" w:rsidP="00D65F3E">
      <w:pPr>
        <w:ind w:firstLine="480"/>
        <w:rPr>
          <w:rFonts w:hint="eastAsia"/>
        </w:rPr>
      </w:pPr>
      <w:r>
        <w:rPr>
          <w:rFonts w:hint="eastAsia"/>
        </w:rPr>
        <w:t>例如：（在解释了春秋时期阴阳家的一些观点后）（老剑条）：“停！这不科学！ 把王朝兴衰和金木水火土强行配对，这不就是牵强附会吗？当时的人为什么会相信这么‘粗糙’的理论？”</w:t>
      </w:r>
    </w:p>
    <w:p w14:paraId="2454DD00" w14:textId="77777777" w:rsidR="00D65F3E" w:rsidRDefault="00D65F3E" w:rsidP="00D65F3E">
      <w:pPr>
        <w:ind w:firstLine="480"/>
        <w:rPr>
          <w:rFonts w:hint="eastAsia"/>
        </w:rPr>
      </w:pPr>
    </w:p>
    <w:p w14:paraId="66AEFE0C" w14:textId="77777777" w:rsidR="00D65F3E" w:rsidRDefault="00D65F3E" w:rsidP="00D65F3E">
      <w:pPr>
        <w:ind w:firstLine="480"/>
        <w:rPr>
          <w:rFonts w:hint="eastAsia"/>
        </w:rPr>
      </w:pPr>
      <w:r>
        <w:rPr>
          <w:rFonts w:hint="eastAsia"/>
        </w:rPr>
        <w:t>“桥！”时刻（架设逻辑桥梁）：每5-6轮对话，齐静春必须提供一个决定性的“历史证据”或“逻辑铰链”，来解释演变何以发生。这可以是一个关键人物（如邹衍）、一个历史事件（如战争、技术发展）、或一个精妙的内部逻辑推演。</w:t>
      </w:r>
    </w:p>
    <w:p w14:paraId="62550346" w14:textId="77777777" w:rsidR="00D65F3E" w:rsidRDefault="00D65F3E" w:rsidP="00D65F3E">
      <w:pPr>
        <w:ind w:firstLine="480"/>
        <w:rPr>
          <w:rFonts w:hint="eastAsia"/>
        </w:rPr>
      </w:pPr>
      <w:r>
        <w:rPr>
          <w:rFonts w:hint="eastAsia"/>
        </w:rPr>
        <w:t>示例：解释“五行”的系统化——“好比玩一个巨大的乐高。上古只有五块散装积木（五材）。直到一位天才（如邹衍）发现，可以用‘相生相克’这条无形的逻辑轨道，把它们连接成一个能动态运转的宇宙模型。从此，散件变成了系统。”</w:t>
      </w:r>
    </w:p>
    <w:p w14:paraId="726B8A5D" w14:textId="77777777" w:rsidR="00D65F3E" w:rsidRDefault="00D65F3E" w:rsidP="00D65F3E">
      <w:pPr>
        <w:ind w:firstLine="480"/>
        <w:rPr>
          <w:rFonts w:hint="eastAsia"/>
        </w:rPr>
      </w:pPr>
    </w:p>
    <w:p w14:paraId="22A80E3E" w14:textId="77777777" w:rsidR="00D65F3E" w:rsidRDefault="00D65F3E" w:rsidP="00D65F3E">
      <w:pPr>
        <w:ind w:firstLine="480"/>
        <w:rPr>
          <w:rFonts w:hint="eastAsia"/>
        </w:rPr>
      </w:pPr>
      <w:r>
        <w:rPr>
          <w:rFonts w:hint="eastAsia"/>
        </w:rPr>
        <w:t>“镜！”时刻（映照历史意义）：在30%，50%，70%的对话轮次附近，必须清晰阐明 “这一演进在历史长河中的坐标意义” 。它不是直接解决现代问题，而是揭示它如何重塑了当时乃至后世中国人的思维方式。</w:t>
      </w:r>
    </w:p>
    <w:p w14:paraId="24372F20" w14:textId="77777777" w:rsidR="00D65F3E" w:rsidRDefault="00D65F3E" w:rsidP="00D65F3E">
      <w:pPr>
        <w:ind w:firstLine="480"/>
        <w:rPr>
          <w:rFonts w:hint="eastAsia"/>
        </w:rPr>
      </w:pPr>
      <w:r>
        <w:rPr>
          <w:rFonts w:hint="eastAsia"/>
        </w:rPr>
        <w:t>例如：（在讨论了春秋时期“天人合一”思想的深化后）（齐静春）：“所以你看，经过这一演变，‘天’从一個令人恐惧的‘主宰’，开始变成一个可以理解和效法的‘规律’。这扇门的打开，为后来一切中国的伦理、政治乃至科技思想，都铺下了第一块基石。”</w:t>
      </w:r>
    </w:p>
    <w:p w14:paraId="7417A6DA" w14:textId="77777777" w:rsidR="00D65F3E" w:rsidRDefault="00D65F3E" w:rsidP="00D65F3E">
      <w:pPr>
        <w:ind w:firstLine="480"/>
        <w:rPr>
          <w:rFonts w:hint="eastAsia"/>
        </w:rPr>
      </w:pPr>
    </w:p>
    <w:p w14:paraId="4A68FD4B" w14:textId="77777777" w:rsidR="00D65F3E" w:rsidRDefault="00D65F3E" w:rsidP="00D65F3E">
      <w:pPr>
        <w:ind w:firstLine="480"/>
        <w:rPr>
          <w:rFonts w:hint="eastAsia"/>
        </w:rPr>
      </w:pPr>
      <w:r>
        <w:rPr>
          <w:rFonts w:hint="eastAsia"/>
        </w:rPr>
        <w:t>四、任务与格式</w:t>
      </w:r>
    </w:p>
    <w:p w14:paraId="38CA0914" w14:textId="77777777" w:rsidR="00D65F3E" w:rsidRDefault="00D65F3E" w:rsidP="00D65F3E">
      <w:pPr>
        <w:ind w:firstLine="480"/>
        <w:rPr>
          <w:rFonts w:hint="eastAsia"/>
        </w:rPr>
      </w:pPr>
      <w:r>
        <w:rPr>
          <w:rFonts w:hint="eastAsia"/>
        </w:rPr>
        <w:t>请结合“【【【素材纲要】】】”和“【【【补充说明】】】”将“【【【参考素材】】】”改编为一篇完整的双人对话剧文稿。</w:t>
      </w:r>
    </w:p>
    <w:p w14:paraId="39CB0E25" w14:textId="77777777" w:rsidR="00D65F3E" w:rsidRDefault="00D65F3E" w:rsidP="00D65F3E">
      <w:pPr>
        <w:ind w:firstLine="480"/>
        <w:rPr>
          <w:rFonts w:hint="eastAsia"/>
        </w:rPr>
      </w:pPr>
    </w:p>
    <w:p w14:paraId="3DEA7F07" w14:textId="77777777" w:rsidR="00D65F3E" w:rsidRDefault="00D65F3E" w:rsidP="00D65F3E">
      <w:pPr>
        <w:ind w:firstLine="480"/>
        <w:rPr>
          <w:rFonts w:hint="eastAsia"/>
        </w:rPr>
      </w:pPr>
      <w:r>
        <w:rPr>
          <w:rFonts w:hint="eastAsia"/>
        </w:rPr>
        <w:t>输出格式：严格使用角色标签和对话体。</w:t>
      </w:r>
    </w:p>
    <w:p w14:paraId="6818045C" w14:textId="77777777" w:rsidR="00D65F3E" w:rsidRDefault="00D65F3E" w:rsidP="00D65F3E">
      <w:pPr>
        <w:ind w:firstLine="480"/>
        <w:rPr>
          <w:rFonts w:hint="eastAsia"/>
        </w:rPr>
      </w:pPr>
      <w:r>
        <w:rPr>
          <w:rFonts w:hint="eastAsia"/>
        </w:rPr>
        <w:t>text</w:t>
      </w:r>
    </w:p>
    <w:p w14:paraId="7C6C2EEF" w14:textId="77777777" w:rsidR="00D65F3E" w:rsidRDefault="00D65F3E" w:rsidP="00D65F3E">
      <w:pPr>
        <w:ind w:firstLine="480"/>
        <w:rPr>
          <w:rFonts w:hint="eastAsia"/>
        </w:rPr>
      </w:pPr>
      <w:r>
        <w:rPr>
          <w:rFonts w:hint="eastAsia"/>
        </w:rPr>
        <w:t>（老剑条）：[基于历史脉络的追问、质疑]</w:t>
      </w:r>
    </w:p>
    <w:p w14:paraId="5D518E25" w14:textId="77777777" w:rsidR="00D65F3E" w:rsidRDefault="00D65F3E" w:rsidP="00D65F3E">
      <w:pPr>
        <w:ind w:firstLine="480"/>
        <w:rPr>
          <w:rFonts w:hint="eastAsia"/>
        </w:rPr>
      </w:pPr>
      <w:r>
        <w:rPr>
          <w:rFonts w:hint="eastAsia"/>
        </w:rPr>
        <w:t>（齐静春）：[提供历史证据、复原思想演变逻辑]</w:t>
      </w:r>
    </w:p>
    <w:p w14:paraId="1CC6FD15" w14:textId="77777777" w:rsidR="00D65F3E" w:rsidRDefault="00D65F3E" w:rsidP="00D65F3E">
      <w:pPr>
        <w:ind w:firstLine="480"/>
        <w:rPr>
          <w:rFonts w:hint="eastAsia"/>
        </w:rPr>
      </w:pPr>
      <w:r>
        <w:rPr>
          <w:rFonts w:hint="eastAsia"/>
        </w:rPr>
        <w:t>...</w:t>
      </w:r>
    </w:p>
    <w:p w14:paraId="18E7C7BA" w14:textId="77777777" w:rsidR="00D65F3E" w:rsidRDefault="00D65F3E" w:rsidP="00D65F3E">
      <w:pPr>
        <w:ind w:firstLine="480"/>
        <w:rPr>
          <w:rFonts w:hint="eastAsia"/>
        </w:rPr>
      </w:pPr>
    </w:p>
    <w:p w14:paraId="0EE5EDC9" w14:textId="77777777" w:rsidR="00D65F3E" w:rsidRDefault="00D65F3E" w:rsidP="00D65F3E">
      <w:pPr>
        <w:ind w:firstLine="480"/>
        <w:rPr>
          <w:rFonts w:hint="eastAsia"/>
        </w:rPr>
      </w:pPr>
      <w:r>
        <w:rPr>
          <w:rFonts w:hint="eastAsia"/>
        </w:rPr>
        <w:t>节奏规划：在文稿最后，以注释形式明确标出本稿的侦查里程碑地图，例如：</w:t>
      </w:r>
    </w:p>
    <w:p w14:paraId="25DFE8E0" w14:textId="77777777" w:rsidR="00D65F3E" w:rsidRDefault="00D65F3E" w:rsidP="00D65F3E">
      <w:pPr>
        <w:ind w:firstLine="480"/>
        <w:rPr>
          <w:rFonts w:hint="eastAsia"/>
        </w:rPr>
      </w:pPr>
      <w:r>
        <w:rPr>
          <w:rFonts w:hint="eastAsia"/>
        </w:rPr>
        <w:t>【侦查里程碑】#第2轮：“裂！”- 发现概念突变 | #第6轮：“桥！”- 关键人物/事件解析 | #第11轮：“镜！”- 阐明历史坐标 | #第16轮：“裂！”- 理论内在缺陷 | #第21轮：“桥！”- 逻辑铰链 |……| #第n轮：“镜！”- 总结演进意义与开放讨论】</w:t>
      </w:r>
    </w:p>
    <w:p w14:paraId="19F59D56" w14:textId="77777777" w:rsidR="00D65F3E" w:rsidRDefault="00D65F3E" w:rsidP="00D65F3E">
      <w:pPr>
        <w:ind w:firstLine="480"/>
        <w:rPr>
          <w:rFonts w:hint="eastAsia"/>
        </w:rPr>
      </w:pPr>
      <w:r>
        <w:rPr>
          <w:rFonts w:hint="eastAsia"/>
        </w:rPr>
        <w:t>字数与轮次：</w:t>
      </w:r>
      <w:r w:rsidRPr="006A4C96">
        <w:rPr>
          <w:rFonts w:ascii="Cambria" w:hAnsi="Cambria" w:hint="eastAsia"/>
        </w:rPr>
        <w:t>总对话严格控制在</w:t>
      </w:r>
      <w:r>
        <w:rPr>
          <w:rFonts w:ascii="Cambria" w:hAnsi="Cambria" w:hint="eastAsia"/>
        </w:rPr>
        <w:t>2500</w:t>
      </w:r>
      <w:r>
        <w:rPr>
          <w:rFonts w:ascii="Cambria" w:hAnsi="Cambria" w:hint="eastAsia"/>
        </w:rPr>
        <w:t>字到</w:t>
      </w:r>
      <w:r>
        <w:rPr>
          <w:rFonts w:ascii="Cambria" w:hAnsi="Cambria" w:hint="eastAsia"/>
        </w:rPr>
        <w:t>4000</w:t>
      </w:r>
      <w:r>
        <w:rPr>
          <w:rFonts w:ascii="Cambria" w:hAnsi="Cambria" w:hint="eastAsia"/>
        </w:rPr>
        <w:t>字</w:t>
      </w:r>
      <w:r w:rsidRPr="006A4C96">
        <w:rPr>
          <w:rFonts w:ascii="Cambria" w:hAnsi="Cambria" w:hint="eastAsia"/>
        </w:rPr>
        <w:t>之间。</w:t>
      </w:r>
      <w:r>
        <w:rPr>
          <w:rFonts w:hint="eastAsia"/>
        </w:rPr>
        <w:t>。每一轮对话应简洁有力，信息密度高，坚决避免长篇独白。</w:t>
      </w:r>
    </w:p>
    <w:p w14:paraId="7EA1BC69" w14:textId="77777777" w:rsidR="00D65F3E" w:rsidRDefault="00D65F3E" w:rsidP="00D65F3E">
      <w:pPr>
        <w:ind w:firstLine="480"/>
        <w:rPr>
          <w:rFonts w:hint="eastAsia"/>
        </w:rPr>
      </w:pPr>
    </w:p>
    <w:p w14:paraId="1DC615FC" w14:textId="77777777" w:rsidR="00D65F3E" w:rsidRDefault="00D65F3E" w:rsidP="00D65F3E">
      <w:pPr>
        <w:ind w:firstLine="480"/>
        <w:rPr>
          <w:rFonts w:hint="eastAsia"/>
        </w:rPr>
      </w:pPr>
      <w:r>
        <w:rPr>
          <w:rFonts w:hint="eastAsia"/>
        </w:rPr>
        <w:t>五、自检清单（生成前必看）</w:t>
      </w:r>
    </w:p>
    <w:p w14:paraId="5346388A" w14:textId="77777777" w:rsidR="00D65F3E" w:rsidRDefault="00D65F3E" w:rsidP="00D65F3E">
      <w:pPr>
        <w:ind w:firstLine="480"/>
        <w:rPr>
          <w:rFonts w:hint="eastAsia"/>
        </w:rPr>
      </w:pPr>
      <w:r>
        <w:rPr>
          <w:rFonts w:hint="eastAsia"/>
        </w:rPr>
        <w:t>开局3秒：是否锁定了一个具体的、关于思想演变的历史谜团？</w:t>
      </w:r>
    </w:p>
    <w:p w14:paraId="47F3F7B9" w14:textId="77777777" w:rsidR="00D65F3E" w:rsidRDefault="00D65F3E" w:rsidP="00D65F3E">
      <w:pPr>
        <w:ind w:firstLine="480"/>
        <w:rPr>
          <w:rFonts w:hint="eastAsia"/>
        </w:rPr>
      </w:pPr>
      <w:r>
        <w:rPr>
          <w:rFonts w:hint="eastAsia"/>
        </w:rPr>
        <w:t>专题特异性：本期内容是否清晰地讲述了某个思想在特定历史时期（如春秋）的独特演变，与其历史有何明确区分？</w:t>
      </w:r>
    </w:p>
    <w:p w14:paraId="75735C21" w14:textId="77777777" w:rsidR="00D65F3E" w:rsidRDefault="00D65F3E" w:rsidP="00D65F3E">
      <w:pPr>
        <w:ind w:firstLine="480"/>
        <w:rPr>
          <w:rFonts w:hint="eastAsia"/>
        </w:rPr>
      </w:pPr>
      <w:r>
        <w:rPr>
          <w:rFonts w:hint="eastAsia"/>
        </w:rPr>
        <w:t>历史脉络：内容是否体现了“承上”（与之前专题的联系）和“启下”（对后世的影响）？</w:t>
      </w:r>
    </w:p>
    <w:p w14:paraId="65A25BB7" w14:textId="77777777" w:rsidR="00D65F3E" w:rsidRDefault="00D65F3E" w:rsidP="00D65F3E">
      <w:pPr>
        <w:ind w:firstLine="480"/>
        <w:rPr>
          <w:rFonts w:hint="eastAsia"/>
        </w:rPr>
      </w:pPr>
      <w:r>
        <w:rPr>
          <w:rFonts w:hint="eastAsia"/>
        </w:rPr>
        <w:t>侦查驱动：老剑条是否在持续发现“历史悖论”？齐静春是否在用“历史证据/逻辑铰链”来搭建演变的桥梁？</w:t>
      </w:r>
    </w:p>
    <w:p w14:paraId="20A573E4" w14:textId="77777777" w:rsidR="00D65F3E" w:rsidRDefault="00D65F3E" w:rsidP="00D65F3E">
      <w:pPr>
        <w:ind w:firstLine="480"/>
        <w:rPr>
          <w:rFonts w:hint="eastAsia"/>
        </w:rPr>
      </w:pPr>
      <w:r>
        <w:rPr>
          <w:rFonts w:hint="eastAsia"/>
        </w:rPr>
        <w:t>节奏锚点：是否规划了至少2个“裂！”时刻、2个“桥！”时刻和1-2个“镜！”时刻？</w:t>
      </w:r>
    </w:p>
    <w:p w14:paraId="065BC7B3" w14:textId="77777777" w:rsidR="00D65F3E" w:rsidRPr="00531486" w:rsidRDefault="00D65F3E" w:rsidP="00D65F3E">
      <w:pPr>
        <w:ind w:firstLine="480"/>
        <w:rPr>
          <w:rFonts w:hint="eastAsia"/>
        </w:rPr>
      </w:pPr>
      <w:r>
        <w:rPr>
          <w:rFonts w:hint="eastAsia"/>
        </w:rPr>
        <w:t>价值升华：结尾是否让观众感受到，理解这段思想演变，对于认知我们自身文化DNA的形成具有不可替代的价值？</w:t>
      </w:r>
    </w:p>
    <w:p w14:paraId="0A08D7A7" w14:textId="77777777" w:rsidR="00D65F3E" w:rsidRDefault="00D65F3E" w:rsidP="00D65F3E">
      <w:pPr>
        <w:ind w:firstLine="480"/>
        <w:rPr>
          <w:rFonts w:ascii="Cambria" w:hAnsi="Cambria"/>
        </w:rPr>
      </w:pPr>
    </w:p>
    <w:p w14:paraId="1045C8EF" w14:textId="77777777" w:rsidR="00D65F3E" w:rsidRDefault="00D65F3E" w:rsidP="00D65F3E">
      <w:pPr>
        <w:ind w:firstLine="480"/>
        <w:rPr>
          <w:rFonts w:ascii="Cambria" w:hAnsi="Cambria"/>
        </w:rPr>
      </w:pPr>
      <w:r w:rsidRPr="00D05D0F">
        <w:rPr>
          <w:rFonts w:ascii="Cambria" w:hAnsi="Cambria"/>
        </w:rPr>
        <w:t>【【【参考素材】】】</w:t>
      </w:r>
      <w:r>
        <w:rPr>
          <w:rFonts w:ascii="Cambria" w:hAnsi="Cambria" w:hint="eastAsia"/>
        </w:rPr>
        <w:t>:</w:t>
      </w:r>
    </w:p>
    <w:p w14:paraId="603A3331" w14:textId="77777777" w:rsidR="00D65F3E" w:rsidRDefault="00D65F3E" w:rsidP="00D65F3E">
      <w:pPr>
        <w:ind w:firstLine="480"/>
        <w:rPr>
          <w:rFonts w:ascii="Cambria" w:hAnsi="Cambria"/>
        </w:rPr>
      </w:pPr>
    </w:p>
    <w:p w14:paraId="33CACBBF" w14:textId="77777777" w:rsidR="00D65F3E" w:rsidRDefault="00D65F3E" w:rsidP="00D65F3E">
      <w:pPr>
        <w:ind w:firstLine="480"/>
        <w:rPr>
          <w:rFonts w:ascii="Cambria" w:hAnsi="Cambria"/>
        </w:rPr>
      </w:pPr>
    </w:p>
    <w:p w14:paraId="05F73C47" w14:textId="77777777" w:rsidR="00D65F3E" w:rsidRDefault="00D65F3E" w:rsidP="00D65F3E">
      <w:pPr>
        <w:ind w:firstLine="480"/>
        <w:rPr>
          <w:rFonts w:ascii="Cambria" w:hAnsi="Cambria"/>
        </w:rPr>
      </w:pPr>
    </w:p>
    <w:p w14:paraId="78D013C1" w14:textId="77777777" w:rsidR="00D65F3E" w:rsidRDefault="00D65F3E" w:rsidP="00D65F3E">
      <w:pPr>
        <w:ind w:firstLine="480"/>
        <w:rPr>
          <w:rFonts w:ascii="Cambria" w:hAnsi="Cambria"/>
        </w:rPr>
      </w:pPr>
      <w:r w:rsidRPr="0090642B">
        <w:rPr>
          <w:rFonts w:ascii="Cambria" w:hAnsi="Cambria"/>
        </w:rPr>
        <w:t>【【【素材纲要】】】</w:t>
      </w:r>
      <w:r>
        <w:rPr>
          <w:rFonts w:ascii="Cambria" w:hAnsi="Cambria" w:hint="eastAsia"/>
        </w:rPr>
        <w:t>:</w:t>
      </w:r>
    </w:p>
    <w:p w14:paraId="6192DA82" w14:textId="77777777" w:rsidR="00D65F3E" w:rsidRDefault="00D65F3E" w:rsidP="00D65F3E">
      <w:pPr>
        <w:ind w:firstLine="480"/>
        <w:rPr>
          <w:rFonts w:ascii="Cambria" w:hAnsi="Cambria"/>
        </w:rPr>
      </w:pPr>
    </w:p>
    <w:p w14:paraId="59D58FC2" w14:textId="77777777" w:rsidR="00D65F3E" w:rsidRDefault="00D65F3E" w:rsidP="00D65F3E">
      <w:pPr>
        <w:ind w:firstLine="480"/>
        <w:rPr>
          <w:rFonts w:ascii="Cambria" w:hAnsi="Cambria"/>
        </w:rPr>
      </w:pPr>
    </w:p>
    <w:p w14:paraId="70F8D9D8" w14:textId="77777777" w:rsidR="00D65F3E" w:rsidRDefault="00D65F3E" w:rsidP="00D65F3E">
      <w:pPr>
        <w:ind w:firstLine="480"/>
        <w:rPr>
          <w:rFonts w:ascii="Cambria" w:hAnsi="Cambria"/>
        </w:rPr>
      </w:pPr>
      <w:r w:rsidRPr="0090642B">
        <w:rPr>
          <w:rFonts w:ascii="Cambria" w:hAnsi="Cambria"/>
        </w:rPr>
        <w:t>【【【补充说明】】】</w:t>
      </w:r>
      <w:r>
        <w:rPr>
          <w:rFonts w:ascii="Cambria" w:hAnsi="Cambria" w:hint="eastAsia"/>
        </w:rPr>
        <w:t>:</w:t>
      </w:r>
    </w:p>
    <w:p w14:paraId="15CA218B" w14:textId="77777777" w:rsidR="00D65F3E" w:rsidRDefault="00D65F3E" w:rsidP="00D65F3E">
      <w:pPr>
        <w:ind w:firstLine="480"/>
        <w:rPr>
          <w:rFonts w:ascii="Cambria" w:hAnsi="Cambria"/>
        </w:rPr>
      </w:pPr>
    </w:p>
    <w:p w14:paraId="06757E88" w14:textId="516A9D90" w:rsidR="00D65F3E" w:rsidRPr="00531486" w:rsidRDefault="00D65F3E" w:rsidP="00D65F3E">
      <w:pPr>
        <w:pStyle w:val="af3"/>
        <w:rPr>
          <w:rFonts w:hint="eastAsia"/>
        </w:rPr>
      </w:pPr>
      <w:r>
        <w:rPr>
          <w:rFonts w:hint="eastAsia"/>
        </w:rPr>
        <w:t>修改话术</w:t>
      </w:r>
    </w:p>
    <w:p w14:paraId="1F0F7159" w14:textId="77777777" w:rsidR="00D65F3E" w:rsidRDefault="00D65F3E" w:rsidP="00D65F3E">
      <w:pPr>
        <w:ind w:firstLine="480"/>
        <w:rPr>
          <w:rFonts w:hint="eastAsia"/>
        </w:rPr>
      </w:pPr>
      <w:r>
        <w:rPr>
          <w:rFonts w:hint="eastAsia"/>
        </w:rPr>
        <w:t>你这指令效果确实是比之前的好一点，但是我的重点不是在历史演化这一脉络上，我的重点是不跑题，密切切合主题。</w:t>
      </w:r>
    </w:p>
    <w:p w14:paraId="2E7C17A2" w14:textId="77777777" w:rsidR="00D65F3E" w:rsidRDefault="00D65F3E" w:rsidP="00D65F3E">
      <w:pPr>
        <w:ind w:firstLine="480"/>
        <w:rPr>
          <w:rFonts w:hint="eastAsia"/>
        </w:rPr>
      </w:pPr>
      <w:r>
        <w:rPr>
          <w:rFonts w:hint="eastAsia"/>
        </w:rPr>
        <w:t>我不是说不允许讲哲学知识与现实做捆绑来解决实际问题，相反，如果运用得到，能够学以致用反而是个加分项。但若跑题了，撰写的核心不在书籍原文的亮点上，而是不合时宜地套用到现实，那这种与现实的结合就是弄巧成拙。</w:t>
      </w:r>
    </w:p>
    <w:p w14:paraId="69A37372" w14:textId="77777777" w:rsidR="00D65F3E" w:rsidRDefault="00D65F3E" w:rsidP="00D65F3E">
      <w:pPr>
        <w:ind w:firstLine="480"/>
        <w:rPr>
          <w:rFonts w:hint="eastAsia"/>
        </w:rPr>
      </w:pPr>
      <w:r>
        <w:rPr>
          <w:rFonts w:hint="eastAsia"/>
        </w:rPr>
        <w:t>并且我也只是以这几期是历史演进来给你举例子说明之前那份指令的弊端，并不是让你改成只研究历史进程的哲学家。</w:t>
      </w:r>
    </w:p>
    <w:p w14:paraId="3E90D533" w14:textId="77777777" w:rsidR="00D65F3E" w:rsidRDefault="00D65F3E" w:rsidP="00D65F3E">
      <w:pPr>
        <w:ind w:firstLine="480"/>
        <w:rPr>
          <w:rFonts w:hint="eastAsia"/>
        </w:rPr>
      </w:pPr>
      <w:r>
        <w:rPr>
          <w:rFonts w:hint="eastAsia"/>
        </w:rPr>
        <w:t>我最核心的要求就是不要跑题，要把那部分原文那部分的独特性和精髓继承进改编的文稿。毕竟我选择用来改编的原书籍，都是那些专业学者数十年的心血。</w:t>
      </w:r>
    </w:p>
    <w:p w14:paraId="554FD7DF" w14:textId="77777777" w:rsidR="00D65F3E" w:rsidRDefault="00D65F3E" w:rsidP="00D65F3E">
      <w:pPr>
        <w:ind w:firstLine="480"/>
        <w:rPr>
          <w:rFonts w:hint="eastAsia"/>
        </w:rPr>
      </w:pPr>
      <w:r>
        <w:rPr>
          <w:rFonts w:hint="eastAsia"/>
        </w:rPr>
        <w:t>能明白我的意思吗，不跑题就是不要丢掉这些宝贵的专业知识，而改编的目的就是为了更加精美的包装这个知识，从而达到广泛传播的科普工作。因为大多数普通人并不能体会到知识的魅力，不然每个人都应该是科学家。所以我们做科普的不应该高高在上，而是应该投其所好，将科普内容包装为吸引他们娱乐项目或者艺术品，是靠吸引力来吸引他们对知识的兴趣。而吸引他们的原理，这就要涉及到心理学了，比如游戏和短视频就很好地研究利用了普通人的心理，从而让人被其深深吸引欲罢不能甚至上瘾的效果，如果能将这种原理利用到科普宣传上，那真的就是锦上添花，不够我也不是这方面的专家，所以才只能用这种黄金钩子和节奏锚点等理论来改编文稿。</w:t>
      </w:r>
    </w:p>
    <w:p w14:paraId="731977C0" w14:textId="77777777" w:rsidR="00D65F3E" w:rsidRDefault="00D65F3E" w:rsidP="00D65F3E">
      <w:pPr>
        <w:ind w:firstLine="480"/>
        <w:rPr>
          <w:rFonts w:hint="eastAsia"/>
        </w:rPr>
      </w:pPr>
      <w:r>
        <w:rPr>
          <w:rFonts w:hint="eastAsia"/>
        </w:rPr>
        <w:t>除了不要跑题，还有一个要修复的地方，就是指令里面的那些方法，比如【演变惊变式】、【历史悬案式】、“桥！”时刻、镜！”时刻什么的，是让ai能够根据这些理论来具体实操撰写出出色的文稿。但它却照猫画虎，只照着那些例子来模仿，并没体现出这些方法的精髓，导致生成的文稿还是有很强的雷同性，我希望的是ai运用到具体理论方法的精髓，而不是对着例句拙劣模仿。</w:t>
      </w:r>
    </w:p>
    <w:p w14:paraId="3313F69D" w14:textId="77777777" w:rsidR="00D65F3E" w:rsidRDefault="00D65F3E" w:rsidP="00D65F3E">
      <w:pPr>
        <w:ind w:firstLine="480"/>
        <w:rPr>
          <w:rFonts w:hint="eastAsia"/>
        </w:rPr>
      </w:pPr>
      <w:r>
        <w:rPr>
          <w:rFonts w:hint="eastAsia"/>
        </w:rPr>
        <w:t>你能明白我的诉求吗，跑题和照猫画虎这两点问题，导致生成的文稿乍一看质量很高，结果多生成几期，就会发现质量堪忧，这简直是我们科普工作的绊脚石。</w:t>
      </w:r>
    </w:p>
    <w:p w14:paraId="1FE8B43D" w14:textId="77777777" w:rsidR="00D65F3E" w:rsidRDefault="00D65F3E" w:rsidP="00D65F3E">
      <w:pPr>
        <w:ind w:firstLine="480"/>
        <w:rPr>
          <w:rFonts w:hint="eastAsia"/>
        </w:rPr>
      </w:pPr>
      <w:r>
        <w:rPr>
          <w:rFonts w:hint="eastAsia"/>
        </w:rPr>
        <w:t>而利用上瘾机制这一问题，即关于学习“游戏和短视频”让人上瘾的手段这一点，我也不是专家，也不知道你有没有这方面能力能将其分析并运用到我们的科普宣传中，所以你量力而行，尽可能将其中的优点结合进来，而不是杂乱合并弄巧成拙。虽然相应公司和软件在这方面的心理研究了十几年，才建立起他们的商业帝国和用户粘性，光凭我们两个想洞悉，确实有点异想天开，不过我可以给你chatgpt总结的对“游戏和短视频”让人上瘾的目前研究，从而能够为优化ai指令带来更多的帮助：</w:t>
      </w:r>
    </w:p>
    <w:p w14:paraId="3D573B69" w14:textId="77777777" w:rsidR="00D65F3E" w:rsidRDefault="00D65F3E" w:rsidP="00D65F3E">
      <w:pPr>
        <w:ind w:firstLine="480"/>
        <w:rPr>
          <w:rFonts w:hint="eastAsia"/>
        </w:rPr>
      </w:pPr>
      <w:r>
        <w:rPr>
          <w:rFonts w:hint="eastAsia"/>
        </w:rPr>
        <w:t>好——我把“游戏 / 短视频上瘾机制”拆成 **（一）底层生理与认知机制</w:t>
      </w:r>
      <w:r>
        <w:rPr>
          <w:rFonts w:hint="eastAsia"/>
        </w:rPr>
        <w:lastRenderedPageBreak/>
        <w:t>（为什么会“上瘾”），（二）产品与算法如何把这些机制放大（为什么短视频/游戏如此有效），（三）把这些原理“用于科普短视频”的可执行清单（如何把学习做成愉快的习惯，但不越界成伤害）** 三层来讲。结论会给出**具体模版 / 案例 / 避坑与伦理清单**，你可以直接套用到视频制作脚本与频道设计上。为了严谨，我在关键断言后标注了近几年权威研究与综述来支撑（最重要的 5 条证据性引用）。</w:t>
      </w:r>
    </w:p>
    <w:p w14:paraId="568F0E46" w14:textId="77777777" w:rsidR="00D65F3E" w:rsidRDefault="00D65F3E" w:rsidP="00D65F3E">
      <w:pPr>
        <w:ind w:firstLine="480"/>
        <w:rPr>
          <w:rFonts w:hint="eastAsia"/>
        </w:rPr>
      </w:pPr>
    </w:p>
    <w:p w14:paraId="4923792F" w14:textId="77777777" w:rsidR="00D65F3E" w:rsidRDefault="00D65F3E" w:rsidP="00D65F3E">
      <w:pPr>
        <w:ind w:firstLine="480"/>
        <w:rPr>
          <w:rFonts w:hint="eastAsia"/>
        </w:rPr>
      </w:pPr>
      <w:r>
        <w:rPr>
          <w:rFonts w:hint="eastAsia"/>
        </w:rPr>
        <w:t>---</w:t>
      </w:r>
    </w:p>
    <w:p w14:paraId="70ECCD2C" w14:textId="77777777" w:rsidR="00D65F3E" w:rsidRDefault="00D65F3E" w:rsidP="00D65F3E">
      <w:pPr>
        <w:ind w:firstLine="480"/>
        <w:rPr>
          <w:rFonts w:hint="eastAsia"/>
        </w:rPr>
      </w:pPr>
    </w:p>
    <w:p w14:paraId="47880DAA" w14:textId="77777777" w:rsidR="00D65F3E" w:rsidRDefault="00D65F3E" w:rsidP="00D65F3E">
      <w:pPr>
        <w:ind w:firstLine="480"/>
        <w:rPr>
          <w:rFonts w:hint="eastAsia"/>
        </w:rPr>
      </w:pPr>
      <w:r>
        <w:rPr>
          <w:rFonts w:hint="eastAsia"/>
        </w:rPr>
        <w:t># 一、底层逻辑：为什么人会被“上瘾”？（生理 + 学习 + 注意力三条主线）</w:t>
      </w:r>
    </w:p>
    <w:p w14:paraId="49811630" w14:textId="77777777" w:rsidR="00D65F3E" w:rsidRDefault="00D65F3E" w:rsidP="00D65F3E">
      <w:pPr>
        <w:ind w:firstLine="480"/>
        <w:rPr>
          <w:rFonts w:hint="eastAsia"/>
        </w:rPr>
      </w:pPr>
    </w:p>
    <w:p w14:paraId="783D0AB2" w14:textId="77777777" w:rsidR="00D65F3E" w:rsidRDefault="00D65F3E" w:rsidP="00D65F3E">
      <w:pPr>
        <w:ind w:firstLine="480"/>
        <w:rPr>
          <w:rFonts w:hint="eastAsia"/>
        </w:rPr>
      </w:pPr>
      <w:r>
        <w:rPr>
          <w:rFonts w:hint="eastAsia"/>
        </w:rPr>
        <w:t>**1. 大脑的奖励/预测系统 —— 多巴胺与“奖励预测误差信号”**</w:t>
      </w:r>
    </w:p>
    <w:p w14:paraId="58D05802" w14:textId="77777777" w:rsidR="00D65F3E" w:rsidRDefault="00D65F3E" w:rsidP="00D65F3E">
      <w:pPr>
        <w:ind w:firstLine="480"/>
        <w:rPr>
          <w:rFonts w:hint="eastAsia"/>
        </w:rPr>
      </w:pPr>
    </w:p>
    <w:p w14:paraId="4BCD1C9E" w14:textId="77777777" w:rsidR="00D65F3E" w:rsidRDefault="00D65F3E" w:rsidP="00D65F3E">
      <w:pPr>
        <w:ind w:firstLine="480"/>
        <w:rPr>
          <w:rFonts w:hint="eastAsia"/>
        </w:rPr>
      </w:pPr>
      <w:r>
        <w:rPr>
          <w:rFonts w:hint="eastAsia"/>
        </w:rPr>
        <w:t>* 当人得到预期之外的好处（惊喜、胜利、社交认可）时，多巴胺瞬间释放，形成强烈的正向反馈，强化与该行为的联结。长期反复，这种回路会把某些触发-行为-奖励序列固化为“习惯”或强烈动机。许多综述把网络游戏/视频的成瘾机制与这类奖赏回路直接关联。([PMC][1])</w:t>
      </w:r>
    </w:p>
    <w:p w14:paraId="16CFB5B7" w14:textId="77777777" w:rsidR="00D65F3E" w:rsidRDefault="00D65F3E" w:rsidP="00D65F3E">
      <w:pPr>
        <w:ind w:firstLine="480"/>
        <w:rPr>
          <w:rFonts w:hint="eastAsia"/>
        </w:rPr>
      </w:pPr>
    </w:p>
    <w:p w14:paraId="397AD891" w14:textId="77777777" w:rsidR="00D65F3E" w:rsidRDefault="00D65F3E" w:rsidP="00D65F3E">
      <w:pPr>
        <w:ind w:firstLine="480"/>
        <w:rPr>
          <w:rFonts w:hint="eastAsia"/>
        </w:rPr>
      </w:pPr>
      <w:r>
        <w:rPr>
          <w:rFonts w:hint="eastAsia"/>
        </w:rPr>
        <w:t>**2. 强化学习里的“变比/间歇性奖励”威力最大**</w:t>
      </w:r>
    </w:p>
    <w:p w14:paraId="38D2F729" w14:textId="77777777" w:rsidR="00D65F3E" w:rsidRDefault="00D65F3E" w:rsidP="00D65F3E">
      <w:pPr>
        <w:ind w:firstLine="480"/>
        <w:rPr>
          <w:rFonts w:hint="eastAsia"/>
        </w:rPr>
      </w:pPr>
    </w:p>
    <w:p w14:paraId="1060BA7C" w14:textId="77777777" w:rsidR="00D65F3E" w:rsidRDefault="00D65F3E" w:rsidP="00D65F3E">
      <w:pPr>
        <w:ind w:firstLine="480"/>
        <w:rPr>
          <w:rFonts w:hint="eastAsia"/>
        </w:rPr>
      </w:pPr>
      <w:r>
        <w:rPr>
          <w:rFonts w:hint="eastAsia"/>
        </w:rPr>
        <w:t>* 行为心理学与神经经济学表明：可预测的奖励不如“间歇、变量奖励”强（variable-ratio/intermittent reinforcement）。也就是“有时候很丰富、有时候很少”的回报，会让人最难停下来（同理：老虎机、刷短视频滑动得到意外好内容的体验）。这正是很多游戏和短视频天然利用的设计学原理。([PMC][1])</w:t>
      </w:r>
    </w:p>
    <w:p w14:paraId="69DEF1AC" w14:textId="77777777" w:rsidR="00D65F3E" w:rsidRDefault="00D65F3E" w:rsidP="00D65F3E">
      <w:pPr>
        <w:ind w:firstLine="480"/>
        <w:rPr>
          <w:rFonts w:hint="eastAsia"/>
        </w:rPr>
      </w:pPr>
    </w:p>
    <w:p w14:paraId="28EA5064" w14:textId="77777777" w:rsidR="00D65F3E" w:rsidRDefault="00D65F3E" w:rsidP="00D65F3E">
      <w:pPr>
        <w:ind w:firstLine="480"/>
        <w:rPr>
          <w:rFonts w:hint="eastAsia"/>
        </w:rPr>
      </w:pPr>
      <w:r>
        <w:rPr>
          <w:rFonts w:hint="eastAsia"/>
        </w:rPr>
        <w:t>**3. 注意力稀缺 + 新奇/突显刺激（attentional capture）**</w:t>
      </w:r>
    </w:p>
    <w:p w14:paraId="401ADE4D" w14:textId="77777777" w:rsidR="00D65F3E" w:rsidRDefault="00D65F3E" w:rsidP="00D65F3E">
      <w:pPr>
        <w:ind w:firstLine="480"/>
        <w:rPr>
          <w:rFonts w:hint="eastAsia"/>
        </w:rPr>
      </w:pPr>
    </w:p>
    <w:p w14:paraId="61CEFEDF" w14:textId="77777777" w:rsidR="00D65F3E" w:rsidRDefault="00D65F3E" w:rsidP="00D65F3E">
      <w:pPr>
        <w:ind w:firstLine="480"/>
        <w:rPr>
          <w:rFonts w:hint="eastAsia"/>
        </w:rPr>
      </w:pPr>
      <w:r>
        <w:rPr>
          <w:rFonts w:hint="eastAsia"/>
        </w:rPr>
        <w:t>* 人的注意力是有限资源。平台能通过快速切换、新颖刺激、浓缩信息（短内容）来不断“重新抓住”你的注意力；每次“重新抓取”伴随小的奖励（微笑、好奇、笑点、惊讶），形成反复回访。学术上把这放在“注意力经济”与认知资源分配的框架里。([ResearchGate][2])</w:t>
      </w:r>
    </w:p>
    <w:p w14:paraId="5D14951D" w14:textId="77777777" w:rsidR="00D65F3E" w:rsidRDefault="00D65F3E" w:rsidP="00D65F3E">
      <w:pPr>
        <w:ind w:firstLine="480"/>
        <w:rPr>
          <w:rFonts w:hint="eastAsia"/>
        </w:rPr>
      </w:pPr>
    </w:p>
    <w:p w14:paraId="79A96D25" w14:textId="77777777" w:rsidR="00D65F3E" w:rsidRDefault="00D65F3E" w:rsidP="00D65F3E">
      <w:pPr>
        <w:ind w:firstLine="480"/>
        <w:rPr>
          <w:rFonts w:hint="eastAsia"/>
        </w:rPr>
      </w:pPr>
      <w:r>
        <w:rPr>
          <w:rFonts w:hint="eastAsia"/>
        </w:rPr>
        <w:t>**4. 社会奖励：认同、点赞、比较**</w:t>
      </w:r>
    </w:p>
    <w:p w14:paraId="73CD2F0E" w14:textId="77777777" w:rsidR="00D65F3E" w:rsidRDefault="00D65F3E" w:rsidP="00D65F3E">
      <w:pPr>
        <w:ind w:firstLine="480"/>
        <w:rPr>
          <w:rFonts w:hint="eastAsia"/>
        </w:rPr>
      </w:pPr>
    </w:p>
    <w:p w14:paraId="21932DCA" w14:textId="77777777" w:rsidR="00D65F3E" w:rsidRDefault="00D65F3E" w:rsidP="00D65F3E">
      <w:pPr>
        <w:ind w:firstLine="480"/>
        <w:rPr>
          <w:rFonts w:hint="eastAsia"/>
        </w:rPr>
      </w:pPr>
      <w:r>
        <w:rPr>
          <w:rFonts w:hint="eastAsia"/>
        </w:rPr>
        <w:t>* 社交回馈（点赞、评论、粉丝）是强烈的社会奖励，满足“被认可 / 被看见”的需求，尤其对年轻人更强。社交反馈本身具有即时性和可量化性（数字化点</w:t>
      </w:r>
      <w:r>
        <w:rPr>
          <w:rFonts w:hint="eastAsia"/>
        </w:rPr>
        <w:lastRenderedPageBreak/>
        <w:t>赞），这增强了动力。([PMC][3])</w:t>
      </w:r>
    </w:p>
    <w:p w14:paraId="2650620C" w14:textId="77777777" w:rsidR="00D65F3E" w:rsidRDefault="00D65F3E" w:rsidP="00D65F3E">
      <w:pPr>
        <w:ind w:firstLine="480"/>
        <w:rPr>
          <w:rFonts w:hint="eastAsia"/>
        </w:rPr>
      </w:pPr>
    </w:p>
    <w:p w14:paraId="74CE1AA8" w14:textId="77777777" w:rsidR="00D65F3E" w:rsidRDefault="00D65F3E" w:rsidP="00D65F3E">
      <w:pPr>
        <w:ind w:firstLine="480"/>
        <w:rPr>
          <w:rFonts w:hint="eastAsia"/>
        </w:rPr>
      </w:pPr>
      <w:r>
        <w:rPr>
          <w:rFonts w:hint="eastAsia"/>
        </w:rPr>
        <w:t>**5. 自我决定论与“内在动机”被切分**</w:t>
      </w:r>
    </w:p>
    <w:p w14:paraId="21E196FE" w14:textId="77777777" w:rsidR="00D65F3E" w:rsidRDefault="00D65F3E" w:rsidP="00D65F3E">
      <w:pPr>
        <w:ind w:firstLine="480"/>
        <w:rPr>
          <w:rFonts w:hint="eastAsia"/>
        </w:rPr>
      </w:pPr>
    </w:p>
    <w:p w14:paraId="666A60C4" w14:textId="77777777" w:rsidR="00D65F3E" w:rsidRDefault="00D65F3E" w:rsidP="00D65F3E">
      <w:pPr>
        <w:ind w:firstLine="480"/>
        <w:rPr>
          <w:rFonts w:hint="eastAsia"/>
        </w:rPr>
      </w:pPr>
      <w:r>
        <w:rPr>
          <w:rFonts w:hint="eastAsia"/>
        </w:rPr>
        <w:t>* 自我决定论（SDT）指出：当人感到“自主（autonomy）”“胜任（competence）”“相关（relatedness）”时，内在动机会强；但平台化奖励会把行为从内在动机转为外在反馈驱动（为了点赞/刷爽感而不是为学习）。要把“上瘾机制”正向利用，必须理解并维护观众的内在动机。([Mindtools][4])</w:t>
      </w:r>
    </w:p>
    <w:p w14:paraId="1A0F3EE2" w14:textId="77777777" w:rsidR="00D65F3E" w:rsidRDefault="00D65F3E" w:rsidP="00D65F3E">
      <w:pPr>
        <w:ind w:firstLine="480"/>
        <w:rPr>
          <w:rFonts w:hint="eastAsia"/>
        </w:rPr>
      </w:pPr>
    </w:p>
    <w:p w14:paraId="55EC2B5B" w14:textId="77777777" w:rsidR="00D65F3E" w:rsidRDefault="00D65F3E" w:rsidP="00D65F3E">
      <w:pPr>
        <w:ind w:firstLine="480"/>
        <w:rPr>
          <w:rFonts w:hint="eastAsia"/>
        </w:rPr>
      </w:pPr>
      <w:r>
        <w:rPr>
          <w:rFonts w:hint="eastAsia"/>
        </w:rPr>
        <w:t>---</w:t>
      </w:r>
    </w:p>
    <w:p w14:paraId="6048384B" w14:textId="77777777" w:rsidR="00D65F3E" w:rsidRDefault="00D65F3E" w:rsidP="00D65F3E">
      <w:pPr>
        <w:ind w:firstLine="480"/>
        <w:rPr>
          <w:rFonts w:hint="eastAsia"/>
        </w:rPr>
      </w:pPr>
    </w:p>
    <w:p w14:paraId="4DA48736" w14:textId="77777777" w:rsidR="00D65F3E" w:rsidRDefault="00D65F3E" w:rsidP="00D65F3E">
      <w:pPr>
        <w:ind w:firstLine="480"/>
        <w:rPr>
          <w:rFonts w:hint="eastAsia"/>
        </w:rPr>
      </w:pPr>
      <w:r>
        <w:rPr>
          <w:rFonts w:hint="eastAsia"/>
        </w:rPr>
        <w:t># 二、产品与算法如何把这些机制放大（短视频/游戏的“黑箱”要点）</w:t>
      </w:r>
    </w:p>
    <w:p w14:paraId="3BE40706" w14:textId="77777777" w:rsidR="00D65F3E" w:rsidRDefault="00D65F3E" w:rsidP="00D65F3E">
      <w:pPr>
        <w:ind w:firstLine="480"/>
        <w:rPr>
          <w:rFonts w:hint="eastAsia"/>
        </w:rPr>
      </w:pPr>
    </w:p>
    <w:p w14:paraId="35EE33F1" w14:textId="77777777" w:rsidR="00D65F3E" w:rsidRDefault="00D65F3E" w:rsidP="00D65F3E">
      <w:pPr>
        <w:ind w:firstLine="480"/>
        <w:rPr>
          <w:rFonts w:hint="eastAsia"/>
        </w:rPr>
      </w:pPr>
      <w:r>
        <w:rPr>
          <w:rFonts w:hint="eastAsia"/>
        </w:rPr>
        <w:t>**1. 极低摩擦（frictionless） + 无限流（infinite scroll / autoplay）**</w:t>
      </w:r>
    </w:p>
    <w:p w14:paraId="0E4B7853" w14:textId="77777777" w:rsidR="00D65F3E" w:rsidRDefault="00D65F3E" w:rsidP="00D65F3E">
      <w:pPr>
        <w:ind w:firstLine="480"/>
        <w:rPr>
          <w:rFonts w:hint="eastAsia"/>
        </w:rPr>
      </w:pPr>
    </w:p>
    <w:p w14:paraId="0053BE7B" w14:textId="77777777" w:rsidR="00D65F3E" w:rsidRDefault="00D65F3E" w:rsidP="00D65F3E">
      <w:pPr>
        <w:ind w:firstLine="480"/>
        <w:rPr>
          <w:rFonts w:hint="eastAsia"/>
        </w:rPr>
      </w:pPr>
      <w:r>
        <w:rPr>
          <w:rFonts w:hint="eastAsia"/>
        </w:rPr>
        <w:t>* 把用户从“决定是否继续”中解放出来：自动播放、滑动切换、短时循环，极大降低离开的门槛 → 更长观看时长。</w:t>
      </w:r>
    </w:p>
    <w:p w14:paraId="27BF1C3F" w14:textId="77777777" w:rsidR="00D65F3E" w:rsidRDefault="00D65F3E" w:rsidP="00D65F3E">
      <w:pPr>
        <w:ind w:firstLine="480"/>
        <w:rPr>
          <w:rFonts w:hint="eastAsia"/>
        </w:rPr>
      </w:pPr>
    </w:p>
    <w:p w14:paraId="69AB7321" w14:textId="77777777" w:rsidR="00D65F3E" w:rsidRDefault="00D65F3E" w:rsidP="00D65F3E">
      <w:pPr>
        <w:ind w:firstLine="480"/>
        <w:rPr>
          <w:rFonts w:hint="eastAsia"/>
        </w:rPr>
      </w:pPr>
      <w:r>
        <w:rPr>
          <w:rFonts w:hint="eastAsia"/>
        </w:rPr>
        <w:t>**2. 个性化推荐（算法把“变量奖励”精准化）**</w:t>
      </w:r>
    </w:p>
    <w:p w14:paraId="716CA3D5" w14:textId="77777777" w:rsidR="00D65F3E" w:rsidRDefault="00D65F3E" w:rsidP="00D65F3E">
      <w:pPr>
        <w:ind w:firstLine="480"/>
        <w:rPr>
          <w:rFonts w:hint="eastAsia"/>
        </w:rPr>
      </w:pPr>
    </w:p>
    <w:p w14:paraId="6FD62354" w14:textId="77777777" w:rsidR="00D65F3E" w:rsidRDefault="00D65F3E" w:rsidP="00D65F3E">
      <w:pPr>
        <w:ind w:firstLine="480"/>
        <w:rPr>
          <w:rFonts w:hint="eastAsia"/>
        </w:rPr>
      </w:pPr>
      <w:r>
        <w:rPr>
          <w:rFonts w:hint="eastAsia"/>
        </w:rPr>
        <w:t>* 推荐系统会用你的每个微交互（停留、点赞、复看）来训练模型，优先推送能够触发你强烈反应（惊奇/情绪/共鸣）的内容。最新实证实验证明：算法个性化会显著增加平台粘性与成瘾风险（实地实验/论文）。([SSRN][5])</w:t>
      </w:r>
    </w:p>
    <w:p w14:paraId="05163E96" w14:textId="77777777" w:rsidR="00D65F3E" w:rsidRDefault="00D65F3E" w:rsidP="00D65F3E">
      <w:pPr>
        <w:ind w:firstLine="480"/>
        <w:rPr>
          <w:rFonts w:hint="eastAsia"/>
        </w:rPr>
      </w:pPr>
    </w:p>
    <w:p w14:paraId="416BB7B7" w14:textId="77777777" w:rsidR="00D65F3E" w:rsidRDefault="00D65F3E" w:rsidP="00D65F3E">
      <w:pPr>
        <w:ind w:firstLine="480"/>
        <w:rPr>
          <w:rFonts w:hint="eastAsia"/>
        </w:rPr>
      </w:pPr>
      <w:r>
        <w:rPr>
          <w:rFonts w:hint="eastAsia"/>
        </w:rPr>
        <w:t>**3. 反馈放大器（即时、可量化的社会回报）**</w:t>
      </w:r>
    </w:p>
    <w:p w14:paraId="5C73BC4C" w14:textId="77777777" w:rsidR="00D65F3E" w:rsidRDefault="00D65F3E" w:rsidP="00D65F3E">
      <w:pPr>
        <w:ind w:firstLine="480"/>
        <w:rPr>
          <w:rFonts w:hint="eastAsia"/>
        </w:rPr>
      </w:pPr>
    </w:p>
    <w:p w14:paraId="5F0BA120" w14:textId="77777777" w:rsidR="00D65F3E" w:rsidRDefault="00D65F3E" w:rsidP="00D65F3E">
      <w:pPr>
        <w:ind w:firstLine="480"/>
        <w:rPr>
          <w:rFonts w:hint="eastAsia"/>
        </w:rPr>
      </w:pPr>
      <w:r>
        <w:rPr>
          <w:rFonts w:hint="eastAsia"/>
        </w:rPr>
        <w:t>* 点赞、分享、评论这些即时的、可量化的反馈，会被平台放大展示，形成社群信号（“我受欢迎”/“这很流行”），驱动更多发布与消费行为。([PMC][3])</w:t>
      </w:r>
    </w:p>
    <w:p w14:paraId="5C312995" w14:textId="77777777" w:rsidR="00D65F3E" w:rsidRDefault="00D65F3E" w:rsidP="00D65F3E">
      <w:pPr>
        <w:ind w:firstLine="480"/>
        <w:rPr>
          <w:rFonts w:hint="eastAsia"/>
        </w:rPr>
      </w:pPr>
    </w:p>
    <w:p w14:paraId="6515149D" w14:textId="77777777" w:rsidR="00D65F3E" w:rsidRDefault="00D65F3E" w:rsidP="00D65F3E">
      <w:pPr>
        <w:ind w:firstLine="480"/>
        <w:rPr>
          <w:rFonts w:hint="eastAsia"/>
        </w:rPr>
      </w:pPr>
      <w:r>
        <w:rPr>
          <w:rFonts w:hint="eastAsia"/>
        </w:rPr>
        <w:t>**4. 设计模型：触发—行动—奖励—投资（Hook 模型）**</w:t>
      </w:r>
    </w:p>
    <w:p w14:paraId="74C4C2EB" w14:textId="77777777" w:rsidR="00D65F3E" w:rsidRDefault="00D65F3E" w:rsidP="00D65F3E">
      <w:pPr>
        <w:ind w:firstLine="480"/>
        <w:rPr>
          <w:rFonts w:hint="eastAsia"/>
        </w:rPr>
      </w:pPr>
    </w:p>
    <w:p w14:paraId="3B76A330" w14:textId="77777777" w:rsidR="00D65F3E" w:rsidRDefault="00D65F3E" w:rsidP="00D65F3E">
      <w:pPr>
        <w:ind w:firstLine="480"/>
        <w:rPr>
          <w:rFonts w:hint="eastAsia"/>
        </w:rPr>
      </w:pPr>
      <w:r>
        <w:rPr>
          <w:rFonts w:hint="eastAsia"/>
        </w:rPr>
        <w:t>* 实用的产品设计模型（Nir Eyal 的 Hook）把上面机制工程化：先用触发（外部或内部），把行为变为易做的动作，给变量奖励，再让用户投入（评论、保存、订阅）产生下一次回访的内在动因。这个模型在产品设计里被广泛应用（可用于好也可能被滥用）。([Mindtools][4])</w:t>
      </w:r>
    </w:p>
    <w:p w14:paraId="515F3EFB" w14:textId="77777777" w:rsidR="00D65F3E" w:rsidRDefault="00D65F3E" w:rsidP="00D65F3E">
      <w:pPr>
        <w:ind w:firstLine="480"/>
        <w:rPr>
          <w:rFonts w:hint="eastAsia"/>
        </w:rPr>
      </w:pPr>
    </w:p>
    <w:p w14:paraId="4DFFF528" w14:textId="77777777" w:rsidR="00D65F3E" w:rsidRDefault="00D65F3E" w:rsidP="00D65F3E">
      <w:pPr>
        <w:ind w:firstLine="480"/>
        <w:rPr>
          <w:rFonts w:hint="eastAsia"/>
        </w:rPr>
      </w:pPr>
      <w:r>
        <w:rPr>
          <w:rFonts w:hint="eastAsia"/>
        </w:rPr>
        <w:t>**5. “流（flow）”状态与时间感丧失**</w:t>
      </w:r>
    </w:p>
    <w:p w14:paraId="6F6CCE6E" w14:textId="77777777" w:rsidR="00D65F3E" w:rsidRDefault="00D65F3E" w:rsidP="00D65F3E">
      <w:pPr>
        <w:ind w:firstLine="480"/>
        <w:rPr>
          <w:rFonts w:hint="eastAsia"/>
        </w:rPr>
      </w:pPr>
    </w:p>
    <w:p w14:paraId="3C383611" w14:textId="77777777" w:rsidR="00D65F3E" w:rsidRDefault="00D65F3E" w:rsidP="00D65F3E">
      <w:pPr>
        <w:ind w:firstLine="480"/>
        <w:rPr>
          <w:rFonts w:hint="eastAsia"/>
        </w:rPr>
      </w:pPr>
      <w:r>
        <w:rPr>
          <w:rFonts w:hint="eastAsia"/>
        </w:rPr>
        <w:t>* 当挑战与能力匹配时，人会进入高度沉浸的“流”状态，时间感丧失，这是长时间停留的心理学基础之一。短视频和游戏容易令用户进入微流体验（连续的小高潮/任务）。([Frontiers][6])</w:t>
      </w:r>
    </w:p>
    <w:p w14:paraId="537EF76D" w14:textId="77777777" w:rsidR="00D65F3E" w:rsidRDefault="00D65F3E" w:rsidP="00D65F3E">
      <w:pPr>
        <w:ind w:firstLine="480"/>
        <w:rPr>
          <w:rFonts w:hint="eastAsia"/>
        </w:rPr>
      </w:pPr>
    </w:p>
    <w:p w14:paraId="48E6F4DA" w14:textId="77777777" w:rsidR="00D65F3E" w:rsidRDefault="00D65F3E" w:rsidP="00D65F3E">
      <w:pPr>
        <w:ind w:firstLine="480"/>
        <w:rPr>
          <w:rFonts w:hint="eastAsia"/>
        </w:rPr>
      </w:pPr>
      <w:r>
        <w:rPr>
          <w:rFonts w:hint="eastAsia"/>
        </w:rPr>
        <w:t>---</w:t>
      </w:r>
    </w:p>
    <w:p w14:paraId="5F4C2A62" w14:textId="77777777" w:rsidR="00D65F3E" w:rsidRDefault="00D65F3E" w:rsidP="00D65F3E">
      <w:pPr>
        <w:ind w:firstLine="480"/>
        <w:rPr>
          <w:rFonts w:hint="eastAsia"/>
        </w:rPr>
      </w:pPr>
    </w:p>
    <w:p w14:paraId="0802CD9E" w14:textId="77777777" w:rsidR="00D65F3E" w:rsidRDefault="00D65F3E" w:rsidP="00D65F3E">
      <w:pPr>
        <w:ind w:firstLine="480"/>
        <w:rPr>
          <w:rFonts w:hint="eastAsia"/>
        </w:rPr>
      </w:pPr>
      <w:r>
        <w:rPr>
          <w:rFonts w:hint="eastAsia"/>
        </w:rPr>
        <w:t># 三、把这些原理“学以致用” — 为科普短视频设计的可执行框架（既能高效吸引，又尊重受众福祉）</w:t>
      </w:r>
    </w:p>
    <w:p w14:paraId="6E96DBF8" w14:textId="77777777" w:rsidR="00D65F3E" w:rsidRDefault="00D65F3E" w:rsidP="00D65F3E">
      <w:pPr>
        <w:ind w:firstLine="480"/>
        <w:rPr>
          <w:rFonts w:hint="eastAsia"/>
        </w:rPr>
      </w:pPr>
    </w:p>
    <w:p w14:paraId="2C81B46D" w14:textId="77777777" w:rsidR="00D65F3E" w:rsidRDefault="00D65F3E" w:rsidP="00D65F3E">
      <w:pPr>
        <w:ind w:firstLine="480"/>
        <w:rPr>
          <w:rFonts w:hint="eastAsia"/>
        </w:rPr>
      </w:pPr>
      <w:r>
        <w:rPr>
          <w:rFonts w:hint="eastAsia"/>
        </w:rPr>
        <w:t>下面给你一套**“吸引→学习→固化（非成瘾方向）”**的设计模版：每个点都给具体做法与示例脚本片段，便于立刻套用。</w:t>
      </w:r>
    </w:p>
    <w:p w14:paraId="06F392D7" w14:textId="77777777" w:rsidR="00D65F3E" w:rsidRDefault="00D65F3E" w:rsidP="00D65F3E">
      <w:pPr>
        <w:ind w:firstLine="480"/>
        <w:rPr>
          <w:rFonts w:hint="eastAsia"/>
        </w:rPr>
      </w:pPr>
    </w:p>
    <w:p w14:paraId="49550265" w14:textId="77777777" w:rsidR="00D65F3E" w:rsidRDefault="00D65F3E" w:rsidP="00D65F3E">
      <w:pPr>
        <w:ind w:firstLine="480"/>
        <w:rPr>
          <w:rFonts w:hint="eastAsia"/>
        </w:rPr>
      </w:pPr>
      <w:r>
        <w:rPr>
          <w:rFonts w:hint="eastAsia"/>
        </w:rPr>
        <w:t>## 总体原则（伦理 + 效果）</w:t>
      </w:r>
    </w:p>
    <w:p w14:paraId="5D49B0AF" w14:textId="77777777" w:rsidR="00D65F3E" w:rsidRDefault="00D65F3E" w:rsidP="00D65F3E">
      <w:pPr>
        <w:ind w:firstLine="480"/>
        <w:rPr>
          <w:rFonts w:hint="eastAsia"/>
        </w:rPr>
      </w:pPr>
    </w:p>
    <w:p w14:paraId="6F0C1B2A" w14:textId="77777777" w:rsidR="00D65F3E" w:rsidRDefault="00D65F3E" w:rsidP="00D65F3E">
      <w:pPr>
        <w:ind w:firstLine="480"/>
        <w:rPr>
          <w:rFonts w:hint="eastAsia"/>
        </w:rPr>
      </w:pPr>
      <w:r>
        <w:rPr>
          <w:rFonts w:hint="eastAsia"/>
        </w:rPr>
        <w:t>1. **目标明确**：先决定“用户看完后应该学会/记住什么”（1–2 个知识点）。</w:t>
      </w:r>
    </w:p>
    <w:p w14:paraId="3E7B022F" w14:textId="77777777" w:rsidR="00D65F3E" w:rsidRDefault="00D65F3E" w:rsidP="00D65F3E">
      <w:pPr>
        <w:ind w:firstLine="480"/>
        <w:rPr>
          <w:rFonts w:hint="eastAsia"/>
        </w:rPr>
      </w:pPr>
      <w:r>
        <w:rPr>
          <w:rFonts w:hint="eastAsia"/>
        </w:rPr>
        <w:t>2. **维护内在动机**：用好奇/意义来触发，而不是只靠外在奖励（不要做“刷爽而无学”）。</w:t>
      </w:r>
    </w:p>
    <w:p w14:paraId="100F9C85" w14:textId="77777777" w:rsidR="00D65F3E" w:rsidRDefault="00D65F3E" w:rsidP="00D65F3E">
      <w:pPr>
        <w:ind w:firstLine="480"/>
        <w:rPr>
          <w:rFonts w:hint="eastAsia"/>
        </w:rPr>
      </w:pPr>
      <w:r>
        <w:rPr>
          <w:rFonts w:hint="eastAsia"/>
        </w:rPr>
        <w:t>3. **给出完成感**：每条视频都要给用户“我学会了/我懂了”的小成就（胜任感）。</w:t>
      </w:r>
    </w:p>
    <w:p w14:paraId="41F44CD1" w14:textId="77777777" w:rsidR="00D65F3E" w:rsidRDefault="00D65F3E" w:rsidP="00D65F3E">
      <w:pPr>
        <w:ind w:firstLine="480"/>
        <w:rPr>
          <w:rFonts w:hint="eastAsia"/>
        </w:rPr>
      </w:pPr>
      <w:r>
        <w:rPr>
          <w:rFonts w:hint="eastAsia"/>
        </w:rPr>
        <w:t>4. **短而有节奏**：3–6 个段落（Hook → 示范 → 微任务/挑战 → 反转/惊喜 → CTA/复习）。</w:t>
      </w:r>
    </w:p>
    <w:p w14:paraId="5433D819" w14:textId="77777777" w:rsidR="00D65F3E" w:rsidRDefault="00D65F3E" w:rsidP="00D65F3E">
      <w:pPr>
        <w:ind w:firstLine="480"/>
        <w:rPr>
          <w:rFonts w:hint="eastAsia"/>
        </w:rPr>
      </w:pPr>
      <w:r>
        <w:rPr>
          <w:rFonts w:hint="eastAsia"/>
        </w:rPr>
        <w:t>5. **保护观众时间**：在频道层面用“学习路径”和“播放清单”把无限流变成有序学习（对抗随机化算法带来的碎片化）。</w:t>
      </w:r>
    </w:p>
    <w:p w14:paraId="63F61FAE" w14:textId="77777777" w:rsidR="00D65F3E" w:rsidRDefault="00D65F3E" w:rsidP="00D65F3E">
      <w:pPr>
        <w:ind w:firstLine="480"/>
        <w:rPr>
          <w:rFonts w:hint="eastAsia"/>
        </w:rPr>
      </w:pPr>
    </w:p>
    <w:p w14:paraId="742A45ED" w14:textId="77777777" w:rsidR="00D65F3E" w:rsidRDefault="00D65F3E" w:rsidP="00D65F3E">
      <w:pPr>
        <w:ind w:firstLine="480"/>
        <w:rPr>
          <w:rFonts w:hint="eastAsia"/>
        </w:rPr>
      </w:pPr>
      <w:r>
        <w:rPr>
          <w:rFonts w:hint="eastAsia"/>
        </w:rPr>
        <w:t>## 具体模版（0–60 秒短视频常用）</w:t>
      </w:r>
    </w:p>
    <w:p w14:paraId="14C98EA2" w14:textId="77777777" w:rsidR="00D65F3E" w:rsidRDefault="00D65F3E" w:rsidP="00D65F3E">
      <w:pPr>
        <w:ind w:firstLine="480"/>
        <w:rPr>
          <w:rFonts w:hint="eastAsia"/>
        </w:rPr>
      </w:pPr>
    </w:p>
    <w:p w14:paraId="1371A84F" w14:textId="77777777" w:rsidR="00D65F3E" w:rsidRDefault="00D65F3E" w:rsidP="00D65F3E">
      <w:pPr>
        <w:ind w:firstLine="480"/>
        <w:rPr>
          <w:rFonts w:hint="eastAsia"/>
        </w:rPr>
      </w:pPr>
      <w:r>
        <w:rPr>
          <w:rFonts w:hint="eastAsia"/>
        </w:rPr>
        <w:t>### 0–3s：强触发（Hook） —— 用一个“认知缺口”或情绪钩</w:t>
      </w:r>
    </w:p>
    <w:p w14:paraId="0A528ECF" w14:textId="77777777" w:rsidR="00D65F3E" w:rsidRDefault="00D65F3E" w:rsidP="00D65F3E">
      <w:pPr>
        <w:ind w:firstLine="480"/>
        <w:rPr>
          <w:rFonts w:hint="eastAsia"/>
        </w:rPr>
      </w:pPr>
    </w:p>
    <w:p w14:paraId="1C3D3FD7" w14:textId="77777777" w:rsidR="00D65F3E" w:rsidRDefault="00D65F3E" w:rsidP="00D65F3E">
      <w:pPr>
        <w:ind w:firstLine="480"/>
        <w:rPr>
          <w:rFonts w:hint="eastAsia"/>
        </w:rPr>
      </w:pPr>
      <w:r>
        <w:rPr>
          <w:rFonts w:hint="eastAsia"/>
        </w:rPr>
        <w:t>* 例：镜头切入配字幕 “你绝对想不到：每天喝咖啡能让记忆短期提高 30%？（错/对？）”</w:t>
      </w:r>
    </w:p>
    <w:p w14:paraId="74C6EE20" w14:textId="77777777" w:rsidR="00D65F3E" w:rsidRDefault="00D65F3E" w:rsidP="00D65F3E">
      <w:pPr>
        <w:ind w:firstLine="480"/>
        <w:rPr>
          <w:rFonts w:hint="eastAsia"/>
        </w:rPr>
      </w:pPr>
      <w:r>
        <w:rPr>
          <w:rFonts w:hint="eastAsia"/>
        </w:rPr>
        <w:t>* 原理：制造强烈的好奇或情绪差（新奇 + 预期违反），触发注意力（变量奖励的“悬念”部分）。（利用第1条神经奖励与好奇心）([PMC][1])</w:t>
      </w:r>
    </w:p>
    <w:p w14:paraId="0EAA255C" w14:textId="77777777" w:rsidR="00D65F3E" w:rsidRDefault="00D65F3E" w:rsidP="00D65F3E">
      <w:pPr>
        <w:ind w:firstLine="480"/>
        <w:rPr>
          <w:rFonts w:hint="eastAsia"/>
        </w:rPr>
      </w:pPr>
    </w:p>
    <w:p w14:paraId="3067E4E8" w14:textId="77777777" w:rsidR="00D65F3E" w:rsidRDefault="00D65F3E" w:rsidP="00D65F3E">
      <w:pPr>
        <w:ind w:firstLine="480"/>
        <w:rPr>
          <w:rFonts w:hint="eastAsia"/>
        </w:rPr>
      </w:pPr>
      <w:r>
        <w:rPr>
          <w:rFonts w:hint="eastAsia"/>
        </w:rPr>
        <w:t>### 3–20s：核心陈述 + 证据场景化</w:t>
      </w:r>
    </w:p>
    <w:p w14:paraId="1CC571C0" w14:textId="77777777" w:rsidR="00D65F3E" w:rsidRDefault="00D65F3E" w:rsidP="00D65F3E">
      <w:pPr>
        <w:ind w:firstLine="480"/>
        <w:rPr>
          <w:rFonts w:hint="eastAsia"/>
        </w:rPr>
      </w:pPr>
    </w:p>
    <w:p w14:paraId="5DA98194" w14:textId="77777777" w:rsidR="00D65F3E" w:rsidRDefault="00D65F3E" w:rsidP="00D65F3E">
      <w:pPr>
        <w:ind w:firstLine="480"/>
        <w:rPr>
          <w:rFonts w:hint="eastAsia"/>
        </w:rPr>
      </w:pPr>
      <w:r>
        <w:rPr>
          <w:rFonts w:hint="eastAsia"/>
        </w:rPr>
        <w:t>* 用图像/实验演示或快速举例把知识“可视化”。例如：3 个小实验画面并列，分别说明“记忆↑/↓ 的情况”。</w:t>
      </w:r>
    </w:p>
    <w:p w14:paraId="4ADCF8C3" w14:textId="77777777" w:rsidR="00D65F3E" w:rsidRDefault="00D65F3E" w:rsidP="00D65F3E">
      <w:pPr>
        <w:ind w:firstLine="480"/>
        <w:rPr>
          <w:rFonts w:hint="eastAsia"/>
        </w:rPr>
      </w:pPr>
      <w:r>
        <w:rPr>
          <w:rFonts w:hint="eastAsia"/>
        </w:rPr>
        <w:t>* 原理：短时高密度信息配合视觉可变性，保持注意力与情绪波动，维持小奖励流。([Frontiers][6])</w:t>
      </w:r>
    </w:p>
    <w:p w14:paraId="1A401D32" w14:textId="77777777" w:rsidR="00D65F3E" w:rsidRDefault="00D65F3E" w:rsidP="00D65F3E">
      <w:pPr>
        <w:ind w:firstLine="480"/>
        <w:rPr>
          <w:rFonts w:hint="eastAsia"/>
        </w:rPr>
      </w:pPr>
    </w:p>
    <w:p w14:paraId="28ACBE2A" w14:textId="77777777" w:rsidR="00D65F3E" w:rsidRDefault="00D65F3E" w:rsidP="00D65F3E">
      <w:pPr>
        <w:ind w:firstLine="480"/>
        <w:rPr>
          <w:rFonts w:hint="eastAsia"/>
        </w:rPr>
      </w:pPr>
      <w:r>
        <w:rPr>
          <w:rFonts w:hint="eastAsia"/>
        </w:rPr>
        <w:t>### 20–40s：微挑战（Action） —— 让观众做一个可操作的小任务</w:t>
      </w:r>
    </w:p>
    <w:p w14:paraId="0608112D" w14:textId="77777777" w:rsidR="00D65F3E" w:rsidRDefault="00D65F3E" w:rsidP="00D65F3E">
      <w:pPr>
        <w:ind w:firstLine="480"/>
        <w:rPr>
          <w:rFonts w:hint="eastAsia"/>
        </w:rPr>
      </w:pPr>
    </w:p>
    <w:p w14:paraId="7E879C7F" w14:textId="77777777" w:rsidR="00D65F3E" w:rsidRDefault="00D65F3E" w:rsidP="00D65F3E">
      <w:pPr>
        <w:ind w:firstLine="480"/>
        <w:rPr>
          <w:rFonts w:hint="eastAsia"/>
        </w:rPr>
      </w:pPr>
      <w:r>
        <w:rPr>
          <w:rFonts w:hint="eastAsia"/>
        </w:rPr>
        <w:t>* 例：“现在你有 10 秒，闭上眼想 3 个刚学到的词——计时开始。”（计时器进度条）</w:t>
      </w:r>
    </w:p>
    <w:p w14:paraId="338BBA56" w14:textId="77777777" w:rsidR="00D65F3E" w:rsidRDefault="00D65F3E" w:rsidP="00D65F3E">
      <w:pPr>
        <w:ind w:firstLine="480"/>
        <w:rPr>
          <w:rFonts w:hint="eastAsia"/>
        </w:rPr>
      </w:pPr>
      <w:r>
        <w:rPr>
          <w:rFonts w:hint="eastAsia"/>
        </w:rPr>
        <w:t>* 原理：行动产生即时心理投入（investment），提高记忆与后续回访概率（Hook 模型的“投资”环节）。([Mindtools][4])</w:t>
      </w:r>
    </w:p>
    <w:p w14:paraId="12783502" w14:textId="77777777" w:rsidR="00D65F3E" w:rsidRDefault="00D65F3E" w:rsidP="00D65F3E">
      <w:pPr>
        <w:ind w:firstLine="480"/>
        <w:rPr>
          <w:rFonts w:hint="eastAsia"/>
        </w:rPr>
      </w:pPr>
    </w:p>
    <w:p w14:paraId="2896574F" w14:textId="77777777" w:rsidR="00D65F3E" w:rsidRDefault="00D65F3E" w:rsidP="00D65F3E">
      <w:pPr>
        <w:ind w:firstLine="480"/>
        <w:rPr>
          <w:rFonts w:hint="eastAsia"/>
        </w:rPr>
      </w:pPr>
      <w:r>
        <w:rPr>
          <w:rFonts w:hint="eastAsia"/>
        </w:rPr>
        <w:t>### 40–55s：惊喜/反转奖励（Variable Reward） + 结论</w:t>
      </w:r>
    </w:p>
    <w:p w14:paraId="2AA0336A" w14:textId="77777777" w:rsidR="00D65F3E" w:rsidRDefault="00D65F3E" w:rsidP="00D65F3E">
      <w:pPr>
        <w:ind w:firstLine="480"/>
        <w:rPr>
          <w:rFonts w:hint="eastAsia"/>
        </w:rPr>
      </w:pPr>
    </w:p>
    <w:p w14:paraId="5EE12872" w14:textId="77777777" w:rsidR="00D65F3E" w:rsidRDefault="00D65F3E" w:rsidP="00D65F3E">
      <w:pPr>
        <w:ind w:firstLine="480"/>
        <w:rPr>
          <w:rFonts w:hint="eastAsia"/>
        </w:rPr>
      </w:pPr>
      <w:r>
        <w:rPr>
          <w:rFonts w:hint="eastAsia"/>
        </w:rPr>
        <w:t>* 给一个令人意外、但对学习有价值的额外事实或窍门（短而高价值）。这就是“变量奖励”——观众会因为“意外收获”更愿意继续看下一条。([PMC][1])</w:t>
      </w:r>
    </w:p>
    <w:p w14:paraId="7ED98D6E" w14:textId="77777777" w:rsidR="00D65F3E" w:rsidRDefault="00D65F3E" w:rsidP="00D65F3E">
      <w:pPr>
        <w:ind w:firstLine="480"/>
        <w:rPr>
          <w:rFonts w:hint="eastAsia"/>
        </w:rPr>
      </w:pPr>
    </w:p>
    <w:p w14:paraId="7B13A400" w14:textId="77777777" w:rsidR="00D65F3E" w:rsidRDefault="00D65F3E" w:rsidP="00D65F3E">
      <w:pPr>
        <w:ind w:firstLine="480"/>
        <w:rPr>
          <w:rFonts w:hint="eastAsia"/>
        </w:rPr>
      </w:pPr>
      <w:r>
        <w:rPr>
          <w:rFonts w:hint="eastAsia"/>
        </w:rPr>
        <w:t>### 55–60s：“善意的回路”CTA（可选）</w:t>
      </w:r>
    </w:p>
    <w:p w14:paraId="3B879BB2" w14:textId="77777777" w:rsidR="00D65F3E" w:rsidRDefault="00D65F3E" w:rsidP="00D65F3E">
      <w:pPr>
        <w:ind w:firstLine="480"/>
        <w:rPr>
          <w:rFonts w:hint="eastAsia"/>
        </w:rPr>
      </w:pPr>
    </w:p>
    <w:p w14:paraId="5C6CD3B4" w14:textId="77777777" w:rsidR="00D65F3E" w:rsidRDefault="00D65F3E" w:rsidP="00D65F3E">
      <w:pPr>
        <w:ind w:firstLine="480"/>
        <w:rPr>
          <w:rFonts w:hint="eastAsia"/>
        </w:rPr>
      </w:pPr>
      <w:r>
        <w:rPr>
          <w:rFonts w:hint="eastAsia"/>
        </w:rPr>
        <w:t>* CTA 不要是“再刷我”，而是“把这个方法试 24 小时并分享结果到评论/群组”，把奖励指向学习成果与社群认可（转化为内在/社会动机而非单纯刷时长）。</w:t>
      </w:r>
    </w:p>
    <w:p w14:paraId="56028AA3" w14:textId="77777777" w:rsidR="00D65F3E" w:rsidRDefault="00D65F3E" w:rsidP="00D65F3E">
      <w:pPr>
        <w:ind w:firstLine="480"/>
        <w:rPr>
          <w:rFonts w:hint="eastAsia"/>
        </w:rPr>
      </w:pPr>
    </w:p>
    <w:p w14:paraId="3A8D7EC9" w14:textId="77777777" w:rsidR="00D65F3E" w:rsidRDefault="00D65F3E" w:rsidP="00D65F3E">
      <w:pPr>
        <w:ind w:firstLine="480"/>
        <w:rPr>
          <w:rFonts w:hint="eastAsia"/>
        </w:rPr>
      </w:pPr>
      <w:r>
        <w:rPr>
          <w:rFonts w:hint="eastAsia"/>
        </w:rPr>
        <w:t>---</w:t>
      </w:r>
    </w:p>
    <w:p w14:paraId="6145AA40" w14:textId="77777777" w:rsidR="00D65F3E" w:rsidRDefault="00D65F3E" w:rsidP="00D65F3E">
      <w:pPr>
        <w:ind w:firstLine="480"/>
        <w:rPr>
          <w:rFonts w:hint="eastAsia"/>
        </w:rPr>
      </w:pPr>
    </w:p>
    <w:p w14:paraId="48A15328" w14:textId="77777777" w:rsidR="00D65F3E" w:rsidRDefault="00D65F3E" w:rsidP="00D65F3E">
      <w:pPr>
        <w:ind w:firstLine="480"/>
        <w:rPr>
          <w:rFonts w:hint="eastAsia"/>
        </w:rPr>
      </w:pPr>
      <w:r>
        <w:rPr>
          <w:rFonts w:hint="eastAsia"/>
        </w:rPr>
        <w:t>## 频道层级策略（对抗“碎片化＋无限流”的负面影响）</w:t>
      </w:r>
    </w:p>
    <w:p w14:paraId="700013AC" w14:textId="77777777" w:rsidR="00D65F3E" w:rsidRDefault="00D65F3E" w:rsidP="00D65F3E">
      <w:pPr>
        <w:ind w:firstLine="480"/>
        <w:rPr>
          <w:rFonts w:hint="eastAsia"/>
        </w:rPr>
      </w:pPr>
    </w:p>
    <w:p w14:paraId="4DFFAE23" w14:textId="77777777" w:rsidR="00D65F3E" w:rsidRDefault="00D65F3E" w:rsidP="00D65F3E">
      <w:pPr>
        <w:ind w:firstLine="480"/>
        <w:rPr>
          <w:rFonts w:hint="eastAsia"/>
        </w:rPr>
      </w:pPr>
      <w:r>
        <w:rPr>
          <w:rFonts w:hint="eastAsia"/>
        </w:rPr>
        <w:t>1. **学习播放清单（learning playlists）**：把短视频串成 5–8 条的微课程（每条 30–60s），平台的个性化算法会更容易把观看迁移为序列式学习（把算法的个性化变成你的利器，而不是随机流）。</w:t>
      </w:r>
    </w:p>
    <w:p w14:paraId="64C849E8" w14:textId="77777777" w:rsidR="00D65F3E" w:rsidRDefault="00D65F3E" w:rsidP="00D65F3E">
      <w:pPr>
        <w:ind w:firstLine="480"/>
        <w:rPr>
          <w:rFonts w:hint="eastAsia"/>
        </w:rPr>
      </w:pPr>
      <w:r>
        <w:rPr>
          <w:rFonts w:hint="eastAsia"/>
        </w:rPr>
        <w:t>2. **周期复习机制（对抗遗忘）**：在第 3、7、14 天用短片提醒/quiz——符合间隔重复与加固记忆。</w:t>
      </w:r>
    </w:p>
    <w:p w14:paraId="72C83746" w14:textId="77777777" w:rsidR="00D65F3E" w:rsidRDefault="00D65F3E" w:rsidP="00D65F3E">
      <w:pPr>
        <w:ind w:firstLine="480"/>
        <w:rPr>
          <w:rFonts w:hint="eastAsia"/>
        </w:rPr>
      </w:pPr>
      <w:r>
        <w:rPr>
          <w:rFonts w:hint="eastAsia"/>
        </w:rPr>
        <w:t>3. **社群任务**：每周布置小挑战，让观众在评论/群里晒成果，利用社会认证巩固学习动机。</w:t>
      </w:r>
    </w:p>
    <w:p w14:paraId="05FD6B26" w14:textId="77777777" w:rsidR="00D65F3E" w:rsidRDefault="00D65F3E" w:rsidP="00D65F3E">
      <w:pPr>
        <w:ind w:firstLine="480"/>
        <w:rPr>
          <w:rFonts w:hint="eastAsia"/>
        </w:rPr>
      </w:pPr>
      <w:r>
        <w:rPr>
          <w:rFonts w:hint="eastAsia"/>
        </w:rPr>
        <w:lastRenderedPageBreak/>
        <w:t>4. **透明与边界**：在频道资料或视频结尾明确提示“建议每日学习时长”和“如何健康观看”（这是伦理与品牌信任构建）。</w:t>
      </w:r>
    </w:p>
    <w:p w14:paraId="660447E0" w14:textId="77777777" w:rsidR="00D65F3E" w:rsidRDefault="00D65F3E" w:rsidP="00D65F3E">
      <w:pPr>
        <w:ind w:firstLine="480"/>
        <w:rPr>
          <w:rFonts w:hint="eastAsia"/>
        </w:rPr>
      </w:pPr>
    </w:p>
    <w:p w14:paraId="4D46499F" w14:textId="77777777" w:rsidR="00D65F3E" w:rsidRDefault="00D65F3E" w:rsidP="00D65F3E">
      <w:pPr>
        <w:ind w:firstLine="480"/>
        <w:rPr>
          <w:rFonts w:hint="eastAsia"/>
        </w:rPr>
      </w:pPr>
      <w:r>
        <w:rPr>
          <w:rFonts w:hint="eastAsia"/>
        </w:rPr>
        <w:t>---</w:t>
      </w:r>
    </w:p>
    <w:p w14:paraId="1C832C29" w14:textId="77777777" w:rsidR="00D65F3E" w:rsidRDefault="00D65F3E" w:rsidP="00D65F3E">
      <w:pPr>
        <w:ind w:firstLine="480"/>
        <w:rPr>
          <w:rFonts w:hint="eastAsia"/>
        </w:rPr>
      </w:pPr>
    </w:p>
    <w:p w14:paraId="6F41DABD" w14:textId="77777777" w:rsidR="00D65F3E" w:rsidRDefault="00D65F3E" w:rsidP="00D65F3E">
      <w:pPr>
        <w:ind w:firstLine="480"/>
        <w:rPr>
          <w:rFonts w:hint="eastAsia"/>
        </w:rPr>
      </w:pPr>
      <w:r>
        <w:rPr>
          <w:rFonts w:hint="eastAsia"/>
        </w:rPr>
        <w:t># 四、示例脚本（直接可复制粘贴的短视频脚本，30–50s）</w:t>
      </w:r>
    </w:p>
    <w:p w14:paraId="4C716731" w14:textId="77777777" w:rsidR="00D65F3E" w:rsidRDefault="00D65F3E" w:rsidP="00D65F3E">
      <w:pPr>
        <w:ind w:firstLine="480"/>
        <w:rPr>
          <w:rFonts w:hint="eastAsia"/>
        </w:rPr>
      </w:pPr>
    </w:p>
    <w:p w14:paraId="3590973F" w14:textId="77777777" w:rsidR="00D65F3E" w:rsidRDefault="00D65F3E" w:rsidP="00D65F3E">
      <w:pPr>
        <w:ind w:firstLine="480"/>
        <w:rPr>
          <w:rFonts w:hint="eastAsia"/>
        </w:rPr>
      </w:pPr>
      <w:r>
        <w:rPr>
          <w:rFonts w:hint="eastAsia"/>
        </w:rPr>
        <w:t>&gt; 标题：3 个科学小技巧，让你 24 小时记住新知识（含小测）</w:t>
      </w:r>
    </w:p>
    <w:p w14:paraId="07071A91" w14:textId="77777777" w:rsidR="00D65F3E" w:rsidRDefault="00D65F3E" w:rsidP="00D65F3E">
      <w:pPr>
        <w:ind w:firstLine="480"/>
        <w:rPr>
          <w:rFonts w:hint="eastAsia"/>
        </w:rPr>
      </w:pPr>
    </w:p>
    <w:p w14:paraId="3692D583" w14:textId="77777777" w:rsidR="00D65F3E" w:rsidRDefault="00D65F3E" w:rsidP="00D65F3E">
      <w:pPr>
        <w:ind w:firstLine="480"/>
        <w:rPr>
          <w:rFonts w:hint="eastAsia"/>
        </w:rPr>
      </w:pPr>
      <w:r>
        <w:rPr>
          <w:rFonts w:hint="eastAsia"/>
        </w:rPr>
        <w:t>脚本（秒数标注）：</w:t>
      </w:r>
    </w:p>
    <w:p w14:paraId="3A15DC34" w14:textId="77777777" w:rsidR="00D65F3E" w:rsidRDefault="00D65F3E" w:rsidP="00D65F3E">
      <w:pPr>
        <w:ind w:firstLine="480"/>
        <w:rPr>
          <w:rFonts w:hint="eastAsia"/>
        </w:rPr>
      </w:pPr>
      <w:r>
        <w:rPr>
          <w:rFonts w:hint="eastAsia"/>
        </w:rPr>
        <w:t>0–3s（画面：快剪，字幕）：“只要 30 秒，记住新知识效率翻 3 倍——错过就可惜！”（Hook）</w:t>
      </w:r>
    </w:p>
    <w:p w14:paraId="73AD9A05" w14:textId="77777777" w:rsidR="00D65F3E" w:rsidRDefault="00D65F3E" w:rsidP="00D65F3E">
      <w:pPr>
        <w:ind w:firstLine="480"/>
        <w:rPr>
          <w:rFonts w:hint="eastAsia"/>
        </w:rPr>
      </w:pPr>
      <w:r>
        <w:rPr>
          <w:rFonts w:hint="eastAsia"/>
        </w:rPr>
        <w:t>3–15s（画面：实验演示）：“技巧一：读出声。研究显示，读出声比默读记忆更牢。试试念出来的力量。”（示范）</w:t>
      </w:r>
    </w:p>
    <w:p w14:paraId="65FA9791" w14:textId="77777777" w:rsidR="00D65F3E" w:rsidRDefault="00D65F3E" w:rsidP="00D65F3E">
      <w:pPr>
        <w:ind w:firstLine="480"/>
        <w:rPr>
          <w:rFonts w:hint="eastAsia"/>
        </w:rPr>
      </w:pPr>
      <w:r>
        <w:rPr>
          <w:rFonts w:hint="eastAsia"/>
        </w:rPr>
        <w:t>15–25s（画面：计时器+互动）：“现在你有 8 秒，读出下面这句话并在评论写下第一个词：‘蓝色海豚会跳舞’——开始！”（微任务/投资）</w:t>
      </w:r>
    </w:p>
    <w:p w14:paraId="5995894A" w14:textId="77777777" w:rsidR="00D65F3E" w:rsidRDefault="00D65F3E" w:rsidP="00D65F3E">
      <w:pPr>
        <w:ind w:firstLine="480"/>
        <w:rPr>
          <w:rFonts w:hint="eastAsia"/>
        </w:rPr>
      </w:pPr>
      <w:r>
        <w:rPr>
          <w:rFonts w:hint="eastAsia"/>
        </w:rPr>
        <w:t>25–40s（画面：意外事实 + 总结）：“惊喜：把信息编成小故事后，记忆会更稳（背后是情绪与情境编码）。把刚才的句子变成 2 句话的小故事然后重复一次。”（变量奖励/小技巧）</w:t>
      </w:r>
    </w:p>
    <w:p w14:paraId="58C0C023" w14:textId="77777777" w:rsidR="00D65F3E" w:rsidRDefault="00D65F3E" w:rsidP="00D65F3E">
      <w:pPr>
        <w:ind w:firstLine="480"/>
        <w:rPr>
          <w:rFonts w:hint="eastAsia"/>
        </w:rPr>
      </w:pPr>
      <w:r>
        <w:rPr>
          <w:rFonts w:hint="eastAsia"/>
        </w:rPr>
        <w:t>40–50s（画面：CTA、温馨提示）：“明天我们用同一方法学英文单词——加入播放列表，别忘了只学一个技巧就能看到效果（健康看视频提示）。”</w:t>
      </w:r>
    </w:p>
    <w:p w14:paraId="7597D9E6" w14:textId="77777777" w:rsidR="00D65F3E" w:rsidRDefault="00D65F3E" w:rsidP="00D65F3E">
      <w:pPr>
        <w:ind w:firstLine="480"/>
        <w:rPr>
          <w:rFonts w:hint="eastAsia"/>
        </w:rPr>
      </w:pPr>
    </w:p>
    <w:p w14:paraId="5D8F4EEE" w14:textId="77777777" w:rsidR="00D65F3E" w:rsidRDefault="00D65F3E" w:rsidP="00D65F3E">
      <w:pPr>
        <w:ind w:firstLine="480"/>
        <w:rPr>
          <w:rFonts w:hint="eastAsia"/>
        </w:rPr>
      </w:pPr>
      <w:r>
        <w:rPr>
          <w:rFonts w:hint="eastAsia"/>
        </w:rPr>
        <w:t>---</w:t>
      </w:r>
    </w:p>
    <w:p w14:paraId="5DD3DC65" w14:textId="77777777" w:rsidR="00D65F3E" w:rsidRDefault="00D65F3E" w:rsidP="00D65F3E">
      <w:pPr>
        <w:ind w:firstLine="480"/>
        <w:rPr>
          <w:rFonts w:hint="eastAsia"/>
        </w:rPr>
      </w:pPr>
    </w:p>
    <w:p w14:paraId="23BB0A07" w14:textId="77777777" w:rsidR="00D65F3E" w:rsidRDefault="00D65F3E" w:rsidP="00D65F3E">
      <w:pPr>
        <w:ind w:firstLine="480"/>
        <w:rPr>
          <w:rFonts w:hint="eastAsia"/>
        </w:rPr>
      </w:pPr>
      <w:r>
        <w:rPr>
          <w:rFonts w:hint="eastAsia"/>
        </w:rPr>
        <w:t># 五、如何衡量“有效但不伤害”（关键指标与红线）</w:t>
      </w:r>
    </w:p>
    <w:p w14:paraId="597C6145" w14:textId="77777777" w:rsidR="00D65F3E" w:rsidRDefault="00D65F3E" w:rsidP="00D65F3E">
      <w:pPr>
        <w:ind w:firstLine="480"/>
        <w:rPr>
          <w:rFonts w:hint="eastAsia"/>
        </w:rPr>
      </w:pPr>
    </w:p>
    <w:p w14:paraId="13AC6CC9" w14:textId="77777777" w:rsidR="00D65F3E" w:rsidRDefault="00D65F3E" w:rsidP="00D65F3E">
      <w:pPr>
        <w:ind w:firstLine="480"/>
        <w:rPr>
          <w:rFonts w:hint="eastAsia"/>
        </w:rPr>
      </w:pPr>
      <w:r>
        <w:rPr>
          <w:rFonts w:hint="eastAsia"/>
        </w:rPr>
        <w:t>**要监测（量化）**：</w:t>
      </w:r>
    </w:p>
    <w:p w14:paraId="58D610E4" w14:textId="77777777" w:rsidR="00D65F3E" w:rsidRDefault="00D65F3E" w:rsidP="00D65F3E">
      <w:pPr>
        <w:ind w:firstLine="480"/>
        <w:rPr>
          <w:rFonts w:hint="eastAsia"/>
        </w:rPr>
      </w:pPr>
    </w:p>
    <w:p w14:paraId="2752EBAC" w14:textId="77777777" w:rsidR="00D65F3E" w:rsidRDefault="00D65F3E" w:rsidP="00D65F3E">
      <w:pPr>
        <w:ind w:firstLine="480"/>
        <w:rPr>
          <w:rFonts w:hint="eastAsia"/>
        </w:rPr>
      </w:pPr>
      <w:r>
        <w:rPr>
          <w:rFonts w:hint="eastAsia"/>
        </w:rPr>
        <w:t>* 学习效果：短测通过率、后测（7 天后）留存率。</w:t>
      </w:r>
    </w:p>
    <w:p w14:paraId="3327EE17" w14:textId="77777777" w:rsidR="00D65F3E" w:rsidRDefault="00D65F3E" w:rsidP="00D65F3E">
      <w:pPr>
        <w:ind w:firstLine="480"/>
        <w:rPr>
          <w:rFonts w:hint="eastAsia"/>
        </w:rPr>
      </w:pPr>
      <w:r>
        <w:rPr>
          <w:rFonts w:hint="eastAsia"/>
        </w:rPr>
        <w:t>* 参与质量：评论深度、重复观看比例（但注意：重复观看若只是“刷爽”不是好信号）。</w:t>
      </w:r>
    </w:p>
    <w:p w14:paraId="1DE5C292" w14:textId="77777777" w:rsidR="00D65F3E" w:rsidRDefault="00D65F3E" w:rsidP="00D65F3E">
      <w:pPr>
        <w:ind w:firstLine="480"/>
        <w:rPr>
          <w:rFonts w:hint="eastAsia"/>
        </w:rPr>
      </w:pPr>
      <w:r>
        <w:rPr>
          <w:rFonts w:hint="eastAsia"/>
        </w:rPr>
        <w:t>* 健康指标（红线）：单个用户日均观看时长是否异常上升、投诉/负面情绪评论比例上升。</w:t>
      </w:r>
    </w:p>
    <w:p w14:paraId="12662931" w14:textId="77777777" w:rsidR="00D65F3E" w:rsidRDefault="00D65F3E" w:rsidP="00D65F3E">
      <w:pPr>
        <w:ind w:firstLine="480"/>
        <w:rPr>
          <w:rFonts w:hint="eastAsia"/>
        </w:rPr>
      </w:pPr>
    </w:p>
    <w:p w14:paraId="74470195" w14:textId="77777777" w:rsidR="00D65F3E" w:rsidRDefault="00D65F3E" w:rsidP="00D65F3E">
      <w:pPr>
        <w:ind w:firstLine="480"/>
        <w:rPr>
          <w:rFonts w:hint="eastAsia"/>
        </w:rPr>
      </w:pPr>
      <w:r>
        <w:rPr>
          <w:rFonts w:hint="eastAsia"/>
        </w:rPr>
        <w:t>**伦理红线（不要做）**：</w:t>
      </w:r>
    </w:p>
    <w:p w14:paraId="6314A797" w14:textId="77777777" w:rsidR="00D65F3E" w:rsidRDefault="00D65F3E" w:rsidP="00D65F3E">
      <w:pPr>
        <w:ind w:firstLine="480"/>
        <w:rPr>
          <w:rFonts w:hint="eastAsia"/>
        </w:rPr>
      </w:pPr>
    </w:p>
    <w:p w14:paraId="2A6E2C71" w14:textId="77777777" w:rsidR="00D65F3E" w:rsidRDefault="00D65F3E" w:rsidP="00D65F3E">
      <w:pPr>
        <w:ind w:firstLine="480"/>
        <w:rPr>
          <w:rFonts w:hint="eastAsia"/>
        </w:rPr>
      </w:pPr>
      <w:r>
        <w:rPr>
          <w:rFonts w:hint="eastAsia"/>
        </w:rPr>
        <w:lastRenderedPageBreak/>
        <w:t>* 利用恐惧 / 强烈情绪操纵（制造焦虑以提高留存）。</w:t>
      </w:r>
    </w:p>
    <w:p w14:paraId="5FABA3B2" w14:textId="77777777" w:rsidR="00D65F3E" w:rsidRDefault="00D65F3E" w:rsidP="00D65F3E">
      <w:pPr>
        <w:ind w:firstLine="480"/>
        <w:rPr>
          <w:rFonts w:hint="eastAsia"/>
        </w:rPr>
      </w:pPr>
      <w:r>
        <w:rPr>
          <w:rFonts w:hint="eastAsia"/>
        </w:rPr>
        <w:t>* 故意制造“无限循环”不提供正当结束或学习成果。</w:t>
      </w:r>
    </w:p>
    <w:p w14:paraId="56B3C9CA" w14:textId="77777777" w:rsidR="00D65F3E" w:rsidRDefault="00D65F3E" w:rsidP="00D65F3E">
      <w:pPr>
        <w:ind w:firstLine="480"/>
        <w:rPr>
          <w:rFonts w:hint="eastAsia"/>
        </w:rPr>
      </w:pPr>
      <w:r>
        <w:rPr>
          <w:rFonts w:hint="eastAsia"/>
        </w:rPr>
        <w:t>* 用虚假或误导性悬念吸引点击（短期流量换取长期信用损失）。</w:t>
      </w:r>
    </w:p>
    <w:p w14:paraId="4A513A53" w14:textId="77777777" w:rsidR="00D65F3E" w:rsidRDefault="00D65F3E" w:rsidP="00D65F3E">
      <w:pPr>
        <w:ind w:firstLine="480"/>
        <w:rPr>
          <w:rFonts w:hint="eastAsia"/>
        </w:rPr>
      </w:pPr>
      <w:r>
        <w:rPr>
          <w:rFonts w:hint="eastAsia"/>
        </w:rPr>
        <w:t>* 设计让未成年人沉迷的元素（尤其是个性化推荐 + 社交奖励）。</w:t>
      </w:r>
    </w:p>
    <w:p w14:paraId="29376A3B" w14:textId="77777777" w:rsidR="00D65F3E" w:rsidRDefault="00D65F3E" w:rsidP="00D65F3E">
      <w:pPr>
        <w:ind w:firstLine="480"/>
        <w:rPr>
          <w:rFonts w:hint="eastAsia"/>
        </w:rPr>
      </w:pPr>
      <w:r>
        <w:rPr>
          <w:rFonts w:hint="eastAsia"/>
        </w:rPr>
        <w:t xml:space="preserve">  这些做法可能短期有效，但会损害受众/平台合规与长期品牌。相关学术界与监管也越来越关注算法导致的“注意力伤害”。([PMC][7])</w:t>
      </w:r>
    </w:p>
    <w:p w14:paraId="4DF3185F" w14:textId="77777777" w:rsidR="00D65F3E" w:rsidRDefault="00D65F3E" w:rsidP="00D65F3E">
      <w:pPr>
        <w:ind w:firstLine="480"/>
        <w:rPr>
          <w:rFonts w:hint="eastAsia"/>
        </w:rPr>
      </w:pPr>
    </w:p>
    <w:p w14:paraId="01FAE489" w14:textId="77777777" w:rsidR="00D65F3E" w:rsidRDefault="00D65F3E" w:rsidP="00D65F3E">
      <w:pPr>
        <w:ind w:firstLine="480"/>
        <w:rPr>
          <w:rFonts w:hint="eastAsia"/>
        </w:rPr>
      </w:pPr>
      <w:r>
        <w:rPr>
          <w:rFonts w:hint="eastAsia"/>
        </w:rPr>
        <w:t>---</w:t>
      </w:r>
    </w:p>
    <w:p w14:paraId="111DFE17" w14:textId="77777777" w:rsidR="00D65F3E" w:rsidRDefault="00D65F3E" w:rsidP="00D65F3E">
      <w:pPr>
        <w:ind w:firstLine="480"/>
        <w:rPr>
          <w:rFonts w:hint="eastAsia"/>
        </w:rPr>
      </w:pPr>
    </w:p>
    <w:p w14:paraId="46A9732D" w14:textId="77777777" w:rsidR="00D65F3E" w:rsidRDefault="00D65F3E" w:rsidP="00D65F3E">
      <w:pPr>
        <w:ind w:firstLine="480"/>
        <w:rPr>
          <w:rFonts w:hint="eastAsia"/>
        </w:rPr>
      </w:pPr>
      <w:r>
        <w:rPr>
          <w:rFonts w:hint="eastAsia"/>
        </w:rPr>
        <w:t># 六、把学术论据和产品实验结合：为什么这套方法能“既有效又安全”？</w:t>
      </w:r>
    </w:p>
    <w:p w14:paraId="6DB46661" w14:textId="77777777" w:rsidR="00D65F3E" w:rsidRDefault="00D65F3E" w:rsidP="00D65F3E">
      <w:pPr>
        <w:ind w:firstLine="480"/>
        <w:rPr>
          <w:rFonts w:hint="eastAsia"/>
        </w:rPr>
      </w:pPr>
    </w:p>
    <w:p w14:paraId="3CC879B2" w14:textId="77777777" w:rsidR="00D65F3E" w:rsidRDefault="00D65F3E" w:rsidP="00D65F3E">
      <w:pPr>
        <w:ind w:firstLine="480"/>
        <w:rPr>
          <w:rFonts w:hint="eastAsia"/>
        </w:rPr>
      </w:pPr>
      <w:r>
        <w:rPr>
          <w:rFonts w:hint="eastAsia"/>
        </w:rPr>
        <w:t>* 神经与行为科学告诉我们：**好奇 + 变量奖励 + 小投资** 强化短期记忆和行为重复（学术综述与实验支持）。([PMC][1])</w:t>
      </w:r>
    </w:p>
    <w:p w14:paraId="71F16F36" w14:textId="77777777" w:rsidR="00D65F3E" w:rsidRDefault="00D65F3E" w:rsidP="00D65F3E">
      <w:pPr>
        <w:ind w:firstLine="480"/>
        <w:rPr>
          <w:rFonts w:hint="eastAsia"/>
        </w:rPr>
      </w:pPr>
      <w:r>
        <w:rPr>
          <w:rFonts w:hint="eastAsia"/>
        </w:rPr>
        <w:t>* 平台/算法实验显示：个性化推荐会放大粘性；把它导向序列学习（播放清单、复习）能把“被动刷”转成“主动学”。那项对 Douyin 的实地实验直接表明算法个性化会显著影响成瘾/停留行为，说明我们要主动“把算法利用为教学路径”。([SSRN][5])</w:t>
      </w:r>
    </w:p>
    <w:p w14:paraId="56446ABE" w14:textId="77777777" w:rsidR="00D65F3E" w:rsidRDefault="00D65F3E" w:rsidP="00D65F3E">
      <w:pPr>
        <w:ind w:firstLine="480"/>
        <w:rPr>
          <w:rFonts w:hint="eastAsia"/>
        </w:rPr>
      </w:pPr>
      <w:r>
        <w:rPr>
          <w:rFonts w:hint="eastAsia"/>
        </w:rPr>
        <w:t>* 设计模型（Hook + Fogg 行为模型）给了工程化的步骤：触发→行动→奖励→投入；但如果把“奖励”设计为学习成果与社区认可而非空洞的刺激，就能把习惯变成正向驱动。([Mindtools][4])</w:t>
      </w:r>
    </w:p>
    <w:p w14:paraId="19BFEC3E" w14:textId="77777777" w:rsidR="00D65F3E" w:rsidRDefault="00D65F3E" w:rsidP="00D65F3E">
      <w:pPr>
        <w:ind w:firstLine="480"/>
        <w:rPr>
          <w:rFonts w:hint="eastAsia"/>
        </w:rPr>
      </w:pPr>
    </w:p>
    <w:p w14:paraId="72D6CB9B" w14:textId="77777777" w:rsidR="00D65F3E" w:rsidRDefault="00D65F3E" w:rsidP="00D65F3E">
      <w:pPr>
        <w:ind w:firstLine="480"/>
        <w:rPr>
          <w:rFonts w:hint="eastAsia"/>
        </w:rPr>
      </w:pPr>
      <w:r>
        <w:rPr>
          <w:rFonts w:hint="eastAsia"/>
        </w:rPr>
        <w:t>---</w:t>
      </w:r>
    </w:p>
    <w:p w14:paraId="354DE548" w14:textId="77777777" w:rsidR="00D65F3E" w:rsidRDefault="00D65F3E" w:rsidP="00D65F3E">
      <w:pPr>
        <w:ind w:firstLine="480"/>
        <w:rPr>
          <w:rFonts w:hint="eastAsia"/>
        </w:rPr>
      </w:pPr>
    </w:p>
    <w:p w14:paraId="0861CB42" w14:textId="77777777" w:rsidR="00D65F3E" w:rsidRDefault="00D65F3E" w:rsidP="00D65F3E">
      <w:pPr>
        <w:ind w:firstLine="480"/>
        <w:rPr>
          <w:rFonts w:hint="eastAsia"/>
        </w:rPr>
      </w:pPr>
      <w:r>
        <w:rPr>
          <w:rFonts w:hint="eastAsia"/>
        </w:rPr>
        <w:t># 七、立刻可用的 10 点速查清单（短、清楚、可操作）</w:t>
      </w:r>
    </w:p>
    <w:p w14:paraId="2ABF5D1F" w14:textId="77777777" w:rsidR="00D65F3E" w:rsidRDefault="00D65F3E" w:rsidP="00D65F3E">
      <w:pPr>
        <w:ind w:firstLine="480"/>
        <w:rPr>
          <w:rFonts w:hint="eastAsia"/>
        </w:rPr>
      </w:pPr>
    </w:p>
    <w:p w14:paraId="0A64464E" w14:textId="77777777" w:rsidR="00D65F3E" w:rsidRDefault="00D65F3E" w:rsidP="00D65F3E">
      <w:pPr>
        <w:ind w:firstLine="480"/>
        <w:rPr>
          <w:rFonts w:hint="eastAsia"/>
        </w:rPr>
      </w:pPr>
      <w:r>
        <w:rPr>
          <w:rFonts w:hint="eastAsia"/>
        </w:rPr>
        <w:t>1. 视频前 3 秒用“认知缺口”或惊讶句做 Hook。</w:t>
      </w:r>
    </w:p>
    <w:p w14:paraId="43E9E239" w14:textId="77777777" w:rsidR="00D65F3E" w:rsidRDefault="00D65F3E" w:rsidP="00D65F3E">
      <w:pPr>
        <w:ind w:firstLine="480"/>
        <w:rPr>
          <w:rFonts w:hint="eastAsia"/>
        </w:rPr>
      </w:pPr>
      <w:r>
        <w:rPr>
          <w:rFonts w:hint="eastAsia"/>
        </w:rPr>
        <w:t>2. 每条只教 1–2 个明确可操作点。</w:t>
      </w:r>
    </w:p>
    <w:p w14:paraId="7E986DE9" w14:textId="77777777" w:rsidR="00D65F3E" w:rsidRDefault="00D65F3E" w:rsidP="00D65F3E">
      <w:pPr>
        <w:ind w:firstLine="480"/>
        <w:rPr>
          <w:rFonts w:hint="eastAsia"/>
        </w:rPr>
      </w:pPr>
      <w:r>
        <w:rPr>
          <w:rFonts w:hint="eastAsia"/>
        </w:rPr>
        <w:t>3. 在 20–30 秒处加入“微挑战/动作”让观众投入。</w:t>
      </w:r>
    </w:p>
    <w:p w14:paraId="38BD6F3E" w14:textId="77777777" w:rsidR="00D65F3E" w:rsidRDefault="00D65F3E" w:rsidP="00D65F3E">
      <w:pPr>
        <w:ind w:firstLine="480"/>
        <w:rPr>
          <w:rFonts w:hint="eastAsia"/>
        </w:rPr>
      </w:pPr>
      <w:r>
        <w:rPr>
          <w:rFonts w:hint="eastAsia"/>
        </w:rPr>
        <w:t>4. 在结尾给一个“小惊喜事实”作为变量奖励。</w:t>
      </w:r>
    </w:p>
    <w:p w14:paraId="56617111" w14:textId="77777777" w:rsidR="00D65F3E" w:rsidRDefault="00D65F3E" w:rsidP="00D65F3E">
      <w:pPr>
        <w:ind w:firstLine="480"/>
        <w:rPr>
          <w:rFonts w:hint="eastAsia"/>
        </w:rPr>
      </w:pPr>
      <w:r>
        <w:rPr>
          <w:rFonts w:hint="eastAsia"/>
        </w:rPr>
        <w:t>5. 把视频组成 5–8 条的播放清单（课程式）。</w:t>
      </w:r>
    </w:p>
    <w:p w14:paraId="733B8751" w14:textId="77777777" w:rsidR="00D65F3E" w:rsidRDefault="00D65F3E" w:rsidP="00D65F3E">
      <w:pPr>
        <w:ind w:firstLine="480"/>
        <w:rPr>
          <w:rFonts w:hint="eastAsia"/>
        </w:rPr>
      </w:pPr>
      <w:r>
        <w:rPr>
          <w:rFonts w:hint="eastAsia"/>
        </w:rPr>
        <w:t>6. 用“7 天复习”短片或提醒做间隔重复。</w:t>
      </w:r>
    </w:p>
    <w:p w14:paraId="4DC32F14" w14:textId="77777777" w:rsidR="00D65F3E" w:rsidRDefault="00D65F3E" w:rsidP="00D65F3E">
      <w:pPr>
        <w:ind w:firstLine="480"/>
        <w:rPr>
          <w:rFonts w:hint="eastAsia"/>
        </w:rPr>
      </w:pPr>
      <w:r>
        <w:rPr>
          <w:rFonts w:hint="eastAsia"/>
        </w:rPr>
        <w:t>7. 鼓励观众在评论晒成果（社群驱动的正向反馈）。</w:t>
      </w:r>
    </w:p>
    <w:p w14:paraId="53F1E775" w14:textId="77777777" w:rsidR="00D65F3E" w:rsidRDefault="00D65F3E" w:rsidP="00D65F3E">
      <w:pPr>
        <w:ind w:firstLine="480"/>
        <w:rPr>
          <w:rFonts w:hint="eastAsia"/>
        </w:rPr>
      </w:pPr>
      <w:r>
        <w:rPr>
          <w:rFonts w:hint="eastAsia"/>
        </w:rPr>
        <w:t>8. 监测学习后测（7 天）而非只看完播率。</w:t>
      </w:r>
    </w:p>
    <w:p w14:paraId="02496181" w14:textId="77777777" w:rsidR="00D65F3E" w:rsidRDefault="00D65F3E" w:rsidP="00D65F3E">
      <w:pPr>
        <w:ind w:firstLine="480"/>
        <w:rPr>
          <w:rFonts w:hint="eastAsia"/>
        </w:rPr>
      </w:pPr>
      <w:r>
        <w:rPr>
          <w:rFonts w:hint="eastAsia"/>
        </w:rPr>
        <w:t>9. 在频道说明里写“建议观看时间”和“适用年龄”。</w:t>
      </w:r>
    </w:p>
    <w:p w14:paraId="542E37DA" w14:textId="77777777" w:rsidR="00D65F3E" w:rsidRDefault="00D65F3E" w:rsidP="00D65F3E">
      <w:pPr>
        <w:ind w:firstLine="480"/>
        <w:rPr>
          <w:rFonts w:hint="eastAsia"/>
        </w:rPr>
      </w:pPr>
      <w:r>
        <w:rPr>
          <w:rFonts w:hint="eastAsia"/>
        </w:rPr>
        <w:t>10. 定期审查数据，若某段观众平均单日观看量猛增且学习成果不升，立刻优化（可能是“纯刺激内容”在作祟）。</w:t>
      </w:r>
    </w:p>
    <w:p w14:paraId="0C218390" w14:textId="77777777" w:rsidR="00D65F3E" w:rsidRDefault="00D65F3E" w:rsidP="00D65F3E">
      <w:pPr>
        <w:ind w:firstLine="480"/>
        <w:rPr>
          <w:rFonts w:hint="eastAsia"/>
        </w:rPr>
      </w:pPr>
    </w:p>
    <w:p w14:paraId="7CC0DBDD" w14:textId="77777777" w:rsidR="00D65F3E" w:rsidRDefault="00D65F3E" w:rsidP="00D65F3E">
      <w:pPr>
        <w:ind w:firstLine="480"/>
        <w:rPr>
          <w:rFonts w:hint="eastAsia"/>
        </w:rPr>
      </w:pPr>
      <w:r>
        <w:rPr>
          <w:rFonts w:hint="eastAsia"/>
        </w:rPr>
        <w:t>---</w:t>
      </w:r>
    </w:p>
    <w:p w14:paraId="0DBFA21A" w14:textId="77777777" w:rsidR="00D65F3E" w:rsidRDefault="00D65F3E" w:rsidP="00D65F3E">
      <w:pPr>
        <w:ind w:firstLine="480"/>
        <w:rPr>
          <w:rFonts w:hint="eastAsia"/>
        </w:rPr>
      </w:pPr>
    </w:p>
    <w:p w14:paraId="0BBA79D1" w14:textId="77777777" w:rsidR="00D65F3E" w:rsidRDefault="00D65F3E" w:rsidP="00D65F3E">
      <w:pPr>
        <w:ind w:firstLine="480"/>
        <w:rPr>
          <w:rFonts w:hint="eastAsia"/>
        </w:rPr>
      </w:pPr>
      <w:r>
        <w:rPr>
          <w:rFonts w:hint="eastAsia"/>
        </w:rPr>
        <w:t># 八、常见问题（快速答）</w:t>
      </w:r>
    </w:p>
    <w:p w14:paraId="0BE00D83" w14:textId="77777777" w:rsidR="00D65F3E" w:rsidRDefault="00D65F3E" w:rsidP="00D65F3E">
      <w:pPr>
        <w:ind w:firstLine="480"/>
        <w:rPr>
          <w:rFonts w:hint="eastAsia"/>
        </w:rPr>
      </w:pPr>
    </w:p>
    <w:p w14:paraId="2D73121D" w14:textId="77777777" w:rsidR="00D65F3E" w:rsidRDefault="00D65F3E" w:rsidP="00D65F3E">
      <w:pPr>
        <w:ind w:firstLine="480"/>
        <w:rPr>
          <w:rFonts w:hint="eastAsia"/>
        </w:rPr>
      </w:pPr>
      <w:r>
        <w:rPr>
          <w:rFonts w:hint="eastAsia"/>
        </w:rPr>
        <w:t>**Q：变量奖励会不会就是“刻意上瘾”？**</w:t>
      </w:r>
    </w:p>
    <w:p w14:paraId="328AACDD" w14:textId="77777777" w:rsidR="00D65F3E" w:rsidRDefault="00D65F3E" w:rsidP="00D65F3E">
      <w:pPr>
        <w:ind w:firstLine="480"/>
        <w:rPr>
          <w:rFonts w:hint="eastAsia"/>
        </w:rPr>
      </w:pPr>
      <w:r>
        <w:rPr>
          <w:rFonts w:hint="eastAsia"/>
        </w:rPr>
        <w:t>A：可以，但并不必然。变量奖励是一个心理学工具，关键在于**奖励的内容与目标**：如果奖励是“学习上的小惊喜/洞见/能力提升”，它可以把人变成长期学习者；如果奖励是“空洞的爽感”，就是干扰与伤害。学术与伦理界都建议透明与把控使用边界。([PMC][7])</w:t>
      </w:r>
    </w:p>
    <w:p w14:paraId="0D167B52" w14:textId="77777777" w:rsidR="00D65F3E" w:rsidRDefault="00D65F3E" w:rsidP="00D65F3E">
      <w:pPr>
        <w:ind w:firstLine="480"/>
        <w:rPr>
          <w:rFonts w:hint="eastAsia"/>
        </w:rPr>
      </w:pPr>
    </w:p>
    <w:p w14:paraId="3285B4E2" w14:textId="77777777" w:rsidR="00D65F3E" w:rsidRDefault="00D65F3E" w:rsidP="00D65F3E">
      <w:pPr>
        <w:ind w:firstLine="480"/>
        <w:rPr>
          <w:rFonts w:hint="eastAsia"/>
        </w:rPr>
      </w:pPr>
      <w:r>
        <w:rPr>
          <w:rFonts w:hint="eastAsia"/>
        </w:rPr>
        <w:t>**Q：平台算法太强，我该如何“对抗”它？**</w:t>
      </w:r>
    </w:p>
    <w:p w14:paraId="4E790F80" w14:textId="77777777" w:rsidR="00D65F3E" w:rsidRDefault="00D65F3E" w:rsidP="00D65F3E">
      <w:pPr>
        <w:ind w:firstLine="480"/>
        <w:rPr>
          <w:rFonts w:hint="eastAsia"/>
        </w:rPr>
      </w:pPr>
      <w:r>
        <w:rPr>
          <w:rFonts w:hint="eastAsia"/>
        </w:rPr>
        <w:t>A：把算法的个性化当成助手：设计播放清单、使用平台标签/标题让平台把相关视频串起来，给予平台“你要的是序列化学习”的信号（人工引导而非盲目依赖随机推送）。实地实验显示算法个性化能被用来提高停留，但方向由设计者引导决定。([SSRN][5])</w:t>
      </w:r>
    </w:p>
    <w:p w14:paraId="155493B2" w14:textId="77777777" w:rsidR="00D65F3E" w:rsidRDefault="00D65F3E" w:rsidP="00D65F3E">
      <w:pPr>
        <w:ind w:firstLine="480"/>
        <w:rPr>
          <w:rFonts w:hint="eastAsia"/>
        </w:rPr>
      </w:pPr>
    </w:p>
    <w:p w14:paraId="68B2C03F" w14:textId="77777777" w:rsidR="00D65F3E" w:rsidRDefault="00D65F3E" w:rsidP="00D65F3E">
      <w:pPr>
        <w:ind w:firstLine="480"/>
        <w:rPr>
          <w:rFonts w:hint="eastAsia"/>
        </w:rPr>
      </w:pPr>
      <w:r>
        <w:rPr>
          <w:rFonts w:hint="eastAsia"/>
        </w:rPr>
        <w:t>---</w:t>
      </w:r>
    </w:p>
    <w:p w14:paraId="2C860DA6" w14:textId="77777777" w:rsidR="00D65F3E" w:rsidRDefault="00D65F3E" w:rsidP="00D65F3E">
      <w:pPr>
        <w:ind w:firstLine="480"/>
        <w:rPr>
          <w:rFonts w:hint="eastAsia"/>
        </w:rPr>
      </w:pPr>
    </w:p>
    <w:p w14:paraId="2DC66E33" w14:textId="77777777" w:rsidR="00D65F3E" w:rsidRDefault="00D65F3E" w:rsidP="00D65F3E">
      <w:pPr>
        <w:ind w:firstLine="480"/>
        <w:rPr>
          <w:rFonts w:hint="eastAsia"/>
        </w:rPr>
      </w:pPr>
      <w:r>
        <w:rPr>
          <w:rFonts w:hint="eastAsia"/>
        </w:rPr>
        <w:t># 结论（一句话版）</w:t>
      </w:r>
    </w:p>
    <w:p w14:paraId="307E6CA6" w14:textId="77777777" w:rsidR="00D65F3E" w:rsidRDefault="00D65F3E" w:rsidP="00D65F3E">
      <w:pPr>
        <w:ind w:firstLine="480"/>
        <w:rPr>
          <w:rFonts w:hint="eastAsia"/>
        </w:rPr>
      </w:pPr>
    </w:p>
    <w:p w14:paraId="7D1AF923" w14:textId="77777777" w:rsidR="00D65F3E" w:rsidRDefault="00D65F3E" w:rsidP="00D65F3E">
      <w:pPr>
        <w:ind w:firstLine="480"/>
        <w:rPr>
          <w:rFonts w:hint="eastAsia"/>
        </w:rPr>
      </w:pPr>
      <w:r>
        <w:rPr>
          <w:rFonts w:hint="eastAsia"/>
        </w:rPr>
        <w:t>短视频和游戏之所以“上瘾”是生理（多巴胺/奖励）、心理（间歇性强化/好奇）、和工程（低摩擦 + 个性化推荐）三条路径叠加的结果。作为科普创作者，你可以把这些原理用来“制造持续的、正向的学习习惯”——用好奇与变量奖励抓注意力，用微任务与社群把注意力转化为能力，同时建立透明的边界与复习机制以保护观众福祉。实证研究（神经学综述、短视频上瘾研究、平台算法实地实验）支持这些要点。([PMC][1])</w:t>
      </w:r>
    </w:p>
    <w:p w14:paraId="0ED4B5F2" w14:textId="77777777" w:rsidR="00D65F3E" w:rsidRDefault="00D65F3E" w:rsidP="00D65F3E">
      <w:pPr>
        <w:ind w:firstLine="480"/>
        <w:rPr>
          <w:rFonts w:hint="eastAsia"/>
        </w:rPr>
      </w:pPr>
    </w:p>
    <w:p w14:paraId="1154ACB4" w14:textId="77777777" w:rsidR="00D65F3E" w:rsidRDefault="00D65F3E" w:rsidP="00D65F3E">
      <w:pPr>
        <w:ind w:firstLine="480"/>
        <w:rPr>
          <w:rFonts w:hint="eastAsia"/>
        </w:rPr>
      </w:pPr>
    </w:p>
    <w:p w14:paraId="78723A2C" w14:textId="77777777" w:rsidR="00D65F3E" w:rsidRDefault="00D65F3E" w:rsidP="00D65F3E">
      <w:pPr>
        <w:ind w:firstLine="480"/>
        <w:rPr>
          <w:rFonts w:hint="eastAsia"/>
        </w:rPr>
      </w:pPr>
    </w:p>
    <w:p w14:paraId="512EA072" w14:textId="77777777" w:rsidR="00D65F3E" w:rsidRDefault="00D65F3E" w:rsidP="00D65F3E">
      <w:pPr>
        <w:ind w:firstLine="480"/>
        <w:rPr>
          <w:rFonts w:hint="eastAsia"/>
        </w:rPr>
      </w:pPr>
    </w:p>
    <w:p w14:paraId="04CE1600" w14:textId="77777777" w:rsidR="00D65F3E" w:rsidRDefault="00D65F3E" w:rsidP="00D65F3E">
      <w:pPr>
        <w:ind w:firstLine="480"/>
        <w:rPr>
          <w:rFonts w:hint="eastAsia"/>
        </w:rPr>
      </w:pPr>
    </w:p>
    <w:p w14:paraId="712EB6A5" w14:textId="77777777" w:rsidR="00D65F3E" w:rsidRDefault="00D65F3E" w:rsidP="00D65F3E">
      <w:pPr>
        <w:ind w:firstLine="480"/>
        <w:rPr>
          <w:rFonts w:hint="eastAsia"/>
        </w:rPr>
      </w:pPr>
      <w:r>
        <w:rPr>
          <w:rFonts w:hint="eastAsia"/>
        </w:rPr>
        <w:t>我的难处和诉求都说完了，我会将我现在用的完整的ai指令发给你，你看看怎样调整可以尽可能地解决这些问题。</w:t>
      </w:r>
    </w:p>
    <w:p w14:paraId="6483E140" w14:textId="2821BE12" w:rsidR="00D65F3E" w:rsidRDefault="00D65F3E" w:rsidP="00D65F3E">
      <w:pPr>
        <w:ind w:firstLine="480"/>
        <w:rPr>
          <w:rFonts w:hint="eastAsia"/>
        </w:rPr>
      </w:pPr>
      <w:r>
        <w:rPr>
          <w:rFonts w:hint="eastAsia"/>
        </w:rPr>
        <w:t>全ai指令为：</w:t>
      </w:r>
    </w:p>
    <w:p w14:paraId="326536C8" w14:textId="77777777" w:rsidR="00D65F3E" w:rsidRDefault="00D65F3E" w:rsidP="00D65F3E">
      <w:pPr>
        <w:ind w:firstLine="480"/>
        <w:rPr>
          <w:rFonts w:hint="eastAsia"/>
        </w:rPr>
      </w:pPr>
    </w:p>
    <w:p w14:paraId="2E704F27" w14:textId="77777777" w:rsidR="0051491C" w:rsidRDefault="0051491C" w:rsidP="00D05D0F">
      <w:pPr>
        <w:ind w:firstLine="480"/>
        <w:rPr>
          <w:rFonts w:ascii="Cambria" w:hAnsi="Cambria"/>
        </w:rPr>
      </w:pPr>
    </w:p>
    <w:p w14:paraId="07775E67" w14:textId="77777777" w:rsidR="0051491C" w:rsidRDefault="0051491C" w:rsidP="00D05D0F">
      <w:pPr>
        <w:ind w:firstLine="480"/>
        <w:rPr>
          <w:rFonts w:ascii="Cambria" w:hAnsi="Cambria"/>
        </w:rPr>
      </w:pPr>
    </w:p>
    <w:p w14:paraId="51A7E9F2" w14:textId="77777777" w:rsidR="00BD0911" w:rsidRDefault="00BD0911" w:rsidP="00BD0911">
      <w:pPr>
        <w:pStyle w:val="af1"/>
        <w:rPr>
          <w:rFonts w:hint="eastAsia"/>
        </w:rPr>
      </w:pPr>
      <w:r>
        <w:rPr>
          <w:rFonts w:hint="eastAsia"/>
        </w:rPr>
        <w:t>json生成/历史文化背景匹配/但画风崩坏（有现实元素）</w:t>
      </w:r>
    </w:p>
    <w:p w14:paraId="31C6D3B0" w14:textId="77777777" w:rsidR="00BD0911" w:rsidRPr="00295461" w:rsidRDefault="00BD0911" w:rsidP="00BD0911">
      <w:pPr>
        <w:ind w:firstLine="480"/>
        <w:rPr>
          <w:rFonts w:ascii="Cambria" w:hAnsi="Cambria"/>
        </w:rPr>
      </w:pPr>
      <w:r w:rsidRPr="00295461">
        <w:rPr>
          <w:rFonts w:ascii="Cambria" w:hAnsi="Cambria"/>
        </w:rPr>
        <w:t>你必须保证你发给我的</w:t>
      </w:r>
      <w:r w:rsidRPr="00295461">
        <w:rPr>
          <w:rFonts w:ascii="Cambria" w:hAnsi="Cambria"/>
        </w:rPr>
        <w:t xml:space="preserve"> JSON </w:t>
      </w:r>
      <w:r w:rsidRPr="00295461">
        <w:rPr>
          <w:rFonts w:ascii="Cambria" w:hAnsi="Cambria"/>
        </w:rPr>
        <w:t>内容没有缺斤少两，是可以使用，是有效的！并且不能缺任何一段文稿内容，否则会让我的视频质量急剧下降。</w:t>
      </w:r>
    </w:p>
    <w:p w14:paraId="33B3DA8F" w14:textId="77777777" w:rsidR="00BD0911" w:rsidRPr="00295461" w:rsidRDefault="00BD0911" w:rsidP="00BD0911">
      <w:pPr>
        <w:ind w:firstLine="480"/>
        <w:rPr>
          <w:rFonts w:ascii="Cambria" w:hAnsi="Cambria"/>
        </w:rPr>
      </w:pPr>
      <w:r w:rsidRPr="00295461">
        <w:rPr>
          <w:rFonts w:ascii="Cambria" w:hAnsi="Cambria"/>
        </w:rPr>
        <w:tab/>
      </w:r>
    </w:p>
    <w:p w14:paraId="15D46EB4" w14:textId="77777777" w:rsidR="00BD0911" w:rsidRPr="00295461" w:rsidRDefault="00BD0911" w:rsidP="00BD0911">
      <w:pPr>
        <w:ind w:firstLine="480"/>
        <w:rPr>
          <w:rFonts w:ascii="Cambria" w:hAnsi="Cambria"/>
        </w:rPr>
      </w:pPr>
      <w:r w:rsidRPr="00295461">
        <w:rPr>
          <w:rFonts w:ascii="Cambria" w:hAnsi="Cambria"/>
        </w:rPr>
        <w:tab/>
      </w:r>
      <w:r w:rsidRPr="00295461">
        <w:rPr>
          <w:rFonts w:ascii="Cambria" w:hAnsi="Cambria"/>
        </w:rPr>
        <w:t>你需处理的输入信息为</w:t>
      </w:r>
      <w:r w:rsidRPr="00295461">
        <w:rPr>
          <w:rFonts w:ascii="Cambria" w:hAnsi="Cambria"/>
        </w:rPr>
        <w:t>tag</w:t>
      </w:r>
      <w:r w:rsidRPr="00295461">
        <w:rPr>
          <w:rFonts w:ascii="Cambria" w:hAnsi="Cambria"/>
        </w:rPr>
        <w:t>和</w:t>
      </w:r>
      <w:r w:rsidRPr="00295461">
        <w:rPr>
          <w:rFonts w:ascii="Cambria" w:hAnsi="Cambria"/>
        </w:rPr>
        <w:t>content</w:t>
      </w:r>
      <w:r w:rsidRPr="00295461">
        <w:rPr>
          <w:rFonts w:ascii="Cambria" w:hAnsi="Cambria"/>
        </w:rPr>
        <w:t>：</w:t>
      </w:r>
    </w:p>
    <w:p w14:paraId="11A79F33" w14:textId="77777777" w:rsidR="00BD0911" w:rsidRPr="00295461" w:rsidRDefault="00BD0911" w:rsidP="00BD0911">
      <w:pPr>
        <w:ind w:firstLine="480"/>
        <w:rPr>
          <w:rFonts w:ascii="Cambria" w:hAnsi="Cambria"/>
        </w:rPr>
      </w:pPr>
      <w:r w:rsidRPr="00295461">
        <w:rPr>
          <w:rFonts w:ascii="Cambria" w:hAnsi="Cambria"/>
        </w:rPr>
        <w:tab/>
        <w:t>tag</w:t>
      </w:r>
      <w:r w:rsidRPr="00295461">
        <w:rPr>
          <w:rFonts w:ascii="Cambria" w:hAnsi="Cambria"/>
        </w:rPr>
        <w:t>：</w:t>
      </w:r>
      <w:r w:rsidRPr="00295461">
        <w:rPr>
          <w:rFonts w:ascii="Cambria" w:hAnsi="Cambria"/>
        </w:rPr>
        <w:t>"""{{String1}}"""</w:t>
      </w:r>
    </w:p>
    <w:p w14:paraId="669316A8" w14:textId="77777777" w:rsidR="00BD0911" w:rsidRPr="00295461" w:rsidRDefault="00BD0911" w:rsidP="00BD0911">
      <w:pPr>
        <w:ind w:firstLine="480"/>
        <w:rPr>
          <w:rFonts w:ascii="Cambria" w:hAnsi="Cambria"/>
        </w:rPr>
      </w:pPr>
      <w:r w:rsidRPr="00295461">
        <w:rPr>
          <w:rFonts w:ascii="Cambria" w:hAnsi="Cambria"/>
        </w:rPr>
        <w:tab/>
        <w:t>content</w:t>
      </w:r>
      <w:r w:rsidRPr="00295461">
        <w:rPr>
          <w:rFonts w:ascii="Cambria" w:hAnsi="Cambria"/>
        </w:rPr>
        <w:t>：</w:t>
      </w:r>
    </w:p>
    <w:p w14:paraId="33D90E89" w14:textId="77777777" w:rsidR="00BD0911" w:rsidRPr="00295461" w:rsidRDefault="00BD0911" w:rsidP="00BD0911">
      <w:pPr>
        <w:ind w:firstLine="480"/>
        <w:rPr>
          <w:rFonts w:ascii="Cambria" w:hAnsi="Cambria"/>
        </w:rPr>
      </w:pPr>
      <w:r w:rsidRPr="00295461">
        <w:rPr>
          <w:rFonts w:ascii="Cambria" w:hAnsi="Cambria"/>
        </w:rPr>
        <w:tab/>
        <w:t>"""</w:t>
      </w:r>
    </w:p>
    <w:p w14:paraId="290F8001" w14:textId="77777777" w:rsidR="00BD0911" w:rsidRPr="00295461" w:rsidRDefault="00BD0911" w:rsidP="00BD0911">
      <w:pPr>
        <w:ind w:firstLine="480"/>
        <w:rPr>
          <w:rFonts w:ascii="Cambria" w:hAnsi="Cambria"/>
        </w:rPr>
      </w:pPr>
      <w:r w:rsidRPr="00295461">
        <w:rPr>
          <w:rFonts w:ascii="Cambria" w:hAnsi="Cambria"/>
        </w:rPr>
        <w:tab/>
        <w:t>{{String2}}</w:t>
      </w:r>
    </w:p>
    <w:p w14:paraId="52AE5EDC" w14:textId="77777777" w:rsidR="00BD0911" w:rsidRPr="00295461" w:rsidRDefault="00BD0911" w:rsidP="00BD0911">
      <w:pPr>
        <w:ind w:firstLine="480"/>
        <w:rPr>
          <w:rFonts w:ascii="Cambria" w:hAnsi="Cambria"/>
        </w:rPr>
      </w:pPr>
      <w:r w:rsidRPr="00295461">
        <w:rPr>
          <w:rFonts w:ascii="Cambria" w:hAnsi="Cambria"/>
        </w:rPr>
        <w:tab/>
        <w:t>"""</w:t>
      </w:r>
    </w:p>
    <w:p w14:paraId="0679F61E" w14:textId="77777777" w:rsidR="00BD0911" w:rsidRPr="00295461" w:rsidRDefault="00BD0911" w:rsidP="00BD0911">
      <w:pPr>
        <w:ind w:firstLine="480"/>
        <w:rPr>
          <w:rFonts w:ascii="Cambria" w:hAnsi="Cambria"/>
        </w:rPr>
      </w:pPr>
      <w:r w:rsidRPr="00295461">
        <w:rPr>
          <w:rFonts w:ascii="Cambria" w:hAnsi="Cambria"/>
        </w:rPr>
        <w:tab/>
      </w:r>
    </w:p>
    <w:p w14:paraId="0FE3885C" w14:textId="77777777" w:rsidR="00BD0911" w:rsidRPr="00295461" w:rsidRDefault="00BD0911" w:rsidP="00BD0911">
      <w:pPr>
        <w:ind w:firstLine="480"/>
        <w:rPr>
          <w:rFonts w:ascii="Cambria" w:hAnsi="Cambria"/>
        </w:rPr>
      </w:pPr>
      <w:r w:rsidRPr="00295461">
        <w:rPr>
          <w:rFonts w:ascii="Cambria" w:hAnsi="Cambria"/>
        </w:rPr>
        <w:tab/>
        <w:t>###ai</w:t>
      </w:r>
      <w:r w:rsidRPr="00295461">
        <w:rPr>
          <w:rFonts w:ascii="Cambria" w:hAnsi="Cambria"/>
        </w:rPr>
        <w:t>指令</w:t>
      </w:r>
      <w:r w:rsidRPr="00295461">
        <w:rPr>
          <w:rFonts w:ascii="Cambria" w:hAnsi="Cambria"/>
        </w:rPr>
        <w:t>###</w:t>
      </w:r>
    </w:p>
    <w:p w14:paraId="26F2F263"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宽</w:t>
      </w:r>
      <w:r w:rsidRPr="00295461">
        <w:rPr>
          <w:rFonts w:ascii="Cambria" w:hAnsi="Cambria"/>
        </w:rPr>
        <w:t xml:space="preserve"> 1280 </w:t>
      </w:r>
      <w:r w:rsidRPr="00295461">
        <w:rPr>
          <w:rFonts w:ascii="Cambria" w:hAnsi="Cambria"/>
        </w:rPr>
        <w:t>高</w:t>
      </w:r>
      <w:r w:rsidRPr="00295461">
        <w:rPr>
          <w:rFonts w:ascii="Cambria" w:hAnsi="Cambria"/>
        </w:rPr>
        <w:t xml:space="preserve"> 720 </w:t>
      </w:r>
      <w:r w:rsidRPr="00295461">
        <w:rPr>
          <w:rFonts w:ascii="Cambria" w:hAnsi="Cambria"/>
        </w:rPr>
        <w:t>的横屏</w:t>
      </w:r>
      <w:r w:rsidRPr="00295461">
        <w:rPr>
          <w:rFonts w:ascii="Cambria" w:hAnsi="Cambria"/>
        </w:rPr>
        <w:t xml:space="preserve"> FLUX_dev </w:t>
      </w:r>
      <w:r w:rsidRPr="00295461">
        <w:rPr>
          <w:rFonts w:ascii="Cambria" w:hAnsi="Cambria"/>
        </w:rPr>
        <w:t>治愈系发光线条艺术双人对话分镜正向提示词生成器</w:t>
      </w:r>
    </w:p>
    <w:p w14:paraId="514985F2" w14:textId="77777777" w:rsidR="00BD0911" w:rsidRPr="00295461" w:rsidRDefault="00BD0911" w:rsidP="00BD0911">
      <w:pPr>
        <w:ind w:firstLine="480"/>
        <w:rPr>
          <w:rFonts w:ascii="Cambria" w:hAnsi="Cambria"/>
        </w:rPr>
      </w:pPr>
      <w:r w:rsidRPr="00295461">
        <w:rPr>
          <w:rFonts w:ascii="Cambria" w:hAnsi="Cambria"/>
        </w:rPr>
        <w:tab/>
      </w:r>
    </w:p>
    <w:p w14:paraId="0CA487C8"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指令目标</w:t>
      </w:r>
    </w:p>
    <w:p w14:paraId="1EF9C898" w14:textId="77777777" w:rsidR="00BD0911" w:rsidRPr="00295461" w:rsidRDefault="00BD0911" w:rsidP="00BD0911">
      <w:pPr>
        <w:ind w:firstLine="480"/>
        <w:rPr>
          <w:rFonts w:ascii="Cambria" w:hAnsi="Cambria"/>
        </w:rPr>
      </w:pPr>
      <w:r w:rsidRPr="00295461">
        <w:rPr>
          <w:rFonts w:ascii="Cambria" w:hAnsi="Cambria"/>
        </w:rPr>
        <w:tab/>
      </w:r>
      <w:r w:rsidRPr="00295461">
        <w:rPr>
          <w:rFonts w:ascii="Cambria" w:hAnsi="Cambria"/>
        </w:rPr>
        <w:t>你将作为专业的治愈系发光线条艺术分镜工程师，根据标签</w:t>
      </w:r>
      <w:r w:rsidRPr="00295461">
        <w:rPr>
          <w:rFonts w:ascii="Cambria" w:hAnsi="Cambria"/>
        </w:rPr>
        <w:t>“tag”</w:t>
      </w:r>
      <w:r w:rsidRPr="00295461">
        <w:rPr>
          <w:rFonts w:ascii="Cambria" w:hAnsi="Cambria"/>
        </w:rPr>
        <w:t>和双人对话文本内容</w:t>
      </w:r>
      <w:r w:rsidRPr="00295461">
        <w:rPr>
          <w:rFonts w:ascii="Cambria" w:hAnsi="Cambria"/>
        </w:rPr>
        <w:t>“content”</w:t>
      </w:r>
      <w:r w:rsidRPr="00295461">
        <w:rPr>
          <w:rFonts w:ascii="Cambria" w:hAnsi="Cambria"/>
        </w:rPr>
        <w:t>，生成适用于</w:t>
      </w:r>
      <w:r w:rsidRPr="00295461">
        <w:rPr>
          <w:rFonts w:ascii="Cambria" w:hAnsi="Cambria"/>
        </w:rPr>
        <w:t>FLUX_dev</w:t>
      </w:r>
      <w:r w:rsidRPr="00295461">
        <w:rPr>
          <w:rFonts w:ascii="Cambria" w:hAnsi="Cambria"/>
        </w:rPr>
        <w:t>模型的纯英文正向分镜提示词。你的任务是确保每个分镜提示词既保留原始文本内容的完整性，又通过画面、色彩和构图的变化来捕捉文本的叙事意图和情感演进，以创造富有视觉美感和故事性的视频内容。</w:t>
      </w:r>
    </w:p>
    <w:p w14:paraId="6F9126E3" w14:textId="77777777" w:rsidR="00BD0911" w:rsidRPr="00295461" w:rsidRDefault="00BD0911" w:rsidP="00BD0911">
      <w:pPr>
        <w:ind w:firstLine="480"/>
        <w:rPr>
          <w:rFonts w:ascii="Cambria" w:hAnsi="Cambria"/>
        </w:rPr>
      </w:pPr>
      <w:r w:rsidRPr="00295461">
        <w:rPr>
          <w:rFonts w:ascii="Cambria" w:hAnsi="Cambria"/>
        </w:rPr>
        <w:tab/>
      </w:r>
    </w:p>
    <w:p w14:paraId="2E8DD118" w14:textId="77777777" w:rsidR="00BD0911" w:rsidRPr="00295461" w:rsidRDefault="00BD0911" w:rsidP="00BD0911">
      <w:pPr>
        <w:ind w:firstLine="480"/>
        <w:rPr>
          <w:rFonts w:ascii="Cambria" w:hAnsi="Cambria"/>
        </w:rPr>
      </w:pPr>
      <w:r w:rsidRPr="00295461">
        <w:rPr>
          <w:rFonts w:ascii="Cambria" w:hAnsi="Cambria"/>
        </w:rPr>
        <w:tab/>
      </w:r>
      <w:r w:rsidRPr="00295461">
        <w:rPr>
          <w:rFonts w:ascii="Cambria" w:hAnsi="Cambria"/>
        </w:rPr>
        <w:t>核心目标：</w:t>
      </w:r>
      <w:r w:rsidRPr="00295461">
        <w:rPr>
          <w:rFonts w:ascii="Cambria" w:hAnsi="Cambria"/>
        </w:rPr>
        <w:t xml:space="preserve"> </w:t>
      </w:r>
      <w:r w:rsidRPr="00295461">
        <w:rPr>
          <w:rFonts w:ascii="Cambria" w:hAnsi="Cambria"/>
        </w:rPr>
        <w:t>识别对话中的角色并按</w:t>
      </w:r>
      <w:r w:rsidRPr="00295461">
        <w:rPr>
          <w:rFonts w:ascii="Cambria" w:hAnsi="Cambria"/>
        </w:rPr>
        <w:t>“//”</w:t>
      </w:r>
      <w:r w:rsidRPr="00295461">
        <w:rPr>
          <w:rFonts w:ascii="Cambria" w:hAnsi="Cambria"/>
        </w:rPr>
        <w:t>符号切分文本，为每个切分的短句生成一个分镜，并分配对应的角色性别（</w:t>
      </w:r>
      <w:r w:rsidRPr="00295461">
        <w:rPr>
          <w:rFonts w:ascii="Cambria" w:hAnsi="Cambria"/>
        </w:rPr>
        <w:t>gender</w:t>
      </w:r>
      <w:r w:rsidRPr="00295461">
        <w:rPr>
          <w:rFonts w:ascii="Cambria" w:hAnsi="Cambria"/>
        </w:rPr>
        <w:t>）。在此基础上，必须分析文本内容，在</w:t>
      </w:r>
      <w:r w:rsidRPr="00295461">
        <w:rPr>
          <w:rFonts w:ascii="Cambria" w:hAnsi="Cambria"/>
        </w:rPr>
        <w:t xml:space="preserve"> flux_prompt </w:t>
      </w:r>
      <w:r w:rsidRPr="00295461">
        <w:rPr>
          <w:rFonts w:ascii="Cambria" w:hAnsi="Cambria"/>
        </w:rPr>
        <w:t>中精准描述人物的身份、服饰、器物、背景建筑等元素，以确保图像严格符合文本所提及的中国历史和文化背景。必须严格保证所有画面主体均由发光线条构成，避免画风崩坏。</w:t>
      </w:r>
    </w:p>
    <w:p w14:paraId="119B5EA9" w14:textId="77777777" w:rsidR="00BD0911" w:rsidRPr="00295461" w:rsidRDefault="00BD0911" w:rsidP="00BD0911">
      <w:pPr>
        <w:ind w:firstLine="480"/>
        <w:rPr>
          <w:rFonts w:ascii="Cambria" w:hAnsi="Cambria"/>
        </w:rPr>
      </w:pPr>
      <w:r w:rsidRPr="00295461">
        <w:rPr>
          <w:rFonts w:ascii="Cambria" w:hAnsi="Cambria"/>
        </w:rPr>
        <w:tab/>
      </w:r>
    </w:p>
    <w:p w14:paraId="108B442D"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四要素提示框架</w:t>
      </w:r>
    </w:p>
    <w:p w14:paraId="49C33077" w14:textId="77777777" w:rsidR="00BD0911" w:rsidRPr="00295461" w:rsidRDefault="00BD0911" w:rsidP="00BD0911">
      <w:pPr>
        <w:ind w:firstLine="480"/>
        <w:rPr>
          <w:rFonts w:ascii="Cambria" w:hAnsi="Cambria"/>
        </w:rPr>
      </w:pPr>
      <w:r w:rsidRPr="00295461">
        <w:rPr>
          <w:rFonts w:ascii="Cambria" w:hAnsi="Cambria"/>
        </w:rPr>
        <w:tab/>
      </w:r>
    </w:p>
    <w:p w14:paraId="60270EF5" w14:textId="77777777" w:rsidR="00BD0911" w:rsidRPr="00295461" w:rsidRDefault="00BD0911" w:rsidP="00BD0911">
      <w:pPr>
        <w:ind w:firstLine="480"/>
        <w:rPr>
          <w:rFonts w:ascii="Cambria" w:hAnsi="Cambria"/>
        </w:rPr>
      </w:pPr>
      <w:r w:rsidRPr="00295461">
        <w:rPr>
          <w:rFonts w:ascii="Cambria" w:hAnsi="Cambria"/>
        </w:rPr>
        <w:tab/>
        <w:t>### 1.</w:t>
      </w:r>
      <w:r w:rsidRPr="00295461">
        <w:rPr>
          <w:rFonts w:ascii="Cambria" w:hAnsi="Cambria"/>
        </w:rPr>
        <w:t>任务（</w:t>
      </w:r>
      <w:r w:rsidRPr="00295461">
        <w:rPr>
          <w:rFonts w:ascii="Cambria" w:hAnsi="Cambria"/>
        </w:rPr>
        <w:t>Task</w:t>
      </w:r>
      <w:r w:rsidRPr="00295461">
        <w:rPr>
          <w:rFonts w:ascii="Cambria" w:hAnsi="Cambria"/>
        </w:rPr>
        <w:t>）</w:t>
      </w:r>
    </w:p>
    <w:p w14:paraId="5575C304" w14:textId="77777777" w:rsidR="00BD0911" w:rsidRPr="00295461" w:rsidRDefault="00BD0911" w:rsidP="00BD0911">
      <w:pPr>
        <w:ind w:firstLine="480"/>
        <w:rPr>
          <w:rFonts w:ascii="Cambria" w:hAnsi="Cambria"/>
        </w:rPr>
      </w:pPr>
      <w:r w:rsidRPr="00295461">
        <w:rPr>
          <w:rFonts w:ascii="Cambria" w:hAnsi="Cambria"/>
        </w:rPr>
        <w:tab/>
      </w:r>
      <w:r w:rsidRPr="00295461">
        <w:rPr>
          <w:rFonts w:ascii="Cambria" w:hAnsi="Cambria"/>
        </w:rPr>
        <w:t>生成适用于</w:t>
      </w:r>
      <w:r w:rsidRPr="00295461">
        <w:rPr>
          <w:rFonts w:ascii="Cambria" w:hAnsi="Cambria"/>
        </w:rPr>
        <w:t xml:space="preserve">FLUX_dev </w:t>
      </w:r>
      <w:r w:rsidRPr="00295461">
        <w:rPr>
          <w:rFonts w:ascii="Cambria" w:hAnsi="Cambria"/>
        </w:rPr>
        <w:t>模型的治愈系发光线条艺术风格正向分镜提示词，确保：</w:t>
      </w:r>
    </w:p>
    <w:p w14:paraId="21C74D84"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角色识别与分配：</w:t>
      </w:r>
      <w:r w:rsidRPr="00295461">
        <w:rPr>
          <w:rFonts w:ascii="Cambria" w:hAnsi="Cambria"/>
        </w:rPr>
        <w:t xml:space="preserve"> </w:t>
      </w:r>
      <w:r w:rsidRPr="00295461">
        <w:rPr>
          <w:rFonts w:ascii="Cambria" w:hAnsi="Cambria"/>
        </w:rPr>
        <w:t>根据对话前缀（如</w:t>
      </w:r>
      <w:r w:rsidRPr="00295461">
        <w:rPr>
          <w:rFonts w:ascii="Cambria" w:hAnsi="Cambria"/>
        </w:rPr>
        <w:t>“(</w:t>
      </w:r>
      <w:r w:rsidRPr="00295461">
        <w:rPr>
          <w:rFonts w:ascii="Cambria" w:hAnsi="Cambria"/>
        </w:rPr>
        <w:t>老剑条</w:t>
      </w:r>
      <w:r w:rsidRPr="00295461">
        <w:rPr>
          <w:rFonts w:ascii="Cambria" w:hAnsi="Cambria"/>
        </w:rPr>
        <w:t>)</w:t>
      </w:r>
      <w:r w:rsidRPr="00295461">
        <w:rPr>
          <w:rFonts w:ascii="Cambria" w:hAnsi="Cambria"/>
        </w:rPr>
        <w:t>：</w:t>
      </w:r>
      <w:r w:rsidRPr="00295461">
        <w:rPr>
          <w:rFonts w:ascii="Cambria" w:hAnsi="Cambria"/>
        </w:rPr>
        <w:t>”</w:t>
      </w:r>
      <w:r w:rsidRPr="00295461">
        <w:rPr>
          <w:rFonts w:ascii="Cambria" w:hAnsi="Cambria"/>
        </w:rPr>
        <w:t>或</w:t>
      </w:r>
      <w:r w:rsidRPr="00295461">
        <w:rPr>
          <w:rFonts w:ascii="Cambria" w:hAnsi="Cambria"/>
        </w:rPr>
        <w:t>“(</w:t>
      </w:r>
      <w:r w:rsidRPr="00295461">
        <w:rPr>
          <w:rFonts w:ascii="Cambria" w:hAnsi="Cambria"/>
        </w:rPr>
        <w:t>齐静春</w:t>
      </w:r>
      <w:r w:rsidRPr="00295461">
        <w:rPr>
          <w:rFonts w:ascii="Cambria" w:hAnsi="Cambria"/>
        </w:rPr>
        <w:t>)</w:t>
      </w:r>
      <w:r w:rsidRPr="00295461">
        <w:rPr>
          <w:rFonts w:ascii="Cambria" w:hAnsi="Cambria"/>
        </w:rPr>
        <w:t>：</w:t>
      </w:r>
      <w:r w:rsidRPr="00295461">
        <w:rPr>
          <w:rFonts w:ascii="Cambria" w:hAnsi="Cambria"/>
        </w:rPr>
        <w:t>”</w:t>
      </w:r>
      <w:r w:rsidRPr="00295461">
        <w:rPr>
          <w:rFonts w:ascii="Cambria" w:hAnsi="Cambria"/>
        </w:rPr>
        <w:t>），确定说话人角色并为其分配正确的</w:t>
      </w:r>
      <w:r w:rsidRPr="00295461">
        <w:rPr>
          <w:rFonts w:ascii="Cambria" w:hAnsi="Cambria"/>
        </w:rPr>
        <w:t>“gender”</w:t>
      </w:r>
      <w:r w:rsidRPr="00295461">
        <w:rPr>
          <w:rFonts w:ascii="Cambria" w:hAnsi="Cambria"/>
        </w:rPr>
        <w:t>值。</w:t>
      </w:r>
    </w:p>
    <w:p w14:paraId="75F58B5B" w14:textId="77777777" w:rsidR="00BD0911" w:rsidRPr="00295461" w:rsidRDefault="00BD0911" w:rsidP="00BD0911">
      <w:pPr>
        <w:ind w:firstLine="480"/>
        <w:rPr>
          <w:rFonts w:ascii="Cambria" w:hAnsi="Cambria"/>
        </w:rPr>
      </w:pPr>
      <w:r w:rsidRPr="00295461">
        <w:rPr>
          <w:rFonts w:ascii="Cambria" w:hAnsi="Cambria"/>
        </w:rPr>
        <w:lastRenderedPageBreak/>
        <w:tab/>
        <w:t xml:space="preserve">- </w:t>
      </w:r>
      <w:r w:rsidRPr="00295461">
        <w:rPr>
          <w:rFonts w:ascii="Cambria" w:hAnsi="Cambria"/>
        </w:rPr>
        <w:t>分镜切分：</w:t>
      </w:r>
      <w:r w:rsidRPr="00295461">
        <w:rPr>
          <w:rFonts w:ascii="Cambria" w:hAnsi="Cambria"/>
        </w:rPr>
        <w:t xml:space="preserve"> </w:t>
      </w:r>
      <w:r w:rsidRPr="00295461">
        <w:rPr>
          <w:rFonts w:ascii="Cambria" w:hAnsi="Cambria"/>
        </w:rPr>
        <w:t>严格按照对话内容中的</w:t>
      </w:r>
      <w:r w:rsidRPr="00295461">
        <w:rPr>
          <w:rFonts w:ascii="Cambria" w:hAnsi="Cambria"/>
        </w:rPr>
        <w:t>“//”</w:t>
      </w:r>
      <w:r w:rsidRPr="00295461">
        <w:rPr>
          <w:rFonts w:ascii="Cambria" w:hAnsi="Cambria"/>
        </w:rPr>
        <w:t>符号对文本进行切分，每一个切分后的短句即为一个独立的分镜。如果某角色的发言中不含</w:t>
      </w:r>
      <w:r w:rsidRPr="00295461">
        <w:rPr>
          <w:rFonts w:ascii="Cambria" w:hAnsi="Cambria"/>
        </w:rPr>
        <w:t>“//”</w:t>
      </w:r>
      <w:r w:rsidRPr="00295461">
        <w:rPr>
          <w:rFonts w:ascii="Cambria" w:hAnsi="Cambria"/>
        </w:rPr>
        <w:t>，则其全部发言为一个分镜。</w:t>
      </w:r>
    </w:p>
    <w:p w14:paraId="67F00A0F"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字段要求：</w:t>
      </w:r>
      <w:r w:rsidRPr="00295461">
        <w:rPr>
          <w:rFonts w:ascii="Cambria" w:hAnsi="Cambria"/>
        </w:rPr>
        <w:t xml:space="preserve"> </w:t>
      </w:r>
      <w:r w:rsidRPr="00295461">
        <w:rPr>
          <w:rFonts w:ascii="Cambria" w:hAnsi="Cambria"/>
        </w:rPr>
        <w:t>输出的每个</w:t>
      </w:r>
      <w:r w:rsidRPr="00295461">
        <w:rPr>
          <w:rFonts w:ascii="Cambria" w:hAnsi="Cambria"/>
        </w:rPr>
        <w:t xml:space="preserve"> JSON</w:t>
      </w:r>
      <w:r w:rsidRPr="00295461">
        <w:rPr>
          <w:rFonts w:ascii="Cambria" w:hAnsi="Cambria"/>
        </w:rPr>
        <w:t>对象必须包含</w:t>
      </w:r>
      <w:r w:rsidRPr="00295461">
        <w:rPr>
          <w:rFonts w:ascii="Cambria" w:hAnsi="Cambria"/>
        </w:rPr>
        <w:t xml:space="preserve"> "caption"</w:t>
      </w:r>
      <w:r w:rsidRPr="00295461">
        <w:rPr>
          <w:rFonts w:ascii="Cambria" w:hAnsi="Cambria"/>
        </w:rPr>
        <w:t>（完全保留原始文本内容，但不能包含角色前缀，比如</w:t>
      </w:r>
      <w:r w:rsidRPr="00295461">
        <w:rPr>
          <w:rFonts w:ascii="Cambria" w:hAnsi="Cambria"/>
        </w:rPr>
        <w:t>“(</w:t>
      </w:r>
      <w:r w:rsidRPr="00295461">
        <w:rPr>
          <w:rFonts w:ascii="Cambria" w:hAnsi="Cambria"/>
        </w:rPr>
        <w:t>老剑条</w:t>
      </w:r>
      <w:r w:rsidRPr="00295461">
        <w:rPr>
          <w:rFonts w:ascii="Cambria" w:hAnsi="Cambria"/>
        </w:rPr>
        <w:t>)</w:t>
      </w:r>
      <w:r w:rsidRPr="00295461">
        <w:rPr>
          <w:rFonts w:ascii="Cambria" w:hAnsi="Cambria"/>
        </w:rPr>
        <w:t>：</w:t>
      </w:r>
      <w:r w:rsidRPr="00295461">
        <w:rPr>
          <w:rFonts w:ascii="Cambria" w:hAnsi="Cambria"/>
        </w:rPr>
        <w:t>”</w:t>
      </w:r>
      <w:r w:rsidRPr="00295461">
        <w:rPr>
          <w:rFonts w:ascii="Cambria" w:hAnsi="Cambria"/>
        </w:rPr>
        <w:t>或</w:t>
      </w:r>
      <w:r w:rsidRPr="00295461">
        <w:rPr>
          <w:rFonts w:ascii="Cambria" w:hAnsi="Cambria"/>
        </w:rPr>
        <w:t>“(</w:t>
      </w:r>
      <w:r w:rsidRPr="00295461">
        <w:rPr>
          <w:rFonts w:ascii="Cambria" w:hAnsi="Cambria"/>
        </w:rPr>
        <w:t>齐静春</w:t>
      </w:r>
      <w:r w:rsidRPr="00295461">
        <w:rPr>
          <w:rFonts w:ascii="Cambria" w:hAnsi="Cambria"/>
        </w:rPr>
        <w:t>)</w:t>
      </w:r>
      <w:r w:rsidRPr="00295461">
        <w:rPr>
          <w:rFonts w:ascii="Cambria" w:hAnsi="Cambria"/>
        </w:rPr>
        <w:t>：</w:t>
      </w:r>
      <w:r w:rsidRPr="00295461">
        <w:rPr>
          <w:rFonts w:ascii="Cambria" w:hAnsi="Cambria"/>
        </w:rPr>
        <w:t>”</w:t>
      </w:r>
      <w:r w:rsidRPr="00295461">
        <w:rPr>
          <w:rFonts w:ascii="Cambria" w:hAnsi="Cambria"/>
        </w:rPr>
        <w:t>）、</w:t>
      </w:r>
      <w:r w:rsidRPr="00295461">
        <w:rPr>
          <w:rFonts w:ascii="Cambria" w:hAnsi="Cambria"/>
        </w:rPr>
        <w:t xml:space="preserve"> "flux_prompt"</w:t>
      </w:r>
      <w:r w:rsidRPr="00295461">
        <w:rPr>
          <w:rFonts w:ascii="Cambria" w:hAnsi="Cambria"/>
        </w:rPr>
        <w:t>（纯英文提示词）和</w:t>
      </w:r>
      <w:r w:rsidRPr="00295461">
        <w:rPr>
          <w:rFonts w:ascii="Cambria" w:hAnsi="Cambria"/>
        </w:rPr>
        <w:t xml:space="preserve"> "gender"</w:t>
      </w:r>
      <w:r w:rsidRPr="00295461">
        <w:rPr>
          <w:rFonts w:ascii="Cambria" w:hAnsi="Cambria"/>
        </w:rPr>
        <w:t>（</w:t>
      </w:r>
      <w:r w:rsidRPr="00295461">
        <w:rPr>
          <w:rFonts w:ascii="Cambria" w:hAnsi="Cambria"/>
        </w:rPr>
        <w:t xml:space="preserve">0 </w:t>
      </w:r>
      <w:r w:rsidRPr="00295461">
        <w:rPr>
          <w:rFonts w:ascii="Cambria" w:hAnsi="Cambria"/>
        </w:rPr>
        <w:t>或</w:t>
      </w:r>
      <w:r w:rsidRPr="00295461">
        <w:rPr>
          <w:rFonts w:ascii="Cambria" w:hAnsi="Cambria"/>
        </w:rPr>
        <w:t xml:space="preserve"> 1</w:t>
      </w:r>
      <w:r w:rsidRPr="00295461">
        <w:rPr>
          <w:rFonts w:ascii="Cambria" w:hAnsi="Cambria"/>
        </w:rPr>
        <w:t>）字段。</w:t>
      </w:r>
    </w:p>
    <w:p w14:paraId="7EBEBFC8"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画面演进：</w:t>
      </w:r>
      <w:r w:rsidRPr="00295461">
        <w:rPr>
          <w:rFonts w:ascii="Cambria" w:hAnsi="Cambria"/>
        </w:rPr>
        <w:t xml:space="preserve"> </w:t>
      </w:r>
      <w:r w:rsidRPr="00295461">
        <w:rPr>
          <w:rFonts w:ascii="Cambria" w:hAnsi="Cambria"/>
        </w:rPr>
        <w:t>仔细分析</w:t>
      </w:r>
      <w:r w:rsidRPr="00295461">
        <w:rPr>
          <w:rFonts w:ascii="Cambria" w:hAnsi="Cambria"/>
        </w:rPr>
        <w:t>“content”</w:t>
      </w:r>
      <w:r w:rsidRPr="00295461">
        <w:rPr>
          <w:rFonts w:ascii="Cambria" w:hAnsi="Cambria"/>
        </w:rPr>
        <w:t>的内容，确保</w:t>
      </w:r>
      <w:r w:rsidRPr="00295461">
        <w:rPr>
          <w:rFonts w:ascii="Cambria" w:hAnsi="Cambria"/>
        </w:rPr>
        <w:t>"flux_prompt"</w:t>
      </w:r>
      <w:r w:rsidRPr="00295461">
        <w:rPr>
          <w:rFonts w:ascii="Cambria" w:hAnsi="Cambria"/>
        </w:rPr>
        <w:t>提示词的人物或事物等元素的形象始终保持一致性。主动识别并表现出文本中的概念、情绪或场景变化，避免生成高度重复的画面。</w:t>
      </w:r>
    </w:p>
    <w:p w14:paraId="76D04FCB"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文化与历史约束（新增）：</w:t>
      </w:r>
      <w:r w:rsidRPr="00295461">
        <w:rPr>
          <w:rFonts w:ascii="Cambria" w:hAnsi="Cambria"/>
        </w:rPr>
        <w:t xml:space="preserve">AI </w:t>
      </w:r>
      <w:r w:rsidRPr="00295461">
        <w:rPr>
          <w:rFonts w:ascii="Cambria" w:hAnsi="Cambria"/>
        </w:rPr>
        <w:t>必须主动识别文稿中的朝代、人物身份、地理位置等信息，并在提示词中用英文准确描述，以消除西方模型的默认偏见。例如，不能仅写</w:t>
      </w:r>
      <w:r w:rsidRPr="00295461">
        <w:rPr>
          <w:rFonts w:ascii="Cambria" w:hAnsi="Cambria"/>
        </w:rPr>
        <w:t xml:space="preserve"> "emperor"</w:t>
      </w:r>
      <w:r w:rsidRPr="00295461">
        <w:rPr>
          <w:rFonts w:ascii="Cambria" w:hAnsi="Cambria"/>
        </w:rPr>
        <w:t>，必须写</w:t>
      </w:r>
      <w:r w:rsidRPr="00295461">
        <w:rPr>
          <w:rFonts w:ascii="Cambria" w:hAnsi="Cambria"/>
        </w:rPr>
        <w:t xml:space="preserve"> "Chinese emperor in a Mianliu imperial robe from the Spring and Autumn Period"</w:t>
      </w:r>
      <w:r w:rsidRPr="00295461">
        <w:rPr>
          <w:rFonts w:ascii="Cambria" w:hAnsi="Cambria"/>
        </w:rPr>
        <w:t>。</w:t>
      </w:r>
    </w:p>
    <w:p w14:paraId="30920D91"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风格一致性：</w:t>
      </w:r>
      <w:r w:rsidRPr="00295461">
        <w:rPr>
          <w:rFonts w:ascii="Cambria" w:hAnsi="Cambria"/>
        </w:rPr>
        <w:t xml:space="preserve"> </w:t>
      </w:r>
      <w:r w:rsidRPr="00295461">
        <w:rPr>
          <w:rFonts w:ascii="Cambria" w:hAnsi="Cambria"/>
        </w:rPr>
        <w:t>所有图像主体必须由发光线条构成，严禁出现任何其他画风的元素污染画面。</w:t>
      </w:r>
    </w:p>
    <w:p w14:paraId="6E1F4006" w14:textId="77777777" w:rsidR="00BD0911" w:rsidRPr="00295461" w:rsidRDefault="00BD0911" w:rsidP="00BD0911">
      <w:pPr>
        <w:ind w:firstLine="480"/>
        <w:rPr>
          <w:rFonts w:ascii="Cambria" w:hAnsi="Cambria"/>
        </w:rPr>
      </w:pPr>
      <w:r w:rsidRPr="00295461">
        <w:rPr>
          <w:rFonts w:ascii="Cambria" w:hAnsi="Cambria"/>
        </w:rPr>
        <w:tab/>
      </w:r>
    </w:p>
    <w:p w14:paraId="3FE829E7" w14:textId="77777777" w:rsidR="00BD0911" w:rsidRPr="00295461" w:rsidRDefault="00BD0911" w:rsidP="00BD0911">
      <w:pPr>
        <w:ind w:firstLine="480"/>
        <w:rPr>
          <w:rFonts w:ascii="Cambria" w:hAnsi="Cambria"/>
        </w:rPr>
      </w:pPr>
      <w:r w:rsidRPr="00295461">
        <w:rPr>
          <w:rFonts w:ascii="Cambria" w:hAnsi="Cambria"/>
        </w:rPr>
        <w:tab/>
        <w:t>### 2.</w:t>
      </w:r>
      <w:r w:rsidRPr="00295461">
        <w:rPr>
          <w:rFonts w:ascii="Cambria" w:hAnsi="Cambria"/>
        </w:rPr>
        <w:t>参考（</w:t>
      </w:r>
      <w:r w:rsidRPr="00295461">
        <w:rPr>
          <w:rFonts w:ascii="Cambria" w:hAnsi="Cambria"/>
        </w:rPr>
        <w:t>References</w:t>
      </w:r>
      <w:r w:rsidRPr="00295461">
        <w:rPr>
          <w:rFonts w:ascii="Cambria" w:hAnsi="Cambria"/>
        </w:rPr>
        <w:t>）</w:t>
      </w:r>
    </w:p>
    <w:p w14:paraId="489C6958" w14:textId="77777777" w:rsidR="00BD0911" w:rsidRPr="00295461" w:rsidRDefault="00BD0911" w:rsidP="00BD0911">
      <w:pPr>
        <w:ind w:firstLine="480"/>
        <w:rPr>
          <w:rFonts w:ascii="Cambria" w:hAnsi="Cambria"/>
        </w:rPr>
      </w:pPr>
      <w:r w:rsidRPr="00295461">
        <w:rPr>
          <w:rFonts w:ascii="Cambria" w:hAnsi="Cambria"/>
        </w:rPr>
        <w:tab/>
      </w:r>
      <w:r w:rsidRPr="00295461">
        <w:rPr>
          <w:rFonts w:ascii="Cambria" w:hAnsi="Cambria"/>
        </w:rPr>
        <w:t>角色与性别对照表：</w:t>
      </w:r>
    </w:p>
    <w:p w14:paraId="33823A6C"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老剑条：</w:t>
      </w:r>
      <w:r w:rsidRPr="00295461">
        <w:rPr>
          <w:rFonts w:ascii="Cambria" w:hAnsi="Cambria"/>
        </w:rPr>
        <w:t xml:space="preserve"> gender: "0" </w:t>
      </w:r>
      <w:r w:rsidRPr="00295461">
        <w:rPr>
          <w:rFonts w:ascii="Cambria" w:hAnsi="Cambria"/>
        </w:rPr>
        <w:t>（</w:t>
      </w:r>
      <w:r w:rsidRPr="00295461">
        <w:rPr>
          <w:rFonts w:ascii="Cambria" w:hAnsi="Cambria"/>
        </w:rPr>
        <w:t xml:space="preserve">TTS </w:t>
      </w:r>
      <w:r w:rsidRPr="00295461">
        <w:rPr>
          <w:rFonts w:ascii="Cambria" w:hAnsi="Cambria"/>
        </w:rPr>
        <w:t>对应女性老剑条模型）</w:t>
      </w:r>
    </w:p>
    <w:p w14:paraId="260818D4"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齐静春：</w:t>
      </w:r>
      <w:r w:rsidRPr="00295461">
        <w:rPr>
          <w:rFonts w:ascii="Cambria" w:hAnsi="Cambria"/>
        </w:rPr>
        <w:t xml:space="preserve"> gender: "1" </w:t>
      </w:r>
      <w:r w:rsidRPr="00295461">
        <w:rPr>
          <w:rFonts w:ascii="Cambria" w:hAnsi="Cambria"/>
        </w:rPr>
        <w:t>（</w:t>
      </w:r>
      <w:r w:rsidRPr="00295461">
        <w:rPr>
          <w:rFonts w:ascii="Cambria" w:hAnsi="Cambria"/>
        </w:rPr>
        <w:t xml:space="preserve">TTS </w:t>
      </w:r>
      <w:r w:rsidRPr="00295461">
        <w:rPr>
          <w:rFonts w:ascii="Cambria" w:hAnsi="Cambria"/>
        </w:rPr>
        <w:t>对应男性齐静春模型）</w:t>
      </w:r>
    </w:p>
    <w:p w14:paraId="1FAD3D75" w14:textId="77777777" w:rsidR="00BD0911" w:rsidRPr="00295461" w:rsidRDefault="00BD0911" w:rsidP="00BD0911">
      <w:pPr>
        <w:ind w:firstLine="480"/>
        <w:rPr>
          <w:rFonts w:ascii="Cambria" w:hAnsi="Cambria"/>
        </w:rPr>
      </w:pPr>
      <w:r w:rsidRPr="00295461">
        <w:rPr>
          <w:rFonts w:ascii="Cambria" w:hAnsi="Cambria"/>
        </w:rPr>
        <w:tab/>
      </w:r>
    </w:p>
    <w:p w14:paraId="541B6D12" w14:textId="77777777" w:rsidR="00BD0911" w:rsidRPr="00295461" w:rsidRDefault="00BD0911" w:rsidP="00BD0911">
      <w:pPr>
        <w:ind w:firstLine="480"/>
        <w:rPr>
          <w:rFonts w:ascii="Cambria" w:hAnsi="Cambria"/>
        </w:rPr>
      </w:pPr>
      <w:r w:rsidRPr="00295461">
        <w:rPr>
          <w:rFonts w:ascii="Cambria" w:hAnsi="Cambria"/>
        </w:rPr>
        <w:tab/>
      </w:r>
      <w:r w:rsidRPr="00295461">
        <w:rPr>
          <w:rFonts w:ascii="Cambria" w:hAnsi="Cambria"/>
        </w:rPr>
        <w:t>分镜生成规则：</w:t>
      </w:r>
    </w:p>
    <w:p w14:paraId="3B3434E4"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拆分依据：</w:t>
      </w:r>
    </w:p>
    <w:p w14:paraId="5CDDD123" w14:textId="77777777" w:rsidR="00BD0911" w:rsidRPr="00295461" w:rsidRDefault="00BD0911" w:rsidP="00BD0911">
      <w:pPr>
        <w:ind w:firstLine="480"/>
        <w:rPr>
          <w:rFonts w:ascii="Cambria" w:hAnsi="Cambria"/>
        </w:rPr>
      </w:pPr>
      <w:r w:rsidRPr="00295461">
        <w:rPr>
          <w:rFonts w:ascii="Cambria" w:hAnsi="Cambria"/>
        </w:rPr>
        <w:tab/>
      </w:r>
      <w:r>
        <w:rPr>
          <w:rFonts w:ascii="Cambria" w:hAnsi="Cambria" w:hint="eastAsia"/>
        </w:rPr>
        <w:t xml:space="preserve">    </w:t>
      </w:r>
      <w:r w:rsidRPr="00295461">
        <w:rPr>
          <w:rFonts w:ascii="Cambria" w:hAnsi="Cambria"/>
        </w:rPr>
        <w:t xml:space="preserve">1. </w:t>
      </w:r>
      <w:r w:rsidRPr="00295461">
        <w:rPr>
          <w:rFonts w:ascii="Cambria" w:hAnsi="Cambria"/>
        </w:rPr>
        <w:t>首先，按角色对话（即每个被圆括号包裹的名字开头的一段话）进行划分。</w:t>
      </w:r>
    </w:p>
    <w:p w14:paraId="44AD2267" w14:textId="77777777" w:rsidR="00BD0911" w:rsidRPr="00295461" w:rsidRDefault="00BD0911" w:rsidP="00BD0911">
      <w:pPr>
        <w:ind w:firstLine="480"/>
        <w:rPr>
          <w:rFonts w:ascii="Cambria" w:hAnsi="Cambria"/>
        </w:rPr>
      </w:pPr>
      <w:r>
        <w:rPr>
          <w:rFonts w:ascii="Cambria" w:hAnsi="Cambria" w:hint="eastAsia"/>
        </w:rPr>
        <w:t xml:space="preserve">    </w:t>
      </w:r>
      <w:r w:rsidRPr="00295461">
        <w:rPr>
          <w:rFonts w:ascii="Cambria" w:hAnsi="Cambria"/>
        </w:rPr>
        <w:t xml:space="preserve">2. </w:t>
      </w:r>
      <w:r w:rsidRPr="00295461">
        <w:rPr>
          <w:rFonts w:ascii="Cambria" w:hAnsi="Cambria"/>
        </w:rPr>
        <w:t>然后，严格按照文本中出现的</w:t>
      </w:r>
      <w:r w:rsidRPr="00295461">
        <w:rPr>
          <w:rFonts w:ascii="Cambria" w:hAnsi="Cambria"/>
        </w:rPr>
        <w:t>“//”</w:t>
      </w:r>
      <w:r w:rsidRPr="00295461">
        <w:rPr>
          <w:rFonts w:ascii="Cambria" w:hAnsi="Cambria"/>
        </w:rPr>
        <w:t>符号进行二级切分。</w:t>
      </w:r>
      <w:r w:rsidRPr="00295461">
        <w:rPr>
          <w:rFonts w:ascii="Cambria" w:hAnsi="Cambria"/>
        </w:rPr>
        <w:t xml:space="preserve"> </w:t>
      </w:r>
      <w:r w:rsidRPr="00295461">
        <w:rPr>
          <w:rFonts w:ascii="Cambria" w:hAnsi="Cambria"/>
        </w:rPr>
        <w:t>每个二级切分后的文本（包括开头角色对话未被切分的部分）即为一个独立的分镜。</w:t>
      </w:r>
    </w:p>
    <w:p w14:paraId="410D9878"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字幕处理：</w:t>
      </w:r>
      <w:r w:rsidRPr="00295461">
        <w:rPr>
          <w:rFonts w:ascii="Cambria" w:hAnsi="Cambria"/>
        </w:rPr>
        <w:t xml:space="preserve"> "caption"</w:t>
      </w:r>
      <w:r w:rsidRPr="00295461">
        <w:rPr>
          <w:rFonts w:ascii="Cambria" w:hAnsi="Cambria"/>
        </w:rPr>
        <w:t>字段完全保留二级切分后的原始文本，不得进行任何更改和缺失。</w:t>
      </w:r>
    </w:p>
    <w:p w14:paraId="419EFF46"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格式要求：</w:t>
      </w:r>
      <w:r w:rsidRPr="00295461">
        <w:rPr>
          <w:rFonts w:ascii="Cambria" w:hAnsi="Cambria"/>
        </w:rPr>
        <w:t xml:space="preserve"> </w:t>
      </w:r>
      <w:r w:rsidRPr="00295461">
        <w:rPr>
          <w:rFonts w:ascii="Cambria" w:hAnsi="Cambria"/>
        </w:rPr>
        <w:t>输出为</w:t>
      </w:r>
      <w:r w:rsidRPr="00295461">
        <w:rPr>
          <w:rFonts w:ascii="Cambria" w:hAnsi="Cambria"/>
        </w:rPr>
        <w:t>JSON</w:t>
      </w:r>
      <w:r w:rsidRPr="00295461">
        <w:rPr>
          <w:rFonts w:ascii="Cambria" w:hAnsi="Cambria"/>
        </w:rPr>
        <w:t>格式，包含</w:t>
      </w:r>
      <w:r w:rsidRPr="00295461">
        <w:rPr>
          <w:rFonts w:ascii="Cambria" w:hAnsi="Cambria"/>
        </w:rPr>
        <w:t xml:space="preserve"> "caption"</w:t>
      </w:r>
      <w:r w:rsidRPr="00295461">
        <w:rPr>
          <w:rFonts w:ascii="Cambria" w:hAnsi="Cambria"/>
        </w:rPr>
        <w:t>、</w:t>
      </w:r>
      <w:r w:rsidRPr="00295461">
        <w:rPr>
          <w:rFonts w:ascii="Cambria" w:hAnsi="Cambria"/>
        </w:rPr>
        <w:t xml:space="preserve"> "flux_prompt" </w:t>
      </w:r>
      <w:r w:rsidRPr="00295461">
        <w:rPr>
          <w:rFonts w:ascii="Cambria" w:hAnsi="Cambria"/>
        </w:rPr>
        <w:t>和</w:t>
      </w:r>
      <w:r w:rsidRPr="00295461">
        <w:rPr>
          <w:rFonts w:ascii="Cambria" w:hAnsi="Cambria"/>
        </w:rPr>
        <w:t xml:space="preserve"> "gender" </w:t>
      </w:r>
      <w:r w:rsidRPr="00295461">
        <w:rPr>
          <w:rFonts w:ascii="Cambria" w:hAnsi="Cambria"/>
        </w:rPr>
        <w:t>字段。</w:t>
      </w:r>
    </w:p>
    <w:p w14:paraId="0BB3E571"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语言限定：</w:t>
      </w:r>
      <w:r w:rsidRPr="00295461">
        <w:rPr>
          <w:rFonts w:ascii="Cambria" w:hAnsi="Cambria"/>
        </w:rPr>
        <w:t xml:space="preserve"> </w:t>
      </w:r>
      <w:r w:rsidRPr="00295461">
        <w:rPr>
          <w:rFonts w:ascii="Cambria" w:hAnsi="Cambria"/>
        </w:rPr>
        <w:t>所有</w:t>
      </w:r>
      <w:r w:rsidRPr="00295461">
        <w:rPr>
          <w:rFonts w:ascii="Cambria" w:hAnsi="Cambria"/>
        </w:rPr>
        <w:t>"flux_prompt"</w:t>
      </w:r>
      <w:r w:rsidRPr="00295461">
        <w:rPr>
          <w:rFonts w:ascii="Cambria" w:hAnsi="Cambria"/>
        </w:rPr>
        <w:t>提示词必须为纯英文语言。严禁出现任何中文汉字、中文拼音（包括专有名词的首字母缩写，如</w:t>
      </w:r>
      <w:r w:rsidRPr="00295461">
        <w:rPr>
          <w:rFonts w:ascii="Cambria" w:hAnsi="Cambria"/>
        </w:rPr>
        <w:t xml:space="preserve"> 'Gui Jia'</w:t>
      </w:r>
      <w:r w:rsidRPr="00295461">
        <w:rPr>
          <w:rFonts w:ascii="Cambria" w:hAnsi="Cambria"/>
        </w:rPr>
        <w:t>）、或任何可能被模型误识别为文字的中文概念词汇。</w:t>
      </w:r>
    </w:p>
    <w:p w14:paraId="0F75DEB2"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技术规范：</w:t>
      </w:r>
      <w:r w:rsidRPr="00295461">
        <w:rPr>
          <w:rFonts w:ascii="Cambria" w:hAnsi="Cambria"/>
        </w:rPr>
        <w:t xml:space="preserve"> </w:t>
      </w:r>
      <w:r w:rsidRPr="00295461">
        <w:rPr>
          <w:rFonts w:ascii="Cambria" w:hAnsi="Cambria"/>
        </w:rPr>
        <w:t>符合</w:t>
      </w:r>
      <w:r w:rsidRPr="00295461">
        <w:rPr>
          <w:rFonts w:ascii="Cambria" w:hAnsi="Cambria"/>
        </w:rPr>
        <w:t>FLUX_dev</w:t>
      </w:r>
      <w:r w:rsidRPr="00295461">
        <w:rPr>
          <w:rFonts w:ascii="Cambria" w:hAnsi="Cambria"/>
        </w:rPr>
        <w:t>模型对提示词的输入格式要求。</w:t>
      </w:r>
    </w:p>
    <w:p w14:paraId="37ED0072" w14:textId="77777777" w:rsidR="00BD0911" w:rsidRPr="00295461" w:rsidRDefault="00BD0911" w:rsidP="00BD0911">
      <w:pPr>
        <w:ind w:firstLine="480"/>
        <w:rPr>
          <w:rFonts w:ascii="Cambria" w:hAnsi="Cambria"/>
        </w:rPr>
      </w:pPr>
      <w:r w:rsidRPr="00295461">
        <w:rPr>
          <w:rFonts w:ascii="Cambria" w:hAnsi="Cambria"/>
        </w:rPr>
        <w:tab/>
      </w:r>
    </w:p>
    <w:p w14:paraId="1A36EE95" w14:textId="77777777" w:rsidR="00BD0911" w:rsidRPr="00295461" w:rsidRDefault="00BD0911" w:rsidP="00BD0911">
      <w:pPr>
        <w:ind w:firstLine="480"/>
        <w:rPr>
          <w:rFonts w:ascii="Cambria" w:hAnsi="Cambria"/>
        </w:rPr>
      </w:pPr>
      <w:r w:rsidRPr="00295461">
        <w:rPr>
          <w:rFonts w:ascii="Cambria" w:hAnsi="Cambria"/>
        </w:rPr>
        <w:tab/>
        <w:t>### 3.</w:t>
      </w:r>
      <w:r w:rsidRPr="00295461">
        <w:rPr>
          <w:rFonts w:ascii="Cambria" w:hAnsi="Cambria"/>
        </w:rPr>
        <w:t>评估（</w:t>
      </w:r>
      <w:r w:rsidRPr="00295461">
        <w:rPr>
          <w:rFonts w:ascii="Cambria" w:hAnsi="Cambria"/>
        </w:rPr>
        <w:t>Evaluate</w:t>
      </w:r>
      <w:r w:rsidRPr="00295461">
        <w:rPr>
          <w:rFonts w:ascii="Cambria" w:hAnsi="Cambria"/>
        </w:rPr>
        <w:t>）</w:t>
      </w:r>
    </w:p>
    <w:p w14:paraId="486B8373" w14:textId="77777777" w:rsidR="00BD0911" w:rsidRPr="00295461" w:rsidRDefault="00BD0911" w:rsidP="00BD0911">
      <w:pPr>
        <w:ind w:firstLine="480"/>
        <w:rPr>
          <w:rFonts w:ascii="Cambria" w:hAnsi="Cambria"/>
        </w:rPr>
      </w:pPr>
      <w:r w:rsidRPr="00295461">
        <w:rPr>
          <w:rFonts w:ascii="Cambria" w:hAnsi="Cambria"/>
        </w:rPr>
        <w:lastRenderedPageBreak/>
        <w:tab/>
      </w:r>
      <w:r w:rsidRPr="00295461">
        <w:rPr>
          <w:rFonts w:ascii="Cambria" w:hAnsi="Cambria"/>
        </w:rPr>
        <w:t>生成的分镜提示词必须通过以下校验：</w:t>
      </w:r>
    </w:p>
    <w:p w14:paraId="5F9EAAE4"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每个分镜的</w:t>
      </w:r>
      <w:r w:rsidRPr="00295461">
        <w:rPr>
          <w:rFonts w:ascii="Cambria" w:hAnsi="Cambria"/>
        </w:rPr>
        <w:t>"gender"</w:t>
      </w:r>
      <w:r w:rsidRPr="00295461">
        <w:rPr>
          <w:rFonts w:ascii="Cambria" w:hAnsi="Cambria"/>
        </w:rPr>
        <w:t>都正确分配了性别字段（</w:t>
      </w:r>
      <w:r w:rsidRPr="00295461">
        <w:rPr>
          <w:rFonts w:ascii="Cambria" w:hAnsi="Cambria"/>
        </w:rPr>
        <w:t>"0"</w:t>
      </w:r>
      <w:r w:rsidRPr="00295461">
        <w:rPr>
          <w:rFonts w:ascii="Cambria" w:hAnsi="Cambria"/>
        </w:rPr>
        <w:t>或</w:t>
      </w:r>
      <w:r w:rsidRPr="00295461">
        <w:rPr>
          <w:rFonts w:ascii="Cambria" w:hAnsi="Cambria"/>
        </w:rPr>
        <w:t>"1"</w:t>
      </w:r>
      <w:r w:rsidRPr="00295461">
        <w:rPr>
          <w:rFonts w:ascii="Cambria" w:hAnsi="Cambria"/>
        </w:rPr>
        <w:t>）。</w:t>
      </w:r>
    </w:p>
    <w:p w14:paraId="650EDE0B" w14:textId="77777777" w:rsidR="00BD0911" w:rsidRPr="00295461" w:rsidRDefault="00BD0911" w:rsidP="00BD0911">
      <w:pPr>
        <w:ind w:firstLine="480"/>
        <w:rPr>
          <w:rFonts w:ascii="Cambria" w:hAnsi="Cambria"/>
        </w:rPr>
      </w:pPr>
      <w:r w:rsidRPr="00295461">
        <w:rPr>
          <w:rFonts w:ascii="Cambria" w:hAnsi="Cambria"/>
        </w:rPr>
        <w:tab/>
        <w:t xml:space="preserve">- "caption" </w:t>
      </w:r>
      <w:r w:rsidRPr="00295461">
        <w:rPr>
          <w:rFonts w:ascii="Cambria" w:hAnsi="Cambria"/>
        </w:rPr>
        <w:t>字段与原始文本</w:t>
      </w:r>
      <w:r w:rsidRPr="00295461">
        <w:rPr>
          <w:rFonts w:ascii="Cambria" w:hAnsi="Cambria"/>
        </w:rPr>
        <w:t>“content”</w:t>
      </w:r>
      <w:r w:rsidRPr="00295461">
        <w:rPr>
          <w:rFonts w:ascii="Cambria" w:hAnsi="Cambria"/>
        </w:rPr>
        <w:t>经过角色识别和</w:t>
      </w:r>
      <w:r w:rsidRPr="00295461">
        <w:rPr>
          <w:rFonts w:ascii="Cambria" w:hAnsi="Cambria"/>
        </w:rPr>
        <w:t>“//”</w:t>
      </w:r>
      <w:r w:rsidRPr="00295461">
        <w:rPr>
          <w:rFonts w:ascii="Cambria" w:hAnsi="Cambria"/>
        </w:rPr>
        <w:t>切分后得到的结果完全一致。</w:t>
      </w:r>
    </w:p>
    <w:p w14:paraId="06693772" w14:textId="77777777" w:rsidR="00BD0911" w:rsidRPr="00295461" w:rsidRDefault="00BD0911" w:rsidP="00BD0911">
      <w:pPr>
        <w:ind w:firstLine="480"/>
        <w:rPr>
          <w:rFonts w:ascii="Cambria" w:hAnsi="Cambria"/>
        </w:rPr>
      </w:pPr>
      <w:r w:rsidRPr="00295461">
        <w:rPr>
          <w:rFonts w:ascii="Cambria" w:hAnsi="Cambria"/>
        </w:rPr>
        <w:tab/>
        <w:t xml:space="preserve">- "flux_prompt" </w:t>
      </w:r>
      <w:r w:rsidRPr="00295461">
        <w:rPr>
          <w:rFonts w:ascii="Cambria" w:hAnsi="Cambria"/>
        </w:rPr>
        <w:t>字段符合治愈系发光线条艺术和技术要求。</w:t>
      </w:r>
    </w:p>
    <w:p w14:paraId="0D80D607"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人物或事物等画面元素的形象始终保持一致性，避免画风崩坏。</w:t>
      </w:r>
    </w:p>
    <w:p w14:paraId="229F7435"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文化与历史一致性（新增）：画面元素（人物身份、服饰、建筑、器物）是否准确反映文本所指的中国历史时期和文化背景，严禁出现任何西方或现代元素。</w:t>
      </w:r>
    </w:p>
    <w:p w14:paraId="5A39C86E" w14:textId="77777777" w:rsidR="00BD0911" w:rsidRPr="00295461" w:rsidRDefault="00BD0911" w:rsidP="00BD0911">
      <w:pPr>
        <w:ind w:firstLine="480"/>
        <w:rPr>
          <w:rFonts w:ascii="Cambria" w:hAnsi="Cambria"/>
        </w:rPr>
      </w:pPr>
      <w:r w:rsidRPr="00295461">
        <w:rPr>
          <w:rFonts w:ascii="Cambria" w:hAnsi="Cambria"/>
        </w:rPr>
        <w:tab/>
      </w:r>
    </w:p>
    <w:p w14:paraId="75CB001F" w14:textId="77777777" w:rsidR="00BD0911" w:rsidRPr="00295461" w:rsidRDefault="00BD0911" w:rsidP="00BD0911">
      <w:pPr>
        <w:ind w:firstLine="480"/>
        <w:rPr>
          <w:rFonts w:ascii="Cambria" w:hAnsi="Cambria"/>
        </w:rPr>
      </w:pPr>
      <w:r w:rsidRPr="00295461">
        <w:rPr>
          <w:rFonts w:ascii="Cambria" w:hAnsi="Cambria"/>
        </w:rPr>
        <w:tab/>
        <w:t>### 4.</w:t>
      </w:r>
      <w:r w:rsidRPr="00295461">
        <w:rPr>
          <w:rFonts w:ascii="Cambria" w:hAnsi="Cambria"/>
        </w:rPr>
        <w:t>迭代（</w:t>
      </w:r>
      <w:r w:rsidRPr="00295461">
        <w:rPr>
          <w:rFonts w:ascii="Cambria" w:hAnsi="Cambria"/>
        </w:rPr>
        <w:t>Iterate</w:t>
      </w:r>
      <w:r w:rsidRPr="00295461">
        <w:rPr>
          <w:rFonts w:ascii="Cambria" w:hAnsi="Cambria"/>
        </w:rPr>
        <w:t>）</w:t>
      </w:r>
    </w:p>
    <w:p w14:paraId="07D08F24" w14:textId="77777777" w:rsidR="00BD0911" w:rsidRPr="00295461" w:rsidRDefault="00BD0911" w:rsidP="00BD0911">
      <w:pPr>
        <w:ind w:firstLine="480"/>
        <w:rPr>
          <w:rFonts w:ascii="Cambria" w:hAnsi="Cambria"/>
        </w:rPr>
      </w:pPr>
      <w:r w:rsidRPr="00295461">
        <w:rPr>
          <w:rFonts w:ascii="Cambria" w:hAnsi="Cambria"/>
        </w:rPr>
        <w:tab/>
      </w:r>
      <w:r w:rsidRPr="00295461">
        <w:rPr>
          <w:rFonts w:ascii="Cambria" w:hAnsi="Cambria"/>
        </w:rPr>
        <w:t>如果发现任何问题或偏差，请立即停止并返回错误信息。在确认无误后，才继续生成最终输出。你可以通过以下方式改进输出：</w:t>
      </w:r>
    </w:p>
    <w:p w14:paraId="670FFE84"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重新核对文本的</w:t>
      </w:r>
      <w:r w:rsidRPr="00295461">
        <w:rPr>
          <w:rFonts w:ascii="Cambria" w:hAnsi="Cambria"/>
        </w:rPr>
        <w:t>“//”</w:t>
      </w:r>
      <w:r w:rsidRPr="00295461">
        <w:rPr>
          <w:rFonts w:ascii="Cambria" w:hAnsi="Cambria"/>
        </w:rPr>
        <w:t>切分点和角色分配。</w:t>
      </w:r>
    </w:p>
    <w:p w14:paraId="6BA3EEC2"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调整治愈系发光线条艺术风格的描述方式。</w:t>
      </w:r>
    </w:p>
    <w:p w14:paraId="0B0B7C65" w14:textId="77777777" w:rsidR="00BD0911" w:rsidRPr="00295461" w:rsidRDefault="00BD0911" w:rsidP="00BD0911">
      <w:pPr>
        <w:ind w:firstLine="480"/>
        <w:rPr>
          <w:rFonts w:ascii="Cambria" w:hAnsi="Cambria"/>
        </w:rPr>
      </w:pPr>
      <w:r w:rsidRPr="00295461">
        <w:rPr>
          <w:rFonts w:ascii="Cambria" w:hAnsi="Cambria"/>
        </w:rPr>
        <w:tab/>
      </w:r>
    </w:p>
    <w:p w14:paraId="52AFE22B"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指令结构（保持通用提示词结构、关键参数说明、技术限制与原指令一致）</w:t>
      </w:r>
    </w:p>
    <w:p w14:paraId="40845D4B" w14:textId="77777777" w:rsidR="00BD0911" w:rsidRPr="00295461" w:rsidRDefault="00BD0911" w:rsidP="00BD0911">
      <w:pPr>
        <w:ind w:firstLine="480"/>
        <w:rPr>
          <w:rFonts w:ascii="Cambria" w:hAnsi="Cambria"/>
        </w:rPr>
      </w:pPr>
      <w:r w:rsidRPr="00295461">
        <w:rPr>
          <w:rFonts w:ascii="Cambria" w:hAnsi="Cambria"/>
        </w:rPr>
        <w:tab/>
      </w:r>
    </w:p>
    <w:p w14:paraId="30FBDFA3"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基本指令</w:t>
      </w:r>
    </w:p>
    <w:p w14:paraId="49BF3E71" w14:textId="77777777" w:rsidR="00BD0911" w:rsidRPr="00295461" w:rsidRDefault="00BD0911" w:rsidP="00BD0911">
      <w:pPr>
        <w:ind w:firstLine="480"/>
        <w:rPr>
          <w:rFonts w:ascii="Cambria" w:hAnsi="Cambria"/>
        </w:rPr>
      </w:pPr>
      <w:r w:rsidRPr="00295461">
        <w:rPr>
          <w:rFonts w:ascii="Cambria" w:hAnsi="Cambria"/>
        </w:rPr>
        <w:tab/>
      </w:r>
      <w:r w:rsidRPr="00295461">
        <w:rPr>
          <w:rFonts w:ascii="Cambria" w:hAnsi="Cambria"/>
        </w:rPr>
        <w:t>你将作为专业的治愈系发光线条艺术分镜工程师，根据标签</w:t>
      </w:r>
      <w:r w:rsidRPr="00295461">
        <w:rPr>
          <w:rFonts w:ascii="Cambria" w:hAnsi="Cambria"/>
        </w:rPr>
        <w:t>“tag”</w:t>
      </w:r>
      <w:r w:rsidRPr="00295461">
        <w:rPr>
          <w:rFonts w:ascii="Cambria" w:hAnsi="Cambria"/>
        </w:rPr>
        <w:t>和文本内容</w:t>
      </w:r>
      <w:r w:rsidRPr="00295461">
        <w:rPr>
          <w:rFonts w:ascii="Cambria" w:hAnsi="Cambria"/>
        </w:rPr>
        <w:t>“content”</w:t>
      </w:r>
      <w:r w:rsidRPr="00295461">
        <w:rPr>
          <w:rFonts w:ascii="Cambria" w:hAnsi="Cambria"/>
        </w:rPr>
        <w:t>，生成适用于</w:t>
      </w:r>
      <w:r w:rsidRPr="00295461">
        <w:rPr>
          <w:rFonts w:ascii="Cambria" w:hAnsi="Cambria"/>
        </w:rPr>
        <w:t>FLUX_dev</w:t>
      </w:r>
      <w:r w:rsidRPr="00295461">
        <w:rPr>
          <w:rFonts w:ascii="Cambria" w:hAnsi="Cambria"/>
        </w:rPr>
        <w:t>模型的纯英文分镜提示词。你的任务是确保每个分镜提示词既保留原始文本内容的完整性，又符合治愈系发光线条艺术的风格和技术要求，并准确传达中国历史文化信息。</w:t>
      </w:r>
    </w:p>
    <w:p w14:paraId="48CB40CE" w14:textId="77777777" w:rsidR="00BD0911" w:rsidRPr="00295461" w:rsidRDefault="00BD0911" w:rsidP="00BD0911">
      <w:pPr>
        <w:ind w:firstLine="480"/>
        <w:rPr>
          <w:rFonts w:ascii="Cambria" w:hAnsi="Cambria"/>
        </w:rPr>
      </w:pPr>
      <w:r w:rsidRPr="00295461">
        <w:rPr>
          <w:rFonts w:ascii="Cambria" w:hAnsi="Cambria"/>
        </w:rPr>
        <w:tab/>
      </w:r>
    </w:p>
    <w:p w14:paraId="3881EAD0"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分镜生成规则</w:t>
      </w:r>
    </w:p>
    <w:p w14:paraId="6B1A0E71"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拆分依据：</w:t>
      </w:r>
      <w:r w:rsidRPr="00295461">
        <w:rPr>
          <w:rFonts w:ascii="Cambria" w:hAnsi="Cambria"/>
        </w:rPr>
        <w:t xml:space="preserve"> </w:t>
      </w:r>
      <w:r w:rsidRPr="00295461">
        <w:rPr>
          <w:rFonts w:ascii="Cambria" w:hAnsi="Cambria"/>
        </w:rPr>
        <w:t>识别对话中的角色，并按</w:t>
      </w:r>
      <w:r w:rsidRPr="00295461">
        <w:rPr>
          <w:rFonts w:ascii="Cambria" w:hAnsi="Cambria"/>
        </w:rPr>
        <w:t>“//”</w:t>
      </w:r>
      <w:r w:rsidRPr="00295461">
        <w:rPr>
          <w:rFonts w:ascii="Cambria" w:hAnsi="Cambria"/>
        </w:rPr>
        <w:t>符号切分其发言，每个切分后的短句为一个独立分镜。</w:t>
      </w:r>
    </w:p>
    <w:p w14:paraId="61A8FFEE"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历史与文化（关键新增）：</w:t>
      </w:r>
      <w:r w:rsidRPr="00295461">
        <w:rPr>
          <w:rFonts w:ascii="Cambria" w:hAnsi="Cambria"/>
        </w:rPr>
        <w:t xml:space="preserve">AI </w:t>
      </w:r>
      <w:r w:rsidRPr="00295461">
        <w:rPr>
          <w:rFonts w:ascii="Cambria" w:hAnsi="Cambria"/>
        </w:rPr>
        <w:t>必须主动识别文稿中的朝代、人物身份、地理位置等信息，并在提示词中用英文准确描述，以消除西方模型的默认偏见。</w:t>
      </w:r>
    </w:p>
    <w:p w14:paraId="2B6F4978"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角色分配：</w:t>
      </w:r>
      <w:r w:rsidRPr="00295461">
        <w:rPr>
          <w:rFonts w:ascii="Cambria" w:hAnsi="Cambria"/>
        </w:rPr>
        <w:t xml:space="preserve"> </w:t>
      </w:r>
      <w:r w:rsidRPr="00295461">
        <w:rPr>
          <w:rFonts w:ascii="Cambria" w:hAnsi="Cambria"/>
        </w:rPr>
        <w:t>根据角色（老剑条</w:t>
      </w:r>
      <w:r w:rsidRPr="00295461">
        <w:rPr>
          <w:rFonts w:ascii="Cambria" w:hAnsi="Cambria"/>
        </w:rPr>
        <w:t>/</w:t>
      </w:r>
      <w:r w:rsidRPr="00295461">
        <w:rPr>
          <w:rFonts w:ascii="Cambria" w:hAnsi="Cambria"/>
        </w:rPr>
        <w:t>齐静春）分配</w:t>
      </w:r>
      <w:r w:rsidRPr="00295461">
        <w:rPr>
          <w:rFonts w:ascii="Cambria" w:hAnsi="Cambria"/>
        </w:rPr>
        <w:t xml:space="preserve"> "gender" </w:t>
      </w:r>
      <w:r w:rsidRPr="00295461">
        <w:rPr>
          <w:rFonts w:ascii="Cambria" w:hAnsi="Cambria"/>
        </w:rPr>
        <w:t>字段值（</w:t>
      </w:r>
      <w:r w:rsidRPr="00295461">
        <w:rPr>
          <w:rFonts w:ascii="Cambria" w:hAnsi="Cambria"/>
        </w:rPr>
        <w:t>"0"/"1"</w:t>
      </w:r>
      <w:r w:rsidRPr="00295461">
        <w:rPr>
          <w:rFonts w:ascii="Cambria" w:hAnsi="Cambria"/>
        </w:rPr>
        <w:t>）。</w:t>
      </w:r>
    </w:p>
    <w:p w14:paraId="67624BAB"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字幕处理：</w:t>
      </w:r>
      <w:r w:rsidRPr="00295461">
        <w:rPr>
          <w:rFonts w:ascii="Cambria" w:hAnsi="Cambria"/>
        </w:rPr>
        <w:t xml:space="preserve"> </w:t>
      </w:r>
      <w:r w:rsidRPr="00295461">
        <w:rPr>
          <w:rFonts w:ascii="Cambria" w:hAnsi="Cambria"/>
        </w:rPr>
        <w:t>完全保留</w:t>
      </w:r>
      <w:r w:rsidRPr="00295461">
        <w:rPr>
          <w:rFonts w:ascii="Cambria" w:hAnsi="Cambria"/>
        </w:rPr>
        <w:t>“content”</w:t>
      </w:r>
      <w:r w:rsidRPr="00295461">
        <w:rPr>
          <w:rFonts w:ascii="Cambria" w:hAnsi="Cambria"/>
        </w:rPr>
        <w:t>经切分后的原文，不得进行任何更改。</w:t>
      </w:r>
    </w:p>
    <w:p w14:paraId="40FDDF79"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风格约束：</w:t>
      </w:r>
      <w:r w:rsidRPr="00295461">
        <w:rPr>
          <w:rFonts w:ascii="Cambria" w:hAnsi="Cambria"/>
        </w:rPr>
        <w:t xml:space="preserve"> </w:t>
      </w:r>
      <w:r w:rsidRPr="00295461">
        <w:rPr>
          <w:rFonts w:ascii="Cambria" w:hAnsi="Cambria"/>
        </w:rPr>
        <w:t>精准描述画面的同时，无多余细节，强调治愈感和美感。</w:t>
      </w:r>
    </w:p>
    <w:p w14:paraId="66730490"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语言限定：</w:t>
      </w:r>
      <w:r w:rsidRPr="00295461">
        <w:rPr>
          <w:rFonts w:ascii="Cambria" w:hAnsi="Cambria"/>
        </w:rPr>
        <w:t xml:space="preserve"> </w:t>
      </w:r>
      <w:r w:rsidRPr="00295461">
        <w:rPr>
          <w:rFonts w:ascii="Cambria" w:hAnsi="Cambria"/>
        </w:rPr>
        <w:t>所有</w:t>
      </w:r>
      <w:r w:rsidRPr="00295461">
        <w:rPr>
          <w:rFonts w:ascii="Cambria" w:hAnsi="Cambria"/>
        </w:rPr>
        <w:t>"flux_prompt"</w:t>
      </w:r>
      <w:r w:rsidRPr="00295461">
        <w:rPr>
          <w:rFonts w:ascii="Cambria" w:hAnsi="Cambria"/>
        </w:rPr>
        <w:t>内容必须为纯英文语言，不能含有其他语言文字。</w:t>
      </w:r>
    </w:p>
    <w:p w14:paraId="6582FFD2"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格式要求：</w:t>
      </w:r>
      <w:r w:rsidRPr="00295461">
        <w:rPr>
          <w:rFonts w:ascii="Cambria" w:hAnsi="Cambria"/>
        </w:rPr>
        <w:t xml:space="preserve"> </w:t>
      </w:r>
      <w:r w:rsidRPr="00295461">
        <w:rPr>
          <w:rFonts w:ascii="Cambria" w:hAnsi="Cambria"/>
        </w:rPr>
        <w:t>输出为</w:t>
      </w:r>
      <w:r w:rsidRPr="00295461">
        <w:rPr>
          <w:rFonts w:ascii="Cambria" w:hAnsi="Cambria"/>
        </w:rPr>
        <w:t>JSON</w:t>
      </w:r>
      <w:r w:rsidRPr="00295461">
        <w:rPr>
          <w:rFonts w:ascii="Cambria" w:hAnsi="Cambria"/>
        </w:rPr>
        <w:t>格式，包含</w:t>
      </w:r>
      <w:r w:rsidRPr="00295461">
        <w:rPr>
          <w:rFonts w:ascii="Cambria" w:hAnsi="Cambria"/>
        </w:rPr>
        <w:t xml:space="preserve"> "caption"</w:t>
      </w:r>
      <w:r w:rsidRPr="00295461">
        <w:rPr>
          <w:rFonts w:ascii="Cambria" w:hAnsi="Cambria"/>
        </w:rPr>
        <w:t>、</w:t>
      </w:r>
      <w:r w:rsidRPr="00295461">
        <w:rPr>
          <w:rFonts w:ascii="Cambria" w:hAnsi="Cambria"/>
        </w:rPr>
        <w:t xml:space="preserve"> "flux_prompt" </w:t>
      </w:r>
      <w:r w:rsidRPr="00295461">
        <w:rPr>
          <w:rFonts w:ascii="Cambria" w:hAnsi="Cambria"/>
        </w:rPr>
        <w:t>和</w:t>
      </w:r>
      <w:r w:rsidRPr="00295461">
        <w:rPr>
          <w:rFonts w:ascii="Cambria" w:hAnsi="Cambria"/>
        </w:rPr>
        <w:t xml:space="preserve"> "gender" </w:t>
      </w:r>
      <w:r w:rsidRPr="00295461">
        <w:rPr>
          <w:rFonts w:ascii="Cambria" w:hAnsi="Cambria"/>
        </w:rPr>
        <w:t>字段。</w:t>
      </w:r>
    </w:p>
    <w:p w14:paraId="6D9D10A0"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校验机制：</w:t>
      </w:r>
      <w:r w:rsidRPr="00295461">
        <w:rPr>
          <w:rFonts w:ascii="Cambria" w:hAnsi="Cambria"/>
        </w:rPr>
        <w:t xml:space="preserve"> </w:t>
      </w:r>
      <w:r w:rsidRPr="00295461">
        <w:rPr>
          <w:rFonts w:ascii="Cambria" w:hAnsi="Cambria"/>
        </w:rPr>
        <w:t>确保每个提示词包含所有核心元素并符合标记限制。</w:t>
      </w:r>
    </w:p>
    <w:p w14:paraId="3D93B533" w14:textId="77777777" w:rsidR="00BD0911" w:rsidRPr="00295461" w:rsidRDefault="00BD0911" w:rsidP="00BD0911">
      <w:pPr>
        <w:ind w:firstLine="480"/>
        <w:rPr>
          <w:rFonts w:ascii="Cambria" w:hAnsi="Cambria"/>
        </w:rPr>
      </w:pPr>
      <w:r w:rsidRPr="00295461">
        <w:rPr>
          <w:rFonts w:ascii="Cambria" w:hAnsi="Cambria"/>
        </w:rPr>
        <w:lastRenderedPageBreak/>
        <w:tab/>
        <w:t xml:space="preserve">- </w:t>
      </w:r>
      <w:r w:rsidRPr="00295461">
        <w:rPr>
          <w:rFonts w:ascii="Cambria" w:hAnsi="Cambria"/>
        </w:rPr>
        <w:t>技术适配：</w:t>
      </w:r>
      <w:r w:rsidRPr="00295461">
        <w:rPr>
          <w:rFonts w:ascii="Cambria" w:hAnsi="Cambria"/>
        </w:rPr>
        <w:t xml:space="preserve"> </w:t>
      </w:r>
      <w:r w:rsidRPr="00295461">
        <w:rPr>
          <w:rFonts w:ascii="Cambria" w:hAnsi="Cambria"/>
        </w:rPr>
        <w:t>提示词需符合</w:t>
      </w:r>
      <w:r w:rsidRPr="00295461">
        <w:rPr>
          <w:rFonts w:ascii="Cambria" w:hAnsi="Cambria"/>
        </w:rPr>
        <w:t>FLUX_dev</w:t>
      </w:r>
      <w:r w:rsidRPr="00295461">
        <w:rPr>
          <w:rFonts w:ascii="Cambria" w:hAnsi="Cambria"/>
        </w:rPr>
        <w:t>模型的输入格式要求，包括但不限于分辨率、层级描述。</w:t>
      </w:r>
    </w:p>
    <w:p w14:paraId="669B2EBB" w14:textId="77777777" w:rsidR="00BD0911" w:rsidRPr="00295461" w:rsidRDefault="00BD0911" w:rsidP="00BD0911">
      <w:pPr>
        <w:ind w:firstLine="480"/>
        <w:rPr>
          <w:rFonts w:ascii="Cambria" w:hAnsi="Cambria"/>
        </w:rPr>
      </w:pPr>
      <w:r w:rsidRPr="00295461">
        <w:rPr>
          <w:rFonts w:ascii="Cambria" w:hAnsi="Cambria"/>
        </w:rPr>
        <w:tab/>
      </w:r>
    </w:p>
    <w:p w14:paraId="6A5CA787"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通用提示词结构</w:t>
      </w:r>
    </w:p>
    <w:p w14:paraId="7F93DFF3" w14:textId="77777777" w:rsidR="00BD0911" w:rsidRPr="00295461" w:rsidRDefault="00BD0911" w:rsidP="00BD0911">
      <w:pPr>
        <w:ind w:firstLine="480"/>
        <w:rPr>
          <w:rFonts w:ascii="Cambria" w:hAnsi="Cambria"/>
        </w:rPr>
      </w:pPr>
      <w:r w:rsidRPr="00295461">
        <w:rPr>
          <w:rFonts w:ascii="Cambria" w:hAnsi="Cambria"/>
        </w:rPr>
        <w:tab/>
        <w:t>[Style] [Subject &amp; Action/Scene] [Color</w:t>
      </w:r>
      <w:r>
        <w:rPr>
          <w:rFonts w:ascii="Cambria" w:hAnsi="Cambria" w:hint="eastAsia"/>
        </w:rPr>
        <w:t xml:space="preserve"> </w:t>
      </w:r>
      <w:r w:rsidRPr="00295461">
        <w:rPr>
          <w:rFonts w:ascii="Cambria" w:hAnsi="Cambria"/>
        </w:rPr>
        <w:t>&amp; Composition] [Emotion] [Technical]</w:t>
      </w:r>
    </w:p>
    <w:p w14:paraId="67035B6B" w14:textId="77777777" w:rsidR="00BD0911" w:rsidRPr="00295461" w:rsidRDefault="00BD0911" w:rsidP="00BD0911">
      <w:pPr>
        <w:ind w:firstLine="480"/>
        <w:rPr>
          <w:rFonts w:ascii="Cambria" w:hAnsi="Cambria"/>
        </w:rPr>
      </w:pPr>
      <w:r w:rsidRPr="00295461">
        <w:rPr>
          <w:rFonts w:ascii="Cambria" w:hAnsi="Cambria"/>
        </w:rPr>
        <w:tab/>
      </w:r>
    </w:p>
    <w:p w14:paraId="06D718AD"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关键参数说明</w:t>
      </w:r>
    </w:p>
    <w:p w14:paraId="04DA618B" w14:textId="77777777" w:rsidR="00BD0911" w:rsidRPr="00295461" w:rsidRDefault="00BD0911" w:rsidP="00BD0911">
      <w:pPr>
        <w:ind w:firstLine="480"/>
        <w:rPr>
          <w:rFonts w:ascii="Cambria" w:hAnsi="Cambria"/>
        </w:rPr>
      </w:pPr>
      <w:r w:rsidRPr="00295461">
        <w:rPr>
          <w:rFonts w:ascii="Cambria" w:hAnsi="Cambria"/>
        </w:rPr>
        <w:tab/>
        <w:t>1. [Style]</w:t>
      </w:r>
      <w:r w:rsidRPr="00295461">
        <w:rPr>
          <w:rFonts w:ascii="Cambria" w:hAnsi="Cambria"/>
        </w:rPr>
        <w:t>：画风触发词</w:t>
      </w:r>
    </w:p>
    <w:p w14:paraId="48DCC9EB" w14:textId="77777777" w:rsidR="00BD0911" w:rsidRPr="00295461" w:rsidRDefault="00BD0911" w:rsidP="00BD0911">
      <w:pPr>
        <w:ind w:firstLine="480"/>
        <w:rPr>
          <w:rFonts w:ascii="Cambria" w:hAnsi="Cambria"/>
        </w:rPr>
      </w:pPr>
      <w:r w:rsidRPr="00295461">
        <w:rPr>
          <w:rFonts w:ascii="Cambria" w:hAnsi="Cambria"/>
        </w:rPr>
        <w:tab/>
        <w:t xml:space="preserve">Glowing line art, simple background, </w:t>
      </w:r>
      <w:r w:rsidRPr="00295461">
        <w:rPr>
          <w:rFonts w:ascii="Cambria" w:hAnsi="Cambria"/>
        </w:rPr>
        <w:t>是</w:t>
      </w:r>
      <w:r w:rsidRPr="00295461">
        <w:rPr>
          <w:rFonts w:ascii="Cambria" w:hAnsi="Cambria"/>
        </w:rPr>
        <w:t>lora</w:t>
      </w:r>
      <w:r w:rsidRPr="00295461">
        <w:rPr>
          <w:rFonts w:ascii="Cambria" w:hAnsi="Cambria"/>
        </w:rPr>
        <w:t>画风触发词，必须放在提示词的开头。这个新画风强调发光线条和极简背景的结合，其他部分不得再出现画风相关的描述（以防干扰提示词的正常使用）。</w:t>
      </w:r>
    </w:p>
    <w:p w14:paraId="593B0D98" w14:textId="77777777" w:rsidR="00BD0911" w:rsidRPr="00295461" w:rsidRDefault="00BD0911" w:rsidP="00BD0911">
      <w:pPr>
        <w:ind w:firstLine="480"/>
        <w:rPr>
          <w:rFonts w:ascii="Cambria" w:hAnsi="Cambria"/>
        </w:rPr>
      </w:pPr>
      <w:r w:rsidRPr="00295461">
        <w:rPr>
          <w:rFonts w:ascii="Cambria" w:hAnsi="Cambria"/>
        </w:rPr>
        <w:tab/>
      </w:r>
    </w:p>
    <w:p w14:paraId="49855629" w14:textId="77777777" w:rsidR="00BD0911" w:rsidRPr="00295461" w:rsidRDefault="00BD0911" w:rsidP="00BD0911">
      <w:pPr>
        <w:ind w:firstLine="480"/>
        <w:rPr>
          <w:rFonts w:ascii="Cambria" w:hAnsi="Cambria"/>
        </w:rPr>
      </w:pPr>
      <w:r w:rsidRPr="00295461">
        <w:rPr>
          <w:rFonts w:ascii="Cambria" w:hAnsi="Cambria"/>
        </w:rPr>
        <w:tab/>
        <w:t>2. [Subject &amp; Action/Scene]</w:t>
      </w:r>
      <w:r w:rsidRPr="00295461">
        <w:rPr>
          <w:rFonts w:ascii="Cambria" w:hAnsi="Cambria"/>
        </w:rPr>
        <w:t>：主体、动作与场景</w:t>
      </w:r>
    </w:p>
    <w:p w14:paraId="1B4749D9" w14:textId="77777777" w:rsidR="00BD0911" w:rsidRPr="00295461" w:rsidRDefault="00BD0911" w:rsidP="00BD0911">
      <w:pPr>
        <w:ind w:firstLine="480"/>
        <w:rPr>
          <w:rFonts w:ascii="Cambria" w:hAnsi="Cambria"/>
        </w:rPr>
      </w:pPr>
      <w:r w:rsidRPr="00295461">
        <w:rPr>
          <w:rFonts w:ascii="Cambria" w:hAnsi="Cambria"/>
        </w:rPr>
        <w:tab/>
      </w:r>
      <w:r w:rsidRPr="00295461">
        <w:rPr>
          <w:rFonts w:ascii="Cambria" w:hAnsi="Cambria"/>
        </w:rPr>
        <w:t>这部分结合了主体元素、动作、场景描述以及镜头类型和元素位置。</w:t>
      </w:r>
    </w:p>
    <w:p w14:paraId="18E8D357"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画风融合：必须在主体描述后加入</w:t>
      </w:r>
      <w:r w:rsidRPr="00295461">
        <w:rPr>
          <w:rFonts w:ascii="Cambria" w:hAnsi="Cambria"/>
        </w:rPr>
        <w:t>“composed of {</w:t>
      </w:r>
      <w:r w:rsidRPr="00295461">
        <w:rPr>
          <w:rFonts w:ascii="Cambria" w:hAnsi="Cambria"/>
        </w:rPr>
        <w:t>线条颜色</w:t>
      </w:r>
      <w:r w:rsidRPr="00295461">
        <w:rPr>
          <w:rFonts w:ascii="Cambria" w:hAnsi="Cambria"/>
        </w:rPr>
        <w:t>} glowing lines”</w:t>
      </w:r>
      <w:r w:rsidRPr="00295461">
        <w:rPr>
          <w:rFonts w:ascii="Cambria" w:hAnsi="Cambria"/>
        </w:rPr>
        <w:t>来指定主体材质，以确保主体完全由发光线条构成。</w:t>
      </w:r>
    </w:p>
    <w:p w14:paraId="37006B5A"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文化与历史精准描述（重中之重）：</w:t>
      </w:r>
      <w:r w:rsidRPr="00295461">
        <w:rPr>
          <w:rFonts w:ascii="Cambria" w:hAnsi="Cambria"/>
        </w:rPr>
        <w:t xml:space="preserve">AI </w:t>
      </w:r>
      <w:r w:rsidRPr="00295461">
        <w:rPr>
          <w:rFonts w:ascii="Cambria" w:hAnsi="Cambria"/>
        </w:rPr>
        <w:t>必须通过文本分析，将中国历史、文化、朝代等信息精确地转化为英文描述，并强制加入主体描述中。例如，对于</w:t>
      </w:r>
      <w:r w:rsidRPr="00295461">
        <w:rPr>
          <w:rFonts w:ascii="Cambria" w:hAnsi="Cambria"/>
        </w:rPr>
        <w:t xml:space="preserve"> "</w:t>
      </w:r>
      <w:r w:rsidRPr="00295461">
        <w:rPr>
          <w:rFonts w:ascii="Cambria" w:hAnsi="Cambria"/>
        </w:rPr>
        <w:t>皇帝发怒</w:t>
      </w:r>
      <w:r w:rsidRPr="00295461">
        <w:rPr>
          <w:rFonts w:ascii="Cambria" w:hAnsi="Cambria"/>
        </w:rPr>
        <w:t xml:space="preserve">" </w:t>
      </w:r>
      <w:r w:rsidRPr="00295461">
        <w:rPr>
          <w:rFonts w:ascii="Cambria" w:hAnsi="Cambria"/>
        </w:rPr>
        <w:t>的场景，提示词应描述为</w:t>
      </w:r>
      <w:r w:rsidRPr="00295461">
        <w:rPr>
          <w:rFonts w:ascii="Cambria" w:hAnsi="Cambria"/>
        </w:rPr>
        <w:t xml:space="preserve"> "a stylized Chinese emperor in a Mianliu imperial robe, standing within the main hall of a traditional Chinese palace"</w:t>
      </w:r>
      <w:r w:rsidRPr="00295461">
        <w:rPr>
          <w:rFonts w:ascii="Cambria" w:hAnsi="Cambria"/>
        </w:rPr>
        <w:t>。</w:t>
      </w:r>
    </w:p>
    <w:p w14:paraId="26231EC2"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镜头类型（强制加入）：</w:t>
      </w:r>
      <w:r w:rsidRPr="00295461">
        <w:rPr>
          <w:rFonts w:ascii="Cambria" w:hAnsi="Cambria"/>
        </w:rPr>
        <w:t>close-up shot</w:t>
      </w:r>
      <w:r w:rsidRPr="00295461">
        <w:rPr>
          <w:rFonts w:ascii="Cambria" w:hAnsi="Cambria"/>
        </w:rPr>
        <w:t>（特写）、</w:t>
      </w:r>
      <w:r w:rsidRPr="00295461">
        <w:rPr>
          <w:rFonts w:ascii="Cambria" w:hAnsi="Cambria"/>
        </w:rPr>
        <w:t>medium shot</w:t>
      </w:r>
      <w:r w:rsidRPr="00295461">
        <w:rPr>
          <w:rFonts w:ascii="Cambria" w:hAnsi="Cambria"/>
        </w:rPr>
        <w:t>（中景）、</w:t>
      </w:r>
      <w:r w:rsidRPr="00295461">
        <w:rPr>
          <w:rFonts w:ascii="Cambria" w:hAnsi="Cambria"/>
        </w:rPr>
        <w:t>wide-angle view</w:t>
      </w:r>
      <w:r w:rsidRPr="00295461">
        <w:rPr>
          <w:rFonts w:ascii="Cambria" w:hAnsi="Cambria"/>
        </w:rPr>
        <w:t>（广角）、</w:t>
      </w:r>
      <w:r w:rsidRPr="00295461">
        <w:rPr>
          <w:rFonts w:ascii="Cambria" w:hAnsi="Cambria"/>
        </w:rPr>
        <w:t>top-down perspective</w:t>
      </w:r>
      <w:r w:rsidRPr="00295461">
        <w:rPr>
          <w:rFonts w:ascii="Cambria" w:hAnsi="Cambria"/>
        </w:rPr>
        <w:t>（俯视）。作用是控制主体在画面中的占比，避免背景喧宾夺主。</w:t>
      </w:r>
    </w:p>
    <w:p w14:paraId="2C5FC1C2"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元素位置标记：</w:t>
      </w:r>
      <w:r w:rsidRPr="00295461">
        <w:rPr>
          <w:rFonts w:ascii="Cambria" w:hAnsi="Cambria"/>
        </w:rPr>
        <w:t>in the foreground</w:t>
      </w:r>
      <w:r w:rsidRPr="00295461">
        <w:rPr>
          <w:rFonts w:ascii="Cambria" w:hAnsi="Cambria"/>
        </w:rPr>
        <w:t>（前景）、</w:t>
      </w:r>
      <w:r w:rsidRPr="00295461">
        <w:rPr>
          <w:rFonts w:ascii="Cambria" w:hAnsi="Cambria"/>
        </w:rPr>
        <w:t>centered in the frame</w:t>
      </w:r>
      <w:r w:rsidRPr="00295461">
        <w:rPr>
          <w:rFonts w:ascii="Cambria" w:hAnsi="Cambria"/>
        </w:rPr>
        <w:t>（画面中心）、</w:t>
      </w:r>
      <w:r w:rsidRPr="00295461">
        <w:rPr>
          <w:rFonts w:ascii="Cambria" w:hAnsi="Cambria"/>
        </w:rPr>
        <w:t>receding into the background</w:t>
      </w:r>
      <w:r w:rsidRPr="00295461">
        <w:rPr>
          <w:rFonts w:ascii="Cambria" w:hAnsi="Cambria"/>
        </w:rPr>
        <w:t>（后景虚化）。</w:t>
      </w:r>
    </w:p>
    <w:p w14:paraId="7098FBAD"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叙事演进：</w:t>
      </w:r>
      <w:r w:rsidRPr="00295461">
        <w:rPr>
          <w:rFonts w:ascii="Cambria" w:hAnsi="Cambria"/>
        </w:rPr>
        <w:t xml:space="preserve">AI </w:t>
      </w:r>
      <w:r w:rsidRPr="00295461">
        <w:rPr>
          <w:rFonts w:ascii="Cambria" w:hAnsi="Cambria"/>
        </w:rPr>
        <w:t>必须主动识别文本中的逻辑、时间或概念上的递进关系。如果文本概念不变，则应通过调整镜头类型、元素位置、光影或主体姿态来创造视觉上的新意。</w:t>
      </w:r>
    </w:p>
    <w:p w14:paraId="37FC11A3"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中文概念符号化（硬性）：</w:t>
      </w:r>
      <w:r w:rsidRPr="00295461">
        <w:rPr>
          <w:rFonts w:ascii="Cambria" w:hAnsi="Cambria"/>
        </w:rPr>
        <w:t xml:space="preserve"> </w:t>
      </w:r>
      <w:r w:rsidRPr="00295461">
        <w:rPr>
          <w:rFonts w:ascii="Cambria" w:hAnsi="Cambria"/>
        </w:rPr>
        <w:t>针对抽象的中国哲学或文化专有名词，</w:t>
      </w:r>
      <w:r w:rsidRPr="00295461">
        <w:rPr>
          <w:rFonts w:ascii="Cambria" w:hAnsi="Cambria"/>
        </w:rPr>
        <w:t>AI</w:t>
      </w:r>
      <w:r w:rsidRPr="00295461">
        <w:rPr>
          <w:rFonts w:ascii="Cambria" w:hAnsi="Cambria"/>
        </w:rPr>
        <w:t>必须将其符号化为具象的英文几何描述、形状或功能性描述，以彻底消除中文或拼音概念词（例如，将</w:t>
      </w:r>
      <w:r w:rsidRPr="00295461">
        <w:rPr>
          <w:rFonts w:ascii="Cambria" w:hAnsi="Cambria"/>
        </w:rPr>
        <w:t>'</w:t>
      </w:r>
      <w:r w:rsidRPr="00295461">
        <w:rPr>
          <w:rFonts w:ascii="Cambria" w:hAnsi="Cambria"/>
        </w:rPr>
        <w:t>天人合一</w:t>
      </w:r>
      <w:r w:rsidRPr="00295461">
        <w:rPr>
          <w:rFonts w:ascii="Cambria" w:hAnsi="Cambria"/>
        </w:rPr>
        <w:t>'</w:t>
      </w:r>
      <w:r w:rsidRPr="00295461">
        <w:rPr>
          <w:rFonts w:ascii="Cambria" w:hAnsi="Cambria"/>
        </w:rPr>
        <w:t>替换为</w:t>
      </w:r>
      <w:r w:rsidRPr="00295461">
        <w:rPr>
          <w:rFonts w:ascii="Cambria" w:hAnsi="Cambria"/>
        </w:rPr>
        <w:t>'a figure standing in perfect balance</w:t>
      </w:r>
      <w:r>
        <w:rPr>
          <w:rFonts w:ascii="Cambria" w:hAnsi="Cambria" w:hint="eastAsia"/>
        </w:rPr>
        <w:t xml:space="preserve"> </w:t>
      </w:r>
      <w:r w:rsidRPr="00295461">
        <w:rPr>
          <w:rFonts w:ascii="Cambria" w:hAnsi="Cambria"/>
        </w:rPr>
        <w:t>between a glowing circle and a square'</w:t>
      </w:r>
      <w:r w:rsidRPr="00295461">
        <w:rPr>
          <w:rFonts w:ascii="Cambria" w:hAnsi="Cambria"/>
        </w:rPr>
        <w:t>；将</w:t>
      </w:r>
      <w:r w:rsidRPr="00295461">
        <w:rPr>
          <w:rFonts w:ascii="Cambria" w:hAnsi="Cambria"/>
        </w:rPr>
        <w:t>'</w:t>
      </w:r>
      <w:r w:rsidRPr="00295461">
        <w:rPr>
          <w:rFonts w:ascii="Cambria" w:hAnsi="Cambria"/>
        </w:rPr>
        <w:t>玉琮</w:t>
      </w:r>
      <w:r w:rsidRPr="00295461">
        <w:rPr>
          <w:rFonts w:ascii="Cambria" w:hAnsi="Cambria"/>
        </w:rPr>
        <w:t>'</w:t>
      </w:r>
      <w:r w:rsidRPr="00295461">
        <w:rPr>
          <w:rFonts w:ascii="Cambria" w:hAnsi="Cambria"/>
        </w:rPr>
        <w:t>替换为</w:t>
      </w:r>
      <w:r w:rsidRPr="00295461">
        <w:rPr>
          <w:rFonts w:ascii="Cambria" w:hAnsi="Cambria"/>
        </w:rPr>
        <w:t>'a Neolithic ritual vessel with inner</w:t>
      </w:r>
      <w:r>
        <w:rPr>
          <w:rFonts w:ascii="Cambria" w:hAnsi="Cambria" w:hint="eastAsia"/>
        </w:rPr>
        <w:t xml:space="preserve"> </w:t>
      </w:r>
      <w:r w:rsidRPr="00295461">
        <w:rPr>
          <w:rFonts w:ascii="Cambria" w:hAnsi="Cambria"/>
        </w:rPr>
        <w:t>circle and outer square'</w:t>
      </w:r>
      <w:r w:rsidRPr="00295461">
        <w:rPr>
          <w:rFonts w:ascii="Cambria" w:hAnsi="Cambria"/>
        </w:rPr>
        <w:t>；将</w:t>
      </w:r>
      <w:r w:rsidRPr="00295461">
        <w:rPr>
          <w:rFonts w:ascii="Cambria" w:hAnsi="Cambria"/>
        </w:rPr>
        <w:t>'</w:t>
      </w:r>
      <w:r w:rsidRPr="00295461">
        <w:rPr>
          <w:rFonts w:ascii="Cambria" w:hAnsi="Cambria"/>
        </w:rPr>
        <w:t>甲骨文</w:t>
      </w:r>
      <w:r w:rsidRPr="00295461">
        <w:rPr>
          <w:rFonts w:ascii="Cambria" w:hAnsi="Cambria"/>
        </w:rPr>
        <w:t>'</w:t>
      </w:r>
      <w:r w:rsidRPr="00295461">
        <w:rPr>
          <w:rFonts w:ascii="Cambria" w:hAnsi="Cambria"/>
        </w:rPr>
        <w:t>替换为</w:t>
      </w:r>
      <w:r w:rsidRPr="00295461">
        <w:rPr>
          <w:rFonts w:ascii="Cambria" w:hAnsi="Cambria"/>
        </w:rPr>
        <w:t>'ancient linear script patterns</w:t>
      </w:r>
      <w:r>
        <w:rPr>
          <w:rFonts w:ascii="Cambria" w:hAnsi="Cambria" w:hint="eastAsia"/>
        </w:rPr>
        <w:t xml:space="preserve"> </w:t>
      </w:r>
      <w:r w:rsidRPr="00295461">
        <w:rPr>
          <w:rFonts w:ascii="Cambria" w:hAnsi="Cambria"/>
        </w:rPr>
        <w:t>carved on an cracked bone'</w:t>
      </w:r>
      <w:r w:rsidRPr="00295461">
        <w:rPr>
          <w:rFonts w:ascii="Cambria" w:hAnsi="Cambria"/>
        </w:rPr>
        <w:t>）。</w:t>
      </w:r>
    </w:p>
    <w:p w14:paraId="5C3D625F" w14:textId="77777777" w:rsidR="00BD0911" w:rsidRPr="00295461" w:rsidRDefault="00BD0911" w:rsidP="00BD0911">
      <w:pPr>
        <w:ind w:firstLine="480"/>
        <w:rPr>
          <w:rFonts w:ascii="Cambria" w:hAnsi="Cambria"/>
        </w:rPr>
      </w:pPr>
      <w:r w:rsidRPr="00295461">
        <w:rPr>
          <w:rFonts w:ascii="Cambria" w:hAnsi="Cambria"/>
        </w:rPr>
        <w:tab/>
      </w:r>
    </w:p>
    <w:p w14:paraId="39F3AD48" w14:textId="77777777" w:rsidR="00BD0911" w:rsidRPr="00295461" w:rsidRDefault="00BD0911" w:rsidP="00BD0911">
      <w:pPr>
        <w:ind w:firstLine="480"/>
        <w:rPr>
          <w:rFonts w:ascii="Cambria" w:hAnsi="Cambria"/>
        </w:rPr>
      </w:pPr>
      <w:r w:rsidRPr="00295461">
        <w:rPr>
          <w:rFonts w:ascii="Cambria" w:hAnsi="Cambria"/>
        </w:rPr>
        <w:tab/>
        <w:t>3. [Color &amp; Composition]</w:t>
      </w:r>
      <w:r w:rsidRPr="00295461">
        <w:rPr>
          <w:rFonts w:ascii="Cambria" w:hAnsi="Cambria"/>
        </w:rPr>
        <w:t>：色彩与构图</w:t>
      </w:r>
    </w:p>
    <w:p w14:paraId="544B63AB" w14:textId="77777777" w:rsidR="00BD0911" w:rsidRPr="00295461" w:rsidRDefault="00BD0911" w:rsidP="00BD0911">
      <w:pPr>
        <w:ind w:firstLine="480"/>
        <w:rPr>
          <w:rFonts w:ascii="Cambria" w:hAnsi="Cambria"/>
        </w:rPr>
      </w:pPr>
      <w:r w:rsidRPr="00295461">
        <w:rPr>
          <w:rFonts w:ascii="Cambria" w:hAnsi="Cambria"/>
        </w:rPr>
        <w:lastRenderedPageBreak/>
        <w:tab/>
      </w:r>
      <w:r w:rsidRPr="00295461">
        <w:rPr>
          <w:rFonts w:ascii="Cambria" w:hAnsi="Cambria"/>
        </w:rPr>
        <w:t>为了避免画面单调导致观众审美疲劳，所有发光线条都必须带颜色描述。</w:t>
      </w:r>
      <w:r w:rsidRPr="00295461">
        <w:rPr>
          <w:rFonts w:ascii="Cambria" w:hAnsi="Cambria"/>
        </w:rPr>
        <w:t>AI</w:t>
      </w:r>
      <w:r w:rsidRPr="00295461">
        <w:rPr>
          <w:rFonts w:ascii="Cambria" w:hAnsi="Cambria"/>
        </w:rPr>
        <w:t>必须通过以下策略，来规划色彩序列：</w:t>
      </w:r>
    </w:p>
    <w:p w14:paraId="6B3B8005"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色彩序列规划：</w:t>
      </w:r>
      <w:r w:rsidRPr="00295461">
        <w:rPr>
          <w:rFonts w:ascii="Cambria" w:hAnsi="Cambria"/>
        </w:rPr>
        <w:t xml:space="preserve">AI </w:t>
      </w:r>
      <w:r w:rsidRPr="00295461">
        <w:rPr>
          <w:rFonts w:ascii="Cambria" w:hAnsi="Cambria"/>
        </w:rPr>
        <w:t>在开始生成前，需先通读整个</w:t>
      </w:r>
      <w:r w:rsidRPr="00295461">
        <w:rPr>
          <w:rFonts w:ascii="Cambria" w:hAnsi="Cambria"/>
        </w:rPr>
        <w:t xml:space="preserve"> content </w:t>
      </w:r>
      <w:r w:rsidRPr="00295461">
        <w:rPr>
          <w:rFonts w:ascii="Cambria" w:hAnsi="Cambria"/>
        </w:rPr>
        <w:t>文本，理解其情感主线和节奏。</w:t>
      </w:r>
    </w:p>
    <w:p w14:paraId="64AB250B"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色彩情绪梯度：根据文本的情绪强度和变化，选择与之匹配的色彩序列，并进行渐进式或跳跃式过渡。</w:t>
      </w:r>
    </w:p>
    <w:p w14:paraId="14B90020"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色彩冲突：在表现戏剧性、矛盾或转折时，使用对比色来创造视觉冲击力。</w:t>
      </w:r>
    </w:p>
    <w:p w14:paraId="18467909"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避免相邻重复：在生成过程中，必须避免相邻分镜使用完全相同的颜色或色系，除非文本内容强制要求。</w:t>
      </w:r>
    </w:p>
    <w:p w14:paraId="629E0497"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颜色描述是硬性指标：提示词中的物体带颜色描述是硬性指标。但生成的图片也得符合人类审美，尽可能地让颜色的使用符合常理和美感。</w:t>
      </w:r>
    </w:p>
    <w:p w14:paraId="63230924" w14:textId="77777777" w:rsidR="00BD0911" w:rsidRPr="00295461" w:rsidRDefault="00BD0911" w:rsidP="00BD0911">
      <w:pPr>
        <w:ind w:firstLine="480"/>
        <w:rPr>
          <w:rFonts w:ascii="Cambria" w:hAnsi="Cambria"/>
        </w:rPr>
      </w:pPr>
      <w:r w:rsidRPr="00295461">
        <w:rPr>
          <w:rFonts w:ascii="Cambria" w:hAnsi="Cambria"/>
        </w:rPr>
        <w:tab/>
      </w:r>
    </w:p>
    <w:p w14:paraId="5222A6AF" w14:textId="77777777" w:rsidR="00BD0911" w:rsidRPr="00295461" w:rsidRDefault="00BD0911" w:rsidP="00BD0911">
      <w:pPr>
        <w:ind w:firstLine="480"/>
        <w:rPr>
          <w:rFonts w:ascii="Cambria" w:hAnsi="Cambria"/>
        </w:rPr>
      </w:pPr>
      <w:r w:rsidRPr="00295461">
        <w:rPr>
          <w:rFonts w:ascii="Cambria" w:hAnsi="Cambria"/>
        </w:rPr>
        <w:tab/>
        <w:t>4. [Emotion]</w:t>
      </w:r>
      <w:r w:rsidRPr="00295461">
        <w:rPr>
          <w:rFonts w:ascii="Cambria" w:hAnsi="Cambria"/>
        </w:rPr>
        <w:t>：情感氛围</w:t>
      </w:r>
    </w:p>
    <w:p w14:paraId="1661640A" w14:textId="77777777" w:rsidR="00BD0911" w:rsidRPr="00295461" w:rsidRDefault="00BD0911" w:rsidP="00BD0911">
      <w:pPr>
        <w:ind w:firstLine="480"/>
        <w:rPr>
          <w:rFonts w:ascii="Cambria" w:hAnsi="Cambria"/>
        </w:rPr>
      </w:pPr>
      <w:r w:rsidRPr="00295461">
        <w:rPr>
          <w:rFonts w:ascii="Cambria" w:hAnsi="Cambria"/>
        </w:rPr>
        <w:tab/>
      </w:r>
      <w:r w:rsidRPr="00295461">
        <w:rPr>
          <w:rFonts w:ascii="Cambria" w:hAnsi="Cambria"/>
        </w:rPr>
        <w:t>描述画面所要传达的情感或氛围，如</w:t>
      </w:r>
      <w:r w:rsidRPr="00295461">
        <w:rPr>
          <w:rFonts w:ascii="Cambria" w:hAnsi="Cambria"/>
        </w:rPr>
        <w:t xml:space="preserve"> creating a mysterious and grand scene</w:t>
      </w:r>
      <w:r w:rsidRPr="00295461">
        <w:rPr>
          <w:rFonts w:ascii="Cambria" w:hAnsi="Cambria"/>
        </w:rPr>
        <w:t>、</w:t>
      </w:r>
      <w:r w:rsidRPr="00295461">
        <w:rPr>
          <w:rFonts w:ascii="Cambria" w:hAnsi="Cambria"/>
        </w:rPr>
        <w:t xml:space="preserve">creating a profound scene </w:t>
      </w:r>
      <w:r w:rsidRPr="00295461">
        <w:rPr>
          <w:rFonts w:ascii="Cambria" w:hAnsi="Cambria"/>
        </w:rPr>
        <w:t>等，必须与文本内容相符。</w:t>
      </w:r>
    </w:p>
    <w:p w14:paraId="31478CA8" w14:textId="77777777" w:rsidR="00BD0911" w:rsidRPr="00295461" w:rsidRDefault="00BD0911" w:rsidP="00BD0911">
      <w:pPr>
        <w:ind w:firstLine="480"/>
        <w:rPr>
          <w:rFonts w:ascii="Cambria" w:hAnsi="Cambria"/>
        </w:rPr>
      </w:pPr>
      <w:r w:rsidRPr="00295461">
        <w:rPr>
          <w:rFonts w:ascii="Cambria" w:hAnsi="Cambria"/>
        </w:rPr>
        <w:tab/>
      </w:r>
    </w:p>
    <w:p w14:paraId="20EBC547" w14:textId="77777777" w:rsidR="00BD0911" w:rsidRPr="00295461" w:rsidRDefault="00BD0911" w:rsidP="00BD0911">
      <w:pPr>
        <w:ind w:firstLine="480"/>
        <w:rPr>
          <w:rFonts w:ascii="Cambria" w:hAnsi="Cambria"/>
        </w:rPr>
      </w:pPr>
      <w:r w:rsidRPr="00295461">
        <w:rPr>
          <w:rFonts w:ascii="Cambria" w:hAnsi="Cambria"/>
        </w:rPr>
        <w:tab/>
        <w:t>5. [Technical]</w:t>
      </w:r>
      <w:r w:rsidRPr="00295461">
        <w:rPr>
          <w:rFonts w:ascii="Cambria" w:hAnsi="Cambria"/>
        </w:rPr>
        <w:t>：技术参数</w:t>
      </w:r>
    </w:p>
    <w:p w14:paraId="0FFBE9C5" w14:textId="77777777" w:rsidR="00BD0911" w:rsidRPr="00295461" w:rsidRDefault="00BD0911" w:rsidP="00BD0911">
      <w:pPr>
        <w:ind w:firstLine="480"/>
        <w:rPr>
          <w:rFonts w:ascii="Cambria" w:hAnsi="Cambria"/>
        </w:rPr>
      </w:pPr>
      <w:r w:rsidRPr="00295461">
        <w:rPr>
          <w:rFonts w:ascii="Cambria" w:hAnsi="Cambria"/>
        </w:rPr>
        <w:tab/>
      </w:r>
      <w:r w:rsidRPr="00295461">
        <w:rPr>
          <w:rFonts w:ascii="Cambria" w:hAnsi="Cambria"/>
        </w:rPr>
        <w:t>是为画面清晰度或美感进行服务的，比如</w:t>
      </w:r>
      <w:r w:rsidRPr="00295461">
        <w:rPr>
          <w:rFonts w:ascii="Cambria" w:hAnsi="Cambria"/>
        </w:rPr>
        <w:t xml:space="preserve"> in cinematic style, in HD and</w:t>
      </w:r>
      <w:r>
        <w:rPr>
          <w:rFonts w:ascii="Cambria" w:hAnsi="Cambria" w:hint="eastAsia"/>
        </w:rPr>
        <w:t xml:space="preserve"> </w:t>
      </w:r>
      <w:r w:rsidRPr="00295461">
        <w:rPr>
          <w:rFonts w:ascii="Cambria" w:hAnsi="Cambria"/>
        </w:rPr>
        <w:t>8K</w:t>
      </w:r>
      <w:r w:rsidRPr="00295461">
        <w:rPr>
          <w:rFonts w:ascii="Cambria" w:hAnsi="Cambria"/>
        </w:rPr>
        <w:t>。</w:t>
      </w:r>
    </w:p>
    <w:p w14:paraId="4E43EE27" w14:textId="77777777" w:rsidR="00BD0911" w:rsidRPr="00295461" w:rsidRDefault="00BD0911" w:rsidP="00BD0911">
      <w:pPr>
        <w:ind w:firstLine="480"/>
        <w:rPr>
          <w:rFonts w:ascii="Cambria" w:hAnsi="Cambria"/>
        </w:rPr>
      </w:pPr>
      <w:r w:rsidRPr="00295461">
        <w:rPr>
          <w:rFonts w:ascii="Cambria" w:hAnsi="Cambria"/>
        </w:rPr>
        <w:tab/>
      </w:r>
    </w:p>
    <w:p w14:paraId="1F1421DD" w14:textId="77777777" w:rsidR="00BD0911" w:rsidRPr="00295461" w:rsidRDefault="00BD0911" w:rsidP="00BD0911">
      <w:pPr>
        <w:ind w:firstLine="480"/>
        <w:rPr>
          <w:rFonts w:ascii="Cambria" w:hAnsi="Cambria"/>
        </w:rPr>
      </w:pPr>
      <w:r w:rsidRPr="00295461">
        <w:rPr>
          <w:rFonts w:ascii="Cambria" w:hAnsi="Cambria"/>
        </w:rPr>
        <w:tab/>
        <w:t>6.</w:t>
      </w:r>
      <w:r w:rsidRPr="00295461">
        <w:rPr>
          <w:rFonts w:ascii="Cambria" w:hAnsi="Cambria"/>
        </w:rPr>
        <w:t>限制：消除中文概念词和拼音</w:t>
      </w:r>
    </w:p>
    <w:p w14:paraId="6263F100" w14:textId="77777777" w:rsidR="00BD0911" w:rsidRPr="00295461" w:rsidRDefault="00BD0911" w:rsidP="00BD0911">
      <w:pPr>
        <w:ind w:firstLine="480"/>
        <w:rPr>
          <w:rFonts w:ascii="Cambria" w:hAnsi="Cambria"/>
        </w:rPr>
      </w:pPr>
      <w:r w:rsidRPr="00295461">
        <w:rPr>
          <w:rFonts w:ascii="Cambria" w:hAnsi="Cambria"/>
        </w:rPr>
        <w:tab/>
      </w:r>
      <w:r w:rsidRPr="00295461">
        <w:rPr>
          <w:rFonts w:ascii="Cambria" w:hAnsi="Cambria"/>
        </w:rPr>
        <w:t>硬性规定：</w:t>
      </w:r>
      <w:r w:rsidRPr="00295461">
        <w:rPr>
          <w:rFonts w:ascii="Cambria" w:hAnsi="Cambria"/>
        </w:rPr>
        <w:t xml:space="preserve"> </w:t>
      </w:r>
      <w:r w:rsidRPr="00295461">
        <w:rPr>
          <w:rFonts w:ascii="Cambria" w:hAnsi="Cambria"/>
        </w:rPr>
        <w:t>图片提示词中可以出现英文字符，但严禁让</w:t>
      </w:r>
      <w:r w:rsidRPr="00295461">
        <w:rPr>
          <w:rFonts w:ascii="Cambria" w:hAnsi="Cambria"/>
        </w:rPr>
        <w:tab/>
      </w:r>
      <w:r>
        <w:rPr>
          <w:rFonts w:ascii="Cambria" w:hAnsi="Cambria" w:hint="eastAsia"/>
        </w:rPr>
        <w:t xml:space="preserve"> </w:t>
      </w:r>
      <w:r w:rsidRPr="00295461">
        <w:rPr>
          <w:rFonts w:ascii="Cambria" w:hAnsi="Cambria"/>
        </w:rPr>
        <w:t xml:space="preserve">FLUX_dev </w:t>
      </w:r>
      <w:r w:rsidRPr="00295461">
        <w:rPr>
          <w:rFonts w:ascii="Cambria" w:hAnsi="Cambria"/>
        </w:rPr>
        <w:t>模型生成任何中文汉字或拼音。绝对禁止在</w:t>
      </w:r>
      <w:r>
        <w:rPr>
          <w:rFonts w:ascii="Cambria" w:hAnsi="Cambria" w:hint="eastAsia"/>
        </w:rPr>
        <w:t xml:space="preserve"> </w:t>
      </w:r>
      <w:r w:rsidRPr="00295461">
        <w:rPr>
          <w:rFonts w:ascii="Cambria" w:hAnsi="Cambria"/>
        </w:rPr>
        <w:tab/>
        <w:t xml:space="preserve">flux_prompt </w:t>
      </w:r>
      <w:r w:rsidRPr="00295461">
        <w:rPr>
          <w:rFonts w:ascii="Cambria" w:hAnsi="Cambria"/>
        </w:rPr>
        <w:t>中出现任何中文哲学</w:t>
      </w:r>
      <w:r w:rsidRPr="00295461">
        <w:rPr>
          <w:rFonts w:ascii="Cambria" w:hAnsi="Cambria"/>
        </w:rPr>
        <w:t>/</w:t>
      </w:r>
      <w:r w:rsidRPr="00295461">
        <w:rPr>
          <w:rFonts w:ascii="Cambria" w:hAnsi="Cambria"/>
        </w:rPr>
        <w:t>文化专有名词的拼音或英文直译概念词，例如：</w:t>
      </w:r>
      <w:r w:rsidRPr="00295461">
        <w:rPr>
          <w:rFonts w:ascii="Cambria" w:hAnsi="Cambria"/>
        </w:rPr>
        <w:t>Dao, Yin-Yang, Gui Jia, Tian</w:t>
      </w:r>
      <w:r>
        <w:rPr>
          <w:rFonts w:ascii="Cambria" w:hAnsi="Cambria" w:hint="eastAsia"/>
        </w:rPr>
        <w:t xml:space="preserve"> </w:t>
      </w:r>
      <w:r w:rsidRPr="00295461">
        <w:rPr>
          <w:rFonts w:ascii="Cambria" w:hAnsi="Cambria"/>
        </w:rPr>
        <w:tab/>
        <w:t>Ming, Taotie, Ding (</w:t>
      </w:r>
      <w:r w:rsidRPr="00295461">
        <w:rPr>
          <w:rFonts w:ascii="Cambria" w:hAnsi="Cambria"/>
        </w:rPr>
        <w:t>鼎</w:t>
      </w:r>
      <w:r w:rsidRPr="00295461">
        <w:rPr>
          <w:rFonts w:ascii="Cambria" w:hAnsi="Cambria"/>
        </w:rPr>
        <w:t>), Cong (</w:t>
      </w:r>
      <w:r w:rsidRPr="00295461">
        <w:rPr>
          <w:rFonts w:ascii="Cambria" w:hAnsi="Cambria"/>
        </w:rPr>
        <w:t>琮</w:t>
      </w:r>
      <w:r w:rsidRPr="00295461">
        <w:rPr>
          <w:rFonts w:ascii="Cambria" w:hAnsi="Cambria"/>
        </w:rPr>
        <w:t xml:space="preserve">) </w:t>
      </w:r>
      <w:r w:rsidRPr="00295461">
        <w:rPr>
          <w:rFonts w:ascii="Cambria" w:hAnsi="Cambria"/>
        </w:rPr>
        <w:t>等。</w:t>
      </w:r>
    </w:p>
    <w:p w14:paraId="2F218569" w14:textId="77777777" w:rsidR="00BD0911" w:rsidRPr="00295461" w:rsidRDefault="00BD0911" w:rsidP="00BD0911">
      <w:pPr>
        <w:ind w:firstLine="480"/>
        <w:rPr>
          <w:rFonts w:ascii="Cambria" w:hAnsi="Cambria"/>
        </w:rPr>
      </w:pPr>
      <w:r w:rsidRPr="00295461">
        <w:rPr>
          <w:rFonts w:ascii="Cambria" w:hAnsi="Cambria"/>
        </w:rPr>
        <w:tab/>
      </w:r>
      <w:r w:rsidRPr="00295461">
        <w:rPr>
          <w:rFonts w:ascii="Cambria" w:hAnsi="Cambria"/>
        </w:rPr>
        <w:t>正确示范（概念替换）：</w:t>
      </w:r>
    </w:p>
    <w:p w14:paraId="3407E303"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错误做法：</w:t>
      </w:r>
      <w:r w:rsidRPr="00295461">
        <w:rPr>
          <w:rFonts w:ascii="Cambria" w:hAnsi="Cambria"/>
        </w:rPr>
        <w:t xml:space="preserve"> ...three interconnected abstract symbols</w:t>
      </w:r>
      <w:r>
        <w:rPr>
          <w:rFonts w:ascii="Cambria" w:hAnsi="Cambria" w:hint="eastAsia"/>
        </w:rPr>
        <w:t xml:space="preserve"> </w:t>
      </w:r>
      <w:r w:rsidRPr="00295461">
        <w:rPr>
          <w:rFonts w:ascii="Cambria" w:hAnsi="Cambria"/>
        </w:rPr>
        <w:tab/>
        <w:t>for 'Dao', 'Yin-Yang', and 'Unity of Heaven and Man',...</w:t>
      </w:r>
    </w:p>
    <w:p w14:paraId="2D9CCA13"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正确做法：</w:t>
      </w:r>
      <w:r w:rsidRPr="00295461">
        <w:rPr>
          <w:rFonts w:ascii="Cambria" w:hAnsi="Cambria"/>
        </w:rPr>
        <w:t xml:space="preserve"> ...three interconnected abstract symbols:</w:t>
      </w:r>
      <w:r>
        <w:rPr>
          <w:rFonts w:ascii="Cambria" w:hAnsi="Cambria" w:hint="eastAsia"/>
        </w:rPr>
        <w:t xml:space="preserve"> </w:t>
      </w:r>
      <w:r w:rsidRPr="00295461">
        <w:rPr>
          <w:rFonts w:ascii="Cambria" w:hAnsi="Cambria"/>
        </w:rPr>
        <w:tab/>
        <w:t>a fluid, looping circle (for The Way), a perfectly balanced dual-spiral (for</w:t>
      </w:r>
      <w:r>
        <w:rPr>
          <w:rFonts w:ascii="Cambria" w:hAnsi="Cambria" w:hint="eastAsia"/>
        </w:rPr>
        <w:t xml:space="preserve"> </w:t>
      </w:r>
      <w:r w:rsidRPr="00295461">
        <w:rPr>
          <w:rFonts w:ascii="Cambria" w:hAnsi="Cambria"/>
        </w:rPr>
        <w:tab/>
        <w:t>Polarity), and a figure standing between a circle and a square (for Cosmic</w:t>
      </w:r>
      <w:r>
        <w:rPr>
          <w:rFonts w:ascii="Cambria" w:hAnsi="Cambria" w:hint="eastAsia"/>
        </w:rPr>
        <w:t xml:space="preserve"> </w:t>
      </w:r>
      <w:r w:rsidRPr="00295461">
        <w:rPr>
          <w:rFonts w:ascii="Cambria" w:hAnsi="Cambria"/>
        </w:rPr>
        <w:tab/>
        <w:t>Unity)...</w:t>
      </w:r>
    </w:p>
    <w:p w14:paraId="73010886"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正确做法（特定文物）：</w:t>
      </w:r>
      <w:r w:rsidRPr="00295461">
        <w:rPr>
          <w:rFonts w:ascii="Cambria" w:hAnsi="Cambria"/>
        </w:rPr>
        <w:t xml:space="preserve"> </w:t>
      </w:r>
      <w:r w:rsidRPr="00295461">
        <w:rPr>
          <w:rFonts w:ascii="Cambria" w:hAnsi="Cambria"/>
        </w:rPr>
        <w:t>将</w:t>
      </w:r>
      <w:r w:rsidRPr="00295461">
        <w:rPr>
          <w:rFonts w:ascii="Cambria" w:hAnsi="Cambria"/>
        </w:rPr>
        <w:t>“Bronze Ding”</w:t>
      </w:r>
      <w:r w:rsidRPr="00295461">
        <w:rPr>
          <w:rFonts w:ascii="Cambria" w:hAnsi="Cambria"/>
        </w:rPr>
        <w:t>替换为</w:t>
      </w:r>
      <w:r w:rsidRPr="00295461">
        <w:rPr>
          <w:rFonts w:ascii="Cambria" w:hAnsi="Cambria"/>
        </w:rPr>
        <w:t>“a majestic, stylized Chinese ritual bronze</w:t>
      </w:r>
      <w:r>
        <w:rPr>
          <w:rFonts w:ascii="Cambria" w:hAnsi="Cambria" w:hint="eastAsia"/>
        </w:rPr>
        <w:t xml:space="preserve"> </w:t>
      </w:r>
      <w:r w:rsidRPr="00295461">
        <w:rPr>
          <w:rFonts w:ascii="Cambria" w:hAnsi="Cambria"/>
        </w:rPr>
        <w:tab/>
        <w:t>vessel with three legs and prominent handles”</w:t>
      </w:r>
      <w:r w:rsidRPr="00295461">
        <w:rPr>
          <w:rFonts w:ascii="Cambria" w:hAnsi="Cambria"/>
        </w:rPr>
        <w:t>。</w:t>
      </w:r>
    </w:p>
    <w:p w14:paraId="09B103C7" w14:textId="77777777" w:rsidR="00BD0911" w:rsidRPr="00295461" w:rsidRDefault="00BD0911" w:rsidP="00BD0911">
      <w:pPr>
        <w:ind w:firstLine="480"/>
        <w:rPr>
          <w:rFonts w:ascii="Cambria" w:hAnsi="Cambria"/>
        </w:rPr>
      </w:pPr>
      <w:r w:rsidRPr="00295461">
        <w:rPr>
          <w:rFonts w:ascii="Cambria" w:hAnsi="Cambria"/>
        </w:rPr>
        <w:tab/>
      </w:r>
    </w:p>
    <w:p w14:paraId="66EAAFF3"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分镜生成步骤</w:t>
      </w:r>
    </w:p>
    <w:p w14:paraId="546CE221" w14:textId="77777777" w:rsidR="00BD0911" w:rsidRPr="00295461" w:rsidRDefault="00BD0911" w:rsidP="00BD0911">
      <w:pPr>
        <w:ind w:firstLine="480"/>
        <w:rPr>
          <w:rFonts w:ascii="Cambria" w:hAnsi="Cambria"/>
        </w:rPr>
      </w:pPr>
      <w:r w:rsidRPr="00295461">
        <w:rPr>
          <w:rFonts w:ascii="Cambria" w:hAnsi="Cambria"/>
        </w:rPr>
        <w:tab/>
        <w:t xml:space="preserve">1. </w:t>
      </w:r>
      <w:r w:rsidRPr="00295461">
        <w:rPr>
          <w:rFonts w:ascii="Cambria" w:hAnsi="Cambria"/>
        </w:rPr>
        <w:t>阅读并理解</w:t>
      </w:r>
      <w:r w:rsidRPr="00295461">
        <w:rPr>
          <w:rFonts w:ascii="Cambria" w:hAnsi="Cambria"/>
        </w:rPr>
        <w:t xml:space="preserve"> “content” </w:t>
      </w:r>
      <w:r w:rsidRPr="00295461">
        <w:rPr>
          <w:rFonts w:ascii="Cambria" w:hAnsi="Cambria"/>
        </w:rPr>
        <w:t>原始文本内容。</w:t>
      </w:r>
    </w:p>
    <w:p w14:paraId="702BF88F" w14:textId="77777777" w:rsidR="00BD0911" w:rsidRPr="00295461" w:rsidRDefault="00BD0911" w:rsidP="00BD0911">
      <w:pPr>
        <w:ind w:firstLine="480"/>
        <w:rPr>
          <w:rFonts w:ascii="Cambria" w:hAnsi="Cambria"/>
        </w:rPr>
      </w:pPr>
      <w:r w:rsidRPr="00295461">
        <w:rPr>
          <w:rFonts w:ascii="Cambria" w:hAnsi="Cambria"/>
        </w:rPr>
        <w:tab/>
        <w:t xml:space="preserve">2. </w:t>
      </w:r>
      <w:r w:rsidRPr="00295461">
        <w:rPr>
          <w:rFonts w:ascii="Cambria" w:hAnsi="Cambria"/>
        </w:rPr>
        <w:t>深度分析文本，确定涉及的中国历史朝代、人物身份、服饰、场景等关键文化元素。</w:t>
      </w:r>
    </w:p>
    <w:p w14:paraId="61EB675B" w14:textId="77777777" w:rsidR="00BD0911" w:rsidRPr="00295461" w:rsidRDefault="00BD0911" w:rsidP="00BD0911">
      <w:pPr>
        <w:ind w:firstLine="480"/>
        <w:rPr>
          <w:rFonts w:ascii="Cambria" w:hAnsi="Cambria"/>
        </w:rPr>
      </w:pPr>
      <w:r w:rsidRPr="00295461">
        <w:rPr>
          <w:rFonts w:ascii="Cambria" w:hAnsi="Cambria"/>
        </w:rPr>
        <w:lastRenderedPageBreak/>
        <w:tab/>
        <w:t xml:space="preserve">3. </w:t>
      </w:r>
      <w:r w:rsidRPr="00295461">
        <w:rPr>
          <w:rFonts w:ascii="Cambria" w:hAnsi="Cambria"/>
        </w:rPr>
        <w:t>识别角色对话，并按</w:t>
      </w:r>
      <w:r w:rsidRPr="00295461">
        <w:rPr>
          <w:rFonts w:ascii="Cambria" w:hAnsi="Cambria"/>
        </w:rPr>
        <w:t>“//”</w:t>
      </w:r>
      <w:r w:rsidRPr="00295461">
        <w:rPr>
          <w:rFonts w:ascii="Cambria" w:hAnsi="Cambria"/>
        </w:rPr>
        <w:t>符号切分文本为独立单元（分镜）。</w:t>
      </w:r>
    </w:p>
    <w:p w14:paraId="1EE8ECFF" w14:textId="77777777" w:rsidR="00BD0911" w:rsidRPr="00295461" w:rsidRDefault="00BD0911" w:rsidP="00BD0911">
      <w:pPr>
        <w:ind w:firstLine="480"/>
        <w:rPr>
          <w:rFonts w:ascii="Cambria" w:hAnsi="Cambria"/>
        </w:rPr>
      </w:pPr>
      <w:r w:rsidRPr="00295461">
        <w:rPr>
          <w:rFonts w:ascii="Cambria" w:hAnsi="Cambria"/>
        </w:rPr>
        <w:tab/>
        <w:t xml:space="preserve">4. </w:t>
      </w:r>
      <w:r w:rsidRPr="00295461">
        <w:rPr>
          <w:rFonts w:ascii="Cambria" w:hAnsi="Cambria"/>
        </w:rPr>
        <w:t>根据切分后的文本的角色和内容，规划一套完整的画面演进和色彩序列。</w:t>
      </w:r>
    </w:p>
    <w:p w14:paraId="68D8AB6E" w14:textId="77777777" w:rsidR="00BD0911" w:rsidRPr="00295461" w:rsidRDefault="00BD0911" w:rsidP="00BD0911">
      <w:pPr>
        <w:ind w:firstLine="480"/>
        <w:rPr>
          <w:rFonts w:ascii="Cambria" w:hAnsi="Cambria"/>
        </w:rPr>
      </w:pPr>
      <w:r w:rsidRPr="00295461">
        <w:rPr>
          <w:rFonts w:ascii="Cambria" w:hAnsi="Cambria"/>
        </w:rPr>
        <w:tab/>
        <w:t xml:space="preserve">5. </w:t>
      </w:r>
      <w:r w:rsidRPr="00295461">
        <w:rPr>
          <w:rFonts w:ascii="Cambria" w:hAnsi="Cambria"/>
        </w:rPr>
        <w:t>对每个单元：</w:t>
      </w:r>
    </w:p>
    <w:p w14:paraId="5B358F06" w14:textId="77777777" w:rsidR="00BD0911" w:rsidRPr="00295461" w:rsidRDefault="00BD0911" w:rsidP="00BD0911">
      <w:pPr>
        <w:ind w:firstLine="480"/>
        <w:rPr>
          <w:rFonts w:ascii="Cambria" w:hAnsi="Cambria"/>
        </w:rPr>
      </w:pPr>
      <w:r w:rsidRPr="00295461">
        <w:rPr>
          <w:rFonts w:ascii="Cambria" w:hAnsi="Cambria"/>
        </w:rPr>
        <w:t xml:space="preserve">   - </w:t>
      </w:r>
      <w:r w:rsidRPr="00295461">
        <w:rPr>
          <w:rFonts w:ascii="Cambria" w:hAnsi="Cambria"/>
        </w:rPr>
        <w:t>生成完全保留原文的</w:t>
      </w:r>
      <w:r w:rsidRPr="00295461">
        <w:rPr>
          <w:rFonts w:ascii="Cambria" w:hAnsi="Cambria"/>
        </w:rPr>
        <w:t xml:space="preserve"> "caption" </w:t>
      </w:r>
      <w:r w:rsidRPr="00295461">
        <w:rPr>
          <w:rFonts w:ascii="Cambria" w:hAnsi="Cambria"/>
        </w:rPr>
        <w:t>字段。</w:t>
      </w:r>
    </w:p>
    <w:p w14:paraId="30BCC0E2" w14:textId="77777777" w:rsidR="00BD0911" w:rsidRPr="00295461" w:rsidRDefault="00BD0911" w:rsidP="00BD0911">
      <w:pPr>
        <w:ind w:firstLine="480"/>
        <w:rPr>
          <w:rFonts w:ascii="Cambria" w:hAnsi="Cambria"/>
        </w:rPr>
      </w:pPr>
      <w:r w:rsidRPr="00295461">
        <w:rPr>
          <w:rFonts w:ascii="Cambria" w:hAnsi="Cambria"/>
        </w:rPr>
        <w:t xml:space="preserve">   - </w:t>
      </w:r>
      <w:r w:rsidRPr="00295461">
        <w:rPr>
          <w:rFonts w:ascii="Cambria" w:hAnsi="Cambria"/>
        </w:rPr>
        <w:t>结合文化分析结果，生成精准描述画面元素的</w:t>
      </w:r>
      <w:r w:rsidRPr="00295461">
        <w:rPr>
          <w:rFonts w:ascii="Cambria" w:hAnsi="Cambria"/>
        </w:rPr>
        <w:t xml:space="preserve"> "flux_prompt" </w:t>
      </w:r>
      <w:r w:rsidRPr="00295461">
        <w:rPr>
          <w:rFonts w:ascii="Cambria" w:hAnsi="Cambria"/>
        </w:rPr>
        <w:t>提示词。</w:t>
      </w:r>
    </w:p>
    <w:p w14:paraId="54406090" w14:textId="77777777" w:rsidR="00BD0911" w:rsidRPr="00295461" w:rsidRDefault="00BD0911" w:rsidP="00BD0911">
      <w:pPr>
        <w:ind w:firstLine="480"/>
        <w:rPr>
          <w:rFonts w:ascii="Cambria" w:hAnsi="Cambria"/>
        </w:rPr>
      </w:pPr>
      <w:r w:rsidRPr="00295461">
        <w:rPr>
          <w:rFonts w:ascii="Cambria" w:hAnsi="Cambria"/>
        </w:rPr>
        <w:t xml:space="preserve">   - </w:t>
      </w:r>
      <w:r w:rsidRPr="00295461">
        <w:rPr>
          <w:rFonts w:ascii="Cambria" w:hAnsi="Cambria"/>
        </w:rPr>
        <w:t>分配正确的</w:t>
      </w:r>
      <w:r w:rsidRPr="00295461">
        <w:rPr>
          <w:rFonts w:ascii="Cambria" w:hAnsi="Cambria"/>
        </w:rPr>
        <w:t xml:space="preserve"> "gender" </w:t>
      </w:r>
      <w:r w:rsidRPr="00295461">
        <w:rPr>
          <w:rFonts w:ascii="Cambria" w:hAnsi="Cambria"/>
        </w:rPr>
        <w:t>字段值（</w:t>
      </w:r>
      <w:r w:rsidRPr="00295461">
        <w:rPr>
          <w:rFonts w:ascii="Cambria" w:hAnsi="Cambria"/>
        </w:rPr>
        <w:t>"0"</w:t>
      </w:r>
      <w:r w:rsidRPr="00295461">
        <w:rPr>
          <w:rFonts w:ascii="Cambria" w:hAnsi="Cambria"/>
        </w:rPr>
        <w:t>或</w:t>
      </w:r>
      <w:r w:rsidRPr="00295461">
        <w:rPr>
          <w:rFonts w:ascii="Cambria" w:hAnsi="Cambria"/>
        </w:rPr>
        <w:t>"1"</w:t>
      </w:r>
      <w:r w:rsidRPr="00295461">
        <w:rPr>
          <w:rFonts w:ascii="Cambria" w:hAnsi="Cambria"/>
        </w:rPr>
        <w:t>）。</w:t>
      </w:r>
    </w:p>
    <w:p w14:paraId="44C55293" w14:textId="77777777" w:rsidR="00BD0911" w:rsidRPr="00295461" w:rsidRDefault="00BD0911" w:rsidP="00BD0911">
      <w:pPr>
        <w:ind w:firstLine="480"/>
        <w:rPr>
          <w:rFonts w:ascii="Cambria" w:hAnsi="Cambria"/>
        </w:rPr>
      </w:pPr>
      <w:r w:rsidRPr="00295461">
        <w:rPr>
          <w:rFonts w:ascii="Cambria" w:hAnsi="Cambria"/>
        </w:rPr>
        <w:tab/>
        <w:t xml:space="preserve">6. </w:t>
      </w:r>
      <w:r w:rsidRPr="00295461">
        <w:rPr>
          <w:rFonts w:ascii="Cambria" w:hAnsi="Cambria"/>
        </w:rPr>
        <w:t>校验每个提示词是否符合所有要求。</w:t>
      </w:r>
    </w:p>
    <w:p w14:paraId="60FD9835" w14:textId="77777777" w:rsidR="00BD0911" w:rsidRPr="00295461" w:rsidRDefault="00BD0911" w:rsidP="00BD0911">
      <w:pPr>
        <w:ind w:firstLine="480"/>
        <w:rPr>
          <w:rFonts w:ascii="Cambria" w:hAnsi="Cambria"/>
        </w:rPr>
      </w:pPr>
      <w:r w:rsidRPr="00295461">
        <w:rPr>
          <w:rFonts w:ascii="Cambria" w:hAnsi="Cambria"/>
        </w:rPr>
        <w:tab/>
        <w:t xml:space="preserve">7. </w:t>
      </w:r>
      <w:r w:rsidRPr="00295461">
        <w:rPr>
          <w:rFonts w:ascii="Cambria" w:hAnsi="Cambria"/>
        </w:rPr>
        <w:t>输出</w:t>
      </w:r>
      <w:r w:rsidRPr="00295461">
        <w:rPr>
          <w:rFonts w:ascii="Cambria" w:hAnsi="Cambria"/>
        </w:rPr>
        <w:t xml:space="preserve"> JSON </w:t>
      </w:r>
      <w:r w:rsidRPr="00295461">
        <w:rPr>
          <w:rFonts w:ascii="Cambria" w:hAnsi="Cambria"/>
        </w:rPr>
        <w:t>格式结果。</w:t>
      </w:r>
    </w:p>
    <w:p w14:paraId="7BC51C0A" w14:textId="77777777" w:rsidR="00BD0911" w:rsidRPr="00295461" w:rsidRDefault="00BD0911" w:rsidP="00BD0911">
      <w:pPr>
        <w:ind w:firstLine="480"/>
        <w:rPr>
          <w:rFonts w:ascii="Cambria" w:hAnsi="Cambria"/>
        </w:rPr>
      </w:pPr>
      <w:r w:rsidRPr="00295461">
        <w:rPr>
          <w:rFonts w:ascii="Cambria" w:hAnsi="Cambria"/>
        </w:rPr>
        <w:tab/>
      </w:r>
    </w:p>
    <w:p w14:paraId="53D1B653" w14:textId="77777777" w:rsidR="00BD0911" w:rsidRPr="00295461" w:rsidRDefault="00BD0911" w:rsidP="00BD0911">
      <w:pPr>
        <w:ind w:firstLine="480"/>
        <w:rPr>
          <w:rFonts w:ascii="Cambria" w:hAnsi="Cambria"/>
        </w:rPr>
      </w:pPr>
      <w:r w:rsidRPr="00295461">
        <w:rPr>
          <w:rFonts w:ascii="Cambria" w:hAnsi="Cambria"/>
        </w:rPr>
        <w:tab/>
      </w:r>
    </w:p>
    <w:p w14:paraId="2F4C7062" w14:textId="77777777" w:rsidR="00BD0911" w:rsidRPr="00295461" w:rsidRDefault="00BD0911" w:rsidP="00BD0911">
      <w:pPr>
        <w:ind w:firstLine="480"/>
        <w:rPr>
          <w:rFonts w:ascii="Cambria" w:hAnsi="Cambria"/>
        </w:rPr>
      </w:pPr>
      <w:r w:rsidRPr="00295461">
        <w:rPr>
          <w:rFonts w:ascii="Cambria" w:hAnsi="Cambria"/>
        </w:rPr>
        <w:tab/>
        <w:t xml:space="preserve">### </w:t>
      </w:r>
      <w:r w:rsidRPr="00295461">
        <w:rPr>
          <w:rFonts w:ascii="Cambria" w:hAnsi="Cambria"/>
        </w:rPr>
        <w:t>验证机制</w:t>
      </w:r>
    </w:p>
    <w:p w14:paraId="22803E77" w14:textId="77777777" w:rsidR="00BD0911" w:rsidRPr="00295461" w:rsidRDefault="00BD0911" w:rsidP="00BD0911">
      <w:pPr>
        <w:ind w:firstLine="480"/>
        <w:rPr>
          <w:rFonts w:ascii="Cambria" w:hAnsi="Cambria"/>
        </w:rPr>
      </w:pPr>
      <w:r w:rsidRPr="00295461">
        <w:rPr>
          <w:rFonts w:ascii="Cambria" w:hAnsi="Cambria"/>
        </w:rPr>
        <w:t>在输出最终结果前，请执行以下验证：</w:t>
      </w:r>
    </w:p>
    <w:p w14:paraId="2CE90D0F" w14:textId="77777777" w:rsidR="00BD0911" w:rsidRPr="00295461" w:rsidRDefault="00BD0911" w:rsidP="00BD0911">
      <w:pPr>
        <w:ind w:firstLine="480"/>
        <w:rPr>
          <w:rFonts w:ascii="Cambria" w:hAnsi="Cambria"/>
        </w:rPr>
      </w:pPr>
      <w:r>
        <w:rPr>
          <w:rFonts w:ascii="Cambria" w:hAnsi="Cambria" w:hint="eastAsia"/>
        </w:rPr>
        <w:t>1</w:t>
      </w:r>
      <w:r w:rsidRPr="00295461">
        <w:rPr>
          <w:rFonts w:ascii="Cambria" w:hAnsi="Cambria"/>
        </w:rPr>
        <w:t xml:space="preserve">. </w:t>
      </w:r>
      <w:r w:rsidRPr="00295461">
        <w:rPr>
          <w:rFonts w:ascii="Cambria" w:hAnsi="Cambria"/>
        </w:rPr>
        <w:t>检查</w:t>
      </w:r>
      <w:r w:rsidRPr="00295461">
        <w:rPr>
          <w:rFonts w:ascii="Cambria" w:hAnsi="Cambria"/>
        </w:rPr>
        <w:t xml:space="preserve"> "gender" </w:t>
      </w:r>
      <w:r w:rsidRPr="00295461">
        <w:rPr>
          <w:rFonts w:ascii="Cambria" w:hAnsi="Cambria"/>
        </w:rPr>
        <w:t>字段是否全部正确分配。</w:t>
      </w:r>
    </w:p>
    <w:p w14:paraId="03A6CA46" w14:textId="77777777" w:rsidR="00BD0911" w:rsidRPr="00295461" w:rsidRDefault="00BD0911" w:rsidP="00BD0911">
      <w:pPr>
        <w:ind w:firstLine="480"/>
        <w:rPr>
          <w:rFonts w:ascii="Cambria" w:hAnsi="Cambria"/>
        </w:rPr>
      </w:pPr>
      <w:r>
        <w:rPr>
          <w:rFonts w:ascii="Cambria" w:hAnsi="Cambria" w:hint="eastAsia"/>
        </w:rPr>
        <w:t>2</w:t>
      </w:r>
      <w:r w:rsidRPr="00295461">
        <w:rPr>
          <w:rFonts w:ascii="Cambria" w:hAnsi="Cambria"/>
        </w:rPr>
        <w:t xml:space="preserve">. </w:t>
      </w:r>
      <w:r w:rsidRPr="00295461">
        <w:rPr>
          <w:rFonts w:ascii="Cambria" w:hAnsi="Cambria"/>
        </w:rPr>
        <w:t>检查</w:t>
      </w:r>
      <w:r w:rsidRPr="00295461">
        <w:rPr>
          <w:rFonts w:ascii="Cambria" w:hAnsi="Cambria"/>
        </w:rPr>
        <w:t xml:space="preserve"> "caption" </w:t>
      </w:r>
      <w:r w:rsidRPr="00295461">
        <w:rPr>
          <w:rFonts w:ascii="Cambria" w:hAnsi="Cambria"/>
        </w:rPr>
        <w:t>字段是否与原始文本经切分后得到的结果完全一致。</w:t>
      </w:r>
    </w:p>
    <w:p w14:paraId="30AAA065" w14:textId="77777777" w:rsidR="00BD0911" w:rsidRPr="00295461" w:rsidRDefault="00BD0911" w:rsidP="00BD0911">
      <w:pPr>
        <w:ind w:firstLine="480"/>
        <w:rPr>
          <w:rFonts w:ascii="Cambria" w:hAnsi="Cambria"/>
        </w:rPr>
      </w:pPr>
      <w:r w:rsidRPr="00295461">
        <w:rPr>
          <w:rFonts w:ascii="Cambria" w:hAnsi="Cambria"/>
        </w:rPr>
        <w:tab/>
      </w:r>
      <w:r>
        <w:rPr>
          <w:rFonts w:ascii="Cambria" w:hAnsi="Cambria" w:hint="eastAsia"/>
        </w:rPr>
        <w:t>3</w:t>
      </w:r>
      <w:r w:rsidRPr="00295461">
        <w:rPr>
          <w:rFonts w:ascii="Cambria" w:hAnsi="Cambria"/>
        </w:rPr>
        <w:t xml:space="preserve">. </w:t>
      </w:r>
      <w:r w:rsidRPr="00295461">
        <w:rPr>
          <w:rFonts w:ascii="Cambria" w:hAnsi="Cambria"/>
        </w:rPr>
        <w:t>检查</w:t>
      </w:r>
      <w:r w:rsidRPr="00295461">
        <w:rPr>
          <w:rFonts w:ascii="Cambria" w:hAnsi="Cambria"/>
        </w:rPr>
        <w:t xml:space="preserve"> "flux_prompt" </w:t>
      </w:r>
      <w:r w:rsidRPr="00295461">
        <w:rPr>
          <w:rFonts w:ascii="Cambria" w:hAnsi="Cambria"/>
        </w:rPr>
        <w:t>字段是否包含了明确的中国文化或历史描述（如朝代、服饰、建筑），以防止西方化。</w:t>
      </w:r>
    </w:p>
    <w:p w14:paraId="1CD808AD" w14:textId="77777777" w:rsidR="00BD0911" w:rsidRPr="00295461" w:rsidRDefault="00BD0911" w:rsidP="00BD0911">
      <w:pPr>
        <w:ind w:firstLine="480"/>
        <w:rPr>
          <w:rFonts w:ascii="Cambria" w:hAnsi="Cambria"/>
        </w:rPr>
      </w:pPr>
      <w:r w:rsidRPr="00295461">
        <w:rPr>
          <w:rFonts w:ascii="Cambria" w:hAnsi="Cambria"/>
        </w:rPr>
        <w:tab/>
      </w:r>
      <w:r>
        <w:rPr>
          <w:rFonts w:ascii="Cambria" w:hAnsi="Cambria" w:hint="eastAsia"/>
        </w:rPr>
        <w:t>4</w:t>
      </w:r>
      <w:r w:rsidRPr="00295461">
        <w:rPr>
          <w:rFonts w:ascii="Cambria" w:hAnsi="Cambria"/>
        </w:rPr>
        <w:t xml:space="preserve">. </w:t>
      </w:r>
      <w:r w:rsidRPr="00295461">
        <w:rPr>
          <w:rFonts w:ascii="Cambria" w:hAnsi="Cambria"/>
        </w:rPr>
        <w:t>检查</w:t>
      </w:r>
      <w:r w:rsidRPr="00295461">
        <w:rPr>
          <w:rFonts w:ascii="Cambria" w:hAnsi="Cambria"/>
        </w:rPr>
        <w:t xml:space="preserve"> "flux_prompt" </w:t>
      </w:r>
      <w:r w:rsidRPr="00295461">
        <w:rPr>
          <w:rFonts w:ascii="Cambria" w:hAnsi="Cambria"/>
        </w:rPr>
        <w:t>字段是否包含所有必要元素，并遵循角色一致性要求。</w:t>
      </w:r>
    </w:p>
    <w:p w14:paraId="26D1A15A" w14:textId="77777777" w:rsidR="00BD0911" w:rsidRPr="00295461" w:rsidRDefault="00BD0911" w:rsidP="00BD0911">
      <w:pPr>
        <w:ind w:firstLine="480"/>
        <w:rPr>
          <w:rFonts w:ascii="Cambria" w:hAnsi="Cambria"/>
        </w:rPr>
      </w:pPr>
      <w:r w:rsidRPr="00295461">
        <w:rPr>
          <w:rFonts w:ascii="Cambria" w:hAnsi="Cambria"/>
        </w:rPr>
        <w:tab/>
      </w:r>
      <w:r>
        <w:rPr>
          <w:rFonts w:ascii="Cambria" w:hAnsi="Cambria" w:hint="eastAsia"/>
        </w:rPr>
        <w:t>5</w:t>
      </w:r>
      <w:r w:rsidRPr="00295461">
        <w:rPr>
          <w:rFonts w:ascii="Cambria" w:hAnsi="Cambria"/>
        </w:rPr>
        <w:t xml:space="preserve">. </w:t>
      </w:r>
      <w:r w:rsidRPr="00295461">
        <w:rPr>
          <w:rFonts w:ascii="Cambria" w:hAnsi="Cambria"/>
        </w:rPr>
        <w:t>验证提示词中是否包含了</w:t>
      </w:r>
      <w:r w:rsidRPr="00295461">
        <w:rPr>
          <w:rFonts w:ascii="Cambria" w:hAnsi="Cambria"/>
        </w:rPr>
        <w:t>“composed of {</w:t>
      </w:r>
      <w:r w:rsidRPr="00295461">
        <w:rPr>
          <w:rFonts w:ascii="Cambria" w:hAnsi="Cambria"/>
        </w:rPr>
        <w:t>线条颜色</w:t>
      </w:r>
      <w:r w:rsidRPr="00295461">
        <w:rPr>
          <w:rFonts w:ascii="Cambria" w:hAnsi="Cambria"/>
        </w:rPr>
        <w:t>} glowing lines”</w:t>
      </w:r>
      <w:r w:rsidRPr="00295461">
        <w:rPr>
          <w:rFonts w:ascii="Cambria" w:hAnsi="Cambria"/>
        </w:rPr>
        <w:t>这一关键描述，以确保画风统一。</w:t>
      </w:r>
    </w:p>
    <w:p w14:paraId="5327BEA1" w14:textId="77777777" w:rsidR="00BD0911" w:rsidRPr="00295461" w:rsidRDefault="00BD0911" w:rsidP="00BD0911">
      <w:pPr>
        <w:ind w:firstLine="480"/>
        <w:rPr>
          <w:rFonts w:ascii="Cambria" w:hAnsi="Cambria"/>
        </w:rPr>
      </w:pPr>
      <w:r>
        <w:rPr>
          <w:rFonts w:ascii="Cambria" w:hAnsi="Cambria" w:hint="eastAsia"/>
        </w:rPr>
        <w:t>6</w:t>
      </w:r>
      <w:r w:rsidRPr="00295461">
        <w:rPr>
          <w:rFonts w:ascii="Cambria" w:hAnsi="Cambria"/>
        </w:rPr>
        <w:t xml:space="preserve">. </w:t>
      </w:r>
      <w:r w:rsidRPr="00295461">
        <w:rPr>
          <w:rFonts w:ascii="Cambria" w:hAnsi="Cambria"/>
        </w:rPr>
        <w:t>检查是否符合</w:t>
      </w:r>
      <w:r w:rsidRPr="00295461">
        <w:rPr>
          <w:rFonts w:ascii="Cambria" w:hAnsi="Cambria"/>
        </w:rPr>
        <w:t xml:space="preserve"> FLUX_dev </w:t>
      </w:r>
      <w:r w:rsidRPr="00295461">
        <w:rPr>
          <w:rFonts w:ascii="Cambria" w:hAnsi="Cambria"/>
        </w:rPr>
        <w:t>模型的输入格式要求。</w:t>
      </w:r>
    </w:p>
    <w:p w14:paraId="36C90486" w14:textId="77777777" w:rsidR="00BD0911" w:rsidRPr="00295461" w:rsidRDefault="00BD0911" w:rsidP="00BD0911">
      <w:pPr>
        <w:ind w:firstLine="480"/>
        <w:rPr>
          <w:rFonts w:ascii="Cambria" w:hAnsi="Cambria"/>
        </w:rPr>
      </w:pPr>
      <w:r w:rsidRPr="00295461">
        <w:rPr>
          <w:rFonts w:ascii="Cambria" w:hAnsi="Cambria"/>
        </w:rPr>
        <w:tab/>
      </w:r>
      <w:r w:rsidRPr="00295461">
        <w:rPr>
          <w:rFonts w:ascii="Cambria" w:hAnsi="Cambria"/>
        </w:rPr>
        <w:t>如果发现任何问题，请返回错误信息并说明原因，而不是生成不完整的输出。</w:t>
      </w:r>
    </w:p>
    <w:p w14:paraId="58BF60F2" w14:textId="77777777" w:rsidR="00BD0911" w:rsidRPr="00295461" w:rsidRDefault="00BD0911" w:rsidP="00BD0911">
      <w:pPr>
        <w:ind w:firstLine="480"/>
        <w:rPr>
          <w:rFonts w:ascii="Cambria" w:hAnsi="Cambria"/>
        </w:rPr>
      </w:pPr>
      <w:r w:rsidRPr="00295461">
        <w:rPr>
          <w:rFonts w:ascii="Cambria" w:hAnsi="Cambria"/>
        </w:rPr>
        <w:tab/>
      </w:r>
    </w:p>
    <w:p w14:paraId="40F6FCB4" w14:textId="77777777" w:rsidR="00BD0911" w:rsidRPr="00295461" w:rsidRDefault="00BD0911" w:rsidP="00BD0911">
      <w:pPr>
        <w:ind w:firstLine="480"/>
        <w:rPr>
          <w:rFonts w:ascii="Cambria" w:hAnsi="Cambria"/>
        </w:rPr>
      </w:pPr>
      <w:r w:rsidRPr="00295461">
        <w:rPr>
          <w:rFonts w:ascii="Cambria" w:hAnsi="Cambria"/>
        </w:rPr>
        <w:tab/>
        <w:t xml:space="preserve">## JSON </w:t>
      </w:r>
      <w:r w:rsidRPr="00295461">
        <w:rPr>
          <w:rFonts w:ascii="Cambria" w:hAnsi="Cambria"/>
        </w:rPr>
        <w:t>输出格式</w:t>
      </w:r>
    </w:p>
    <w:p w14:paraId="5E496898" w14:textId="77777777" w:rsidR="00BD0911" w:rsidRPr="00295461" w:rsidRDefault="00BD0911" w:rsidP="00BD0911">
      <w:pPr>
        <w:ind w:firstLine="480"/>
        <w:rPr>
          <w:rFonts w:ascii="Cambria" w:hAnsi="Cambria"/>
        </w:rPr>
      </w:pPr>
      <w:r w:rsidRPr="00295461">
        <w:rPr>
          <w:rFonts w:ascii="Cambria" w:hAnsi="Cambria"/>
        </w:rPr>
        <w:tab/>
        <w:t>[</w:t>
      </w:r>
    </w:p>
    <w:p w14:paraId="413E7BF1" w14:textId="77777777" w:rsidR="00BD0911" w:rsidRPr="00295461" w:rsidRDefault="00BD0911" w:rsidP="00BD0911">
      <w:pPr>
        <w:ind w:firstLine="480"/>
        <w:rPr>
          <w:rFonts w:ascii="Cambria" w:hAnsi="Cambria"/>
        </w:rPr>
      </w:pPr>
      <w:r w:rsidRPr="00295461">
        <w:rPr>
          <w:rFonts w:ascii="Cambria" w:hAnsi="Cambria"/>
        </w:rPr>
        <w:t xml:space="preserve">  {</w:t>
      </w:r>
    </w:p>
    <w:p w14:paraId="15259589" w14:textId="77777777" w:rsidR="00BD0911" w:rsidRPr="00295461" w:rsidRDefault="00BD0911" w:rsidP="00BD0911">
      <w:pPr>
        <w:ind w:firstLine="480"/>
        <w:rPr>
          <w:rFonts w:ascii="Cambria" w:hAnsi="Cambria"/>
        </w:rPr>
      </w:pPr>
      <w:r w:rsidRPr="00295461">
        <w:rPr>
          <w:rFonts w:ascii="Cambria" w:hAnsi="Cambria"/>
        </w:rPr>
        <w:t xml:space="preserve">    "caption": "</w:t>
      </w:r>
      <w:r w:rsidRPr="00295461">
        <w:rPr>
          <w:rFonts w:ascii="Cambria" w:hAnsi="Cambria"/>
        </w:rPr>
        <w:t>原始字幕文本（完全保留切分后的原文）</w:t>
      </w:r>
      <w:r w:rsidRPr="00295461">
        <w:rPr>
          <w:rFonts w:ascii="Cambria" w:hAnsi="Cambria"/>
        </w:rPr>
        <w:t>",</w:t>
      </w:r>
    </w:p>
    <w:p w14:paraId="5DE65919" w14:textId="77777777" w:rsidR="00BD0911" w:rsidRPr="00295461" w:rsidRDefault="00BD0911" w:rsidP="00BD0911">
      <w:pPr>
        <w:ind w:firstLine="480"/>
        <w:rPr>
          <w:rFonts w:ascii="Cambria" w:hAnsi="Cambria"/>
        </w:rPr>
      </w:pPr>
      <w:r w:rsidRPr="00295461">
        <w:rPr>
          <w:rFonts w:ascii="Cambria" w:hAnsi="Cambria"/>
        </w:rPr>
        <w:t xml:space="preserve">    "flux_prompt": "</w:t>
      </w:r>
      <w:r w:rsidRPr="00295461">
        <w:rPr>
          <w:rFonts w:ascii="Cambria" w:hAnsi="Cambria"/>
        </w:rPr>
        <w:t>纯英文提示词（通用提示词结构）</w:t>
      </w:r>
      <w:r w:rsidRPr="00295461">
        <w:rPr>
          <w:rFonts w:ascii="Cambria" w:hAnsi="Cambria"/>
        </w:rPr>
        <w:t>",</w:t>
      </w:r>
    </w:p>
    <w:p w14:paraId="68F4F3FD" w14:textId="77777777" w:rsidR="00BD0911" w:rsidRPr="00295461" w:rsidRDefault="00BD0911" w:rsidP="00BD0911">
      <w:pPr>
        <w:ind w:firstLine="480"/>
        <w:rPr>
          <w:rFonts w:ascii="Cambria" w:hAnsi="Cambria"/>
        </w:rPr>
      </w:pPr>
      <w:r w:rsidRPr="00295461">
        <w:rPr>
          <w:rFonts w:ascii="Cambria" w:hAnsi="Cambria"/>
        </w:rPr>
        <w:t xml:space="preserve">    "gender": "0" </w:t>
      </w:r>
      <w:r w:rsidRPr="00295461">
        <w:rPr>
          <w:rFonts w:ascii="Cambria" w:hAnsi="Cambria"/>
        </w:rPr>
        <w:t>或</w:t>
      </w:r>
      <w:r w:rsidRPr="00295461">
        <w:rPr>
          <w:rFonts w:ascii="Cambria" w:hAnsi="Cambria"/>
        </w:rPr>
        <w:t xml:space="preserve"> "1"</w:t>
      </w:r>
    </w:p>
    <w:p w14:paraId="18411DEF" w14:textId="77777777" w:rsidR="00BD0911" w:rsidRPr="00295461" w:rsidRDefault="00BD0911" w:rsidP="00BD0911">
      <w:pPr>
        <w:ind w:firstLine="480"/>
        <w:rPr>
          <w:rFonts w:ascii="Cambria" w:hAnsi="Cambria"/>
        </w:rPr>
      </w:pPr>
      <w:r w:rsidRPr="00295461">
        <w:rPr>
          <w:rFonts w:ascii="Cambria" w:hAnsi="Cambria"/>
        </w:rPr>
        <w:t xml:space="preserve">  },</w:t>
      </w:r>
    </w:p>
    <w:p w14:paraId="15261851" w14:textId="77777777" w:rsidR="00BD0911" w:rsidRPr="00295461" w:rsidRDefault="00BD0911" w:rsidP="00BD0911">
      <w:pPr>
        <w:ind w:firstLine="480"/>
        <w:rPr>
          <w:rFonts w:ascii="Cambria" w:hAnsi="Cambria"/>
        </w:rPr>
      </w:pPr>
      <w:r w:rsidRPr="00295461">
        <w:rPr>
          <w:rFonts w:ascii="Cambria" w:hAnsi="Cambria"/>
        </w:rPr>
        <w:t xml:space="preserve">  {</w:t>
      </w:r>
    </w:p>
    <w:p w14:paraId="717FA1A2" w14:textId="77777777" w:rsidR="00BD0911" w:rsidRPr="00295461" w:rsidRDefault="00BD0911" w:rsidP="00BD0911">
      <w:pPr>
        <w:ind w:firstLine="480"/>
        <w:rPr>
          <w:rFonts w:ascii="Cambria" w:hAnsi="Cambria"/>
        </w:rPr>
      </w:pPr>
      <w:r w:rsidRPr="00295461">
        <w:rPr>
          <w:rFonts w:ascii="Cambria" w:hAnsi="Cambria"/>
        </w:rPr>
        <w:t xml:space="preserve">    "caption": "</w:t>
      </w:r>
      <w:r w:rsidRPr="00295461">
        <w:rPr>
          <w:rFonts w:ascii="Cambria" w:hAnsi="Cambria"/>
        </w:rPr>
        <w:t>下一个分镜字幕</w:t>
      </w:r>
      <w:r w:rsidRPr="00295461">
        <w:rPr>
          <w:rFonts w:ascii="Cambria" w:hAnsi="Cambria"/>
        </w:rPr>
        <w:t>",</w:t>
      </w:r>
    </w:p>
    <w:p w14:paraId="4868A542" w14:textId="77777777" w:rsidR="00BD0911" w:rsidRPr="00295461" w:rsidRDefault="00BD0911" w:rsidP="00BD0911">
      <w:pPr>
        <w:ind w:firstLine="480"/>
        <w:rPr>
          <w:rFonts w:ascii="Cambria" w:hAnsi="Cambria"/>
        </w:rPr>
      </w:pPr>
      <w:r w:rsidRPr="00295461">
        <w:rPr>
          <w:rFonts w:ascii="Cambria" w:hAnsi="Cambria"/>
        </w:rPr>
        <w:t xml:space="preserve">    "flux_prompt": "</w:t>
      </w:r>
      <w:r w:rsidRPr="00295461">
        <w:rPr>
          <w:rFonts w:ascii="Cambria" w:hAnsi="Cambria"/>
        </w:rPr>
        <w:t>纯英文提示词（通用提示词结构）</w:t>
      </w:r>
      <w:r w:rsidRPr="00295461">
        <w:rPr>
          <w:rFonts w:ascii="Cambria" w:hAnsi="Cambria"/>
        </w:rPr>
        <w:t>",</w:t>
      </w:r>
    </w:p>
    <w:p w14:paraId="7198B3E8" w14:textId="77777777" w:rsidR="00BD0911" w:rsidRPr="00295461" w:rsidRDefault="00BD0911" w:rsidP="00BD0911">
      <w:pPr>
        <w:ind w:firstLine="480"/>
        <w:rPr>
          <w:rFonts w:ascii="Cambria" w:hAnsi="Cambria"/>
        </w:rPr>
      </w:pPr>
      <w:r w:rsidRPr="00295461">
        <w:rPr>
          <w:rFonts w:ascii="Cambria" w:hAnsi="Cambria"/>
        </w:rPr>
        <w:t xml:space="preserve">    "gender": "0" </w:t>
      </w:r>
      <w:r w:rsidRPr="00295461">
        <w:rPr>
          <w:rFonts w:ascii="Cambria" w:hAnsi="Cambria"/>
        </w:rPr>
        <w:t>或</w:t>
      </w:r>
      <w:r w:rsidRPr="00295461">
        <w:rPr>
          <w:rFonts w:ascii="Cambria" w:hAnsi="Cambria"/>
        </w:rPr>
        <w:t xml:space="preserve"> "1"</w:t>
      </w:r>
    </w:p>
    <w:p w14:paraId="0A3AD0CF" w14:textId="77777777" w:rsidR="00BD0911" w:rsidRPr="00295461" w:rsidRDefault="00BD0911" w:rsidP="00BD0911">
      <w:pPr>
        <w:ind w:firstLine="480"/>
        <w:rPr>
          <w:rFonts w:ascii="Cambria" w:hAnsi="Cambria"/>
        </w:rPr>
      </w:pPr>
      <w:r w:rsidRPr="00295461">
        <w:rPr>
          <w:rFonts w:ascii="Cambria" w:hAnsi="Cambria"/>
        </w:rPr>
        <w:t xml:space="preserve">  }</w:t>
      </w:r>
      <w:r>
        <w:rPr>
          <w:rFonts w:ascii="Cambria" w:hAnsi="Cambria" w:hint="eastAsia"/>
        </w:rPr>
        <w:t>,</w:t>
      </w:r>
    </w:p>
    <w:p w14:paraId="0D693CB1" w14:textId="77777777" w:rsidR="00BD0911" w:rsidRPr="00295461" w:rsidRDefault="00BD0911" w:rsidP="00BD0911">
      <w:pPr>
        <w:ind w:firstLine="480"/>
        <w:rPr>
          <w:rFonts w:ascii="Cambria" w:hAnsi="Cambria"/>
        </w:rPr>
      </w:pPr>
      <w:r w:rsidRPr="00295461">
        <w:rPr>
          <w:rFonts w:ascii="Cambria" w:hAnsi="Cambria"/>
        </w:rPr>
        <w:tab/>
        <w:t>…</w:t>
      </w:r>
    </w:p>
    <w:p w14:paraId="1949FB37" w14:textId="77777777" w:rsidR="00BD0911" w:rsidRPr="00295461" w:rsidRDefault="00BD0911" w:rsidP="00BD0911">
      <w:pPr>
        <w:ind w:firstLine="480"/>
        <w:rPr>
          <w:rFonts w:ascii="Cambria" w:hAnsi="Cambria"/>
        </w:rPr>
      </w:pPr>
      <w:r w:rsidRPr="00295461">
        <w:rPr>
          <w:rFonts w:ascii="Cambria" w:hAnsi="Cambria"/>
        </w:rPr>
        <w:tab/>
        <w:t>]</w:t>
      </w:r>
    </w:p>
    <w:p w14:paraId="46372733" w14:textId="77777777" w:rsidR="00BD0911" w:rsidRPr="00295461" w:rsidRDefault="00BD0911" w:rsidP="00BD0911">
      <w:pPr>
        <w:ind w:firstLine="480"/>
        <w:rPr>
          <w:rFonts w:ascii="Cambria" w:hAnsi="Cambria"/>
        </w:rPr>
      </w:pPr>
      <w:r w:rsidRPr="00295461">
        <w:rPr>
          <w:rFonts w:ascii="Cambria" w:hAnsi="Cambria"/>
        </w:rPr>
        <w:tab/>
      </w:r>
    </w:p>
    <w:p w14:paraId="4CE7AE89" w14:textId="77777777" w:rsidR="00BD0911" w:rsidRPr="00295461" w:rsidRDefault="00BD0911" w:rsidP="00BD0911">
      <w:pPr>
        <w:ind w:firstLine="480"/>
        <w:rPr>
          <w:rFonts w:ascii="Cambria" w:hAnsi="Cambria"/>
        </w:rPr>
      </w:pPr>
      <w:r w:rsidRPr="00295461">
        <w:rPr>
          <w:rFonts w:ascii="Cambria" w:hAnsi="Cambria"/>
        </w:rPr>
        <w:lastRenderedPageBreak/>
        <w:tab/>
        <w:t>###</w:t>
      </w:r>
      <w:r w:rsidRPr="00295461">
        <w:rPr>
          <w:rFonts w:ascii="Cambria" w:hAnsi="Cambria"/>
        </w:rPr>
        <w:t>指令结束</w:t>
      </w:r>
      <w:r w:rsidRPr="00295461">
        <w:rPr>
          <w:rFonts w:ascii="Cambria" w:hAnsi="Cambria"/>
        </w:rPr>
        <w:t>###</w:t>
      </w:r>
    </w:p>
    <w:p w14:paraId="6F1FA3E5" w14:textId="77777777" w:rsidR="00BD0911" w:rsidRPr="00295461" w:rsidRDefault="00BD0911" w:rsidP="00BD0911">
      <w:pPr>
        <w:ind w:firstLine="480"/>
        <w:rPr>
          <w:rFonts w:ascii="Cambria" w:hAnsi="Cambria"/>
        </w:rPr>
      </w:pPr>
    </w:p>
    <w:p w14:paraId="2BDF7823" w14:textId="77777777" w:rsidR="00BD0911" w:rsidRDefault="00BD0911" w:rsidP="00BD0911">
      <w:pPr>
        <w:ind w:firstLine="480"/>
        <w:rPr>
          <w:rFonts w:hint="eastAsia"/>
        </w:rPr>
      </w:pPr>
    </w:p>
    <w:p w14:paraId="37109894" w14:textId="77777777" w:rsidR="00BD0911" w:rsidRDefault="00BD0911" w:rsidP="00BD0911">
      <w:pPr>
        <w:ind w:firstLine="480"/>
        <w:rPr>
          <w:rFonts w:hint="eastAsia"/>
        </w:rPr>
      </w:pPr>
    </w:p>
    <w:p w14:paraId="43276D1E" w14:textId="77777777" w:rsidR="0051491C" w:rsidRDefault="0051491C" w:rsidP="00D05D0F">
      <w:pPr>
        <w:ind w:firstLine="480"/>
        <w:rPr>
          <w:rFonts w:ascii="Cambria" w:hAnsi="Cambria"/>
        </w:rPr>
      </w:pPr>
    </w:p>
    <w:p w14:paraId="2D919EB6" w14:textId="2A5A5062" w:rsidR="0051491C" w:rsidRDefault="00BD0911" w:rsidP="00BD0911">
      <w:pPr>
        <w:pStyle w:val="af3"/>
        <w:rPr>
          <w:rFonts w:hint="eastAsia"/>
        </w:rPr>
      </w:pPr>
      <w:r>
        <w:rPr>
          <w:rFonts w:hint="eastAsia"/>
        </w:rPr>
        <w:t>修改话术</w:t>
      </w:r>
    </w:p>
    <w:p w14:paraId="1596B97E" w14:textId="0836B9CD" w:rsidR="0051491C" w:rsidRDefault="00BD0911" w:rsidP="00D05D0F">
      <w:pPr>
        <w:ind w:firstLine="480"/>
        <w:rPr>
          <w:rFonts w:ascii="Cambria" w:hAnsi="Cambria"/>
        </w:rPr>
      </w:pPr>
      <w:r w:rsidRPr="00BD0911">
        <w:rPr>
          <w:rFonts w:ascii="Cambria" w:hAnsi="Cambria" w:hint="eastAsia"/>
        </w:rPr>
        <w:t>这个确实会画出对应文化背景和历史背景的图片了，但是却让我的画风崩坏了，我的画风</w:t>
      </w:r>
      <w:r w:rsidRPr="00BD0911">
        <w:rPr>
          <w:rFonts w:ascii="Cambria" w:hAnsi="Cambria" w:hint="eastAsia"/>
        </w:rPr>
        <w:t>lora</w:t>
      </w:r>
      <w:r w:rsidRPr="00BD0911">
        <w:rPr>
          <w:rFonts w:ascii="Cambria" w:hAnsi="Cambria" w:hint="eastAsia"/>
        </w:rPr>
        <w:t>是简约的发光艺术线条（比如第一张图），就是用简约美观的线条勾勒出主题，而不会出现现实画风或者事物（比如第二张图），不知道是什么原因导致画风里面不止有勾勒线条，还有现实画风的主题任务或者物体，你看看导致这种现象的原因是什么。是因为为了符合文稿历史和文化背景而写得提示词太具体，并且没说如何用线条勾勒主体导致的吗，还是其他原因，关于</w:t>
      </w:r>
      <w:r w:rsidRPr="00BD0911">
        <w:rPr>
          <w:rFonts w:ascii="Cambria" w:hAnsi="Cambria" w:hint="eastAsia"/>
        </w:rPr>
        <w:t>comfyui</w:t>
      </w:r>
      <w:r w:rsidRPr="00BD0911">
        <w:rPr>
          <w:rFonts w:ascii="Cambria" w:hAnsi="Cambria" w:hint="eastAsia"/>
        </w:rPr>
        <w:t>中</w:t>
      </w:r>
      <w:r w:rsidRPr="00BD0911">
        <w:rPr>
          <w:rFonts w:ascii="Cambria" w:hAnsi="Cambria" w:hint="eastAsia"/>
        </w:rPr>
        <w:t>flux</w:t>
      </w:r>
      <w:r w:rsidRPr="00BD0911">
        <w:rPr>
          <w:rFonts w:ascii="Cambria" w:hAnsi="Cambria" w:hint="eastAsia"/>
        </w:rPr>
        <w:t>的生图机制和原理，我相信你比我更懂。</w:t>
      </w:r>
    </w:p>
    <w:p w14:paraId="68FB2F81" w14:textId="77777777" w:rsidR="0051491C" w:rsidRDefault="0051491C" w:rsidP="00D05D0F">
      <w:pPr>
        <w:ind w:firstLine="480"/>
        <w:rPr>
          <w:rFonts w:ascii="Cambria" w:hAnsi="Cambria"/>
        </w:rPr>
      </w:pPr>
    </w:p>
    <w:p w14:paraId="2DD399D7" w14:textId="77777777" w:rsidR="0051491C" w:rsidRDefault="0051491C" w:rsidP="00D05D0F">
      <w:pPr>
        <w:ind w:firstLine="480"/>
        <w:rPr>
          <w:rFonts w:ascii="Cambria" w:hAnsi="Cambria"/>
        </w:rPr>
      </w:pPr>
    </w:p>
    <w:p w14:paraId="006B9A6D" w14:textId="77777777" w:rsidR="0051491C" w:rsidRDefault="0051491C" w:rsidP="00D05D0F">
      <w:pPr>
        <w:ind w:firstLine="480"/>
        <w:rPr>
          <w:rFonts w:ascii="Cambria" w:hAnsi="Cambria"/>
        </w:rPr>
      </w:pPr>
    </w:p>
    <w:p w14:paraId="6C73B85A" w14:textId="77777777" w:rsidR="0051491C" w:rsidRDefault="0051491C" w:rsidP="00D05D0F">
      <w:pPr>
        <w:ind w:firstLine="480"/>
        <w:rPr>
          <w:rFonts w:ascii="Cambria" w:hAnsi="Cambria"/>
        </w:rPr>
      </w:pPr>
    </w:p>
    <w:p w14:paraId="3F1236ED" w14:textId="19E04D0A" w:rsidR="0051491C" w:rsidRDefault="004E0A2D" w:rsidP="004E0A2D">
      <w:pPr>
        <w:pStyle w:val="af"/>
        <w:rPr>
          <w:rFonts w:hint="eastAsia"/>
        </w:rPr>
      </w:pPr>
      <w:r>
        <w:rPr>
          <w:rFonts w:hint="eastAsia"/>
        </w:rPr>
        <w:t>2025年10月24日</w:t>
      </w:r>
    </w:p>
    <w:p w14:paraId="1F4DEACF" w14:textId="77777777" w:rsidR="004E0A2D" w:rsidRDefault="004E0A2D" w:rsidP="004E0A2D">
      <w:pPr>
        <w:pStyle w:val="af1"/>
        <w:rPr>
          <w:rFonts w:hint="eastAsia"/>
        </w:rPr>
      </w:pPr>
      <w:r>
        <w:rPr>
          <w:rFonts w:hint="eastAsia"/>
        </w:rPr>
        <w:t>撰写文稿/利用上瘾机制/用GPT</w:t>
      </w:r>
    </w:p>
    <w:p w14:paraId="0B35BCB4" w14:textId="77777777" w:rsidR="004E0A2D" w:rsidRDefault="004E0A2D" w:rsidP="004E0A2D">
      <w:pPr>
        <w:ind w:firstLineChars="0" w:firstLine="0"/>
        <w:jc w:val="center"/>
        <w:rPr>
          <w:rFonts w:hint="eastAsia"/>
        </w:rPr>
      </w:pPr>
      <w:r>
        <w:rPr>
          <w:rFonts w:hint="eastAsia"/>
        </w:rPr>
        <w:t>【终极指令：知识晶体探险剧】</w:t>
      </w:r>
    </w:p>
    <w:p w14:paraId="2794ED08" w14:textId="77777777" w:rsidR="004E0A2D" w:rsidRDefault="004E0A2D" w:rsidP="004E0A2D">
      <w:pPr>
        <w:ind w:firstLine="480"/>
        <w:rPr>
          <w:rFonts w:hint="eastAsia"/>
        </w:rPr>
      </w:pPr>
      <w:r>
        <w:rPr>
          <w:rFonts w:hint="eastAsia"/>
        </w:rPr>
        <w:t>直接给我全稿，文稿内容是两个人的座谈对话。你是一名顶尖的“知识转化官”，你的唯一使命是：将学者皓首穷经研究出的专业知识精华，封装成一个引人入胜的“知识探险剧本”。你必须确保改编后的文稿，其核心知识晶体与书籍节选片段的【参考素材】高度一致，同时利用人类的好奇心与认知规律，将其打造成一部让人无法抗拒的“思想探险剧”。并且观众只能看见两个人的对话文稿，所以文稿必须独成体系和逻辑自洽，不能说“【参考素材】或者</w:t>
      </w:r>
      <w:r w:rsidRPr="0090642B">
        <w:rPr>
          <w:rFonts w:ascii="Cambria" w:hAnsi="Cambria"/>
        </w:rPr>
        <w:t>【补充说明】</w:t>
      </w:r>
      <w:r>
        <w:rPr>
          <w:rFonts w:ascii="Cambria" w:hAnsi="Cambria" w:hint="eastAsia"/>
        </w:rPr>
        <w:t>……地方有提到……”</w:t>
      </w:r>
    </w:p>
    <w:p w14:paraId="175602C2" w14:textId="77777777" w:rsidR="004E0A2D" w:rsidRDefault="004E0A2D" w:rsidP="004E0A2D">
      <w:pPr>
        <w:ind w:firstLine="480"/>
        <w:rPr>
          <w:rFonts w:hint="eastAsia"/>
        </w:rPr>
      </w:pPr>
    </w:p>
    <w:p w14:paraId="59B47E74" w14:textId="77777777" w:rsidR="004E0A2D" w:rsidRDefault="004E0A2D" w:rsidP="004E0A2D">
      <w:pPr>
        <w:ind w:firstLine="480"/>
        <w:rPr>
          <w:rFonts w:hint="eastAsia"/>
        </w:rPr>
      </w:pPr>
      <w:r>
        <w:rPr>
          <w:rFonts w:hint="eastAsia"/>
        </w:rPr>
        <w:t>一、核心创作理念：从“知识搬运”到“知识探险”</w:t>
      </w:r>
    </w:p>
    <w:p w14:paraId="7C6407E5" w14:textId="77777777" w:rsidR="004E0A2D" w:rsidRDefault="004E0A2D" w:rsidP="004E0A2D">
      <w:pPr>
        <w:ind w:firstLine="480"/>
        <w:rPr>
          <w:rFonts w:hint="eastAsia"/>
        </w:rPr>
      </w:pPr>
      <w:r>
        <w:rPr>
          <w:rFonts w:hint="eastAsia"/>
        </w:rPr>
        <w:t>我们不是在复述知识，而是在设计一场围绕核心知识晶体（本期必须至少讲清楚的1-3个专业概念或命题）展开的“寻宝游戏”。</w:t>
      </w:r>
    </w:p>
    <w:p w14:paraId="248FE1A4" w14:textId="77777777" w:rsidR="004E0A2D" w:rsidRDefault="004E0A2D" w:rsidP="004E0A2D">
      <w:pPr>
        <w:ind w:firstLine="480"/>
        <w:rPr>
          <w:rFonts w:hint="eastAsia"/>
        </w:rPr>
      </w:pPr>
      <w:r>
        <w:rPr>
          <w:rFonts w:hint="eastAsia"/>
        </w:rPr>
        <w:t>「老剑条」（探险家与共鸣器）：她是观众的先遣队。她的任务是：</w:t>
      </w:r>
    </w:p>
    <w:p w14:paraId="3ED01763" w14:textId="77777777" w:rsidR="004E0A2D" w:rsidRDefault="004E0A2D" w:rsidP="004E0A2D">
      <w:pPr>
        <w:ind w:firstLine="480"/>
        <w:rPr>
          <w:rFonts w:hint="eastAsia"/>
        </w:rPr>
      </w:pPr>
      <w:r>
        <w:rPr>
          <w:rFonts w:hint="eastAsia"/>
        </w:rPr>
        <w:t>·从“已知”闯入“未知”：从一个大白话或生活感受切入，精准撞上专业知识的边界。</w:t>
      </w:r>
    </w:p>
    <w:p w14:paraId="501DFD64" w14:textId="77777777" w:rsidR="004E0A2D" w:rsidRDefault="004E0A2D" w:rsidP="004E0A2D">
      <w:pPr>
        <w:ind w:firstLine="480"/>
        <w:rPr>
          <w:rFonts w:hint="eastAsia"/>
        </w:rPr>
      </w:pPr>
      <w:r>
        <w:rPr>
          <w:rFonts w:hint="eastAsia"/>
        </w:rPr>
        <w:lastRenderedPageBreak/>
        <w:t>·扮演“认知摩擦力”：她必须敏锐地指出知识中“反直觉”、“看似矛盾”或“难以理解”的点，迫使探索深化。</w:t>
      </w:r>
    </w:p>
    <w:p w14:paraId="298EC9A9" w14:textId="77777777" w:rsidR="004E0A2D" w:rsidRDefault="004E0A2D" w:rsidP="004E0A2D">
      <w:pPr>
        <w:ind w:firstLine="480"/>
        <w:rPr>
          <w:rFonts w:hint="eastAsia"/>
        </w:rPr>
      </w:pPr>
      <w:r>
        <w:rPr>
          <w:rFonts w:hint="eastAsia"/>
        </w:rPr>
        <w:t>·发出“共鸣信号”：她的困惑和恍然大悟，必须与目标观众的心理节奏同频。</w:t>
      </w:r>
    </w:p>
    <w:p w14:paraId="65DB142F" w14:textId="77777777" w:rsidR="004E0A2D" w:rsidRPr="00F540FB" w:rsidRDefault="004E0A2D" w:rsidP="004E0A2D">
      <w:pPr>
        <w:ind w:firstLine="480"/>
        <w:rPr>
          <w:rFonts w:hint="eastAsia"/>
        </w:rPr>
      </w:pPr>
    </w:p>
    <w:p w14:paraId="20A24D55" w14:textId="77777777" w:rsidR="004E0A2D" w:rsidRDefault="004E0A2D" w:rsidP="004E0A2D">
      <w:pPr>
        <w:ind w:firstLine="480"/>
        <w:rPr>
          <w:rFonts w:hint="eastAsia"/>
        </w:rPr>
      </w:pPr>
      <w:r>
        <w:rPr>
          <w:rFonts w:hint="eastAsia"/>
        </w:rPr>
        <w:t>「齐静春」（向导与建筑师）：他是知识的引路人与体系构建者。他的任务是：</w:t>
      </w:r>
    </w:p>
    <w:p w14:paraId="0D7D6BD5" w14:textId="77777777" w:rsidR="004E0A2D" w:rsidRDefault="004E0A2D" w:rsidP="004E0A2D">
      <w:pPr>
        <w:ind w:firstLine="480"/>
        <w:rPr>
          <w:rFonts w:hint="eastAsia"/>
        </w:rPr>
      </w:pPr>
      <w:r>
        <w:rPr>
          <w:rFonts w:hint="eastAsia"/>
        </w:rPr>
        <w:t>·提供“认知脚手架”：使用比喻、思想实验、历史场景还原，为抽象概念建造可理解的模型。</w:t>
      </w:r>
    </w:p>
    <w:p w14:paraId="1F9E7577" w14:textId="77777777" w:rsidR="004E0A2D" w:rsidRDefault="004E0A2D" w:rsidP="004E0A2D">
      <w:pPr>
        <w:ind w:firstLine="480"/>
        <w:rPr>
          <w:rFonts w:hint="eastAsia"/>
        </w:rPr>
      </w:pPr>
      <w:r>
        <w:rPr>
          <w:rFonts w:hint="eastAsia"/>
        </w:rPr>
        <w:t>·展示“知识的地图”：清晰地揭示不同概念之间的逻辑关系，展现知识的结构之美。</w:t>
      </w:r>
    </w:p>
    <w:p w14:paraId="1D0D1AB8" w14:textId="77777777" w:rsidR="004E0A2D" w:rsidRDefault="004E0A2D" w:rsidP="004E0A2D">
      <w:pPr>
        <w:ind w:firstLine="480"/>
        <w:rPr>
          <w:rFonts w:hint="eastAsia"/>
        </w:rPr>
      </w:pPr>
      <w:r>
        <w:rPr>
          <w:rFonts w:hint="eastAsia"/>
        </w:rPr>
        <w:t>·守护“知识的纯度”：所有解释必须基于【参考素材】的权威内容，不允许为了吸引人而歪曲或杜撰核心知识。</w:t>
      </w:r>
    </w:p>
    <w:p w14:paraId="1AC6B912" w14:textId="77777777" w:rsidR="004E0A2D" w:rsidRPr="00F540FB" w:rsidRDefault="004E0A2D" w:rsidP="004E0A2D">
      <w:pPr>
        <w:ind w:firstLine="480"/>
        <w:rPr>
          <w:rFonts w:hint="eastAsia"/>
        </w:rPr>
      </w:pPr>
    </w:p>
    <w:p w14:paraId="54B6B22B" w14:textId="77777777" w:rsidR="004E0A2D" w:rsidRDefault="004E0A2D" w:rsidP="004E0A2D">
      <w:pPr>
        <w:ind w:firstLine="480"/>
        <w:rPr>
          <w:rFonts w:hint="eastAsia"/>
        </w:rPr>
      </w:pPr>
      <w:r>
        <w:rPr>
          <w:rFonts w:hint="eastAsia"/>
        </w:rPr>
        <w:t>二、黄金开局：3秒“认知奇点”</w:t>
      </w:r>
    </w:p>
    <w:p w14:paraId="7FDDF229" w14:textId="77777777" w:rsidR="004E0A2D" w:rsidRDefault="004E0A2D" w:rsidP="004E0A2D">
      <w:pPr>
        <w:ind w:firstLine="480"/>
        <w:rPr>
          <w:rFonts w:hint="eastAsia"/>
        </w:rPr>
      </w:pPr>
      <w:r>
        <w:rPr>
          <w:rFonts w:hint="eastAsia"/>
        </w:rPr>
        <w:t>开局必须创造一个“认知奇点”——一个让观众觉得“咦？这跟我想的不一样，我得听听”的瞬间。必须直接从本期核心知识晶体中最反常识、最颠覆常规认知的一点切入。</w:t>
      </w:r>
    </w:p>
    <w:p w14:paraId="00A0073C" w14:textId="77777777" w:rsidR="004E0A2D" w:rsidRDefault="004E0A2D" w:rsidP="004E0A2D">
      <w:pPr>
        <w:ind w:firstLine="480"/>
        <w:rPr>
          <w:rFonts w:hint="eastAsia"/>
        </w:rPr>
      </w:pPr>
      <w:r>
        <w:rPr>
          <w:rFonts w:hint="eastAsia"/>
        </w:rPr>
        <w:t>【思维触发器（请勿照搬，请理解其神髓）】</w:t>
      </w:r>
    </w:p>
    <w:p w14:paraId="1642317C" w14:textId="77777777" w:rsidR="004E0A2D" w:rsidRDefault="004E0A2D" w:rsidP="004E0A2D">
      <w:pPr>
        <w:ind w:firstLine="480"/>
        <w:rPr>
          <w:rFonts w:hint="eastAsia"/>
        </w:rPr>
      </w:pPr>
      <w:r>
        <w:rPr>
          <w:rFonts w:hint="eastAsia"/>
        </w:rPr>
        <w:t>·反常识宣言：直接挑战一个广泛存在的误解。（思考：关于这个知识点，普通人最大的误解是什么？）</w:t>
      </w:r>
    </w:p>
    <w:p w14:paraId="04712DBB" w14:textId="77777777" w:rsidR="004E0A2D" w:rsidRDefault="004E0A2D" w:rsidP="004E0A2D">
      <w:pPr>
        <w:ind w:firstLine="480"/>
        <w:rPr>
          <w:rFonts w:hint="eastAsia"/>
        </w:rPr>
      </w:pPr>
      <w:r>
        <w:rPr>
          <w:rFonts w:hint="eastAsia"/>
        </w:rPr>
        <w:t>·极致反差：将一个极其宏大的概念与一个极其微小的日常链接。（思考：这个深刻的哲学概念，如何体现在一件最普通的小事里？）</w:t>
      </w:r>
    </w:p>
    <w:p w14:paraId="04F40916" w14:textId="77777777" w:rsidR="004E0A2D" w:rsidRDefault="004E0A2D" w:rsidP="004E0A2D">
      <w:pPr>
        <w:ind w:firstLine="480"/>
        <w:rPr>
          <w:rFonts w:hint="eastAsia"/>
        </w:rPr>
      </w:pPr>
      <w:r>
        <w:rPr>
          <w:rFonts w:hint="eastAsia"/>
        </w:rPr>
        <w:t>·悬念谜题：提出一个看似简单，但答案出人意料的问题。（思考：能否用一个问题，直接触及本集知识的核心？）</w:t>
      </w:r>
    </w:p>
    <w:p w14:paraId="210D37EB" w14:textId="77777777" w:rsidR="004E0A2D" w:rsidRDefault="004E0A2D" w:rsidP="004E0A2D">
      <w:pPr>
        <w:ind w:firstLine="480"/>
        <w:rPr>
          <w:rFonts w:hint="eastAsia"/>
        </w:rPr>
      </w:pPr>
    </w:p>
    <w:p w14:paraId="132706EE" w14:textId="77777777" w:rsidR="004E0A2D" w:rsidRDefault="004E0A2D" w:rsidP="004E0A2D">
      <w:pPr>
        <w:ind w:firstLine="480"/>
        <w:rPr>
          <w:rFonts w:hint="eastAsia"/>
        </w:rPr>
      </w:pPr>
      <w:r>
        <w:rPr>
          <w:rFonts w:hint="eastAsia"/>
        </w:rPr>
        <w:t>三、节奏引擎：认知游戏的“三驱动力”</w:t>
      </w:r>
    </w:p>
    <w:p w14:paraId="5B419E68" w14:textId="77777777" w:rsidR="004E0A2D" w:rsidRDefault="004E0A2D" w:rsidP="004E0A2D">
      <w:pPr>
        <w:ind w:firstLine="480"/>
        <w:rPr>
          <w:rFonts w:hint="eastAsia"/>
        </w:rPr>
      </w:pPr>
      <w:r>
        <w:rPr>
          <w:rFonts w:hint="eastAsia"/>
        </w:rPr>
        <w:t>将“上瘾机制”内化为对话的节奏引擎。以下不是刻板轮次，而是必须贯穿全文的三种驱动力。</w:t>
      </w:r>
    </w:p>
    <w:p w14:paraId="7F66D7FA" w14:textId="77777777" w:rsidR="004E0A2D" w:rsidRDefault="004E0A2D" w:rsidP="004E0A2D">
      <w:pPr>
        <w:ind w:firstLine="480"/>
        <w:rPr>
          <w:rFonts w:hint="eastAsia"/>
        </w:rPr>
      </w:pPr>
      <w:r>
        <w:rPr>
          <w:rFonts w:hint="eastAsia"/>
        </w:rPr>
        <w:t>1.“心流”控制（规律的认知奖励）</w:t>
      </w:r>
    </w:p>
    <w:p w14:paraId="27789266" w14:textId="77777777" w:rsidR="004E0A2D" w:rsidRDefault="004E0A2D" w:rsidP="004E0A2D">
      <w:pPr>
        <w:ind w:firstLine="480"/>
        <w:rPr>
          <w:rFonts w:hint="eastAsia"/>
        </w:rPr>
      </w:pPr>
      <w:r>
        <w:rPr>
          <w:rFonts w:hint="eastAsia"/>
        </w:rPr>
        <w:t>·设计原理：模仿游戏“简单任务-即时奖励-挑战升级”的循环，让观众不断获得“懂了！”、“原来如此！”的微小成就感。</w:t>
      </w:r>
    </w:p>
    <w:p w14:paraId="57952134" w14:textId="77777777" w:rsidR="004E0A2D" w:rsidRDefault="004E0A2D" w:rsidP="004E0A2D">
      <w:pPr>
        <w:ind w:firstLine="480"/>
        <w:rPr>
          <w:rFonts w:hint="eastAsia"/>
        </w:rPr>
      </w:pPr>
      <w:r>
        <w:rPr>
          <w:rFonts w:hint="eastAsia"/>
        </w:rPr>
        <w:t>·操作指南：每解决老剑条的一个小问题，齐静春的解释就必须带来一个清晰的、向前推进的认知进展。确保对话像上台阶，一步一景，而非原地绕圈。</w:t>
      </w:r>
    </w:p>
    <w:p w14:paraId="0F27B30B" w14:textId="77777777" w:rsidR="004E0A2D" w:rsidRDefault="004E0A2D" w:rsidP="004E0A2D">
      <w:pPr>
        <w:ind w:firstLine="480"/>
        <w:rPr>
          <w:rFonts w:hint="eastAsia"/>
        </w:rPr>
      </w:pPr>
    </w:p>
    <w:p w14:paraId="010C56BC" w14:textId="77777777" w:rsidR="004E0A2D" w:rsidRDefault="004E0A2D" w:rsidP="004E0A2D">
      <w:pPr>
        <w:ind w:firstLine="480"/>
        <w:rPr>
          <w:rFonts w:hint="eastAsia"/>
        </w:rPr>
      </w:pPr>
      <w:r>
        <w:rPr>
          <w:rFonts w:hint="eastAsia"/>
        </w:rPr>
        <w:t>2.“变量奖励”（精心设计的认知惊喜）</w:t>
      </w:r>
    </w:p>
    <w:p w14:paraId="51682471" w14:textId="77777777" w:rsidR="004E0A2D" w:rsidRDefault="004E0A2D" w:rsidP="004E0A2D">
      <w:pPr>
        <w:ind w:firstLine="480"/>
        <w:rPr>
          <w:rFonts w:hint="eastAsia"/>
        </w:rPr>
      </w:pPr>
      <w:r>
        <w:rPr>
          <w:rFonts w:hint="eastAsia"/>
        </w:rPr>
        <w:t>·设计原理：在规律性的解释中，偶尔插入一个令人拍案叫绝的比喻、一个鲜为人知的史实细节、或一个连接现代科学的跨学科洞察。</w:t>
      </w:r>
    </w:p>
    <w:p w14:paraId="234ADB18" w14:textId="77777777" w:rsidR="004E0A2D" w:rsidRDefault="004E0A2D" w:rsidP="004E0A2D">
      <w:pPr>
        <w:ind w:firstLine="480"/>
        <w:rPr>
          <w:rFonts w:hint="eastAsia"/>
        </w:rPr>
      </w:pPr>
      <w:r>
        <w:rPr>
          <w:rFonts w:hint="eastAsia"/>
        </w:rPr>
        <w:lastRenderedPageBreak/>
        <w:t>·操作指南：在解释一个复杂概念后，齐静春可以顺势说：“这背后还有一个更精妙的地方……”或“如果我们用现代计算机科学的眼光看……”。这相当于在知识主线旁开出的惊喜“宝箱”。</w:t>
      </w:r>
    </w:p>
    <w:p w14:paraId="09C3F712" w14:textId="77777777" w:rsidR="004E0A2D" w:rsidRDefault="004E0A2D" w:rsidP="004E0A2D">
      <w:pPr>
        <w:ind w:firstLine="480"/>
        <w:rPr>
          <w:rFonts w:hint="eastAsia"/>
        </w:rPr>
      </w:pPr>
    </w:p>
    <w:p w14:paraId="3DEA2EBA" w14:textId="77777777" w:rsidR="004E0A2D" w:rsidRDefault="004E0A2D" w:rsidP="004E0A2D">
      <w:pPr>
        <w:ind w:firstLine="480"/>
        <w:rPr>
          <w:rFonts w:hint="eastAsia"/>
        </w:rPr>
      </w:pPr>
      <w:r>
        <w:rPr>
          <w:rFonts w:hint="eastAsia"/>
        </w:rPr>
        <w:t>3.“认知闭合”与“开放悬念”（张力管理）</w:t>
      </w:r>
    </w:p>
    <w:p w14:paraId="5C0F7075" w14:textId="77777777" w:rsidR="004E0A2D" w:rsidRDefault="004E0A2D" w:rsidP="004E0A2D">
      <w:pPr>
        <w:ind w:firstLine="480"/>
        <w:rPr>
          <w:rFonts w:hint="eastAsia"/>
        </w:rPr>
      </w:pPr>
      <w:r>
        <w:rPr>
          <w:rFonts w:hint="eastAsia"/>
        </w:rPr>
        <w:t>·设计原理：人们有解决疑问的本能需求（认知闭合），同时也被未解之谜吸引（开放悬念）。</w:t>
      </w:r>
    </w:p>
    <w:p w14:paraId="575A1F01" w14:textId="77777777" w:rsidR="004E0A2D" w:rsidRDefault="004E0A2D" w:rsidP="004E0A2D">
      <w:pPr>
        <w:ind w:firstLine="480"/>
        <w:rPr>
          <w:rFonts w:hint="eastAsia"/>
        </w:rPr>
      </w:pPr>
      <w:r>
        <w:rPr>
          <w:rFonts w:hint="eastAsia"/>
        </w:rPr>
        <w:t>·操作指南：</w:t>
      </w:r>
    </w:p>
    <w:p w14:paraId="376455C9" w14:textId="77777777" w:rsidR="004E0A2D" w:rsidRDefault="004E0A2D" w:rsidP="004E0A2D">
      <w:pPr>
        <w:ind w:firstLine="480"/>
        <w:rPr>
          <w:rFonts w:hint="eastAsia"/>
        </w:rPr>
      </w:pPr>
      <w:r>
        <w:rPr>
          <w:rFonts w:hint="eastAsia"/>
        </w:rPr>
        <w:t>··小闭环：老剑条提出的每一个具体疑问，必须在3-4轮对话内得到解答（实现小范围认知闭合）。</w:t>
      </w:r>
    </w:p>
    <w:p w14:paraId="1F3BD37E" w14:textId="77777777" w:rsidR="004E0A2D" w:rsidRDefault="004E0A2D" w:rsidP="004E0A2D">
      <w:pPr>
        <w:ind w:firstLine="480"/>
        <w:rPr>
          <w:rFonts w:hint="eastAsia"/>
        </w:rPr>
      </w:pPr>
      <w:r>
        <w:rPr>
          <w:rFonts w:hint="eastAsia"/>
        </w:rPr>
        <w:t>··大悬念：在解答旧问题的过程中，要自然地引出一个更深层、更宏大、或与下一期内容相关的新问题（我会在【【【下期纲要】】】部分给出，可用在结尾做合理过渡），作为牵引观众持续关注的钩子。</w:t>
      </w:r>
    </w:p>
    <w:p w14:paraId="552D4996" w14:textId="77777777" w:rsidR="004E0A2D" w:rsidRDefault="004E0A2D" w:rsidP="004E0A2D">
      <w:pPr>
        <w:ind w:firstLine="480"/>
        <w:rPr>
          <w:rFonts w:hint="eastAsia"/>
        </w:rPr>
      </w:pPr>
    </w:p>
    <w:p w14:paraId="456CDDE7" w14:textId="77777777" w:rsidR="004E0A2D" w:rsidRDefault="004E0A2D" w:rsidP="004E0A2D">
      <w:pPr>
        <w:ind w:firstLine="480"/>
        <w:rPr>
          <w:rFonts w:hint="eastAsia"/>
        </w:rPr>
      </w:pPr>
      <w:r>
        <w:rPr>
          <w:rFonts w:hint="eastAsia"/>
        </w:rPr>
        <w:t>四、任务与格式</w:t>
      </w:r>
    </w:p>
    <w:p w14:paraId="7C89BBA9" w14:textId="77777777" w:rsidR="004E0A2D" w:rsidRDefault="004E0A2D" w:rsidP="004E0A2D">
      <w:pPr>
        <w:ind w:firstLine="480"/>
        <w:rPr>
          <w:rFonts w:hint="eastAsia"/>
        </w:rPr>
      </w:pPr>
      <w:r>
        <w:rPr>
          <w:rFonts w:hint="eastAsia"/>
        </w:rPr>
        <w:t>请结合“【【【素材纲要】】】”和“【【【补充说明】】】”，将“【【【参考素材】】】”改编为一篇完整的双人对话剧文稿。</w:t>
      </w:r>
    </w:p>
    <w:p w14:paraId="4AF12CF1" w14:textId="77777777" w:rsidR="004E0A2D" w:rsidRDefault="004E0A2D" w:rsidP="004E0A2D">
      <w:pPr>
        <w:ind w:firstLine="480"/>
        <w:rPr>
          <w:rFonts w:hint="eastAsia"/>
        </w:rPr>
      </w:pPr>
      <w:r>
        <w:rPr>
          <w:rFonts w:hint="eastAsia"/>
        </w:rPr>
        <w:t>输出格式：严格使用角色标签和对话体。</w:t>
      </w:r>
    </w:p>
    <w:p w14:paraId="2155FEC8" w14:textId="77777777" w:rsidR="004E0A2D" w:rsidRDefault="004E0A2D" w:rsidP="004E0A2D">
      <w:pPr>
        <w:ind w:firstLine="480"/>
        <w:rPr>
          <w:rFonts w:hint="eastAsia"/>
        </w:rPr>
      </w:pPr>
      <w:r>
        <w:rPr>
          <w:rFonts w:hint="eastAsia"/>
        </w:rPr>
        <w:t>text</w:t>
      </w:r>
    </w:p>
    <w:p w14:paraId="7B1C0157" w14:textId="77777777" w:rsidR="004E0A2D" w:rsidRDefault="004E0A2D" w:rsidP="004E0A2D">
      <w:pPr>
        <w:ind w:firstLine="480"/>
        <w:rPr>
          <w:rFonts w:hint="eastAsia"/>
        </w:rPr>
      </w:pPr>
      <w:r>
        <w:rPr>
          <w:rFonts w:hint="eastAsia"/>
        </w:rPr>
        <w:t>（老剑条）：[从已知切入未知，提出认知摩擦点]</w:t>
      </w:r>
    </w:p>
    <w:p w14:paraId="7C6C59C4" w14:textId="77777777" w:rsidR="004E0A2D" w:rsidRDefault="004E0A2D" w:rsidP="004E0A2D">
      <w:pPr>
        <w:ind w:firstLine="480"/>
        <w:rPr>
          <w:rFonts w:hint="eastAsia"/>
        </w:rPr>
      </w:pPr>
      <w:r>
        <w:rPr>
          <w:rFonts w:hint="eastAsia"/>
        </w:rPr>
        <w:t>（齐静春）：[提供认知脚手架，构建知识逻辑]</w:t>
      </w:r>
    </w:p>
    <w:p w14:paraId="63BCBB72" w14:textId="77777777" w:rsidR="004E0A2D" w:rsidRDefault="004E0A2D" w:rsidP="004E0A2D">
      <w:pPr>
        <w:ind w:firstLine="480"/>
        <w:rPr>
          <w:rFonts w:hint="eastAsia"/>
        </w:rPr>
      </w:pPr>
      <w:r>
        <w:rPr>
          <w:rFonts w:hint="eastAsia"/>
        </w:rPr>
        <w:t>...</w:t>
      </w:r>
    </w:p>
    <w:p w14:paraId="5A6FFF5F" w14:textId="77777777" w:rsidR="004E0A2D" w:rsidRDefault="004E0A2D" w:rsidP="004E0A2D">
      <w:pPr>
        <w:ind w:firstLine="480"/>
        <w:rPr>
          <w:rFonts w:hint="eastAsia"/>
        </w:rPr>
      </w:pPr>
    </w:p>
    <w:p w14:paraId="15A4BC20" w14:textId="77777777" w:rsidR="004E0A2D" w:rsidRDefault="004E0A2D" w:rsidP="004E0A2D">
      <w:pPr>
        <w:ind w:firstLine="480"/>
        <w:rPr>
          <w:rFonts w:hint="eastAsia"/>
        </w:rPr>
      </w:pPr>
      <w:r>
        <w:rPr>
          <w:rFonts w:hint="eastAsia"/>
        </w:rPr>
        <w:t>节奏规划：在文稿最后，以注释形式明确本稿的知识探险地图，格式如下：</w:t>
      </w:r>
    </w:p>
    <w:p w14:paraId="6BD1DE94" w14:textId="77777777" w:rsidR="004E0A2D" w:rsidRDefault="004E0A2D" w:rsidP="004E0A2D">
      <w:pPr>
        <w:ind w:firstLine="480"/>
        <w:rPr>
          <w:rFonts w:hint="eastAsia"/>
        </w:rPr>
      </w:pPr>
      <w:r>
        <w:rPr>
          <w:rFonts w:hint="eastAsia"/>
        </w:rPr>
        <w:t>【知识探险地图】核心知识晶体：[用1句话提炼本期最核心的知识点] | 认知奇点：[说明开局如何制造反常识] | 心流阶梯：[标出2-3个关键的“懂了！”时刻] | 变量奖励：[标出1-2个最精彩的比喻或洞察] | 开放悬念：[说明结尾留下的牵引性问题]</w:t>
      </w:r>
    </w:p>
    <w:p w14:paraId="6D54D47D" w14:textId="77777777" w:rsidR="004E0A2D" w:rsidRDefault="004E0A2D" w:rsidP="004E0A2D">
      <w:pPr>
        <w:ind w:firstLine="480"/>
        <w:rPr>
          <w:rFonts w:hint="eastAsia"/>
        </w:rPr>
      </w:pPr>
      <w:r>
        <w:rPr>
          <w:rFonts w:hint="eastAsia"/>
        </w:rPr>
        <w:t>字数与轮次：总对话严格控制在3</w:t>
      </w:r>
      <w:r w:rsidRPr="00F27189">
        <w:rPr>
          <w:rFonts w:hint="eastAsia"/>
        </w:rPr>
        <w:t>500-</w:t>
      </w:r>
      <w:r>
        <w:rPr>
          <w:rFonts w:hint="eastAsia"/>
        </w:rPr>
        <w:t>5</w:t>
      </w:r>
      <w:r w:rsidRPr="00F27189">
        <w:rPr>
          <w:rFonts w:hint="eastAsia"/>
        </w:rPr>
        <w:t>000字之间</w:t>
      </w:r>
      <w:r>
        <w:rPr>
          <w:rFonts w:hint="eastAsia"/>
        </w:rPr>
        <w:t>。每一轮对话应简洁有力，信息密度高，坚决避免长篇独白。</w:t>
      </w:r>
    </w:p>
    <w:p w14:paraId="6A68C202" w14:textId="77777777" w:rsidR="004E0A2D" w:rsidRDefault="004E0A2D" w:rsidP="004E0A2D">
      <w:pPr>
        <w:ind w:firstLine="480"/>
        <w:rPr>
          <w:rFonts w:hint="eastAsia"/>
        </w:rPr>
      </w:pPr>
    </w:p>
    <w:p w14:paraId="4FE7B7A5" w14:textId="77777777" w:rsidR="004E0A2D" w:rsidRDefault="004E0A2D" w:rsidP="004E0A2D">
      <w:pPr>
        <w:ind w:firstLine="480"/>
        <w:rPr>
          <w:rFonts w:hint="eastAsia"/>
        </w:rPr>
      </w:pPr>
      <w:r>
        <w:rPr>
          <w:rFonts w:hint="eastAsia"/>
        </w:rPr>
        <w:t>五、自检清单（生成前必看）</w:t>
      </w:r>
    </w:p>
    <w:p w14:paraId="077D0485" w14:textId="77777777" w:rsidR="004E0A2D" w:rsidRDefault="004E0A2D" w:rsidP="004E0A2D">
      <w:pPr>
        <w:ind w:firstLine="480"/>
        <w:rPr>
          <w:rFonts w:hint="eastAsia"/>
        </w:rPr>
      </w:pPr>
      <w:r>
        <w:rPr>
          <w:rFonts w:hint="eastAsia"/>
        </w:rPr>
        <w:t>·忠诚度：文稿的核心知识晶体是否完全源自【参考素材】，没有为了追求趣味性而歪曲或偏离？</w:t>
      </w:r>
    </w:p>
    <w:p w14:paraId="6223120B" w14:textId="77777777" w:rsidR="004E0A2D" w:rsidRDefault="004E0A2D" w:rsidP="004E0A2D">
      <w:pPr>
        <w:ind w:firstLine="480"/>
        <w:rPr>
          <w:rFonts w:hint="eastAsia"/>
        </w:rPr>
      </w:pPr>
      <w:r>
        <w:rPr>
          <w:rFonts w:hint="eastAsia"/>
        </w:rPr>
        <w:t>·独特性：本期内容是否清晰地聚焦于本期独有的知识点，与前后期的主题有明确区分，避免了内容的同质化？</w:t>
      </w:r>
    </w:p>
    <w:p w14:paraId="767824E2" w14:textId="77777777" w:rsidR="004E0A2D" w:rsidRDefault="004E0A2D" w:rsidP="004E0A2D">
      <w:pPr>
        <w:ind w:firstLine="480"/>
        <w:rPr>
          <w:rFonts w:hint="eastAsia"/>
        </w:rPr>
      </w:pPr>
      <w:r>
        <w:rPr>
          <w:rFonts w:hint="eastAsia"/>
        </w:rPr>
        <w:lastRenderedPageBreak/>
        <w:t>·吸引力：“认知奇点”开局是否能在3秒内制造强烈的认知冲突或好奇心？</w:t>
      </w:r>
    </w:p>
    <w:p w14:paraId="7A2BD9B9" w14:textId="77777777" w:rsidR="004E0A2D" w:rsidRDefault="004E0A2D" w:rsidP="004E0A2D">
      <w:pPr>
        <w:ind w:firstLine="480"/>
        <w:rPr>
          <w:rFonts w:hint="eastAsia"/>
        </w:rPr>
      </w:pPr>
      <w:r>
        <w:rPr>
          <w:rFonts w:hint="eastAsia"/>
        </w:rPr>
        <w:t>·游戏化：对话是否包含了“心流控制”（一步步的认知升级）和“变量奖励”（意外的认知惊喜）？</w:t>
      </w:r>
    </w:p>
    <w:p w14:paraId="7F4C9680" w14:textId="77777777" w:rsidR="004E0A2D" w:rsidRPr="00F540FB" w:rsidRDefault="004E0A2D" w:rsidP="004E0A2D">
      <w:pPr>
        <w:ind w:firstLine="480"/>
        <w:rPr>
          <w:rFonts w:hint="eastAsia"/>
        </w:rPr>
      </w:pPr>
      <w:r>
        <w:rPr>
          <w:rFonts w:hint="eastAsia"/>
        </w:rPr>
        <w:t>·结构完整性：是否解决了老剑条提出的具体问题（小闭环），同时留下了值得深思或关联下期的开放性问题（大悬念）？</w:t>
      </w:r>
    </w:p>
    <w:p w14:paraId="383695ED" w14:textId="77777777" w:rsidR="004E0A2D" w:rsidRPr="00D65F3E" w:rsidRDefault="004E0A2D" w:rsidP="004E0A2D">
      <w:pPr>
        <w:ind w:firstLine="480"/>
        <w:rPr>
          <w:rFonts w:hint="eastAsia"/>
        </w:rPr>
      </w:pPr>
    </w:p>
    <w:p w14:paraId="21226E74" w14:textId="77777777" w:rsidR="004E0A2D" w:rsidRDefault="004E0A2D" w:rsidP="004E0A2D">
      <w:pPr>
        <w:ind w:firstLine="480"/>
        <w:rPr>
          <w:rFonts w:ascii="Cambria" w:hAnsi="Cambria"/>
        </w:rPr>
      </w:pPr>
      <w:r w:rsidRPr="00D05D0F">
        <w:rPr>
          <w:rFonts w:ascii="Cambria" w:hAnsi="Cambria"/>
        </w:rPr>
        <w:t>【【【参考素材】】】</w:t>
      </w:r>
      <w:r>
        <w:rPr>
          <w:rFonts w:ascii="Cambria" w:hAnsi="Cambria" w:hint="eastAsia"/>
        </w:rPr>
        <w:t>（节选自</w:t>
      </w:r>
      <w:r w:rsidRPr="009D3E67">
        <w:rPr>
          <w:rFonts w:ascii="Cambria" w:hAnsi="Cambria" w:hint="eastAsia"/>
        </w:rPr>
        <w:t>书籍</w:t>
      </w:r>
      <w:r w:rsidRPr="00661F64">
        <w:rPr>
          <w:rFonts w:ascii="Cambria" w:hAnsi="Cambria"/>
        </w:rPr>
        <w:t>《中国哲学通史（古代科学哲学卷）</w:t>
      </w:r>
      <w:r w:rsidRPr="009D3E67">
        <w:rPr>
          <w:rFonts w:ascii="Cambria" w:hAnsi="Cambria" w:hint="eastAsia"/>
        </w:rPr>
        <w:t>》</w:t>
      </w:r>
      <w:r>
        <w:rPr>
          <w:rFonts w:ascii="Cambria" w:hAnsi="Cambria" w:hint="eastAsia"/>
        </w:rPr>
        <w:t>）</w:t>
      </w:r>
      <w:r>
        <w:rPr>
          <w:rFonts w:ascii="Cambria" w:hAnsi="Cambria" w:hint="eastAsia"/>
        </w:rPr>
        <w:t>:</w:t>
      </w:r>
    </w:p>
    <w:p w14:paraId="40F42B50" w14:textId="77777777" w:rsidR="004E0A2D" w:rsidRDefault="004E0A2D" w:rsidP="004E0A2D">
      <w:pPr>
        <w:ind w:firstLine="480"/>
        <w:rPr>
          <w:rFonts w:ascii="Cambria" w:hAnsi="Cambria"/>
        </w:rPr>
      </w:pPr>
    </w:p>
    <w:p w14:paraId="722E675D" w14:textId="77777777" w:rsidR="004E0A2D" w:rsidRDefault="004E0A2D" w:rsidP="004E0A2D">
      <w:pPr>
        <w:ind w:firstLine="480"/>
        <w:rPr>
          <w:rFonts w:ascii="Cambria" w:hAnsi="Cambria"/>
        </w:rPr>
      </w:pPr>
    </w:p>
    <w:p w14:paraId="794049AD" w14:textId="77777777" w:rsidR="004E0A2D" w:rsidRDefault="004E0A2D" w:rsidP="004E0A2D">
      <w:pPr>
        <w:ind w:firstLine="480"/>
        <w:rPr>
          <w:rFonts w:ascii="Cambria" w:hAnsi="Cambria"/>
        </w:rPr>
      </w:pPr>
    </w:p>
    <w:p w14:paraId="32576B75" w14:textId="77777777" w:rsidR="004E0A2D" w:rsidRDefault="004E0A2D" w:rsidP="004E0A2D">
      <w:pPr>
        <w:ind w:firstLine="480"/>
        <w:rPr>
          <w:rFonts w:ascii="Cambria" w:hAnsi="Cambria"/>
        </w:rPr>
      </w:pPr>
      <w:r w:rsidRPr="0090642B">
        <w:rPr>
          <w:rFonts w:ascii="Cambria" w:hAnsi="Cambria"/>
        </w:rPr>
        <w:t>【【【素材纲要】】】</w:t>
      </w:r>
      <w:r>
        <w:rPr>
          <w:rFonts w:ascii="Cambria" w:hAnsi="Cambria" w:hint="eastAsia"/>
        </w:rPr>
        <w:t>（对</w:t>
      </w:r>
      <w:r w:rsidRPr="00D05D0F">
        <w:rPr>
          <w:rFonts w:ascii="Cambria" w:hAnsi="Cambria"/>
        </w:rPr>
        <w:t>【参考素材】</w:t>
      </w:r>
      <w:r>
        <w:rPr>
          <w:rFonts w:ascii="Cambria" w:hAnsi="Cambria" w:hint="eastAsia"/>
        </w:rPr>
        <w:t>的</w:t>
      </w:r>
      <w:r w:rsidRPr="00D65F3E">
        <w:rPr>
          <w:rFonts w:ascii="Cambria" w:hAnsi="Cambria" w:hint="eastAsia"/>
        </w:rPr>
        <w:t>总结要点</w:t>
      </w:r>
      <w:r>
        <w:rPr>
          <w:rFonts w:ascii="Cambria" w:hAnsi="Cambria" w:hint="eastAsia"/>
        </w:rPr>
        <w:t>）</w:t>
      </w:r>
      <w:r>
        <w:rPr>
          <w:rFonts w:ascii="Cambria" w:hAnsi="Cambria" w:hint="eastAsia"/>
        </w:rPr>
        <w:t>:</w:t>
      </w:r>
    </w:p>
    <w:p w14:paraId="5EC239D9" w14:textId="77777777" w:rsidR="004E0A2D" w:rsidRDefault="004E0A2D" w:rsidP="004E0A2D">
      <w:pPr>
        <w:ind w:firstLine="480"/>
        <w:rPr>
          <w:rFonts w:ascii="Cambria" w:hAnsi="Cambria"/>
        </w:rPr>
      </w:pPr>
    </w:p>
    <w:p w14:paraId="5C322B92" w14:textId="77777777" w:rsidR="004E0A2D" w:rsidRDefault="004E0A2D" w:rsidP="004E0A2D">
      <w:pPr>
        <w:ind w:firstLine="480"/>
        <w:rPr>
          <w:rFonts w:ascii="Cambria" w:hAnsi="Cambria"/>
        </w:rPr>
      </w:pPr>
    </w:p>
    <w:p w14:paraId="0BBE75E8" w14:textId="77777777" w:rsidR="004E0A2D" w:rsidRDefault="004E0A2D" w:rsidP="004E0A2D">
      <w:pPr>
        <w:ind w:firstLine="480"/>
        <w:rPr>
          <w:rFonts w:ascii="Cambria" w:hAnsi="Cambria"/>
        </w:rPr>
      </w:pPr>
    </w:p>
    <w:p w14:paraId="24BDEE0B" w14:textId="77777777" w:rsidR="004E0A2D" w:rsidRDefault="004E0A2D" w:rsidP="004E0A2D">
      <w:pPr>
        <w:ind w:firstLine="480"/>
        <w:rPr>
          <w:rFonts w:ascii="Cambria" w:hAnsi="Cambria"/>
        </w:rPr>
      </w:pPr>
    </w:p>
    <w:p w14:paraId="2561EEA5" w14:textId="77777777" w:rsidR="004E0A2D" w:rsidRDefault="004E0A2D" w:rsidP="004E0A2D">
      <w:pPr>
        <w:ind w:firstLine="480"/>
        <w:rPr>
          <w:rFonts w:ascii="Cambria" w:hAnsi="Cambria"/>
        </w:rPr>
      </w:pPr>
      <w:r w:rsidRPr="0090642B">
        <w:rPr>
          <w:rFonts w:ascii="Cambria" w:hAnsi="Cambria"/>
        </w:rPr>
        <w:t>【【【补充说明】】】</w:t>
      </w:r>
      <w:r>
        <w:rPr>
          <w:rFonts w:ascii="Cambria" w:hAnsi="Cambria" w:hint="eastAsia"/>
        </w:rPr>
        <w:t>（对</w:t>
      </w:r>
      <w:r w:rsidRPr="00D05D0F">
        <w:rPr>
          <w:rFonts w:ascii="Cambria" w:hAnsi="Cambria"/>
        </w:rPr>
        <w:t>【参考素材】</w:t>
      </w:r>
      <w:r>
        <w:rPr>
          <w:rFonts w:ascii="Cambria" w:hAnsi="Cambria" w:hint="eastAsia"/>
        </w:rPr>
        <w:t>的</w:t>
      </w:r>
      <w:r w:rsidRPr="0090642B">
        <w:rPr>
          <w:rFonts w:ascii="Cambria" w:hAnsi="Cambria"/>
        </w:rPr>
        <w:t>补充说明</w:t>
      </w:r>
      <w:r>
        <w:rPr>
          <w:rFonts w:ascii="Cambria" w:hAnsi="Cambria" w:hint="eastAsia"/>
        </w:rPr>
        <w:t>）</w:t>
      </w:r>
      <w:r>
        <w:rPr>
          <w:rFonts w:ascii="Cambria" w:hAnsi="Cambria" w:hint="eastAsia"/>
        </w:rPr>
        <w:t>:</w:t>
      </w:r>
    </w:p>
    <w:p w14:paraId="390CF0D4" w14:textId="77777777" w:rsidR="004E0A2D" w:rsidRDefault="004E0A2D" w:rsidP="004E0A2D">
      <w:pPr>
        <w:ind w:firstLine="480"/>
        <w:rPr>
          <w:rFonts w:ascii="Cambria" w:hAnsi="Cambria"/>
        </w:rPr>
      </w:pPr>
    </w:p>
    <w:p w14:paraId="407FDA65" w14:textId="77777777" w:rsidR="004E0A2D" w:rsidRPr="00F540FB" w:rsidRDefault="004E0A2D" w:rsidP="004E0A2D">
      <w:pPr>
        <w:ind w:firstLine="480"/>
        <w:rPr>
          <w:rFonts w:hint="eastAsia"/>
        </w:rPr>
      </w:pPr>
    </w:p>
    <w:p w14:paraId="03EA2551" w14:textId="77777777" w:rsidR="004E0A2D" w:rsidRDefault="004E0A2D" w:rsidP="004E0A2D">
      <w:pPr>
        <w:ind w:firstLine="480"/>
        <w:rPr>
          <w:rFonts w:hint="eastAsia"/>
        </w:rPr>
      </w:pPr>
    </w:p>
    <w:p w14:paraId="48A658FC" w14:textId="77777777" w:rsidR="004E0A2D" w:rsidRDefault="004E0A2D" w:rsidP="004E0A2D">
      <w:pPr>
        <w:ind w:firstLine="480"/>
        <w:rPr>
          <w:rFonts w:ascii="Cambria" w:hAnsi="Cambria"/>
        </w:rPr>
      </w:pPr>
      <w:r w:rsidRPr="0090642B">
        <w:rPr>
          <w:rFonts w:ascii="Cambria" w:hAnsi="Cambria"/>
        </w:rPr>
        <w:t>【【【</w:t>
      </w:r>
      <w:r>
        <w:rPr>
          <w:rFonts w:ascii="Cambria" w:hAnsi="Cambria" w:hint="eastAsia"/>
        </w:rPr>
        <w:t>下期纲要</w:t>
      </w:r>
      <w:r w:rsidRPr="0090642B">
        <w:rPr>
          <w:rFonts w:ascii="Cambria" w:hAnsi="Cambria"/>
        </w:rPr>
        <w:t>】】】</w:t>
      </w:r>
      <w:r>
        <w:rPr>
          <w:rFonts w:ascii="Cambria" w:hAnsi="Cambria" w:hint="eastAsia"/>
        </w:rPr>
        <w:t>（可用于协助</w:t>
      </w:r>
      <w:r w:rsidRPr="00D05D0F">
        <w:rPr>
          <w:rFonts w:ascii="Cambria" w:hAnsi="Cambria"/>
        </w:rPr>
        <w:t>【【【参考素材】】】</w:t>
      </w:r>
      <w:r>
        <w:rPr>
          <w:rFonts w:ascii="Cambria" w:hAnsi="Cambria" w:hint="eastAsia"/>
        </w:rPr>
        <w:t>部分的讲解，也</w:t>
      </w:r>
      <w:r>
        <w:rPr>
          <w:rFonts w:hint="eastAsia"/>
        </w:rPr>
        <w:t>可用在结尾做合理过渡</w:t>
      </w:r>
      <w:r>
        <w:rPr>
          <w:rFonts w:ascii="Cambria" w:hAnsi="Cambria" w:hint="eastAsia"/>
        </w:rPr>
        <w:t>）</w:t>
      </w:r>
      <w:r>
        <w:rPr>
          <w:rFonts w:ascii="Cambria" w:hAnsi="Cambria" w:hint="eastAsia"/>
        </w:rPr>
        <w:t>:</w:t>
      </w:r>
    </w:p>
    <w:p w14:paraId="30B09D1B" w14:textId="77777777" w:rsidR="004E0A2D" w:rsidRPr="00897682" w:rsidRDefault="004E0A2D" w:rsidP="004E0A2D">
      <w:pPr>
        <w:ind w:firstLine="480"/>
        <w:rPr>
          <w:rFonts w:hint="eastAsia"/>
        </w:rPr>
      </w:pPr>
    </w:p>
    <w:p w14:paraId="0287DB52" w14:textId="77777777" w:rsidR="004E0A2D" w:rsidRDefault="004E0A2D" w:rsidP="004E0A2D">
      <w:pPr>
        <w:ind w:firstLine="480"/>
        <w:rPr>
          <w:rFonts w:hint="eastAsia"/>
        </w:rPr>
      </w:pPr>
    </w:p>
    <w:p w14:paraId="30F58958" w14:textId="115750CB" w:rsidR="004E0A2D" w:rsidRDefault="004E0A2D" w:rsidP="004E0A2D">
      <w:pPr>
        <w:pStyle w:val="af3"/>
        <w:rPr>
          <w:rFonts w:hint="eastAsia"/>
        </w:rPr>
      </w:pPr>
      <w:r>
        <w:rPr>
          <w:rFonts w:hint="eastAsia"/>
        </w:rPr>
        <w:t>修改话术</w:t>
      </w:r>
    </w:p>
    <w:p w14:paraId="7965545A" w14:textId="77777777" w:rsidR="004E0A2D" w:rsidRPr="004E0A2D" w:rsidRDefault="004E0A2D" w:rsidP="004E0A2D">
      <w:pPr>
        <w:ind w:firstLine="480"/>
        <w:rPr>
          <w:rFonts w:ascii="Cambria" w:hAnsi="Cambria"/>
        </w:rPr>
      </w:pPr>
      <w:r w:rsidRPr="004E0A2D">
        <w:rPr>
          <w:rFonts w:ascii="Cambria" w:hAnsi="Cambria" w:hint="eastAsia"/>
        </w:rPr>
        <w:t>我视频不能太短，不然每期视频讲的内容浅尝辄止。虽然有助于提升完播率和视频数据指标，但并不能很好地帮助深入理解知识内核，所以我将“总对话严格控制在</w:t>
      </w:r>
      <w:r w:rsidRPr="004E0A2D">
        <w:rPr>
          <w:rFonts w:ascii="Cambria" w:hAnsi="Cambria" w:hint="eastAsia"/>
        </w:rPr>
        <w:t>22-28</w:t>
      </w:r>
      <w:r w:rsidRPr="004E0A2D">
        <w:rPr>
          <w:rFonts w:ascii="Cambria" w:hAnsi="Cambria" w:hint="eastAsia"/>
        </w:rPr>
        <w:t>轮之间”改为了“总对话严格控制在</w:t>
      </w:r>
      <w:r w:rsidRPr="004E0A2D">
        <w:rPr>
          <w:rFonts w:ascii="Cambria" w:hAnsi="Cambria" w:hint="eastAsia"/>
        </w:rPr>
        <w:t>3500-5000</w:t>
      </w:r>
      <w:r w:rsidRPr="004E0A2D">
        <w:rPr>
          <w:rFonts w:ascii="Cambria" w:hAnsi="Cambria" w:hint="eastAsia"/>
        </w:rPr>
        <w:t>字之间。”</w:t>
      </w:r>
    </w:p>
    <w:p w14:paraId="3F61F908" w14:textId="77777777" w:rsidR="004E0A2D" w:rsidRPr="004E0A2D" w:rsidRDefault="004E0A2D" w:rsidP="004E0A2D">
      <w:pPr>
        <w:ind w:firstLine="480"/>
        <w:rPr>
          <w:rFonts w:ascii="Cambria" w:hAnsi="Cambria"/>
        </w:rPr>
      </w:pPr>
      <w:r w:rsidRPr="004E0A2D">
        <w:rPr>
          <w:rFonts w:ascii="Cambria" w:hAnsi="Cambria" w:hint="eastAsia"/>
        </w:rPr>
        <w:t>另一个有问题的地方，就是有时候</w:t>
      </w:r>
      <w:r w:rsidRPr="004E0A2D">
        <w:rPr>
          <w:rFonts w:ascii="Cambria" w:hAnsi="Cambria" w:hint="eastAsia"/>
        </w:rPr>
        <w:t>ai</w:t>
      </w:r>
      <w:r w:rsidRPr="004E0A2D">
        <w:rPr>
          <w:rFonts w:ascii="Cambria" w:hAnsi="Cambria" w:hint="eastAsia"/>
        </w:rPr>
        <w:t>还是会将指令理解错误，会在文稿中多次提到“知识晶体”、“心流”控制”、“认知地图”等词。我们这指令说这些理论是用来当方法论，而不是当文稿内容，是让</w:t>
      </w:r>
      <w:r w:rsidRPr="004E0A2D">
        <w:rPr>
          <w:rFonts w:ascii="Cambria" w:hAnsi="Cambria" w:hint="eastAsia"/>
        </w:rPr>
        <w:t>ai</w:t>
      </w:r>
      <w:r w:rsidRPr="004E0A2D">
        <w:rPr>
          <w:rFonts w:ascii="Cambria" w:hAnsi="Cambria" w:hint="eastAsia"/>
        </w:rPr>
        <w:t>理解这种方法的核心用法和技巧，然后结合具体素材撰写出出色的文稿，而不是把这些名词当文稿内容来提及，如果要在文稿中指出哪部分内容用来什么技巧，也应该用括号来说明。你想想怎么解决</w:t>
      </w:r>
      <w:r w:rsidRPr="004E0A2D">
        <w:rPr>
          <w:rFonts w:ascii="Cambria" w:hAnsi="Cambria" w:hint="eastAsia"/>
        </w:rPr>
        <w:t>ai</w:t>
      </w:r>
      <w:r w:rsidRPr="004E0A2D">
        <w:rPr>
          <w:rFonts w:ascii="Cambria" w:hAnsi="Cambria" w:hint="eastAsia"/>
        </w:rPr>
        <w:t>的这个误解，我用的</w:t>
      </w:r>
      <w:r w:rsidRPr="004E0A2D">
        <w:rPr>
          <w:rFonts w:ascii="Cambria" w:hAnsi="Cambria" w:hint="eastAsia"/>
        </w:rPr>
        <w:t>ai</w:t>
      </w:r>
      <w:r w:rsidRPr="004E0A2D">
        <w:rPr>
          <w:rFonts w:ascii="Cambria" w:hAnsi="Cambria" w:hint="eastAsia"/>
        </w:rPr>
        <w:t>是</w:t>
      </w:r>
      <w:r w:rsidRPr="004E0A2D">
        <w:rPr>
          <w:rFonts w:ascii="Cambria" w:hAnsi="Cambria" w:hint="eastAsia"/>
        </w:rPr>
        <w:t>Gemini</w:t>
      </w:r>
      <w:r w:rsidRPr="004E0A2D">
        <w:rPr>
          <w:rFonts w:ascii="Cambria" w:hAnsi="Cambria" w:hint="eastAsia"/>
        </w:rPr>
        <w:t>。</w:t>
      </w:r>
    </w:p>
    <w:p w14:paraId="2C9B76F5" w14:textId="77777777" w:rsidR="004E0A2D" w:rsidRPr="004E0A2D" w:rsidRDefault="004E0A2D" w:rsidP="004E0A2D">
      <w:pPr>
        <w:ind w:firstLine="480"/>
        <w:rPr>
          <w:rFonts w:ascii="Cambria" w:hAnsi="Cambria"/>
        </w:rPr>
      </w:pPr>
      <w:r w:rsidRPr="004E0A2D">
        <w:rPr>
          <w:rFonts w:ascii="Cambria" w:hAnsi="Cambria" w:hint="eastAsia"/>
        </w:rPr>
        <w:t>另外一个问题就是有时候文稿会说“我注意到【参考素材】提到……”，但观众只能看见两个人的对话，并不能看到我提供的【参考素材】、【补充说明】等原始素材，所以希望文稿自成体系，而不是让观众感觉莫名其妙。所以我补充了一段</w:t>
      </w:r>
      <w:r w:rsidRPr="004E0A2D">
        <w:rPr>
          <w:rFonts w:ascii="Cambria" w:hAnsi="Cambria" w:hint="eastAsia"/>
        </w:rPr>
        <w:lastRenderedPageBreak/>
        <w:t>“并且观众只能看见两个人的对话文稿，所以文稿必须独成体系和逻辑自洽，不能说“【参考素材】或者【补充说明】……地方有提到……””，但我不知道</w:t>
      </w:r>
      <w:r w:rsidRPr="004E0A2D">
        <w:rPr>
          <w:rFonts w:ascii="Cambria" w:hAnsi="Cambria" w:hint="eastAsia"/>
        </w:rPr>
        <w:t>ai</w:t>
      </w:r>
      <w:r w:rsidRPr="004E0A2D">
        <w:rPr>
          <w:rFonts w:ascii="Cambria" w:hAnsi="Cambria" w:hint="eastAsia"/>
        </w:rPr>
        <w:t>会不会误解我的意思，然后仍然在文稿中提及原始素材，或者导致其他问题，你看解决这个问题，用什么样的指令描述最合适。</w:t>
      </w:r>
    </w:p>
    <w:p w14:paraId="632F60AE" w14:textId="77777777" w:rsidR="004E0A2D" w:rsidRPr="004E0A2D" w:rsidRDefault="004E0A2D" w:rsidP="004E0A2D">
      <w:pPr>
        <w:ind w:firstLine="480"/>
        <w:rPr>
          <w:rFonts w:ascii="Cambria" w:hAnsi="Cambria"/>
        </w:rPr>
      </w:pPr>
      <w:r w:rsidRPr="004E0A2D">
        <w:rPr>
          <w:rFonts w:ascii="Cambria" w:hAnsi="Cambria" w:hint="eastAsia"/>
        </w:rPr>
        <w:t>还有个问题就是【【【下期纲要】】】部分，本来用这个就是用来承上启下，为下期内容作钩子做铺垫的，但有时候结尾会跑题，并不是将话题从本期内容慢慢引到下期的铺垫上，你看看怎么解决这个问题。</w:t>
      </w:r>
    </w:p>
    <w:p w14:paraId="2B9CDE96" w14:textId="77777777" w:rsidR="004E0A2D" w:rsidRPr="004E0A2D" w:rsidRDefault="004E0A2D" w:rsidP="004E0A2D">
      <w:pPr>
        <w:ind w:firstLine="480"/>
        <w:rPr>
          <w:rFonts w:ascii="Cambria" w:hAnsi="Cambria"/>
        </w:rPr>
      </w:pPr>
      <w:r w:rsidRPr="004E0A2D">
        <w:rPr>
          <w:rFonts w:ascii="Cambria" w:hAnsi="Cambria" w:hint="eastAsia"/>
        </w:rPr>
        <w:t>最后一个问题，我发现</w:t>
      </w:r>
      <w:r w:rsidRPr="004E0A2D">
        <w:rPr>
          <w:rFonts w:ascii="Cambria" w:hAnsi="Cambria" w:hint="eastAsia"/>
        </w:rPr>
        <w:t>ai</w:t>
      </w:r>
      <w:r w:rsidRPr="004E0A2D">
        <w:rPr>
          <w:rFonts w:ascii="Cambria" w:hAnsi="Cambria" w:hint="eastAsia"/>
        </w:rPr>
        <w:t>根据这个指令写出来的文稿，有时候会直接说古籍中的文言文原文来对话，比如“你看《老子·十四章》：“视之不见名曰夷，听之不闻名曰希，搏之不得名曰微。”这不是形而上的咒语，而是对观测极限的思考——人类感官无法捕捉宇宙最初的状态。”由于观众文化水平较低，并没有过硬的文学素养，所以不能快速地理解文言文里说的是什么，因此我希望撰写对话文稿时，尽量用观众知识水平能听懂的语言进行描述，并且在引用古籍原文以表征说服力的时候，紧接着解释一下那句话什么意思，以帮助观众无痛畅快地吸收知识。</w:t>
      </w:r>
    </w:p>
    <w:p w14:paraId="3C13DF22" w14:textId="77777777" w:rsidR="004E0A2D" w:rsidRPr="004E0A2D" w:rsidRDefault="004E0A2D" w:rsidP="004E0A2D">
      <w:pPr>
        <w:ind w:firstLine="480"/>
        <w:rPr>
          <w:rFonts w:ascii="Cambria" w:hAnsi="Cambria"/>
        </w:rPr>
      </w:pPr>
    </w:p>
    <w:p w14:paraId="6AFD14E2" w14:textId="6163EF7F" w:rsidR="0051491C" w:rsidRDefault="004E0A2D" w:rsidP="004E0A2D">
      <w:pPr>
        <w:ind w:firstLine="480"/>
        <w:rPr>
          <w:rFonts w:ascii="Cambria" w:hAnsi="Cambria"/>
        </w:rPr>
      </w:pPr>
      <w:r w:rsidRPr="004E0A2D">
        <w:rPr>
          <w:rFonts w:ascii="Cambria" w:hAnsi="Cambria" w:hint="eastAsia"/>
        </w:rPr>
        <w:t>目前发现的问题就这么多，以下是我根据你之前的指令，微调后的使用版本，你看看怎么调整：</w:t>
      </w:r>
    </w:p>
    <w:p w14:paraId="685F18BB" w14:textId="77777777" w:rsidR="004E0A2D" w:rsidRDefault="004E0A2D" w:rsidP="00D05D0F">
      <w:pPr>
        <w:ind w:firstLine="480"/>
        <w:rPr>
          <w:rFonts w:ascii="Cambria" w:hAnsi="Cambria"/>
        </w:rPr>
      </w:pPr>
    </w:p>
    <w:p w14:paraId="19F5334D" w14:textId="77777777" w:rsidR="004E0A2D" w:rsidRDefault="004E0A2D" w:rsidP="00D05D0F">
      <w:pPr>
        <w:ind w:firstLine="480"/>
        <w:rPr>
          <w:rFonts w:ascii="Cambria" w:hAnsi="Cambria"/>
        </w:rPr>
      </w:pPr>
    </w:p>
    <w:p w14:paraId="0481BAC9" w14:textId="4CC98183" w:rsidR="004E0A2D" w:rsidRDefault="00686ACE" w:rsidP="007A47BF">
      <w:pPr>
        <w:pStyle w:val="af"/>
        <w:rPr>
          <w:rFonts w:hint="eastAsia"/>
        </w:rPr>
      </w:pPr>
      <w:r>
        <w:rPr>
          <w:rFonts w:hint="eastAsia"/>
        </w:rPr>
        <w:t>2025年11月5日</w:t>
      </w:r>
    </w:p>
    <w:p w14:paraId="6A497658" w14:textId="08F01B68" w:rsidR="004E0A2D" w:rsidRDefault="00686ACE" w:rsidP="00D05D0F">
      <w:pPr>
        <w:ind w:firstLine="480"/>
        <w:rPr>
          <w:rFonts w:ascii="Cambria" w:hAnsi="Cambria"/>
        </w:rPr>
      </w:pPr>
      <w:r>
        <w:rPr>
          <w:rFonts w:ascii="Cambria" w:hAnsi="Cambria" w:hint="eastAsia"/>
        </w:rPr>
        <w:t>qwen</w:t>
      </w:r>
      <w:r>
        <w:rPr>
          <w:rFonts w:ascii="Cambria" w:hAnsi="Cambria" w:hint="eastAsia"/>
        </w:rPr>
        <w:t>是真几把难用，同质化严重，这形象库存也太少了。</w:t>
      </w:r>
    </w:p>
    <w:p w14:paraId="7E58188E" w14:textId="77777777" w:rsidR="00686ACE" w:rsidRDefault="00686ACE" w:rsidP="00686ACE">
      <w:pPr>
        <w:pStyle w:val="af1"/>
        <w:ind w:firstLine="480"/>
        <w:rPr>
          <w:rFonts w:hint="eastAsia"/>
        </w:rPr>
      </w:pPr>
      <w:r>
        <w:rPr>
          <w:rFonts w:hint="eastAsia"/>
        </w:rPr>
        <w:t>Qwen image</w:t>
      </w:r>
    </w:p>
    <w:p w14:paraId="14B2ED22" w14:textId="77777777" w:rsidR="00686ACE" w:rsidRPr="002A22C9" w:rsidRDefault="00686ACE" w:rsidP="00686ACE">
      <w:pPr>
        <w:ind w:firstLine="480"/>
        <w:rPr>
          <w:rFonts w:ascii="Cambria" w:hAnsi="Cambria"/>
        </w:rPr>
      </w:pPr>
      <w:r w:rsidRPr="002A22C9">
        <w:rPr>
          <w:rFonts w:ascii="Cambria" w:hAnsi="Cambria"/>
        </w:rPr>
        <w:t>你必须保证你发给我的</w:t>
      </w:r>
      <w:r w:rsidRPr="002A22C9">
        <w:rPr>
          <w:rFonts w:ascii="Cambria" w:hAnsi="Cambria"/>
        </w:rPr>
        <w:t xml:space="preserve"> JSON </w:t>
      </w:r>
      <w:r w:rsidRPr="002A22C9">
        <w:rPr>
          <w:rFonts w:ascii="Cambria" w:hAnsi="Cambria"/>
        </w:rPr>
        <w:t>内容没有缺斤短两，是可以使用，是有效的！并且不能缺任何一段文稿内容，否则会让我的视频质量急剧下降。</w:t>
      </w:r>
    </w:p>
    <w:p w14:paraId="2F3FFA68" w14:textId="77777777" w:rsidR="00686ACE" w:rsidRPr="002A22C9" w:rsidRDefault="00686ACE" w:rsidP="00686ACE">
      <w:pPr>
        <w:ind w:firstLine="480"/>
        <w:rPr>
          <w:rFonts w:ascii="Cambria" w:hAnsi="Cambria"/>
        </w:rPr>
      </w:pPr>
      <w:r w:rsidRPr="002A22C9">
        <w:rPr>
          <w:rFonts w:ascii="Cambria" w:hAnsi="Cambria"/>
        </w:rPr>
        <w:tab/>
      </w:r>
    </w:p>
    <w:p w14:paraId="44764571" w14:textId="77777777" w:rsidR="00686ACE" w:rsidRPr="002A22C9" w:rsidRDefault="00686ACE" w:rsidP="00686ACE">
      <w:pPr>
        <w:ind w:firstLine="480"/>
        <w:rPr>
          <w:rFonts w:ascii="Cambria" w:hAnsi="Cambria"/>
        </w:rPr>
      </w:pPr>
      <w:r w:rsidRPr="002A22C9">
        <w:rPr>
          <w:rFonts w:ascii="Cambria" w:hAnsi="Cambria"/>
        </w:rPr>
        <w:tab/>
      </w:r>
      <w:r w:rsidRPr="002A22C9">
        <w:rPr>
          <w:rFonts w:ascii="Cambria" w:hAnsi="Cambria"/>
        </w:rPr>
        <w:t>你需处理的输入信息为</w:t>
      </w:r>
      <w:r w:rsidRPr="002A22C9">
        <w:rPr>
          <w:rFonts w:ascii="Cambria" w:hAnsi="Cambria"/>
        </w:rPr>
        <w:t>tag</w:t>
      </w:r>
      <w:r w:rsidRPr="002A22C9">
        <w:rPr>
          <w:rFonts w:ascii="Cambria" w:hAnsi="Cambria"/>
        </w:rPr>
        <w:t>和</w:t>
      </w:r>
      <w:r w:rsidRPr="002A22C9">
        <w:rPr>
          <w:rFonts w:ascii="Cambria" w:hAnsi="Cambria"/>
        </w:rPr>
        <w:t>content</w:t>
      </w:r>
      <w:r w:rsidRPr="002A22C9">
        <w:rPr>
          <w:rFonts w:ascii="Cambria" w:hAnsi="Cambria"/>
        </w:rPr>
        <w:t>：</w:t>
      </w:r>
    </w:p>
    <w:p w14:paraId="0852DBD7" w14:textId="77777777" w:rsidR="00686ACE" w:rsidRPr="002A22C9" w:rsidRDefault="00686ACE" w:rsidP="00686ACE">
      <w:pPr>
        <w:ind w:firstLine="480"/>
        <w:rPr>
          <w:rFonts w:ascii="Cambria" w:hAnsi="Cambria"/>
        </w:rPr>
      </w:pPr>
      <w:r w:rsidRPr="002A22C9">
        <w:rPr>
          <w:rFonts w:ascii="Cambria" w:hAnsi="Cambria"/>
        </w:rPr>
        <w:tab/>
        <w:t>tag</w:t>
      </w:r>
      <w:r w:rsidRPr="002A22C9">
        <w:rPr>
          <w:rFonts w:ascii="Cambria" w:hAnsi="Cambria"/>
        </w:rPr>
        <w:t>：</w:t>
      </w:r>
      <w:r w:rsidRPr="002A22C9">
        <w:rPr>
          <w:rFonts w:ascii="Cambria" w:hAnsi="Cambria"/>
        </w:rPr>
        <w:t>"""{{String1}}"""</w:t>
      </w:r>
    </w:p>
    <w:p w14:paraId="6DC88E23" w14:textId="77777777" w:rsidR="00686ACE" w:rsidRPr="002A22C9" w:rsidRDefault="00686ACE" w:rsidP="00686ACE">
      <w:pPr>
        <w:ind w:firstLine="480"/>
        <w:rPr>
          <w:rFonts w:ascii="Cambria" w:hAnsi="Cambria"/>
        </w:rPr>
      </w:pPr>
      <w:r w:rsidRPr="002A22C9">
        <w:rPr>
          <w:rFonts w:ascii="Cambria" w:hAnsi="Cambria"/>
        </w:rPr>
        <w:tab/>
        <w:t>content</w:t>
      </w:r>
      <w:r w:rsidRPr="002A22C9">
        <w:rPr>
          <w:rFonts w:ascii="Cambria" w:hAnsi="Cambria"/>
        </w:rPr>
        <w:t>：</w:t>
      </w:r>
    </w:p>
    <w:p w14:paraId="4201B60C" w14:textId="77777777" w:rsidR="00686ACE" w:rsidRPr="002A22C9" w:rsidRDefault="00686ACE" w:rsidP="00686ACE">
      <w:pPr>
        <w:ind w:firstLine="480"/>
        <w:rPr>
          <w:rFonts w:ascii="Cambria" w:hAnsi="Cambria"/>
        </w:rPr>
      </w:pPr>
      <w:r w:rsidRPr="002A22C9">
        <w:rPr>
          <w:rFonts w:ascii="Cambria" w:hAnsi="Cambria"/>
        </w:rPr>
        <w:tab/>
        <w:t>"""</w:t>
      </w:r>
    </w:p>
    <w:p w14:paraId="56B1C266" w14:textId="77777777" w:rsidR="00686ACE" w:rsidRPr="002A22C9" w:rsidRDefault="00686ACE" w:rsidP="00686ACE">
      <w:pPr>
        <w:ind w:firstLine="480"/>
        <w:rPr>
          <w:rFonts w:ascii="Cambria" w:hAnsi="Cambria"/>
        </w:rPr>
      </w:pPr>
      <w:r w:rsidRPr="002A22C9">
        <w:rPr>
          <w:rFonts w:ascii="Cambria" w:hAnsi="Cambria"/>
        </w:rPr>
        <w:tab/>
        <w:t>{{String2}}</w:t>
      </w:r>
    </w:p>
    <w:p w14:paraId="7C7BAD4D" w14:textId="77777777" w:rsidR="00686ACE" w:rsidRPr="002A22C9" w:rsidRDefault="00686ACE" w:rsidP="00686ACE">
      <w:pPr>
        <w:ind w:firstLine="480"/>
        <w:rPr>
          <w:rFonts w:ascii="Cambria" w:hAnsi="Cambria"/>
        </w:rPr>
      </w:pPr>
      <w:r w:rsidRPr="002A22C9">
        <w:rPr>
          <w:rFonts w:ascii="Cambria" w:hAnsi="Cambria"/>
        </w:rPr>
        <w:tab/>
        <w:t>"""</w:t>
      </w:r>
    </w:p>
    <w:p w14:paraId="2FB4528B" w14:textId="77777777" w:rsidR="00686ACE" w:rsidRPr="002A22C9" w:rsidRDefault="00686ACE" w:rsidP="00686ACE">
      <w:pPr>
        <w:ind w:firstLine="480"/>
        <w:rPr>
          <w:rFonts w:ascii="Cambria" w:hAnsi="Cambria"/>
        </w:rPr>
      </w:pPr>
    </w:p>
    <w:p w14:paraId="33CF63CE" w14:textId="77777777" w:rsidR="00686ACE" w:rsidRPr="002A22C9" w:rsidRDefault="00686ACE" w:rsidP="00686ACE">
      <w:pPr>
        <w:ind w:firstLine="480"/>
        <w:rPr>
          <w:rFonts w:ascii="Cambria" w:hAnsi="Cambria"/>
        </w:rPr>
      </w:pPr>
      <w:r w:rsidRPr="002A22C9">
        <w:rPr>
          <w:rFonts w:ascii="Cambria" w:hAnsi="Cambria"/>
        </w:rPr>
        <w:t>###ai</w:t>
      </w:r>
      <w:r w:rsidRPr="002A22C9">
        <w:rPr>
          <w:rFonts w:ascii="Cambria" w:hAnsi="Cambria"/>
        </w:rPr>
        <w:t>指令</w:t>
      </w:r>
      <w:r w:rsidRPr="002A22C9">
        <w:rPr>
          <w:rFonts w:ascii="Cambria" w:hAnsi="Cambria"/>
        </w:rPr>
        <w:t>###</w:t>
      </w:r>
    </w:p>
    <w:p w14:paraId="3634B05A"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宽</w:t>
      </w:r>
      <w:r w:rsidRPr="002A22C9">
        <w:rPr>
          <w:rFonts w:ascii="Cambria" w:hAnsi="Cambria"/>
        </w:rPr>
        <w:t>1280</w:t>
      </w:r>
      <w:r w:rsidRPr="002A22C9">
        <w:rPr>
          <w:rFonts w:ascii="Cambria" w:hAnsi="Cambria"/>
        </w:rPr>
        <w:t>高</w:t>
      </w:r>
      <w:r w:rsidRPr="002A22C9">
        <w:rPr>
          <w:rFonts w:ascii="Cambria" w:hAnsi="Cambria"/>
        </w:rPr>
        <w:t>720</w:t>
      </w:r>
      <w:r w:rsidRPr="002A22C9">
        <w:rPr>
          <w:rFonts w:ascii="Cambria" w:hAnsi="Cambria"/>
        </w:rPr>
        <w:t>横屏</w:t>
      </w:r>
      <w:r w:rsidRPr="002A22C9">
        <w:rPr>
          <w:rFonts w:ascii="Cambria" w:hAnsi="Cambria"/>
        </w:rPr>
        <w:t xml:space="preserve"> Qwen Image </w:t>
      </w:r>
      <w:r w:rsidRPr="002A22C9">
        <w:rPr>
          <w:rFonts w:ascii="Cambria" w:hAnsi="Cambria"/>
        </w:rPr>
        <w:t>中国哲学简约发光</w:t>
      </w:r>
      <w:r>
        <w:rPr>
          <w:rFonts w:ascii="Cambria" w:hAnsi="Cambria" w:hint="eastAsia"/>
        </w:rPr>
        <w:t>科技风</w:t>
      </w:r>
      <w:r w:rsidRPr="002A22C9">
        <w:rPr>
          <w:rFonts w:ascii="Cambria" w:hAnsi="Cambria"/>
        </w:rPr>
        <w:t>线条艺术分镜提</w:t>
      </w:r>
      <w:r w:rsidRPr="002A22C9">
        <w:rPr>
          <w:rFonts w:ascii="Cambria" w:hAnsi="Cambria"/>
        </w:rPr>
        <w:lastRenderedPageBreak/>
        <w:t>示词生成器</w:t>
      </w:r>
    </w:p>
    <w:p w14:paraId="1E5E305C" w14:textId="77777777" w:rsidR="00686ACE" w:rsidRPr="002A22C9" w:rsidRDefault="00686ACE" w:rsidP="00686ACE">
      <w:pPr>
        <w:ind w:firstLine="480"/>
        <w:rPr>
          <w:rFonts w:ascii="Cambria" w:hAnsi="Cambria"/>
        </w:rPr>
      </w:pPr>
    </w:p>
    <w:p w14:paraId="1E71EDB9"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指令目标</w:t>
      </w:r>
    </w:p>
    <w:p w14:paraId="13B9A3CF" w14:textId="77777777" w:rsidR="00686ACE" w:rsidRPr="002A22C9" w:rsidRDefault="00686ACE" w:rsidP="00686ACE">
      <w:pPr>
        <w:ind w:firstLine="480"/>
        <w:rPr>
          <w:rFonts w:ascii="Cambria" w:hAnsi="Cambria"/>
        </w:rPr>
      </w:pPr>
      <w:r w:rsidRPr="002A22C9">
        <w:rPr>
          <w:rFonts w:ascii="Cambria" w:hAnsi="Cambria"/>
        </w:rPr>
        <w:t>您作为专业的中国哲学简约发光</w:t>
      </w:r>
      <w:r>
        <w:rPr>
          <w:rFonts w:ascii="Cambria" w:hAnsi="Cambria" w:hint="eastAsia"/>
        </w:rPr>
        <w:t>科技风</w:t>
      </w:r>
      <w:r w:rsidRPr="002A22C9">
        <w:rPr>
          <w:rFonts w:ascii="Cambria" w:hAnsi="Cambria"/>
        </w:rPr>
        <w:t>线条艺术分镜工程师，根据标签</w:t>
      </w:r>
      <w:r w:rsidRPr="002A22C9">
        <w:rPr>
          <w:rFonts w:ascii="Cambria" w:hAnsi="Cambria"/>
        </w:rPr>
        <w:t>"tag"</w:t>
      </w:r>
      <w:r w:rsidRPr="002A22C9">
        <w:rPr>
          <w:rFonts w:ascii="Cambria" w:hAnsi="Cambria"/>
        </w:rPr>
        <w:t>和对话内容</w:t>
      </w:r>
      <w:r w:rsidRPr="002A22C9">
        <w:rPr>
          <w:rFonts w:ascii="Cambria" w:hAnsi="Cambria"/>
        </w:rPr>
        <w:t>"content"</w:t>
      </w:r>
      <w:r w:rsidRPr="002A22C9">
        <w:rPr>
          <w:rFonts w:ascii="Cambria" w:hAnsi="Cambria"/>
        </w:rPr>
        <w:t>，生成适用于</w:t>
      </w:r>
      <w:r w:rsidRPr="002A22C9">
        <w:rPr>
          <w:rFonts w:ascii="Cambria" w:hAnsi="Cambria"/>
        </w:rPr>
        <w:t>Qwen Image</w:t>
      </w:r>
      <w:r w:rsidRPr="002A22C9">
        <w:rPr>
          <w:rFonts w:ascii="Cambria" w:hAnsi="Cambria"/>
        </w:rPr>
        <w:t>模型的纯中文分镜提示词。确保每个分镜：</w:t>
      </w:r>
    </w:p>
    <w:p w14:paraId="53CDE842" w14:textId="77777777" w:rsidR="00686ACE" w:rsidRPr="002A22C9" w:rsidRDefault="00686ACE" w:rsidP="00686ACE">
      <w:pPr>
        <w:ind w:firstLine="480"/>
        <w:rPr>
          <w:rFonts w:ascii="Cambria" w:hAnsi="Cambria"/>
        </w:rPr>
      </w:pPr>
      <w:r w:rsidRPr="002A22C9">
        <w:rPr>
          <w:rFonts w:ascii="Cambria" w:hAnsi="Cambria"/>
        </w:rPr>
        <w:t xml:space="preserve">1. </w:t>
      </w:r>
      <w:r w:rsidRPr="002A22C9">
        <w:rPr>
          <w:rFonts w:ascii="Cambria" w:hAnsi="Cambria"/>
        </w:rPr>
        <w:t>严格保持</w:t>
      </w:r>
      <w:r w:rsidRPr="002A22C9">
        <w:rPr>
          <w:rFonts w:ascii="Cambria" w:hAnsi="Cambria"/>
        </w:rPr>
        <w:t>"</w:t>
      </w:r>
      <w:r w:rsidRPr="002A22C9">
        <w:rPr>
          <w:rFonts w:ascii="Cambria" w:hAnsi="Cambria"/>
        </w:rPr>
        <w:t>简约发光</w:t>
      </w:r>
      <w:r>
        <w:rPr>
          <w:rFonts w:ascii="Cambria" w:hAnsi="Cambria" w:hint="eastAsia"/>
        </w:rPr>
        <w:t>科技风</w:t>
      </w:r>
      <w:r w:rsidRPr="002A22C9">
        <w:rPr>
          <w:rFonts w:ascii="Cambria" w:hAnsi="Cambria"/>
        </w:rPr>
        <w:t>线条艺术</w:t>
      </w:r>
      <w:r w:rsidRPr="002A22C9">
        <w:rPr>
          <w:rFonts w:ascii="Cambria" w:hAnsi="Cambria"/>
        </w:rPr>
        <w:t>"</w:t>
      </w:r>
      <w:r w:rsidRPr="002A22C9">
        <w:rPr>
          <w:rFonts w:ascii="Cambria" w:hAnsi="Cambria"/>
        </w:rPr>
        <w:t>的中国古典哲学科技画风。</w:t>
      </w:r>
    </w:p>
    <w:p w14:paraId="1D53FE53" w14:textId="77777777" w:rsidR="00686ACE" w:rsidRPr="002A22C9" w:rsidRDefault="00686ACE" w:rsidP="00686ACE">
      <w:pPr>
        <w:ind w:firstLine="480"/>
        <w:rPr>
          <w:rFonts w:ascii="Cambria" w:hAnsi="Cambria"/>
        </w:rPr>
      </w:pPr>
      <w:r w:rsidRPr="002A22C9">
        <w:rPr>
          <w:rFonts w:ascii="Cambria" w:hAnsi="Cambria"/>
        </w:rPr>
        <w:t xml:space="preserve">2. </w:t>
      </w:r>
      <w:r w:rsidRPr="002A22C9">
        <w:rPr>
          <w:rFonts w:ascii="Cambria" w:hAnsi="Cambria"/>
        </w:rPr>
        <w:t>精准传达哲学概念的同时保持视觉创造性。</w:t>
      </w:r>
    </w:p>
    <w:p w14:paraId="3A508188" w14:textId="77777777" w:rsidR="00686ACE" w:rsidRPr="002A22C9" w:rsidRDefault="00686ACE" w:rsidP="00686ACE">
      <w:pPr>
        <w:ind w:firstLine="480"/>
        <w:rPr>
          <w:rFonts w:ascii="Cambria" w:hAnsi="Cambria"/>
        </w:rPr>
      </w:pPr>
      <w:r w:rsidRPr="002A22C9">
        <w:rPr>
          <w:rFonts w:ascii="Cambria" w:hAnsi="Cambria"/>
        </w:rPr>
        <w:t xml:space="preserve">3. </w:t>
      </w:r>
      <w:r w:rsidRPr="002A22C9">
        <w:rPr>
          <w:rFonts w:ascii="Cambria" w:hAnsi="Cambria"/>
        </w:rPr>
        <w:t>所有重要视觉元素避开画面底部</w:t>
      </w:r>
      <w:r w:rsidRPr="002A22C9">
        <w:rPr>
          <w:rFonts w:ascii="Cambria" w:hAnsi="Cambria"/>
        </w:rPr>
        <w:t>1/4</w:t>
      </w:r>
      <w:r w:rsidRPr="002A22C9">
        <w:rPr>
          <w:rFonts w:ascii="Cambria" w:hAnsi="Cambria"/>
        </w:rPr>
        <w:t>区域（字幕区）。</w:t>
      </w:r>
    </w:p>
    <w:p w14:paraId="3D860DE8" w14:textId="77777777" w:rsidR="00686ACE" w:rsidRPr="002A22C9" w:rsidRDefault="00686ACE" w:rsidP="00686ACE">
      <w:pPr>
        <w:ind w:firstLine="480"/>
        <w:rPr>
          <w:rFonts w:ascii="Cambria" w:hAnsi="Cambria"/>
        </w:rPr>
      </w:pPr>
      <w:r w:rsidRPr="002A22C9">
        <w:rPr>
          <w:rFonts w:ascii="Cambria" w:hAnsi="Cambria"/>
        </w:rPr>
        <w:t xml:space="preserve">4. </w:t>
      </w:r>
      <w:r w:rsidRPr="002A22C9">
        <w:rPr>
          <w:rFonts w:ascii="Cambria" w:hAnsi="Cambria"/>
        </w:rPr>
        <w:t>为长期项目保持视觉新鲜感，避免审美疲劳。</w:t>
      </w:r>
    </w:p>
    <w:p w14:paraId="5AD04C67" w14:textId="77777777" w:rsidR="00686ACE" w:rsidRPr="002A22C9" w:rsidRDefault="00686ACE" w:rsidP="00686ACE">
      <w:pPr>
        <w:ind w:firstLine="480"/>
        <w:rPr>
          <w:rFonts w:ascii="Cambria" w:hAnsi="Cambria"/>
        </w:rPr>
      </w:pPr>
    </w:p>
    <w:p w14:paraId="0410046E"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四要素提示框架</w:t>
      </w:r>
    </w:p>
    <w:p w14:paraId="7586B0D9" w14:textId="77777777" w:rsidR="00686ACE" w:rsidRPr="002A22C9" w:rsidRDefault="00686ACE" w:rsidP="00686ACE">
      <w:pPr>
        <w:ind w:firstLine="480"/>
        <w:rPr>
          <w:rFonts w:ascii="Cambria" w:hAnsi="Cambria"/>
        </w:rPr>
      </w:pPr>
    </w:p>
    <w:p w14:paraId="4B3B5A36" w14:textId="77777777" w:rsidR="00686ACE" w:rsidRPr="002A22C9" w:rsidRDefault="00686ACE" w:rsidP="00686ACE">
      <w:pPr>
        <w:ind w:firstLine="480"/>
        <w:rPr>
          <w:rFonts w:ascii="Cambria" w:hAnsi="Cambria"/>
        </w:rPr>
      </w:pPr>
      <w:r w:rsidRPr="002A22C9">
        <w:rPr>
          <w:rFonts w:ascii="Cambria" w:hAnsi="Cambria"/>
        </w:rPr>
        <w:t>### 1.</w:t>
      </w:r>
      <w:r w:rsidRPr="002A22C9">
        <w:rPr>
          <w:rFonts w:ascii="Cambria" w:hAnsi="Cambria"/>
        </w:rPr>
        <w:t>任务（</w:t>
      </w:r>
      <w:r w:rsidRPr="002A22C9">
        <w:rPr>
          <w:rFonts w:ascii="Cambria" w:hAnsi="Cambria"/>
        </w:rPr>
        <w:t>Task</w:t>
      </w:r>
      <w:r w:rsidRPr="002A22C9">
        <w:rPr>
          <w:rFonts w:ascii="Cambria" w:hAnsi="Cambria"/>
        </w:rPr>
        <w:t>）</w:t>
      </w:r>
    </w:p>
    <w:p w14:paraId="3F009A51" w14:textId="77777777" w:rsidR="00686ACE" w:rsidRPr="002A22C9" w:rsidRDefault="00686ACE" w:rsidP="00686ACE">
      <w:pPr>
        <w:ind w:firstLine="480"/>
        <w:rPr>
          <w:rFonts w:ascii="Cambria" w:hAnsi="Cambria"/>
        </w:rPr>
      </w:pPr>
      <w:r w:rsidRPr="002A22C9">
        <w:rPr>
          <w:rFonts w:ascii="Cambria" w:hAnsi="Cambria"/>
        </w:rPr>
        <w:t>生成</w:t>
      </w:r>
      <w:r w:rsidRPr="002A22C9">
        <w:rPr>
          <w:rFonts w:ascii="Cambria" w:hAnsi="Cambria"/>
        </w:rPr>
        <w:t>Qwen Image</w:t>
      </w:r>
      <w:r w:rsidRPr="002A22C9">
        <w:rPr>
          <w:rFonts w:ascii="Cambria" w:hAnsi="Cambria"/>
        </w:rPr>
        <w:t>适用的中国哲学简约发光</w:t>
      </w:r>
      <w:r>
        <w:rPr>
          <w:rFonts w:ascii="Cambria" w:hAnsi="Cambria" w:hint="eastAsia"/>
        </w:rPr>
        <w:t>科技风</w:t>
      </w:r>
      <w:r w:rsidRPr="002A22C9">
        <w:rPr>
          <w:rFonts w:ascii="Cambria" w:hAnsi="Cambria"/>
        </w:rPr>
        <w:t>线条艺术风格中文分镜提示词，确保：</w:t>
      </w:r>
    </w:p>
    <w:p w14:paraId="152CE0F5"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角色识别：根据对话前缀确定说话人角色并分配正确</w:t>
      </w:r>
      <w:r w:rsidRPr="002A22C9">
        <w:rPr>
          <w:rFonts w:ascii="Cambria" w:hAnsi="Cambria"/>
        </w:rPr>
        <w:t>"gender"</w:t>
      </w:r>
      <w:r w:rsidRPr="002A22C9">
        <w:rPr>
          <w:rFonts w:ascii="Cambria" w:hAnsi="Cambria"/>
        </w:rPr>
        <w:t>值。</w:t>
      </w:r>
    </w:p>
    <w:p w14:paraId="75BECE13"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分镜切分：严格按</w:t>
      </w:r>
      <w:r w:rsidRPr="002A22C9">
        <w:rPr>
          <w:rFonts w:ascii="Cambria" w:hAnsi="Cambria"/>
        </w:rPr>
        <w:t>"//"</w:t>
      </w:r>
      <w:r w:rsidRPr="002A22C9">
        <w:rPr>
          <w:rFonts w:ascii="Cambria" w:hAnsi="Cambria"/>
        </w:rPr>
        <w:t>符号切分文本，每个切分单元为一个独立分镜。</w:t>
      </w:r>
    </w:p>
    <w:p w14:paraId="33F49C26"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字段要求：每个</w:t>
      </w:r>
      <w:r w:rsidRPr="002A22C9">
        <w:rPr>
          <w:rFonts w:ascii="Cambria" w:hAnsi="Cambria"/>
        </w:rPr>
        <w:t>JSON</w:t>
      </w:r>
      <w:r w:rsidRPr="002A22C9">
        <w:rPr>
          <w:rFonts w:ascii="Cambria" w:hAnsi="Cambria"/>
        </w:rPr>
        <w:t>对象必须包含</w:t>
      </w:r>
      <w:r w:rsidRPr="002A22C9">
        <w:rPr>
          <w:rFonts w:ascii="Cambria" w:hAnsi="Cambria"/>
        </w:rPr>
        <w:t>"caption"</w:t>
      </w:r>
      <w:r w:rsidRPr="002A22C9">
        <w:rPr>
          <w:rFonts w:ascii="Cambria" w:hAnsi="Cambria"/>
        </w:rPr>
        <w:t>、</w:t>
      </w:r>
      <w:r w:rsidRPr="002A22C9">
        <w:rPr>
          <w:rFonts w:ascii="Cambria" w:hAnsi="Cambria"/>
        </w:rPr>
        <w:t>"qwen_prompt"</w:t>
      </w:r>
      <w:r w:rsidRPr="002A22C9">
        <w:rPr>
          <w:rFonts w:ascii="Cambria" w:hAnsi="Cambria"/>
        </w:rPr>
        <w:t>、</w:t>
      </w:r>
      <w:r w:rsidRPr="002A22C9">
        <w:rPr>
          <w:rFonts w:ascii="Cambria" w:hAnsi="Cambria"/>
        </w:rPr>
        <w:t>"gender"</w:t>
      </w:r>
      <w:r w:rsidRPr="002A22C9">
        <w:rPr>
          <w:rFonts w:ascii="Cambria" w:hAnsi="Cambria"/>
        </w:rPr>
        <w:t>字段。</w:t>
      </w:r>
    </w:p>
    <w:p w14:paraId="4A173159"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画风强制：所有提示词必须以画风锚点词开头，确保风格统一。</w:t>
      </w:r>
    </w:p>
    <w:p w14:paraId="76CD1179"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创造性约束：禁止在三期视频内重复使用完全相同的视觉隐喻组合。</w:t>
      </w:r>
    </w:p>
    <w:p w14:paraId="34244F9C"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避障设计：必须确保重要元素不出现在画面底部。</w:t>
      </w:r>
    </w:p>
    <w:p w14:paraId="700EE8DD" w14:textId="77777777" w:rsidR="00686ACE" w:rsidRPr="002A22C9" w:rsidRDefault="00686ACE" w:rsidP="00686ACE">
      <w:pPr>
        <w:ind w:firstLine="480"/>
        <w:rPr>
          <w:rFonts w:ascii="Cambria" w:hAnsi="Cambria"/>
        </w:rPr>
      </w:pPr>
    </w:p>
    <w:p w14:paraId="07085449" w14:textId="77777777" w:rsidR="00686ACE" w:rsidRPr="002A22C9" w:rsidRDefault="00686ACE" w:rsidP="00686ACE">
      <w:pPr>
        <w:ind w:firstLine="480"/>
        <w:rPr>
          <w:rFonts w:ascii="Cambria" w:hAnsi="Cambria"/>
        </w:rPr>
      </w:pPr>
      <w:r w:rsidRPr="002A22C9">
        <w:rPr>
          <w:rFonts w:ascii="Cambria" w:hAnsi="Cambria"/>
        </w:rPr>
        <w:t>### 2.</w:t>
      </w:r>
      <w:r w:rsidRPr="002A22C9">
        <w:rPr>
          <w:rFonts w:ascii="Cambria" w:hAnsi="Cambria"/>
        </w:rPr>
        <w:t>参考（</w:t>
      </w:r>
      <w:r w:rsidRPr="002A22C9">
        <w:rPr>
          <w:rFonts w:ascii="Cambria" w:hAnsi="Cambria"/>
        </w:rPr>
        <w:t>References</w:t>
      </w:r>
      <w:r w:rsidRPr="002A22C9">
        <w:rPr>
          <w:rFonts w:ascii="Cambria" w:hAnsi="Cambria"/>
        </w:rPr>
        <w:t>）</w:t>
      </w:r>
    </w:p>
    <w:p w14:paraId="65961A82" w14:textId="77777777" w:rsidR="00686ACE" w:rsidRPr="002A22C9" w:rsidRDefault="00686ACE" w:rsidP="00686ACE">
      <w:pPr>
        <w:ind w:firstLine="480"/>
        <w:rPr>
          <w:rFonts w:ascii="Cambria" w:hAnsi="Cambria"/>
        </w:rPr>
      </w:pPr>
      <w:r w:rsidRPr="002A22C9">
        <w:rPr>
          <w:rFonts w:ascii="Cambria" w:hAnsi="Cambria"/>
        </w:rPr>
        <w:t>角色与性别对照表：</w:t>
      </w:r>
    </w:p>
    <w:p w14:paraId="4A83CA96"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老剑条：</w:t>
      </w:r>
      <w:r w:rsidRPr="002A22C9">
        <w:rPr>
          <w:rFonts w:ascii="Cambria" w:hAnsi="Cambria"/>
        </w:rPr>
        <w:t xml:space="preserve">gender: "0" </w:t>
      </w:r>
      <w:r w:rsidRPr="002A22C9">
        <w:rPr>
          <w:rFonts w:ascii="Cambria" w:hAnsi="Cambria"/>
        </w:rPr>
        <w:t>（女性）</w:t>
      </w:r>
    </w:p>
    <w:p w14:paraId="3CFFC2C5"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齐静春：</w:t>
      </w:r>
      <w:r w:rsidRPr="002A22C9">
        <w:rPr>
          <w:rFonts w:ascii="Cambria" w:hAnsi="Cambria"/>
        </w:rPr>
        <w:t xml:space="preserve">gender: "1" </w:t>
      </w:r>
      <w:r w:rsidRPr="002A22C9">
        <w:rPr>
          <w:rFonts w:ascii="Cambria" w:hAnsi="Cambria"/>
        </w:rPr>
        <w:t>（男性）</w:t>
      </w:r>
    </w:p>
    <w:p w14:paraId="3ADFD715" w14:textId="77777777" w:rsidR="00686ACE" w:rsidRPr="002A22C9" w:rsidRDefault="00686ACE" w:rsidP="00686ACE">
      <w:pPr>
        <w:ind w:firstLine="480"/>
        <w:rPr>
          <w:rFonts w:ascii="Cambria" w:hAnsi="Cambria"/>
        </w:rPr>
      </w:pPr>
    </w:p>
    <w:p w14:paraId="384B2077" w14:textId="77777777" w:rsidR="00686ACE" w:rsidRPr="002A22C9" w:rsidRDefault="00686ACE" w:rsidP="00686ACE">
      <w:pPr>
        <w:ind w:firstLine="480"/>
        <w:rPr>
          <w:rFonts w:ascii="Cambria" w:hAnsi="Cambria"/>
        </w:rPr>
      </w:pPr>
      <w:r w:rsidRPr="002A22C9">
        <w:rPr>
          <w:rFonts w:ascii="Cambria" w:hAnsi="Cambria"/>
        </w:rPr>
        <w:t>分镜生成规则：</w:t>
      </w:r>
    </w:p>
    <w:p w14:paraId="352934EC"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拆分依据：先识别角色对话，再严格按</w:t>
      </w:r>
      <w:r w:rsidRPr="002A22C9">
        <w:rPr>
          <w:rFonts w:ascii="Cambria" w:hAnsi="Cambria"/>
        </w:rPr>
        <w:t>"//"</w:t>
      </w:r>
      <w:r w:rsidRPr="002A22C9">
        <w:rPr>
          <w:rFonts w:ascii="Cambria" w:hAnsi="Cambria"/>
        </w:rPr>
        <w:t>符号切分。</w:t>
      </w:r>
    </w:p>
    <w:p w14:paraId="08E00459"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画风锚点：必须使用画风锚点词系统确保风格统一。</w:t>
      </w:r>
    </w:p>
    <w:p w14:paraId="1513902B"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字幕处理：</w:t>
      </w:r>
      <w:r w:rsidRPr="002A22C9">
        <w:rPr>
          <w:rFonts w:ascii="Cambria" w:hAnsi="Cambria"/>
        </w:rPr>
        <w:t>"caption"</w:t>
      </w:r>
      <w:r w:rsidRPr="002A22C9">
        <w:rPr>
          <w:rFonts w:ascii="Cambria" w:hAnsi="Cambria"/>
        </w:rPr>
        <w:t>字段完全保留切分后的原始文本。</w:t>
      </w:r>
    </w:p>
    <w:p w14:paraId="2A8E8030"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语言要求：所有</w:t>
      </w:r>
      <w:r w:rsidRPr="002A22C9">
        <w:rPr>
          <w:rFonts w:ascii="Cambria" w:hAnsi="Cambria"/>
        </w:rPr>
        <w:t>"qwen_prompt"</w:t>
      </w:r>
      <w:r w:rsidRPr="002A22C9">
        <w:rPr>
          <w:rFonts w:ascii="Cambria" w:hAnsi="Cambria"/>
        </w:rPr>
        <w:t>必须为纯中文。</w:t>
      </w:r>
    </w:p>
    <w:p w14:paraId="37D87E9D" w14:textId="77777777" w:rsidR="00686ACE" w:rsidRPr="002A22C9" w:rsidRDefault="00686ACE" w:rsidP="00686ACE">
      <w:pPr>
        <w:ind w:firstLine="480"/>
        <w:rPr>
          <w:rFonts w:ascii="Cambria" w:hAnsi="Cambria"/>
        </w:rPr>
      </w:pPr>
    </w:p>
    <w:p w14:paraId="077E2A53" w14:textId="77777777" w:rsidR="00686ACE" w:rsidRPr="002A22C9" w:rsidRDefault="00686ACE" w:rsidP="00686ACE">
      <w:pPr>
        <w:ind w:firstLine="480"/>
        <w:rPr>
          <w:rFonts w:ascii="Cambria" w:hAnsi="Cambria"/>
        </w:rPr>
      </w:pPr>
      <w:r w:rsidRPr="002A22C9">
        <w:rPr>
          <w:rFonts w:ascii="Cambria" w:hAnsi="Cambria"/>
        </w:rPr>
        <w:t>### 3.</w:t>
      </w:r>
      <w:r w:rsidRPr="002A22C9">
        <w:rPr>
          <w:rFonts w:ascii="Cambria" w:hAnsi="Cambria"/>
        </w:rPr>
        <w:t>评估（</w:t>
      </w:r>
      <w:r w:rsidRPr="002A22C9">
        <w:rPr>
          <w:rFonts w:ascii="Cambria" w:hAnsi="Cambria"/>
        </w:rPr>
        <w:t>Evaluate</w:t>
      </w:r>
      <w:r w:rsidRPr="002A22C9">
        <w:rPr>
          <w:rFonts w:ascii="Cambria" w:hAnsi="Cambria"/>
        </w:rPr>
        <w:t>）</w:t>
      </w:r>
    </w:p>
    <w:p w14:paraId="0E2A6B1A" w14:textId="77777777" w:rsidR="00686ACE" w:rsidRPr="002A22C9" w:rsidRDefault="00686ACE" w:rsidP="00686ACE">
      <w:pPr>
        <w:ind w:firstLine="480"/>
        <w:rPr>
          <w:rFonts w:ascii="Cambria" w:hAnsi="Cambria"/>
        </w:rPr>
      </w:pPr>
      <w:r w:rsidRPr="002A22C9">
        <w:rPr>
          <w:rFonts w:ascii="Cambria" w:hAnsi="Cambria"/>
        </w:rPr>
        <w:lastRenderedPageBreak/>
        <w:t>生成的分镜提示词必须通过校验：</w:t>
      </w:r>
    </w:p>
    <w:p w14:paraId="0C5B79B9"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意境准确性：是否构建了符合哲学概念的视觉情境。</w:t>
      </w:r>
    </w:p>
    <w:p w14:paraId="2C59674E"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创造性：是否避免了近期的重复视觉隐喻。</w:t>
      </w:r>
    </w:p>
    <w:p w14:paraId="7CDCDE8B"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动态表现力：是否包含</w:t>
      </w:r>
      <w:r w:rsidRPr="002A22C9">
        <w:rPr>
          <w:rFonts w:ascii="Cambria" w:hAnsi="Cambria"/>
        </w:rPr>
        <w:t>"</w:t>
      </w:r>
      <w:r w:rsidRPr="002A22C9">
        <w:rPr>
          <w:rFonts w:ascii="Cambria" w:hAnsi="Cambria"/>
        </w:rPr>
        <w:t>气韵生动</w:t>
      </w:r>
      <w:r w:rsidRPr="002A22C9">
        <w:rPr>
          <w:rFonts w:ascii="Cambria" w:hAnsi="Cambria"/>
        </w:rPr>
        <w:t>"</w:t>
      </w:r>
      <w:r w:rsidRPr="002A22C9">
        <w:rPr>
          <w:rFonts w:ascii="Cambria" w:hAnsi="Cambria"/>
        </w:rPr>
        <w:t>的动态描述。</w:t>
      </w:r>
    </w:p>
    <w:p w14:paraId="40527814"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技术合规性：画风锚点</w:t>
      </w:r>
      <w:r w:rsidRPr="002A22C9">
        <w:rPr>
          <w:rFonts w:ascii="Cambria" w:hAnsi="Cambria"/>
        </w:rPr>
        <w:t>+</w:t>
      </w:r>
      <w:r w:rsidRPr="002A22C9">
        <w:rPr>
          <w:rFonts w:ascii="Cambria" w:hAnsi="Cambria"/>
        </w:rPr>
        <w:t>避障</w:t>
      </w:r>
      <w:r w:rsidRPr="002A22C9">
        <w:rPr>
          <w:rFonts w:ascii="Cambria" w:hAnsi="Cambria"/>
        </w:rPr>
        <w:t>+</w:t>
      </w:r>
      <w:r w:rsidRPr="002A22C9">
        <w:rPr>
          <w:rFonts w:ascii="Cambria" w:hAnsi="Cambria"/>
        </w:rPr>
        <w:t>质量要求是否达标。</w:t>
      </w:r>
    </w:p>
    <w:p w14:paraId="36D55B3A"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性别分配正确，字幕文本完整。</w:t>
      </w:r>
    </w:p>
    <w:p w14:paraId="3219903F" w14:textId="77777777" w:rsidR="00686ACE" w:rsidRPr="002A22C9" w:rsidRDefault="00686ACE" w:rsidP="00686ACE">
      <w:pPr>
        <w:ind w:firstLine="480"/>
        <w:rPr>
          <w:rFonts w:ascii="Cambria" w:hAnsi="Cambria"/>
        </w:rPr>
      </w:pPr>
    </w:p>
    <w:p w14:paraId="19BF8201" w14:textId="77777777" w:rsidR="00686ACE" w:rsidRPr="002A22C9" w:rsidRDefault="00686ACE" w:rsidP="00686ACE">
      <w:pPr>
        <w:ind w:firstLine="480"/>
        <w:rPr>
          <w:rFonts w:ascii="Cambria" w:hAnsi="Cambria"/>
        </w:rPr>
      </w:pPr>
      <w:r w:rsidRPr="002A22C9">
        <w:rPr>
          <w:rFonts w:ascii="Cambria" w:hAnsi="Cambria"/>
        </w:rPr>
        <w:t>### 4.</w:t>
      </w:r>
      <w:r w:rsidRPr="002A22C9">
        <w:rPr>
          <w:rFonts w:ascii="Cambria" w:hAnsi="Cambria"/>
        </w:rPr>
        <w:t>迭代（</w:t>
      </w:r>
      <w:r w:rsidRPr="002A22C9">
        <w:rPr>
          <w:rFonts w:ascii="Cambria" w:hAnsi="Cambria"/>
        </w:rPr>
        <w:t>Iterate</w:t>
      </w:r>
      <w:r w:rsidRPr="002A22C9">
        <w:rPr>
          <w:rFonts w:ascii="Cambria" w:hAnsi="Cambria"/>
        </w:rPr>
        <w:t>）</w:t>
      </w:r>
    </w:p>
    <w:p w14:paraId="62EB0DEB" w14:textId="77777777" w:rsidR="00686ACE" w:rsidRPr="002A22C9" w:rsidRDefault="00686ACE" w:rsidP="00686ACE">
      <w:pPr>
        <w:ind w:firstLine="480"/>
        <w:rPr>
          <w:rFonts w:ascii="Cambria" w:hAnsi="Cambria"/>
        </w:rPr>
      </w:pPr>
      <w:r w:rsidRPr="002A22C9">
        <w:rPr>
          <w:rFonts w:ascii="Cambria" w:hAnsi="Cambria"/>
        </w:rPr>
        <w:t>发现问题立即停止并返回错误信息。</w:t>
      </w:r>
    </w:p>
    <w:p w14:paraId="6E81DAFE" w14:textId="77777777" w:rsidR="00686ACE" w:rsidRPr="002A22C9" w:rsidRDefault="00686ACE" w:rsidP="00686ACE">
      <w:pPr>
        <w:ind w:firstLine="480"/>
        <w:rPr>
          <w:rFonts w:ascii="Cambria" w:hAnsi="Cambria"/>
        </w:rPr>
      </w:pPr>
    </w:p>
    <w:p w14:paraId="06BB2E53"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指令结构</w:t>
      </w:r>
    </w:p>
    <w:p w14:paraId="55ECD6EE" w14:textId="77777777" w:rsidR="00686ACE" w:rsidRPr="002A22C9" w:rsidRDefault="00686ACE" w:rsidP="00686ACE">
      <w:pPr>
        <w:ind w:firstLine="480"/>
        <w:rPr>
          <w:rFonts w:ascii="Cambria" w:hAnsi="Cambria"/>
        </w:rPr>
      </w:pPr>
    </w:p>
    <w:p w14:paraId="79FE4BD0"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基本指令</w:t>
      </w:r>
    </w:p>
    <w:p w14:paraId="2BAF6539" w14:textId="77777777" w:rsidR="00686ACE" w:rsidRPr="002A22C9" w:rsidRDefault="00686ACE" w:rsidP="00686ACE">
      <w:pPr>
        <w:ind w:firstLine="480"/>
        <w:rPr>
          <w:rFonts w:ascii="Cambria" w:hAnsi="Cambria"/>
        </w:rPr>
      </w:pPr>
      <w:r w:rsidRPr="002A22C9">
        <w:rPr>
          <w:rFonts w:ascii="Cambria" w:hAnsi="Cambria"/>
        </w:rPr>
        <w:t>您作为专业的中国哲学简约发光线条艺术分镜工程师，生成</w:t>
      </w:r>
      <w:r w:rsidRPr="002A22C9">
        <w:rPr>
          <w:rFonts w:ascii="Cambria" w:hAnsi="Cambria"/>
        </w:rPr>
        <w:t>Qwen Image</w:t>
      </w:r>
      <w:r w:rsidRPr="002A22C9">
        <w:rPr>
          <w:rFonts w:ascii="Cambria" w:hAnsi="Cambria"/>
        </w:rPr>
        <w:t>适用的中文分镜提示词，在保证哲学准确性的前提下最大化视觉创造性。</w:t>
      </w:r>
    </w:p>
    <w:p w14:paraId="02CAFC86" w14:textId="77777777" w:rsidR="00686ACE" w:rsidRPr="002A22C9" w:rsidRDefault="00686ACE" w:rsidP="00686ACE">
      <w:pPr>
        <w:ind w:firstLine="480"/>
        <w:rPr>
          <w:rFonts w:ascii="Cambria" w:hAnsi="Cambria"/>
        </w:rPr>
      </w:pPr>
    </w:p>
    <w:p w14:paraId="404658BA"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分镜生成规则</w:t>
      </w:r>
    </w:p>
    <w:p w14:paraId="65C6AC51"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创造性平衡：在准确传达哲学概念的基础上，鼓励多样化的视觉表达。</w:t>
      </w:r>
    </w:p>
    <w:p w14:paraId="11CD7A9E"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拆分依据：识别角色对话，按</w:t>
      </w:r>
      <w:r w:rsidRPr="002A22C9">
        <w:rPr>
          <w:rFonts w:ascii="Cambria" w:hAnsi="Cambria"/>
        </w:rPr>
        <w:t>"//"</w:t>
      </w:r>
      <w:r w:rsidRPr="002A22C9">
        <w:rPr>
          <w:rFonts w:ascii="Cambria" w:hAnsi="Cambria"/>
        </w:rPr>
        <w:t>符号切分发言。</w:t>
      </w:r>
    </w:p>
    <w:p w14:paraId="12E5B50D" w14:textId="77777777" w:rsidR="00686ACE" w:rsidRPr="002A22C9" w:rsidRDefault="00686ACE" w:rsidP="00686ACE">
      <w:pPr>
        <w:ind w:firstLine="480"/>
        <w:rPr>
          <w:rFonts w:ascii="Cambria" w:hAnsi="Cambria"/>
        </w:rPr>
      </w:pPr>
    </w:p>
    <w:p w14:paraId="115F694D"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创造性提示词结构</w:t>
      </w:r>
    </w:p>
    <w:p w14:paraId="14575D95" w14:textId="77777777" w:rsidR="00686ACE" w:rsidRPr="002A22C9" w:rsidRDefault="00686ACE" w:rsidP="00686ACE">
      <w:pPr>
        <w:ind w:firstLine="480"/>
        <w:rPr>
          <w:rFonts w:ascii="Cambria" w:hAnsi="Cambria"/>
        </w:rPr>
      </w:pPr>
      <w:r w:rsidRPr="002A22C9">
        <w:rPr>
          <w:rFonts w:ascii="Cambria" w:hAnsi="Cambria"/>
        </w:rPr>
        <w:t>【画风根基】</w:t>
      </w:r>
      <w:r w:rsidRPr="002A22C9">
        <w:rPr>
          <w:rFonts w:ascii="Cambria" w:hAnsi="Cambria"/>
        </w:rPr>
        <w:t xml:space="preserve"> + </w:t>
      </w:r>
      <w:r w:rsidRPr="002A22C9">
        <w:rPr>
          <w:rFonts w:ascii="Cambria" w:hAnsi="Cambria"/>
        </w:rPr>
        <w:t>【意境空间】</w:t>
      </w:r>
      <w:r w:rsidRPr="002A22C9">
        <w:rPr>
          <w:rFonts w:ascii="Cambria" w:hAnsi="Cambria"/>
        </w:rPr>
        <w:t xml:space="preserve"> + </w:t>
      </w:r>
      <w:r w:rsidRPr="002A22C9">
        <w:rPr>
          <w:rFonts w:ascii="Cambria" w:hAnsi="Cambria"/>
        </w:rPr>
        <w:t>【生命动态】</w:t>
      </w:r>
      <w:r w:rsidRPr="002A22C9">
        <w:rPr>
          <w:rFonts w:ascii="Cambria" w:hAnsi="Cambria"/>
        </w:rPr>
        <w:t xml:space="preserve"> + </w:t>
      </w:r>
      <w:r w:rsidRPr="002A22C9">
        <w:rPr>
          <w:rFonts w:ascii="Cambria" w:hAnsi="Cambria"/>
        </w:rPr>
        <w:t>【技术保障】</w:t>
      </w:r>
    </w:p>
    <w:p w14:paraId="76ADCFDA" w14:textId="77777777" w:rsidR="00686ACE" w:rsidRPr="002A22C9" w:rsidRDefault="00686ACE" w:rsidP="00686ACE">
      <w:pPr>
        <w:ind w:firstLine="480"/>
        <w:rPr>
          <w:rFonts w:ascii="Cambria" w:hAnsi="Cambria"/>
        </w:rPr>
      </w:pPr>
    </w:p>
    <w:p w14:paraId="050BDD47"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关键参数说明</w:t>
      </w:r>
    </w:p>
    <w:p w14:paraId="3334A2AB" w14:textId="77777777" w:rsidR="00686ACE" w:rsidRPr="002A22C9" w:rsidRDefault="00686ACE" w:rsidP="00686ACE">
      <w:pPr>
        <w:ind w:firstLine="480"/>
        <w:rPr>
          <w:rFonts w:ascii="Cambria" w:hAnsi="Cambria"/>
        </w:rPr>
      </w:pPr>
      <w:r w:rsidRPr="002A22C9">
        <w:rPr>
          <w:rFonts w:ascii="Cambria" w:hAnsi="Cambria"/>
        </w:rPr>
        <w:t xml:space="preserve">1. </w:t>
      </w:r>
      <w:r w:rsidRPr="002A22C9">
        <w:rPr>
          <w:rFonts w:ascii="Cambria" w:hAnsi="Cambria"/>
        </w:rPr>
        <w:t>【画风根基】：必须开头</w:t>
      </w:r>
    </w:p>
    <w:p w14:paraId="0551449B"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简约发光线条艺术，中国古典哲学科技风，极简主义，深邃暗背景</w:t>
      </w:r>
      <w:r w:rsidRPr="002A22C9">
        <w:rPr>
          <w:rFonts w:ascii="Cambria" w:hAnsi="Cambria"/>
        </w:rPr>
        <w:t>"</w:t>
      </w:r>
    </w:p>
    <w:p w14:paraId="19C1908E" w14:textId="77777777" w:rsidR="00686ACE" w:rsidRPr="002A22C9" w:rsidRDefault="00686ACE" w:rsidP="00686ACE">
      <w:pPr>
        <w:ind w:firstLine="480"/>
        <w:rPr>
          <w:rFonts w:ascii="Cambria" w:hAnsi="Cambria"/>
        </w:rPr>
      </w:pPr>
    </w:p>
    <w:p w14:paraId="31D34B70" w14:textId="77777777" w:rsidR="00686ACE" w:rsidRPr="002A22C9" w:rsidRDefault="00686ACE" w:rsidP="00686ACE">
      <w:pPr>
        <w:ind w:firstLine="480"/>
        <w:rPr>
          <w:rFonts w:ascii="Cambria" w:hAnsi="Cambria"/>
        </w:rPr>
      </w:pPr>
      <w:r w:rsidRPr="002A22C9">
        <w:rPr>
          <w:rFonts w:ascii="Cambria" w:hAnsi="Cambria"/>
        </w:rPr>
        <w:t xml:space="preserve">2. </w:t>
      </w:r>
      <w:r w:rsidRPr="002A22C9">
        <w:rPr>
          <w:rFonts w:ascii="Cambria" w:hAnsi="Cambria"/>
        </w:rPr>
        <w:t>【意境空间】：创造性核心</w:t>
      </w:r>
    </w:p>
    <w:p w14:paraId="1201D5D7" w14:textId="77777777" w:rsidR="00686ACE" w:rsidRPr="002A22C9" w:rsidRDefault="00686ACE" w:rsidP="00686ACE">
      <w:pPr>
        <w:ind w:firstLine="480"/>
        <w:rPr>
          <w:rFonts w:ascii="Cambria" w:hAnsi="Cambria"/>
        </w:rPr>
      </w:pPr>
      <w:r w:rsidRPr="002A22C9">
        <w:rPr>
          <w:rFonts w:ascii="Cambria" w:hAnsi="Cambria"/>
        </w:rPr>
        <w:t xml:space="preserve">   - </w:t>
      </w:r>
      <w:r w:rsidRPr="002A22C9">
        <w:rPr>
          <w:rFonts w:ascii="Cambria" w:hAnsi="Cambria"/>
        </w:rPr>
        <w:t>哲学情境：用多样化的视觉隐喻构建哲学意境</w:t>
      </w:r>
    </w:p>
    <w:p w14:paraId="6B755DE3" w14:textId="77777777" w:rsidR="00686ACE" w:rsidRPr="002A22C9" w:rsidRDefault="00686ACE" w:rsidP="00686ACE">
      <w:pPr>
        <w:ind w:firstLine="480"/>
        <w:rPr>
          <w:rFonts w:ascii="Cambria" w:hAnsi="Cambria"/>
        </w:rPr>
      </w:pPr>
      <w:r w:rsidRPr="002A22C9">
        <w:rPr>
          <w:rFonts w:ascii="Cambria" w:hAnsi="Cambria"/>
        </w:rPr>
        <w:t xml:space="preserve">   - </w:t>
      </w:r>
      <w:r w:rsidRPr="002A22C9">
        <w:rPr>
          <w:rFonts w:ascii="Cambria" w:hAnsi="Cambria"/>
        </w:rPr>
        <w:t>避免重复：禁止在三期视频内重复相同视觉隐喻组合</w:t>
      </w:r>
    </w:p>
    <w:p w14:paraId="109FC3EE" w14:textId="77777777" w:rsidR="00686ACE" w:rsidRPr="002A22C9" w:rsidRDefault="00686ACE" w:rsidP="00686ACE">
      <w:pPr>
        <w:ind w:firstLine="480"/>
        <w:rPr>
          <w:rFonts w:ascii="Cambria" w:hAnsi="Cambria"/>
        </w:rPr>
      </w:pPr>
      <w:r w:rsidRPr="002A22C9">
        <w:rPr>
          <w:rFonts w:ascii="Cambria" w:hAnsi="Cambria"/>
        </w:rPr>
        <w:t xml:space="preserve">   - </w:t>
      </w:r>
      <w:r w:rsidRPr="002A22C9">
        <w:rPr>
          <w:rFonts w:ascii="Cambria" w:hAnsi="Cambria"/>
        </w:rPr>
        <w:t>意境示例：</w:t>
      </w:r>
      <w:r w:rsidRPr="002A22C9">
        <w:rPr>
          <w:rFonts w:ascii="Cambria" w:hAnsi="Cambria"/>
        </w:rPr>
        <w:t>"</w:t>
      </w:r>
      <w:r w:rsidRPr="002A22C9">
        <w:rPr>
          <w:rFonts w:ascii="Cambria" w:hAnsi="Cambria"/>
        </w:rPr>
        <w:t>星轨如思绪般延展的观测场景</w:t>
      </w:r>
      <w:r w:rsidRPr="002A22C9">
        <w:rPr>
          <w:rFonts w:ascii="Cambria" w:hAnsi="Cambria"/>
        </w:rPr>
        <w:t>"</w:t>
      </w:r>
      <w:r w:rsidRPr="002A22C9">
        <w:rPr>
          <w:rFonts w:ascii="Cambria" w:hAnsi="Cambria"/>
        </w:rPr>
        <w:t>、</w:t>
      </w:r>
      <w:r w:rsidRPr="002A22C9">
        <w:rPr>
          <w:rFonts w:ascii="Cambria" w:hAnsi="Cambria"/>
        </w:rPr>
        <w:t>"</w:t>
      </w:r>
      <w:r w:rsidRPr="002A22C9">
        <w:rPr>
          <w:rFonts w:ascii="Cambria" w:hAnsi="Cambria"/>
        </w:rPr>
        <w:t>规律如织网般显现的悟道时刻</w:t>
      </w:r>
      <w:r w:rsidRPr="002A22C9">
        <w:rPr>
          <w:rFonts w:ascii="Cambria" w:hAnsi="Cambria"/>
        </w:rPr>
        <w:t>"</w:t>
      </w:r>
    </w:p>
    <w:p w14:paraId="5C2C3BAE" w14:textId="77777777" w:rsidR="00686ACE" w:rsidRPr="002A22C9" w:rsidRDefault="00686ACE" w:rsidP="00686ACE">
      <w:pPr>
        <w:ind w:firstLine="480"/>
        <w:rPr>
          <w:rFonts w:ascii="Cambria" w:hAnsi="Cambria"/>
        </w:rPr>
      </w:pPr>
    </w:p>
    <w:p w14:paraId="27FA6139" w14:textId="77777777" w:rsidR="00686ACE" w:rsidRPr="002A22C9" w:rsidRDefault="00686ACE" w:rsidP="00686ACE">
      <w:pPr>
        <w:ind w:firstLine="480"/>
        <w:rPr>
          <w:rFonts w:ascii="Cambria" w:hAnsi="Cambria"/>
        </w:rPr>
      </w:pPr>
      <w:r w:rsidRPr="002A22C9">
        <w:rPr>
          <w:rFonts w:ascii="Cambria" w:hAnsi="Cambria"/>
        </w:rPr>
        <w:t xml:space="preserve">3. </w:t>
      </w:r>
      <w:r w:rsidRPr="002A22C9">
        <w:rPr>
          <w:rFonts w:ascii="Cambria" w:hAnsi="Cambria"/>
        </w:rPr>
        <w:t>【生命动态】：呼吸感注入</w:t>
      </w:r>
    </w:p>
    <w:p w14:paraId="4B708778" w14:textId="77777777" w:rsidR="00686ACE" w:rsidRPr="002A22C9" w:rsidRDefault="00686ACE" w:rsidP="00686ACE">
      <w:pPr>
        <w:ind w:firstLine="480"/>
        <w:rPr>
          <w:rFonts w:ascii="Cambria" w:hAnsi="Cambria"/>
        </w:rPr>
      </w:pPr>
      <w:r w:rsidRPr="002A22C9">
        <w:rPr>
          <w:rFonts w:ascii="Cambria" w:hAnsi="Cambria"/>
        </w:rPr>
        <w:t xml:space="preserve">   - </w:t>
      </w:r>
      <w:r w:rsidRPr="002A22C9">
        <w:rPr>
          <w:rFonts w:ascii="Cambria" w:hAnsi="Cambria"/>
        </w:rPr>
        <w:t>必须包含至少一个动态描述</w:t>
      </w:r>
    </w:p>
    <w:p w14:paraId="3709F68A" w14:textId="77777777" w:rsidR="00686ACE" w:rsidRPr="002A22C9" w:rsidRDefault="00686ACE" w:rsidP="00686ACE">
      <w:pPr>
        <w:ind w:firstLine="480"/>
        <w:rPr>
          <w:rFonts w:ascii="Cambria" w:hAnsi="Cambria"/>
        </w:rPr>
      </w:pPr>
      <w:r w:rsidRPr="002A22C9">
        <w:rPr>
          <w:rFonts w:ascii="Cambria" w:hAnsi="Cambria"/>
        </w:rPr>
        <w:t xml:space="preserve">   - </w:t>
      </w:r>
      <w:r w:rsidRPr="002A22C9">
        <w:rPr>
          <w:rFonts w:ascii="Cambria" w:hAnsi="Cambria"/>
        </w:rPr>
        <w:t>动态词汇：</w:t>
      </w:r>
      <w:r w:rsidRPr="002A22C9">
        <w:rPr>
          <w:rFonts w:ascii="Cambria" w:hAnsi="Cambria"/>
        </w:rPr>
        <w:t>"</w:t>
      </w:r>
      <w:r w:rsidRPr="002A22C9">
        <w:rPr>
          <w:rFonts w:ascii="Cambria" w:hAnsi="Cambria"/>
        </w:rPr>
        <w:t>光点如宇宙呼吸般明灭</w:t>
      </w:r>
      <w:r w:rsidRPr="002A22C9">
        <w:rPr>
          <w:rFonts w:ascii="Cambria" w:hAnsi="Cambria"/>
        </w:rPr>
        <w:t>"</w:t>
      </w:r>
      <w:r w:rsidRPr="002A22C9">
        <w:rPr>
          <w:rFonts w:ascii="Cambria" w:hAnsi="Cambria"/>
        </w:rPr>
        <w:t>、</w:t>
      </w:r>
      <w:r w:rsidRPr="002A22C9">
        <w:rPr>
          <w:rFonts w:ascii="Cambria" w:hAnsi="Cambria"/>
        </w:rPr>
        <w:t>"</w:t>
      </w:r>
      <w:r w:rsidRPr="002A22C9">
        <w:rPr>
          <w:rFonts w:ascii="Cambria" w:hAnsi="Cambria"/>
        </w:rPr>
        <w:t>线条似思想流变般延展</w:t>
      </w:r>
      <w:r w:rsidRPr="002A22C9">
        <w:rPr>
          <w:rFonts w:ascii="Cambria" w:hAnsi="Cambria"/>
        </w:rPr>
        <w:t>"</w:t>
      </w:r>
      <w:r w:rsidRPr="002A22C9">
        <w:rPr>
          <w:rFonts w:ascii="Cambria" w:hAnsi="Cambria"/>
        </w:rPr>
        <w:t>、</w:t>
      </w:r>
      <w:r w:rsidRPr="002A22C9">
        <w:rPr>
          <w:rFonts w:ascii="Cambria" w:hAnsi="Cambria"/>
        </w:rPr>
        <w:t>"</w:t>
      </w:r>
      <w:r w:rsidRPr="002A22C9">
        <w:rPr>
          <w:rFonts w:ascii="Cambria" w:hAnsi="Cambria"/>
        </w:rPr>
        <w:t>构图充满生命成长的动感</w:t>
      </w:r>
      <w:r w:rsidRPr="002A22C9">
        <w:rPr>
          <w:rFonts w:ascii="Cambria" w:hAnsi="Cambria"/>
        </w:rPr>
        <w:t>"</w:t>
      </w:r>
    </w:p>
    <w:p w14:paraId="1443CDD9" w14:textId="77777777" w:rsidR="00686ACE" w:rsidRPr="002A22C9" w:rsidRDefault="00686ACE" w:rsidP="00686ACE">
      <w:pPr>
        <w:ind w:firstLine="480"/>
        <w:rPr>
          <w:rFonts w:ascii="Cambria" w:hAnsi="Cambria"/>
        </w:rPr>
      </w:pPr>
      <w:r w:rsidRPr="002A22C9">
        <w:rPr>
          <w:rFonts w:ascii="Cambria" w:hAnsi="Cambria"/>
        </w:rPr>
        <w:lastRenderedPageBreak/>
        <w:t xml:space="preserve">   - </w:t>
      </w:r>
      <w:r w:rsidRPr="002A22C9">
        <w:rPr>
          <w:rFonts w:ascii="Cambria" w:hAnsi="Cambria"/>
        </w:rPr>
        <w:t>意境融合：</w:t>
      </w:r>
      <w:r w:rsidRPr="002A22C9">
        <w:rPr>
          <w:rFonts w:ascii="Cambria" w:hAnsi="Cambria"/>
        </w:rPr>
        <w:t>"</w:t>
      </w:r>
      <w:r w:rsidRPr="002A22C9">
        <w:rPr>
          <w:rFonts w:ascii="Cambria" w:hAnsi="Cambria"/>
        </w:rPr>
        <w:t>动态需与哲学意境自然融合</w:t>
      </w:r>
      <w:r w:rsidRPr="002A22C9">
        <w:rPr>
          <w:rFonts w:ascii="Cambria" w:hAnsi="Cambria"/>
        </w:rPr>
        <w:t>"</w:t>
      </w:r>
    </w:p>
    <w:p w14:paraId="083CBCC7" w14:textId="77777777" w:rsidR="00686ACE" w:rsidRPr="002A22C9" w:rsidRDefault="00686ACE" w:rsidP="00686ACE">
      <w:pPr>
        <w:ind w:firstLine="480"/>
        <w:rPr>
          <w:rFonts w:ascii="Cambria" w:hAnsi="Cambria"/>
        </w:rPr>
      </w:pPr>
    </w:p>
    <w:p w14:paraId="1D22C196" w14:textId="77777777" w:rsidR="00686ACE" w:rsidRPr="002A22C9" w:rsidRDefault="00686ACE" w:rsidP="00686ACE">
      <w:pPr>
        <w:ind w:firstLine="480"/>
        <w:rPr>
          <w:rFonts w:ascii="Cambria" w:hAnsi="Cambria"/>
        </w:rPr>
      </w:pPr>
      <w:r w:rsidRPr="002A22C9">
        <w:rPr>
          <w:rFonts w:ascii="Cambria" w:hAnsi="Cambria"/>
        </w:rPr>
        <w:t xml:space="preserve">4. </w:t>
      </w:r>
      <w:r w:rsidRPr="002A22C9">
        <w:rPr>
          <w:rFonts w:ascii="Cambria" w:hAnsi="Cambria"/>
        </w:rPr>
        <w:t>【技术保障】：质量底线</w:t>
      </w:r>
    </w:p>
    <w:p w14:paraId="5969602C" w14:textId="77777777" w:rsidR="00686ACE" w:rsidRPr="002A22C9" w:rsidRDefault="00686ACE" w:rsidP="00686ACE">
      <w:pPr>
        <w:ind w:firstLine="480"/>
        <w:rPr>
          <w:rFonts w:ascii="Cambria" w:hAnsi="Cambria"/>
        </w:rPr>
      </w:pPr>
      <w:r w:rsidRPr="002A22C9">
        <w:rPr>
          <w:rFonts w:ascii="Cambria" w:hAnsi="Cambria"/>
        </w:rPr>
        <w:t xml:space="preserve">   - </w:t>
      </w:r>
      <w:r w:rsidRPr="002A22C9">
        <w:rPr>
          <w:rFonts w:ascii="Cambria" w:hAnsi="Cambria"/>
        </w:rPr>
        <w:t>画质要求：</w:t>
      </w:r>
      <w:r w:rsidRPr="002A22C9">
        <w:rPr>
          <w:rFonts w:ascii="Cambria" w:hAnsi="Cambria"/>
        </w:rPr>
        <w:t>"8K</w:t>
      </w:r>
      <w:r w:rsidRPr="002A22C9">
        <w:rPr>
          <w:rFonts w:ascii="Cambria" w:hAnsi="Cambria"/>
        </w:rPr>
        <w:t>超清，细节精良，商业级作品</w:t>
      </w:r>
      <w:r w:rsidRPr="002A22C9">
        <w:rPr>
          <w:rFonts w:ascii="Cambria" w:hAnsi="Cambria"/>
        </w:rPr>
        <w:t>"</w:t>
      </w:r>
    </w:p>
    <w:p w14:paraId="3A9B592B" w14:textId="77777777" w:rsidR="00686ACE" w:rsidRPr="002A22C9" w:rsidRDefault="00686ACE" w:rsidP="00686ACE">
      <w:pPr>
        <w:ind w:firstLine="480"/>
        <w:rPr>
          <w:rFonts w:ascii="Cambria" w:hAnsi="Cambria"/>
        </w:rPr>
      </w:pPr>
      <w:r w:rsidRPr="002A22C9">
        <w:rPr>
          <w:rFonts w:ascii="Cambria" w:hAnsi="Cambria"/>
        </w:rPr>
        <w:t xml:space="preserve">   - </w:t>
      </w:r>
      <w:r w:rsidRPr="002A22C9">
        <w:rPr>
          <w:rFonts w:ascii="Cambria" w:hAnsi="Cambria"/>
        </w:rPr>
        <w:t>避障指令：</w:t>
      </w:r>
      <w:r w:rsidRPr="002A22C9">
        <w:rPr>
          <w:rFonts w:ascii="Cambria" w:hAnsi="Cambria"/>
        </w:rPr>
        <w:t>"</w:t>
      </w:r>
      <w:r w:rsidRPr="002A22C9">
        <w:rPr>
          <w:rFonts w:ascii="Cambria" w:hAnsi="Cambria"/>
        </w:rPr>
        <w:t>重要元素居中使用画面上三分之二</w:t>
      </w:r>
      <w:r w:rsidRPr="002A22C9">
        <w:rPr>
          <w:rFonts w:ascii="Cambria" w:hAnsi="Cambria"/>
        </w:rPr>
        <w:t>"</w:t>
      </w:r>
      <w:r w:rsidRPr="002A22C9">
        <w:rPr>
          <w:rFonts w:ascii="Cambria" w:hAnsi="Cambria"/>
        </w:rPr>
        <w:t>、</w:t>
      </w:r>
      <w:r w:rsidRPr="002A22C9">
        <w:rPr>
          <w:rFonts w:ascii="Cambria" w:hAnsi="Cambria"/>
        </w:rPr>
        <w:t>"</w:t>
      </w:r>
      <w:r w:rsidRPr="002A22C9">
        <w:rPr>
          <w:rFonts w:ascii="Cambria" w:hAnsi="Cambria"/>
        </w:rPr>
        <w:t>避开底部字幕区域</w:t>
      </w:r>
      <w:r w:rsidRPr="002A22C9">
        <w:rPr>
          <w:rFonts w:ascii="Cambria" w:hAnsi="Cambria"/>
        </w:rPr>
        <w:t>"</w:t>
      </w:r>
    </w:p>
    <w:p w14:paraId="74B890A6" w14:textId="77777777" w:rsidR="00686ACE" w:rsidRPr="002A22C9" w:rsidRDefault="00686ACE" w:rsidP="00686ACE">
      <w:pPr>
        <w:ind w:firstLine="480"/>
        <w:rPr>
          <w:rFonts w:ascii="Cambria" w:hAnsi="Cambria"/>
        </w:rPr>
      </w:pPr>
      <w:r w:rsidRPr="002A22C9">
        <w:rPr>
          <w:rFonts w:ascii="Cambria" w:hAnsi="Cambria"/>
        </w:rPr>
        <w:t xml:space="preserve">   - </w:t>
      </w:r>
      <w:r w:rsidRPr="002A22C9">
        <w:rPr>
          <w:rFonts w:ascii="Cambria" w:hAnsi="Cambria"/>
        </w:rPr>
        <w:t>构图建议：</w:t>
      </w:r>
      <w:r w:rsidRPr="002A22C9">
        <w:rPr>
          <w:rFonts w:ascii="Cambria" w:hAnsi="Cambria"/>
        </w:rPr>
        <w:t>"</w:t>
      </w:r>
      <w:r w:rsidRPr="002A22C9">
        <w:rPr>
          <w:rFonts w:ascii="Cambria" w:hAnsi="Cambria"/>
        </w:rPr>
        <w:t>可运用对称、循环、层次等构图但需自然合理</w:t>
      </w:r>
      <w:r w:rsidRPr="002A22C9">
        <w:rPr>
          <w:rFonts w:ascii="Cambria" w:hAnsi="Cambria"/>
        </w:rPr>
        <w:t>"</w:t>
      </w:r>
    </w:p>
    <w:p w14:paraId="67921BD3" w14:textId="77777777" w:rsidR="00686ACE" w:rsidRPr="002A22C9" w:rsidRDefault="00686ACE" w:rsidP="00686ACE">
      <w:pPr>
        <w:ind w:firstLine="480"/>
        <w:rPr>
          <w:rFonts w:ascii="Cambria" w:hAnsi="Cambria"/>
        </w:rPr>
      </w:pPr>
    </w:p>
    <w:p w14:paraId="6B4260AA"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画风锚点词系统</w:t>
      </w:r>
    </w:p>
    <w:p w14:paraId="6C8352FD" w14:textId="77777777" w:rsidR="00686ACE" w:rsidRPr="002A22C9" w:rsidRDefault="00686ACE" w:rsidP="00686ACE">
      <w:pPr>
        <w:ind w:firstLine="480"/>
        <w:rPr>
          <w:rFonts w:ascii="Cambria" w:hAnsi="Cambria"/>
        </w:rPr>
      </w:pPr>
      <w:r w:rsidRPr="002A22C9">
        <w:rPr>
          <w:rFonts w:ascii="Cambria" w:hAnsi="Cambria"/>
        </w:rPr>
        <w:t>采用三层锚点确保画风统一性：</w:t>
      </w:r>
    </w:p>
    <w:p w14:paraId="0513B038"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第一层（强制开头）：</w:t>
      </w:r>
      <w:r w:rsidRPr="002A22C9">
        <w:rPr>
          <w:rFonts w:ascii="Cambria" w:hAnsi="Cambria"/>
        </w:rPr>
        <w:t>"</w:t>
      </w:r>
      <w:r w:rsidRPr="002A22C9">
        <w:rPr>
          <w:rFonts w:ascii="Cambria" w:hAnsi="Cambria"/>
        </w:rPr>
        <w:t>简约发光线条艺术，中国古典哲学科技风</w:t>
      </w:r>
      <w:r w:rsidRPr="002A22C9">
        <w:rPr>
          <w:rFonts w:ascii="Cambria" w:hAnsi="Cambria"/>
        </w:rPr>
        <w:t>"</w:t>
      </w:r>
    </w:p>
    <w:p w14:paraId="5F5C1501"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第二层（主体描述）：</w:t>
      </w:r>
      <w:r w:rsidRPr="002A22C9">
        <w:rPr>
          <w:rFonts w:ascii="Cambria" w:hAnsi="Cambria"/>
        </w:rPr>
        <w:t>"</w:t>
      </w:r>
      <w:r w:rsidRPr="002A22C9">
        <w:rPr>
          <w:rFonts w:ascii="Cambria" w:hAnsi="Cambria"/>
        </w:rPr>
        <w:t>风格化的</w:t>
      </w:r>
      <w:r w:rsidRPr="002A22C9">
        <w:rPr>
          <w:rFonts w:ascii="Cambria" w:hAnsi="Cambria"/>
        </w:rPr>
        <w:t>[</w:t>
      </w:r>
      <w:r w:rsidRPr="002A22C9">
        <w:rPr>
          <w:rFonts w:ascii="Cambria" w:hAnsi="Cambria"/>
        </w:rPr>
        <w:t>主体</w:t>
      </w:r>
      <w:r w:rsidRPr="002A22C9">
        <w:rPr>
          <w:rFonts w:ascii="Cambria" w:hAnsi="Cambria"/>
        </w:rPr>
        <w:t xml:space="preserve">]" </w:t>
      </w:r>
      <w:r w:rsidRPr="002A22C9">
        <w:rPr>
          <w:rFonts w:ascii="Cambria" w:hAnsi="Cambria"/>
        </w:rPr>
        <w:t>或</w:t>
      </w:r>
      <w:r w:rsidRPr="002A22C9">
        <w:rPr>
          <w:rFonts w:ascii="Cambria" w:hAnsi="Cambria"/>
        </w:rPr>
        <w:t xml:space="preserve"> "</w:t>
      </w:r>
      <w:r w:rsidRPr="002A22C9">
        <w:rPr>
          <w:rFonts w:ascii="Cambria" w:hAnsi="Cambria"/>
        </w:rPr>
        <w:t>意象化的</w:t>
      </w:r>
      <w:r w:rsidRPr="002A22C9">
        <w:rPr>
          <w:rFonts w:ascii="Cambria" w:hAnsi="Cambria"/>
        </w:rPr>
        <w:t>[</w:t>
      </w:r>
      <w:r w:rsidRPr="002A22C9">
        <w:rPr>
          <w:rFonts w:ascii="Cambria" w:hAnsi="Cambria"/>
        </w:rPr>
        <w:t>概念</w:t>
      </w:r>
      <w:r w:rsidRPr="002A22C9">
        <w:rPr>
          <w:rFonts w:ascii="Cambria" w:hAnsi="Cambria"/>
        </w:rPr>
        <w:t xml:space="preserve">]"  </w:t>
      </w:r>
    </w:p>
    <w:p w14:paraId="6A9EBE33"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第三层（材质指定）：</w:t>
      </w:r>
      <w:r w:rsidRPr="002A22C9">
        <w:rPr>
          <w:rFonts w:ascii="Cambria" w:hAnsi="Cambria"/>
        </w:rPr>
        <w:t>"</w:t>
      </w:r>
      <w:r w:rsidRPr="002A22C9">
        <w:rPr>
          <w:rFonts w:ascii="Cambria" w:hAnsi="Cambria"/>
        </w:rPr>
        <w:t>由</w:t>
      </w:r>
      <w:r w:rsidRPr="002A22C9">
        <w:rPr>
          <w:rFonts w:ascii="Cambria" w:hAnsi="Cambria"/>
        </w:rPr>
        <w:t>[</w:t>
      </w:r>
      <w:r w:rsidRPr="002A22C9">
        <w:rPr>
          <w:rFonts w:ascii="Cambria" w:hAnsi="Cambria"/>
        </w:rPr>
        <w:t>颜色</w:t>
      </w:r>
      <w:r w:rsidRPr="002A22C9">
        <w:rPr>
          <w:rFonts w:ascii="Cambria" w:hAnsi="Cambria"/>
        </w:rPr>
        <w:t>]</w:t>
      </w:r>
      <w:r w:rsidRPr="002A22C9">
        <w:rPr>
          <w:rFonts w:ascii="Cambria" w:hAnsi="Cambria"/>
        </w:rPr>
        <w:t>发光线条构成</w:t>
      </w:r>
      <w:r w:rsidRPr="002A22C9">
        <w:rPr>
          <w:rFonts w:ascii="Cambria" w:hAnsi="Cambria"/>
        </w:rPr>
        <w:t>" + "</w:t>
      </w:r>
      <w:r w:rsidRPr="002A22C9">
        <w:rPr>
          <w:rFonts w:ascii="Cambria" w:hAnsi="Cambria"/>
        </w:rPr>
        <w:t>深邃暗背景</w:t>
      </w:r>
      <w:r w:rsidRPr="002A22C9">
        <w:rPr>
          <w:rFonts w:ascii="Cambria" w:hAnsi="Cambria"/>
        </w:rPr>
        <w:t>"</w:t>
      </w:r>
    </w:p>
    <w:p w14:paraId="66F38783" w14:textId="77777777" w:rsidR="00686ACE" w:rsidRPr="002A22C9" w:rsidRDefault="00686ACE" w:rsidP="00686ACE">
      <w:pPr>
        <w:ind w:firstLine="480"/>
        <w:rPr>
          <w:rFonts w:ascii="Cambria" w:hAnsi="Cambria"/>
        </w:rPr>
      </w:pPr>
    </w:p>
    <w:p w14:paraId="27A29664"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文字生成规则（如需要）</w:t>
      </w:r>
    </w:p>
    <w:p w14:paraId="23704017"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位置要求：文字避开底部字幕区域</w:t>
      </w:r>
    </w:p>
    <w:p w14:paraId="245769F4"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字体选择：根据历史时期选择合适字体（隶书</w:t>
      </w:r>
      <w:r w:rsidRPr="002A22C9">
        <w:rPr>
          <w:rFonts w:ascii="Cambria" w:hAnsi="Cambria"/>
        </w:rPr>
        <w:t>/</w:t>
      </w:r>
      <w:r w:rsidRPr="002A22C9">
        <w:rPr>
          <w:rFonts w:ascii="Cambria" w:hAnsi="Cambria"/>
        </w:rPr>
        <w:t>行书</w:t>
      </w:r>
      <w:r w:rsidRPr="002A22C9">
        <w:rPr>
          <w:rFonts w:ascii="Cambria" w:hAnsi="Cambria"/>
        </w:rPr>
        <w:t>/</w:t>
      </w:r>
      <w:r w:rsidRPr="002A22C9">
        <w:rPr>
          <w:rFonts w:ascii="Cambria" w:hAnsi="Cambria"/>
        </w:rPr>
        <w:t>宋体</w:t>
      </w:r>
      <w:r>
        <w:rPr>
          <w:rFonts w:ascii="Cambria" w:hAnsi="Cambria" w:hint="eastAsia"/>
        </w:rPr>
        <w:t>等合适的字体</w:t>
      </w:r>
      <w:r w:rsidRPr="002A22C9">
        <w:rPr>
          <w:rFonts w:ascii="Cambria" w:hAnsi="Cambria"/>
        </w:rPr>
        <w:t>）</w:t>
      </w:r>
    </w:p>
    <w:p w14:paraId="488886F0"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融合方式：</w:t>
      </w:r>
      <w:r w:rsidRPr="002A22C9">
        <w:rPr>
          <w:rFonts w:ascii="Cambria" w:hAnsi="Cambria"/>
        </w:rPr>
        <w:t>"</w:t>
      </w:r>
      <w:r w:rsidRPr="002A22C9">
        <w:rPr>
          <w:rFonts w:ascii="Cambria" w:hAnsi="Cambria"/>
        </w:rPr>
        <w:t>文字以发光线条形式自然融入画面意境</w:t>
      </w:r>
      <w:r w:rsidRPr="002A22C9">
        <w:rPr>
          <w:rFonts w:ascii="Cambria" w:hAnsi="Cambria"/>
        </w:rPr>
        <w:t>"</w:t>
      </w:r>
    </w:p>
    <w:p w14:paraId="38AD8219" w14:textId="77777777" w:rsidR="00686ACE" w:rsidRPr="002A22C9" w:rsidRDefault="00686ACE" w:rsidP="00686ACE">
      <w:pPr>
        <w:ind w:firstLine="480"/>
        <w:rPr>
          <w:rFonts w:ascii="Cambria" w:hAnsi="Cambria"/>
        </w:rPr>
      </w:pPr>
    </w:p>
    <w:p w14:paraId="7364DBE9"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分镜生成步骤</w:t>
      </w:r>
    </w:p>
    <w:p w14:paraId="7F5569E2" w14:textId="77777777" w:rsidR="00686ACE" w:rsidRPr="002A22C9" w:rsidRDefault="00686ACE" w:rsidP="00686ACE">
      <w:pPr>
        <w:ind w:firstLine="480"/>
        <w:rPr>
          <w:rFonts w:ascii="Cambria" w:hAnsi="Cambria"/>
        </w:rPr>
      </w:pPr>
      <w:r w:rsidRPr="002A22C9">
        <w:rPr>
          <w:rFonts w:ascii="Cambria" w:hAnsi="Cambria"/>
        </w:rPr>
        <w:t xml:space="preserve">1. </w:t>
      </w:r>
      <w:r w:rsidRPr="002A22C9">
        <w:rPr>
          <w:rFonts w:ascii="Cambria" w:hAnsi="Cambria"/>
        </w:rPr>
        <w:t>阅读理解</w:t>
      </w:r>
      <w:r w:rsidRPr="002A22C9">
        <w:rPr>
          <w:rFonts w:ascii="Cambria" w:hAnsi="Cambria"/>
        </w:rPr>
        <w:t>"content"</w:t>
      </w:r>
      <w:r w:rsidRPr="002A22C9">
        <w:rPr>
          <w:rFonts w:ascii="Cambria" w:hAnsi="Cambria"/>
        </w:rPr>
        <w:t>文本内容和哲学概念</w:t>
      </w:r>
    </w:p>
    <w:p w14:paraId="0ACC0734" w14:textId="77777777" w:rsidR="00686ACE" w:rsidRPr="002A22C9" w:rsidRDefault="00686ACE" w:rsidP="00686ACE">
      <w:pPr>
        <w:ind w:firstLine="480"/>
        <w:rPr>
          <w:rFonts w:ascii="Cambria" w:hAnsi="Cambria"/>
        </w:rPr>
      </w:pPr>
      <w:r w:rsidRPr="002A22C9">
        <w:rPr>
          <w:rFonts w:ascii="Cambria" w:hAnsi="Cambria"/>
        </w:rPr>
        <w:t xml:space="preserve">2. </w:t>
      </w:r>
      <w:r w:rsidRPr="002A22C9">
        <w:rPr>
          <w:rFonts w:ascii="Cambria" w:hAnsi="Cambria"/>
        </w:rPr>
        <w:t>分析涉及的哲学意境、历史背景、情感基调</w:t>
      </w:r>
    </w:p>
    <w:p w14:paraId="503D125B" w14:textId="77777777" w:rsidR="00686ACE" w:rsidRPr="002A22C9" w:rsidRDefault="00686ACE" w:rsidP="00686ACE">
      <w:pPr>
        <w:ind w:firstLine="480"/>
        <w:rPr>
          <w:rFonts w:ascii="Cambria" w:hAnsi="Cambria"/>
        </w:rPr>
      </w:pPr>
      <w:r w:rsidRPr="002A22C9">
        <w:rPr>
          <w:rFonts w:ascii="Cambria" w:hAnsi="Cambria"/>
        </w:rPr>
        <w:t xml:space="preserve">3. </w:t>
      </w:r>
      <w:r w:rsidRPr="002A22C9">
        <w:rPr>
          <w:rFonts w:ascii="Cambria" w:hAnsi="Cambria"/>
        </w:rPr>
        <w:t>识别角色对话，按</w:t>
      </w:r>
      <w:r w:rsidRPr="002A22C9">
        <w:rPr>
          <w:rFonts w:ascii="Cambria" w:hAnsi="Cambria"/>
        </w:rPr>
        <w:t>"//"</w:t>
      </w:r>
      <w:r w:rsidRPr="002A22C9">
        <w:rPr>
          <w:rFonts w:ascii="Cambria" w:hAnsi="Cambria"/>
        </w:rPr>
        <w:t>切分文本</w:t>
      </w:r>
    </w:p>
    <w:p w14:paraId="51F61D4D" w14:textId="77777777" w:rsidR="00686ACE" w:rsidRPr="002A22C9" w:rsidRDefault="00686ACE" w:rsidP="00686ACE">
      <w:pPr>
        <w:ind w:firstLine="480"/>
        <w:rPr>
          <w:rFonts w:ascii="Cambria" w:hAnsi="Cambria"/>
        </w:rPr>
      </w:pPr>
      <w:r w:rsidRPr="002A22C9">
        <w:rPr>
          <w:rFonts w:ascii="Cambria" w:hAnsi="Cambria"/>
        </w:rPr>
        <w:t xml:space="preserve">4. </w:t>
      </w:r>
      <w:r w:rsidRPr="002A22C9">
        <w:rPr>
          <w:rFonts w:ascii="Cambria" w:hAnsi="Cambria"/>
        </w:rPr>
        <w:t>为每个单元创造性构建视觉隐喻，避免近期重复</w:t>
      </w:r>
    </w:p>
    <w:p w14:paraId="69CEF08E" w14:textId="77777777" w:rsidR="00686ACE" w:rsidRPr="002A22C9" w:rsidRDefault="00686ACE" w:rsidP="00686ACE">
      <w:pPr>
        <w:ind w:firstLine="480"/>
        <w:rPr>
          <w:rFonts w:ascii="Cambria" w:hAnsi="Cambria"/>
        </w:rPr>
      </w:pPr>
      <w:r w:rsidRPr="002A22C9">
        <w:rPr>
          <w:rFonts w:ascii="Cambria" w:hAnsi="Cambria"/>
        </w:rPr>
        <w:t xml:space="preserve">5. </w:t>
      </w:r>
      <w:r w:rsidRPr="002A22C9">
        <w:rPr>
          <w:rFonts w:ascii="Cambria" w:hAnsi="Cambria"/>
        </w:rPr>
        <w:t>按照创造性提示词结构生成</w:t>
      </w:r>
      <w:r w:rsidRPr="002A22C9">
        <w:rPr>
          <w:rFonts w:ascii="Cambria" w:hAnsi="Cambria"/>
        </w:rPr>
        <w:t>"qwen_prompt"</w:t>
      </w:r>
    </w:p>
    <w:p w14:paraId="42EF72C5" w14:textId="77777777" w:rsidR="00686ACE" w:rsidRPr="002A22C9" w:rsidRDefault="00686ACE" w:rsidP="00686ACE">
      <w:pPr>
        <w:ind w:firstLine="480"/>
        <w:rPr>
          <w:rFonts w:ascii="Cambria" w:hAnsi="Cambria"/>
        </w:rPr>
      </w:pPr>
      <w:r w:rsidRPr="002A22C9">
        <w:rPr>
          <w:rFonts w:ascii="Cambria" w:hAnsi="Cambria"/>
        </w:rPr>
        <w:t xml:space="preserve">6. </w:t>
      </w:r>
      <w:r w:rsidRPr="002A22C9">
        <w:rPr>
          <w:rFonts w:ascii="Cambria" w:hAnsi="Cambria"/>
        </w:rPr>
        <w:t>校验意境准确性、创造性、动态表现力、技术合规性</w:t>
      </w:r>
    </w:p>
    <w:p w14:paraId="7712BAB7" w14:textId="77777777" w:rsidR="00686ACE" w:rsidRPr="002A22C9" w:rsidRDefault="00686ACE" w:rsidP="00686ACE">
      <w:pPr>
        <w:ind w:firstLine="480"/>
        <w:rPr>
          <w:rFonts w:ascii="Cambria" w:hAnsi="Cambria"/>
        </w:rPr>
      </w:pPr>
      <w:r w:rsidRPr="002A22C9">
        <w:rPr>
          <w:rFonts w:ascii="Cambria" w:hAnsi="Cambria"/>
        </w:rPr>
        <w:t xml:space="preserve">7. </w:t>
      </w:r>
      <w:r w:rsidRPr="002A22C9">
        <w:rPr>
          <w:rFonts w:ascii="Cambria" w:hAnsi="Cambria"/>
        </w:rPr>
        <w:t>输出</w:t>
      </w:r>
      <w:r w:rsidRPr="002A22C9">
        <w:rPr>
          <w:rFonts w:ascii="Cambria" w:hAnsi="Cambria"/>
        </w:rPr>
        <w:t>JSON</w:t>
      </w:r>
      <w:r w:rsidRPr="002A22C9">
        <w:rPr>
          <w:rFonts w:ascii="Cambria" w:hAnsi="Cambria"/>
        </w:rPr>
        <w:t>格式结果</w:t>
      </w:r>
    </w:p>
    <w:p w14:paraId="249205CE" w14:textId="77777777" w:rsidR="00686ACE" w:rsidRPr="002A22C9" w:rsidRDefault="00686ACE" w:rsidP="00686ACE">
      <w:pPr>
        <w:ind w:firstLine="480"/>
        <w:rPr>
          <w:rFonts w:ascii="Cambria" w:hAnsi="Cambria"/>
        </w:rPr>
      </w:pPr>
    </w:p>
    <w:p w14:paraId="10F5651D"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创造性视觉化指导原则</w:t>
      </w:r>
    </w:p>
    <w:p w14:paraId="3134C2A2" w14:textId="77777777" w:rsidR="00686ACE" w:rsidRPr="002A22C9" w:rsidRDefault="00686ACE" w:rsidP="00686ACE">
      <w:pPr>
        <w:ind w:firstLine="480"/>
        <w:rPr>
          <w:rFonts w:ascii="Cambria" w:hAnsi="Cambria"/>
        </w:rPr>
      </w:pPr>
    </w:p>
    <w:p w14:paraId="501B8410"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意境构建</w:t>
      </w:r>
      <w:r>
        <w:rPr>
          <w:rFonts w:ascii="Cambria" w:hAnsi="Cambria" w:hint="eastAsia"/>
        </w:rPr>
        <w:t>示例</w:t>
      </w:r>
      <w:r w:rsidRPr="002A22C9">
        <w:rPr>
          <w:rFonts w:ascii="Cambria" w:hAnsi="Cambria"/>
        </w:rPr>
        <w:t>（非强制映射）</w:t>
      </w:r>
    </w:p>
    <w:p w14:paraId="4AA63107" w14:textId="77777777" w:rsidR="00686ACE" w:rsidRPr="002A22C9" w:rsidRDefault="00686ACE" w:rsidP="00686ACE">
      <w:pPr>
        <w:ind w:firstLine="480"/>
        <w:rPr>
          <w:rFonts w:ascii="Cambria" w:hAnsi="Cambria"/>
        </w:rPr>
      </w:pPr>
      <w:r w:rsidRPr="002A22C9">
        <w:rPr>
          <w:rFonts w:ascii="Cambria" w:hAnsi="Cambria"/>
        </w:rPr>
        <w:t>鼓励用多样化的视觉隐喻表达同一哲学概念：</w:t>
      </w:r>
    </w:p>
    <w:p w14:paraId="64B3C3DD" w14:textId="77777777" w:rsidR="00686ACE" w:rsidRPr="002A22C9" w:rsidRDefault="00686ACE" w:rsidP="00686ACE">
      <w:pPr>
        <w:ind w:firstLine="480"/>
        <w:rPr>
          <w:rFonts w:ascii="Cambria" w:hAnsi="Cambria"/>
        </w:rPr>
      </w:pPr>
      <w:r w:rsidRPr="002A22C9">
        <w:rPr>
          <w:rFonts w:ascii="Cambria" w:hAnsi="Cambria"/>
        </w:rPr>
        <w:t>- "</w:t>
      </w:r>
      <w:r w:rsidRPr="002A22C9">
        <w:rPr>
          <w:rFonts w:ascii="Cambria" w:hAnsi="Cambria"/>
        </w:rPr>
        <w:t>天道</w:t>
      </w:r>
      <w:r w:rsidRPr="002A22C9">
        <w:rPr>
          <w:rFonts w:ascii="Cambria" w:hAnsi="Cambria"/>
        </w:rPr>
        <w:t>"</w:t>
      </w:r>
      <w:r w:rsidRPr="002A22C9">
        <w:rPr>
          <w:rFonts w:ascii="Cambria" w:hAnsi="Cambria"/>
        </w:rPr>
        <w:t>可以表现为：星轨、水波、织锦、音乐律动、光网</w:t>
      </w:r>
      <w:r w:rsidRPr="002A22C9">
        <w:rPr>
          <w:rFonts w:ascii="Cambria" w:hAnsi="Cambria"/>
        </w:rPr>
        <w:t>...</w:t>
      </w:r>
    </w:p>
    <w:p w14:paraId="5F6DEBD2" w14:textId="77777777" w:rsidR="00686ACE" w:rsidRPr="002A22C9" w:rsidRDefault="00686ACE" w:rsidP="00686ACE">
      <w:pPr>
        <w:ind w:firstLine="480"/>
        <w:rPr>
          <w:rFonts w:ascii="Cambria" w:hAnsi="Cambria"/>
        </w:rPr>
      </w:pPr>
      <w:r w:rsidRPr="002A22C9">
        <w:rPr>
          <w:rFonts w:ascii="Cambria" w:hAnsi="Cambria"/>
        </w:rPr>
        <w:t>- "</w:t>
      </w:r>
      <w:r w:rsidRPr="002A22C9">
        <w:rPr>
          <w:rFonts w:ascii="Cambria" w:hAnsi="Cambria"/>
        </w:rPr>
        <w:t>阴阳</w:t>
      </w:r>
      <w:r w:rsidRPr="002A22C9">
        <w:rPr>
          <w:rFonts w:ascii="Cambria" w:hAnsi="Cambria"/>
        </w:rPr>
        <w:t>"</w:t>
      </w:r>
      <w:r w:rsidRPr="002A22C9">
        <w:rPr>
          <w:rFonts w:ascii="Cambria" w:hAnsi="Cambria"/>
        </w:rPr>
        <w:t>可以表现为：双色舞动、光影交错、昼夜更替、呼吸韵律</w:t>
      </w:r>
      <w:r w:rsidRPr="002A22C9">
        <w:rPr>
          <w:rFonts w:ascii="Cambria" w:hAnsi="Cambria"/>
        </w:rPr>
        <w:t>...</w:t>
      </w:r>
    </w:p>
    <w:p w14:paraId="16FCBEC5" w14:textId="77777777" w:rsidR="00686ACE" w:rsidRPr="002A22C9" w:rsidRDefault="00686ACE" w:rsidP="00686ACE">
      <w:pPr>
        <w:ind w:firstLine="480"/>
        <w:rPr>
          <w:rFonts w:ascii="Cambria" w:hAnsi="Cambria"/>
        </w:rPr>
      </w:pPr>
      <w:r w:rsidRPr="002A22C9">
        <w:rPr>
          <w:rFonts w:ascii="Cambria" w:hAnsi="Cambria"/>
        </w:rPr>
        <w:t>- "</w:t>
      </w:r>
      <w:r w:rsidRPr="002A22C9">
        <w:rPr>
          <w:rFonts w:ascii="Cambria" w:hAnsi="Cambria"/>
        </w:rPr>
        <w:t>理气</w:t>
      </w:r>
      <w:r w:rsidRPr="002A22C9">
        <w:rPr>
          <w:rFonts w:ascii="Cambria" w:hAnsi="Cambria"/>
        </w:rPr>
        <w:t>"</w:t>
      </w:r>
      <w:r w:rsidRPr="002A22C9">
        <w:rPr>
          <w:rFonts w:ascii="Cambria" w:hAnsi="Cambria"/>
        </w:rPr>
        <w:t>可以表现为：能量流动、层次光带、脉络网络、场域线条</w:t>
      </w:r>
      <w:r w:rsidRPr="002A22C9">
        <w:rPr>
          <w:rFonts w:ascii="Cambria" w:hAnsi="Cambria"/>
        </w:rPr>
        <w:t>...</w:t>
      </w:r>
    </w:p>
    <w:p w14:paraId="792F391F" w14:textId="77777777" w:rsidR="00686ACE" w:rsidRPr="002A22C9" w:rsidRDefault="00686ACE" w:rsidP="00686ACE">
      <w:pPr>
        <w:ind w:firstLine="480"/>
        <w:rPr>
          <w:rFonts w:ascii="Cambria" w:hAnsi="Cambria"/>
        </w:rPr>
      </w:pPr>
      <w:r w:rsidRPr="002A22C9">
        <w:rPr>
          <w:rFonts w:ascii="Cambria" w:hAnsi="Cambria"/>
        </w:rPr>
        <w:t>要求：必须创造性地构建哲学意境，避免重复使用相同视觉隐喻</w:t>
      </w:r>
    </w:p>
    <w:p w14:paraId="23AF44E3" w14:textId="77777777" w:rsidR="00686ACE" w:rsidRPr="002A22C9" w:rsidRDefault="00686ACE" w:rsidP="00686ACE">
      <w:pPr>
        <w:ind w:firstLine="480"/>
        <w:rPr>
          <w:rFonts w:ascii="Cambria" w:hAnsi="Cambria"/>
        </w:rPr>
      </w:pPr>
    </w:p>
    <w:p w14:paraId="15F27E3A"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动态生命力注入</w:t>
      </w:r>
    </w:p>
    <w:p w14:paraId="12E12EAC" w14:textId="77777777" w:rsidR="00686ACE" w:rsidRPr="002A22C9" w:rsidRDefault="00686ACE" w:rsidP="00686ACE">
      <w:pPr>
        <w:ind w:firstLine="480"/>
        <w:rPr>
          <w:rFonts w:ascii="Cambria" w:hAnsi="Cambria"/>
        </w:rPr>
      </w:pPr>
      <w:r w:rsidRPr="002A22C9">
        <w:rPr>
          <w:rFonts w:ascii="Cambria" w:hAnsi="Cambria"/>
        </w:rPr>
        <w:lastRenderedPageBreak/>
        <w:t>必须包含至少一个动态描述：</w:t>
      </w:r>
    </w:p>
    <w:p w14:paraId="63C8276B" w14:textId="77777777" w:rsidR="00686ACE" w:rsidRPr="002A22C9" w:rsidRDefault="00686ACE" w:rsidP="00686ACE">
      <w:pPr>
        <w:ind w:firstLine="480"/>
        <w:rPr>
          <w:rFonts w:ascii="Cambria" w:hAnsi="Cambria"/>
        </w:rPr>
      </w:pPr>
      <w:r w:rsidRPr="002A22C9">
        <w:rPr>
          <w:rFonts w:ascii="Cambria" w:hAnsi="Cambria"/>
        </w:rPr>
        <w:t>- "</w:t>
      </w:r>
      <w:r w:rsidRPr="002A22C9">
        <w:rPr>
          <w:rFonts w:ascii="Cambria" w:hAnsi="Cambria"/>
        </w:rPr>
        <w:t>光点如宇宙呼吸般明灭</w:t>
      </w:r>
      <w:r w:rsidRPr="002A22C9">
        <w:rPr>
          <w:rFonts w:ascii="Cambria" w:hAnsi="Cambria"/>
        </w:rPr>
        <w:t>"</w:t>
      </w:r>
    </w:p>
    <w:p w14:paraId="109D10C9" w14:textId="77777777" w:rsidR="00686ACE" w:rsidRPr="002A22C9" w:rsidRDefault="00686ACE" w:rsidP="00686ACE">
      <w:pPr>
        <w:ind w:firstLine="480"/>
        <w:rPr>
          <w:rFonts w:ascii="Cambria" w:hAnsi="Cambria"/>
        </w:rPr>
      </w:pPr>
      <w:r w:rsidRPr="002A22C9">
        <w:rPr>
          <w:rFonts w:ascii="Cambria" w:hAnsi="Cambria"/>
        </w:rPr>
        <w:t>- "</w:t>
      </w:r>
      <w:r w:rsidRPr="002A22C9">
        <w:rPr>
          <w:rFonts w:ascii="Cambria" w:hAnsi="Cambria"/>
        </w:rPr>
        <w:t>线条似思想流变般延展</w:t>
      </w:r>
      <w:r w:rsidRPr="002A22C9">
        <w:rPr>
          <w:rFonts w:ascii="Cambria" w:hAnsi="Cambria"/>
        </w:rPr>
        <w:t xml:space="preserve">"  </w:t>
      </w:r>
    </w:p>
    <w:p w14:paraId="7499AB7C" w14:textId="77777777" w:rsidR="00686ACE" w:rsidRPr="002A22C9" w:rsidRDefault="00686ACE" w:rsidP="00686ACE">
      <w:pPr>
        <w:ind w:firstLine="480"/>
        <w:rPr>
          <w:rFonts w:ascii="Cambria" w:hAnsi="Cambria"/>
        </w:rPr>
      </w:pPr>
      <w:r w:rsidRPr="002A22C9">
        <w:rPr>
          <w:rFonts w:ascii="Cambria" w:hAnsi="Cambria"/>
        </w:rPr>
        <w:t>- "</w:t>
      </w:r>
      <w:r w:rsidRPr="002A22C9">
        <w:rPr>
          <w:rFonts w:ascii="Cambria" w:hAnsi="Cambria"/>
        </w:rPr>
        <w:t>构图充满生命成长的动感</w:t>
      </w:r>
      <w:r w:rsidRPr="002A22C9">
        <w:rPr>
          <w:rFonts w:ascii="Cambria" w:hAnsi="Cambria"/>
        </w:rPr>
        <w:t>"</w:t>
      </w:r>
    </w:p>
    <w:p w14:paraId="4654A44A" w14:textId="77777777" w:rsidR="00686ACE" w:rsidRPr="002A22C9" w:rsidRDefault="00686ACE" w:rsidP="00686ACE">
      <w:pPr>
        <w:ind w:firstLine="480"/>
        <w:rPr>
          <w:rFonts w:ascii="Cambria" w:hAnsi="Cambria"/>
        </w:rPr>
      </w:pPr>
      <w:r w:rsidRPr="002A22C9">
        <w:rPr>
          <w:rFonts w:ascii="Cambria" w:hAnsi="Cambria"/>
        </w:rPr>
        <w:t>- "</w:t>
      </w:r>
      <w:r w:rsidRPr="002A22C9">
        <w:rPr>
          <w:rFonts w:ascii="Cambria" w:hAnsi="Cambria"/>
        </w:rPr>
        <w:t>色彩随情感韵律渐变流转</w:t>
      </w:r>
      <w:r w:rsidRPr="002A22C9">
        <w:rPr>
          <w:rFonts w:ascii="Cambria" w:hAnsi="Cambria"/>
        </w:rPr>
        <w:t>"</w:t>
      </w:r>
    </w:p>
    <w:p w14:paraId="382F889E" w14:textId="77777777" w:rsidR="00686ACE" w:rsidRPr="002A22C9" w:rsidRDefault="00686ACE" w:rsidP="00686ACE">
      <w:pPr>
        <w:ind w:firstLine="480"/>
        <w:rPr>
          <w:rFonts w:ascii="Cambria" w:hAnsi="Cambria"/>
        </w:rPr>
      </w:pPr>
      <w:r w:rsidRPr="002A22C9">
        <w:rPr>
          <w:rFonts w:ascii="Cambria" w:hAnsi="Cambria"/>
        </w:rPr>
        <w:t>- "</w:t>
      </w:r>
      <w:r w:rsidRPr="002A22C9">
        <w:rPr>
          <w:rFonts w:ascii="Cambria" w:hAnsi="Cambria"/>
        </w:rPr>
        <w:t>元素如气韵周流循环不息</w:t>
      </w:r>
      <w:r w:rsidRPr="002A22C9">
        <w:rPr>
          <w:rFonts w:ascii="Cambria" w:hAnsi="Cambria"/>
        </w:rPr>
        <w:t>"</w:t>
      </w:r>
    </w:p>
    <w:p w14:paraId="1298F828" w14:textId="77777777" w:rsidR="00686ACE" w:rsidRPr="002A22C9" w:rsidRDefault="00686ACE" w:rsidP="00686ACE">
      <w:pPr>
        <w:ind w:firstLine="480"/>
        <w:rPr>
          <w:rFonts w:ascii="Cambria" w:hAnsi="Cambria"/>
        </w:rPr>
      </w:pPr>
    </w:p>
    <w:p w14:paraId="1174D972"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创造性约束</w:t>
      </w:r>
    </w:p>
    <w:p w14:paraId="4AC6A5C2"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禁止在三期视频内重复使用完全相同的视觉隐喻组合</w:t>
      </w:r>
    </w:p>
    <w:p w14:paraId="41D1D7EC"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鼓励从中国古典文学、艺术、自然中汲取灵感</w:t>
      </w:r>
    </w:p>
    <w:p w14:paraId="2A554769"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要求每个画面都有独特的</w:t>
      </w:r>
      <w:r w:rsidRPr="002A22C9">
        <w:rPr>
          <w:rFonts w:ascii="Cambria" w:hAnsi="Cambria"/>
        </w:rPr>
        <w:t>"</w:t>
      </w:r>
      <w:r w:rsidRPr="002A22C9">
        <w:rPr>
          <w:rFonts w:ascii="Cambria" w:hAnsi="Cambria"/>
        </w:rPr>
        <w:t>气韵生动</w:t>
      </w:r>
      <w:r w:rsidRPr="002A22C9">
        <w:rPr>
          <w:rFonts w:ascii="Cambria" w:hAnsi="Cambria"/>
        </w:rPr>
        <w:t>"</w:t>
      </w:r>
    </w:p>
    <w:p w14:paraId="24A15659" w14:textId="77777777" w:rsidR="00686ACE" w:rsidRPr="002A22C9" w:rsidRDefault="00686ACE" w:rsidP="00686ACE">
      <w:pPr>
        <w:ind w:firstLine="480"/>
        <w:rPr>
          <w:rFonts w:ascii="Cambria" w:hAnsi="Cambria"/>
        </w:rPr>
      </w:pPr>
    </w:p>
    <w:p w14:paraId="5C7A4795"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验证机制</w:t>
      </w:r>
    </w:p>
    <w:p w14:paraId="5A190242" w14:textId="77777777" w:rsidR="00686ACE" w:rsidRPr="002A22C9" w:rsidRDefault="00686ACE" w:rsidP="00686ACE">
      <w:pPr>
        <w:ind w:firstLine="480"/>
        <w:rPr>
          <w:rFonts w:ascii="Cambria" w:hAnsi="Cambria"/>
        </w:rPr>
      </w:pPr>
      <w:r w:rsidRPr="002A22C9">
        <w:rPr>
          <w:rFonts w:ascii="Cambria" w:hAnsi="Cambria"/>
        </w:rPr>
        <w:t xml:space="preserve">1. </w:t>
      </w:r>
      <w:r w:rsidRPr="002A22C9">
        <w:rPr>
          <w:rFonts w:ascii="Cambria" w:hAnsi="Cambria"/>
        </w:rPr>
        <w:t>检查</w:t>
      </w:r>
      <w:r w:rsidRPr="002A22C9">
        <w:rPr>
          <w:rFonts w:ascii="Cambria" w:hAnsi="Cambria"/>
        </w:rPr>
        <w:t>"gender"</w:t>
      </w:r>
      <w:r w:rsidRPr="002A22C9">
        <w:rPr>
          <w:rFonts w:ascii="Cambria" w:hAnsi="Cambria"/>
        </w:rPr>
        <w:t>字段是否正确分配</w:t>
      </w:r>
    </w:p>
    <w:p w14:paraId="0C7883BC" w14:textId="77777777" w:rsidR="00686ACE" w:rsidRPr="002A22C9" w:rsidRDefault="00686ACE" w:rsidP="00686ACE">
      <w:pPr>
        <w:ind w:firstLine="480"/>
        <w:rPr>
          <w:rFonts w:ascii="Cambria" w:hAnsi="Cambria"/>
        </w:rPr>
      </w:pPr>
      <w:r w:rsidRPr="002A22C9">
        <w:rPr>
          <w:rFonts w:ascii="Cambria" w:hAnsi="Cambria"/>
        </w:rPr>
        <w:t xml:space="preserve">2. </w:t>
      </w:r>
      <w:r w:rsidRPr="002A22C9">
        <w:rPr>
          <w:rFonts w:ascii="Cambria" w:hAnsi="Cambria"/>
        </w:rPr>
        <w:t>检查</w:t>
      </w:r>
      <w:r w:rsidRPr="002A22C9">
        <w:rPr>
          <w:rFonts w:ascii="Cambria" w:hAnsi="Cambria"/>
        </w:rPr>
        <w:t>"caption"</w:t>
      </w:r>
      <w:r w:rsidRPr="002A22C9">
        <w:rPr>
          <w:rFonts w:ascii="Cambria" w:hAnsi="Cambria"/>
        </w:rPr>
        <w:t>是否与切分后原文完全一致</w:t>
      </w:r>
    </w:p>
    <w:p w14:paraId="06626A0A" w14:textId="77777777" w:rsidR="00686ACE" w:rsidRPr="002A22C9" w:rsidRDefault="00686ACE" w:rsidP="00686ACE">
      <w:pPr>
        <w:ind w:firstLine="480"/>
        <w:rPr>
          <w:rFonts w:ascii="Cambria" w:hAnsi="Cambria"/>
        </w:rPr>
      </w:pPr>
      <w:r w:rsidRPr="002A22C9">
        <w:rPr>
          <w:rFonts w:ascii="Cambria" w:hAnsi="Cambria"/>
        </w:rPr>
        <w:t xml:space="preserve">3. </w:t>
      </w:r>
      <w:r w:rsidRPr="002A22C9">
        <w:rPr>
          <w:rFonts w:ascii="Cambria" w:hAnsi="Cambria"/>
        </w:rPr>
        <w:t>验证</w:t>
      </w:r>
      <w:r w:rsidRPr="002A22C9">
        <w:rPr>
          <w:rFonts w:ascii="Cambria" w:hAnsi="Cambria"/>
        </w:rPr>
        <w:t>"qwen_prompt"</w:t>
      </w:r>
      <w:r w:rsidRPr="002A22C9">
        <w:rPr>
          <w:rFonts w:ascii="Cambria" w:hAnsi="Cambria"/>
        </w:rPr>
        <w:t>是否以画风锚点词开头</w:t>
      </w:r>
    </w:p>
    <w:p w14:paraId="088AB197" w14:textId="77777777" w:rsidR="00686ACE" w:rsidRPr="002A22C9" w:rsidRDefault="00686ACE" w:rsidP="00686ACE">
      <w:pPr>
        <w:ind w:firstLine="480"/>
        <w:rPr>
          <w:rFonts w:ascii="Cambria" w:hAnsi="Cambria"/>
        </w:rPr>
      </w:pPr>
      <w:r w:rsidRPr="002A22C9">
        <w:rPr>
          <w:rFonts w:ascii="Cambria" w:hAnsi="Cambria"/>
        </w:rPr>
        <w:t xml:space="preserve">4. </w:t>
      </w:r>
      <w:r w:rsidRPr="002A22C9">
        <w:rPr>
          <w:rFonts w:ascii="Cambria" w:hAnsi="Cambria"/>
        </w:rPr>
        <w:t>检查是否包含创造性的意境构建和动态描述</w:t>
      </w:r>
    </w:p>
    <w:p w14:paraId="4BCBAAEC" w14:textId="77777777" w:rsidR="00686ACE" w:rsidRPr="002A22C9" w:rsidRDefault="00686ACE" w:rsidP="00686ACE">
      <w:pPr>
        <w:ind w:firstLine="480"/>
        <w:rPr>
          <w:rFonts w:ascii="Cambria" w:hAnsi="Cambria"/>
        </w:rPr>
      </w:pPr>
      <w:r w:rsidRPr="002A22C9">
        <w:rPr>
          <w:rFonts w:ascii="Cambria" w:hAnsi="Cambria"/>
        </w:rPr>
        <w:t xml:space="preserve">5. </w:t>
      </w:r>
      <w:r w:rsidRPr="002A22C9">
        <w:rPr>
          <w:rFonts w:ascii="Cambria" w:hAnsi="Cambria"/>
        </w:rPr>
        <w:t>验证是否包含避障构图描述</w:t>
      </w:r>
    </w:p>
    <w:p w14:paraId="5F68FAFF" w14:textId="77777777" w:rsidR="00686ACE" w:rsidRPr="002A22C9" w:rsidRDefault="00686ACE" w:rsidP="00686ACE">
      <w:pPr>
        <w:ind w:firstLine="480"/>
        <w:rPr>
          <w:rFonts w:ascii="Cambria" w:hAnsi="Cambria"/>
        </w:rPr>
      </w:pPr>
      <w:r w:rsidRPr="002A22C9">
        <w:rPr>
          <w:rFonts w:ascii="Cambria" w:hAnsi="Cambria"/>
        </w:rPr>
        <w:t xml:space="preserve">6. </w:t>
      </w:r>
      <w:r w:rsidRPr="002A22C9">
        <w:rPr>
          <w:rFonts w:ascii="Cambria" w:hAnsi="Cambria"/>
        </w:rPr>
        <w:t>检查哲学概念视觉化是否准确且有新意</w:t>
      </w:r>
    </w:p>
    <w:p w14:paraId="5971EB9E" w14:textId="77777777" w:rsidR="00686ACE" w:rsidRPr="002A22C9" w:rsidRDefault="00686ACE" w:rsidP="00686ACE">
      <w:pPr>
        <w:ind w:firstLine="480"/>
        <w:rPr>
          <w:rFonts w:ascii="Cambria" w:hAnsi="Cambria"/>
        </w:rPr>
      </w:pPr>
    </w:p>
    <w:p w14:paraId="0268E438" w14:textId="77777777" w:rsidR="00686ACE" w:rsidRPr="002A22C9" w:rsidRDefault="00686ACE" w:rsidP="00686ACE">
      <w:pPr>
        <w:ind w:firstLine="480"/>
        <w:rPr>
          <w:rFonts w:ascii="Cambria" w:hAnsi="Cambria"/>
        </w:rPr>
      </w:pPr>
      <w:r w:rsidRPr="002A22C9">
        <w:rPr>
          <w:rFonts w:ascii="Cambria" w:hAnsi="Cambria"/>
        </w:rPr>
        <w:t xml:space="preserve">### </w:t>
      </w:r>
      <w:r w:rsidRPr="002A22C9">
        <w:rPr>
          <w:rFonts w:ascii="Cambria" w:hAnsi="Cambria"/>
        </w:rPr>
        <w:t>质量反馈与迭代</w:t>
      </w:r>
    </w:p>
    <w:p w14:paraId="0D07E754" w14:textId="77777777" w:rsidR="00686ACE" w:rsidRPr="002A22C9" w:rsidRDefault="00686ACE" w:rsidP="00686ACE">
      <w:pPr>
        <w:ind w:firstLine="480"/>
        <w:rPr>
          <w:rFonts w:ascii="Cambria" w:hAnsi="Cambria"/>
        </w:rPr>
      </w:pPr>
      <w:r w:rsidRPr="002A22C9">
        <w:rPr>
          <w:rFonts w:ascii="Cambria" w:hAnsi="Cambria"/>
        </w:rPr>
        <w:t>每次生成后请思考：</w:t>
      </w:r>
    </w:p>
    <w:p w14:paraId="034230BA" w14:textId="77777777" w:rsidR="00686ACE" w:rsidRPr="002A22C9" w:rsidRDefault="00686ACE" w:rsidP="00686ACE">
      <w:pPr>
        <w:ind w:firstLine="480"/>
        <w:rPr>
          <w:rFonts w:ascii="Cambria" w:hAnsi="Cambria"/>
        </w:rPr>
      </w:pPr>
      <w:r w:rsidRPr="002A22C9">
        <w:rPr>
          <w:rFonts w:ascii="Cambria" w:hAnsi="Cambria"/>
        </w:rPr>
        <w:t xml:space="preserve">1. </w:t>
      </w:r>
      <w:r w:rsidRPr="002A22C9">
        <w:rPr>
          <w:rFonts w:ascii="Cambria" w:hAnsi="Cambria"/>
        </w:rPr>
        <w:t>哲学概念是否准确转化为富有创意的视觉语言？</w:t>
      </w:r>
    </w:p>
    <w:p w14:paraId="1D540450" w14:textId="77777777" w:rsidR="00686ACE" w:rsidRPr="002A22C9" w:rsidRDefault="00686ACE" w:rsidP="00686ACE">
      <w:pPr>
        <w:ind w:firstLine="480"/>
        <w:rPr>
          <w:rFonts w:ascii="Cambria" w:hAnsi="Cambria"/>
        </w:rPr>
      </w:pPr>
      <w:r w:rsidRPr="002A22C9">
        <w:rPr>
          <w:rFonts w:ascii="Cambria" w:hAnsi="Cambria"/>
        </w:rPr>
        <w:t xml:space="preserve">2. </w:t>
      </w:r>
      <w:r w:rsidRPr="002A22C9">
        <w:rPr>
          <w:rFonts w:ascii="Cambria" w:hAnsi="Cambria"/>
        </w:rPr>
        <w:t>构图和意境是否避免了近期的重复模式？</w:t>
      </w:r>
    </w:p>
    <w:p w14:paraId="3B3636DA" w14:textId="77777777" w:rsidR="00686ACE" w:rsidRPr="002A22C9" w:rsidRDefault="00686ACE" w:rsidP="00686ACE">
      <w:pPr>
        <w:ind w:firstLine="480"/>
        <w:rPr>
          <w:rFonts w:ascii="Cambria" w:hAnsi="Cambria"/>
        </w:rPr>
      </w:pPr>
      <w:r w:rsidRPr="002A22C9">
        <w:rPr>
          <w:rFonts w:ascii="Cambria" w:hAnsi="Cambria"/>
        </w:rPr>
        <w:t xml:space="preserve">3. </w:t>
      </w:r>
      <w:r w:rsidRPr="002A22C9">
        <w:rPr>
          <w:rFonts w:ascii="Cambria" w:hAnsi="Cambria"/>
        </w:rPr>
        <w:t>动态描述是否让画面具有独特的</w:t>
      </w:r>
      <w:r w:rsidRPr="002A22C9">
        <w:rPr>
          <w:rFonts w:ascii="Cambria" w:hAnsi="Cambria"/>
        </w:rPr>
        <w:t>"</w:t>
      </w:r>
      <w:r w:rsidRPr="002A22C9">
        <w:rPr>
          <w:rFonts w:ascii="Cambria" w:hAnsi="Cambria"/>
        </w:rPr>
        <w:t>呼吸感</w:t>
      </w:r>
      <w:r w:rsidRPr="002A22C9">
        <w:rPr>
          <w:rFonts w:ascii="Cambria" w:hAnsi="Cambria"/>
        </w:rPr>
        <w:t>"</w:t>
      </w:r>
      <w:r w:rsidRPr="002A22C9">
        <w:rPr>
          <w:rFonts w:ascii="Cambria" w:hAnsi="Cambria"/>
        </w:rPr>
        <w:t>？</w:t>
      </w:r>
    </w:p>
    <w:p w14:paraId="29E31F37" w14:textId="77777777" w:rsidR="00686ACE" w:rsidRPr="002A22C9" w:rsidRDefault="00686ACE" w:rsidP="00686ACE">
      <w:pPr>
        <w:ind w:firstLine="480"/>
        <w:rPr>
          <w:rFonts w:ascii="Cambria" w:hAnsi="Cambria"/>
        </w:rPr>
      </w:pPr>
      <w:r w:rsidRPr="002A22C9">
        <w:rPr>
          <w:rFonts w:ascii="Cambria" w:hAnsi="Cambria"/>
        </w:rPr>
        <w:t xml:space="preserve">4. </w:t>
      </w:r>
      <w:r w:rsidRPr="002A22C9">
        <w:rPr>
          <w:rFonts w:ascii="Cambria" w:hAnsi="Cambria"/>
        </w:rPr>
        <w:t>整体是否符合中国美学的</w:t>
      </w:r>
      <w:r w:rsidRPr="002A22C9">
        <w:rPr>
          <w:rFonts w:ascii="Cambria" w:hAnsi="Cambria"/>
        </w:rPr>
        <w:t>"</w:t>
      </w:r>
      <w:r w:rsidRPr="002A22C9">
        <w:rPr>
          <w:rFonts w:ascii="Cambria" w:hAnsi="Cambria"/>
        </w:rPr>
        <w:t>气韵生动</w:t>
      </w:r>
      <w:r w:rsidRPr="002A22C9">
        <w:rPr>
          <w:rFonts w:ascii="Cambria" w:hAnsi="Cambria"/>
        </w:rPr>
        <w:t>"</w:t>
      </w:r>
      <w:r w:rsidRPr="002A22C9">
        <w:rPr>
          <w:rFonts w:ascii="Cambria" w:hAnsi="Cambria"/>
        </w:rPr>
        <w:t>？</w:t>
      </w:r>
    </w:p>
    <w:p w14:paraId="0931488A" w14:textId="77777777" w:rsidR="00686ACE" w:rsidRPr="002A22C9" w:rsidRDefault="00686ACE" w:rsidP="00686ACE">
      <w:pPr>
        <w:ind w:firstLine="480"/>
        <w:rPr>
          <w:rFonts w:ascii="Cambria" w:hAnsi="Cambria"/>
        </w:rPr>
      </w:pPr>
    </w:p>
    <w:p w14:paraId="42B89B84" w14:textId="77777777" w:rsidR="00686ACE" w:rsidRPr="002A22C9" w:rsidRDefault="00686ACE" w:rsidP="00686ACE">
      <w:pPr>
        <w:ind w:firstLine="480"/>
        <w:rPr>
          <w:rFonts w:ascii="Cambria" w:hAnsi="Cambria"/>
        </w:rPr>
      </w:pPr>
      <w:r w:rsidRPr="002A22C9">
        <w:rPr>
          <w:rFonts w:ascii="Cambria" w:hAnsi="Cambria"/>
        </w:rPr>
        <w:t>如任何一项未达标，请重新调整提示词直至完美。</w:t>
      </w:r>
    </w:p>
    <w:p w14:paraId="3F32F86F" w14:textId="77777777" w:rsidR="00686ACE" w:rsidRPr="002A22C9" w:rsidRDefault="00686ACE" w:rsidP="00686ACE">
      <w:pPr>
        <w:ind w:firstLine="480"/>
        <w:rPr>
          <w:rFonts w:ascii="Cambria" w:hAnsi="Cambria"/>
        </w:rPr>
      </w:pPr>
    </w:p>
    <w:p w14:paraId="2171A03B" w14:textId="77777777" w:rsidR="00686ACE" w:rsidRPr="002A22C9" w:rsidRDefault="00686ACE" w:rsidP="00686ACE">
      <w:pPr>
        <w:ind w:firstLine="480"/>
        <w:rPr>
          <w:rFonts w:ascii="Cambria" w:hAnsi="Cambria"/>
        </w:rPr>
      </w:pPr>
      <w:r w:rsidRPr="002A22C9">
        <w:rPr>
          <w:rFonts w:ascii="Cambria" w:hAnsi="Cambria"/>
        </w:rPr>
        <w:t>## JSON</w:t>
      </w:r>
      <w:r w:rsidRPr="002A22C9">
        <w:rPr>
          <w:rFonts w:ascii="Cambria" w:hAnsi="Cambria"/>
        </w:rPr>
        <w:t>输出格式</w:t>
      </w:r>
    </w:p>
    <w:p w14:paraId="1F1CAC1C" w14:textId="77777777" w:rsidR="00686ACE" w:rsidRPr="002A22C9" w:rsidRDefault="00686ACE" w:rsidP="00686ACE">
      <w:pPr>
        <w:ind w:firstLine="480"/>
        <w:rPr>
          <w:rFonts w:ascii="Cambria" w:hAnsi="Cambria"/>
        </w:rPr>
      </w:pPr>
      <w:r w:rsidRPr="002A22C9">
        <w:rPr>
          <w:rFonts w:ascii="Cambria" w:hAnsi="Cambria"/>
        </w:rPr>
        <w:t>[</w:t>
      </w:r>
    </w:p>
    <w:p w14:paraId="2A037C40" w14:textId="77777777" w:rsidR="00686ACE" w:rsidRPr="002A22C9" w:rsidRDefault="00686ACE" w:rsidP="00686ACE">
      <w:pPr>
        <w:ind w:firstLine="480"/>
        <w:rPr>
          <w:rFonts w:ascii="Cambria" w:hAnsi="Cambria"/>
        </w:rPr>
      </w:pPr>
      <w:r w:rsidRPr="002A22C9">
        <w:rPr>
          <w:rFonts w:ascii="Cambria" w:hAnsi="Cambria"/>
        </w:rPr>
        <w:t xml:space="preserve">  {</w:t>
      </w:r>
    </w:p>
    <w:p w14:paraId="62C26110" w14:textId="77777777" w:rsidR="00686ACE" w:rsidRPr="002A22C9" w:rsidRDefault="00686ACE" w:rsidP="00686ACE">
      <w:pPr>
        <w:ind w:firstLine="480"/>
        <w:rPr>
          <w:rFonts w:ascii="Cambria" w:hAnsi="Cambria"/>
        </w:rPr>
      </w:pPr>
      <w:r w:rsidRPr="002A22C9">
        <w:rPr>
          <w:rFonts w:ascii="Cambria" w:hAnsi="Cambria"/>
        </w:rPr>
        <w:t xml:space="preserve">    "caption": "</w:t>
      </w:r>
      <w:r w:rsidRPr="002A22C9">
        <w:rPr>
          <w:rFonts w:ascii="Cambria" w:hAnsi="Cambria"/>
        </w:rPr>
        <w:t>原始字幕文本（完全保留切分后的原文）</w:t>
      </w:r>
      <w:r w:rsidRPr="002A22C9">
        <w:rPr>
          <w:rFonts w:ascii="Cambria" w:hAnsi="Cambria"/>
        </w:rPr>
        <w:t>",</w:t>
      </w:r>
    </w:p>
    <w:p w14:paraId="56129D65" w14:textId="77777777" w:rsidR="00686ACE" w:rsidRPr="002A22C9" w:rsidRDefault="00686ACE" w:rsidP="00686ACE">
      <w:pPr>
        <w:ind w:firstLine="480"/>
        <w:rPr>
          <w:rFonts w:ascii="Cambria" w:hAnsi="Cambria"/>
        </w:rPr>
      </w:pPr>
      <w:r w:rsidRPr="002A22C9">
        <w:rPr>
          <w:rFonts w:ascii="Cambria" w:hAnsi="Cambria"/>
        </w:rPr>
        <w:t xml:space="preserve">    "qwen_prompt": "</w:t>
      </w:r>
      <w:r w:rsidRPr="002A22C9">
        <w:rPr>
          <w:rFonts w:ascii="Cambria" w:hAnsi="Cambria"/>
        </w:rPr>
        <w:t>纯中文提示词（符合创造性提示词结构）</w:t>
      </w:r>
      <w:r w:rsidRPr="002A22C9">
        <w:rPr>
          <w:rFonts w:ascii="Cambria" w:hAnsi="Cambria"/>
        </w:rPr>
        <w:t xml:space="preserve">", </w:t>
      </w:r>
    </w:p>
    <w:p w14:paraId="232D0BD4" w14:textId="77777777" w:rsidR="00686ACE" w:rsidRPr="002A22C9" w:rsidRDefault="00686ACE" w:rsidP="00686ACE">
      <w:pPr>
        <w:ind w:firstLine="480"/>
        <w:rPr>
          <w:rFonts w:ascii="Cambria" w:hAnsi="Cambria"/>
        </w:rPr>
      </w:pPr>
      <w:r w:rsidRPr="002A22C9">
        <w:rPr>
          <w:rFonts w:ascii="Cambria" w:hAnsi="Cambria"/>
        </w:rPr>
        <w:t xml:space="preserve">    "gender": "0" </w:t>
      </w:r>
      <w:r w:rsidRPr="002A22C9">
        <w:rPr>
          <w:rFonts w:ascii="Cambria" w:hAnsi="Cambria"/>
        </w:rPr>
        <w:t>或</w:t>
      </w:r>
      <w:r w:rsidRPr="002A22C9">
        <w:rPr>
          <w:rFonts w:ascii="Cambria" w:hAnsi="Cambria"/>
        </w:rPr>
        <w:t xml:space="preserve"> "1"</w:t>
      </w:r>
    </w:p>
    <w:p w14:paraId="122B7938" w14:textId="77777777" w:rsidR="00686ACE" w:rsidRPr="002A22C9" w:rsidRDefault="00686ACE" w:rsidP="00686ACE">
      <w:pPr>
        <w:ind w:firstLine="480"/>
        <w:rPr>
          <w:rFonts w:ascii="Cambria" w:hAnsi="Cambria"/>
        </w:rPr>
      </w:pPr>
      <w:r w:rsidRPr="002A22C9">
        <w:rPr>
          <w:rFonts w:ascii="Cambria" w:hAnsi="Cambria"/>
        </w:rPr>
        <w:t xml:space="preserve">  },</w:t>
      </w:r>
    </w:p>
    <w:p w14:paraId="28D60B79" w14:textId="77777777" w:rsidR="00686ACE" w:rsidRPr="002A22C9" w:rsidRDefault="00686ACE" w:rsidP="00686ACE">
      <w:pPr>
        <w:ind w:firstLine="480"/>
        <w:rPr>
          <w:rFonts w:ascii="Cambria" w:hAnsi="Cambria"/>
        </w:rPr>
      </w:pPr>
      <w:r w:rsidRPr="002A22C9">
        <w:rPr>
          <w:rFonts w:ascii="Cambria" w:hAnsi="Cambria"/>
        </w:rPr>
        <w:t xml:space="preserve">  ...</w:t>
      </w:r>
    </w:p>
    <w:p w14:paraId="3682E84A" w14:textId="77777777" w:rsidR="00686ACE" w:rsidRPr="002A22C9" w:rsidRDefault="00686ACE" w:rsidP="00686ACE">
      <w:pPr>
        <w:ind w:firstLine="480"/>
        <w:rPr>
          <w:rFonts w:ascii="Cambria" w:hAnsi="Cambria"/>
        </w:rPr>
      </w:pPr>
      <w:r w:rsidRPr="002A22C9">
        <w:rPr>
          <w:rFonts w:ascii="Cambria" w:hAnsi="Cambria"/>
        </w:rPr>
        <w:lastRenderedPageBreak/>
        <w:t>]</w:t>
      </w:r>
    </w:p>
    <w:p w14:paraId="571635B9" w14:textId="77777777" w:rsidR="00686ACE" w:rsidRPr="002A22C9" w:rsidRDefault="00686ACE" w:rsidP="00686ACE">
      <w:pPr>
        <w:ind w:firstLine="480"/>
        <w:rPr>
          <w:rFonts w:ascii="Cambria" w:hAnsi="Cambria"/>
        </w:rPr>
      </w:pPr>
    </w:p>
    <w:p w14:paraId="0A17E80E" w14:textId="77777777" w:rsidR="00686ACE" w:rsidRPr="002A22C9" w:rsidRDefault="00686ACE" w:rsidP="00686ACE">
      <w:pPr>
        <w:ind w:firstLine="480"/>
        <w:rPr>
          <w:rFonts w:ascii="Cambria" w:hAnsi="Cambria"/>
        </w:rPr>
      </w:pPr>
      <w:r w:rsidRPr="002A22C9">
        <w:rPr>
          <w:rFonts w:ascii="Cambria" w:hAnsi="Cambria"/>
        </w:rPr>
        <w:t>###</w:t>
      </w:r>
      <w:r w:rsidRPr="002A22C9">
        <w:rPr>
          <w:rFonts w:ascii="Cambria" w:hAnsi="Cambria"/>
        </w:rPr>
        <w:t>指令结束</w:t>
      </w:r>
      <w:r w:rsidRPr="002A22C9">
        <w:rPr>
          <w:rFonts w:ascii="Cambria" w:hAnsi="Cambria"/>
        </w:rPr>
        <w:t>###</w:t>
      </w:r>
    </w:p>
    <w:p w14:paraId="522E1F80" w14:textId="77777777" w:rsidR="00686ACE" w:rsidRPr="002A22C9" w:rsidRDefault="00686ACE" w:rsidP="00686ACE">
      <w:pPr>
        <w:ind w:firstLine="480"/>
        <w:rPr>
          <w:rFonts w:ascii="Cambria" w:hAnsi="Cambria"/>
        </w:rPr>
      </w:pPr>
    </w:p>
    <w:p w14:paraId="4E7B571A" w14:textId="77777777" w:rsidR="00686ACE" w:rsidRDefault="00686ACE" w:rsidP="00686ACE">
      <w:pPr>
        <w:ind w:firstLine="480"/>
        <w:rPr>
          <w:rFonts w:ascii="Cambria" w:hAnsi="Cambria"/>
        </w:rPr>
      </w:pPr>
    </w:p>
    <w:p w14:paraId="6CC965F9" w14:textId="77777777" w:rsidR="00686ACE" w:rsidRDefault="00686ACE" w:rsidP="00686ACE">
      <w:pPr>
        <w:ind w:firstLine="480"/>
        <w:rPr>
          <w:rFonts w:ascii="Cambria" w:hAnsi="Cambria"/>
        </w:rPr>
      </w:pPr>
    </w:p>
    <w:p w14:paraId="0559E005" w14:textId="77777777" w:rsidR="00686ACE" w:rsidRDefault="00686ACE" w:rsidP="00686ACE">
      <w:pPr>
        <w:ind w:firstLine="480"/>
        <w:rPr>
          <w:rFonts w:ascii="Cambria" w:hAnsi="Cambria"/>
        </w:rPr>
      </w:pPr>
    </w:p>
    <w:p w14:paraId="63F3DC48" w14:textId="77777777" w:rsidR="00686ACE" w:rsidRDefault="00686ACE" w:rsidP="00686ACE">
      <w:pPr>
        <w:ind w:firstLine="480"/>
        <w:rPr>
          <w:rFonts w:ascii="Cambria" w:hAnsi="Cambria"/>
        </w:rPr>
      </w:pPr>
    </w:p>
    <w:p w14:paraId="1D56A667" w14:textId="77777777" w:rsidR="00686ACE" w:rsidRDefault="00686ACE" w:rsidP="00686ACE">
      <w:pPr>
        <w:ind w:firstLine="480"/>
        <w:rPr>
          <w:rFonts w:ascii="Cambria" w:hAnsi="Cambria"/>
        </w:rPr>
      </w:pPr>
    </w:p>
    <w:p w14:paraId="203A74A4" w14:textId="77777777" w:rsidR="00686ACE" w:rsidRDefault="00686ACE" w:rsidP="00686ACE">
      <w:pPr>
        <w:ind w:firstLine="480"/>
        <w:rPr>
          <w:rFonts w:ascii="Cambria" w:hAnsi="Cambria"/>
        </w:rPr>
      </w:pPr>
    </w:p>
    <w:p w14:paraId="7D998C65" w14:textId="77777777" w:rsidR="00686ACE" w:rsidRDefault="00686ACE" w:rsidP="00686ACE">
      <w:pPr>
        <w:ind w:firstLine="480"/>
        <w:rPr>
          <w:rFonts w:ascii="Cambria" w:hAnsi="Cambria"/>
        </w:rPr>
      </w:pPr>
    </w:p>
    <w:p w14:paraId="06ABF036" w14:textId="77777777" w:rsidR="00686ACE" w:rsidRDefault="00686ACE" w:rsidP="00686ACE">
      <w:pPr>
        <w:ind w:firstLine="480"/>
        <w:rPr>
          <w:rFonts w:ascii="Cambria" w:hAnsi="Cambria"/>
        </w:rPr>
      </w:pPr>
    </w:p>
    <w:p w14:paraId="0D2B024A" w14:textId="77777777" w:rsidR="00686ACE" w:rsidRDefault="00686ACE" w:rsidP="00686ACE">
      <w:pPr>
        <w:ind w:firstLine="480"/>
        <w:rPr>
          <w:rFonts w:ascii="Cambria" w:hAnsi="Cambria"/>
        </w:rPr>
      </w:pPr>
    </w:p>
    <w:p w14:paraId="46038CFA" w14:textId="77777777" w:rsidR="00686ACE" w:rsidRDefault="00686ACE" w:rsidP="00686ACE">
      <w:pPr>
        <w:ind w:firstLine="480"/>
        <w:rPr>
          <w:rFonts w:ascii="Cambria" w:hAnsi="Cambria"/>
        </w:rPr>
      </w:pPr>
    </w:p>
    <w:p w14:paraId="11442039" w14:textId="77777777" w:rsidR="00686ACE" w:rsidRDefault="00686ACE" w:rsidP="00686ACE">
      <w:pPr>
        <w:pStyle w:val="af1"/>
        <w:ind w:firstLine="480"/>
        <w:rPr>
          <w:rFonts w:hint="eastAsia"/>
        </w:rPr>
      </w:pPr>
      <w:r>
        <w:rPr>
          <w:rFonts w:hint="eastAsia"/>
        </w:rPr>
        <w:t>qwen测试</w:t>
      </w:r>
    </w:p>
    <w:p w14:paraId="7D94F688" w14:textId="77777777" w:rsidR="00686ACE" w:rsidRPr="002870AA" w:rsidRDefault="00686ACE" w:rsidP="00686ACE">
      <w:pPr>
        <w:ind w:firstLine="480"/>
        <w:rPr>
          <w:rFonts w:ascii="Cambria" w:hAnsi="Cambria"/>
        </w:rPr>
      </w:pPr>
      <w:r w:rsidRPr="002870AA">
        <w:rPr>
          <w:rFonts w:ascii="Cambria" w:hAnsi="Cambria" w:hint="eastAsia"/>
        </w:rPr>
        <w:t>你必须保证你发给我的</w:t>
      </w:r>
      <w:r w:rsidRPr="002870AA">
        <w:rPr>
          <w:rFonts w:ascii="Cambria" w:hAnsi="Cambria" w:hint="eastAsia"/>
        </w:rPr>
        <w:t xml:space="preserve"> JSON </w:t>
      </w:r>
      <w:r w:rsidRPr="002870AA">
        <w:rPr>
          <w:rFonts w:ascii="Cambria" w:hAnsi="Cambria" w:hint="eastAsia"/>
        </w:rPr>
        <w:t>内容没有缺斤短两，是可以使用，是有效的！并且不能缺任何一段文稿内容，否则会让我的视频质量急剧下降。</w:t>
      </w:r>
    </w:p>
    <w:p w14:paraId="56C2B8B7" w14:textId="77777777" w:rsidR="00686ACE" w:rsidRPr="002870AA" w:rsidRDefault="00686ACE" w:rsidP="00686ACE">
      <w:pPr>
        <w:ind w:firstLine="480"/>
        <w:rPr>
          <w:rFonts w:ascii="Cambria" w:hAnsi="Cambria"/>
        </w:rPr>
      </w:pPr>
      <w:r w:rsidRPr="002870AA">
        <w:rPr>
          <w:rFonts w:ascii="Cambria" w:hAnsi="Cambria" w:hint="eastAsia"/>
        </w:rPr>
        <w:tab/>
      </w:r>
    </w:p>
    <w:p w14:paraId="07352152" w14:textId="77777777" w:rsidR="00686ACE" w:rsidRPr="002870AA" w:rsidRDefault="00686ACE" w:rsidP="00686ACE">
      <w:pPr>
        <w:ind w:firstLine="480"/>
        <w:rPr>
          <w:rFonts w:ascii="Cambria" w:hAnsi="Cambria"/>
        </w:rPr>
      </w:pPr>
      <w:r w:rsidRPr="002870AA">
        <w:rPr>
          <w:rFonts w:ascii="Cambria" w:hAnsi="Cambria" w:hint="eastAsia"/>
        </w:rPr>
        <w:t>你需处理的输入信息为</w:t>
      </w:r>
      <w:r w:rsidRPr="002870AA">
        <w:rPr>
          <w:rFonts w:ascii="Cambria" w:hAnsi="Cambria" w:hint="eastAsia"/>
        </w:rPr>
        <w:t>tag</w:t>
      </w:r>
      <w:r w:rsidRPr="002870AA">
        <w:rPr>
          <w:rFonts w:ascii="Cambria" w:hAnsi="Cambria" w:hint="eastAsia"/>
        </w:rPr>
        <w:t>和</w:t>
      </w:r>
      <w:r w:rsidRPr="002870AA">
        <w:rPr>
          <w:rFonts w:ascii="Cambria" w:hAnsi="Cambria" w:hint="eastAsia"/>
        </w:rPr>
        <w:t>content</w:t>
      </w:r>
      <w:r w:rsidRPr="002870AA">
        <w:rPr>
          <w:rFonts w:ascii="Cambria" w:hAnsi="Cambria" w:hint="eastAsia"/>
        </w:rPr>
        <w:t>：</w:t>
      </w:r>
    </w:p>
    <w:p w14:paraId="1C4BFC4A" w14:textId="77777777" w:rsidR="00686ACE" w:rsidRPr="002870AA" w:rsidRDefault="00686ACE" w:rsidP="00686ACE">
      <w:pPr>
        <w:ind w:firstLine="480"/>
        <w:rPr>
          <w:rFonts w:ascii="Cambria" w:hAnsi="Cambria"/>
        </w:rPr>
      </w:pPr>
      <w:r w:rsidRPr="002870AA">
        <w:rPr>
          <w:rFonts w:ascii="Cambria" w:hAnsi="Cambria" w:hint="eastAsia"/>
        </w:rPr>
        <w:t>tag</w:t>
      </w:r>
      <w:r w:rsidRPr="002870AA">
        <w:rPr>
          <w:rFonts w:ascii="Cambria" w:hAnsi="Cambria" w:hint="eastAsia"/>
        </w:rPr>
        <w:t>：</w:t>
      </w:r>
      <w:r w:rsidRPr="002870AA">
        <w:rPr>
          <w:rFonts w:ascii="Cambria" w:hAnsi="Cambria" w:hint="eastAsia"/>
        </w:rPr>
        <w:t>"""{{String1}}"""</w:t>
      </w:r>
    </w:p>
    <w:p w14:paraId="2A1A70E3" w14:textId="77777777" w:rsidR="00686ACE" w:rsidRPr="002870AA" w:rsidRDefault="00686ACE" w:rsidP="00686ACE">
      <w:pPr>
        <w:ind w:firstLine="480"/>
        <w:rPr>
          <w:rFonts w:ascii="Cambria" w:hAnsi="Cambria"/>
        </w:rPr>
      </w:pPr>
      <w:r w:rsidRPr="002870AA">
        <w:rPr>
          <w:rFonts w:ascii="Cambria" w:hAnsi="Cambria" w:hint="eastAsia"/>
        </w:rPr>
        <w:t>content</w:t>
      </w:r>
      <w:r w:rsidRPr="002870AA">
        <w:rPr>
          <w:rFonts w:ascii="Cambria" w:hAnsi="Cambria" w:hint="eastAsia"/>
        </w:rPr>
        <w:t>：</w:t>
      </w:r>
    </w:p>
    <w:p w14:paraId="53696B50" w14:textId="77777777" w:rsidR="00686ACE" w:rsidRPr="002870AA" w:rsidRDefault="00686ACE" w:rsidP="00686ACE">
      <w:pPr>
        <w:ind w:firstLine="480"/>
        <w:rPr>
          <w:rFonts w:ascii="Cambria" w:hAnsi="Cambria"/>
        </w:rPr>
      </w:pPr>
      <w:r w:rsidRPr="002870AA">
        <w:rPr>
          <w:rFonts w:ascii="Cambria" w:hAnsi="Cambria" w:hint="eastAsia"/>
        </w:rPr>
        <w:t>"""</w:t>
      </w:r>
    </w:p>
    <w:p w14:paraId="0E46B468" w14:textId="77777777" w:rsidR="00686ACE" w:rsidRPr="002870AA" w:rsidRDefault="00686ACE" w:rsidP="00686ACE">
      <w:pPr>
        <w:ind w:firstLine="480"/>
        <w:rPr>
          <w:rFonts w:ascii="Cambria" w:hAnsi="Cambria"/>
        </w:rPr>
      </w:pPr>
      <w:r w:rsidRPr="002870AA">
        <w:rPr>
          <w:rFonts w:ascii="Cambria" w:hAnsi="Cambria" w:hint="eastAsia"/>
        </w:rPr>
        <w:t>{{String2}}</w:t>
      </w:r>
    </w:p>
    <w:p w14:paraId="4983B32D" w14:textId="77777777" w:rsidR="00686ACE" w:rsidRPr="002870AA" w:rsidRDefault="00686ACE" w:rsidP="00686ACE">
      <w:pPr>
        <w:ind w:firstLine="480"/>
        <w:rPr>
          <w:rFonts w:ascii="Cambria" w:hAnsi="Cambria"/>
        </w:rPr>
      </w:pPr>
      <w:r w:rsidRPr="002870AA">
        <w:rPr>
          <w:rFonts w:ascii="Cambria" w:hAnsi="Cambria" w:hint="eastAsia"/>
        </w:rPr>
        <w:t>"""</w:t>
      </w:r>
    </w:p>
    <w:p w14:paraId="5C7DA46E" w14:textId="77777777" w:rsidR="00686ACE" w:rsidRPr="002870AA" w:rsidRDefault="00686ACE" w:rsidP="00686ACE">
      <w:pPr>
        <w:ind w:firstLine="480"/>
        <w:rPr>
          <w:rFonts w:ascii="Cambria" w:hAnsi="Cambria"/>
        </w:rPr>
      </w:pPr>
    </w:p>
    <w:p w14:paraId="5B19FD0E" w14:textId="77777777" w:rsidR="00686ACE" w:rsidRPr="002870AA" w:rsidRDefault="00686ACE" w:rsidP="00686ACE">
      <w:pPr>
        <w:ind w:firstLine="480"/>
        <w:rPr>
          <w:rFonts w:ascii="Cambria" w:hAnsi="Cambria"/>
        </w:rPr>
      </w:pPr>
      <w:r w:rsidRPr="002870AA">
        <w:rPr>
          <w:rFonts w:ascii="Cambria" w:hAnsi="Cambria" w:hint="eastAsia"/>
        </w:rPr>
        <w:t>###ai</w:t>
      </w:r>
      <w:r w:rsidRPr="002870AA">
        <w:rPr>
          <w:rFonts w:ascii="Cambria" w:hAnsi="Cambria" w:hint="eastAsia"/>
        </w:rPr>
        <w:t>指令</w:t>
      </w:r>
      <w:r w:rsidRPr="002870AA">
        <w:rPr>
          <w:rFonts w:ascii="Cambria" w:hAnsi="Cambria" w:hint="eastAsia"/>
        </w:rPr>
        <w:t>###</w:t>
      </w:r>
    </w:p>
    <w:p w14:paraId="0F0DEDE9"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宽</w:t>
      </w:r>
      <w:r w:rsidRPr="002870AA">
        <w:rPr>
          <w:rFonts w:ascii="Cambria" w:hAnsi="Cambria" w:hint="eastAsia"/>
        </w:rPr>
        <w:t>1280</w:t>
      </w:r>
      <w:r w:rsidRPr="002870AA">
        <w:rPr>
          <w:rFonts w:ascii="Cambria" w:hAnsi="Cambria" w:hint="eastAsia"/>
        </w:rPr>
        <w:t>高</w:t>
      </w:r>
      <w:r w:rsidRPr="002870AA">
        <w:rPr>
          <w:rFonts w:ascii="Cambria" w:hAnsi="Cambria" w:hint="eastAsia"/>
        </w:rPr>
        <w:t>720</w:t>
      </w:r>
      <w:r w:rsidRPr="002870AA">
        <w:rPr>
          <w:rFonts w:ascii="Cambria" w:hAnsi="Cambria" w:hint="eastAsia"/>
        </w:rPr>
        <w:t>横屏</w:t>
      </w:r>
      <w:r w:rsidRPr="002870AA">
        <w:rPr>
          <w:rFonts w:ascii="Cambria" w:hAnsi="Cambria" w:hint="eastAsia"/>
        </w:rPr>
        <w:t xml:space="preserve"> Qwen Image </w:t>
      </w:r>
      <w:r w:rsidRPr="002870AA">
        <w:rPr>
          <w:rFonts w:ascii="Cambria" w:hAnsi="Cambria" w:hint="eastAsia"/>
        </w:rPr>
        <w:t>哲学简约发光科技风线条艺术分镜提示词生成器</w:t>
      </w:r>
    </w:p>
    <w:p w14:paraId="246CC5BC" w14:textId="77777777" w:rsidR="00686ACE" w:rsidRPr="002870AA" w:rsidRDefault="00686ACE" w:rsidP="00686ACE">
      <w:pPr>
        <w:ind w:firstLine="480"/>
        <w:rPr>
          <w:rFonts w:ascii="Cambria" w:hAnsi="Cambria"/>
        </w:rPr>
      </w:pPr>
    </w:p>
    <w:p w14:paraId="7BEA78B6"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指令目标</w:t>
      </w:r>
    </w:p>
    <w:p w14:paraId="6D25DFE4" w14:textId="77777777" w:rsidR="00686ACE" w:rsidRPr="002870AA" w:rsidRDefault="00686ACE" w:rsidP="00686ACE">
      <w:pPr>
        <w:ind w:firstLine="480"/>
        <w:rPr>
          <w:rFonts w:ascii="Cambria" w:hAnsi="Cambria"/>
        </w:rPr>
      </w:pPr>
      <w:r w:rsidRPr="002870AA">
        <w:rPr>
          <w:rFonts w:ascii="Cambria" w:hAnsi="Cambria" w:hint="eastAsia"/>
        </w:rPr>
        <w:t>您作为专业的“哲学简约发光科技风线条艺术”分镜工程师，根据标签</w:t>
      </w:r>
      <w:r w:rsidRPr="002870AA">
        <w:rPr>
          <w:rFonts w:ascii="Cambria" w:hAnsi="Cambria" w:hint="eastAsia"/>
        </w:rPr>
        <w:t>"tag"</w:t>
      </w:r>
      <w:r w:rsidRPr="002870AA">
        <w:rPr>
          <w:rFonts w:ascii="Cambria" w:hAnsi="Cambria" w:hint="eastAsia"/>
        </w:rPr>
        <w:t>和对话内容</w:t>
      </w:r>
      <w:r w:rsidRPr="002870AA">
        <w:rPr>
          <w:rFonts w:ascii="Cambria" w:hAnsi="Cambria" w:hint="eastAsia"/>
        </w:rPr>
        <w:t>"content"</w:t>
      </w:r>
      <w:r w:rsidRPr="002870AA">
        <w:rPr>
          <w:rFonts w:ascii="Cambria" w:hAnsi="Cambria" w:hint="eastAsia"/>
        </w:rPr>
        <w:t>，生成适用于</w:t>
      </w:r>
      <w:r w:rsidRPr="002870AA">
        <w:rPr>
          <w:rFonts w:ascii="Cambria" w:hAnsi="Cambria" w:hint="eastAsia"/>
        </w:rPr>
        <w:t>Qwen Image</w:t>
      </w:r>
      <w:r w:rsidRPr="002870AA">
        <w:rPr>
          <w:rFonts w:ascii="Cambria" w:hAnsi="Cambria" w:hint="eastAsia"/>
        </w:rPr>
        <w:t>模型的纯中文单行分镜提示词。您的首要目标是：</w:t>
      </w:r>
    </w:p>
    <w:p w14:paraId="610B1EBE" w14:textId="77777777" w:rsidR="00686ACE" w:rsidRPr="002870AA" w:rsidRDefault="00686ACE" w:rsidP="00686ACE">
      <w:pPr>
        <w:ind w:firstLine="480"/>
        <w:rPr>
          <w:rFonts w:ascii="Cambria" w:hAnsi="Cambria"/>
        </w:rPr>
      </w:pPr>
      <w:r w:rsidRPr="002870AA">
        <w:rPr>
          <w:rFonts w:ascii="Cambria" w:hAnsi="Cambria" w:hint="eastAsia"/>
        </w:rPr>
        <w:t xml:space="preserve">1. </w:t>
      </w:r>
      <w:r w:rsidRPr="002870AA">
        <w:rPr>
          <w:rFonts w:ascii="Cambria" w:hAnsi="Cambria" w:hint="eastAsia"/>
        </w:rPr>
        <w:t>美学与多样性：</w:t>
      </w:r>
      <w:r w:rsidRPr="002870AA">
        <w:rPr>
          <w:rFonts w:ascii="Cambria" w:hAnsi="Cambria" w:hint="eastAsia"/>
        </w:rPr>
        <w:t xml:space="preserve"> </w:t>
      </w:r>
      <w:r w:rsidRPr="002870AA">
        <w:rPr>
          <w:rFonts w:ascii="Cambria" w:hAnsi="Cambria" w:hint="eastAsia"/>
        </w:rPr>
        <w:t>确保生成的图片符合艺术美感和色彩平衡，并追求三维空间立体感。必须利用内置的动态创意库，创造数万种不重复的组合。</w:t>
      </w:r>
    </w:p>
    <w:p w14:paraId="02A7550A" w14:textId="77777777" w:rsidR="00686ACE" w:rsidRPr="002870AA" w:rsidRDefault="00686ACE" w:rsidP="00686ACE">
      <w:pPr>
        <w:ind w:firstLine="480"/>
        <w:rPr>
          <w:rFonts w:ascii="Cambria" w:hAnsi="Cambria"/>
        </w:rPr>
      </w:pPr>
      <w:r w:rsidRPr="002870AA">
        <w:rPr>
          <w:rFonts w:ascii="Cambria" w:hAnsi="Cambria" w:hint="eastAsia"/>
        </w:rPr>
        <w:t xml:space="preserve">2. </w:t>
      </w:r>
      <w:r w:rsidRPr="002870AA">
        <w:rPr>
          <w:rFonts w:ascii="Cambria" w:hAnsi="Cambria" w:hint="eastAsia"/>
        </w:rPr>
        <w:t>主体泛化：</w:t>
      </w:r>
      <w:r w:rsidRPr="002870AA">
        <w:rPr>
          <w:rFonts w:ascii="Cambria" w:hAnsi="Cambria" w:hint="eastAsia"/>
        </w:rPr>
        <w:t xml:space="preserve"> </w:t>
      </w:r>
      <w:r w:rsidRPr="002870AA">
        <w:rPr>
          <w:rFonts w:ascii="Cambria" w:hAnsi="Cambria" w:hint="eastAsia"/>
        </w:rPr>
        <w:t>当哲学文本内容为抽象概念时，必须优先将哲学意象或符号作为画面主体，而非人物。</w:t>
      </w:r>
    </w:p>
    <w:p w14:paraId="68761754" w14:textId="77777777" w:rsidR="00686ACE" w:rsidRPr="002870AA" w:rsidRDefault="00686ACE" w:rsidP="00686ACE">
      <w:pPr>
        <w:ind w:firstLine="480"/>
        <w:rPr>
          <w:rFonts w:ascii="Cambria" w:hAnsi="Cambria"/>
        </w:rPr>
      </w:pPr>
      <w:r w:rsidRPr="002870AA">
        <w:rPr>
          <w:rFonts w:ascii="Cambria" w:hAnsi="Cambria" w:hint="eastAsia"/>
        </w:rPr>
        <w:lastRenderedPageBreak/>
        <w:t xml:space="preserve">3. </w:t>
      </w:r>
      <w:r w:rsidRPr="002870AA">
        <w:rPr>
          <w:rFonts w:ascii="Cambria" w:hAnsi="Cambria" w:hint="eastAsia"/>
        </w:rPr>
        <w:t>画风锁定：</w:t>
      </w:r>
      <w:r w:rsidRPr="002870AA">
        <w:rPr>
          <w:rFonts w:ascii="Cambria" w:hAnsi="Cambria" w:hint="eastAsia"/>
        </w:rPr>
        <w:t xml:space="preserve"> </w:t>
      </w:r>
      <w:r w:rsidRPr="002870AA">
        <w:rPr>
          <w:rFonts w:ascii="Cambria" w:hAnsi="Cambria" w:hint="eastAsia"/>
        </w:rPr>
        <w:t>所有提示词必须以</w:t>
      </w:r>
      <w:r w:rsidRPr="002870AA">
        <w:rPr>
          <w:rFonts w:ascii="Cambria" w:hAnsi="Cambria" w:hint="eastAsia"/>
        </w:rPr>
        <w:t>"</w:t>
      </w:r>
      <w:r w:rsidRPr="002870AA">
        <w:rPr>
          <w:rFonts w:ascii="Cambria" w:hAnsi="Cambria" w:hint="eastAsia"/>
        </w:rPr>
        <w:t>艺术发光线条，简洁背景</w:t>
      </w:r>
      <w:r w:rsidRPr="002870AA">
        <w:rPr>
          <w:rFonts w:ascii="Cambria" w:hAnsi="Cambria" w:hint="eastAsia"/>
        </w:rPr>
        <w:t>"</w:t>
      </w:r>
      <w:r w:rsidRPr="002870AA">
        <w:rPr>
          <w:rFonts w:ascii="Cambria" w:hAnsi="Cambria" w:hint="eastAsia"/>
        </w:rPr>
        <w:t>开头，且所有元素（包括人物</w:t>
      </w:r>
      <w:r w:rsidRPr="002870AA">
        <w:rPr>
          <w:rFonts w:ascii="Cambria" w:hAnsi="Cambria" w:hint="eastAsia"/>
        </w:rPr>
        <w:t>/</w:t>
      </w:r>
      <w:r w:rsidRPr="002870AA">
        <w:rPr>
          <w:rFonts w:ascii="Cambria" w:hAnsi="Cambria" w:hint="eastAsia"/>
        </w:rPr>
        <w:t>意象）必须强制指定发光线条颜色，以杜绝画风崩坏。</w:t>
      </w:r>
    </w:p>
    <w:p w14:paraId="1569E24A" w14:textId="77777777" w:rsidR="00686ACE" w:rsidRDefault="00686ACE" w:rsidP="00686ACE">
      <w:pPr>
        <w:ind w:firstLine="480"/>
        <w:rPr>
          <w:rFonts w:ascii="Cambria" w:hAnsi="Cambria"/>
        </w:rPr>
      </w:pPr>
      <w:r w:rsidRPr="00047AB7">
        <w:rPr>
          <w:rFonts w:ascii="Cambria" w:hAnsi="Cambria" w:hint="eastAsia"/>
        </w:rPr>
        <w:t>4.</w:t>
      </w:r>
      <w:r w:rsidRPr="00047AB7">
        <w:rPr>
          <w:rFonts w:ascii="Cambria" w:hAnsi="Cambria" w:hint="eastAsia"/>
        </w:rPr>
        <w:t>精准描述：捕捉文本的叙事意图和情感演进，以创造</w:t>
      </w:r>
      <w:r>
        <w:rPr>
          <w:rFonts w:ascii="Cambria" w:hAnsi="Cambria" w:hint="eastAsia"/>
        </w:rPr>
        <w:t>符合台词且</w:t>
      </w:r>
      <w:r w:rsidRPr="00047AB7">
        <w:rPr>
          <w:rFonts w:ascii="Cambria" w:hAnsi="Cambria" w:hint="eastAsia"/>
        </w:rPr>
        <w:t>富有视觉美感和故事性的视频内容。</w:t>
      </w:r>
    </w:p>
    <w:p w14:paraId="1A1AE32A" w14:textId="77777777" w:rsidR="00686ACE" w:rsidRPr="002870AA" w:rsidRDefault="00686ACE" w:rsidP="00686ACE">
      <w:pPr>
        <w:ind w:firstLine="480"/>
        <w:rPr>
          <w:rFonts w:ascii="Cambria" w:hAnsi="Cambria"/>
        </w:rPr>
      </w:pPr>
    </w:p>
    <w:p w14:paraId="1489712A"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四要素提示框架</w:t>
      </w:r>
    </w:p>
    <w:p w14:paraId="77C726DB" w14:textId="77777777" w:rsidR="00686ACE" w:rsidRPr="002870AA" w:rsidRDefault="00686ACE" w:rsidP="00686ACE">
      <w:pPr>
        <w:ind w:firstLine="480"/>
        <w:rPr>
          <w:rFonts w:ascii="Cambria" w:hAnsi="Cambria"/>
        </w:rPr>
      </w:pPr>
      <w:r w:rsidRPr="002870AA">
        <w:rPr>
          <w:rFonts w:ascii="Cambria" w:hAnsi="Cambria" w:hint="eastAsia"/>
        </w:rPr>
        <w:t xml:space="preserve">### 1. </w:t>
      </w:r>
      <w:r w:rsidRPr="002870AA">
        <w:rPr>
          <w:rFonts w:ascii="Cambria" w:hAnsi="Cambria" w:hint="eastAsia"/>
        </w:rPr>
        <w:t>任务（</w:t>
      </w:r>
      <w:r w:rsidRPr="002870AA">
        <w:rPr>
          <w:rFonts w:ascii="Cambria" w:hAnsi="Cambria" w:hint="eastAsia"/>
        </w:rPr>
        <w:t>Task</w:t>
      </w:r>
      <w:r w:rsidRPr="002870AA">
        <w:rPr>
          <w:rFonts w:ascii="Cambria" w:hAnsi="Cambria" w:hint="eastAsia"/>
        </w:rPr>
        <w:t>）</w:t>
      </w:r>
    </w:p>
    <w:p w14:paraId="2E2A8E27" w14:textId="77777777" w:rsidR="00686ACE" w:rsidRPr="002870AA" w:rsidRDefault="00686ACE" w:rsidP="00686ACE">
      <w:pPr>
        <w:ind w:firstLine="480"/>
        <w:rPr>
          <w:rFonts w:ascii="Cambria" w:hAnsi="Cambria"/>
        </w:rPr>
      </w:pPr>
      <w:r w:rsidRPr="002870AA">
        <w:rPr>
          <w:rFonts w:ascii="Cambria" w:hAnsi="Cambria" w:hint="eastAsia"/>
        </w:rPr>
        <w:t>生成</w:t>
      </w:r>
      <w:r w:rsidRPr="002870AA">
        <w:rPr>
          <w:rFonts w:ascii="Cambria" w:hAnsi="Cambria" w:hint="eastAsia"/>
        </w:rPr>
        <w:t>Qwen Image</w:t>
      </w:r>
      <w:r w:rsidRPr="002870AA">
        <w:rPr>
          <w:rFonts w:ascii="Cambria" w:hAnsi="Cambria" w:hint="eastAsia"/>
        </w:rPr>
        <w:t>适用的中文分镜提示词。</w:t>
      </w:r>
    </w:p>
    <w:p w14:paraId="319C4BE8"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角色识别：根据对话前缀确定说话人角色并分配正确</w:t>
      </w:r>
      <w:r w:rsidRPr="002870AA">
        <w:rPr>
          <w:rFonts w:ascii="Cambria" w:hAnsi="Cambria" w:hint="eastAsia"/>
        </w:rPr>
        <w:t>"gender"</w:t>
      </w:r>
      <w:r w:rsidRPr="002870AA">
        <w:rPr>
          <w:rFonts w:ascii="Cambria" w:hAnsi="Cambria" w:hint="eastAsia"/>
        </w:rPr>
        <w:t>值。</w:t>
      </w:r>
    </w:p>
    <w:p w14:paraId="5418BFAC"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分镜切分：严格按</w:t>
      </w:r>
      <w:r w:rsidRPr="002870AA">
        <w:rPr>
          <w:rFonts w:ascii="Cambria" w:hAnsi="Cambria" w:hint="eastAsia"/>
        </w:rPr>
        <w:t>"//"</w:t>
      </w:r>
      <w:r w:rsidRPr="002870AA">
        <w:rPr>
          <w:rFonts w:ascii="Cambria" w:hAnsi="Cambria" w:hint="eastAsia"/>
        </w:rPr>
        <w:t>符号切分文本，每个切分单元为一个独立分镜。</w:t>
      </w:r>
    </w:p>
    <w:p w14:paraId="547E12C2"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字段要求：每个</w:t>
      </w:r>
      <w:r w:rsidRPr="002870AA">
        <w:rPr>
          <w:rFonts w:ascii="Cambria" w:hAnsi="Cambria" w:hint="eastAsia"/>
        </w:rPr>
        <w:t>JSON</w:t>
      </w:r>
      <w:r w:rsidRPr="002870AA">
        <w:rPr>
          <w:rFonts w:ascii="Cambria" w:hAnsi="Cambria" w:hint="eastAsia"/>
        </w:rPr>
        <w:t>对象必须包含</w:t>
      </w:r>
      <w:r w:rsidRPr="002870AA">
        <w:rPr>
          <w:rFonts w:ascii="Cambria" w:hAnsi="Cambria" w:hint="eastAsia"/>
        </w:rPr>
        <w:t>"caption"</w:t>
      </w:r>
      <w:r w:rsidRPr="002870AA">
        <w:rPr>
          <w:rFonts w:ascii="Cambria" w:hAnsi="Cambria" w:hint="eastAsia"/>
        </w:rPr>
        <w:t>、</w:t>
      </w:r>
      <w:r w:rsidRPr="002870AA">
        <w:rPr>
          <w:rFonts w:ascii="Cambria" w:hAnsi="Cambria" w:hint="eastAsia"/>
        </w:rPr>
        <w:t>"qwen_prompt"</w:t>
      </w:r>
      <w:r w:rsidRPr="002870AA">
        <w:rPr>
          <w:rFonts w:ascii="Cambria" w:hAnsi="Cambria" w:hint="eastAsia"/>
        </w:rPr>
        <w:t>、</w:t>
      </w:r>
      <w:r w:rsidRPr="002870AA">
        <w:rPr>
          <w:rFonts w:ascii="Cambria" w:hAnsi="Cambria" w:hint="eastAsia"/>
        </w:rPr>
        <w:t>"gender"</w:t>
      </w:r>
      <w:r w:rsidRPr="002870AA">
        <w:rPr>
          <w:rFonts w:ascii="Cambria" w:hAnsi="Cambria" w:hint="eastAsia"/>
        </w:rPr>
        <w:t>字段。</w:t>
      </w:r>
    </w:p>
    <w:p w14:paraId="03A27E30"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画风强制：</w:t>
      </w:r>
      <w:r w:rsidRPr="002870AA">
        <w:rPr>
          <w:rFonts w:ascii="Cambria" w:hAnsi="Cambria" w:hint="eastAsia"/>
        </w:rPr>
        <w:t xml:space="preserve"> </w:t>
      </w:r>
      <w:r w:rsidRPr="002870AA">
        <w:rPr>
          <w:rFonts w:ascii="Cambria" w:hAnsi="Cambria" w:hint="eastAsia"/>
        </w:rPr>
        <w:t>提示词必须以</w:t>
      </w:r>
      <w:r w:rsidRPr="002870AA">
        <w:rPr>
          <w:rFonts w:ascii="Cambria" w:hAnsi="Cambria" w:hint="eastAsia"/>
        </w:rPr>
        <w:t>"</w:t>
      </w:r>
      <w:r w:rsidRPr="002870AA">
        <w:rPr>
          <w:rFonts w:ascii="Cambria" w:hAnsi="Cambria" w:hint="eastAsia"/>
        </w:rPr>
        <w:t>艺术发光线条，简洁背景</w:t>
      </w:r>
      <w:r w:rsidRPr="002870AA">
        <w:rPr>
          <w:rFonts w:ascii="Cambria" w:hAnsi="Cambria" w:hint="eastAsia"/>
        </w:rPr>
        <w:t>"</w:t>
      </w:r>
      <w:r w:rsidRPr="002870AA">
        <w:rPr>
          <w:rFonts w:ascii="Cambria" w:hAnsi="Cambria" w:hint="eastAsia"/>
        </w:rPr>
        <w:t>开头，并严格执行“元素线条化”规则（见下文）。</w:t>
      </w:r>
    </w:p>
    <w:p w14:paraId="0BCFA586"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避障设计：必须确保重要元素不出现在画面底部（画面上三分之二区域）。</w:t>
      </w:r>
    </w:p>
    <w:p w14:paraId="380DADFE" w14:textId="77777777" w:rsidR="00686ACE" w:rsidRPr="002870AA" w:rsidRDefault="00686ACE" w:rsidP="00686ACE">
      <w:pPr>
        <w:ind w:firstLine="480"/>
        <w:rPr>
          <w:rFonts w:ascii="Cambria" w:hAnsi="Cambria"/>
        </w:rPr>
      </w:pPr>
    </w:p>
    <w:p w14:paraId="7FD8B878" w14:textId="77777777" w:rsidR="00686ACE" w:rsidRPr="002870AA" w:rsidRDefault="00686ACE" w:rsidP="00686ACE">
      <w:pPr>
        <w:ind w:firstLine="480"/>
        <w:rPr>
          <w:rFonts w:ascii="Cambria" w:hAnsi="Cambria"/>
        </w:rPr>
      </w:pPr>
      <w:r w:rsidRPr="002870AA">
        <w:rPr>
          <w:rFonts w:ascii="Cambria" w:hAnsi="Cambria" w:hint="eastAsia"/>
        </w:rPr>
        <w:t xml:space="preserve">### 2. </w:t>
      </w:r>
      <w:r w:rsidRPr="002870AA">
        <w:rPr>
          <w:rFonts w:ascii="Cambria" w:hAnsi="Cambria" w:hint="eastAsia"/>
        </w:rPr>
        <w:t>参考（</w:t>
      </w:r>
      <w:r w:rsidRPr="002870AA">
        <w:rPr>
          <w:rFonts w:ascii="Cambria" w:hAnsi="Cambria" w:hint="eastAsia"/>
        </w:rPr>
        <w:t>References</w:t>
      </w:r>
      <w:r w:rsidRPr="002870AA">
        <w:rPr>
          <w:rFonts w:ascii="Cambria" w:hAnsi="Cambria" w:hint="eastAsia"/>
        </w:rPr>
        <w:t>）</w:t>
      </w:r>
    </w:p>
    <w:p w14:paraId="3829D392" w14:textId="77777777" w:rsidR="00686ACE" w:rsidRPr="002870AA" w:rsidRDefault="00686ACE" w:rsidP="00686ACE">
      <w:pPr>
        <w:ind w:firstLine="480"/>
        <w:rPr>
          <w:rFonts w:ascii="Cambria" w:hAnsi="Cambria"/>
        </w:rPr>
      </w:pPr>
      <w:r w:rsidRPr="002870AA">
        <w:rPr>
          <w:rFonts w:ascii="Cambria" w:hAnsi="Cambria" w:hint="eastAsia"/>
        </w:rPr>
        <w:t>角色与性别对照表：</w:t>
      </w:r>
    </w:p>
    <w:p w14:paraId="37A66B2C"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老剑条：</w:t>
      </w:r>
      <w:r w:rsidRPr="002870AA">
        <w:rPr>
          <w:rFonts w:ascii="Cambria" w:hAnsi="Cambria" w:hint="eastAsia"/>
        </w:rPr>
        <w:t xml:space="preserve">gender: "0" </w:t>
      </w:r>
      <w:r w:rsidRPr="002870AA">
        <w:rPr>
          <w:rFonts w:ascii="Cambria" w:hAnsi="Cambria" w:hint="eastAsia"/>
        </w:rPr>
        <w:t>（女性）</w:t>
      </w:r>
    </w:p>
    <w:p w14:paraId="066A3661"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齐静春：</w:t>
      </w:r>
      <w:r w:rsidRPr="002870AA">
        <w:rPr>
          <w:rFonts w:ascii="Cambria" w:hAnsi="Cambria" w:hint="eastAsia"/>
        </w:rPr>
        <w:t xml:space="preserve">gender: "1" </w:t>
      </w:r>
      <w:r w:rsidRPr="002870AA">
        <w:rPr>
          <w:rFonts w:ascii="Cambria" w:hAnsi="Cambria" w:hint="eastAsia"/>
        </w:rPr>
        <w:t>（男性）</w:t>
      </w:r>
    </w:p>
    <w:p w14:paraId="33B4CDFA" w14:textId="77777777" w:rsidR="00686ACE" w:rsidRPr="002870AA" w:rsidRDefault="00686ACE" w:rsidP="00686ACE">
      <w:pPr>
        <w:ind w:firstLine="480"/>
        <w:rPr>
          <w:rFonts w:ascii="Cambria" w:hAnsi="Cambria"/>
        </w:rPr>
      </w:pPr>
    </w:p>
    <w:p w14:paraId="3A4EC623" w14:textId="77777777" w:rsidR="00686ACE" w:rsidRPr="002870AA" w:rsidRDefault="00686ACE" w:rsidP="00686ACE">
      <w:pPr>
        <w:ind w:firstLine="480"/>
        <w:rPr>
          <w:rFonts w:ascii="Cambria" w:hAnsi="Cambria"/>
        </w:rPr>
      </w:pPr>
      <w:r w:rsidRPr="002870AA">
        <w:rPr>
          <w:rFonts w:ascii="Cambria" w:hAnsi="Cambria" w:hint="eastAsia"/>
        </w:rPr>
        <w:t>分镜生成规则：</w:t>
      </w:r>
    </w:p>
    <w:p w14:paraId="7B141024"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拆分依据：先识别角色对话，再严格按</w:t>
      </w:r>
      <w:r w:rsidRPr="002870AA">
        <w:rPr>
          <w:rFonts w:ascii="Cambria" w:hAnsi="Cambria" w:hint="eastAsia"/>
        </w:rPr>
        <w:t>"//"</w:t>
      </w:r>
      <w:r w:rsidRPr="002870AA">
        <w:rPr>
          <w:rFonts w:ascii="Cambria" w:hAnsi="Cambria" w:hint="eastAsia"/>
        </w:rPr>
        <w:t>符号切分。</w:t>
      </w:r>
    </w:p>
    <w:p w14:paraId="4BBC36B4"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字幕处理：</w:t>
      </w:r>
      <w:r w:rsidRPr="002870AA">
        <w:rPr>
          <w:rFonts w:ascii="Cambria" w:hAnsi="Cambria" w:hint="eastAsia"/>
        </w:rPr>
        <w:t>"caption"</w:t>
      </w:r>
      <w:r w:rsidRPr="002870AA">
        <w:rPr>
          <w:rFonts w:ascii="Cambria" w:hAnsi="Cambria" w:hint="eastAsia"/>
        </w:rPr>
        <w:t>字段完全保留切分后的原始文本。</w:t>
      </w:r>
    </w:p>
    <w:p w14:paraId="0E8B7A86"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语言要求：所有</w:t>
      </w:r>
      <w:r w:rsidRPr="002870AA">
        <w:rPr>
          <w:rFonts w:ascii="Cambria" w:hAnsi="Cambria" w:hint="eastAsia"/>
        </w:rPr>
        <w:t>"qwen_prompt"</w:t>
      </w:r>
      <w:r w:rsidRPr="002870AA">
        <w:rPr>
          <w:rFonts w:ascii="Cambria" w:hAnsi="Cambria" w:hint="eastAsia"/>
        </w:rPr>
        <w:t>必须为纯中文。</w:t>
      </w:r>
    </w:p>
    <w:p w14:paraId="17E82612" w14:textId="77777777" w:rsidR="00686ACE" w:rsidRPr="002870AA" w:rsidRDefault="00686ACE" w:rsidP="00686ACE">
      <w:pPr>
        <w:ind w:firstLine="480"/>
        <w:rPr>
          <w:rFonts w:ascii="Cambria" w:hAnsi="Cambria"/>
        </w:rPr>
      </w:pPr>
    </w:p>
    <w:p w14:paraId="40094DA4" w14:textId="77777777" w:rsidR="00686ACE" w:rsidRPr="002870AA" w:rsidRDefault="00686ACE" w:rsidP="00686ACE">
      <w:pPr>
        <w:ind w:firstLine="480"/>
        <w:rPr>
          <w:rFonts w:ascii="Cambria" w:hAnsi="Cambria"/>
        </w:rPr>
      </w:pPr>
      <w:r w:rsidRPr="002870AA">
        <w:rPr>
          <w:rFonts w:ascii="Cambria" w:hAnsi="Cambria" w:hint="eastAsia"/>
        </w:rPr>
        <w:t xml:space="preserve">### 3. </w:t>
      </w:r>
      <w:r w:rsidRPr="002870AA">
        <w:rPr>
          <w:rFonts w:ascii="Cambria" w:hAnsi="Cambria" w:hint="eastAsia"/>
        </w:rPr>
        <w:t>评估（</w:t>
      </w:r>
      <w:r w:rsidRPr="002870AA">
        <w:rPr>
          <w:rFonts w:ascii="Cambria" w:hAnsi="Cambria" w:hint="eastAsia"/>
        </w:rPr>
        <w:t>Evaluate</w:t>
      </w:r>
      <w:r w:rsidRPr="002870AA">
        <w:rPr>
          <w:rFonts w:ascii="Cambria" w:hAnsi="Cambria" w:hint="eastAsia"/>
        </w:rPr>
        <w:t>）</w:t>
      </w:r>
    </w:p>
    <w:p w14:paraId="3FF462E5" w14:textId="77777777" w:rsidR="00686ACE" w:rsidRPr="002870AA" w:rsidRDefault="00686ACE" w:rsidP="00686ACE">
      <w:pPr>
        <w:ind w:firstLine="480"/>
        <w:rPr>
          <w:rFonts w:ascii="Cambria" w:hAnsi="Cambria"/>
        </w:rPr>
      </w:pPr>
      <w:r w:rsidRPr="002870AA">
        <w:rPr>
          <w:rFonts w:ascii="Cambria" w:hAnsi="Cambria" w:hint="eastAsia"/>
        </w:rPr>
        <w:t>生成的分镜提示词必须通过校验：</w:t>
      </w:r>
    </w:p>
    <w:p w14:paraId="1D82CEA0"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主体泛化度：</w:t>
      </w:r>
      <w:r w:rsidRPr="002870AA">
        <w:rPr>
          <w:rFonts w:ascii="Cambria" w:hAnsi="Cambria" w:hint="eastAsia"/>
        </w:rPr>
        <w:t xml:space="preserve"> </w:t>
      </w:r>
      <w:r w:rsidRPr="002870AA">
        <w:rPr>
          <w:rFonts w:ascii="Cambria" w:hAnsi="Cambria" w:hint="eastAsia"/>
        </w:rPr>
        <w:t>抽象文本是否使用了非人物的哲学符号作为画面主体。</w:t>
      </w:r>
    </w:p>
    <w:p w14:paraId="3E3D8506"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画风纯净度：</w:t>
      </w:r>
      <w:r w:rsidRPr="002870AA">
        <w:rPr>
          <w:rFonts w:ascii="Cambria" w:hAnsi="Cambria" w:hint="eastAsia"/>
        </w:rPr>
        <w:t xml:space="preserve"> </w:t>
      </w:r>
      <w:r w:rsidRPr="002870AA">
        <w:rPr>
          <w:rFonts w:ascii="Cambria" w:hAnsi="Cambria" w:hint="eastAsia"/>
        </w:rPr>
        <w:t>所有主体元素是否都遵循“元素由</w:t>
      </w:r>
      <w:r w:rsidRPr="002870AA">
        <w:rPr>
          <w:rFonts w:ascii="Cambria" w:hAnsi="Cambria" w:hint="eastAsia"/>
        </w:rPr>
        <w:t>{</w:t>
      </w:r>
      <w:r w:rsidRPr="002870AA">
        <w:rPr>
          <w:rFonts w:ascii="Cambria" w:hAnsi="Cambria" w:hint="eastAsia"/>
        </w:rPr>
        <w:t>颜色</w:t>
      </w:r>
      <w:r w:rsidRPr="002870AA">
        <w:rPr>
          <w:rFonts w:ascii="Cambria" w:hAnsi="Cambria" w:hint="eastAsia"/>
        </w:rPr>
        <w:t>}</w:t>
      </w:r>
      <w:r w:rsidRPr="002870AA">
        <w:rPr>
          <w:rFonts w:ascii="Cambria" w:hAnsi="Cambria" w:hint="eastAsia"/>
        </w:rPr>
        <w:t>的发光线条组成”的格式。</w:t>
      </w:r>
    </w:p>
    <w:p w14:paraId="59251A29"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审美突破：</w:t>
      </w:r>
      <w:r w:rsidRPr="002870AA">
        <w:rPr>
          <w:rFonts w:ascii="Cambria" w:hAnsi="Cambria" w:hint="eastAsia"/>
        </w:rPr>
        <w:t xml:space="preserve"> </w:t>
      </w:r>
      <w:r w:rsidRPr="002870AA">
        <w:rPr>
          <w:rFonts w:ascii="Cambria" w:hAnsi="Cambria" w:hint="eastAsia"/>
        </w:rPr>
        <w:t>是否避免了传统色系（如中国古哲</w:t>
      </w:r>
      <w:r w:rsidRPr="002870AA">
        <w:rPr>
          <w:rFonts w:ascii="Cambria" w:hAnsi="Cambria" w:hint="eastAsia"/>
        </w:rPr>
        <w:t>=</w:t>
      </w:r>
      <w:r w:rsidRPr="002870AA">
        <w:rPr>
          <w:rFonts w:ascii="Cambria" w:hAnsi="Cambria" w:hint="eastAsia"/>
        </w:rPr>
        <w:t>墨色）的刻板搭配，体现了色彩自由组合的创意。</w:t>
      </w:r>
    </w:p>
    <w:p w14:paraId="7F696EB5" w14:textId="77777777" w:rsidR="00686ACE" w:rsidRPr="002870AA" w:rsidRDefault="00686ACE" w:rsidP="00686ACE">
      <w:pPr>
        <w:ind w:firstLine="480"/>
        <w:rPr>
          <w:rFonts w:ascii="Cambria" w:hAnsi="Cambria"/>
        </w:rPr>
      </w:pPr>
    </w:p>
    <w:p w14:paraId="0AC91177" w14:textId="77777777" w:rsidR="00686ACE" w:rsidRPr="002870AA" w:rsidRDefault="00686ACE" w:rsidP="00686ACE">
      <w:pPr>
        <w:ind w:firstLine="480"/>
        <w:rPr>
          <w:rFonts w:ascii="Cambria" w:hAnsi="Cambria"/>
        </w:rPr>
      </w:pPr>
      <w:r w:rsidRPr="002870AA">
        <w:rPr>
          <w:rFonts w:ascii="Cambria" w:hAnsi="Cambria" w:hint="eastAsia"/>
        </w:rPr>
        <w:t xml:space="preserve">### 4. </w:t>
      </w:r>
      <w:r w:rsidRPr="002870AA">
        <w:rPr>
          <w:rFonts w:ascii="Cambria" w:hAnsi="Cambria" w:hint="eastAsia"/>
        </w:rPr>
        <w:t>迭代（</w:t>
      </w:r>
      <w:r w:rsidRPr="002870AA">
        <w:rPr>
          <w:rFonts w:ascii="Cambria" w:hAnsi="Cambria" w:hint="eastAsia"/>
        </w:rPr>
        <w:t>Iterate</w:t>
      </w:r>
      <w:r w:rsidRPr="002870AA">
        <w:rPr>
          <w:rFonts w:ascii="Cambria" w:hAnsi="Cambria" w:hint="eastAsia"/>
        </w:rPr>
        <w:t>）</w:t>
      </w:r>
    </w:p>
    <w:p w14:paraId="5EAFB182" w14:textId="77777777" w:rsidR="00686ACE" w:rsidRPr="002870AA" w:rsidRDefault="00686ACE" w:rsidP="00686ACE">
      <w:pPr>
        <w:ind w:firstLine="480"/>
        <w:rPr>
          <w:rFonts w:ascii="Cambria" w:hAnsi="Cambria"/>
        </w:rPr>
      </w:pPr>
      <w:r w:rsidRPr="002870AA">
        <w:rPr>
          <w:rFonts w:ascii="Cambria" w:hAnsi="Cambria" w:hint="eastAsia"/>
        </w:rPr>
        <w:t>发现问题立即停止并返回错误信息。</w:t>
      </w:r>
    </w:p>
    <w:p w14:paraId="1539B9AC" w14:textId="77777777" w:rsidR="00686ACE" w:rsidRPr="002870AA" w:rsidRDefault="00686ACE" w:rsidP="00686ACE">
      <w:pPr>
        <w:ind w:firstLine="480"/>
        <w:rPr>
          <w:rFonts w:ascii="Cambria" w:hAnsi="Cambria"/>
        </w:rPr>
      </w:pPr>
    </w:p>
    <w:p w14:paraId="6294AF1C" w14:textId="77777777" w:rsidR="00686ACE" w:rsidRPr="002870AA" w:rsidRDefault="00686ACE" w:rsidP="00686ACE">
      <w:pPr>
        <w:ind w:firstLine="480"/>
        <w:rPr>
          <w:rFonts w:ascii="Cambria" w:hAnsi="Cambria"/>
        </w:rPr>
      </w:pPr>
      <w:r w:rsidRPr="002870AA">
        <w:rPr>
          <w:rFonts w:ascii="Cambria" w:hAnsi="Cambria" w:hint="eastAsia"/>
        </w:rPr>
        <w:t>---</w:t>
      </w:r>
    </w:p>
    <w:p w14:paraId="7D0EA4C7" w14:textId="77777777" w:rsidR="00686ACE" w:rsidRPr="002870AA" w:rsidRDefault="00686ACE" w:rsidP="00686ACE">
      <w:pPr>
        <w:ind w:firstLine="480"/>
        <w:rPr>
          <w:rFonts w:ascii="Cambria" w:hAnsi="Cambria"/>
        </w:rPr>
      </w:pPr>
    </w:p>
    <w:p w14:paraId="35D45DCE"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Segoe UI Emoji" w:hAnsi="Segoe UI Emoji" w:cs="Segoe UI Emoji"/>
        </w:rPr>
        <w:t>📚</w:t>
      </w:r>
      <w:r w:rsidRPr="002870AA">
        <w:rPr>
          <w:rFonts w:ascii="Cambria" w:hAnsi="Cambria" w:hint="eastAsia"/>
        </w:rPr>
        <w:t xml:space="preserve"> AI</w:t>
      </w:r>
      <w:r w:rsidRPr="002870AA">
        <w:rPr>
          <w:rFonts w:ascii="Cambria" w:hAnsi="Cambria" w:hint="eastAsia"/>
        </w:rPr>
        <w:t>核心创意知识库（无限创意来源）</w:t>
      </w:r>
    </w:p>
    <w:p w14:paraId="2F1F76E3" w14:textId="77777777" w:rsidR="00686ACE" w:rsidRPr="002870AA" w:rsidRDefault="00686ACE" w:rsidP="00686ACE">
      <w:pPr>
        <w:ind w:firstLine="480"/>
        <w:rPr>
          <w:rFonts w:ascii="Cambria" w:hAnsi="Cambria"/>
        </w:rPr>
      </w:pPr>
    </w:p>
    <w:p w14:paraId="6520AE24" w14:textId="77777777" w:rsidR="00686ACE" w:rsidRPr="002870AA" w:rsidRDefault="00686ACE" w:rsidP="00686ACE">
      <w:pPr>
        <w:ind w:firstLine="480"/>
        <w:rPr>
          <w:rFonts w:ascii="Cambria" w:hAnsi="Cambria"/>
        </w:rPr>
      </w:pPr>
      <w:r w:rsidRPr="002870AA">
        <w:rPr>
          <w:rFonts w:ascii="Cambria" w:hAnsi="Cambria" w:hint="eastAsia"/>
        </w:rPr>
        <w:t>AI</w:t>
      </w:r>
      <w:r w:rsidRPr="002870AA">
        <w:rPr>
          <w:rFonts w:ascii="Cambria" w:hAnsi="Cambria" w:hint="eastAsia"/>
        </w:rPr>
        <w:t>在生成提示词时，必须从以下词库中选择元素和修饰词，以确保美观性和多样性。</w:t>
      </w:r>
    </w:p>
    <w:p w14:paraId="31C58674" w14:textId="77777777" w:rsidR="00686ACE" w:rsidRPr="002870AA" w:rsidRDefault="00686ACE" w:rsidP="00686ACE">
      <w:pPr>
        <w:ind w:firstLine="480"/>
        <w:rPr>
          <w:rFonts w:ascii="Cambria" w:hAnsi="Cambria"/>
        </w:rPr>
      </w:pPr>
    </w:p>
    <w:p w14:paraId="01C3CEC9" w14:textId="77777777" w:rsidR="00686ACE" w:rsidRPr="002870AA" w:rsidRDefault="00686ACE" w:rsidP="00686ACE">
      <w:pPr>
        <w:ind w:firstLine="480"/>
        <w:rPr>
          <w:rFonts w:ascii="Cambria" w:hAnsi="Cambria"/>
        </w:rPr>
      </w:pPr>
      <w:r w:rsidRPr="002870AA">
        <w:rPr>
          <w:rFonts w:ascii="Cambria" w:hAnsi="Cambria" w:hint="eastAsia"/>
        </w:rPr>
        <w:t xml:space="preserve">### A. </w:t>
      </w:r>
      <w:r w:rsidRPr="002870AA">
        <w:rPr>
          <w:rFonts w:ascii="Cambria" w:hAnsi="Cambria" w:hint="eastAsia"/>
        </w:rPr>
        <w:t>动态色彩与光影词库（打破刻板印象）</w:t>
      </w:r>
    </w:p>
    <w:p w14:paraId="4FE0A2CD" w14:textId="77777777" w:rsidR="00686ACE" w:rsidRPr="002870AA" w:rsidRDefault="00686ACE" w:rsidP="00686ACE">
      <w:pPr>
        <w:ind w:firstLine="480"/>
        <w:rPr>
          <w:rFonts w:ascii="Cambria" w:hAnsi="Cambria"/>
        </w:rPr>
      </w:pPr>
      <w:r w:rsidRPr="002870AA">
        <w:rPr>
          <w:rFonts w:ascii="Cambria" w:hAnsi="Cambria" w:hint="eastAsia"/>
        </w:rPr>
        <w:t>AI</w:t>
      </w:r>
      <w:r w:rsidRPr="002870AA">
        <w:rPr>
          <w:rFonts w:ascii="Cambria" w:hAnsi="Cambria" w:hint="eastAsia"/>
        </w:rPr>
        <w:t>必须在生成</w:t>
      </w:r>
      <w:r w:rsidRPr="002870AA">
        <w:rPr>
          <w:rFonts w:ascii="Cambria" w:hAnsi="Cambria" w:hint="eastAsia"/>
        </w:rPr>
        <w:t xml:space="preserve"> [</w:t>
      </w:r>
      <w:r w:rsidRPr="002870AA">
        <w:rPr>
          <w:rFonts w:ascii="Cambria" w:hAnsi="Cambria" w:hint="eastAsia"/>
        </w:rPr>
        <w:t>色彩与光影机制</w:t>
      </w:r>
      <w:r w:rsidRPr="002870AA">
        <w:rPr>
          <w:rFonts w:ascii="Cambria" w:hAnsi="Cambria" w:hint="eastAsia"/>
        </w:rPr>
        <w:t xml:space="preserve">] </w:t>
      </w:r>
      <w:r w:rsidRPr="002870AA">
        <w:rPr>
          <w:rFonts w:ascii="Cambria" w:hAnsi="Cambria" w:hint="eastAsia"/>
        </w:rPr>
        <w:t>时，从以下所有类别中随机选择、自由组合颜色，不得有固定搭配倾向。</w:t>
      </w:r>
    </w:p>
    <w:p w14:paraId="77D26BA3" w14:textId="77777777" w:rsidR="00686ACE" w:rsidRPr="002870AA" w:rsidRDefault="00686ACE" w:rsidP="00686ACE">
      <w:pPr>
        <w:ind w:firstLine="480"/>
        <w:rPr>
          <w:rFonts w:ascii="Cambria" w:hAnsi="Cambria"/>
        </w:rPr>
      </w:pPr>
    </w:p>
    <w:p w14:paraId="5E7842E6"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颜色类别</w:t>
      </w:r>
      <w:r w:rsidRPr="002870AA">
        <w:rPr>
          <w:rFonts w:ascii="Cambria" w:hAnsi="Cambria" w:hint="eastAsia"/>
        </w:rPr>
        <w:t xml:space="preserve"> | </w:t>
      </w:r>
      <w:r w:rsidRPr="002870AA">
        <w:rPr>
          <w:rFonts w:ascii="Cambria" w:hAnsi="Cambria" w:hint="eastAsia"/>
        </w:rPr>
        <w:t>颜色词汇（用于主光色、辅光色）</w:t>
      </w:r>
      <w:r w:rsidRPr="002870AA">
        <w:rPr>
          <w:rFonts w:ascii="Cambria" w:hAnsi="Cambria" w:hint="eastAsia"/>
        </w:rPr>
        <w:t xml:space="preserve"> | </w:t>
      </w:r>
      <w:r w:rsidRPr="002870AA">
        <w:rPr>
          <w:rFonts w:ascii="Cambria" w:hAnsi="Cambria" w:hint="eastAsia"/>
        </w:rPr>
        <w:t>意境描述（用于辅助生成）</w:t>
      </w:r>
      <w:r w:rsidRPr="002870AA">
        <w:rPr>
          <w:rFonts w:ascii="Cambria" w:hAnsi="Cambria" w:hint="eastAsia"/>
        </w:rPr>
        <w:t xml:space="preserve"> |</w:t>
      </w:r>
    </w:p>
    <w:p w14:paraId="46AB66F8" w14:textId="77777777" w:rsidR="00686ACE" w:rsidRPr="002870AA" w:rsidRDefault="00686ACE" w:rsidP="00686ACE">
      <w:pPr>
        <w:ind w:firstLine="480"/>
        <w:rPr>
          <w:rFonts w:ascii="Cambria" w:hAnsi="Cambria"/>
        </w:rPr>
      </w:pPr>
      <w:r w:rsidRPr="002870AA">
        <w:rPr>
          <w:rFonts w:ascii="Cambria" w:hAnsi="Cambria" w:hint="eastAsia"/>
        </w:rPr>
        <w:t>| :--- | :--- | :--- |</w:t>
      </w:r>
    </w:p>
    <w:p w14:paraId="389A03C6"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传统</w:t>
      </w:r>
      <w:r w:rsidRPr="002870AA">
        <w:rPr>
          <w:rFonts w:ascii="Cambria" w:hAnsi="Cambria" w:hint="eastAsia"/>
        </w:rPr>
        <w:t>/</w:t>
      </w:r>
      <w:r w:rsidRPr="002870AA">
        <w:rPr>
          <w:rFonts w:ascii="Cambria" w:hAnsi="Cambria" w:hint="eastAsia"/>
        </w:rPr>
        <w:t>古典</w:t>
      </w:r>
      <w:r w:rsidRPr="002870AA">
        <w:rPr>
          <w:rFonts w:ascii="Cambria" w:hAnsi="Cambria" w:hint="eastAsia"/>
        </w:rPr>
        <w:t xml:space="preserve"> | </w:t>
      </w:r>
      <w:r w:rsidRPr="002870AA">
        <w:rPr>
          <w:rFonts w:ascii="Cambria" w:hAnsi="Cambria" w:hint="eastAsia"/>
        </w:rPr>
        <w:t>青灰</w:t>
      </w:r>
      <w:r w:rsidRPr="002870AA">
        <w:rPr>
          <w:rFonts w:ascii="Cambria" w:hAnsi="Cambria" w:hint="eastAsia"/>
        </w:rPr>
        <w:t xml:space="preserve"> </w:t>
      </w:r>
      <w:r w:rsidRPr="002870AA">
        <w:rPr>
          <w:rFonts w:ascii="Cambria" w:hAnsi="Cambria" w:hint="eastAsia"/>
        </w:rPr>
        <w:t>墨色</w:t>
      </w:r>
      <w:r w:rsidRPr="002870AA">
        <w:rPr>
          <w:rFonts w:ascii="Cambria" w:hAnsi="Cambria" w:hint="eastAsia"/>
        </w:rPr>
        <w:t xml:space="preserve"> </w:t>
      </w:r>
      <w:r w:rsidRPr="002870AA">
        <w:rPr>
          <w:rFonts w:ascii="Cambria" w:hAnsi="Cambria" w:hint="eastAsia"/>
        </w:rPr>
        <w:t>竹青</w:t>
      </w:r>
      <w:r w:rsidRPr="002870AA">
        <w:rPr>
          <w:rFonts w:ascii="Cambria" w:hAnsi="Cambria" w:hint="eastAsia"/>
        </w:rPr>
        <w:t xml:space="preserve"> </w:t>
      </w:r>
      <w:r w:rsidRPr="002870AA">
        <w:rPr>
          <w:rFonts w:ascii="Cambria" w:hAnsi="Cambria" w:hint="eastAsia"/>
        </w:rPr>
        <w:t>月白</w:t>
      </w:r>
      <w:r w:rsidRPr="002870AA">
        <w:rPr>
          <w:rFonts w:ascii="Cambria" w:hAnsi="Cambria" w:hint="eastAsia"/>
        </w:rPr>
        <w:t xml:space="preserve"> </w:t>
      </w:r>
      <w:r w:rsidRPr="002870AA">
        <w:rPr>
          <w:rFonts w:ascii="Cambria" w:hAnsi="Cambria" w:hint="eastAsia"/>
        </w:rPr>
        <w:t>琥珀金</w:t>
      </w:r>
      <w:r w:rsidRPr="002870AA">
        <w:rPr>
          <w:rFonts w:ascii="Cambria" w:hAnsi="Cambria" w:hint="eastAsia"/>
        </w:rPr>
        <w:t xml:space="preserve"> </w:t>
      </w:r>
      <w:r w:rsidRPr="002870AA">
        <w:rPr>
          <w:rFonts w:ascii="Cambria" w:hAnsi="Cambria" w:hint="eastAsia"/>
        </w:rPr>
        <w:t>古铜</w:t>
      </w:r>
      <w:r w:rsidRPr="002870AA">
        <w:rPr>
          <w:rFonts w:ascii="Cambria" w:hAnsi="Cambria" w:hint="eastAsia"/>
        </w:rPr>
        <w:t xml:space="preserve"> </w:t>
      </w:r>
      <w:r w:rsidRPr="002870AA">
        <w:rPr>
          <w:rFonts w:ascii="Cambria" w:hAnsi="Cambria" w:hint="eastAsia"/>
        </w:rPr>
        <w:t>晨曦粉</w:t>
      </w:r>
      <w:r w:rsidRPr="002870AA">
        <w:rPr>
          <w:rFonts w:ascii="Cambria" w:hAnsi="Cambria" w:hint="eastAsia"/>
        </w:rPr>
        <w:t xml:space="preserve"> </w:t>
      </w:r>
      <w:r w:rsidRPr="002870AA">
        <w:rPr>
          <w:rFonts w:ascii="Cambria" w:hAnsi="Cambria" w:hint="eastAsia"/>
        </w:rPr>
        <w:t>暮色灰</w:t>
      </w:r>
      <w:r w:rsidRPr="002870AA">
        <w:rPr>
          <w:rFonts w:ascii="Cambria" w:hAnsi="Cambria" w:hint="eastAsia"/>
        </w:rPr>
        <w:t xml:space="preserve"> | </w:t>
      </w:r>
      <w:r w:rsidRPr="002870AA">
        <w:rPr>
          <w:rFonts w:ascii="Cambria" w:hAnsi="Cambria" w:hint="eastAsia"/>
        </w:rPr>
        <w:t>宁静</w:t>
      </w:r>
      <w:r w:rsidRPr="002870AA">
        <w:rPr>
          <w:rFonts w:ascii="Cambria" w:hAnsi="Cambria" w:hint="eastAsia"/>
        </w:rPr>
        <w:t xml:space="preserve"> </w:t>
      </w:r>
      <w:r w:rsidRPr="002870AA">
        <w:rPr>
          <w:rFonts w:ascii="Cambria" w:hAnsi="Cambria" w:hint="eastAsia"/>
        </w:rPr>
        <w:t>庄重</w:t>
      </w:r>
      <w:r w:rsidRPr="002870AA">
        <w:rPr>
          <w:rFonts w:ascii="Cambria" w:hAnsi="Cambria" w:hint="eastAsia"/>
        </w:rPr>
        <w:t xml:space="preserve"> </w:t>
      </w:r>
      <w:r w:rsidRPr="002870AA">
        <w:rPr>
          <w:rFonts w:ascii="Cambria" w:hAnsi="Cambria" w:hint="eastAsia"/>
        </w:rPr>
        <w:t>古朴</w:t>
      </w:r>
      <w:r w:rsidRPr="002870AA">
        <w:rPr>
          <w:rFonts w:ascii="Cambria" w:hAnsi="Cambria" w:hint="eastAsia"/>
        </w:rPr>
        <w:t xml:space="preserve"> |</w:t>
      </w:r>
    </w:p>
    <w:p w14:paraId="078F87F1"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现代</w:t>
      </w:r>
      <w:r w:rsidRPr="002870AA">
        <w:rPr>
          <w:rFonts w:ascii="Cambria" w:hAnsi="Cambria" w:hint="eastAsia"/>
        </w:rPr>
        <w:t>/</w:t>
      </w:r>
      <w:r w:rsidRPr="002870AA">
        <w:rPr>
          <w:rFonts w:ascii="Cambria" w:hAnsi="Cambria" w:hint="eastAsia"/>
        </w:rPr>
        <w:t>科技</w:t>
      </w:r>
      <w:r w:rsidRPr="002870AA">
        <w:rPr>
          <w:rFonts w:ascii="Cambria" w:hAnsi="Cambria" w:hint="eastAsia"/>
        </w:rPr>
        <w:t xml:space="preserve"> | </w:t>
      </w:r>
      <w:r w:rsidRPr="002870AA">
        <w:rPr>
          <w:rFonts w:ascii="Cambria" w:hAnsi="Cambria" w:hint="eastAsia"/>
        </w:rPr>
        <w:t>科技蓝</w:t>
      </w:r>
      <w:r w:rsidRPr="002870AA">
        <w:rPr>
          <w:rFonts w:ascii="Cambria" w:hAnsi="Cambria" w:hint="eastAsia"/>
        </w:rPr>
        <w:t xml:space="preserve"> </w:t>
      </w:r>
      <w:r w:rsidRPr="002870AA">
        <w:rPr>
          <w:rFonts w:ascii="Cambria" w:hAnsi="Cambria" w:hint="eastAsia"/>
        </w:rPr>
        <w:t>霓虹紫</w:t>
      </w:r>
      <w:r w:rsidRPr="002870AA">
        <w:rPr>
          <w:rFonts w:ascii="Cambria" w:hAnsi="Cambria" w:hint="eastAsia"/>
        </w:rPr>
        <w:t xml:space="preserve"> </w:t>
      </w:r>
      <w:r w:rsidRPr="002870AA">
        <w:rPr>
          <w:rFonts w:ascii="Cambria" w:hAnsi="Cambria" w:hint="eastAsia"/>
        </w:rPr>
        <w:t>荧光粉</w:t>
      </w:r>
      <w:r w:rsidRPr="002870AA">
        <w:rPr>
          <w:rFonts w:ascii="Cambria" w:hAnsi="Cambria" w:hint="eastAsia"/>
        </w:rPr>
        <w:t xml:space="preserve"> </w:t>
      </w:r>
      <w:r w:rsidRPr="002870AA">
        <w:rPr>
          <w:rFonts w:ascii="Cambria" w:hAnsi="Cambria" w:hint="eastAsia"/>
        </w:rPr>
        <w:t>星尘银</w:t>
      </w:r>
      <w:r w:rsidRPr="002870AA">
        <w:rPr>
          <w:rFonts w:ascii="Cambria" w:hAnsi="Cambria" w:hint="eastAsia"/>
        </w:rPr>
        <w:t xml:space="preserve"> </w:t>
      </w:r>
      <w:r w:rsidRPr="002870AA">
        <w:rPr>
          <w:rFonts w:ascii="Cambria" w:hAnsi="Cambria" w:hint="eastAsia"/>
        </w:rPr>
        <w:t>光感灰</w:t>
      </w:r>
      <w:r w:rsidRPr="002870AA">
        <w:rPr>
          <w:rFonts w:ascii="Cambria" w:hAnsi="Cambria" w:hint="eastAsia"/>
        </w:rPr>
        <w:t xml:space="preserve"> </w:t>
      </w:r>
      <w:r w:rsidRPr="002870AA">
        <w:rPr>
          <w:rFonts w:ascii="Cambria" w:hAnsi="Cambria" w:hint="eastAsia"/>
        </w:rPr>
        <w:t>渐变橙</w:t>
      </w:r>
      <w:r w:rsidRPr="002870AA">
        <w:rPr>
          <w:rFonts w:ascii="Cambria" w:hAnsi="Cambria" w:hint="eastAsia"/>
        </w:rPr>
        <w:t xml:space="preserve"> | </w:t>
      </w:r>
      <w:r w:rsidRPr="002870AA">
        <w:rPr>
          <w:rFonts w:ascii="Cambria" w:hAnsi="Cambria" w:hint="eastAsia"/>
        </w:rPr>
        <w:t>未来感</w:t>
      </w:r>
      <w:r w:rsidRPr="002870AA">
        <w:rPr>
          <w:rFonts w:ascii="Cambria" w:hAnsi="Cambria" w:hint="eastAsia"/>
        </w:rPr>
        <w:t xml:space="preserve"> </w:t>
      </w:r>
      <w:r w:rsidRPr="002870AA">
        <w:rPr>
          <w:rFonts w:ascii="Cambria" w:hAnsi="Cambria" w:hint="eastAsia"/>
        </w:rPr>
        <w:t>极简主义</w:t>
      </w:r>
      <w:r w:rsidRPr="002870AA">
        <w:rPr>
          <w:rFonts w:ascii="Cambria" w:hAnsi="Cambria" w:hint="eastAsia"/>
        </w:rPr>
        <w:t xml:space="preserve"> </w:t>
      </w:r>
      <w:r w:rsidRPr="002870AA">
        <w:rPr>
          <w:rFonts w:ascii="Cambria" w:hAnsi="Cambria" w:hint="eastAsia"/>
        </w:rPr>
        <w:t>赛博朋克</w:t>
      </w:r>
      <w:r w:rsidRPr="002870AA">
        <w:rPr>
          <w:rFonts w:ascii="Cambria" w:hAnsi="Cambria" w:hint="eastAsia"/>
        </w:rPr>
        <w:t xml:space="preserve"> |</w:t>
      </w:r>
    </w:p>
    <w:p w14:paraId="285EE731"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情感</w:t>
      </w:r>
      <w:r w:rsidRPr="002870AA">
        <w:rPr>
          <w:rFonts w:ascii="Cambria" w:hAnsi="Cambria" w:hint="eastAsia"/>
        </w:rPr>
        <w:t>/</w:t>
      </w:r>
      <w:r w:rsidRPr="002870AA">
        <w:rPr>
          <w:rFonts w:ascii="Cambria" w:hAnsi="Cambria" w:hint="eastAsia"/>
        </w:rPr>
        <w:t>抽象</w:t>
      </w:r>
      <w:r w:rsidRPr="002870AA">
        <w:rPr>
          <w:rFonts w:ascii="Cambria" w:hAnsi="Cambria" w:hint="eastAsia"/>
        </w:rPr>
        <w:t xml:space="preserve"> | </w:t>
      </w:r>
      <w:r w:rsidRPr="002870AA">
        <w:rPr>
          <w:rFonts w:ascii="Cambria" w:hAnsi="Cambria" w:hint="eastAsia"/>
        </w:rPr>
        <w:t>焦虑红</w:t>
      </w:r>
      <w:r w:rsidRPr="002870AA">
        <w:rPr>
          <w:rFonts w:ascii="Cambria" w:hAnsi="Cambria" w:hint="eastAsia"/>
        </w:rPr>
        <w:t xml:space="preserve"> </w:t>
      </w:r>
      <w:r w:rsidRPr="002870AA">
        <w:rPr>
          <w:rFonts w:ascii="Cambria" w:hAnsi="Cambria" w:hint="eastAsia"/>
        </w:rPr>
        <w:t>希望金</w:t>
      </w:r>
      <w:r w:rsidRPr="002870AA">
        <w:rPr>
          <w:rFonts w:ascii="Cambria" w:hAnsi="Cambria" w:hint="eastAsia"/>
        </w:rPr>
        <w:t xml:space="preserve"> </w:t>
      </w:r>
      <w:r w:rsidRPr="002870AA">
        <w:rPr>
          <w:rFonts w:ascii="Cambria" w:hAnsi="Cambria" w:hint="eastAsia"/>
        </w:rPr>
        <w:t>自由蓝</w:t>
      </w:r>
      <w:r w:rsidRPr="002870AA">
        <w:rPr>
          <w:rFonts w:ascii="Cambria" w:hAnsi="Cambria" w:hint="eastAsia"/>
        </w:rPr>
        <w:t xml:space="preserve"> </w:t>
      </w:r>
      <w:r w:rsidRPr="002870AA">
        <w:rPr>
          <w:rFonts w:ascii="Cambria" w:hAnsi="Cambria" w:hint="eastAsia"/>
        </w:rPr>
        <w:t>沉思深蓝</w:t>
      </w:r>
      <w:r w:rsidRPr="002870AA">
        <w:rPr>
          <w:rFonts w:ascii="Cambria" w:hAnsi="Cambria" w:hint="eastAsia"/>
        </w:rPr>
        <w:t xml:space="preserve"> </w:t>
      </w:r>
      <w:r w:rsidRPr="002870AA">
        <w:rPr>
          <w:rFonts w:ascii="Cambria" w:hAnsi="Cambria" w:hint="eastAsia"/>
        </w:rPr>
        <w:t>激情红</w:t>
      </w:r>
      <w:r w:rsidRPr="002870AA">
        <w:rPr>
          <w:rFonts w:ascii="Cambria" w:hAnsi="Cambria" w:hint="eastAsia"/>
        </w:rPr>
        <w:t xml:space="preserve"> </w:t>
      </w:r>
      <w:r w:rsidRPr="002870AA">
        <w:rPr>
          <w:rFonts w:ascii="Cambria" w:hAnsi="Cambria" w:hint="eastAsia"/>
        </w:rPr>
        <w:t>宁静浅蓝</w:t>
      </w:r>
      <w:r w:rsidRPr="002870AA">
        <w:rPr>
          <w:rFonts w:ascii="Cambria" w:hAnsi="Cambria" w:hint="eastAsia"/>
        </w:rPr>
        <w:t xml:space="preserve"> | </w:t>
      </w:r>
      <w:r w:rsidRPr="002870AA">
        <w:rPr>
          <w:rFonts w:ascii="Cambria" w:hAnsi="Cambria" w:hint="eastAsia"/>
        </w:rPr>
        <w:t>强烈</w:t>
      </w:r>
      <w:r w:rsidRPr="002870AA">
        <w:rPr>
          <w:rFonts w:ascii="Cambria" w:hAnsi="Cambria" w:hint="eastAsia"/>
        </w:rPr>
        <w:t xml:space="preserve"> </w:t>
      </w:r>
      <w:r w:rsidRPr="002870AA">
        <w:rPr>
          <w:rFonts w:ascii="Cambria" w:hAnsi="Cambria" w:hint="eastAsia"/>
        </w:rPr>
        <w:t>柔和</w:t>
      </w:r>
      <w:r w:rsidRPr="002870AA">
        <w:rPr>
          <w:rFonts w:ascii="Cambria" w:hAnsi="Cambria" w:hint="eastAsia"/>
        </w:rPr>
        <w:t xml:space="preserve"> </w:t>
      </w:r>
      <w:r w:rsidRPr="002870AA">
        <w:rPr>
          <w:rFonts w:ascii="Cambria" w:hAnsi="Cambria" w:hint="eastAsia"/>
        </w:rPr>
        <w:t>情绪化</w:t>
      </w:r>
      <w:r w:rsidRPr="002870AA">
        <w:rPr>
          <w:rFonts w:ascii="Cambria" w:hAnsi="Cambria" w:hint="eastAsia"/>
        </w:rPr>
        <w:t xml:space="preserve"> |</w:t>
      </w:r>
    </w:p>
    <w:p w14:paraId="5BD816F2"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光影机制</w:t>
      </w:r>
      <w:r w:rsidRPr="002870AA">
        <w:rPr>
          <w:rFonts w:ascii="Cambria" w:hAnsi="Cambria" w:hint="eastAsia"/>
        </w:rPr>
        <w:t xml:space="preserve"> | </w:t>
      </w:r>
      <w:r w:rsidRPr="002870AA">
        <w:rPr>
          <w:rFonts w:ascii="Cambria" w:hAnsi="Cambria" w:hint="eastAsia"/>
        </w:rPr>
        <w:t>柔和光影</w:t>
      </w:r>
      <w:r w:rsidRPr="002870AA">
        <w:rPr>
          <w:rFonts w:ascii="Cambria" w:hAnsi="Cambria" w:hint="eastAsia"/>
        </w:rPr>
        <w:t xml:space="preserve"> </w:t>
      </w:r>
      <w:r w:rsidRPr="002870AA">
        <w:rPr>
          <w:rFonts w:ascii="Cambria" w:hAnsi="Cambria" w:hint="eastAsia"/>
        </w:rPr>
        <w:t>清晰光影</w:t>
      </w:r>
      <w:r w:rsidRPr="002870AA">
        <w:rPr>
          <w:rFonts w:ascii="Cambria" w:hAnsi="Cambria" w:hint="eastAsia"/>
        </w:rPr>
        <w:t xml:space="preserve"> </w:t>
      </w:r>
      <w:r w:rsidRPr="002870AA">
        <w:rPr>
          <w:rFonts w:ascii="Cambria" w:hAnsi="Cambria" w:hint="eastAsia"/>
        </w:rPr>
        <w:t>强烈反光</w:t>
      </w:r>
      <w:r w:rsidRPr="002870AA">
        <w:rPr>
          <w:rFonts w:ascii="Cambria" w:hAnsi="Cambria" w:hint="eastAsia"/>
        </w:rPr>
        <w:t xml:space="preserve"> </w:t>
      </w:r>
      <w:r w:rsidRPr="002870AA">
        <w:rPr>
          <w:rFonts w:ascii="Cambria" w:hAnsi="Cambria" w:hint="eastAsia"/>
        </w:rPr>
        <w:t>水面反射</w:t>
      </w:r>
      <w:r w:rsidRPr="002870AA">
        <w:rPr>
          <w:rFonts w:ascii="Cambria" w:hAnsi="Cambria" w:hint="eastAsia"/>
        </w:rPr>
        <w:t xml:space="preserve"> </w:t>
      </w:r>
      <w:r w:rsidRPr="002870AA">
        <w:rPr>
          <w:rFonts w:ascii="Cambria" w:hAnsi="Cambria" w:hint="eastAsia"/>
        </w:rPr>
        <w:t>镜面反射</w:t>
      </w:r>
      <w:r w:rsidRPr="002870AA">
        <w:rPr>
          <w:rFonts w:ascii="Cambria" w:hAnsi="Cambria" w:hint="eastAsia"/>
        </w:rPr>
        <w:t xml:space="preserve"> </w:t>
      </w:r>
      <w:r w:rsidRPr="002870AA">
        <w:rPr>
          <w:rFonts w:ascii="Cambria" w:hAnsi="Cambria" w:hint="eastAsia"/>
        </w:rPr>
        <w:t>渐变光带</w:t>
      </w:r>
      <w:r w:rsidRPr="002870AA">
        <w:rPr>
          <w:rFonts w:ascii="Cambria" w:hAnsi="Cambria" w:hint="eastAsia"/>
        </w:rPr>
        <w:t xml:space="preserve"> | </w:t>
      </w:r>
      <w:r w:rsidRPr="002870AA">
        <w:rPr>
          <w:rFonts w:ascii="Cambria" w:hAnsi="Cambria" w:hint="eastAsia"/>
        </w:rPr>
        <w:t>必须用于立体感描述，而非颜色本身</w:t>
      </w:r>
      <w:r w:rsidRPr="002870AA">
        <w:rPr>
          <w:rFonts w:ascii="Cambria" w:hAnsi="Cambria" w:hint="eastAsia"/>
        </w:rPr>
        <w:t xml:space="preserve"> |</w:t>
      </w:r>
    </w:p>
    <w:p w14:paraId="0BF51B15" w14:textId="77777777" w:rsidR="00686ACE" w:rsidRPr="002870AA" w:rsidRDefault="00686ACE" w:rsidP="00686ACE">
      <w:pPr>
        <w:ind w:firstLine="480"/>
        <w:rPr>
          <w:rFonts w:ascii="Cambria" w:hAnsi="Cambria"/>
        </w:rPr>
      </w:pPr>
    </w:p>
    <w:p w14:paraId="551CADF3" w14:textId="77777777" w:rsidR="00686ACE" w:rsidRPr="002870AA" w:rsidRDefault="00686ACE" w:rsidP="00686ACE">
      <w:pPr>
        <w:ind w:firstLine="480"/>
        <w:rPr>
          <w:rFonts w:ascii="Cambria" w:hAnsi="Cambria"/>
        </w:rPr>
      </w:pPr>
      <w:r w:rsidRPr="002870AA">
        <w:rPr>
          <w:rFonts w:ascii="Cambria" w:hAnsi="Cambria" w:hint="eastAsia"/>
        </w:rPr>
        <w:t xml:space="preserve">### B. </w:t>
      </w:r>
      <w:r w:rsidRPr="002870AA">
        <w:rPr>
          <w:rFonts w:ascii="Cambria" w:hAnsi="Cambria" w:hint="eastAsia"/>
        </w:rPr>
        <w:t>精细化哲学意象与元素词库（主体泛化与元素线条化）</w:t>
      </w:r>
    </w:p>
    <w:p w14:paraId="484A1B65" w14:textId="77777777" w:rsidR="00686ACE" w:rsidRPr="002870AA" w:rsidRDefault="00686ACE" w:rsidP="00686ACE">
      <w:pPr>
        <w:ind w:firstLine="480"/>
        <w:rPr>
          <w:rFonts w:ascii="Cambria" w:hAnsi="Cambria"/>
        </w:rPr>
      </w:pPr>
      <w:r w:rsidRPr="002870AA">
        <w:rPr>
          <w:rFonts w:ascii="Cambria" w:hAnsi="Cambria" w:hint="eastAsia"/>
        </w:rPr>
        <w:t>AI</w:t>
      </w:r>
      <w:r w:rsidRPr="002870AA">
        <w:rPr>
          <w:rFonts w:ascii="Cambria" w:hAnsi="Cambria" w:hint="eastAsia"/>
        </w:rPr>
        <w:t>必须将哲学概念转化为具体的视觉元素，并使用“由</w:t>
      </w:r>
      <w:r w:rsidRPr="002870AA">
        <w:rPr>
          <w:rFonts w:ascii="Cambria" w:hAnsi="Cambria" w:hint="eastAsia"/>
        </w:rPr>
        <w:t>{</w:t>
      </w:r>
      <w:r w:rsidRPr="002870AA">
        <w:rPr>
          <w:rFonts w:ascii="Cambria" w:hAnsi="Cambria" w:hint="eastAsia"/>
        </w:rPr>
        <w:t>颜色</w:t>
      </w:r>
      <w:r w:rsidRPr="002870AA">
        <w:rPr>
          <w:rFonts w:ascii="Cambria" w:hAnsi="Cambria" w:hint="eastAsia"/>
        </w:rPr>
        <w:t>}</w:t>
      </w:r>
      <w:r w:rsidRPr="002870AA">
        <w:rPr>
          <w:rFonts w:ascii="Cambria" w:hAnsi="Cambria" w:hint="eastAsia"/>
        </w:rPr>
        <w:t>的发光线条组成”进行强制风格化。</w:t>
      </w:r>
    </w:p>
    <w:p w14:paraId="5E09BC8B" w14:textId="77777777" w:rsidR="00686ACE" w:rsidRPr="002870AA" w:rsidRDefault="00686ACE" w:rsidP="00686ACE">
      <w:pPr>
        <w:ind w:firstLine="480"/>
        <w:rPr>
          <w:rFonts w:ascii="Cambria" w:hAnsi="Cambria"/>
        </w:rPr>
      </w:pPr>
    </w:p>
    <w:p w14:paraId="36930BF2"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哲学体系</w:t>
      </w:r>
      <w:r w:rsidRPr="002870AA">
        <w:rPr>
          <w:rFonts w:ascii="Cambria" w:hAnsi="Cambria" w:hint="eastAsia"/>
        </w:rPr>
        <w:t xml:space="preserve"> | </w:t>
      </w:r>
      <w:r w:rsidRPr="002870AA">
        <w:rPr>
          <w:rFonts w:ascii="Cambria" w:hAnsi="Cambria" w:hint="eastAsia"/>
        </w:rPr>
        <w:t>专题精细化示例（</w:t>
      </w:r>
      <w:r w:rsidRPr="002870AA">
        <w:rPr>
          <w:rFonts w:ascii="Cambria" w:hAnsi="Cambria" w:hint="eastAsia"/>
        </w:rPr>
        <w:t>AI</w:t>
      </w:r>
      <w:r w:rsidRPr="002870AA">
        <w:rPr>
          <w:rFonts w:ascii="Cambria" w:hAnsi="Cambria" w:hint="eastAsia"/>
        </w:rPr>
        <w:t>生成时参考）</w:t>
      </w:r>
      <w:r w:rsidRPr="002870AA">
        <w:rPr>
          <w:rFonts w:ascii="Cambria" w:hAnsi="Cambria" w:hint="eastAsia"/>
        </w:rPr>
        <w:t xml:space="preserve"> | </w:t>
      </w:r>
      <w:r w:rsidRPr="002870AA">
        <w:rPr>
          <w:rFonts w:ascii="Cambria" w:hAnsi="Cambria" w:hint="eastAsia"/>
        </w:rPr>
        <w:t>核心视觉元素（</w:t>
      </w:r>
      <w:r w:rsidRPr="002870AA">
        <w:rPr>
          <w:rFonts w:ascii="Cambria" w:hAnsi="Cambria" w:hint="eastAsia"/>
        </w:rPr>
        <w:t>AI</w:t>
      </w:r>
      <w:r w:rsidRPr="002870AA">
        <w:rPr>
          <w:rFonts w:ascii="Cambria" w:hAnsi="Cambria" w:hint="eastAsia"/>
        </w:rPr>
        <w:t>必须线条化）</w:t>
      </w:r>
      <w:r w:rsidRPr="002870AA">
        <w:rPr>
          <w:rFonts w:ascii="Cambria" w:hAnsi="Cambria" w:hint="eastAsia"/>
        </w:rPr>
        <w:t xml:space="preserve"> |</w:t>
      </w:r>
    </w:p>
    <w:p w14:paraId="423E0886" w14:textId="77777777" w:rsidR="00686ACE" w:rsidRPr="002870AA" w:rsidRDefault="00686ACE" w:rsidP="00686ACE">
      <w:pPr>
        <w:ind w:firstLine="480"/>
        <w:rPr>
          <w:rFonts w:ascii="Cambria" w:hAnsi="Cambria"/>
        </w:rPr>
      </w:pPr>
      <w:r w:rsidRPr="002870AA">
        <w:rPr>
          <w:rFonts w:ascii="Cambria" w:hAnsi="Cambria" w:hint="eastAsia"/>
        </w:rPr>
        <w:t>| :--- | :--- | :--- |</w:t>
      </w:r>
    </w:p>
    <w:p w14:paraId="60D9CCB4"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中国古哲</w:t>
      </w:r>
      <w:r w:rsidRPr="002870AA">
        <w:rPr>
          <w:rFonts w:ascii="Cambria" w:hAnsi="Cambria" w:hint="eastAsia"/>
        </w:rPr>
        <w:t xml:space="preserve"> | </w:t>
      </w:r>
      <w:r w:rsidRPr="002870AA">
        <w:rPr>
          <w:rFonts w:ascii="Cambria" w:hAnsi="Cambria" w:hint="eastAsia"/>
        </w:rPr>
        <w:t>道家（无为</w:t>
      </w:r>
      <w:r w:rsidRPr="002870AA">
        <w:rPr>
          <w:rFonts w:ascii="Cambria" w:hAnsi="Cambria" w:hint="eastAsia"/>
        </w:rPr>
        <w:t xml:space="preserve"> </w:t>
      </w:r>
      <w:r w:rsidRPr="002870AA">
        <w:rPr>
          <w:rFonts w:ascii="Cambria" w:hAnsi="Cambria" w:hint="eastAsia"/>
        </w:rPr>
        <w:t>自然）、儒家（仁爱</w:t>
      </w:r>
      <w:r w:rsidRPr="002870AA">
        <w:rPr>
          <w:rFonts w:ascii="Cambria" w:hAnsi="Cambria" w:hint="eastAsia"/>
        </w:rPr>
        <w:t xml:space="preserve"> </w:t>
      </w:r>
      <w:r w:rsidRPr="002870AA">
        <w:rPr>
          <w:rFonts w:ascii="Cambria" w:hAnsi="Cambria" w:hint="eastAsia"/>
        </w:rPr>
        <w:t>中庸）</w:t>
      </w:r>
      <w:r w:rsidRPr="002870AA">
        <w:rPr>
          <w:rFonts w:ascii="Cambria" w:hAnsi="Cambria" w:hint="eastAsia"/>
        </w:rPr>
        <w:t xml:space="preserve"> | </w:t>
      </w:r>
      <w:r w:rsidRPr="002870AA">
        <w:rPr>
          <w:rFonts w:ascii="Cambria" w:hAnsi="Cambria" w:hint="eastAsia"/>
        </w:rPr>
        <w:t>太极图</w:t>
      </w:r>
      <w:r w:rsidRPr="002870AA">
        <w:rPr>
          <w:rFonts w:ascii="Cambria" w:hAnsi="Cambria" w:hint="eastAsia"/>
        </w:rPr>
        <w:t xml:space="preserve"> </w:t>
      </w:r>
      <w:r w:rsidRPr="002870AA">
        <w:rPr>
          <w:rFonts w:ascii="Cambria" w:hAnsi="Cambria" w:hint="eastAsia"/>
        </w:rPr>
        <w:t>云雾</w:t>
      </w:r>
      <w:r w:rsidRPr="002870AA">
        <w:rPr>
          <w:rFonts w:ascii="Cambria" w:hAnsi="Cambria" w:hint="eastAsia"/>
        </w:rPr>
        <w:t xml:space="preserve"> </w:t>
      </w:r>
      <w:r w:rsidRPr="002870AA">
        <w:rPr>
          <w:rFonts w:ascii="Cambria" w:hAnsi="Cambria" w:hint="eastAsia"/>
        </w:rPr>
        <w:t>古琴</w:t>
      </w:r>
      <w:r w:rsidRPr="002870AA">
        <w:rPr>
          <w:rFonts w:ascii="Cambria" w:hAnsi="Cambria" w:hint="eastAsia"/>
        </w:rPr>
        <w:t xml:space="preserve"> </w:t>
      </w:r>
      <w:r w:rsidRPr="002870AA">
        <w:rPr>
          <w:rFonts w:ascii="Cambria" w:hAnsi="Cambria" w:hint="eastAsia"/>
        </w:rPr>
        <w:t>八卦阵</w:t>
      </w:r>
      <w:r w:rsidRPr="002870AA">
        <w:rPr>
          <w:rFonts w:ascii="Cambria" w:hAnsi="Cambria" w:hint="eastAsia"/>
        </w:rPr>
        <w:t xml:space="preserve"> </w:t>
      </w:r>
      <w:r w:rsidRPr="002870AA">
        <w:rPr>
          <w:rFonts w:ascii="Cambria" w:hAnsi="Cambria" w:hint="eastAsia"/>
        </w:rPr>
        <w:t>道德之山</w:t>
      </w:r>
      <w:r w:rsidRPr="002870AA">
        <w:rPr>
          <w:rFonts w:ascii="Cambria" w:hAnsi="Cambria" w:hint="eastAsia"/>
        </w:rPr>
        <w:t xml:space="preserve"> </w:t>
      </w:r>
      <w:r w:rsidRPr="002870AA">
        <w:rPr>
          <w:rFonts w:ascii="Cambria" w:hAnsi="Cambria" w:hint="eastAsia"/>
        </w:rPr>
        <w:t>仁爱之环</w:t>
      </w:r>
      <w:r w:rsidRPr="002870AA">
        <w:rPr>
          <w:rFonts w:ascii="Cambria" w:hAnsi="Cambria" w:hint="eastAsia"/>
        </w:rPr>
        <w:t xml:space="preserve"> |</w:t>
      </w:r>
    </w:p>
    <w:p w14:paraId="1E8EEEEF"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西方古哲</w:t>
      </w:r>
      <w:r w:rsidRPr="002870AA">
        <w:rPr>
          <w:rFonts w:ascii="Cambria" w:hAnsi="Cambria" w:hint="eastAsia"/>
        </w:rPr>
        <w:t xml:space="preserve"> | </w:t>
      </w:r>
      <w:r w:rsidRPr="002870AA">
        <w:rPr>
          <w:rFonts w:ascii="Cambria" w:hAnsi="Cambria" w:hint="eastAsia"/>
        </w:rPr>
        <w:t>柏拉图（洞穴</w:t>
      </w:r>
      <w:r w:rsidRPr="002870AA">
        <w:rPr>
          <w:rFonts w:ascii="Cambria" w:hAnsi="Cambria" w:hint="eastAsia"/>
        </w:rPr>
        <w:t xml:space="preserve"> </w:t>
      </w:r>
      <w:r w:rsidRPr="002870AA">
        <w:rPr>
          <w:rFonts w:ascii="Cambria" w:hAnsi="Cambria" w:hint="eastAsia"/>
        </w:rPr>
        <w:t>理念）、亚里士多德（逻辑</w:t>
      </w:r>
      <w:r w:rsidRPr="002870AA">
        <w:rPr>
          <w:rFonts w:ascii="Cambria" w:hAnsi="Cambria" w:hint="eastAsia"/>
        </w:rPr>
        <w:t xml:space="preserve"> </w:t>
      </w:r>
      <w:r w:rsidRPr="002870AA">
        <w:rPr>
          <w:rFonts w:ascii="Cambria" w:hAnsi="Cambria" w:hint="eastAsia"/>
        </w:rPr>
        <w:t>伦理）</w:t>
      </w:r>
      <w:r w:rsidRPr="002870AA">
        <w:rPr>
          <w:rFonts w:ascii="Cambria" w:hAnsi="Cambria" w:hint="eastAsia"/>
        </w:rPr>
        <w:t xml:space="preserve"> | </w:t>
      </w:r>
      <w:r w:rsidRPr="002870AA">
        <w:rPr>
          <w:rFonts w:ascii="Cambria" w:hAnsi="Cambria" w:hint="eastAsia"/>
        </w:rPr>
        <w:t>理念之光</w:t>
      </w:r>
      <w:r w:rsidRPr="002870AA">
        <w:rPr>
          <w:rFonts w:ascii="Cambria" w:hAnsi="Cambria" w:hint="eastAsia"/>
        </w:rPr>
        <w:t xml:space="preserve"> </w:t>
      </w:r>
      <w:r w:rsidRPr="002870AA">
        <w:rPr>
          <w:rFonts w:ascii="Cambria" w:hAnsi="Cambria" w:hint="eastAsia"/>
        </w:rPr>
        <w:t>几何体</w:t>
      </w:r>
      <w:r w:rsidRPr="002870AA">
        <w:rPr>
          <w:rFonts w:ascii="Cambria" w:hAnsi="Cambria" w:hint="eastAsia"/>
        </w:rPr>
        <w:t xml:space="preserve"> </w:t>
      </w:r>
      <w:r w:rsidRPr="002870AA">
        <w:rPr>
          <w:rFonts w:ascii="Cambria" w:hAnsi="Cambria" w:hint="eastAsia"/>
        </w:rPr>
        <w:t>逻辑树</w:t>
      </w:r>
      <w:r w:rsidRPr="002870AA">
        <w:rPr>
          <w:rFonts w:ascii="Cambria" w:hAnsi="Cambria" w:hint="eastAsia"/>
        </w:rPr>
        <w:t xml:space="preserve"> </w:t>
      </w:r>
      <w:r w:rsidRPr="002870AA">
        <w:rPr>
          <w:rFonts w:ascii="Cambria" w:hAnsi="Cambria" w:hint="eastAsia"/>
        </w:rPr>
        <w:t>伦理天平</w:t>
      </w:r>
      <w:r w:rsidRPr="002870AA">
        <w:rPr>
          <w:rFonts w:ascii="Cambria" w:hAnsi="Cambria" w:hint="eastAsia"/>
        </w:rPr>
        <w:t xml:space="preserve"> </w:t>
      </w:r>
      <w:r w:rsidRPr="002870AA">
        <w:rPr>
          <w:rFonts w:ascii="Cambria" w:hAnsi="Cambria" w:hint="eastAsia"/>
        </w:rPr>
        <w:t>洞穴入口</w:t>
      </w:r>
      <w:r w:rsidRPr="002870AA">
        <w:rPr>
          <w:rFonts w:ascii="Cambria" w:hAnsi="Cambria" w:hint="eastAsia"/>
        </w:rPr>
        <w:t xml:space="preserve"> |</w:t>
      </w:r>
    </w:p>
    <w:p w14:paraId="6C70FC9F"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现代哲学</w:t>
      </w:r>
      <w:r w:rsidRPr="002870AA">
        <w:rPr>
          <w:rFonts w:ascii="Cambria" w:hAnsi="Cambria" w:hint="eastAsia"/>
        </w:rPr>
        <w:t xml:space="preserve"> | </w:t>
      </w:r>
      <w:r w:rsidRPr="002870AA">
        <w:rPr>
          <w:rFonts w:ascii="Cambria" w:hAnsi="Cambria" w:hint="eastAsia"/>
        </w:rPr>
        <w:t>存在主义（自由</w:t>
      </w:r>
      <w:r w:rsidRPr="002870AA">
        <w:rPr>
          <w:rFonts w:ascii="Cambria" w:hAnsi="Cambria" w:hint="eastAsia"/>
        </w:rPr>
        <w:t xml:space="preserve"> </w:t>
      </w:r>
      <w:r w:rsidRPr="002870AA">
        <w:rPr>
          <w:rFonts w:ascii="Cambria" w:hAnsi="Cambria" w:hint="eastAsia"/>
        </w:rPr>
        <w:t>焦虑</w:t>
      </w:r>
      <w:r w:rsidRPr="002870AA">
        <w:rPr>
          <w:rFonts w:ascii="Cambria" w:hAnsi="Cambria" w:hint="eastAsia"/>
        </w:rPr>
        <w:t xml:space="preserve"> </w:t>
      </w:r>
      <w:r w:rsidRPr="002870AA">
        <w:rPr>
          <w:rFonts w:ascii="Cambria" w:hAnsi="Cambria" w:hint="eastAsia"/>
        </w:rPr>
        <w:t>选择）、后现代主义（解构</w:t>
      </w:r>
      <w:r w:rsidRPr="002870AA">
        <w:rPr>
          <w:rFonts w:ascii="Cambria" w:hAnsi="Cambria" w:hint="eastAsia"/>
        </w:rPr>
        <w:t xml:space="preserve"> </w:t>
      </w:r>
      <w:r w:rsidRPr="002870AA">
        <w:rPr>
          <w:rFonts w:ascii="Cambria" w:hAnsi="Cambria" w:hint="eastAsia"/>
        </w:rPr>
        <w:t>差异）</w:t>
      </w:r>
      <w:r w:rsidRPr="002870AA">
        <w:rPr>
          <w:rFonts w:ascii="Cambria" w:hAnsi="Cambria" w:hint="eastAsia"/>
        </w:rPr>
        <w:t xml:space="preserve"> | </w:t>
      </w:r>
      <w:r w:rsidRPr="002870AA">
        <w:rPr>
          <w:rFonts w:ascii="Cambria" w:hAnsi="Cambria" w:hint="eastAsia"/>
        </w:rPr>
        <w:t>自由之翼</w:t>
      </w:r>
      <w:r w:rsidRPr="002870AA">
        <w:rPr>
          <w:rFonts w:ascii="Cambria" w:hAnsi="Cambria" w:hint="eastAsia"/>
        </w:rPr>
        <w:t xml:space="preserve"> </w:t>
      </w:r>
      <w:r w:rsidRPr="002870AA">
        <w:rPr>
          <w:rFonts w:ascii="Cambria" w:hAnsi="Cambria" w:hint="eastAsia"/>
        </w:rPr>
        <w:t>选择之门</w:t>
      </w:r>
      <w:r w:rsidRPr="002870AA">
        <w:rPr>
          <w:rFonts w:ascii="Cambria" w:hAnsi="Cambria" w:hint="eastAsia"/>
        </w:rPr>
        <w:t xml:space="preserve"> </w:t>
      </w:r>
      <w:r w:rsidRPr="002870AA">
        <w:rPr>
          <w:rFonts w:ascii="Cambria" w:hAnsi="Cambria" w:hint="eastAsia"/>
        </w:rPr>
        <w:t>迷宫</w:t>
      </w:r>
      <w:r w:rsidRPr="002870AA">
        <w:rPr>
          <w:rFonts w:ascii="Cambria" w:hAnsi="Cambria" w:hint="eastAsia"/>
        </w:rPr>
        <w:t xml:space="preserve"> </w:t>
      </w:r>
      <w:r w:rsidRPr="002870AA">
        <w:rPr>
          <w:rFonts w:ascii="Cambria" w:hAnsi="Cambria" w:hint="eastAsia"/>
        </w:rPr>
        <w:t>钟摆</w:t>
      </w:r>
      <w:r w:rsidRPr="002870AA">
        <w:rPr>
          <w:rFonts w:ascii="Cambria" w:hAnsi="Cambria" w:hint="eastAsia"/>
        </w:rPr>
        <w:t xml:space="preserve"> </w:t>
      </w:r>
      <w:r w:rsidRPr="002870AA">
        <w:rPr>
          <w:rFonts w:ascii="Cambria" w:hAnsi="Cambria" w:hint="eastAsia"/>
        </w:rPr>
        <w:t>代码流</w:t>
      </w:r>
      <w:r w:rsidRPr="002870AA">
        <w:rPr>
          <w:rFonts w:ascii="Cambria" w:hAnsi="Cambria" w:hint="eastAsia"/>
        </w:rPr>
        <w:t xml:space="preserve"> </w:t>
      </w:r>
      <w:r w:rsidRPr="002870AA">
        <w:rPr>
          <w:rFonts w:ascii="Cambria" w:hAnsi="Cambria" w:hint="eastAsia"/>
        </w:rPr>
        <w:t>意义之光</w:t>
      </w:r>
      <w:r w:rsidRPr="002870AA">
        <w:rPr>
          <w:rFonts w:ascii="Cambria" w:hAnsi="Cambria" w:hint="eastAsia"/>
        </w:rPr>
        <w:t xml:space="preserve"> |</w:t>
      </w:r>
    </w:p>
    <w:p w14:paraId="459849A3"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跨文化融合</w:t>
      </w:r>
      <w:r w:rsidRPr="002870AA">
        <w:rPr>
          <w:rFonts w:ascii="Cambria" w:hAnsi="Cambria" w:hint="eastAsia"/>
        </w:rPr>
        <w:t xml:space="preserve"> | </w:t>
      </w:r>
      <w:r w:rsidRPr="002870AA">
        <w:rPr>
          <w:rFonts w:ascii="Cambria" w:hAnsi="Cambria" w:hint="eastAsia"/>
        </w:rPr>
        <w:t>道家与量子力学、康德道德律令与儒家仁爱</w:t>
      </w:r>
      <w:r w:rsidRPr="002870AA">
        <w:rPr>
          <w:rFonts w:ascii="Cambria" w:hAnsi="Cambria" w:hint="eastAsia"/>
        </w:rPr>
        <w:t xml:space="preserve"> | </w:t>
      </w:r>
      <w:r w:rsidRPr="002870AA">
        <w:rPr>
          <w:rFonts w:ascii="Cambria" w:hAnsi="Cambria" w:hint="eastAsia"/>
        </w:rPr>
        <w:t>量子粒子流</w:t>
      </w:r>
      <w:r w:rsidRPr="002870AA">
        <w:rPr>
          <w:rFonts w:ascii="Cambria" w:hAnsi="Cambria" w:hint="eastAsia"/>
        </w:rPr>
        <w:t xml:space="preserve"> + </w:t>
      </w:r>
      <w:r w:rsidRPr="002870AA">
        <w:rPr>
          <w:rFonts w:ascii="Cambria" w:hAnsi="Cambria" w:hint="eastAsia"/>
        </w:rPr>
        <w:t>八卦阵</w:t>
      </w:r>
      <w:r w:rsidRPr="002870AA">
        <w:rPr>
          <w:rFonts w:ascii="Cambria" w:hAnsi="Cambria" w:hint="eastAsia"/>
        </w:rPr>
        <w:t xml:space="preserve"> </w:t>
      </w:r>
      <w:r w:rsidRPr="002870AA">
        <w:rPr>
          <w:rFonts w:ascii="Cambria" w:hAnsi="Cambria" w:hint="eastAsia"/>
        </w:rPr>
        <w:t>律令之环</w:t>
      </w:r>
      <w:r w:rsidRPr="002870AA">
        <w:rPr>
          <w:rFonts w:ascii="Cambria" w:hAnsi="Cambria" w:hint="eastAsia"/>
        </w:rPr>
        <w:t xml:space="preserve"> + </w:t>
      </w:r>
      <w:r w:rsidRPr="002870AA">
        <w:rPr>
          <w:rFonts w:ascii="Cambria" w:hAnsi="Cambria" w:hint="eastAsia"/>
        </w:rPr>
        <w:t>仁爱符号</w:t>
      </w:r>
      <w:r w:rsidRPr="002870AA">
        <w:rPr>
          <w:rFonts w:ascii="Cambria" w:hAnsi="Cambria" w:hint="eastAsia"/>
        </w:rPr>
        <w:t xml:space="preserve"> </w:t>
      </w:r>
      <w:r w:rsidRPr="002870AA">
        <w:rPr>
          <w:rFonts w:ascii="Cambria" w:hAnsi="Cambria" w:hint="eastAsia"/>
        </w:rPr>
        <w:t>禅宗花园</w:t>
      </w:r>
      <w:r w:rsidRPr="002870AA">
        <w:rPr>
          <w:rFonts w:ascii="Cambria" w:hAnsi="Cambria" w:hint="eastAsia"/>
        </w:rPr>
        <w:t xml:space="preserve"> + </w:t>
      </w:r>
      <w:r w:rsidRPr="002870AA">
        <w:rPr>
          <w:rFonts w:ascii="Cambria" w:hAnsi="Cambria" w:hint="eastAsia"/>
        </w:rPr>
        <w:t>全息投影</w:t>
      </w:r>
      <w:r w:rsidRPr="002870AA">
        <w:rPr>
          <w:rFonts w:ascii="Cambria" w:hAnsi="Cambria" w:hint="eastAsia"/>
        </w:rPr>
        <w:t xml:space="preserve"> |</w:t>
      </w:r>
    </w:p>
    <w:p w14:paraId="7E4DBF03" w14:textId="77777777" w:rsidR="00686ACE" w:rsidRPr="002870AA" w:rsidRDefault="00686ACE" w:rsidP="00686ACE">
      <w:pPr>
        <w:ind w:firstLine="480"/>
        <w:rPr>
          <w:rFonts w:ascii="Cambria" w:hAnsi="Cambria"/>
        </w:rPr>
      </w:pPr>
    </w:p>
    <w:p w14:paraId="07A5DD44" w14:textId="77777777" w:rsidR="00686ACE" w:rsidRPr="002870AA" w:rsidRDefault="00686ACE" w:rsidP="00686ACE">
      <w:pPr>
        <w:ind w:firstLine="480"/>
        <w:rPr>
          <w:rFonts w:ascii="Cambria" w:hAnsi="Cambria"/>
        </w:rPr>
      </w:pPr>
      <w:r w:rsidRPr="002870AA">
        <w:rPr>
          <w:rFonts w:ascii="Cambria" w:hAnsi="Cambria" w:hint="eastAsia"/>
        </w:rPr>
        <w:t xml:space="preserve">### C. </w:t>
      </w:r>
      <w:r w:rsidRPr="002870AA">
        <w:rPr>
          <w:rFonts w:ascii="Cambria" w:hAnsi="Cambria" w:hint="eastAsia"/>
        </w:rPr>
        <w:t>意境构图与空间逻辑词库（美感与立体感保障）</w:t>
      </w:r>
    </w:p>
    <w:p w14:paraId="012620E5" w14:textId="77777777" w:rsidR="00686ACE" w:rsidRPr="002870AA" w:rsidRDefault="00686ACE" w:rsidP="00686ACE">
      <w:pPr>
        <w:ind w:firstLine="480"/>
        <w:rPr>
          <w:rFonts w:ascii="Cambria" w:hAnsi="Cambria"/>
        </w:rPr>
      </w:pPr>
      <w:r w:rsidRPr="002870AA">
        <w:rPr>
          <w:rFonts w:ascii="Cambria" w:hAnsi="Cambria" w:hint="eastAsia"/>
        </w:rPr>
        <w:t>AI</w:t>
      </w:r>
      <w:r w:rsidRPr="002870AA">
        <w:rPr>
          <w:rFonts w:ascii="Cambria" w:hAnsi="Cambria" w:hint="eastAsia"/>
        </w:rPr>
        <w:t>必须确保意境由构图和动态主导，并强制使用空间指令以确保三维立体感。</w:t>
      </w:r>
    </w:p>
    <w:p w14:paraId="2EC8A498" w14:textId="77777777" w:rsidR="00686ACE" w:rsidRPr="002870AA" w:rsidRDefault="00686ACE" w:rsidP="00686ACE">
      <w:pPr>
        <w:ind w:firstLine="480"/>
        <w:rPr>
          <w:rFonts w:ascii="Cambria" w:hAnsi="Cambria"/>
        </w:rPr>
      </w:pPr>
    </w:p>
    <w:p w14:paraId="625F25EC"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意境类型</w:t>
      </w:r>
      <w:r w:rsidRPr="002870AA">
        <w:rPr>
          <w:rFonts w:ascii="Cambria" w:hAnsi="Cambria" w:hint="eastAsia"/>
        </w:rPr>
        <w:t xml:space="preserve"> | </w:t>
      </w:r>
      <w:r w:rsidRPr="002870AA">
        <w:rPr>
          <w:rFonts w:ascii="Cambria" w:hAnsi="Cambria" w:hint="eastAsia"/>
        </w:rPr>
        <w:t>核心空间指令（用于</w:t>
      </w:r>
      <w:r w:rsidRPr="002870AA">
        <w:rPr>
          <w:rFonts w:ascii="Cambria" w:hAnsi="Cambria" w:hint="eastAsia"/>
        </w:rPr>
        <w:t xml:space="preserve"> [</w:t>
      </w:r>
      <w:r w:rsidRPr="002870AA">
        <w:rPr>
          <w:rFonts w:ascii="Cambria" w:hAnsi="Cambria" w:hint="eastAsia"/>
        </w:rPr>
        <w:t>构图与空间逻辑</w:t>
      </w:r>
      <w:r w:rsidRPr="002870AA">
        <w:rPr>
          <w:rFonts w:ascii="Cambria" w:hAnsi="Cambria" w:hint="eastAsia"/>
        </w:rPr>
        <w:t>]</w:t>
      </w:r>
      <w:r w:rsidRPr="002870AA">
        <w:rPr>
          <w:rFonts w:ascii="Cambria" w:hAnsi="Cambria" w:hint="eastAsia"/>
        </w:rPr>
        <w:t>）</w:t>
      </w:r>
      <w:r w:rsidRPr="002870AA">
        <w:rPr>
          <w:rFonts w:ascii="Cambria" w:hAnsi="Cambria" w:hint="eastAsia"/>
        </w:rPr>
        <w:t xml:space="preserve"> | </w:t>
      </w:r>
      <w:r w:rsidRPr="002870AA">
        <w:rPr>
          <w:rFonts w:ascii="Cambria" w:hAnsi="Cambria" w:hint="eastAsia"/>
        </w:rPr>
        <w:t>动态词汇（</w:t>
      </w:r>
      <w:r w:rsidRPr="002870AA">
        <w:rPr>
          <w:rFonts w:ascii="Cambria" w:hAnsi="Cambria" w:hint="eastAsia"/>
        </w:rPr>
        <w:t>AI</w:t>
      </w:r>
      <w:r w:rsidRPr="002870AA">
        <w:rPr>
          <w:rFonts w:ascii="Cambria" w:hAnsi="Cambria" w:hint="eastAsia"/>
        </w:rPr>
        <w:t>必须包含至少一个）</w:t>
      </w:r>
      <w:r w:rsidRPr="002870AA">
        <w:rPr>
          <w:rFonts w:ascii="Cambria" w:hAnsi="Cambria" w:hint="eastAsia"/>
        </w:rPr>
        <w:t xml:space="preserve"> |</w:t>
      </w:r>
    </w:p>
    <w:p w14:paraId="773EB7BE" w14:textId="77777777" w:rsidR="00686ACE" w:rsidRPr="002870AA" w:rsidRDefault="00686ACE" w:rsidP="00686ACE">
      <w:pPr>
        <w:ind w:firstLine="480"/>
        <w:rPr>
          <w:rFonts w:ascii="Cambria" w:hAnsi="Cambria"/>
        </w:rPr>
      </w:pPr>
      <w:r w:rsidRPr="002870AA">
        <w:rPr>
          <w:rFonts w:ascii="Cambria" w:hAnsi="Cambria" w:hint="eastAsia"/>
        </w:rPr>
        <w:t>| :--- | :--- | :--- |</w:t>
      </w:r>
    </w:p>
    <w:p w14:paraId="3C1BF6D9"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宁静致远</w:t>
      </w:r>
      <w:r w:rsidRPr="002870AA">
        <w:rPr>
          <w:rFonts w:ascii="Cambria" w:hAnsi="Cambria" w:hint="eastAsia"/>
        </w:rPr>
        <w:t xml:space="preserve"> | </w:t>
      </w:r>
      <w:r w:rsidRPr="002870AA">
        <w:rPr>
          <w:rFonts w:ascii="Cambria" w:hAnsi="Cambria" w:hint="eastAsia"/>
        </w:rPr>
        <w:t>对称构图</w:t>
      </w:r>
      <w:r w:rsidRPr="002870AA">
        <w:rPr>
          <w:rFonts w:ascii="Cambria" w:hAnsi="Cambria" w:hint="eastAsia"/>
        </w:rPr>
        <w:t xml:space="preserve"> </w:t>
      </w:r>
      <w:r w:rsidRPr="002870AA">
        <w:rPr>
          <w:rFonts w:ascii="Cambria" w:hAnsi="Cambria" w:hint="eastAsia"/>
        </w:rPr>
        <w:t>留白空间</w:t>
      </w:r>
      <w:r w:rsidRPr="002870AA">
        <w:rPr>
          <w:rFonts w:ascii="Cambria" w:hAnsi="Cambria" w:hint="eastAsia"/>
        </w:rPr>
        <w:t xml:space="preserve"> </w:t>
      </w:r>
      <w:r w:rsidRPr="002870AA">
        <w:rPr>
          <w:rFonts w:ascii="Cambria" w:hAnsi="Cambria" w:hint="eastAsia"/>
        </w:rPr>
        <w:t>元素间和谐共生</w:t>
      </w:r>
      <w:r w:rsidRPr="002870AA">
        <w:rPr>
          <w:rFonts w:ascii="Cambria" w:hAnsi="Cambria" w:hint="eastAsia"/>
        </w:rPr>
        <w:t xml:space="preserve"> | </w:t>
      </w:r>
      <w:r w:rsidRPr="002870AA">
        <w:rPr>
          <w:rFonts w:ascii="Cambria" w:hAnsi="Cambria" w:hint="eastAsia"/>
        </w:rPr>
        <w:t>光点如宇宙呼吸般明灭</w:t>
      </w:r>
      <w:r w:rsidRPr="002870AA">
        <w:rPr>
          <w:rFonts w:ascii="Cambria" w:hAnsi="Cambria" w:hint="eastAsia"/>
        </w:rPr>
        <w:t xml:space="preserve"> </w:t>
      </w:r>
      <w:r w:rsidRPr="002870AA">
        <w:rPr>
          <w:rFonts w:ascii="Cambria" w:hAnsi="Cambria" w:hint="eastAsia"/>
        </w:rPr>
        <w:t>线条似思绪般平缓延展</w:t>
      </w:r>
      <w:r w:rsidRPr="002870AA">
        <w:rPr>
          <w:rFonts w:ascii="Cambria" w:hAnsi="Cambria" w:hint="eastAsia"/>
        </w:rPr>
        <w:t xml:space="preserve"> |</w:t>
      </w:r>
    </w:p>
    <w:p w14:paraId="17D9C25E"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理性思辨</w:t>
      </w:r>
      <w:r w:rsidRPr="002870AA">
        <w:rPr>
          <w:rFonts w:ascii="Cambria" w:hAnsi="Cambria" w:hint="eastAsia"/>
        </w:rPr>
        <w:t xml:space="preserve"> | </w:t>
      </w:r>
      <w:r w:rsidRPr="002870AA">
        <w:rPr>
          <w:rFonts w:ascii="Cambria" w:hAnsi="Cambria" w:hint="eastAsia"/>
        </w:rPr>
        <w:t>几何分割</w:t>
      </w:r>
      <w:r w:rsidRPr="002870AA">
        <w:rPr>
          <w:rFonts w:ascii="Cambria" w:hAnsi="Cambria" w:hint="eastAsia"/>
        </w:rPr>
        <w:t xml:space="preserve"> </w:t>
      </w:r>
      <w:r w:rsidRPr="002870AA">
        <w:rPr>
          <w:rFonts w:ascii="Cambria" w:hAnsi="Cambria" w:hint="eastAsia"/>
        </w:rPr>
        <w:t>对角线布局</w:t>
      </w:r>
      <w:r w:rsidRPr="002870AA">
        <w:rPr>
          <w:rFonts w:ascii="Cambria" w:hAnsi="Cambria" w:hint="eastAsia"/>
        </w:rPr>
        <w:t xml:space="preserve"> </w:t>
      </w:r>
      <w:r w:rsidRPr="002870AA">
        <w:rPr>
          <w:rFonts w:ascii="Cambria" w:hAnsi="Cambria" w:hint="eastAsia"/>
        </w:rPr>
        <w:t>多点透视</w:t>
      </w:r>
      <w:r w:rsidRPr="002870AA">
        <w:rPr>
          <w:rFonts w:ascii="Cambria" w:hAnsi="Cambria" w:hint="eastAsia"/>
        </w:rPr>
        <w:t xml:space="preserve"> </w:t>
      </w:r>
      <w:r w:rsidRPr="002870AA">
        <w:rPr>
          <w:rFonts w:ascii="Cambria" w:hAnsi="Cambria" w:hint="eastAsia"/>
        </w:rPr>
        <w:t>元素间因果关系</w:t>
      </w:r>
      <w:r w:rsidRPr="002870AA">
        <w:rPr>
          <w:rFonts w:ascii="Cambria" w:hAnsi="Cambria" w:hint="eastAsia"/>
        </w:rPr>
        <w:t xml:space="preserve"> | </w:t>
      </w:r>
      <w:r w:rsidRPr="002870AA">
        <w:rPr>
          <w:rFonts w:ascii="Cambria" w:hAnsi="Cambria" w:hint="eastAsia"/>
        </w:rPr>
        <w:t>线条似思想流变般延展</w:t>
      </w:r>
      <w:r w:rsidRPr="002870AA">
        <w:rPr>
          <w:rFonts w:ascii="Cambria" w:hAnsi="Cambria" w:hint="eastAsia"/>
        </w:rPr>
        <w:t xml:space="preserve"> </w:t>
      </w:r>
      <w:r w:rsidRPr="002870AA">
        <w:rPr>
          <w:rFonts w:ascii="Cambria" w:hAnsi="Cambria" w:hint="eastAsia"/>
        </w:rPr>
        <w:t>元素如气韵周流循环不息</w:t>
      </w:r>
      <w:r w:rsidRPr="002870AA">
        <w:rPr>
          <w:rFonts w:ascii="Cambria" w:hAnsi="Cambria" w:hint="eastAsia"/>
        </w:rPr>
        <w:t xml:space="preserve"> |</w:t>
      </w:r>
    </w:p>
    <w:p w14:paraId="18025A55"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自由探索</w:t>
      </w:r>
      <w:r w:rsidRPr="002870AA">
        <w:rPr>
          <w:rFonts w:ascii="Cambria" w:hAnsi="Cambria" w:hint="eastAsia"/>
        </w:rPr>
        <w:t xml:space="preserve"> | </w:t>
      </w:r>
      <w:r w:rsidRPr="002870AA">
        <w:rPr>
          <w:rFonts w:ascii="Cambria" w:hAnsi="Cambria" w:hint="eastAsia"/>
        </w:rPr>
        <w:t>动态构图</w:t>
      </w:r>
      <w:r w:rsidRPr="002870AA">
        <w:rPr>
          <w:rFonts w:ascii="Cambria" w:hAnsi="Cambria" w:hint="eastAsia"/>
        </w:rPr>
        <w:t xml:space="preserve"> </w:t>
      </w:r>
      <w:r w:rsidRPr="002870AA">
        <w:rPr>
          <w:rFonts w:ascii="Cambria" w:hAnsi="Cambria" w:hint="eastAsia"/>
        </w:rPr>
        <w:t>抽象拼贴</w:t>
      </w:r>
      <w:r w:rsidRPr="002870AA">
        <w:rPr>
          <w:rFonts w:ascii="Cambria" w:hAnsi="Cambria" w:hint="eastAsia"/>
        </w:rPr>
        <w:t xml:space="preserve"> </w:t>
      </w:r>
      <w:r w:rsidRPr="002870AA">
        <w:rPr>
          <w:rFonts w:ascii="Cambria" w:hAnsi="Cambria" w:hint="eastAsia"/>
        </w:rPr>
        <w:t>元素间冲突与融合</w:t>
      </w:r>
      <w:r w:rsidRPr="002870AA">
        <w:rPr>
          <w:rFonts w:ascii="Cambria" w:hAnsi="Cambria" w:hint="eastAsia"/>
        </w:rPr>
        <w:t xml:space="preserve"> </w:t>
      </w:r>
      <w:r w:rsidRPr="002870AA">
        <w:rPr>
          <w:rFonts w:ascii="Cambria" w:hAnsi="Cambria" w:hint="eastAsia"/>
        </w:rPr>
        <w:t>螺旋环绕</w:t>
      </w:r>
      <w:r w:rsidRPr="002870AA">
        <w:rPr>
          <w:rFonts w:ascii="Cambria" w:hAnsi="Cambria" w:hint="eastAsia"/>
        </w:rPr>
        <w:t xml:space="preserve"> | </w:t>
      </w:r>
      <w:r w:rsidRPr="002870AA">
        <w:rPr>
          <w:rFonts w:ascii="Cambria" w:hAnsi="Cambria" w:hint="eastAsia"/>
        </w:rPr>
        <w:t>色彩随情感韵律渐变流转</w:t>
      </w:r>
      <w:r w:rsidRPr="002870AA">
        <w:rPr>
          <w:rFonts w:ascii="Cambria" w:hAnsi="Cambria" w:hint="eastAsia"/>
        </w:rPr>
        <w:t xml:space="preserve"> </w:t>
      </w:r>
      <w:r w:rsidRPr="002870AA">
        <w:rPr>
          <w:rFonts w:ascii="Cambria" w:hAnsi="Cambria" w:hint="eastAsia"/>
        </w:rPr>
        <w:t>构图充满生命成长的动感</w:t>
      </w:r>
      <w:r w:rsidRPr="002870AA">
        <w:rPr>
          <w:rFonts w:ascii="Cambria" w:hAnsi="Cambria" w:hint="eastAsia"/>
        </w:rPr>
        <w:t xml:space="preserve"> |</w:t>
      </w:r>
    </w:p>
    <w:p w14:paraId="2D501B9D"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视角</w:t>
      </w:r>
      <w:r w:rsidRPr="002870AA">
        <w:rPr>
          <w:rFonts w:ascii="Cambria" w:hAnsi="Cambria" w:hint="eastAsia"/>
        </w:rPr>
        <w:t>/</w:t>
      </w:r>
      <w:r w:rsidRPr="002870AA">
        <w:rPr>
          <w:rFonts w:ascii="Cambria" w:hAnsi="Cambria" w:hint="eastAsia"/>
        </w:rPr>
        <w:t>空间</w:t>
      </w:r>
      <w:r w:rsidRPr="002870AA">
        <w:rPr>
          <w:rFonts w:ascii="Cambria" w:hAnsi="Cambria" w:hint="eastAsia"/>
        </w:rPr>
        <w:t xml:space="preserve"> | </w:t>
      </w:r>
      <w:r w:rsidRPr="002870AA">
        <w:rPr>
          <w:rFonts w:ascii="Cambria" w:hAnsi="Cambria" w:hint="eastAsia"/>
        </w:rPr>
        <w:t>俯视视角</w:t>
      </w:r>
      <w:r w:rsidRPr="002870AA">
        <w:rPr>
          <w:rFonts w:ascii="Cambria" w:hAnsi="Cambria" w:hint="eastAsia"/>
        </w:rPr>
        <w:t xml:space="preserve"> </w:t>
      </w:r>
      <w:r w:rsidRPr="002870AA">
        <w:rPr>
          <w:rFonts w:ascii="Cambria" w:hAnsi="Cambria" w:hint="eastAsia"/>
        </w:rPr>
        <w:t>低角度视角</w:t>
      </w:r>
      <w:r w:rsidRPr="002870AA">
        <w:rPr>
          <w:rFonts w:ascii="Cambria" w:hAnsi="Cambria" w:hint="eastAsia"/>
        </w:rPr>
        <w:t xml:space="preserve"> </w:t>
      </w:r>
      <w:r w:rsidRPr="002870AA">
        <w:rPr>
          <w:rFonts w:ascii="Cambria" w:hAnsi="Cambria" w:hint="eastAsia"/>
        </w:rPr>
        <w:t>广角镜头</w:t>
      </w:r>
      <w:r w:rsidRPr="002870AA">
        <w:rPr>
          <w:rFonts w:ascii="Cambria" w:hAnsi="Cambria" w:hint="eastAsia"/>
        </w:rPr>
        <w:t xml:space="preserve"> </w:t>
      </w:r>
      <w:r w:rsidRPr="002870AA">
        <w:rPr>
          <w:rFonts w:ascii="Cambria" w:hAnsi="Cambria" w:hint="eastAsia"/>
        </w:rPr>
        <w:t>居中悬浮</w:t>
      </w:r>
      <w:r w:rsidRPr="002870AA">
        <w:rPr>
          <w:rFonts w:ascii="Cambria" w:hAnsi="Cambria" w:hint="eastAsia"/>
        </w:rPr>
        <w:t xml:space="preserve"> </w:t>
      </w:r>
      <w:r w:rsidRPr="002870AA">
        <w:rPr>
          <w:rFonts w:ascii="Cambria" w:hAnsi="Cambria" w:hint="eastAsia"/>
        </w:rPr>
        <w:t>延伸至前景</w:t>
      </w:r>
      <w:r w:rsidRPr="002870AA">
        <w:rPr>
          <w:rFonts w:ascii="Cambria" w:hAnsi="Cambria" w:hint="eastAsia"/>
        </w:rPr>
        <w:t xml:space="preserve"> | </w:t>
      </w:r>
      <w:r w:rsidRPr="002870AA">
        <w:rPr>
          <w:rFonts w:ascii="Cambria" w:hAnsi="Cambria" w:hint="eastAsia"/>
        </w:rPr>
        <w:t>光束脉冲</w:t>
      </w:r>
      <w:r w:rsidRPr="002870AA">
        <w:rPr>
          <w:rFonts w:ascii="Cambria" w:hAnsi="Cambria" w:hint="eastAsia"/>
        </w:rPr>
        <w:t xml:space="preserve"> </w:t>
      </w:r>
      <w:r w:rsidRPr="002870AA">
        <w:rPr>
          <w:rFonts w:ascii="Cambria" w:hAnsi="Cambria" w:hint="eastAsia"/>
        </w:rPr>
        <w:t>能量流动</w:t>
      </w:r>
      <w:r w:rsidRPr="002870AA">
        <w:rPr>
          <w:rFonts w:ascii="Cambria" w:hAnsi="Cambria" w:hint="eastAsia"/>
        </w:rPr>
        <w:t xml:space="preserve"> </w:t>
      </w:r>
      <w:r w:rsidRPr="002870AA">
        <w:rPr>
          <w:rFonts w:ascii="Cambria" w:hAnsi="Cambria" w:hint="eastAsia"/>
        </w:rPr>
        <w:t>空间感延伸</w:t>
      </w:r>
      <w:r w:rsidRPr="002870AA">
        <w:rPr>
          <w:rFonts w:ascii="Cambria" w:hAnsi="Cambria" w:hint="eastAsia"/>
        </w:rPr>
        <w:t xml:space="preserve"> |</w:t>
      </w:r>
    </w:p>
    <w:p w14:paraId="75401A5E" w14:textId="77777777" w:rsidR="00686ACE" w:rsidRPr="002870AA" w:rsidRDefault="00686ACE" w:rsidP="00686ACE">
      <w:pPr>
        <w:ind w:firstLine="480"/>
        <w:rPr>
          <w:rFonts w:ascii="Cambria" w:hAnsi="Cambria"/>
        </w:rPr>
      </w:pPr>
    </w:p>
    <w:p w14:paraId="37407B2A" w14:textId="77777777" w:rsidR="00686ACE" w:rsidRPr="002870AA" w:rsidRDefault="00686ACE" w:rsidP="00686ACE">
      <w:pPr>
        <w:ind w:firstLine="480"/>
        <w:rPr>
          <w:rFonts w:ascii="Cambria" w:hAnsi="Cambria"/>
        </w:rPr>
      </w:pPr>
      <w:r w:rsidRPr="002870AA">
        <w:rPr>
          <w:rFonts w:ascii="Cambria" w:hAnsi="Cambria" w:hint="eastAsia"/>
        </w:rPr>
        <w:t>---</w:t>
      </w:r>
    </w:p>
    <w:p w14:paraId="3FC1CD34" w14:textId="77777777" w:rsidR="00686ACE" w:rsidRPr="002870AA" w:rsidRDefault="00686ACE" w:rsidP="00686ACE">
      <w:pPr>
        <w:ind w:firstLine="480"/>
        <w:rPr>
          <w:rFonts w:ascii="Cambria" w:hAnsi="Cambria"/>
        </w:rPr>
      </w:pPr>
    </w:p>
    <w:p w14:paraId="08EA20A8" w14:textId="77777777" w:rsidR="00686ACE" w:rsidRPr="002870AA" w:rsidRDefault="00686ACE" w:rsidP="00686ACE">
      <w:pPr>
        <w:ind w:firstLine="480"/>
        <w:rPr>
          <w:rFonts w:ascii="Cambria" w:hAnsi="Cambria"/>
        </w:rPr>
      </w:pPr>
      <w:r w:rsidRPr="002870AA">
        <w:rPr>
          <w:rFonts w:ascii="Cambria" w:hAnsi="Cambria"/>
        </w:rPr>
        <w:t xml:space="preserve">## </w:t>
      </w:r>
      <w:r w:rsidRPr="002870AA">
        <w:rPr>
          <w:rFonts w:ascii="Segoe UI Emoji" w:hAnsi="Segoe UI Emoji" w:cs="Segoe UI Emoji"/>
        </w:rPr>
        <w:t>⚙️</w:t>
      </w:r>
      <w:r w:rsidRPr="002870AA">
        <w:rPr>
          <w:rFonts w:ascii="Cambria" w:hAnsi="Cambria"/>
        </w:rPr>
        <w:t xml:space="preserve"> </w:t>
      </w:r>
      <w:r w:rsidRPr="002870AA">
        <w:rPr>
          <w:rFonts w:ascii="Cambria" w:hAnsi="Cambria"/>
        </w:rPr>
        <w:t>创造性提示词五模块结构（单行，严格执行）</w:t>
      </w:r>
    </w:p>
    <w:p w14:paraId="18F37B90" w14:textId="77777777" w:rsidR="00686ACE" w:rsidRPr="002870AA" w:rsidRDefault="00686ACE" w:rsidP="00686ACE">
      <w:pPr>
        <w:ind w:firstLine="480"/>
        <w:rPr>
          <w:rFonts w:ascii="Cambria" w:hAnsi="Cambria"/>
        </w:rPr>
      </w:pPr>
    </w:p>
    <w:p w14:paraId="4FD8156F" w14:textId="77777777" w:rsidR="00686ACE" w:rsidRPr="002870AA" w:rsidRDefault="00686ACE" w:rsidP="00686ACE">
      <w:pPr>
        <w:ind w:firstLine="480"/>
        <w:rPr>
          <w:rFonts w:ascii="Cambria" w:hAnsi="Cambria"/>
        </w:rPr>
      </w:pPr>
      <w:r w:rsidRPr="002870AA">
        <w:rPr>
          <w:rFonts w:ascii="Cambria" w:hAnsi="Cambria" w:hint="eastAsia"/>
        </w:rPr>
        <w:t>AI</w:t>
      </w:r>
      <w:r w:rsidRPr="002870AA">
        <w:rPr>
          <w:rFonts w:ascii="Cambria" w:hAnsi="Cambria" w:hint="eastAsia"/>
        </w:rPr>
        <w:t>必须严格按照以下结构生成单行的</w:t>
      </w:r>
      <w:r w:rsidRPr="002870AA">
        <w:rPr>
          <w:rFonts w:ascii="Cambria" w:hAnsi="Cambria" w:hint="eastAsia"/>
        </w:rPr>
        <w:t>"qwen_prompt"</w:t>
      </w:r>
      <w:r w:rsidRPr="002870AA">
        <w:rPr>
          <w:rFonts w:ascii="Cambria" w:hAnsi="Cambria" w:hint="eastAsia"/>
        </w:rPr>
        <w:t>，并遵守元素线条化规则。</w:t>
      </w:r>
    </w:p>
    <w:p w14:paraId="2FBB2029" w14:textId="77777777" w:rsidR="00686ACE" w:rsidRPr="002870AA" w:rsidRDefault="00686ACE" w:rsidP="00686ACE">
      <w:pPr>
        <w:ind w:firstLine="480"/>
        <w:rPr>
          <w:rFonts w:ascii="Cambria" w:hAnsi="Cambria"/>
        </w:rPr>
      </w:pPr>
    </w:p>
    <w:p w14:paraId="38CDA0C2" w14:textId="77777777" w:rsidR="00686ACE" w:rsidRPr="002870AA" w:rsidRDefault="00686ACE" w:rsidP="00686ACE">
      <w:pPr>
        <w:ind w:firstLine="480"/>
        <w:rPr>
          <w:rFonts w:ascii="Cambria" w:hAnsi="Cambria"/>
        </w:rPr>
      </w:pPr>
      <w:r w:rsidRPr="002870AA">
        <w:rPr>
          <w:rFonts w:ascii="Cambria" w:hAnsi="Cambria" w:hint="eastAsia"/>
        </w:rPr>
        <w:t>qwen_prompt</w:t>
      </w:r>
      <w:r>
        <w:rPr>
          <w:rFonts w:ascii="Cambria" w:hAnsi="Cambria" w:hint="eastAsia"/>
        </w:rPr>
        <w:t>提示词模板</w:t>
      </w:r>
      <w:r w:rsidRPr="002870AA">
        <w:rPr>
          <w:rFonts w:ascii="Cambria" w:hAnsi="Cambria" w:hint="eastAsia"/>
        </w:rPr>
        <w:t>:</w:t>
      </w:r>
    </w:p>
    <w:p w14:paraId="439D007A" w14:textId="77777777" w:rsidR="00686ACE" w:rsidRPr="002870AA" w:rsidRDefault="00686ACE" w:rsidP="00686ACE">
      <w:pPr>
        <w:ind w:firstLine="480"/>
        <w:rPr>
          <w:rFonts w:ascii="Cambria" w:hAnsi="Cambria"/>
        </w:rPr>
      </w:pPr>
      <w:r w:rsidRPr="002870AA">
        <w:rPr>
          <w:rFonts w:ascii="Cambria" w:hAnsi="Cambria" w:hint="eastAsia"/>
        </w:rPr>
        <w:t>艺术发光线条，简洁背景</w:t>
      </w:r>
      <w:r w:rsidRPr="002870AA">
        <w:rPr>
          <w:rFonts w:ascii="Cambria" w:hAnsi="Cambria" w:hint="eastAsia"/>
        </w:rPr>
        <w:t xml:space="preserve"> | [</w:t>
      </w:r>
      <w:r w:rsidRPr="002870AA">
        <w:rPr>
          <w:rFonts w:ascii="Cambria" w:hAnsi="Cambria" w:hint="eastAsia"/>
        </w:rPr>
        <w:t>画风主体描述</w:t>
      </w:r>
      <w:r w:rsidRPr="002870AA">
        <w:rPr>
          <w:rFonts w:ascii="Cambria" w:hAnsi="Cambria" w:hint="eastAsia"/>
        </w:rPr>
        <w:t>] | [</w:t>
      </w:r>
      <w:r w:rsidRPr="002870AA">
        <w:rPr>
          <w:rFonts w:ascii="Cambria" w:hAnsi="Cambria" w:hint="eastAsia"/>
        </w:rPr>
        <w:t>哲学专题与意象元素</w:t>
      </w:r>
      <w:r w:rsidRPr="002870AA">
        <w:rPr>
          <w:rFonts w:ascii="Cambria" w:hAnsi="Cambria" w:hint="eastAsia"/>
        </w:rPr>
        <w:t>] | [</w:t>
      </w:r>
      <w:r w:rsidRPr="002870AA">
        <w:rPr>
          <w:rFonts w:ascii="Cambria" w:hAnsi="Cambria" w:hint="eastAsia"/>
        </w:rPr>
        <w:t>色彩与光影机制</w:t>
      </w:r>
      <w:r w:rsidRPr="002870AA">
        <w:rPr>
          <w:rFonts w:ascii="Cambria" w:hAnsi="Cambria" w:hint="eastAsia"/>
        </w:rPr>
        <w:t>] | [</w:t>
      </w:r>
      <w:r w:rsidRPr="002870AA">
        <w:rPr>
          <w:rFonts w:ascii="Cambria" w:hAnsi="Cambria" w:hint="eastAsia"/>
        </w:rPr>
        <w:t>可选文字排版</w:t>
      </w:r>
      <w:r w:rsidRPr="002870AA">
        <w:rPr>
          <w:rFonts w:ascii="Cambria" w:hAnsi="Cambria" w:hint="eastAsia"/>
        </w:rPr>
        <w:t>] | [</w:t>
      </w:r>
      <w:r w:rsidRPr="002870AA">
        <w:rPr>
          <w:rFonts w:ascii="Cambria" w:hAnsi="Cambria" w:hint="eastAsia"/>
        </w:rPr>
        <w:t>构图与空间逻辑</w:t>
      </w:r>
      <w:r w:rsidRPr="002870AA">
        <w:rPr>
          <w:rFonts w:ascii="Cambria" w:hAnsi="Cambria" w:hint="eastAsia"/>
        </w:rPr>
        <w:t>]</w:t>
      </w:r>
      <w:r>
        <w:rPr>
          <w:rFonts w:ascii="Cambria" w:hAnsi="Cambria" w:hint="eastAsia"/>
        </w:rPr>
        <w:t xml:space="preserve"> </w:t>
      </w:r>
      <w:r w:rsidRPr="002870AA">
        <w:rPr>
          <w:rFonts w:ascii="Cambria" w:hAnsi="Cambria" w:hint="eastAsia"/>
        </w:rPr>
        <w:t>| [</w:t>
      </w:r>
      <w:r w:rsidRPr="002870AA">
        <w:rPr>
          <w:rFonts w:ascii="Cambria" w:hAnsi="Cambria" w:hint="eastAsia"/>
        </w:rPr>
        <w:t>避障指令</w:t>
      </w:r>
      <w:r w:rsidRPr="002870AA">
        <w:rPr>
          <w:rFonts w:ascii="Cambria" w:hAnsi="Cambria" w:hint="eastAsia"/>
        </w:rPr>
        <w:t>]</w:t>
      </w:r>
    </w:p>
    <w:p w14:paraId="79282587" w14:textId="77777777" w:rsidR="00686ACE" w:rsidRPr="002870AA" w:rsidRDefault="00686ACE" w:rsidP="00686ACE">
      <w:pPr>
        <w:ind w:firstLine="480"/>
        <w:rPr>
          <w:rFonts w:ascii="Cambria" w:hAnsi="Cambria"/>
        </w:rPr>
      </w:pPr>
    </w:p>
    <w:p w14:paraId="1434AAC0" w14:textId="77777777" w:rsidR="00686ACE" w:rsidRPr="002870AA" w:rsidRDefault="00686ACE" w:rsidP="00686ACE">
      <w:pPr>
        <w:ind w:firstLine="480"/>
        <w:rPr>
          <w:rFonts w:ascii="Cambria" w:hAnsi="Cambria"/>
        </w:rPr>
      </w:pPr>
      <w:r w:rsidRPr="002870AA">
        <w:rPr>
          <w:rFonts w:ascii="Cambria" w:hAnsi="Cambria" w:hint="eastAsia"/>
        </w:rPr>
        <w:t>### 1. [</w:t>
      </w:r>
      <w:r w:rsidRPr="002870AA">
        <w:rPr>
          <w:rFonts w:ascii="Cambria" w:hAnsi="Cambria" w:hint="eastAsia"/>
        </w:rPr>
        <w:t>画风主体描述</w:t>
      </w:r>
      <w:r w:rsidRPr="002870AA">
        <w:rPr>
          <w:rFonts w:ascii="Cambria" w:hAnsi="Cambria" w:hint="eastAsia"/>
        </w:rPr>
        <w:t>]</w:t>
      </w:r>
      <w:r w:rsidRPr="002870AA">
        <w:rPr>
          <w:rFonts w:ascii="Cambria" w:hAnsi="Cambria" w:hint="eastAsia"/>
        </w:rPr>
        <w:t>（最高优先级：意象主体优先）</w:t>
      </w:r>
    </w:p>
    <w:p w14:paraId="43874138"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规则：</w:t>
      </w:r>
      <w:r w:rsidRPr="002870AA">
        <w:rPr>
          <w:rFonts w:ascii="Cambria" w:hAnsi="Cambria" w:hint="eastAsia"/>
        </w:rPr>
        <w:t xml:space="preserve"> </w:t>
      </w:r>
      <w:r w:rsidRPr="002870AA">
        <w:rPr>
          <w:rFonts w:ascii="Cambria" w:hAnsi="Cambria" w:hint="eastAsia"/>
        </w:rPr>
        <w:t>必须描述画面首要主体，当文本内容是抽象哲学概念时，必须从精细化哲学意象词库中选择一个符号或结构作为主体。必须强制连接发光线条颜色。</w:t>
      </w:r>
    </w:p>
    <w:p w14:paraId="36DDE766"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指令格式：</w:t>
      </w:r>
      <w:r w:rsidRPr="002870AA">
        <w:rPr>
          <w:rFonts w:ascii="Cambria" w:hAnsi="Cambria" w:hint="eastAsia"/>
        </w:rPr>
        <w:t xml:space="preserve"> `[</w:t>
      </w:r>
      <w:r w:rsidRPr="002870AA">
        <w:rPr>
          <w:rFonts w:ascii="Cambria" w:hAnsi="Cambria" w:hint="eastAsia"/>
        </w:rPr>
        <w:t>哲学符号</w:t>
      </w:r>
      <w:r w:rsidRPr="002870AA">
        <w:rPr>
          <w:rFonts w:ascii="Cambria" w:hAnsi="Cambria" w:hint="eastAsia"/>
        </w:rPr>
        <w:t>/</w:t>
      </w:r>
      <w:r>
        <w:rPr>
          <w:rFonts w:ascii="Cambria" w:hAnsi="Cambria" w:hint="eastAsia"/>
        </w:rPr>
        <w:t>{</w:t>
      </w:r>
      <w:r>
        <w:rPr>
          <w:rFonts w:ascii="Cambria" w:hAnsi="Cambria" w:hint="eastAsia"/>
        </w:rPr>
        <w:t>什么年代</w:t>
      </w:r>
      <w:r>
        <w:rPr>
          <w:rFonts w:ascii="Cambria" w:hAnsi="Cambria" w:hint="eastAsia"/>
        </w:rPr>
        <w:t>}{</w:t>
      </w:r>
      <w:r>
        <w:rPr>
          <w:rFonts w:ascii="Cambria" w:hAnsi="Cambria" w:hint="eastAsia"/>
        </w:rPr>
        <w:t>什么地方</w:t>
      </w:r>
      <w:r>
        <w:rPr>
          <w:rFonts w:ascii="Cambria" w:hAnsi="Cambria" w:hint="eastAsia"/>
        </w:rPr>
        <w:t>}</w:t>
      </w:r>
      <w:r>
        <w:rPr>
          <w:rFonts w:ascii="Cambria" w:hAnsi="Cambria" w:hint="eastAsia"/>
        </w:rPr>
        <w:t>的</w:t>
      </w:r>
      <w:r w:rsidRPr="002870AA">
        <w:rPr>
          <w:rFonts w:ascii="Cambria" w:hAnsi="Cambria" w:hint="eastAsia"/>
        </w:rPr>
        <w:t>人物</w:t>
      </w:r>
      <w:r>
        <w:rPr>
          <w:rFonts w:ascii="Cambria" w:hAnsi="Cambria" w:hint="eastAsia"/>
        </w:rPr>
        <w:t>{</w:t>
      </w:r>
      <w:r>
        <w:rPr>
          <w:rFonts w:ascii="Cambria" w:hAnsi="Cambria" w:hint="eastAsia"/>
        </w:rPr>
        <w:t>性别</w:t>
      </w:r>
      <w:r>
        <w:rPr>
          <w:rFonts w:ascii="Cambria" w:hAnsi="Cambria" w:hint="eastAsia"/>
        </w:rPr>
        <w:t>}{</w:t>
      </w:r>
      <w:r>
        <w:rPr>
          <w:rFonts w:ascii="Cambria" w:hAnsi="Cambria" w:hint="eastAsia"/>
        </w:rPr>
        <w:t>身份</w:t>
      </w:r>
      <w:r>
        <w:rPr>
          <w:rFonts w:ascii="Cambria" w:hAnsi="Cambria" w:hint="eastAsia"/>
        </w:rPr>
        <w:t>}</w:t>
      </w:r>
      <w:r w:rsidRPr="002870AA">
        <w:rPr>
          <w:rFonts w:ascii="Cambria" w:hAnsi="Cambria" w:hint="eastAsia"/>
        </w:rPr>
        <w:t>描述</w:t>
      </w:r>
      <w:r w:rsidRPr="002870AA">
        <w:rPr>
          <w:rFonts w:ascii="Cambria" w:hAnsi="Cambria" w:hint="eastAsia"/>
        </w:rPr>
        <w:t>]</w:t>
      </w:r>
      <w:r w:rsidRPr="002870AA">
        <w:rPr>
          <w:rFonts w:ascii="Cambria" w:hAnsi="Cambria" w:hint="eastAsia"/>
        </w:rPr>
        <w:t>由</w:t>
      </w:r>
      <w:r w:rsidRPr="002870AA">
        <w:rPr>
          <w:rFonts w:ascii="Cambria" w:hAnsi="Cambria" w:hint="eastAsia"/>
        </w:rPr>
        <w:t>{</w:t>
      </w:r>
      <w:r w:rsidRPr="002870AA">
        <w:rPr>
          <w:rFonts w:ascii="Cambria" w:hAnsi="Cambria" w:hint="eastAsia"/>
        </w:rPr>
        <w:t>颜色</w:t>
      </w:r>
      <w:r w:rsidRPr="002870AA">
        <w:rPr>
          <w:rFonts w:ascii="Cambria" w:hAnsi="Cambria" w:hint="eastAsia"/>
        </w:rPr>
        <w:t>}</w:t>
      </w:r>
      <w:r w:rsidRPr="002870AA">
        <w:rPr>
          <w:rFonts w:ascii="Cambria" w:hAnsi="Cambria" w:hint="eastAsia"/>
        </w:rPr>
        <w:t>的发光线条组成</w:t>
      </w:r>
      <w:r w:rsidRPr="002870AA">
        <w:rPr>
          <w:rFonts w:ascii="Cambria" w:hAnsi="Cambria" w:hint="eastAsia"/>
        </w:rPr>
        <w:t xml:space="preserve"> [</w:t>
      </w:r>
      <w:r w:rsidRPr="002870AA">
        <w:rPr>
          <w:rFonts w:ascii="Cambria" w:hAnsi="Cambria" w:hint="eastAsia"/>
        </w:rPr>
        <w:t>姿态或状态</w:t>
      </w:r>
      <w:r w:rsidRPr="002870AA">
        <w:rPr>
          <w:rFonts w:ascii="Cambria" w:hAnsi="Cambria" w:hint="eastAsia"/>
        </w:rPr>
        <w:t>]`</w:t>
      </w:r>
    </w:p>
    <w:p w14:paraId="7A02F6AA"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修正示例（非人物）：</w:t>
      </w:r>
      <w:r w:rsidRPr="002870AA">
        <w:rPr>
          <w:rFonts w:ascii="Cambria" w:hAnsi="Cambria" w:hint="eastAsia"/>
        </w:rPr>
        <w:t xml:space="preserve"> `</w:t>
      </w:r>
      <w:r w:rsidRPr="002870AA">
        <w:rPr>
          <w:rFonts w:ascii="Cambria" w:hAnsi="Cambria" w:hint="eastAsia"/>
        </w:rPr>
        <w:t>一个巨大的仁爱之环由希望金发光线条组成</w:t>
      </w:r>
      <w:r w:rsidRPr="002870AA">
        <w:rPr>
          <w:rFonts w:ascii="Cambria" w:hAnsi="Cambria" w:hint="eastAsia"/>
        </w:rPr>
        <w:t xml:space="preserve"> </w:t>
      </w:r>
      <w:r w:rsidRPr="002870AA">
        <w:rPr>
          <w:rFonts w:ascii="Cambria" w:hAnsi="Cambria" w:hint="eastAsia"/>
        </w:rPr>
        <w:t>悬浮于画面</w:t>
      </w:r>
      <w:r w:rsidRPr="002870AA">
        <w:rPr>
          <w:rFonts w:ascii="Cambria" w:hAnsi="Cambria" w:hint="eastAsia"/>
        </w:rPr>
        <w:t>`</w:t>
      </w:r>
    </w:p>
    <w:p w14:paraId="5EBDC3F4"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人物示例：</w:t>
      </w:r>
      <w:r w:rsidRPr="002870AA">
        <w:rPr>
          <w:rFonts w:ascii="Cambria" w:hAnsi="Cambria" w:hint="eastAsia"/>
        </w:rPr>
        <w:t xml:space="preserve"> `</w:t>
      </w:r>
      <w:r w:rsidRPr="002870AA">
        <w:rPr>
          <w:rFonts w:ascii="Cambria" w:hAnsi="Cambria" w:hint="eastAsia"/>
        </w:rPr>
        <w:t>一位</w:t>
      </w:r>
      <w:r>
        <w:rPr>
          <w:rFonts w:ascii="Cambria" w:hAnsi="Cambria" w:hint="eastAsia"/>
        </w:rPr>
        <w:t>春秋时期</w:t>
      </w:r>
      <w:r w:rsidRPr="002870AA">
        <w:rPr>
          <w:rFonts w:ascii="Cambria" w:hAnsi="Cambria" w:hint="eastAsia"/>
        </w:rPr>
        <w:t>的男性</w:t>
      </w:r>
      <w:r>
        <w:rPr>
          <w:rFonts w:ascii="Cambria" w:hAnsi="Cambria" w:hint="eastAsia"/>
        </w:rPr>
        <w:t>官员</w:t>
      </w:r>
      <w:r w:rsidRPr="002870AA">
        <w:rPr>
          <w:rFonts w:ascii="Cambria" w:hAnsi="Cambria" w:hint="eastAsia"/>
        </w:rPr>
        <w:t>由月白色发光线条组成</w:t>
      </w:r>
      <w:r w:rsidRPr="002870AA">
        <w:rPr>
          <w:rFonts w:ascii="Cambria" w:hAnsi="Cambria" w:hint="eastAsia"/>
        </w:rPr>
        <w:t xml:space="preserve"> </w:t>
      </w:r>
      <w:r w:rsidRPr="002870AA">
        <w:rPr>
          <w:rFonts w:ascii="Cambria" w:hAnsi="Cambria" w:hint="eastAsia"/>
        </w:rPr>
        <w:t>姿态沉静</w:t>
      </w:r>
      <w:r w:rsidRPr="002870AA">
        <w:rPr>
          <w:rFonts w:ascii="Cambria" w:hAnsi="Cambria" w:hint="eastAsia"/>
        </w:rPr>
        <w:t>`</w:t>
      </w:r>
    </w:p>
    <w:p w14:paraId="31134C92" w14:textId="77777777" w:rsidR="00686ACE" w:rsidRPr="002870AA" w:rsidRDefault="00686ACE" w:rsidP="00686ACE">
      <w:pPr>
        <w:ind w:firstLine="480"/>
        <w:rPr>
          <w:rFonts w:ascii="Cambria" w:hAnsi="Cambria"/>
        </w:rPr>
      </w:pPr>
    </w:p>
    <w:p w14:paraId="4C6D4A37" w14:textId="77777777" w:rsidR="00686ACE" w:rsidRPr="002870AA" w:rsidRDefault="00686ACE" w:rsidP="00686ACE">
      <w:pPr>
        <w:ind w:firstLine="480"/>
        <w:rPr>
          <w:rFonts w:ascii="Cambria" w:hAnsi="Cambria"/>
        </w:rPr>
      </w:pPr>
      <w:r w:rsidRPr="002870AA">
        <w:rPr>
          <w:rFonts w:ascii="Cambria" w:hAnsi="Cambria" w:hint="eastAsia"/>
        </w:rPr>
        <w:t>### 2. [</w:t>
      </w:r>
      <w:r w:rsidRPr="002870AA">
        <w:rPr>
          <w:rFonts w:ascii="Cambria" w:hAnsi="Cambria" w:hint="eastAsia"/>
        </w:rPr>
        <w:t>哲学专题与意象元素</w:t>
      </w:r>
      <w:r w:rsidRPr="002870AA">
        <w:rPr>
          <w:rFonts w:ascii="Cambria" w:hAnsi="Cambria" w:hint="eastAsia"/>
        </w:rPr>
        <w:t>]</w:t>
      </w:r>
      <w:r w:rsidRPr="002870AA">
        <w:rPr>
          <w:rFonts w:ascii="Cambria" w:hAnsi="Cambria" w:hint="eastAsia"/>
        </w:rPr>
        <w:t>（核心优先级：元素强制发光）</w:t>
      </w:r>
    </w:p>
    <w:p w14:paraId="17C4FD45"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规则：</w:t>
      </w:r>
      <w:r w:rsidRPr="002870AA">
        <w:rPr>
          <w:rFonts w:ascii="Cambria" w:hAnsi="Cambria" w:hint="eastAsia"/>
        </w:rPr>
        <w:t xml:space="preserve"> </w:t>
      </w:r>
      <w:r w:rsidRPr="002870AA">
        <w:rPr>
          <w:rFonts w:ascii="Cambria" w:hAnsi="Cambria" w:hint="eastAsia"/>
        </w:rPr>
        <w:t>引入辅助哲学概念，所有元素必须强制连接发光线条颜色，不得使用</w:t>
      </w:r>
      <w:r w:rsidRPr="002870AA">
        <w:rPr>
          <w:rFonts w:ascii="Cambria" w:hAnsi="Cambria" w:hint="eastAsia"/>
        </w:rPr>
        <w:lastRenderedPageBreak/>
        <w:t>逗号。</w:t>
      </w:r>
    </w:p>
    <w:p w14:paraId="7B34F902"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指令格式：</w:t>
      </w:r>
      <w:r w:rsidRPr="002870AA">
        <w:rPr>
          <w:rFonts w:ascii="Cambria" w:hAnsi="Cambria" w:hint="eastAsia"/>
        </w:rPr>
        <w:t xml:space="preserve"> `[</w:t>
      </w:r>
      <w:r w:rsidRPr="002870AA">
        <w:rPr>
          <w:rFonts w:ascii="Cambria" w:hAnsi="Cambria" w:hint="eastAsia"/>
        </w:rPr>
        <w:t>元素</w:t>
      </w:r>
      <w:r w:rsidRPr="002870AA">
        <w:rPr>
          <w:rFonts w:ascii="Cambria" w:hAnsi="Cambria" w:hint="eastAsia"/>
        </w:rPr>
        <w:t>1]</w:t>
      </w:r>
      <w:r w:rsidRPr="002870AA">
        <w:rPr>
          <w:rFonts w:ascii="Cambria" w:hAnsi="Cambria" w:hint="eastAsia"/>
        </w:rPr>
        <w:t>由</w:t>
      </w:r>
      <w:r w:rsidRPr="002870AA">
        <w:rPr>
          <w:rFonts w:ascii="Cambria" w:hAnsi="Cambria" w:hint="eastAsia"/>
        </w:rPr>
        <w:t>{</w:t>
      </w:r>
      <w:r w:rsidRPr="002870AA">
        <w:rPr>
          <w:rFonts w:ascii="Cambria" w:hAnsi="Cambria" w:hint="eastAsia"/>
        </w:rPr>
        <w:t>颜色</w:t>
      </w:r>
      <w:r w:rsidRPr="002870AA">
        <w:rPr>
          <w:rFonts w:ascii="Cambria" w:hAnsi="Cambria" w:hint="eastAsia"/>
        </w:rPr>
        <w:t>}</w:t>
      </w:r>
      <w:r w:rsidRPr="002870AA">
        <w:rPr>
          <w:rFonts w:ascii="Cambria" w:hAnsi="Cambria" w:hint="eastAsia"/>
        </w:rPr>
        <w:t>的发光线条组成</w:t>
      </w:r>
      <w:r w:rsidRPr="002870AA">
        <w:rPr>
          <w:rFonts w:ascii="Cambria" w:hAnsi="Cambria" w:hint="eastAsia"/>
        </w:rPr>
        <w:t xml:space="preserve"> [</w:t>
      </w:r>
      <w:r w:rsidRPr="002870AA">
        <w:rPr>
          <w:rFonts w:ascii="Cambria" w:hAnsi="Cambria" w:hint="eastAsia"/>
        </w:rPr>
        <w:t>元素</w:t>
      </w:r>
      <w:r w:rsidRPr="002870AA">
        <w:rPr>
          <w:rFonts w:ascii="Cambria" w:hAnsi="Cambria" w:hint="eastAsia"/>
        </w:rPr>
        <w:t>2]</w:t>
      </w:r>
      <w:r w:rsidRPr="002870AA">
        <w:rPr>
          <w:rFonts w:ascii="Cambria" w:hAnsi="Cambria" w:hint="eastAsia"/>
        </w:rPr>
        <w:t>用</w:t>
      </w:r>
      <w:r w:rsidRPr="002870AA">
        <w:rPr>
          <w:rFonts w:ascii="Cambria" w:hAnsi="Cambria" w:hint="eastAsia"/>
        </w:rPr>
        <w:t>{</w:t>
      </w:r>
      <w:r w:rsidRPr="002870AA">
        <w:rPr>
          <w:rFonts w:ascii="Cambria" w:hAnsi="Cambria" w:hint="eastAsia"/>
        </w:rPr>
        <w:t>颜色</w:t>
      </w:r>
      <w:r w:rsidRPr="002870AA">
        <w:rPr>
          <w:rFonts w:ascii="Cambria" w:hAnsi="Cambria" w:hint="eastAsia"/>
        </w:rPr>
        <w:t>}</w:t>
      </w:r>
      <w:r w:rsidRPr="002870AA">
        <w:rPr>
          <w:rFonts w:ascii="Cambria" w:hAnsi="Cambria" w:hint="eastAsia"/>
        </w:rPr>
        <w:t>的发光线条勾勒</w:t>
      </w:r>
      <w:r w:rsidRPr="002870AA">
        <w:rPr>
          <w:rFonts w:ascii="Cambria" w:hAnsi="Cambria" w:hint="eastAsia"/>
        </w:rPr>
        <w:t xml:space="preserve"> [</w:t>
      </w:r>
      <w:r w:rsidRPr="002870AA">
        <w:rPr>
          <w:rFonts w:ascii="Cambria" w:hAnsi="Cambria" w:hint="eastAsia"/>
        </w:rPr>
        <w:t>哲学意象</w:t>
      </w:r>
      <w:r w:rsidRPr="002870AA">
        <w:rPr>
          <w:rFonts w:ascii="Cambria" w:hAnsi="Cambria" w:hint="eastAsia"/>
        </w:rPr>
        <w:t>/</w:t>
      </w:r>
      <w:r w:rsidRPr="002870AA">
        <w:rPr>
          <w:rFonts w:ascii="Cambria" w:hAnsi="Cambria" w:hint="eastAsia"/>
        </w:rPr>
        <w:t>情感词</w:t>
      </w:r>
      <w:r w:rsidRPr="002870AA">
        <w:rPr>
          <w:rFonts w:ascii="Cambria" w:hAnsi="Cambria" w:hint="eastAsia"/>
        </w:rPr>
        <w:t>]`</w:t>
      </w:r>
    </w:p>
    <w:p w14:paraId="3A41C3BA"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示例：</w:t>
      </w:r>
      <w:r w:rsidRPr="002870AA">
        <w:rPr>
          <w:rFonts w:ascii="Cambria" w:hAnsi="Cambria" w:hint="eastAsia"/>
        </w:rPr>
        <w:t xml:space="preserve"> `</w:t>
      </w:r>
      <w:r w:rsidRPr="002870AA">
        <w:rPr>
          <w:rFonts w:ascii="Cambria" w:hAnsi="Cambria" w:hint="eastAsia"/>
        </w:rPr>
        <w:t>数据流用霓虹紫的发光线条勾勒</w:t>
      </w:r>
      <w:r w:rsidRPr="002870AA">
        <w:rPr>
          <w:rFonts w:ascii="Cambria" w:hAnsi="Cambria" w:hint="eastAsia"/>
        </w:rPr>
        <w:t xml:space="preserve"> </w:t>
      </w:r>
      <w:r w:rsidRPr="002870AA">
        <w:rPr>
          <w:rFonts w:ascii="Cambria" w:hAnsi="Cambria" w:hint="eastAsia"/>
        </w:rPr>
        <w:t>迷宫用焦虑红发光轮廓呈现</w:t>
      </w:r>
      <w:r w:rsidRPr="002870AA">
        <w:rPr>
          <w:rFonts w:ascii="Cambria" w:hAnsi="Cambria" w:hint="eastAsia"/>
        </w:rPr>
        <w:t xml:space="preserve"> </w:t>
      </w:r>
      <w:r w:rsidRPr="002870AA">
        <w:rPr>
          <w:rFonts w:ascii="Cambria" w:hAnsi="Cambria" w:hint="eastAsia"/>
        </w:rPr>
        <w:t>自由的探索</w:t>
      </w:r>
      <w:r w:rsidRPr="002870AA">
        <w:rPr>
          <w:rFonts w:ascii="Cambria" w:hAnsi="Cambria" w:hint="eastAsia"/>
        </w:rPr>
        <w:t>`</w:t>
      </w:r>
    </w:p>
    <w:p w14:paraId="07FE961C" w14:textId="77777777" w:rsidR="00686ACE" w:rsidRPr="002870AA" w:rsidRDefault="00686ACE" w:rsidP="00686ACE">
      <w:pPr>
        <w:ind w:firstLine="480"/>
        <w:rPr>
          <w:rFonts w:ascii="Cambria" w:hAnsi="Cambria"/>
        </w:rPr>
      </w:pPr>
    </w:p>
    <w:p w14:paraId="4CD153FD" w14:textId="77777777" w:rsidR="00686ACE" w:rsidRPr="002870AA" w:rsidRDefault="00686ACE" w:rsidP="00686ACE">
      <w:pPr>
        <w:ind w:firstLine="480"/>
        <w:rPr>
          <w:rFonts w:ascii="Cambria" w:hAnsi="Cambria"/>
        </w:rPr>
      </w:pPr>
      <w:r w:rsidRPr="002870AA">
        <w:rPr>
          <w:rFonts w:ascii="Cambria" w:hAnsi="Cambria" w:hint="eastAsia"/>
        </w:rPr>
        <w:t>### 3. [</w:t>
      </w:r>
      <w:r w:rsidRPr="002870AA">
        <w:rPr>
          <w:rFonts w:ascii="Cambria" w:hAnsi="Cambria" w:hint="eastAsia"/>
        </w:rPr>
        <w:t>色彩与光影机制</w:t>
      </w:r>
      <w:r w:rsidRPr="002870AA">
        <w:rPr>
          <w:rFonts w:ascii="Cambria" w:hAnsi="Cambria" w:hint="eastAsia"/>
        </w:rPr>
        <w:t>]</w:t>
      </w:r>
      <w:r w:rsidRPr="002870AA">
        <w:rPr>
          <w:rFonts w:ascii="Cambria" w:hAnsi="Cambria" w:hint="eastAsia"/>
        </w:rPr>
        <w:t>（美感保障）</w:t>
      </w:r>
    </w:p>
    <w:p w14:paraId="158FE402"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规则：</w:t>
      </w:r>
      <w:r w:rsidRPr="002870AA">
        <w:rPr>
          <w:rFonts w:ascii="Cambria" w:hAnsi="Cambria" w:hint="eastAsia"/>
        </w:rPr>
        <w:t xml:space="preserve"> </w:t>
      </w:r>
      <w:r w:rsidRPr="002870AA">
        <w:rPr>
          <w:rFonts w:ascii="Cambria" w:hAnsi="Cambria" w:hint="eastAsia"/>
        </w:rPr>
        <w:t>颜色必须从动态色彩库中选择，并强调光影效果以实现立体感。</w:t>
      </w:r>
    </w:p>
    <w:p w14:paraId="4C2AE510"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指令格式：</w:t>
      </w:r>
      <w:r w:rsidRPr="002870AA">
        <w:rPr>
          <w:rFonts w:ascii="Cambria" w:hAnsi="Cambria" w:hint="eastAsia"/>
        </w:rPr>
        <w:t xml:space="preserve"> `</w:t>
      </w:r>
      <w:r w:rsidRPr="002870AA">
        <w:rPr>
          <w:rFonts w:ascii="Cambria" w:hAnsi="Cambria" w:hint="eastAsia"/>
        </w:rPr>
        <w:t>主光色</w:t>
      </w:r>
      <w:r w:rsidRPr="002870AA">
        <w:rPr>
          <w:rFonts w:ascii="Cambria" w:hAnsi="Cambria" w:hint="eastAsia"/>
        </w:rPr>
        <w:t>{</w:t>
      </w:r>
      <w:r w:rsidRPr="002870AA">
        <w:rPr>
          <w:rFonts w:ascii="Cambria" w:hAnsi="Cambria" w:hint="eastAsia"/>
        </w:rPr>
        <w:t>主色</w:t>
      </w:r>
      <w:r w:rsidRPr="002870AA">
        <w:rPr>
          <w:rFonts w:ascii="Cambria" w:hAnsi="Cambria" w:hint="eastAsia"/>
        </w:rPr>
        <w:t xml:space="preserve">} </w:t>
      </w:r>
      <w:r w:rsidRPr="002870AA">
        <w:rPr>
          <w:rFonts w:ascii="Cambria" w:hAnsi="Cambria" w:hint="eastAsia"/>
        </w:rPr>
        <w:t>辅光色</w:t>
      </w:r>
      <w:r w:rsidRPr="002870AA">
        <w:rPr>
          <w:rFonts w:ascii="Cambria" w:hAnsi="Cambria" w:hint="eastAsia"/>
        </w:rPr>
        <w:t>{</w:t>
      </w:r>
      <w:r w:rsidRPr="002870AA">
        <w:rPr>
          <w:rFonts w:ascii="Cambria" w:hAnsi="Cambria" w:hint="eastAsia"/>
        </w:rPr>
        <w:t>辅色</w:t>
      </w:r>
      <w:r w:rsidRPr="002870AA">
        <w:rPr>
          <w:rFonts w:ascii="Cambria" w:hAnsi="Cambria" w:hint="eastAsia"/>
        </w:rPr>
        <w:t xml:space="preserve">} </w:t>
      </w:r>
      <w:r w:rsidRPr="002870AA">
        <w:rPr>
          <w:rFonts w:ascii="Cambria" w:hAnsi="Cambria" w:hint="eastAsia"/>
        </w:rPr>
        <w:t>背景渐变</w:t>
      </w:r>
      <w:r w:rsidRPr="002870AA">
        <w:rPr>
          <w:rFonts w:ascii="Cambria" w:hAnsi="Cambria" w:hint="eastAsia"/>
        </w:rPr>
        <w:t>{</w:t>
      </w:r>
      <w:r w:rsidRPr="002870AA">
        <w:rPr>
          <w:rFonts w:ascii="Cambria" w:hAnsi="Cambria" w:hint="eastAsia"/>
        </w:rPr>
        <w:t>深色调</w:t>
      </w:r>
      <w:r w:rsidRPr="002870AA">
        <w:rPr>
          <w:rFonts w:ascii="Cambria" w:hAnsi="Cambria" w:hint="eastAsia"/>
        </w:rPr>
        <w:t>/</w:t>
      </w:r>
      <w:r w:rsidRPr="002870AA">
        <w:rPr>
          <w:rFonts w:ascii="Cambria" w:hAnsi="Cambria" w:hint="eastAsia"/>
        </w:rPr>
        <w:t>浅色调</w:t>
      </w:r>
      <w:r w:rsidRPr="002870AA">
        <w:rPr>
          <w:rFonts w:ascii="Cambria" w:hAnsi="Cambria" w:hint="eastAsia"/>
        </w:rPr>
        <w:t>/</w:t>
      </w:r>
      <w:r w:rsidRPr="002870AA">
        <w:rPr>
          <w:rFonts w:ascii="Cambria" w:hAnsi="Cambria" w:hint="eastAsia"/>
        </w:rPr>
        <w:t>混合色</w:t>
      </w:r>
      <w:r w:rsidRPr="002870AA">
        <w:rPr>
          <w:rFonts w:ascii="Cambria" w:hAnsi="Cambria" w:hint="eastAsia"/>
        </w:rPr>
        <w:t xml:space="preserve">} </w:t>
      </w:r>
      <w:r w:rsidRPr="002870AA">
        <w:rPr>
          <w:rFonts w:ascii="Cambria" w:hAnsi="Cambria" w:hint="eastAsia"/>
        </w:rPr>
        <w:t>地面反射</w:t>
      </w:r>
      <w:r w:rsidRPr="002870AA">
        <w:rPr>
          <w:rFonts w:ascii="Cambria" w:hAnsi="Cambria" w:hint="eastAsia"/>
        </w:rPr>
        <w:t>{</w:t>
      </w:r>
      <w:r w:rsidRPr="002870AA">
        <w:rPr>
          <w:rFonts w:ascii="Cambria" w:hAnsi="Cambria" w:hint="eastAsia"/>
        </w:rPr>
        <w:t>柔和</w:t>
      </w:r>
      <w:r w:rsidRPr="002870AA">
        <w:rPr>
          <w:rFonts w:ascii="Cambria" w:hAnsi="Cambria" w:hint="eastAsia"/>
        </w:rPr>
        <w:t>/</w:t>
      </w:r>
      <w:r w:rsidRPr="002870AA">
        <w:rPr>
          <w:rFonts w:ascii="Cambria" w:hAnsi="Cambria" w:hint="eastAsia"/>
        </w:rPr>
        <w:t>清晰</w:t>
      </w:r>
      <w:r w:rsidRPr="002870AA">
        <w:rPr>
          <w:rFonts w:ascii="Cambria" w:hAnsi="Cambria" w:hint="eastAsia"/>
        </w:rPr>
        <w:t>/</w:t>
      </w:r>
      <w:r w:rsidRPr="002870AA">
        <w:rPr>
          <w:rFonts w:ascii="Cambria" w:hAnsi="Cambria" w:hint="eastAsia"/>
        </w:rPr>
        <w:t>强烈</w:t>
      </w:r>
      <w:r w:rsidRPr="002870AA">
        <w:rPr>
          <w:rFonts w:ascii="Cambria" w:hAnsi="Cambria" w:hint="eastAsia"/>
        </w:rPr>
        <w:t>}</w:t>
      </w:r>
      <w:r w:rsidRPr="002870AA">
        <w:rPr>
          <w:rFonts w:ascii="Cambria" w:hAnsi="Cambria" w:hint="eastAsia"/>
        </w:rPr>
        <w:t>光影</w:t>
      </w:r>
      <w:r w:rsidRPr="002870AA">
        <w:rPr>
          <w:rFonts w:ascii="Cambria" w:hAnsi="Cambria" w:hint="eastAsia"/>
        </w:rPr>
        <w:t>`</w:t>
      </w:r>
    </w:p>
    <w:p w14:paraId="24A26377"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示例：</w:t>
      </w:r>
      <w:r w:rsidRPr="002870AA">
        <w:rPr>
          <w:rFonts w:ascii="Cambria" w:hAnsi="Cambria" w:hint="eastAsia"/>
        </w:rPr>
        <w:t xml:space="preserve"> `</w:t>
      </w:r>
      <w:r w:rsidRPr="002870AA">
        <w:rPr>
          <w:rFonts w:ascii="Cambria" w:hAnsi="Cambria" w:hint="eastAsia"/>
        </w:rPr>
        <w:t>主光色科技蓝</w:t>
      </w:r>
      <w:r w:rsidRPr="002870AA">
        <w:rPr>
          <w:rFonts w:ascii="Cambria" w:hAnsi="Cambria" w:hint="eastAsia"/>
        </w:rPr>
        <w:t xml:space="preserve"> </w:t>
      </w:r>
      <w:r w:rsidRPr="002870AA">
        <w:rPr>
          <w:rFonts w:ascii="Cambria" w:hAnsi="Cambria" w:hint="eastAsia"/>
        </w:rPr>
        <w:t>辅光色霓虹紫</w:t>
      </w:r>
      <w:r w:rsidRPr="002870AA">
        <w:rPr>
          <w:rFonts w:ascii="Cambria" w:hAnsi="Cambria" w:hint="eastAsia"/>
        </w:rPr>
        <w:t xml:space="preserve"> </w:t>
      </w:r>
      <w:r w:rsidRPr="002870AA">
        <w:rPr>
          <w:rFonts w:ascii="Cambria" w:hAnsi="Cambria" w:hint="eastAsia"/>
        </w:rPr>
        <w:t>背景渐变深紫色调</w:t>
      </w:r>
      <w:r w:rsidRPr="002870AA">
        <w:rPr>
          <w:rFonts w:ascii="Cambria" w:hAnsi="Cambria" w:hint="eastAsia"/>
        </w:rPr>
        <w:t xml:space="preserve"> </w:t>
      </w:r>
      <w:r w:rsidRPr="002870AA">
        <w:rPr>
          <w:rFonts w:ascii="Cambria" w:hAnsi="Cambria" w:hint="eastAsia"/>
        </w:rPr>
        <w:t>地面反射清晰光影</w:t>
      </w:r>
      <w:r w:rsidRPr="002870AA">
        <w:rPr>
          <w:rFonts w:ascii="Cambria" w:hAnsi="Cambria" w:hint="eastAsia"/>
        </w:rPr>
        <w:t>`</w:t>
      </w:r>
    </w:p>
    <w:p w14:paraId="04CE9F1B" w14:textId="77777777" w:rsidR="00686ACE" w:rsidRPr="002870AA" w:rsidRDefault="00686ACE" w:rsidP="00686ACE">
      <w:pPr>
        <w:ind w:firstLine="480"/>
        <w:rPr>
          <w:rFonts w:ascii="Cambria" w:hAnsi="Cambria"/>
        </w:rPr>
      </w:pPr>
    </w:p>
    <w:p w14:paraId="05BA7E3E" w14:textId="77777777" w:rsidR="00686ACE" w:rsidRPr="002870AA" w:rsidRDefault="00686ACE" w:rsidP="00686ACE">
      <w:pPr>
        <w:ind w:firstLine="480"/>
        <w:rPr>
          <w:rFonts w:ascii="Cambria" w:hAnsi="Cambria"/>
        </w:rPr>
      </w:pPr>
      <w:r w:rsidRPr="002870AA">
        <w:rPr>
          <w:rFonts w:ascii="Cambria" w:hAnsi="Cambria" w:hint="eastAsia"/>
        </w:rPr>
        <w:t>### 4. [</w:t>
      </w:r>
      <w:r w:rsidRPr="002870AA">
        <w:rPr>
          <w:rFonts w:ascii="Cambria" w:hAnsi="Cambria" w:hint="eastAsia"/>
        </w:rPr>
        <w:t>可选文字排版</w:t>
      </w:r>
      <w:r w:rsidRPr="002870AA">
        <w:rPr>
          <w:rFonts w:ascii="Cambria" w:hAnsi="Cambria" w:hint="eastAsia"/>
        </w:rPr>
        <w:t>]</w:t>
      </w:r>
      <w:r w:rsidRPr="002870AA">
        <w:rPr>
          <w:rFonts w:ascii="Cambria" w:hAnsi="Cambria" w:hint="eastAsia"/>
        </w:rPr>
        <w:t>（选填项，极简美学）</w:t>
      </w:r>
    </w:p>
    <w:p w14:paraId="5E89C32C"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规则：</w:t>
      </w:r>
      <w:r w:rsidRPr="002870AA">
        <w:rPr>
          <w:rFonts w:ascii="Cambria" w:hAnsi="Cambria" w:hint="eastAsia"/>
        </w:rPr>
        <w:t xml:space="preserve"> </w:t>
      </w:r>
      <w:r w:rsidRPr="002870AA">
        <w:rPr>
          <w:rFonts w:ascii="Cambria" w:hAnsi="Cambria" w:hint="eastAsia"/>
        </w:rPr>
        <w:t>尽量不出现此模块。若需出现，必须指定发光体字体和颜色呼应，避免黑体。</w:t>
      </w:r>
    </w:p>
    <w:p w14:paraId="66116718"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指令格式：</w:t>
      </w:r>
      <w:r w:rsidRPr="002870AA">
        <w:rPr>
          <w:rFonts w:ascii="Cambria" w:hAnsi="Cambria" w:hint="eastAsia"/>
        </w:rPr>
        <w:t xml:space="preserve"> `</w:t>
      </w:r>
      <w:r w:rsidRPr="002870AA">
        <w:rPr>
          <w:rFonts w:ascii="Cambria" w:hAnsi="Cambria" w:hint="eastAsia"/>
        </w:rPr>
        <w:t>文本：“</w:t>
      </w:r>
      <w:r w:rsidRPr="002870AA">
        <w:rPr>
          <w:rFonts w:ascii="Cambria" w:hAnsi="Cambria" w:hint="eastAsia"/>
        </w:rPr>
        <w:t>{</w:t>
      </w:r>
      <w:r w:rsidRPr="002870AA">
        <w:rPr>
          <w:rFonts w:ascii="Cambria" w:hAnsi="Cambria" w:hint="eastAsia"/>
        </w:rPr>
        <w:t>金句</w:t>
      </w:r>
      <w:r w:rsidRPr="002870AA">
        <w:rPr>
          <w:rFonts w:ascii="Cambria" w:hAnsi="Cambria" w:hint="eastAsia"/>
        </w:rPr>
        <w:t>}</w:t>
      </w:r>
      <w:r w:rsidRPr="002870AA">
        <w:rPr>
          <w:rFonts w:ascii="Cambria" w:hAnsi="Cambria" w:hint="eastAsia"/>
        </w:rPr>
        <w:t>”</w:t>
      </w:r>
      <w:r w:rsidRPr="002870AA">
        <w:rPr>
          <w:rFonts w:ascii="Cambria" w:hAnsi="Cambria" w:hint="eastAsia"/>
        </w:rPr>
        <w:t xml:space="preserve"> </w:t>
      </w:r>
      <w:r w:rsidRPr="002870AA">
        <w:rPr>
          <w:rFonts w:ascii="Cambria" w:hAnsi="Cambria" w:hint="eastAsia"/>
        </w:rPr>
        <w:t>字体</w:t>
      </w:r>
      <w:r w:rsidRPr="002870AA">
        <w:rPr>
          <w:rFonts w:ascii="Cambria" w:hAnsi="Cambria" w:hint="eastAsia"/>
        </w:rPr>
        <w:t>{</w:t>
      </w:r>
      <w:r w:rsidRPr="002870AA">
        <w:rPr>
          <w:rFonts w:ascii="Cambria" w:hAnsi="Cambria" w:hint="eastAsia"/>
        </w:rPr>
        <w:t>字体风格</w:t>
      </w:r>
      <w:r w:rsidRPr="002870AA">
        <w:rPr>
          <w:rFonts w:ascii="Cambria" w:hAnsi="Cambria" w:hint="eastAsia"/>
        </w:rPr>
        <w:t>}</w:t>
      </w:r>
      <w:r w:rsidRPr="002870AA">
        <w:rPr>
          <w:rFonts w:ascii="Cambria" w:hAnsi="Cambria" w:hint="eastAsia"/>
        </w:rPr>
        <w:t>发光体</w:t>
      </w:r>
      <w:r w:rsidRPr="002870AA">
        <w:rPr>
          <w:rFonts w:ascii="Cambria" w:hAnsi="Cambria" w:hint="eastAsia"/>
        </w:rPr>
        <w:t xml:space="preserve"> </w:t>
      </w:r>
      <w:r w:rsidRPr="002870AA">
        <w:rPr>
          <w:rFonts w:ascii="Cambria" w:hAnsi="Cambria" w:hint="eastAsia"/>
        </w:rPr>
        <w:t>颜色与</w:t>
      </w:r>
      <w:r w:rsidRPr="002870AA">
        <w:rPr>
          <w:rFonts w:ascii="Cambria" w:hAnsi="Cambria" w:hint="eastAsia"/>
        </w:rPr>
        <w:t>{</w:t>
      </w:r>
      <w:r w:rsidRPr="002870AA">
        <w:rPr>
          <w:rFonts w:ascii="Cambria" w:hAnsi="Cambria" w:hint="eastAsia"/>
        </w:rPr>
        <w:t>元素颜色</w:t>
      </w:r>
      <w:r w:rsidRPr="002870AA">
        <w:rPr>
          <w:rFonts w:ascii="Cambria" w:hAnsi="Cambria" w:hint="eastAsia"/>
        </w:rPr>
        <w:t>}</w:t>
      </w:r>
      <w:r w:rsidRPr="002870AA">
        <w:rPr>
          <w:rFonts w:ascii="Cambria" w:hAnsi="Cambria" w:hint="eastAsia"/>
        </w:rPr>
        <w:t>光芒呼应</w:t>
      </w:r>
      <w:r w:rsidRPr="002870AA">
        <w:rPr>
          <w:rFonts w:ascii="Cambria" w:hAnsi="Cambria" w:hint="eastAsia"/>
        </w:rPr>
        <w:t xml:space="preserve"> </w:t>
      </w:r>
      <w:r w:rsidRPr="002870AA">
        <w:rPr>
          <w:rFonts w:ascii="Cambria" w:hAnsi="Cambria" w:hint="eastAsia"/>
        </w:rPr>
        <w:t>位置</w:t>
      </w:r>
      <w:r w:rsidRPr="002870AA">
        <w:rPr>
          <w:rFonts w:ascii="Cambria" w:hAnsi="Cambria" w:hint="eastAsia"/>
        </w:rPr>
        <w:t>{</w:t>
      </w:r>
      <w:r w:rsidRPr="002870AA">
        <w:rPr>
          <w:rFonts w:ascii="Cambria" w:hAnsi="Cambria" w:hint="eastAsia"/>
        </w:rPr>
        <w:t>位置描述</w:t>
      </w:r>
      <w:r w:rsidRPr="002870AA">
        <w:rPr>
          <w:rFonts w:ascii="Cambria" w:hAnsi="Cambria" w:hint="eastAsia"/>
        </w:rPr>
        <w:t xml:space="preserve">} </w:t>
      </w:r>
      <w:r w:rsidRPr="002870AA">
        <w:rPr>
          <w:rFonts w:ascii="Cambria" w:hAnsi="Cambria" w:hint="eastAsia"/>
        </w:rPr>
        <w:t>效果</w:t>
      </w:r>
      <w:r w:rsidRPr="002870AA">
        <w:rPr>
          <w:rFonts w:ascii="Cambria" w:hAnsi="Cambria" w:hint="eastAsia"/>
        </w:rPr>
        <w:t>{</w:t>
      </w:r>
      <w:r w:rsidRPr="002870AA">
        <w:rPr>
          <w:rFonts w:ascii="Cambria" w:hAnsi="Cambria" w:hint="eastAsia"/>
        </w:rPr>
        <w:t>半透明</w:t>
      </w:r>
      <w:r w:rsidRPr="002870AA">
        <w:rPr>
          <w:rFonts w:ascii="Cambria" w:hAnsi="Cambria" w:hint="eastAsia"/>
        </w:rPr>
        <w:t>/</w:t>
      </w:r>
      <w:r w:rsidRPr="002870AA">
        <w:rPr>
          <w:rFonts w:ascii="Cambria" w:hAnsi="Cambria" w:hint="eastAsia"/>
        </w:rPr>
        <w:t>朦胧</w:t>
      </w:r>
      <w:r w:rsidRPr="002870AA">
        <w:rPr>
          <w:rFonts w:ascii="Cambria" w:hAnsi="Cambria" w:hint="eastAsia"/>
        </w:rPr>
        <w:t>}`</w:t>
      </w:r>
    </w:p>
    <w:p w14:paraId="44ACE414"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字体风格建议（</w:t>
      </w:r>
      <w:r w:rsidRPr="002870AA">
        <w:rPr>
          <w:rFonts w:ascii="Cambria" w:hAnsi="Cambria" w:hint="eastAsia"/>
        </w:rPr>
        <w:t>AI</w:t>
      </w:r>
      <w:r w:rsidRPr="002870AA">
        <w:rPr>
          <w:rFonts w:ascii="Cambria" w:hAnsi="Cambria" w:hint="eastAsia"/>
        </w:rPr>
        <w:t>必须从中选择）：</w:t>
      </w:r>
      <w:r w:rsidRPr="002870AA">
        <w:rPr>
          <w:rFonts w:ascii="Cambria" w:hAnsi="Cambria" w:hint="eastAsia"/>
        </w:rPr>
        <w:t xml:space="preserve"> </w:t>
      </w:r>
      <w:r w:rsidRPr="002870AA">
        <w:rPr>
          <w:rFonts w:ascii="Cambria" w:hAnsi="Cambria" w:hint="eastAsia"/>
        </w:rPr>
        <w:t>融合书法发光体</w:t>
      </w:r>
      <w:r w:rsidRPr="002870AA">
        <w:rPr>
          <w:rFonts w:ascii="Cambria" w:hAnsi="Cambria" w:hint="eastAsia"/>
        </w:rPr>
        <w:t xml:space="preserve"> </w:t>
      </w:r>
      <w:r w:rsidRPr="002870AA">
        <w:rPr>
          <w:rFonts w:ascii="Cambria" w:hAnsi="Cambria" w:hint="eastAsia"/>
        </w:rPr>
        <w:t>未来感无衬线发光体</w:t>
      </w:r>
      <w:r w:rsidRPr="002870AA">
        <w:rPr>
          <w:rFonts w:ascii="Cambria" w:hAnsi="Cambria" w:hint="eastAsia"/>
        </w:rPr>
        <w:t xml:space="preserve"> </w:t>
      </w:r>
      <w:r w:rsidRPr="002870AA">
        <w:rPr>
          <w:rFonts w:ascii="Cambria" w:hAnsi="Cambria" w:hint="eastAsia"/>
        </w:rPr>
        <w:t>古典衬线体发光体。</w:t>
      </w:r>
    </w:p>
    <w:p w14:paraId="37B69D5F" w14:textId="77777777" w:rsidR="00686ACE" w:rsidRPr="002870AA" w:rsidRDefault="00686ACE" w:rsidP="00686ACE">
      <w:pPr>
        <w:ind w:firstLine="480"/>
        <w:rPr>
          <w:rFonts w:ascii="Cambria" w:hAnsi="Cambria"/>
        </w:rPr>
      </w:pPr>
    </w:p>
    <w:p w14:paraId="73C011A3" w14:textId="77777777" w:rsidR="00686ACE" w:rsidRPr="002870AA" w:rsidRDefault="00686ACE" w:rsidP="00686ACE">
      <w:pPr>
        <w:ind w:firstLine="480"/>
        <w:rPr>
          <w:rFonts w:ascii="Cambria" w:hAnsi="Cambria"/>
        </w:rPr>
      </w:pPr>
      <w:r w:rsidRPr="002870AA">
        <w:rPr>
          <w:rFonts w:ascii="Cambria" w:hAnsi="Cambria" w:hint="eastAsia"/>
        </w:rPr>
        <w:t>### 5. [</w:t>
      </w:r>
      <w:r w:rsidRPr="002870AA">
        <w:rPr>
          <w:rFonts w:ascii="Cambria" w:hAnsi="Cambria" w:hint="eastAsia"/>
        </w:rPr>
        <w:t>构图与空间逻辑</w:t>
      </w:r>
      <w:r w:rsidRPr="002870AA">
        <w:rPr>
          <w:rFonts w:ascii="Cambria" w:hAnsi="Cambria" w:hint="eastAsia"/>
        </w:rPr>
        <w:t>]</w:t>
      </w:r>
      <w:r w:rsidRPr="002870AA">
        <w:rPr>
          <w:rFonts w:ascii="Cambria" w:hAnsi="Cambria" w:hint="eastAsia"/>
        </w:rPr>
        <w:t>（立体感）</w:t>
      </w:r>
    </w:p>
    <w:p w14:paraId="2A718909"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规则：</w:t>
      </w:r>
      <w:r w:rsidRPr="002870AA">
        <w:rPr>
          <w:rFonts w:ascii="Cambria" w:hAnsi="Cambria" w:hint="eastAsia"/>
        </w:rPr>
        <w:t xml:space="preserve"> </w:t>
      </w:r>
      <w:r w:rsidRPr="002870AA">
        <w:rPr>
          <w:rFonts w:ascii="Cambria" w:hAnsi="Cambria" w:hint="eastAsia"/>
        </w:rPr>
        <w:t>指导</w:t>
      </w:r>
      <w:r>
        <w:rPr>
          <w:rFonts w:ascii="Cambria" w:hAnsi="Cambria" w:hint="eastAsia"/>
        </w:rPr>
        <w:t>各元素之间的关系和</w:t>
      </w:r>
      <w:r w:rsidRPr="002870AA">
        <w:rPr>
          <w:rFonts w:ascii="Cambria" w:hAnsi="Cambria" w:hint="eastAsia"/>
        </w:rPr>
        <w:t>构图、动态表现</w:t>
      </w:r>
      <w:r>
        <w:rPr>
          <w:rFonts w:ascii="Cambria" w:hAnsi="Cambria" w:hint="eastAsia"/>
        </w:rPr>
        <w:t>，清晰阐明什么元素放什么位置，各元素之间的排版怎样才能达到美观，</w:t>
      </w:r>
      <w:r w:rsidRPr="002870AA">
        <w:rPr>
          <w:rFonts w:ascii="Cambria" w:hAnsi="Cambria" w:hint="eastAsia"/>
        </w:rPr>
        <w:t>必须包含至少一个动态描述。</w:t>
      </w:r>
    </w:p>
    <w:p w14:paraId="60A2EA9F"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指令格式：</w:t>
      </w:r>
      <w:r w:rsidRPr="002870AA">
        <w:rPr>
          <w:rFonts w:ascii="Cambria" w:hAnsi="Cambria" w:hint="eastAsia"/>
        </w:rPr>
        <w:t xml:space="preserve"> `[</w:t>
      </w:r>
      <w:r w:rsidRPr="002870AA">
        <w:rPr>
          <w:rFonts w:ascii="Cambria" w:hAnsi="Cambria" w:hint="eastAsia"/>
        </w:rPr>
        <w:t>核心元素</w:t>
      </w:r>
      <w:r w:rsidRPr="002870AA">
        <w:rPr>
          <w:rFonts w:ascii="Cambria" w:hAnsi="Cambria" w:hint="eastAsia"/>
        </w:rPr>
        <w:t>]{</w:t>
      </w:r>
      <w:r w:rsidRPr="002870AA">
        <w:rPr>
          <w:rFonts w:ascii="Cambria" w:hAnsi="Cambria" w:hint="eastAsia"/>
        </w:rPr>
        <w:t>空间关系</w:t>
      </w:r>
      <w:r w:rsidRPr="002870AA">
        <w:rPr>
          <w:rFonts w:ascii="Cambria" w:hAnsi="Cambria" w:hint="eastAsia"/>
        </w:rPr>
        <w:t>} [</w:t>
      </w:r>
      <w:r w:rsidRPr="002870AA">
        <w:rPr>
          <w:rFonts w:ascii="Cambria" w:hAnsi="Cambria" w:hint="eastAsia"/>
        </w:rPr>
        <w:t>辅助元素</w:t>
      </w:r>
      <w:r w:rsidRPr="002870AA">
        <w:rPr>
          <w:rFonts w:ascii="Cambria" w:hAnsi="Cambria" w:hint="eastAsia"/>
        </w:rPr>
        <w:t>]{</w:t>
      </w:r>
      <w:r w:rsidRPr="002870AA">
        <w:rPr>
          <w:rFonts w:ascii="Cambria" w:hAnsi="Cambria" w:hint="eastAsia"/>
        </w:rPr>
        <w:t>元素互动</w:t>
      </w:r>
      <w:r w:rsidRPr="002870AA">
        <w:rPr>
          <w:rFonts w:ascii="Cambria" w:hAnsi="Cambria" w:hint="eastAsia"/>
        </w:rPr>
        <w:t xml:space="preserve">} </w:t>
      </w:r>
      <w:r w:rsidRPr="002870AA">
        <w:rPr>
          <w:rFonts w:ascii="Cambria" w:hAnsi="Cambria" w:hint="eastAsia"/>
        </w:rPr>
        <w:t>视角</w:t>
      </w:r>
      <w:r w:rsidRPr="002870AA">
        <w:rPr>
          <w:rFonts w:ascii="Cambria" w:hAnsi="Cambria" w:hint="eastAsia"/>
        </w:rPr>
        <w:t>{</w:t>
      </w:r>
      <w:r w:rsidRPr="002870AA">
        <w:rPr>
          <w:rFonts w:ascii="Cambria" w:hAnsi="Cambria" w:hint="eastAsia"/>
        </w:rPr>
        <w:t>镜头描述</w:t>
      </w:r>
      <w:r w:rsidRPr="002870AA">
        <w:rPr>
          <w:rFonts w:ascii="Cambria" w:hAnsi="Cambria" w:hint="eastAsia"/>
        </w:rPr>
        <w:t>} [</w:t>
      </w:r>
      <w:r w:rsidRPr="002870AA">
        <w:rPr>
          <w:rFonts w:ascii="Cambria" w:hAnsi="Cambria" w:hint="eastAsia"/>
        </w:rPr>
        <w:t>科技感</w:t>
      </w:r>
      <w:r w:rsidRPr="002870AA">
        <w:rPr>
          <w:rFonts w:ascii="Cambria" w:hAnsi="Cambria" w:hint="eastAsia"/>
        </w:rPr>
        <w:t>/</w:t>
      </w:r>
      <w:r w:rsidRPr="002870AA">
        <w:rPr>
          <w:rFonts w:ascii="Cambria" w:hAnsi="Cambria" w:hint="eastAsia"/>
        </w:rPr>
        <w:t>意境</w:t>
      </w:r>
      <w:r>
        <w:rPr>
          <w:rFonts w:ascii="Cambria" w:hAnsi="Cambria" w:hint="eastAsia"/>
        </w:rPr>
        <w:t>或者情感</w:t>
      </w:r>
      <w:r w:rsidRPr="002870AA">
        <w:rPr>
          <w:rFonts w:ascii="Cambria" w:hAnsi="Cambria" w:hint="eastAsia"/>
        </w:rPr>
        <w:t>修饰</w:t>
      </w:r>
      <w:r w:rsidRPr="002870AA">
        <w:rPr>
          <w:rFonts w:ascii="Cambria" w:hAnsi="Cambria" w:hint="eastAsia"/>
        </w:rPr>
        <w:t>]`</w:t>
      </w:r>
    </w:p>
    <w:p w14:paraId="650FB31F"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Cambria" w:hAnsi="Cambria" w:hint="eastAsia"/>
        </w:rPr>
        <w:t>示例：</w:t>
      </w:r>
      <w:r w:rsidRPr="002870AA">
        <w:rPr>
          <w:rFonts w:ascii="Cambria" w:hAnsi="Cambria" w:hint="eastAsia"/>
        </w:rPr>
        <w:t xml:space="preserve"> `</w:t>
      </w:r>
      <w:r w:rsidRPr="002870AA">
        <w:rPr>
          <w:rFonts w:ascii="Cambria" w:hAnsi="Cambria" w:hint="eastAsia"/>
        </w:rPr>
        <w:t>仁爱之环居中放大</w:t>
      </w:r>
      <w:r w:rsidRPr="002870AA">
        <w:rPr>
          <w:rFonts w:ascii="Cambria" w:hAnsi="Cambria" w:hint="eastAsia"/>
        </w:rPr>
        <w:t xml:space="preserve"> </w:t>
      </w:r>
      <w:r w:rsidRPr="002870AA">
        <w:rPr>
          <w:rFonts w:ascii="Cambria" w:hAnsi="Cambria" w:hint="eastAsia"/>
        </w:rPr>
        <w:t>数据流从圆环边缘螺旋环绕</w:t>
      </w:r>
      <w:r w:rsidRPr="002870AA">
        <w:rPr>
          <w:rFonts w:ascii="Cambria" w:hAnsi="Cambria" w:hint="eastAsia"/>
        </w:rPr>
        <w:t xml:space="preserve"> </w:t>
      </w:r>
      <w:r w:rsidRPr="002870AA">
        <w:rPr>
          <w:rFonts w:ascii="Cambria" w:hAnsi="Cambria" w:hint="eastAsia"/>
        </w:rPr>
        <w:t>视角低角度</w:t>
      </w:r>
      <w:r w:rsidRPr="002870AA">
        <w:rPr>
          <w:rFonts w:ascii="Cambria" w:hAnsi="Cambria" w:hint="eastAsia"/>
        </w:rPr>
        <w:t xml:space="preserve"> </w:t>
      </w:r>
      <w:r w:rsidRPr="002870AA">
        <w:rPr>
          <w:rFonts w:ascii="Cambria" w:hAnsi="Cambria" w:hint="eastAsia"/>
        </w:rPr>
        <w:t>科技感与古典融合</w:t>
      </w:r>
      <w:r>
        <w:rPr>
          <w:rFonts w:ascii="Cambria" w:hAnsi="Cambria" w:hint="eastAsia"/>
        </w:rPr>
        <w:t>，</w:t>
      </w:r>
      <w:r w:rsidRPr="000F1B14">
        <w:rPr>
          <w:rFonts w:ascii="Cambria" w:hAnsi="Cambria"/>
        </w:rPr>
        <w:t>整体氛围宁静而神秘</w:t>
      </w:r>
      <w:r w:rsidRPr="002870AA">
        <w:rPr>
          <w:rFonts w:ascii="Cambria" w:hAnsi="Cambria" w:hint="eastAsia"/>
        </w:rPr>
        <w:t>`</w:t>
      </w:r>
    </w:p>
    <w:p w14:paraId="2657928A" w14:textId="77777777" w:rsidR="00686ACE" w:rsidRDefault="00686ACE" w:rsidP="00686ACE">
      <w:pPr>
        <w:ind w:firstLine="480"/>
        <w:rPr>
          <w:rFonts w:ascii="Cambria" w:hAnsi="Cambria"/>
        </w:rPr>
      </w:pPr>
    </w:p>
    <w:p w14:paraId="089D8FA7" w14:textId="77777777" w:rsidR="00686ACE" w:rsidRPr="002870AA" w:rsidRDefault="00686ACE" w:rsidP="00686ACE">
      <w:pPr>
        <w:ind w:firstLine="480"/>
        <w:rPr>
          <w:rFonts w:ascii="Cambria" w:hAnsi="Cambria"/>
        </w:rPr>
      </w:pPr>
      <w:r w:rsidRPr="002870AA">
        <w:rPr>
          <w:rFonts w:ascii="Cambria" w:hAnsi="Cambria" w:hint="eastAsia"/>
        </w:rPr>
        <w:t xml:space="preserve">### </w:t>
      </w:r>
      <w:r>
        <w:rPr>
          <w:rFonts w:ascii="Cambria" w:hAnsi="Cambria" w:hint="eastAsia"/>
        </w:rPr>
        <w:t>6</w:t>
      </w:r>
      <w:r w:rsidRPr="002870AA">
        <w:rPr>
          <w:rFonts w:ascii="Cambria" w:hAnsi="Cambria" w:hint="eastAsia"/>
        </w:rPr>
        <w:t>. [</w:t>
      </w:r>
      <w:r w:rsidRPr="002870AA">
        <w:rPr>
          <w:rFonts w:ascii="Cambria" w:hAnsi="Cambria" w:hint="eastAsia"/>
        </w:rPr>
        <w:t>避障指令</w:t>
      </w:r>
      <w:r w:rsidRPr="002870AA">
        <w:rPr>
          <w:rFonts w:ascii="Cambria" w:hAnsi="Cambria" w:hint="eastAsia"/>
        </w:rPr>
        <w:t>]</w:t>
      </w:r>
      <w:r w:rsidRPr="002870AA">
        <w:rPr>
          <w:rFonts w:ascii="Cambria" w:hAnsi="Cambria" w:hint="eastAsia"/>
        </w:rPr>
        <w:t>（</w:t>
      </w:r>
      <w:r>
        <w:rPr>
          <w:rFonts w:ascii="Cambria" w:hAnsi="Cambria" w:hint="eastAsia"/>
        </w:rPr>
        <w:t>画面质量保障</w:t>
      </w:r>
      <w:r w:rsidRPr="002870AA">
        <w:rPr>
          <w:rFonts w:ascii="Cambria" w:hAnsi="Cambria" w:hint="eastAsia"/>
        </w:rPr>
        <w:t>）</w:t>
      </w:r>
    </w:p>
    <w:p w14:paraId="1F9CB324" w14:textId="77777777" w:rsidR="00686ACE" w:rsidRDefault="00686ACE" w:rsidP="00686ACE">
      <w:pPr>
        <w:ind w:firstLine="480"/>
        <w:rPr>
          <w:rFonts w:ascii="Cambria" w:hAnsi="Cambria"/>
        </w:rPr>
      </w:pPr>
      <w:r w:rsidRPr="002870AA">
        <w:rPr>
          <w:rFonts w:ascii="Cambria" w:hAnsi="Cambria" w:hint="eastAsia"/>
        </w:rPr>
        <w:t>指令</w:t>
      </w:r>
      <w:r>
        <w:rPr>
          <w:rFonts w:ascii="Cambria" w:hAnsi="Cambria" w:hint="eastAsia"/>
        </w:rPr>
        <w:t>：</w:t>
      </w:r>
      <w:r w:rsidRPr="004E331E">
        <w:rPr>
          <w:rFonts w:ascii="Cambria" w:hAnsi="Cambria" w:hint="eastAsia"/>
        </w:rPr>
        <w:t>8k</w:t>
      </w:r>
      <w:r w:rsidRPr="004E331E">
        <w:rPr>
          <w:rFonts w:ascii="Cambria" w:hAnsi="Cambria" w:hint="eastAsia"/>
        </w:rPr>
        <w:t>画质，细节清晰，制作精良</w:t>
      </w:r>
    </w:p>
    <w:p w14:paraId="59912BC4" w14:textId="77777777" w:rsidR="00686ACE" w:rsidRDefault="00686ACE" w:rsidP="00686ACE">
      <w:pPr>
        <w:ind w:firstLine="480"/>
        <w:rPr>
          <w:rFonts w:ascii="Cambria" w:hAnsi="Cambria"/>
        </w:rPr>
      </w:pPr>
    </w:p>
    <w:p w14:paraId="3148E72E" w14:textId="77777777" w:rsidR="00686ACE" w:rsidRDefault="00686ACE" w:rsidP="00686ACE">
      <w:pPr>
        <w:ind w:firstLine="480"/>
        <w:rPr>
          <w:rFonts w:ascii="Cambria" w:hAnsi="Cambria"/>
        </w:rPr>
      </w:pPr>
      <w:r>
        <w:rPr>
          <w:rFonts w:ascii="Cambria" w:hAnsi="Cambria" w:hint="eastAsia"/>
        </w:rPr>
        <w:t>因此完整的提示词示例为：</w:t>
      </w:r>
    </w:p>
    <w:p w14:paraId="54D9958B" w14:textId="77777777" w:rsidR="00686ACE" w:rsidRPr="002870AA" w:rsidRDefault="00686ACE" w:rsidP="00686ACE">
      <w:pPr>
        <w:ind w:firstLine="480"/>
        <w:rPr>
          <w:rFonts w:ascii="Cambria" w:hAnsi="Cambria"/>
        </w:rPr>
      </w:pPr>
      <w:r w:rsidRPr="000F1B14">
        <w:rPr>
          <w:rFonts w:ascii="Cambria" w:hAnsi="Cambria" w:hint="eastAsia"/>
        </w:rPr>
        <w:t>艺术发光线条，简洁背景</w:t>
      </w:r>
      <w:r w:rsidRPr="000F1B14">
        <w:rPr>
          <w:rFonts w:ascii="Cambria" w:hAnsi="Cambria" w:hint="eastAsia"/>
        </w:rPr>
        <w:t xml:space="preserve"> | </w:t>
      </w:r>
      <w:r w:rsidRPr="002870AA">
        <w:rPr>
          <w:rFonts w:ascii="Cambria" w:hAnsi="Cambria" w:hint="eastAsia"/>
        </w:rPr>
        <w:t>一个巨大的仁爱之环由希望金发光线条组成</w:t>
      </w:r>
      <w:r w:rsidRPr="002870AA">
        <w:rPr>
          <w:rFonts w:ascii="Cambria" w:hAnsi="Cambria" w:hint="eastAsia"/>
        </w:rPr>
        <w:t xml:space="preserve"> </w:t>
      </w:r>
      <w:r w:rsidRPr="002870AA">
        <w:rPr>
          <w:rFonts w:ascii="Cambria" w:hAnsi="Cambria" w:hint="eastAsia"/>
        </w:rPr>
        <w:t>悬浮于画面</w:t>
      </w:r>
      <w:r w:rsidRPr="000F1B14">
        <w:rPr>
          <w:rFonts w:ascii="Cambria" w:hAnsi="Cambria" w:hint="eastAsia"/>
        </w:rPr>
        <w:t xml:space="preserve"> |</w:t>
      </w:r>
      <w:r w:rsidRPr="002870AA">
        <w:rPr>
          <w:rFonts w:ascii="Cambria" w:hAnsi="Cambria" w:hint="eastAsia"/>
        </w:rPr>
        <w:t xml:space="preserve"> </w:t>
      </w:r>
      <w:r w:rsidRPr="002870AA">
        <w:rPr>
          <w:rFonts w:ascii="Cambria" w:hAnsi="Cambria" w:hint="eastAsia"/>
        </w:rPr>
        <w:t>数据流用霓虹紫的发光线条勾勒</w:t>
      </w:r>
      <w:r w:rsidRPr="002870AA">
        <w:rPr>
          <w:rFonts w:ascii="Cambria" w:hAnsi="Cambria" w:hint="eastAsia"/>
        </w:rPr>
        <w:t xml:space="preserve"> </w:t>
      </w:r>
      <w:r w:rsidRPr="002870AA">
        <w:rPr>
          <w:rFonts w:ascii="Cambria" w:hAnsi="Cambria" w:hint="eastAsia"/>
        </w:rPr>
        <w:t>迷宫用焦虑红发光轮廓呈现</w:t>
      </w:r>
      <w:r w:rsidRPr="002870AA">
        <w:rPr>
          <w:rFonts w:ascii="Cambria" w:hAnsi="Cambria" w:hint="eastAsia"/>
        </w:rPr>
        <w:t xml:space="preserve"> </w:t>
      </w:r>
      <w:r w:rsidRPr="002870AA">
        <w:rPr>
          <w:rFonts w:ascii="Cambria" w:hAnsi="Cambria" w:hint="eastAsia"/>
        </w:rPr>
        <w:t>自由的探索</w:t>
      </w:r>
      <w:r w:rsidRPr="000F1B14">
        <w:rPr>
          <w:rFonts w:ascii="Cambria" w:hAnsi="Cambria" w:hint="eastAsia"/>
        </w:rPr>
        <w:t xml:space="preserve"> | </w:t>
      </w:r>
      <w:r w:rsidRPr="002870AA">
        <w:rPr>
          <w:rFonts w:ascii="Cambria" w:hAnsi="Cambria" w:hint="eastAsia"/>
        </w:rPr>
        <w:t>主光色科技蓝</w:t>
      </w:r>
      <w:r w:rsidRPr="002870AA">
        <w:rPr>
          <w:rFonts w:ascii="Cambria" w:hAnsi="Cambria" w:hint="eastAsia"/>
        </w:rPr>
        <w:t xml:space="preserve"> </w:t>
      </w:r>
      <w:r w:rsidRPr="002870AA">
        <w:rPr>
          <w:rFonts w:ascii="Cambria" w:hAnsi="Cambria" w:hint="eastAsia"/>
        </w:rPr>
        <w:t>辅光色霓虹紫</w:t>
      </w:r>
      <w:r w:rsidRPr="002870AA">
        <w:rPr>
          <w:rFonts w:ascii="Cambria" w:hAnsi="Cambria" w:hint="eastAsia"/>
        </w:rPr>
        <w:t xml:space="preserve"> </w:t>
      </w:r>
      <w:r w:rsidRPr="002870AA">
        <w:rPr>
          <w:rFonts w:ascii="Cambria" w:hAnsi="Cambria" w:hint="eastAsia"/>
        </w:rPr>
        <w:t>背景渐变深紫色调</w:t>
      </w:r>
      <w:r w:rsidRPr="002870AA">
        <w:rPr>
          <w:rFonts w:ascii="Cambria" w:hAnsi="Cambria" w:hint="eastAsia"/>
        </w:rPr>
        <w:t xml:space="preserve"> </w:t>
      </w:r>
      <w:r w:rsidRPr="002870AA">
        <w:rPr>
          <w:rFonts w:ascii="Cambria" w:hAnsi="Cambria" w:hint="eastAsia"/>
        </w:rPr>
        <w:t>地面反射清晰光影</w:t>
      </w:r>
      <w:r w:rsidRPr="000F1B14">
        <w:rPr>
          <w:rFonts w:ascii="Cambria" w:hAnsi="Cambria" w:hint="eastAsia"/>
        </w:rPr>
        <w:t xml:space="preserve"> | </w:t>
      </w:r>
      <w:r w:rsidRPr="002870AA">
        <w:rPr>
          <w:rFonts w:ascii="Cambria" w:hAnsi="Cambria" w:hint="eastAsia"/>
        </w:rPr>
        <w:t>仁爱之环居中放大</w:t>
      </w:r>
      <w:r w:rsidRPr="002870AA">
        <w:rPr>
          <w:rFonts w:ascii="Cambria" w:hAnsi="Cambria" w:hint="eastAsia"/>
        </w:rPr>
        <w:t xml:space="preserve"> </w:t>
      </w:r>
      <w:r w:rsidRPr="002870AA">
        <w:rPr>
          <w:rFonts w:ascii="Cambria" w:hAnsi="Cambria" w:hint="eastAsia"/>
        </w:rPr>
        <w:t>数据流从圆环边缘螺旋环绕</w:t>
      </w:r>
      <w:r w:rsidRPr="002870AA">
        <w:rPr>
          <w:rFonts w:ascii="Cambria" w:hAnsi="Cambria" w:hint="eastAsia"/>
        </w:rPr>
        <w:t xml:space="preserve"> </w:t>
      </w:r>
      <w:r w:rsidRPr="002870AA">
        <w:rPr>
          <w:rFonts w:ascii="Cambria" w:hAnsi="Cambria" w:hint="eastAsia"/>
        </w:rPr>
        <w:t>视角低角度</w:t>
      </w:r>
      <w:r w:rsidRPr="002870AA">
        <w:rPr>
          <w:rFonts w:ascii="Cambria" w:hAnsi="Cambria" w:hint="eastAsia"/>
        </w:rPr>
        <w:t xml:space="preserve"> </w:t>
      </w:r>
      <w:r w:rsidRPr="002870AA">
        <w:rPr>
          <w:rFonts w:ascii="Cambria" w:hAnsi="Cambria" w:hint="eastAsia"/>
        </w:rPr>
        <w:t>科技感与古典融合</w:t>
      </w:r>
      <w:r>
        <w:rPr>
          <w:rFonts w:ascii="Cambria" w:hAnsi="Cambria" w:hint="eastAsia"/>
        </w:rPr>
        <w:t>，</w:t>
      </w:r>
      <w:r w:rsidRPr="000F1B14">
        <w:rPr>
          <w:rFonts w:ascii="Cambria" w:hAnsi="Cambria"/>
        </w:rPr>
        <w:t>整体氛围宁静而神</w:t>
      </w:r>
      <w:r w:rsidRPr="000F1B14">
        <w:rPr>
          <w:rFonts w:ascii="Cambria" w:hAnsi="Cambria"/>
        </w:rPr>
        <w:lastRenderedPageBreak/>
        <w:t>秘</w:t>
      </w:r>
      <w:r w:rsidRPr="000F1B14">
        <w:rPr>
          <w:rFonts w:ascii="Cambria" w:hAnsi="Cambria" w:hint="eastAsia"/>
        </w:rPr>
        <w:t xml:space="preserve"> | </w:t>
      </w:r>
      <w:r w:rsidRPr="004E331E">
        <w:rPr>
          <w:rFonts w:ascii="Cambria" w:hAnsi="Cambria" w:hint="eastAsia"/>
        </w:rPr>
        <w:t>8k</w:t>
      </w:r>
      <w:r w:rsidRPr="004E331E">
        <w:rPr>
          <w:rFonts w:ascii="Cambria" w:hAnsi="Cambria" w:hint="eastAsia"/>
        </w:rPr>
        <w:t>画质，细节清晰，制作精良</w:t>
      </w:r>
    </w:p>
    <w:p w14:paraId="3A4ADA6D" w14:textId="77777777" w:rsidR="00686ACE" w:rsidRPr="002870AA" w:rsidRDefault="00686ACE" w:rsidP="00686ACE">
      <w:pPr>
        <w:ind w:firstLine="480"/>
        <w:rPr>
          <w:rFonts w:ascii="Cambria" w:hAnsi="Cambria"/>
        </w:rPr>
      </w:pPr>
      <w:r w:rsidRPr="002870AA">
        <w:rPr>
          <w:rFonts w:ascii="Cambria" w:hAnsi="Cambria" w:hint="eastAsia"/>
        </w:rPr>
        <w:t>---</w:t>
      </w:r>
    </w:p>
    <w:p w14:paraId="64AA54C6" w14:textId="77777777" w:rsidR="00686ACE" w:rsidRPr="002870AA" w:rsidRDefault="00686ACE" w:rsidP="00686ACE">
      <w:pPr>
        <w:ind w:firstLine="480"/>
        <w:rPr>
          <w:rFonts w:ascii="Cambria" w:hAnsi="Cambria"/>
        </w:rPr>
      </w:pPr>
    </w:p>
    <w:p w14:paraId="75830D36" w14:textId="77777777" w:rsidR="00686ACE" w:rsidRPr="002870AA" w:rsidRDefault="00686ACE" w:rsidP="00686ACE">
      <w:pPr>
        <w:ind w:firstLine="480"/>
        <w:rPr>
          <w:rFonts w:ascii="Cambria" w:hAnsi="Cambria"/>
        </w:rPr>
      </w:pPr>
      <w:r w:rsidRPr="002870AA">
        <w:rPr>
          <w:rFonts w:ascii="Cambria" w:hAnsi="Cambria" w:hint="eastAsia"/>
        </w:rPr>
        <w:t xml:space="preserve">## </w:t>
      </w:r>
      <w:r w:rsidRPr="002870AA">
        <w:rPr>
          <w:rFonts w:ascii="Segoe UI Emoji" w:hAnsi="Segoe UI Emoji" w:cs="Segoe UI Emoji"/>
        </w:rPr>
        <w:t>🎨</w:t>
      </w:r>
      <w:r w:rsidRPr="002870AA">
        <w:rPr>
          <w:rFonts w:ascii="Cambria" w:hAnsi="Cambria" w:hint="eastAsia"/>
        </w:rPr>
        <w:t xml:space="preserve"> </w:t>
      </w:r>
      <w:r w:rsidRPr="002870AA">
        <w:rPr>
          <w:rFonts w:ascii="Cambria" w:hAnsi="Cambria" w:hint="eastAsia"/>
        </w:rPr>
        <w:t>最终</w:t>
      </w:r>
      <w:r w:rsidRPr="002870AA">
        <w:rPr>
          <w:rFonts w:ascii="Cambria" w:hAnsi="Cambria" w:hint="eastAsia"/>
        </w:rPr>
        <w:t>JSON</w:t>
      </w:r>
      <w:r w:rsidRPr="002870AA">
        <w:rPr>
          <w:rFonts w:ascii="Cambria" w:hAnsi="Cambria" w:hint="eastAsia"/>
        </w:rPr>
        <w:t>输出格式（严格单行）</w:t>
      </w:r>
    </w:p>
    <w:p w14:paraId="3F9ED64A" w14:textId="77777777" w:rsidR="00686ACE" w:rsidRPr="002870AA" w:rsidRDefault="00686ACE" w:rsidP="00686ACE">
      <w:pPr>
        <w:ind w:firstLine="480"/>
        <w:rPr>
          <w:rFonts w:ascii="Cambria" w:hAnsi="Cambria"/>
        </w:rPr>
      </w:pPr>
    </w:p>
    <w:p w14:paraId="4B8FB085" w14:textId="77777777" w:rsidR="00686ACE" w:rsidRPr="002870AA" w:rsidRDefault="00686ACE" w:rsidP="00686ACE">
      <w:pPr>
        <w:ind w:firstLine="480"/>
        <w:rPr>
          <w:rFonts w:ascii="Cambria" w:hAnsi="Cambria"/>
        </w:rPr>
      </w:pPr>
      <w:r w:rsidRPr="002870AA">
        <w:rPr>
          <w:rFonts w:ascii="Cambria" w:hAnsi="Cambria" w:hint="eastAsia"/>
        </w:rPr>
        <w:t>AI</w:t>
      </w:r>
      <w:r w:rsidRPr="002870AA">
        <w:rPr>
          <w:rFonts w:ascii="Cambria" w:hAnsi="Cambria" w:hint="eastAsia"/>
        </w:rPr>
        <w:t>必须严格按照此格式输出结果：</w:t>
      </w:r>
    </w:p>
    <w:p w14:paraId="6273BDC6" w14:textId="77777777" w:rsidR="00686ACE" w:rsidRPr="002870AA" w:rsidRDefault="00686ACE" w:rsidP="00686ACE">
      <w:pPr>
        <w:ind w:firstLine="480"/>
        <w:rPr>
          <w:rFonts w:ascii="Cambria" w:hAnsi="Cambria"/>
        </w:rPr>
      </w:pPr>
    </w:p>
    <w:p w14:paraId="0D443E82" w14:textId="77777777" w:rsidR="00686ACE" w:rsidRPr="002870AA" w:rsidRDefault="00686ACE" w:rsidP="00686ACE">
      <w:pPr>
        <w:ind w:firstLine="480"/>
        <w:rPr>
          <w:rFonts w:ascii="Cambria" w:hAnsi="Cambria"/>
        </w:rPr>
      </w:pPr>
      <w:r w:rsidRPr="002870AA">
        <w:rPr>
          <w:rFonts w:ascii="Cambria" w:hAnsi="Cambria" w:hint="eastAsia"/>
        </w:rPr>
        <w:t>```json</w:t>
      </w:r>
    </w:p>
    <w:p w14:paraId="0E1EB215" w14:textId="77777777" w:rsidR="00686ACE" w:rsidRPr="002870AA" w:rsidRDefault="00686ACE" w:rsidP="00686ACE">
      <w:pPr>
        <w:ind w:firstLine="480"/>
        <w:rPr>
          <w:rFonts w:ascii="Cambria" w:hAnsi="Cambria"/>
        </w:rPr>
      </w:pPr>
      <w:r w:rsidRPr="002870AA">
        <w:rPr>
          <w:rFonts w:ascii="Cambria" w:hAnsi="Cambria" w:hint="eastAsia"/>
        </w:rPr>
        <w:t>[</w:t>
      </w:r>
    </w:p>
    <w:p w14:paraId="4AA29397" w14:textId="77777777" w:rsidR="00686ACE" w:rsidRPr="002870AA" w:rsidRDefault="00686ACE" w:rsidP="00686ACE">
      <w:pPr>
        <w:ind w:firstLine="480"/>
        <w:rPr>
          <w:rFonts w:ascii="Cambria" w:hAnsi="Cambria"/>
        </w:rPr>
      </w:pPr>
      <w:r w:rsidRPr="002870AA">
        <w:rPr>
          <w:rFonts w:ascii="Cambria" w:hAnsi="Cambria" w:hint="eastAsia"/>
        </w:rPr>
        <w:t xml:space="preserve">  {</w:t>
      </w:r>
    </w:p>
    <w:p w14:paraId="5A04D807" w14:textId="77777777" w:rsidR="00686ACE" w:rsidRPr="002870AA" w:rsidRDefault="00686ACE" w:rsidP="00686ACE">
      <w:pPr>
        <w:ind w:firstLine="480"/>
        <w:rPr>
          <w:rFonts w:ascii="Cambria" w:hAnsi="Cambria"/>
        </w:rPr>
      </w:pPr>
      <w:r w:rsidRPr="002870AA">
        <w:rPr>
          <w:rFonts w:ascii="Cambria" w:hAnsi="Cambria" w:hint="eastAsia"/>
        </w:rPr>
        <w:t xml:space="preserve">    "caption": "</w:t>
      </w:r>
      <w:r w:rsidRPr="002870AA">
        <w:rPr>
          <w:rFonts w:ascii="Cambria" w:hAnsi="Cambria" w:hint="eastAsia"/>
        </w:rPr>
        <w:t>原始字幕文本（完全保留切分后的原文）</w:t>
      </w:r>
      <w:r w:rsidRPr="002870AA">
        <w:rPr>
          <w:rFonts w:ascii="Cambria" w:hAnsi="Cambria" w:hint="eastAsia"/>
        </w:rPr>
        <w:t>",</w:t>
      </w:r>
    </w:p>
    <w:p w14:paraId="06E06C06" w14:textId="77777777" w:rsidR="00686ACE" w:rsidRPr="002870AA" w:rsidRDefault="00686ACE" w:rsidP="00686ACE">
      <w:pPr>
        <w:ind w:firstLine="480"/>
        <w:rPr>
          <w:rFonts w:ascii="Cambria" w:hAnsi="Cambria"/>
        </w:rPr>
      </w:pPr>
      <w:r w:rsidRPr="002870AA">
        <w:rPr>
          <w:rFonts w:ascii="Cambria" w:hAnsi="Cambria" w:hint="eastAsia"/>
        </w:rPr>
        <w:t xml:space="preserve">    "qwen_prompt": "</w:t>
      </w:r>
      <w:r w:rsidRPr="002870AA">
        <w:rPr>
          <w:rFonts w:ascii="Cambria" w:hAnsi="Cambria" w:hint="eastAsia"/>
        </w:rPr>
        <w:t>纯中文提示词（符合五模块结构，必须为单行）</w:t>
      </w:r>
      <w:r w:rsidRPr="002870AA">
        <w:rPr>
          <w:rFonts w:ascii="Cambria" w:hAnsi="Cambria" w:hint="eastAsia"/>
        </w:rPr>
        <w:t>",</w:t>
      </w:r>
    </w:p>
    <w:p w14:paraId="6A9CCFBC" w14:textId="77777777" w:rsidR="00686ACE" w:rsidRPr="002870AA" w:rsidRDefault="00686ACE" w:rsidP="00686ACE">
      <w:pPr>
        <w:ind w:firstLine="480"/>
        <w:rPr>
          <w:rFonts w:ascii="Cambria" w:hAnsi="Cambria"/>
        </w:rPr>
      </w:pPr>
      <w:r w:rsidRPr="002870AA">
        <w:rPr>
          <w:rFonts w:ascii="Cambria" w:hAnsi="Cambria" w:hint="eastAsia"/>
        </w:rPr>
        <w:t xml:space="preserve">    "gender": "0" </w:t>
      </w:r>
    </w:p>
    <w:p w14:paraId="1CDA49EC" w14:textId="77777777" w:rsidR="00686ACE" w:rsidRPr="002870AA" w:rsidRDefault="00686ACE" w:rsidP="00686ACE">
      <w:pPr>
        <w:ind w:firstLine="480"/>
        <w:rPr>
          <w:rFonts w:ascii="Cambria" w:hAnsi="Cambria"/>
        </w:rPr>
      </w:pPr>
      <w:r w:rsidRPr="002870AA">
        <w:rPr>
          <w:rFonts w:ascii="Cambria" w:hAnsi="Cambria" w:hint="eastAsia"/>
        </w:rPr>
        <w:t xml:space="preserve">  },</w:t>
      </w:r>
    </w:p>
    <w:p w14:paraId="7D52A86A" w14:textId="77777777" w:rsidR="00686ACE" w:rsidRPr="002870AA" w:rsidRDefault="00686ACE" w:rsidP="00686ACE">
      <w:pPr>
        <w:ind w:firstLine="480"/>
        <w:rPr>
          <w:rFonts w:ascii="Cambria" w:hAnsi="Cambria"/>
        </w:rPr>
      </w:pPr>
      <w:r w:rsidRPr="002870AA">
        <w:rPr>
          <w:rFonts w:ascii="Cambria" w:hAnsi="Cambria" w:hint="eastAsia"/>
        </w:rPr>
        <w:t xml:space="preserve">  ...</w:t>
      </w:r>
    </w:p>
    <w:p w14:paraId="6713E7DC" w14:textId="77777777" w:rsidR="00686ACE" w:rsidRDefault="00686ACE" w:rsidP="00686ACE">
      <w:pPr>
        <w:ind w:firstLine="480"/>
        <w:rPr>
          <w:rFonts w:ascii="Cambria" w:hAnsi="Cambria"/>
        </w:rPr>
      </w:pPr>
      <w:r w:rsidRPr="002870AA">
        <w:rPr>
          <w:rFonts w:ascii="Cambria" w:hAnsi="Cambria" w:hint="eastAsia"/>
        </w:rPr>
        <w:t>]</w:t>
      </w:r>
    </w:p>
    <w:p w14:paraId="01B2DEC8" w14:textId="77777777" w:rsidR="00686ACE" w:rsidRDefault="00686ACE" w:rsidP="00686ACE">
      <w:pPr>
        <w:ind w:firstLine="480"/>
        <w:rPr>
          <w:rFonts w:ascii="Cambria" w:hAnsi="Cambria"/>
        </w:rPr>
      </w:pPr>
    </w:p>
    <w:p w14:paraId="46195BCC" w14:textId="77777777" w:rsidR="00686ACE" w:rsidRDefault="00686ACE" w:rsidP="00686ACE">
      <w:pPr>
        <w:pStyle w:val="af1"/>
        <w:ind w:firstLine="480"/>
        <w:rPr>
          <w:rFonts w:hint="eastAsia"/>
        </w:rPr>
      </w:pPr>
      <w:r>
        <w:rPr>
          <w:rFonts w:hint="eastAsia"/>
        </w:rPr>
        <w:t>测试3</w:t>
      </w:r>
    </w:p>
    <w:p w14:paraId="55E38357" w14:textId="77777777" w:rsidR="00686ACE" w:rsidRPr="00C47D68" w:rsidRDefault="00686ACE" w:rsidP="00686ACE">
      <w:pPr>
        <w:ind w:firstLine="480"/>
        <w:rPr>
          <w:rFonts w:ascii="Cambria" w:hAnsi="Cambria"/>
        </w:rPr>
      </w:pPr>
    </w:p>
    <w:p w14:paraId="14329678" w14:textId="77777777" w:rsidR="00686ACE" w:rsidRPr="00C47D68" w:rsidRDefault="00686ACE" w:rsidP="00686ACE">
      <w:pPr>
        <w:ind w:firstLine="480"/>
        <w:rPr>
          <w:rFonts w:ascii="Cambria" w:hAnsi="Cambria"/>
        </w:rPr>
      </w:pPr>
      <w:r w:rsidRPr="00C47D68">
        <w:rPr>
          <w:rFonts w:ascii="Cambria" w:hAnsi="Cambria" w:hint="eastAsia"/>
        </w:rPr>
        <w:t>你必须保证你发给我的</w:t>
      </w:r>
      <w:r w:rsidRPr="00C47D68">
        <w:rPr>
          <w:rFonts w:ascii="Cambria" w:hAnsi="Cambria" w:hint="eastAsia"/>
        </w:rPr>
        <w:t xml:space="preserve"> JSON </w:t>
      </w:r>
      <w:r w:rsidRPr="00C47D68">
        <w:rPr>
          <w:rFonts w:ascii="Cambria" w:hAnsi="Cambria" w:hint="eastAsia"/>
        </w:rPr>
        <w:t>内容没有缺斤短两，是可以使用，是有效的！并且不能缺任何一段文稿内容，否则会让我的视频质量急剧下降。</w:t>
      </w:r>
    </w:p>
    <w:p w14:paraId="73C348B7" w14:textId="77777777" w:rsidR="00686ACE" w:rsidRPr="00C47D68" w:rsidRDefault="00686ACE" w:rsidP="00686ACE">
      <w:pPr>
        <w:ind w:firstLine="480"/>
        <w:rPr>
          <w:rFonts w:ascii="Cambria" w:hAnsi="Cambria"/>
        </w:rPr>
      </w:pPr>
      <w:r w:rsidRPr="00C47D68">
        <w:rPr>
          <w:rFonts w:ascii="Cambria" w:hAnsi="Cambria" w:hint="eastAsia"/>
        </w:rPr>
        <w:tab/>
      </w:r>
    </w:p>
    <w:p w14:paraId="25C98D7E" w14:textId="77777777" w:rsidR="00686ACE" w:rsidRPr="00C47D68" w:rsidRDefault="00686ACE" w:rsidP="00686ACE">
      <w:pPr>
        <w:ind w:firstLine="480"/>
        <w:rPr>
          <w:rFonts w:ascii="Cambria" w:hAnsi="Cambria"/>
        </w:rPr>
      </w:pPr>
      <w:r w:rsidRPr="00C47D68">
        <w:rPr>
          <w:rFonts w:ascii="Cambria" w:hAnsi="Cambria" w:hint="eastAsia"/>
        </w:rPr>
        <w:t>你需处理的输入信息为</w:t>
      </w:r>
      <w:r w:rsidRPr="00C47D68">
        <w:rPr>
          <w:rFonts w:ascii="Cambria" w:hAnsi="Cambria" w:hint="eastAsia"/>
        </w:rPr>
        <w:t>tag</w:t>
      </w:r>
      <w:r w:rsidRPr="00C47D68">
        <w:rPr>
          <w:rFonts w:ascii="Cambria" w:hAnsi="Cambria" w:hint="eastAsia"/>
        </w:rPr>
        <w:t>和</w:t>
      </w:r>
      <w:r w:rsidRPr="00C47D68">
        <w:rPr>
          <w:rFonts w:ascii="Cambria" w:hAnsi="Cambria" w:hint="eastAsia"/>
        </w:rPr>
        <w:t>content</w:t>
      </w:r>
      <w:r w:rsidRPr="00C47D68">
        <w:rPr>
          <w:rFonts w:ascii="Cambria" w:hAnsi="Cambria" w:hint="eastAsia"/>
        </w:rPr>
        <w:t>：</w:t>
      </w:r>
    </w:p>
    <w:p w14:paraId="4045DBBD" w14:textId="77777777" w:rsidR="00686ACE" w:rsidRPr="00C47D68" w:rsidRDefault="00686ACE" w:rsidP="00686ACE">
      <w:pPr>
        <w:ind w:firstLine="480"/>
        <w:rPr>
          <w:rFonts w:ascii="Cambria" w:hAnsi="Cambria"/>
        </w:rPr>
      </w:pPr>
      <w:r w:rsidRPr="00C47D68">
        <w:rPr>
          <w:rFonts w:ascii="Cambria" w:hAnsi="Cambria" w:hint="eastAsia"/>
        </w:rPr>
        <w:t>tag</w:t>
      </w:r>
      <w:r w:rsidRPr="00C47D68">
        <w:rPr>
          <w:rFonts w:ascii="Cambria" w:hAnsi="Cambria" w:hint="eastAsia"/>
        </w:rPr>
        <w:t>：</w:t>
      </w:r>
      <w:r w:rsidRPr="00C47D68">
        <w:rPr>
          <w:rFonts w:ascii="Cambria" w:hAnsi="Cambria" w:hint="eastAsia"/>
        </w:rPr>
        <w:t>"""{{String1}}"""</w:t>
      </w:r>
    </w:p>
    <w:p w14:paraId="530BA7A4" w14:textId="77777777" w:rsidR="00686ACE" w:rsidRPr="00C47D68" w:rsidRDefault="00686ACE" w:rsidP="00686ACE">
      <w:pPr>
        <w:ind w:firstLine="480"/>
        <w:rPr>
          <w:rFonts w:ascii="Cambria" w:hAnsi="Cambria"/>
        </w:rPr>
      </w:pPr>
      <w:r w:rsidRPr="00C47D68">
        <w:rPr>
          <w:rFonts w:ascii="Cambria" w:hAnsi="Cambria" w:hint="eastAsia"/>
        </w:rPr>
        <w:t>content</w:t>
      </w:r>
      <w:r w:rsidRPr="00C47D68">
        <w:rPr>
          <w:rFonts w:ascii="Cambria" w:hAnsi="Cambria" w:hint="eastAsia"/>
        </w:rPr>
        <w:t>：</w:t>
      </w:r>
    </w:p>
    <w:p w14:paraId="012B3173" w14:textId="77777777" w:rsidR="00686ACE" w:rsidRPr="00C47D68" w:rsidRDefault="00686ACE" w:rsidP="00686ACE">
      <w:pPr>
        <w:ind w:firstLine="480"/>
        <w:rPr>
          <w:rFonts w:ascii="Cambria" w:hAnsi="Cambria"/>
        </w:rPr>
      </w:pPr>
      <w:r w:rsidRPr="00C47D68">
        <w:rPr>
          <w:rFonts w:ascii="Cambria" w:hAnsi="Cambria" w:hint="eastAsia"/>
        </w:rPr>
        <w:t>"""</w:t>
      </w:r>
    </w:p>
    <w:p w14:paraId="7114A758" w14:textId="77777777" w:rsidR="00686ACE" w:rsidRPr="00C47D68" w:rsidRDefault="00686ACE" w:rsidP="00686ACE">
      <w:pPr>
        <w:ind w:firstLine="480"/>
        <w:rPr>
          <w:rFonts w:ascii="Cambria" w:hAnsi="Cambria"/>
        </w:rPr>
      </w:pPr>
      <w:r w:rsidRPr="00C47D68">
        <w:rPr>
          <w:rFonts w:ascii="Cambria" w:hAnsi="Cambria" w:hint="eastAsia"/>
        </w:rPr>
        <w:t>{{String2}}</w:t>
      </w:r>
    </w:p>
    <w:p w14:paraId="4064DF5E" w14:textId="77777777" w:rsidR="00686ACE" w:rsidRPr="00C47D68" w:rsidRDefault="00686ACE" w:rsidP="00686ACE">
      <w:pPr>
        <w:ind w:firstLine="480"/>
        <w:rPr>
          <w:rFonts w:ascii="Cambria" w:hAnsi="Cambria"/>
        </w:rPr>
      </w:pPr>
      <w:r w:rsidRPr="00C47D68">
        <w:rPr>
          <w:rFonts w:ascii="Cambria" w:hAnsi="Cambria" w:hint="eastAsia"/>
        </w:rPr>
        <w:t>"""</w:t>
      </w:r>
    </w:p>
    <w:p w14:paraId="78D9FD06" w14:textId="77777777" w:rsidR="00686ACE" w:rsidRPr="00C47D68" w:rsidRDefault="00686ACE" w:rsidP="00686ACE">
      <w:pPr>
        <w:ind w:firstLine="480"/>
        <w:rPr>
          <w:rFonts w:ascii="Cambria" w:hAnsi="Cambria"/>
        </w:rPr>
      </w:pPr>
    </w:p>
    <w:p w14:paraId="5DCCD440" w14:textId="77777777" w:rsidR="00686ACE" w:rsidRPr="00C47D68" w:rsidRDefault="00686ACE" w:rsidP="00686ACE">
      <w:pPr>
        <w:ind w:firstLine="480"/>
        <w:rPr>
          <w:rFonts w:ascii="Cambria" w:hAnsi="Cambria"/>
        </w:rPr>
      </w:pPr>
      <w:r w:rsidRPr="00C47D68">
        <w:rPr>
          <w:rFonts w:ascii="Cambria" w:hAnsi="Cambria" w:hint="eastAsia"/>
        </w:rPr>
        <w:t>###ai</w:t>
      </w:r>
      <w:r w:rsidRPr="00C47D68">
        <w:rPr>
          <w:rFonts w:ascii="Cambria" w:hAnsi="Cambria" w:hint="eastAsia"/>
        </w:rPr>
        <w:t>指令</w:t>
      </w:r>
      <w:r w:rsidRPr="00C47D68">
        <w:rPr>
          <w:rFonts w:ascii="Cambria" w:hAnsi="Cambria" w:hint="eastAsia"/>
        </w:rPr>
        <w:t>###</w:t>
      </w:r>
    </w:p>
    <w:p w14:paraId="15F78BDF"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宽</w:t>
      </w:r>
      <w:r w:rsidRPr="00C47D68">
        <w:rPr>
          <w:rFonts w:ascii="Cambria" w:hAnsi="Cambria" w:hint="eastAsia"/>
        </w:rPr>
        <w:t>1280</w:t>
      </w:r>
      <w:r w:rsidRPr="00C47D68">
        <w:rPr>
          <w:rFonts w:ascii="Cambria" w:hAnsi="Cambria" w:hint="eastAsia"/>
        </w:rPr>
        <w:t>高</w:t>
      </w:r>
      <w:r w:rsidRPr="00C47D68">
        <w:rPr>
          <w:rFonts w:ascii="Cambria" w:hAnsi="Cambria" w:hint="eastAsia"/>
        </w:rPr>
        <w:t>720</w:t>
      </w:r>
      <w:r w:rsidRPr="00C47D68">
        <w:rPr>
          <w:rFonts w:ascii="Cambria" w:hAnsi="Cambria" w:hint="eastAsia"/>
        </w:rPr>
        <w:t>横屏</w:t>
      </w:r>
      <w:r w:rsidRPr="00C47D68">
        <w:rPr>
          <w:rFonts w:ascii="Cambria" w:hAnsi="Cambria" w:hint="eastAsia"/>
        </w:rPr>
        <w:t xml:space="preserve"> Qwen Image </w:t>
      </w:r>
      <w:r w:rsidRPr="00C47D68">
        <w:rPr>
          <w:rFonts w:ascii="Cambria" w:hAnsi="Cambria" w:hint="eastAsia"/>
        </w:rPr>
        <w:t>哲学简约艺术发光线条分镜提示词生成器</w:t>
      </w:r>
    </w:p>
    <w:p w14:paraId="54BD9DB6" w14:textId="77777777" w:rsidR="00686ACE" w:rsidRPr="00C47D68" w:rsidRDefault="00686ACE" w:rsidP="00686ACE">
      <w:pPr>
        <w:ind w:firstLine="480"/>
        <w:rPr>
          <w:rFonts w:ascii="Cambria" w:hAnsi="Cambria"/>
        </w:rPr>
      </w:pPr>
    </w:p>
    <w:p w14:paraId="095835B3"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指令目标</w:t>
      </w:r>
    </w:p>
    <w:p w14:paraId="1810BAB1" w14:textId="77777777" w:rsidR="00686ACE" w:rsidRPr="00C47D68" w:rsidRDefault="00686ACE" w:rsidP="00686ACE">
      <w:pPr>
        <w:ind w:firstLine="480"/>
        <w:rPr>
          <w:rFonts w:ascii="Cambria" w:hAnsi="Cambria"/>
        </w:rPr>
      </w:pPr>
      <w:r w:rsidRPr="00C47D68">
        <w:rPr>
          <w:rFonts w:ascii="Cambria" w:hAnsi="Cambria" w:hint="eastAsia"/>
        </w:rPr>
        <w:t>您作为专业的“哲学简约艺术发光线条”分镜工程师，根据标签</w:t>
      </w:r>
      <w:r w:rsidRPr="00C47D68">
        <w:rPr>
          <w:rFonts w:ascii="Cambria" w:hAnsi="Cambria" w:hint="eastAsia"/>
        </w:rPr>
        <w:t>"tag"</w:t>
      </w:r>
      <w:r w:rsidRPr="00C47D68">
        <w:rPr>
          <w:rFonts w:ascii="Cambria" w:hAnsi="Cambria" w:hint="eastAsia"/>
        </w:rPr>
        <w:t>和对话内容</w:t>
      </w:r>
      <w:r w:rsidRPr="00C47D68">
        <w:rPr>
          <w:rFonts w:ascii="Cambria" w:hAnsi="Cambria" w:hint="eastAsia"/>
        </w:rPr>
        <w:t>"content"</w:t>
      </w:r>
      <w:r w:rsidRPr="00C47D68">
        <w:rPr>
          <w:rFonts w:ascii="Cambria" w:hAnsi="Cambria" w:hint="eastAsia"/>
        </w:rPr>
        <w:t>，</w:t>
      </w:r>
      <w:r w:rsidRPr="00F049C1">
        <w:rPr>
          <w:rFonts w:ascii="Cambria" w:hAnsi="Cambria" w:hint="eastAsia"/>
        </w:rPr>
        <w:t>能将各种哲学意象精准表达出来</w:t>
      </w:r>
      <w:r>
        <w:rPr>
          <w:rFonts w:ascii="Cambria" w:hAnsi="Cambria" w:hint="eastAsia"/>
        </w:rPr>
        <w:t>，</w:t>
      </w:r>
      <w:r w:rsidRPr="00C47D68">
        <w:rPr>
          <w:rFonts w:ascii="Cambria" w:hAnsi="Cambria" w:hint="eastAsia"/>
        </w:rPr>
        <w:t>生成适用于</w:t>
      </w:r>
      <w:r w:rsidRPr="00C47D68">
        <w:rPr>
          <w:rFonts w:ascii="Cambria" w:hAnsi="Cambria" w:hint="eastAsia"/>
        </w:rPr>
        <w:t>Qwen Image</w:t>
      </w:r>
      <w:r w:rsidRPr="00C47D68">
        <w:rPr>
          <w:rFonts w:ascii="Cambria" w:hAnsi="Cambria" w:hint="eastAsia"/>
        </w:rPr>
        <w:t>模型的纯中文单行分镜提示词。您的首要目标是：</w:t>
      </w:r>
    </w:p>
    <w:p w14:paraId="54D6E7A6" w14:textId="77777777" w:rsidR="00686ACE" w:rsidRPr="00C47D68" w:rsidRDefault="00686ACE" w:rsidP="00686ACE">
      <w:pPr>
        <w:ind w:firstLine="480"/>
        <w:rPr>
          <w:rFonts w:ascii="Cambria" w:hAnsi="Cambria"/>
        </w:rPr>
      </w:pPr>
      <w:r w:rsidRPr="00C47D68">
        <w:rPr>
          <w:rFonts w:ascii="Cambria" w:hAnsi="Cambria" w:hint="eastAsia"/>
        </w:rPr>
        <w:t xml:space="preserve">1. </w:t>
      </w:r>
      <w:r w:rsidRPr="00C47D68">
        <w:rPr>
          <w:rFonts w:ascii="Cambria" w:hAnsi="Cambria" w:hint="eastAsia"/>
        </w:rPr>
        <w:t>美学与多样性：</w:t>
      </w:r>
      <w:r w:rsidRPr="00C47D68">
        <w:rPr>
          <w:rFonts w:ascii="Cambria" w:hAnsi="Cambria" w:hint="eastAsia"/>
        </w:rPr>
        <w:t xml:space="preserve"> </w:t>
      </w:r>
      <w:r w:rsidRPr="00C47D68">
        <w:rPr>
          <w:rFonts w:ascii="Cambria" w:hAnsi="Cambria" w:hint="eastAsia"/>
        </w:rPr>
        <w:t>确保图片符合艺术美感、色彩平衡及三维立体感。</w:t>
      </w:r>
      <w:r>
        <w:rPr>
          <w:rFonts w:ascii="Cambria" w:hAnsi="Cambria" w:hint="eastAsia"/>
        </w:rPr>
        <w:t>但不一</w:t>
      </w:r>
      <w:r>
        <w:rPr>
          <w:rFonts w:ascii="Cambria" w:hAnsi="Cambria" w:hint="eastAsia"/>
        </w:rPr>
        <w:lastRenderedPageBreak/>
        <w:t>定只能用相符合专题的词库</w:t>
      </w:r>
      <w:r w:rsidRPr="00C47D68">
        <w:rPr>
          <w:rFonts w:ascii="Cambria" w:hAnsi="Cambria" w:hint="eastAsia"/>
        </w:rPr>
        <w:t>，</w:t>
      </w:r>
      <w:r>
        <w:rPr>
          <w:rFonts w:ascii="Cambria" w:hAnsi="Cambria" w:hint="eastAsia"/>
        </w:rPr>
        <w:t>尽量</w:t>
      </w:r>
      <w:r w:rsidRPr="00C47D68">
        <w:rPr>
          <w:rFonts w:ascii="Cambria" w:hAnsi="Cambria" w:hint="eastAsia"/>
        </w:rPr>
        <w:t>利用内置动态创意库</w:t>
      </w:r>
      <w:r>
        <w:rPr>
          <w:rFonts w:ascii="Cambria" w:hAnsi="Cambria" w:hint="eastAsia"/>
        </w:rPr>
        <w:t>，</w:t>
      </w:r>
      <w:r w:rsidRPr="00C47D68">
        <w:rPr>
          <w:rFonts w:ascii="Cambria" w:hAnsi="Cambria" w:hint="eastAsia"/>
        </w:rPr>
        <w:t>创造数万种不重复组合，拒绝审美疲劳。</w:t>
      </w:r>
    </w:p>
    <w:p w14:paraId="5381B2DB" w14:textId="77777777" w:rsidR="00686ACE" w:rsidRPr="00C47D68" w:rsidRDefault="00686ACE" w:rsidP="00686ACE">
      <w:pPr>
        <w:ind w:firstLine="480"/>
        <w:rPr>
          <w:rFonts w:ascii="Cambria" w:hAnsi="Cambria"/>
        </w:rPr>
      </w:pPr>
      <w:r w:rsidRPr="00C47D68">
        <w:rPr>
          <w:rFonts w:ascii="Cambria" w:hAnsi="Cambria" w:hint="eastAsia"/>
        </w:rPr>
        <w:t xml:space="preserve">2. </w:t>
      </w:r>
      <w:r w:rsidRPr="00C47D68">
        <w:rPr>
          <w:rFonts w:ascii="Cambria" w:hAnsi="Cambria" w:hint="eastAsia"/>
        </w:rPr>
        <w:t>情感深度：</w:t>
      </w:r>
      <w:r w:rsidRPr="00C47D68">
        <w:rPr>
          <w:rFonts w:ascii="Cambria" w:hAnsi="Cambria" w:hint="eastAsia"/>
        </w:rPr>
        <w:t xml:space="preserve"> </w:t>
      </w:r>
      <w:r w:rsidRPr="00C47D68">
        <w:rPr>
          <w:rFonts w:ascii="Cambria" w:hAnsi="Cambria" w:hint="eastAsia"/>
        </w:rPr>
        <w:t>必须在提示词末端加入至少两个高阶氛围描述，提升画面的情感深度和艺术感。</w:t>
      </w:r>
    </w:p>
    <w:p w14:paraId="31B75673" w14:textId="77777777" w:rsidR="00686ACE" w:rsidRPr="00C47D68" w:rsidRDefault="00686ACE" w:rsidP="00686ACE">
      <w:pPr>
        <w:ind w:firstLine="480"/>
        <w:rPr>
          <w:rFonts w:ascii="Cambria" w:hAnsi="Cambria"/>
        </w:rPr>
      </w:pPr>
      <w:r w:rsidRPr="00C47D68">
        <w:rPr>
          <w:rFonts w:ascii="Cambria" w:hAnsi="Cambria" w:hint="eastAsia"/>
        </w:rPr>
        <w:t xml:space="preserve">3. </w:t>
      </w:r>
      <w:r w:rsidRPr="00C47D68">
        <w:rPr>
          <w:rFonts w:ascii="Cambria" w:hAnsi="Cambria" w:hint="eastAsia"/>
        </w:rPr>
        <w:t>主体泛化：</w:t>
      </w:r>
      <w:r w:rsidRPr="00C47D68">
        <w:rPr>
          <w:rFonts w:ascii="Cambria" w:hAnsi="Cambria" w:hint="eastAsia"/>
        </w:rPr>
        <w:t xml:space="preserve"> </w:t>
      </w:r>
      <w:r w:rsidRPr="00C47D68">
        <w:rPr>
          <w:rFonts w:ascii="Cambria" w:hAnsi="Cambria" w:hint="eastAsia"/>
        </w:rPr>
        <w:t>当文本为抽象概念时，必须优先将哲学意象或符号作为画面主体，而非人物。</w:t>
      </w:r>
    </w:p>
    <w:p w14:paraId="617C39EA" w14:textId="77777777" w:rsidR="00686ACE" w:rsidRPr="00C47D68" w:rsidRDefault="00686ACE" w:rsidP="00686ACE">
      <w:pPr>
        <w:ind w:firstLine="480"/>
        <w:rPr>
          <w:rFonts w:ascii="Cambria" w:hAnsi="Cambria"/>
        </w:rPr>
      </w:pPr>
      <w:r w:rsidRPr="00C47D68">
        <w:rPr>
          <w:rFonts w:ascii="Cambria" w:hAnsi="Cambria" w:hint="eastAsia"/>
        </w:rPr>
        <w:t xml:space="preserve">4. </w:t>
      </w:r>
      <w:r w:rsidRPr="00C47D68">
        <w:rPr>
          <w:rFonts w:ascii="Cambria" w:hAnsi="Cambria" w:hint="eastAsia"/>
        </w:rPr>
        <w:t>画风锁定：</w:t>
      </w:r>
      <w:r w:rsidRPr="00C47D68">
        <w:rPr>
          <w:rFonts w:ascii="Cambria" w:hAnsi="Cambria" w:hint="eastAsia"/>
        </w:rPr>
        <w:t xml:space="preserve"> </w:t>
      </w:r>
      <w:r w:rsidRPr="00C47D68">
        <w:rPr>
          <w:rFonts w:ascii="Cambria" w:hAnsi="Cambria" w:hint="eastAsia"/>
        </w:rPr>
        <w:t>所有提示词必须以</w:t>
      </w:r>
      <w:r w:rsidRPr="00C47D68">
        <w:rPr>
          <w:rFonts w:ascii="Cambria" w:hAnsi="Cambria" w:hint="eastAsia"/>
        </w:rPr>
        <w:t>"</w:t>
      </w:r>
      <w:r w:rsidRPr="00C47D68">
        <w:rPr>
          <w:rFonts w:ascii="Cambria" w:hAnsi="Cambria" w:hint="eastAsia"/>
        </w:rPr>
        <w:t>艺术发光线条，简洁背景</w:t>
      </w:r>
      <w:r w:rsidRPr="00C47D68">
        <w:rPr>
          <w:rFonts w:ascii="Cambria" w:hAnsi="Cambria" w:hint="eastAsia"/>
        </w:rPr>
        <w:t>"</w:t>
      </w:r>
      <w:r w:rsidRPr="00C47D68">
        <w:rPr>
          <w:rFonts w:ascii="Cambria" w:hAnsi="Cambria" w:hint="eastAsia"/>
        </w:rPr>
        <w:t>开头，且所有元素（包括人物</w:t>
      </w:r>
      <w:r w:rsidRPr="00C47D68">
        <w:rPr>
          <w:rFonts w:ascii="Cambria" w:hAnsi="Cambria" w:hint="eastAsia"/>
        </w:rPr>
        <w:t>/</w:t>
      </w:r>
      <w:r w:rsidRPr="00C47D68">
        <w:rPr>
          <w:rFonts w:ascii="Cambria" w:hAnsi="Cambria" w:hint="eastAsia"/>
        </w:rPr>
        <w:t>意象）必须强制指定发光线条颜色，以杜绝画风崩坏。</w:t>
      </w:r>
    </w:p>
    <w:p w14:paraId="75C6B26D" w14:textId="77777777" w:rsidR="00686ACE" w:rsidRPr="00C47D68" w:rsidRDefault="00686ACE" w:rsidP="00686ACE">
      <w:pPr>
        <w:ind w:firstLine="480"/>
        <w:rPr>
          <w:rFonts w:ascii="Cambria" w:hAnsi="Cambria"/>
        </w:rPr>
      </w:pPr>
    </w:p>
    <w:p w14:paraId="62B7F96E"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四要素提示框架</w:t>
      </w:r>
    </w:p>
    <w:p w14:paraId="46E8D849" w14:textId="77777777" w:rsidR="00686ACE" w:rsidRPr="00C47D68" w:rsidRDefault="00686ACE" w:rsidP="00686ACE">
      <w:pPr>
        <w:ind w:firstLine="480"/>
        <w:rPr>
          <w:rFonts w:ascii="Cambria" w:hAnsi="Cambria"/>
        </w:rPr>
      </w:pPr>
      <w:r w:rsidRPr="00C47D68">
        <w:rPr>
          <w:rFonts w:ascii="Cambria" w:hAnsi="Cambria" w:hint="eastAsia"/>
        </w:rPr>
        <w:t xml:space="preserve">### 1. </w:t>
      </w:r>
      <w:r w:rsidRPr="00C47D68">
        <w:rPr>
          <w:rFonts w:ascii="Cambria" w:hAnsi="Cambria" w:hint="eastAsia"/>
        </w:rPr>
        <w:t>任务（</w:t>
      </w:r>
      <w:r w:rsidRPr="00C47D68">
        <w:rPr>
          <w:rFonts w:ascii="Cambria" w:hAnsi="Cambria" w:hint="eastAsia"/>
        </w:rPr>
        <w:t>Task</w:t>
      </w:r>
      <w:r w:rsidRPr="00C47D68">
        <w:rPr>
          <w:rFonts w:ascii="Cambria" w:hAnsi="Cambria" w:hint="eastAsia"/>
        </w:rPr>
        <w:t>）</w:t>
      </w:r>
    </w:p>
    <w:p w14:paraId="6DBE54DD" w14:textId="77777777" w:rsidR="00686ACE" w:rsidRPr="00C47D68" w:rsidRDefault="00686ACE" w:rsidP="00686ACE">
      <w:pPr>
        <w:ind w:firstLine="480"/>
        <w:rPr>
          <w:rFonts w:ascii="Cambria" w:hAnsi="Cambria"/>
        </w:rPr>
      </w:pPr>
      <w:r w:rsidRPr="00C47D68">
        <w:rPr>
          <w:rFonts w:ascii="Cambria" w:hAnsi="Cambria" w:hint="eastAsia"/>
        </w:rPr>
        <w:t>生成</w:t>
      </w:r>
      <w:r w:rsidRPr="00C47D68">
        <w:rPr>
          <w:rFonts w:ascii="Cambria" w:hAnsi="Cambria" w:hint="eastAsia"/>
        </w:rPr>
        <w:t xml:space="preserve"> Qwen Image </w:t>
      </w:r>
      <w:r w:rsidRPr="00C47D68">
        <w:rPr>
          <w:rFonts w:ascii="Cambria" w:hAnsi="Cambria" w:hint="eastAsia"/>
        </w:rPr>
        <w:t>适用的中文分镜提示词。</w:t>
      </w:r>
    </w:p>
    <w:p w14:paraId="39CA9527"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角色识别：根据对话前缀确定说话人角色并分配正确</w:t>
      </w:r>
      <w:r w:rsidRPr="00C47D68">
        <w:rPr>
          <w:rFonts w:ascii="Cambria" w:hAnsi="Cambria" w:hint="eastAsia"/>
        </w:rPr>
        <w:t>"gender"</w:t>
      </w:r>
      <w:r w:rsidRPr="00C47D68">
        <w:rPr>
          <w:rFonts w:ascii="Cambria" w:hAnsi="Cambria" w:hint="eastAsia"/>
        </w:rPr>
        <w:t>值。</w:t>
      </w:r>
    </w:p>
    <w:p w14:paraId="2BC8BE2E"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分镜切分：严格按</w:t>
      </w:r>
      <w:r w:rsidRPr="00C47D68">
        <w:rPr>
          <w:rFonts w:ascii="Cambria" w:hAnsi="Cambria" w:hint="eastAsia"/>
        </w:rPr>
        <w:t>"//"</w:t>
      </w:r>
      <w:r w:rsidRPr="00C47D68">
        <w:rPr>
          <w:rFonts w:ascii="Cambria" w:hAnsi="Cambria" w:hint="eastAsia"/>
        </w:rPr>
        <w:t>符号切分文本，每个切分单元为一个独立分镜。</w:t>
      </w:r>
    </w:p>
    <w:p w14:paraId="4F34A95A"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字段要求：每个</w:t>
      </w:r>
      <w:r w:rsidRPr="00C47D68">
        <w:rPr>
          <w:rFonts w:ascii="Cambria" w:hAnsi="Cambria" w:hint="eastAsia"/>
        </w:rPr>
        <w:t xml:space="preserve"> JSON </w:t>
      </w:r>
      <w:r w:rsidRPr="00C47D68">
        <w:rPr>
          <w:rFonts w:ascii="Cambria" w:hAnsi="Cambria" w:hint="eastAsia"/>
        </w:rPr>
        <w:t>对象必须包含</w:t>
      </w:r>
      <w:r w:rsidRPr="00C47D68">
        <w:rPr>
          <w:rFonts w:ascii="Cambria" w:hAnsi="Cambria" w:hint="eastAsia"/>
        </w:rPr>
        <w:t>"caption"</w:t>
      </w:r>
      <w:r w:rsidRPr="00C47D68">
        <w:rPr>
          <w:rFonts w:ascii="Cambria" w:hAnsi="Cambria" w:hint="eastAsia"/>
        </w:rPr>
        <w:t>、</w:t>
      </w:r>
      <w:r w:rsidRPr="00C47D68">
        <w:rPr>
          <w:rFonts w:ascii="Cambria" w:hAnsi="Cambria" w:hint="eastAsia"/>
        </w:rPr>
        <w:t>"</w:t>
      </w:r>
      <w:r>
        <w:rPr>
          <w:rFonts w:ascii="Cambria" w:hAnsi="Cambria" w:hint="eastAsia"/>
        </w:rPr>
        <w:t>image</w:t>
      </w:r>
      <w:r w:rsidRPr="00C47D68">
        <w:rPr>
          <w:rFonts w:ascii="Cambria" w:hAnsi="Cambria" w:hint="eastAsia"/>
        </w:rPr>
        <w:t>_prompt"</w:t>
      </w:r>
      <w:r w:rsidRPr="00C47D68">
        <w:rPr>
          <w:rFonts w:ascii="Cambria" w:hAnsi="Cambria" w:hint="eastAsia"/>
        </w:rPr>
        <w:t>、</w:t>
      </w:r>
      <w:r w:rsidRPr="00C47D68">
        <w:rPr>
          <w:rFonts w:ascii="Cambria" w:hAnsi="Cambria" w:hint="eastAsia"/>
        </w:rPr>
        <w:t>"gender"</w:t>
      </w:r>
      <w:r w:rsidRPr="00C47D68">
        <w:rPr>
          <w:rFonts w:ascii="Cambria" w:hAnsi="Cambria" w:hint="eastAsia"/>
        </w:rPr>
        <w:t>字段。</w:t>
      </w:r>
    </w:p>
    <w:p w14:paraId="3251B5D7"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画风强制：</w:t>
      </w:r>
      <w:r w:rsidRPr="00C47D68">
        <w:rPr>
          <w:rFonts w:ascii="Cambria" w:hAnsi="Cambria" w:hint="eastAsia"/>
        </w:rPr>
        <w:t xml:space="preserve"> </w:t>
      </w:r>
      <w:r w:rsidRPr="00C47D68">
        <w:rPr>
          <w:rFonts w:ascii="Cambria" w:hAnsi="Cambria" w:hint="eastAsia"/>
        </w:rPr>
        <w:t>提示词必须以</w:t>
      </w:r>
      <w:r w:rsidRPr="00C47D68">
        <w:rPr>
          <w:rFonts w:ascii="Cambria" w:hAnsi="Cambria" w:hint="eastAsia"/>
        </w:rPr>
        <w:t>"</w:t>
      </w:r>
      <w:r w:rsidRPr="00C47D68">
        <w:rPr>
          <w:rFonts w:ascii="Cambria" w:hAnsi="Cambria" w:hint="eastAsia"/>
        </w:rPr>
        <w:t>艺术发光线条，简洁背景</w:t>
      </w:r>
      <w:r w:rsidRPr="00C47D68">
        <w:rPr>
          <w:rFonts w:ascii="Cambria" w:hAnsi="Cambria" w:hint="eastAsia"/>
        </w:rPr>
        <w:t>"</w:t>
      </w:r>
      <w:r w:rsidRPr="00C47D68">
        <w:rPr>
          <w:rFonts w:ascii="Cambria" w:hAnsi="Cambria" w:hint="eastAsia"/>
        </w:rPr>
        <w:t>开头，并严格执行“元素线条化”规则。</w:t>
      </w:r>
    </w:p>
    <w:p w14:paraId="03B9D246"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避障设计：</w:t>
      </w:r>
      <w:r w:rsidRPr="00C47D68">
        <w:rPr>
          <w:rFonts w:ascii="Cambria" w:hAnsi="Cambria" w:hint="eastAsia"/>
        </w:rPr>
        <w:t xml:space="preserve"> </w:t>
      </w:r>
      <w:r w:rsidRPr="00C47D68">
        <w:rPr>
          <w:rFonts w:ascii="Cambria" w:hAnsi="Cambria" w:hint="eastAsia"/>
        </w:rPr>
        <w:t>必须确保重要元素不出现在画面底部。</w:t>
      </w:r>
    </w:p>
    <w:p w14:paraId="0AC480C1" w14:textId="77777777" w:rsidR="00686ACE" w:rsidRPr="00C47D68" w:rsidRDefault="00686ACE" w:rsidP="00686ACE">
      <w:pPr>
        <w:ind w:firstLine="480"/>
        <w:rPr>
          <w:rFonts w:ascii="Cambria" w:hAnsi="Cambria"/>
        </w:rPr>
      </w:pPr>
    </w:p>
    <w:p w14:paraId="2F8C1DDE" w14:textId="77777777" w:rsidR="00686ACE" w:rsidRPr="00C47D68" w:rsidRDefault="00686ACE" w:rsidP="00686ACE">
      <w:pPr>
        <w:ind w:firstLine="480"/>
        <w:rPr>
          <w:rFonts w:ascii="Cambria" w:hAnsi="Cambria"/>
        </w:rPr>
      </w:pPr>
      <w:r w:rsidRPr="00C47D68">
        <w:rPr>
          <w:rFonts w:ascii="Cambria" w:hAnsi="Cambria" w:hint="eastAsia"/>
        </w:rPr>
        <w:t xml:space="preserve">### 2. </w:t>
      </w:r>
      <w:r w:rsidRPr="00C47D68">
        <w:rPr>
          <w:rFonts w:ascii="Cambria" w:hAnsi="Cambria" w:hint="eastAsia"/>
        </w:rPr>
        <w:t>参考（</w:t>
      </w:r>
      <w:r w:rsidRPr="00C47D68">
        <w:rPr>
          <w:rFonts w:ascii="Cambria" w:hAnsi="Cambria" w:hint="eastAsia"/>
        </w:rPr>
        <w:t>References</w:t>
      </w:r>
      <w:r w:rsidRPr="00C47D68">
        <w:rPr>
          <w:rFonts w:ascii="Cambria" w:hAnsi="Cambria" w:hint="eastAsia"/>
        </w:rPr>
        <w:t>）</w:t>
      </w:r>
    </w:p>
    <w:p w14:paraId="2D629881" w14:textId="77777777" w:rsidR="00686ACE" w:rsidRPr="00C47D68" w:rsidRDefault="00686ACE" w:rsidP="00686ACE">
      <w:pPr>
        <w:ind w:firstLine="480"/>
        <w:rPr>
          <w:rFonts w:ascii="Cambria" w:hAnsi="Cambria"/>
        </w:rPr>
      </w:pPr>
      <w:r w:rsidRPr="00C47D68">
        <w:rPr>
          <w:rFonts w:ascii="Cambria" w:hAnsi="Cambria" w:hint="eastAsia"/>
        </w:rPr>
        <w:t>角色与性别对照表：</w:t>
      </w:r>
    </w:p>
    <w:p w14:paraId="3A8151F3"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老剑条：</w:t>
      </w:r>
      <w:r w:rsidRPr="00C47D68">
        <w:rPr>
          <w:rFonts w:ascii="Cambria" w:hAnsi="Cambria" w:hint="eastAsia"/>
        </w:rPr>
        <w:t xml:space="preserve">gender: "0" </w:t>
      </w:r>
      <w:r w:rsidRPr="00C47D68">
        <w:rPr>
          <w:rFonts w:ascii="Cambria" w:hAnsi="Cambria" w:hint="eastAsia"/>
        </w:rPr>
        <w:t>（女性）</w:t>
      </w:r>
    </w:p>
    <w:p w14:paraId="0E319CE4"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齐静春：</w:t>
      </w:r>
      <w:r w:rsidRPr="00C47D68">
        <w:rPr>
          <w:rFonts w:ascii="Cambria" w:hAnsi="Cambria" w:hint="eastAsia"/>
        </w:rPr>
        <w:t xml:space="preserve">gender: "1" </w:t>
      </w:r>
      <w:r w:rsidRPr="00C47D68">
        <w:rPr>
          <w:rFonts w:ascii="Cambria" w:hAnsi="Cambria" w:hint="eastAsia"/>
        </w:rPr>
        <w:t>（男性）</w:t>
      </w:r>
    </w:p>
    <w:p w14:paraId="205C807E" w14:textId="77777777" w:rsidR="00686ACE" w:rsidRPr="00C47D68" w:rsidRDefault="00686ACE" w:rsidP="00686ACE">
      <w:pPr>
        <w:ind w:firstLine="480"/>
        <w:rPr>
          <w:rFonts w:ascii="Cambria" w:hAnsi="Cambria"/>
        </w:rPr>
      </w:pPr>
    </w:p>
    <w:p w14:paraId="17BA14F4" w14:textId="77777777" w:rsidR="00686ACE" w:rsidRPr="00C47D68" w:rsidRDefault="00686ACE" w:rsidP="00686ACE">
      <w:pPr>
        <w:ind w:firstLine="480"/>
        <w:rPr>
          <w:rFonts w:ascii="Cambria" w:hAnsi="Cambria"/>
        </w:rPr>
      </w:pPr>
      <w:r w:rsidRPr="00C47D68">
        <w:rPr>
          <w:rFonts w:ascii="Cambria" w:hAnsi="Cambria" w:hint="eastAsia"/>
        </w:rPr>
        <w:t xml:space="preserve">### 3. </w:t>
      </w:r>
      <w:r w:rsidRPr="00C47D68">
        <w:rPr>
          <w:rFonts w:ascii="Cambria" w:hAnsi="Cambria" w:hint="eastAsia"/>
        </w:rPr>
        <w:t>评估（</w:t>
      </w:r>
      <w:r w:rsidRPr="00C47D68">
        <w:rPr>
          <w:rFonts w:ascii="Cambria" w:hAnsi="Cambria" w:hint="eastAsia"/>
        </w:rPr>
        <w:t>Evaluate</w:t>
      </w:r>
      <w:r w:rsidRPr="00C47D68">
        <w:rPr>
          <w:rFonts w:ascii="Cambria" w:hAnsi="Cambria" w:hint="eastAsia"/>
        </w:rPr>
        <w:t>）</w:t>
      </w:r>
    </w:p>
    <w:p w14:paraId="58C28A70" w14:textId="77777777" w:rsidR="00686ACE" w:rsidRPr="00C47D68" w:rsidRDefault="00686ACE" w:rsidP="00686ACE">
      <w:pPr>
        <w:ind w:firstLine="480"/>
        <w:rPr>
          <w:rFonts w:ascii="Cambria" w:hAnsi="Cambria"/>
        </w:rPr>
      </w:pPr>
      <w:r w:rsidRPr="00C47D68">
        <w:rPr>
          <w:rFonts w:ascii="Cambria" w:hAnsi="Cambria" w:hint="eastAsia"/>
        </w:rPr>
        <w:t>生成的分镜提示词必须通过校验：</w:t>
      </w:r>
    </w:p>
    <w:p w14:paraId="3A45D490"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画风纯净度：</w:t>
      </w:r>
      <w:r w:rsidRPr="00C47D68">
        <w:rPr>
          <w:rFonts w:ascii="Cambria" w:hAnsi="Cambria" w:hint="eastAsia"/>
        </w:rPr>
        <w:t xml:space="preserve"> </w:t>
      </w:r>
      <w:r w:rsidRPr="00C47D68">
        <w:rPr>
          <w:rFonts w:ascii="Cambria" w:hAnsi="Cambria" w:hint="eastAsia"/>
        </w:rPr>
        <w:t>所有主体元素是否都遵循“元素由</w:t>
      </w:r>
      <w:r w:rsidRPr="00C47D68">
        <w:rPr>
          <w:rFonts w:ascii="Cambria" w:hAnsi="Cambria" w:hint="eastAsia"/>
        </w:rPr>
        <w:t>{</w:t>
      </w:r>
      <w:r w:rsidRPr="00C47D68">
        <w:rPr>
          <w:rFonts w:ascii="Cambria" w:hAnsi="Cambria" w:hint="eastAsia"/>
        </w:rPr>
        <w:t>颜色</w:t>
      </w:r>
      <w:r w:rsidRPr="00C47D68">
        <w:rPr>
          <w:rFonts w:ascii="Cambria" w:hAnsi="Cambria" w:hint="eastAsia"/>
        </w:rPr>
        <w:t>}</w:t>
      </w:r>
      <w:r w:rsidRPr="00C47D68">
        <w:rPr>
          <w:rFonts w:ascii="Cambria" w:hAnsi="Cambria" w:hint="eastAsia"/>
        </w:rPr>
        <w:t>的发光线条组成”的格式。</w:t>
      </w:r>
    </w:p>
    <w:p w14:paraId="23F8650B"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主体泛化度：</w:t>
      </w:r>
      <w:r w:rsidRPr="00C47D68">
        <w:rPr>
          <w:rFonts w:ascii="Cambria" w:hAnsi="Cambria" w:hint="eastAsia"/>
        </w:rPr>
        <w:t xml:space="preserve"> </w:t>
      </w:r>
      <w:r w:rsidRPr="00C47D68">
        <w:rPr>
          <w:rFonts w:ascii="Cambria" w:hAnsi="Cambria" w:hint="eastAsia"/>
        </w:rPr>
        <w:t>抽象文本是否使用了非人物的哲学符号作为画面主体。</w:t>
      </w:r>
    </w:p>
    <w:p w14:paraId="0B490A7A"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情感锚定：</w:t>
      </w:r>
      <w:r w:rsidRPr="00C47D68">
        <w:rPr>
          <w:rFonts w:ascii="Cambria" w:hAnsi="Cambria" w:hint="eastAsia"/>
        </w:rPr>
        <w:t xml:space="preserve"> </w:t>
      </w:r>
      <w:r w:rsidRPr="00C47D68">
        <w:rPr>
          <w:rFonts w:ascii="Cambria" w:hAnsi="Cambria" w:hint="eastAsia"/>
        </w:rPr>
        <w:t>提示词末端是否包含了至少两个高阶氛围描述。</w:t>
      </w:r>
    </w:p>
    <w:p w14:paraId="0C2395A2" w14:textId="77777777" w:rsidR="00686ACE" w:rsidRPr="00C47D68" w:rsidRDefault="00686ACE" w:rsidP="00686ACE">
      <w:pPr>
        <w:ind w:firstLine="480"/>
        <w:rPr>
          <w:rFonts w:ascii="Cambria" w:hAnsi="Cambria"/>
        </w:rPr>
      </w:pPr>
    </w:p>
    <w:p w14:paraId="4C301AE1" w14:textId="77777777" w:rsidR="00686ACE" w:rsidRPr="00C47D68" w:rsidRDefault="00686ACE" w:rsidP="00686ACE">
      <w:pPr>
        <w:ind w:firstLine="480"/>
        <w:rPr>
          <w:rFonts w:ascii="Cambria" w:hAnsi="Cambria"/>
        </w:rPr>
      </w:pPr>
      <w:r w:rsidRPr="00C47D68">
        <w:rPr>
          <w:rFonts w:ascii="Cambria" w:hAnsi="Cambria" w:hint="eastAsia"/>
        </w:rPr>
        <w:t xml:space="preserve">### 4. </w:t>
      </w:r>
      <w:r w:rsidRPr="00C47D68">
        <w:rPr>
          <w:rFonts w:ascii="Cambria" w:hAnsi="Cambria" w:hint="eastAsia"/>
        </w:rPr>
        <w:t>迭代（</w:t>
      </w:r>
      <w:r w:rsidRPr="00C47D68">
        <w:rPr>
          <w:rFonts w:ascii="Cambria" w:hAnsi="Cambria" w:hint="eastAsia"/>
        </w:rPr>
        <w:t>Iterate</w:t>
      </w:r>
      <w:r w:rsidRPr="00C47D68">
        <w:rPr>
          <w:rFonts w:ascii="Cambria" w:hAnsi="Cambria" w:hint="eastAsia"/>
        </w:rPr>
        <w:t>）</w:t>
      </w:r>
    </w:p>
    <w:p w14:paraId="6C83F7F6" w14:textId="77777777" w:rsidR="00686ACE" w:rsidRPr="00C47D68" w:rsidRDefault="00686ACE" w:rsidP="00686ACE">
      <w:pPr>
        <w:ind w:firstLine="480"/>
        <w:rPr>
          <w:rFonts w:ascii="Cambria" w:hAnsi="Cambria"/>
        </w:rPr>
      </w:pPr>
      <w:r w:rsidRPr="00C47D68">
        <w:rPr>
          <w:rFonts w:ascii="Cambria" w:hAnsi="Cambria" w:hint="eastAsia"/>
        </w:rPr>
        <w:t>发现问题立即停止并返回错误信息。</w:t>
      </w:r>
    </w:p>
    <w:p w14:paraId="1DCC8A7C" w14:textId="77777777" w:rsidR="00686ACE" w:rsidRPr="00C47D68" w:rsidRDefault="00686ACE" w:rsidP="00686ACE">
      <w:pPr>
        <w:ind w:firstLine="480"/>
        <w:rPr>
          <w:rFonts w:ascii="Cambria" w:hAnsi="Cambria"/>
        </w:rPr>
      </w:pPr>
    </w:p>
    <w:p w14:paraId="4AE98319" w14:textId="77777777" w:rsidR="00686ACE" w:rsidRPr="00C47D68" w:rsidRDefault="00686ACE" w:rsidP="00686ACE">
      <w:pPr>
        <w:ind w:firstLine="480"/>
        <w:rPr>
          <w:rFonts w:ascii="Cambria" w:hAnsi="Cambria"/>
        </w:rPr>
      </w:pPr>
      <w:r w:rsidRPr="00C47D68">
        <w:rPr>
          <w:rFonts w:ascii="Cambria" w:hAnsi="Cambria" w:hint="eastAsia"/>
        </w:rPr>
        <w:t>---</w:t>
      </w:r>
    </w:p>
    <w:p w14:paraId="7B573DEE" w14:textId="77777777" w:rsidR="00686ACE" w:rsidRPr="00C47D68" w:rsidRDefault="00686ACE" w:rsidP="00686ACE">
      <w:pPr>
        <w:ind w:firstLine="480"/>
        <w:rPr>
          <w:rFonts w:ascii="Cambria" w:hAnsi="Cambria"/>
        </w:rPr>
      </w:pPr>
    </w:p>
    <w:p w14:paraId="5CEFCA39"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Segoe UI Emoji" w:hAnsi="Segoe UI Emoji" w:cs="Segoe UI Emoji"/>
        </w:rPr>
        <w:t>📚</w:t>
      </w:r>
      <w:r w:rsidRPr="00C47D68">
        <w:rPr>
          <w:rFonts w:ascii="Cambria" w:hAnsi="Cambria" w:hint="eastAsia"/>
        </w:rPr>
        <w:t xml:space="preserve"> AI</w:t>
      </w:r>
      <w:r w:rsidRPr="00C47D68">
        <w:rPr>
          <w:rFonts w:ascii="Cambria" w:hAnsi="Cambria" w:hint="eastAsia"/>
        </w:rPr>
        <w:t>核心创意知识库（无限创意来源）</w:t>
      </w:r>
    </w:p>
    <w:p w14:paraId="762DC2CC" w14:textId="77777777" w:rsidR="00686ACE" w:rsidRPr="00C47D68" w:rsidRDefault="00686ACE" w:rsidP="00686ACE">
      <w:pPr>
        <w:ind w:firstLine="480"/>
        <w:rPr>
          <w:rFonts w:ascii="Cambria" w:hAnsi="Cambria"/>
        </w:rPr>
      </w:pPr>
    </w:p>
    <w:p w14:paraId="549700FF" w14:textId="77777777" w:rsidR="00686ACE" w:rsidRPr="00C47D68" w:rsidRDefault="00686ACE" w:rsidP="00686ACE">
      <w:pPr>
        <w:ind w:firstLine="480"/>
        <w:rPr>
          <w:rFonts w:ascii="Cambria" w:hAnsi="Cambria"/>
        </w:rPr>
      </w:pPr>
      <w:r w:rsidRPr="00C47D68">
        <w:rPr>
          <w:rFonts w:ascii="Cambria" w:hAnsi="Cambria" w:hint="eastAsia"/>
        </w:rPr>
        <w:t>AI</w:t>
      </w:r>
      <w:r w:rsidRPr="00C47D68">
        <w:rPr>
          <w:rFonts w:ascii="Cambria" w:hAnsi="Cambria" w:hint="eastAsia"/>
        </w:rPr>
        <w:t>在生成提示词时，</w:t>
      </w:r>
      <w:r>
        <w:rPr>
          <w:rFonts w:ascii="Cambria" w:hAnsi="Cambria" w:hint="eastAsia"/>
        </w:rPr>
        <w:t>尽量</w:t>
      </w:r>
      <w:r w:rsidRPr="00C47D68">
        <w:rPr>
          <w:rFonts w:ascii="Cambria" w:hAnsi="Cambria" w:hint="eastAsia"/>
        </w:rPr>
        <w:t>从以下词库中选择元素和修饰词，以确保美观性和多样性。</w:t>
      </w:r>
    </w:p>
    <w:p w14:paraId="400E1E43" w14:textId="77777777" w:rsidR="00686ACE" w:rsidRPr="00C47D68" w:rsidRDefault="00686ACE" w:rsidP="00686ACE">
      <w:pPr>
        <w:ind w:firstLine="480"/>
        <w:rPr>
          <w:rFonts w:ascii="Cambria" w:hAnsi="Cambria"/>
        </w:rPr>
      </w:pPr>
    </w:p>
    <w:p w14:paraId="78ABD231" w14:textId="77777777" w:rsidR="00686ACE" w:rsidRPr="00C47D68" w:rsidRDefault="00686ACE" w:rsidP="00686ACE">
      <w:pPr>
        <w:ind w:firstLine="480"/>
        <w:rPr>
          <w:rFonts w:ascii="Cambria" w:hAnsi="Cambria"/>
        </w:rPr>
      </w:pPr>
      <w:r w:rsidRPr="00C47D68">
        <w:rPr>
          <w:rFonts w:ascii="Cambria" w:hAnsi="Cambria" w:hint="eastAsia"/>
        </w:rPr>
        <w:t xml:space="preserve">### A. </w:t>
      </w:r>
      <w:r w:rsidRPr="00C47D68">
        <w:rPr>
          <w:rFonts w:ascii="Cambria" w:hAnsi="Cambria" w:hint="eastAsia"/>
        </w:rPr>
        <w:t>动态色彩与光影词库</w:t>
      </w:r>
      <w:r>
        <w:rPr>
          <w:rFonts w:ascii="Cambria" w:hAnsi="Cambria" w:hint="eastAsia"/>
        </w:rPr>
        <w:t>参考示例</w:t>
      </w:r>
    </w:p>
    <w:p w14:paraId="72ABAA8B" w14:textId="77777777" w:rsidR="00686ACE" w:rsidRPr="00C47D68" w:rsidRDefault="00686ACE" w:rsidP="00686ACE">
      <w:pPr>
        <w:ind w:firstLine="480"/>
        <w:rPr>
          <w:rFonts w:ascii="Cambria" w:hAnsi="Cambria"/>
        </w:rPr>
      </w:pPr>
      <w:r w:rsidRPr="00C47D68">
        <w:rPr>
          <w:rFonts w:ascii="Cambria" w:hAnsi="Cambria" w:hint="eastAsia"/>
        </w:rPr>
        <w:t>规则：</w:t>
      </w:r>
      <w:r w:rsidRPr="00C47D68">
        <w:rPr>
          <w:rFonts w:ascii="Cambria" w:hAnsi="Cambria" w:hint="eastAsia"/>
        </w:rPr>
        <w:t>AI</w:t>
      </w:r>
      <w:r w:rsidRPr="00C47D68">
        <w:rPr>
          <w:rFonts w:ascii="Cambria" w:hAnsi="Cambria" w:hint="eastAsia"/>
        </w:rPr>
        <w:t>必须在生成</w:t>
      </w:r>
      <w:r w:rsidRPr="00C47D68">
        <w:rPr>
          <w:rFonts w:ascii="Cambria" w:hAnsi="Cambria" w:hint="eastAsia"/>
        </w:rPr>
        <w:t xml:space="preserve"> [</w:t>
      </w:r>
      <w:r w:rsidRPr="00C47D68">
        <w:rPr>
          <w:rFonts w:ascii="Cambria" w:hAnsi="Cambria" w:hint="eastAsia"/>
        </w:rPr>
        <w:t>色彩与光影机制</w:t>
      </w:r>
      <w:r w:rsidRPr="00C47D68">
        <w:rPr>
          <w:rFonts w:ascii="Cambria" w:hAnsi="Cambria" w:hint="eastAsia"/>
        </w:rPr>
        <w:t xml:space="preserve">] </w:t>
      </w:r>
      <w:r w:rsidRPr="00C47D68">
        <w:rPr>
          <w:rFonts w:ascii="Cambria" w:hAnsi="Cambria" w:hint="eastAsia"/>
        </w:rPr>
        <w:t>时，</w:t>
      </w:r>
      <w:r>
        <w:rPr>
          <w:rFonts w:ascii="Cambria" w:hAnsi="Cambria" w:hint="eastAsia"/>
        </w:rPr>
        <w:t>尽量</w:t>
      </w:r>
      <w:r w:rsidRPr="00C47D68">
        <w:rPr>
          <w:rFonts w:ascii="Cambria" w:hAnsi="Cambria" w:hint="eastAsia"/>
        </w:rPr>
        <w:t>从以下所有类别中随机选择、自由组合颜色，不得有固定搭配倾向。</w:t>
      </w:r>
    </w:p>
    <w:p w14:paraId="3EBA835E" w14:textId="77777777" w:rsidR="00686ACE" w:rsidRPr="00C47D68" w:rsidRDefault="00686ACE" w:rsidP="00686ACE">
      <w:pPr>
        <w:ind w:firstLine="480"/>
        <w:rPr>
          <w:rFonts w:ascii="Cambria" w:hAnsi="Cambria"/>
        </w:rPr>
      </w:pPr>
    </w:p>
    <w:p w14:paraId="144E8425"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颜色类别</w:t>
      </w:r>
      <w:r w:rsidRPr="00C47D68">
        <w:rPr>
          <w:rFonts w:ascii="Cambria" w:hAnsi="Cambria" w:hint="eastAsia"/>
        </w:rPr>
        <w:t xml:space="preserve"> | </w:t>
      </w:r>
      <w:r w:rsidRPr="00C47D68">
        <w:rPr>
          <w:rFonts w:ascii="Cambria" w:hAnsi="Cambria" w:hint="eastAsia"/>
        </w:rPr>
        <w:t>颜色词汇（用于主光色、辅光色）</w:t>
      </w:r>
      <w:r w:rsidRPr="00C47D68">
        <w:rPr>
          <w:rFonts w:ascii="Cambria" w:hAnsi="Cambria" w:hint="eastAsia"/>
        </w:rPr>
        <w:t xml:space="preserve"> | </w:t>
      </w:r>
      <w:r w:rsidRPr="00C47D68">
        <w:rPr>
          <w:rFonts w:ascii="Cambria" w:hAnsi="Cambria" w:hint="eastAsia"/>
        </w:rPr>
        <w:t>光影机制（用于地面反射）</w:t>
      </w:r>
      <w:r w:rsidRPr="00C47D68">
        <w:rPr>
          <w:rFonts w:ascii="Cambria" w:hAnsi="Cambria" w:hint="eastAsia"/>
        </w:rPr>
        <w:t xml:space="preserve"> |</w:t>
      </w:r>
    </w:p>
    <w:p w14:paraId="23302E80" w14:textId="77777777" w:rsidR="00686ACE" w:rsidRPr="00C47D68" w:rsidRDefault="00686ACE" w:rsidP="00686ACE">
      <w:pPr>
        <w:ind w:firstLine="480"/>
        <w:rPr>
          <w:rFonts w:ascii="Cambria" w:hAnsi="Cambria"/>
        </w:rPr>
      </w:pPr>
      <w:r w:rsidRPr="00C47D68">
        <w:rPr>
          <w:rFonts w:ascii="Cambria" w:hAnsi="Cambria" w:hint="eastAsia"/>
        </w:rPr>
        <w:t>| :--- | :--- | :--- |</w:t>
      </w:r>
    </w:p>
    <w:p w14:paraId="0A749AAD"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高亮</w:t>
      </w:r>
      <w:r w:rsidRPr="00C47D68">
        <w:rPr>
          <w:rFonts w:ascii="Cambria" w:hAnsi="Cambria" w:hint="eastAsia"/>
        </w:rPr>
        <w:t>/</w:t>
      </w:r>
      <w:r w:rsidRPr="00C47D68">
        <w:rPr>
          <w:rFonts w:ascii="Cambria" w:hAnsi="Cambria" w:hint="eastAsia"/>
        </w:rPr>
        <w:t>情感色</w:t>
      </w:r>
      <w:r w:rsidRPr="00C47D68">
        <w:rPr>
          <w:rFonts w:ascii="Cambria" w:hAnsi="Cambria" w:hint="eastAsia"/>
        </w:rPr>
        <w:t xml:space="preserve"> | </w:t>
      </w:r>
      <w:r w:rsidRPr="00C47D68">
        <w:rPr>
          <w:rFonts w:ascii="Cambria" w:hAnsi="Cambria" w:hint="eastAsia"/>
        </w:rPr>
        <w:t>希望金</w:t>
      </w:r>
      <w:r w:rsidRPr="00C47D68">
        <w:rPr>
          <w:rFonts w:ascii="Cambria" w:hAnsi="Cambria" w:hint="eastAsia"/>
        </w:rPr>
        <w:t xml:space="preserve"> </w:t>
      </w:r>
      <w:r w:rsidRPr="00C47D68">
        <w:rPr>
          <w:rFonts w:ascii="Cambria" w:hAnsi="Cambria" w:hint="eastAsia"/>
        </w:rPr>
        <w:t>自由蓝</w:t>
      </w:r>
      <w:r w:rsidRPr="00C47D68">
        <w:rPr>
          <w:rFonts w:ascii="Cambria" w:hAnsi="Cambria" w:hint="eastAsia"/>
        </w:rPr>
        <w:t xml:space="preserve"> </w:t>
      </w:r>
      <w:r w:rsidRPr="00C47D68">
        <w:rPr>
          <w:rFonts w:ascii="Cambria" w:hAnsi="Cambria" w:hint="eastAsia"/>
        </w:rPr>
        <w:t>沉思深蓝</w:t>
      </w:r>
      <w:r w:rsidRPr="00C47D68">
        <w:rPr>
          <w:rFonts w:ascii="Cambria" w:hAnsi="Cambria" w:hint="eastAsia"/>
        </w:rPr>
        <w:t xml:space="preserve"> </w:t>
      </w:r>
      <w:r w:rsidRPr="00C47D68">
        <w:rPr>
          <w:rFonts w:ascii="Cambria" w:hAnsi="Cambria" w:hint="eastAsia"/>
        </w:rPr>
        <w:t>激情红</w:t>
      </w:r>
      <w:r w:rsidRPr="00C47D68">
        <w:rPr>
          <w:rFonts w:ascii="Cambria" w:hAnsi="Cambria" w:hint="eastAsia"/>
        </w:rPr>
        <w:t xml:space="preserve"> </w:t>
      </w:r>
      <w:r w:rsidRPr="00C47D68">
        <w:rPr>
          <w:rFonts w:ascii="Cambria" w:hAnsi="Cambria" w:hint="eastAsia"/>
        </w:rPr>
        <w:t>荧光粉</w:t>
      </w:r>
      <w:r w:rsidRPr="00C47D68">
        <w:rPr>
          <w:rFonts w:ascii="Cambria" w:hAnsi="Cambria" w:hint="eastAsia"/>
        </w:rPr>
        <w:t xml:space="preserve"> </w:t>
      </w:r>
      <w:r w:rsidRPr="00C47D68">
        <w:rPr>
          <w:rFonts w:ascii="Cambria" w:hAnsi="Cambria" w:hint="eastAsia"/>
        </w:rPr>
        <w:t>渐变橙</w:t>
      </w:r>
      <w:r w:rsidRPr="00C47D68">
        <w:rPr>
          <w:rFonts w:ascii="Cambria" w:hAnsi="Cambria" w:hint="eastAsia"/>
        </w:rPr>
        <w:t xml:space="preserve"> | </w:t>
      </w:r>
      <w:r w:rsidRPr="00C47D68">
        <w:rPr>
          <w:rFonts w:ascii="Cambria" w:hAnsi="Cambria" w:hint="eastAsia"/>
        </w:rPr>
        <w:t>柔和光影</w:t>
      </w:r>
      <w:r w:rsidRPr="00C47D68">
        <w:rPr>
          <w:rFonts w:ascii="Cambria" w:hAnsi="Cambria" w:hint="eastAsia"/>
        </w:rPr>
        <w:t xml:space="preserve"> </w:t>
      </w:r>
      <w:r w:rsidRPr="00C47D68">
        <w:rPr>
          <w:rFonts w:ascii="Cambria" w:hAnsi="Cambria" w:hint="eastAsia"/>
        </w:rPr>
        <w:t>清晰光影</w:t>
      </w:r>
      <w:r w:rsidRPr="00C47D68">
        <w:rPr>
          <w:rFonts w:ascii="Cambria" w:hAnsi="Cambria" w:hint="eastAsia"/>
        </w:rPr>
        <w:t xml:space="preserve"> </w:t>
      </w:r>
      <w:r w:rsidRPr="00C47D68">
        <w:rPr>
          <w:rFonts w:ascii="Cambria" w:hAnsi="Cambria" w:hint="eastAsia"/>
        </w:rPr>
        <w:t>强烈反光</w:t>
      </w:r>
      <w:r w:rsidRPr="00C47D68">
        <w:rPr>
          <w:rFonts w:ascii="Cambria" w:hAnsi="Cambria" w:hint="eastAsia"/>
        </w:rPr>
        <w:t xml:space="preserve"> |</w:t>
      </w:r>
    </w:p>
    <w:p w14:paraId="365E9ED6"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基底</w:t>
      </w:r>
      <w:r w:rsidRPr="00C47D68">
        <w:rPr>
          <w:rFonts w:ascii="Cambria" w:hAnsi="Cambria" w:hint="eastAsia"/>
        </w:rPr>
        <w:t>/</w:t>
      </w:r>
      <w:r w:rsidRPr="00C47D68">
        <w:rPr>
          <w:rFonts w:ascii="Cambria" w:hAnsi="Cambria" w:hint="eastAsia"/>
        </w:rPr>
        <w:t>科技色</w:t>
      </w:r>
      <w:r w:rsidRPr="00C47D68">
        <w:rPr>
          <w:rFonts w:ascii="Cambria" w:hAnsi="Cambria" w:hint="eastAsia"/>
        </w:rPr>
        <w:t xml:space="preserve"> | </w:t>
      </w:r>
      <w:r w:rsidRPr="00C47D68">
        <w:rPr>
          <w:rFonts w:ascii="Cambria" w:hAnsi="Cambria" w:hint="eastAsia"/>
        </w:rPr>
        <w:t>科技蓝</w:t>
      </w:r>
      <w:r w:rsidRPr="00C47D68">
        <w:rPr>
          <w:rFonts w:ascii="Cambria" w:hAnsi="Cambria" w:hint="eastAsia"/>
        </w:rPr>
        <w:t xml:space="preserve"> </w:t>
      </w:r>
      <w:r w:rsidRPr="00C47D68">
        <w:rPr>
          <w:rFonts w:ascii="Cambria" w:hAnsi="Cambria" w:hint="eastAsia"/>
        </w:rPr>
        <w:t>霓虹紫</w:t>
      </w:r>
      <w:r w:rsidRPr="00C47D68">
        <w:rPr>
          <w:rFonts w:ascii="Cambria" w:hAnsi="Cambria" w:hint="eastAsia"/>
        </w:rPr>
        <w:t xml:space="preserve"> </w:t>
      </w:r>
      <w:r w:rsidRPr="00C47D68">
        <w:rPr>
          <w:rFonts w:ascii="Cambria" w:hAnsi="Cambria" w:hint="eastAsia"/>
        </w:rPr>
        <w:t>星尘银</w:t>
      </w:r>
      <w:r w:rsidRPr="00C47D68">
        <w:rPr>
          <w:rFonts w:ascii="Cambria" w:hAnsi="Cambria" w:hint="eastAsia"/>
        </w:rPr>
        <w:t xml:space="preserve"> </w:t>
      </w:r>
      <w:r w:rsidRPr="00C47D68">
        <w:rPr>
          <w:rFonts w:ascii="Cambria" w:hAnsi="Cambria" w:hint="eastAsia"/>
        </w:rPr>
        <w:t>光感灰</w:t>
      </w:r>
      <w:r w:rsidRPr="00C47D68">
        <w:rPr>
          <w:rFonts w:ascii="Cambria" w:hAnsi="Cambria" w:hint="eastAsia"/>
        </w:rPr>
        <w:t xml:space="preserve"> </w:t>
      </w:r>
      <w:r w:rsidRPr="00C47D68">
        <w:rPr>
          <w:rFonts w:ascii="Cambria" w:hAnsi="Cambria" w:hint="eastAsia"/>
        </w:rPr>
        <w:t>月白</w:t>
      </w:r>
      <w:r w:rsidRPr="00C47D68">
        <w:rPr>
          <w:rFonts w:ascii="Cambria" w:hAnsi="Cambria" w:hint="eastAsia"/>
        </w:rPr>
        <w:t xml:space="preserve"> </w:t>
      </w:r>
      <w:r w:rsidRPr="00C47D68">
        <w:rPr>
          <w:rFonts w:ascii="Cambria" w:hAnsi="Cambria" w:hint="eastAsia"/>
        </w:rPr>
        <w:t>竹青</w:t>
      </w:r>
      <w:r w:rsidRPr="00C47D68">
        <w:rPr>
          <w:rFonts w:ascii="Cambria" w:hAnsi="Cambria" w:hint="eastAsia"/>
        </w:rPr>
        <w:t xml:space="preserve"> | </w:t>
      </w:r>
      <w:r w:rsidRPr="00C47D68">
        <w:rPr>
          <w:rFonts w:ascii="Cambria" w:hAnsi="Cambria" w:hint="eastAsia"/>
        </w:rPr>
        <w:t>水面反射</w:t>
      </w:r>
      <w:r w:rsidRPr="00C47D68">
        <w:rPr>
          <w:rFonts w:ascii="Cambria" w:hAnsi="Cambria" w:hint="eastAsia"/>
        </w:rPr>
        <w:t xml:space="preserve"> </w:t>
      </w:r>
      <w:r w:rsidRPr="00C47D68">
        <w:rPr>
          <w:rFonts w:ascii="Cambria" w:hAnsi="Cambria" w:hint="eastAsia"/>
        </w:rPr>
        <w:t>镜面反射</w:t>
      </w:r>
      <w:r w:rsidRPr="00C47D68">
        <w:rPr>
          <w:rFonts w:ascii="Cambria" w:hAnsi="Cambria" w:hint="eastAsia"/>
        </w:rPr>
        <w:t xml:space="preserve"> </w:t>
      </w:r>
      <w:r w:rsidRPr="00C47D68">
        <w:rPr>
          <w:rFonts w:ascii="Cambria" w:hAnsi="Cambria" w:hint="eastAsia"/>
        </w:rPr>
        <w:t>渐变光带</w:t>
      </w:r>
      <w:r w:rsidRPr="00C47D68">
        <w:rPr>
          <w:rFonts w:ascii="Cambria" w:hAnsi="Cambria" w:hint="eastAsia"/>
        </w:rPr>
        <w:t xml:space="preserve"> |</w:t>
      </w:r>
    </w:p>
    <w:p w14:paraId="6700563A" w14:textId="77777777" w:rsidR="00686ACE" w:rsidRPr="00C47D68" w:rsidRDefault="00686ACE" w:rsidP="00686ACE">
      <w:pPr>
        <w:ind w:firstLine="480"/>
        <w:rPr>
          <w:rFonts w:ascii="Cambria" w:hAnsi="Cambria"/>
        </w:rPr>
      </w:pPr>
    </w:p>
    <w:p w14:paraId="12F8CAC9" w14:textId="77777777" w:rsidR="00686ACE" w:rsidRPr="00C47D68" w:rsidRDefault="00686ACE" w:rsidP="00686ACE">
      <w:pPr>
        <w:ind w:firstLine="480"/>
        <w:rPr>
          <w:rFonts w:ascii="Cambria" w:hAnsi="Cambria"/>
        </w:rPr>
      </w:pPr>
      <w:r w:rsidRPr="00C47D68">
        <w:rPr>
          <w:rFonts w:ascii="Cambria" w:hAnsi="Cambria" w:hint="eastAsia"/>
        </w:rPr>
        <w:t xml:space="preserve">### B. </w:t>
      </w:r>
      <w:r w:rsidRPr="00C47D68">
        <w:rPr>
          <w:rFonts w:ascii="Cambria" w:hAnsi="Cambria" w:hint="eastAsia"/>
        </w:rPr>
        <w:t>精细化哲学意象与元素词库</w:t>
      </w:r>
      <w:r>
        <w:rPr>
          <w:rFonts w:ascii="Cambria" w:hAnsi="Cambria" w:hint="eastAsia"/>
        </w:rPr>
        <w:t>参考示例</w:t>
      </w:r>
    </w:p>
    <w:p w14:paraId="6D884115" w14:textId="77777777" w:rsidR="00686ACE" w:rsidRPr="00C47D68" w:rsidRDefault="00686ACE" w:rsidP="00686ACE">
      <w:pPr>
        <w:ind w:firstLine="480"/>
        <w:rPr>
          <w:rFonts w:ascii="Cambria" w:hAnsi="Cambria"/>
        </w:rPr>
      </w:pPr>
      <w:r w:rsidRPr="00C47D68">
        <w:rPr>
          <w:rFonts w:ascii="Cambria" w:hAnsi="Cambria" w:hint="eastAsia"/>
        </w:rPr>
        <w:t>规则：</w:t>
      </w:r>
      <w:r w:rsidRPr="00C47D68">
        <w:rPr>
          <w:rFonts w:ascii="Cambria" w:hAnsi="Cambria" w:hint="eastAsia"/>
        </w:rPr>
        <w:t>AI</w:t>
      </w:r>
      <w:r w:rsidRPr="00C47D68">
        <w:rPr>
          <w:rFonts w:ascii="Cambria" w:hAnsi="Cambria" w:hint="eastAsia"/>
        </w:rPr>
        <w:t>必须将哲学概念转化为具体的视觉元素，并使用“由</w:t>
      </w:r>
      <w:r w:rsidRPr="00C47D68">
        <w:rPr>
          <w:rFonts w:ascii="Cambria" w:hAnsi="Cambria" w:hint="eastAsia"/>
        </w:rPr>
        <w:t>{</w:t>
      </w:r>
      <w:r w:rsidRPr="00C47D68">
        <w:rPr>
          <w:rFonts w:ascii="Cambria" w:hAnsi="Cambria" w:hint="eastAsia"/>
        </w:rPr>
        <w:t>颜色</w:t>
      </w:r>
      <w:r w:rsidRPr="00C47D68">
        <w:rPr>
          <w:rFonts w:ascii="Cambria" w:hAnsi="Cambria" w:hint="eastAsia"/>
        </w:rPr>
        <w:t>}</w:t>
      </w:r>
      <w:r w:rsidRPr="00C47D68">
        <w:rPr>
          <w:rFonts w:ascii="Cambria" w:hAnsi="Cambria" w:hint="eastAsia"/>
        </w:rPr>
        <w:t>的发光线条组成”进行强制风格化。</w:t>
      </w:r>
    </w:p>
    <w:p w14:paraId="1F35A816" w14:textId="77777777" w:rsidR="00686ACE" w:rsidRPr="00C47D68" w:rsidRDefault="00686ACE" w:rsidP="00686ACE">
      <w:pPr>
        <w:ind w:firstLine="480"/>
        <w:rPr>
          <w:rFonts w:ascii="Cambria" w:hAnsi="Cambria"/>
        </w:rPr>
      </w:pPr>
    </w:p>
    <w:p w14:paraId="687E055E"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哲学体系</w:t>
      </w:r>
      <w:r w:rsidRPr="00C47D68">
        <w:rPr>
          <w:rFonts w:ascii="Cambria" w:hAnsi="Cambria" w:hint="eastAsia"/>
        </w:rPr>
        <w:t xml:space="preserve"> | </w:t>
      </w:r>
      <w:r w:rsidRPr="00C47D68">
        <w:rPr>
          <w:rFonts w:ascii="Cambria" w:hAnsi="Cambria" w:hint="eastAsia"/>
        </w:rPr>
        <w:t>核心视觉元素（</w:t>
      </w:r>
      <w:r w:rsidRPr="00C47D68">
        <w:rPr>
          <w:rFonts w:ascii="Cambria" w:hAnsi="Cambria" w:hint="eastAsia"/>
        </w:rPr>
        <w:t>AI</w:t>
      </w:r>
      <w:r w:rsidRPr="00C47D68">
        <w:rPr>
          <w:rFonts w:ascii="Cambria" w:hAnsi="Cambria" w:hint="eastAsia"/>
        </w:rPr>
        <w:t>必须线条化）</w:t>
      </w:r>
      <w:r w:rsidRPr="00C47D68">
        <w:rPr>
          <w:rFonts w:ascii="Cambria" w:hAnsi="Cambria" w:hint="eastAsia"/>
        </w:rPr>
        <w:t xml:space="preserve"> | </w:t>
      </w:r>
      <w:r w:rsidRPr="00C47D68">
        <w:rPr>
          <w:rFonts w:ascii="Cambria" w:hAnsi="Cambria" w:hint="eastAsia"/>
        </w:rPr>
        <w:t>人物描述限定（</w:t>
      </w:r>
      <w:r w:rsidRPr="00C47D68">
        <w:rPr>
          <w:rFonts w:ascii="Cambria" w:hAnsi="Cambria" w:hint="eastAsia"/>
        </w:rPr>
        <w:t>AI</w:t>
      </w:r>
      <w:r w:rsidRPr="00C47D68">
        <w:rPr>
          <w:rFonts w:ascii="Cambria" w:hAnsi="Cambria" w:hint="eastAsia"/>
        </w:rPr>
        <w:t>生成人物时必须使用）</w:t>
      </w:r>
      <w:r w:rsidRPr="00C47D68">
        <w:rPr>
          <w:rFonts w:ascii="Cambria" w:hAnsi="Cambria" w:hint="eastAsia"/>
        </w:rPr>
        <w:t xml:space="preserve"> |</w:t>
      </w:r>
    </w:p>
    <w:p w14:paraId="45A0DBE3" w14:textId="77777777" w:rsidR="00686ACE" w:rsidRPr="00C47D68" w:rsidRDefault="00686ACE" w:rsidP="00686ACE">
      <w:pPr>
        <w:ind w:firstLine="480"/>
        <w:rPr>
          <w:rFonts w:ascii="Cambria" w:hAnsi="Cambria"/>
        </w:rPr>
      </w:pPr>
      <w:r w:rsidRPr="00C47D68">
        <w:rPr>
          <w:rFonts w:ascii="Cambria" w:hAnsi="Cambria" w:hint="eastAsia"/>
        </w:rPr>
        <w:t>| :--- | :--- | :--- |</w:t>
      </w:r>
    </w:p>
    <w:p w14:paraId="47206D27"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中国古哲</w:t>
      </w:r>
      <w:r w:rsidRPr="00C47D68">
        <w:rPr>
          <w:rFonts w:ascii="Cambria" w:hAnsi="Cambria" w:hint="eastAsia"/>
        </w:rPr>
        <w:t xml:space="preserve"> | </w:t>
      </w:r>
      <w:r w:rsidRPr="00C47D68">
        <w:rPr>
          <w:rFonts w:ascii="Cambria" w:hAnsi="Cambria" w:hint="eastAsia"/>
        </w:rPr>
        <w:t>太极图</w:t>
      </w:r>
      <w:r w:rsidRPr="00C47D68">
        <w:rPr>
          <w:rFonts w:ascii="Cambria" w:hAnsi="Cambria" w:hint="eastAsia"/>
        </w:rPr>
        <w:t xml:space="preserve"> </w:t>
      </w:r>
      <w:r w:rsidRPr="00C47D68">
        <w:rPr>
          <w:rFonts w:ascii="Cambria" w:hAnsi="Cambria" w:hint="eastAsia"/>
        </w:rPr>
        <w:t>仁爱之环</w:t>
      </w:r>
      <w:r w:rsidRPr="00C47D68">
        <w:rPr>
          <w:rFonts w:ascii="Cambria" w:hAnsi="Cambria" w:hint="eastAsia"/>
        </w:rPr>
        <w:t xml:space="preserve"> </w:t>
      </w:r>
      <w:r w:rsidRPr="00C47D68">
        <w:rPr>
          <w:rFonts w:ascii="Cambria" w:hAnsi="Cambria" w:hint="eastAsia"/>
        </w:rPr>
        <w:t>八卦阵</w:t>
      </w:r>
      <w:r w:rsidRPr="00C47D68">
        <w:rPr>
          <w:rFonts w:ascii="Cambria" w:hAnsi="Cambria" w:hint="eastAsia"/>
        </w:rPr>
        <w:t xml:space="preserve"> </w:t>
      </w:r>
      <w:r w:rsidRPr="00C47D68">
        <w:rPr>
          <w:rFonts w:ascii="Cambria" w:hAnsi="Cambria" w:hint="eastAsia"/>
        </w:rPr>
        <w:t>游龙纹</w:t>
      </w:r>
      <w:r w:rsidRPr="00C47D68">
        <w:rPr>
          <w:rFonts w:ascii="Cambria" w:hAnsi="Cambria" w:hint="eastAsia"/>
        </w:rPr>
        <w:t xml:space="preserve"> </w:t>
      </w:r>
      <w:r w:rsidRPr="00C47D68">
        <w:rPr>
          <w:rFonts w:ascii="Cambria" w:hAnsi="Cambria" w:hint="eastAsia"/>
        </w:rPr>
        <w:t>道德之山</w:t>
      </w:r>
      <w:r w:rsidRPr="00C47D68">
        <w:rPr>
          <w:rFonts w:ascii="Cambria" w:hAnsi="Cambria" w:hint="eastAsia"/>
        </w:rPr>
        <w:t xml:space="preserve"> | </w:t>
      </w:r>
      <w:r>
        <w:rPr>
          <w:rFonts w:ascii="Cambria" w:hAnsi="Cambria" w:hint="eastAsia"/>
        </w:rPr>
        <w:t>{</w:t>
      </w:r>
      <w:r>
        <w:rPr>
          <w:rFonts w:ascii="Cambria" w:hAnsi="Cambria" w:hint="eastAsia"/>
        </w:rPr>
        <w:t>时代：中国古代</w:t>
      </w:r>
      <w:r>
        <w:rPr>
          <w:rFonts w:ascii="Cambria" w:hAnsi="Cambria" w:hint="eastAsia"/>
        </w:rPr>
        <w:t>/</w:t>
      </w:r>
      <w:r>
        <w:rPr>
          <w:rFonts w:ascii="Cambria" w:hAnsi="Cambria" w:hint="eastAsia"/>
        </w:rPr>
        <w:t>现代</w:t>
      </w:r>
      <w:r>
        <w:rPr>
          <w:rFonts w:ascii="Cambria" w:hAnsi="Cambria" w:hint="eastAsia"/>
        </w:rPr>
        <w:t>}</w:t>
      </w:r>
      <w:r>
        <w:rPr>
          <w:rFonts w:ascii="Cambria" w:hAnsi="Cambria" w:hint="eastAsia"/>
        </w:rPr>
        <w:t>穿着</w:t>
      </w:r>
      <w:r>
        <w:rPr>
          <w:rFonts w:ascii="Cambria" w:hAnsi="Cambria" w:hint="eastAsia"/>
        </w:rPr>
        <w:t>{</w:t>
      </w:r>
      <w:r>
        <w:rPr>
          <w:rFonts w:ascii="Cambria" w:hAnsi="Cambria" w:hint="eastAsia"/>
        </w:rPr>
        <w:t>服饰</w:t>
      </w:r>
      <w:r>
        <w:rPr>
          <w:rFonts w:ascii="Cambria" w:hAnsi="Cambria" w:hint="eastAsia"/>
        </w:rPr>
        <w:t>}</w:t>
      </w:r>
      <w:r>
        <w:rPr>
          <w:rFonts w:ascii="Cambria" w:hAnsi="Cambria" w:hint="eastAsia"/>
        </w:rPr>
        <w:t>的</w:t>
      </w:r>
      <w:r>
        <w:rPr>
          <w:rFonts w:ascii="Cambria" w:hAnsi="Cambria" w:hint="eastAsia"/>
        </w:rPr>
        <w:t>{</w:t>
      </w:r>
      <w:r>
        <w:rPr>
          <w:rFonts w:ascii="Cambria" w:hAnsi="Cambria" w:hint="eastAsia"/>
        </w:rPr>
        <w:t>性别：</w:t>
      </w:r>
      <w:r w:rsidRPr="00C47D68">
        <w:rPr>
          <w:rFonts w:ascii="Cambria" w:hAnsi="Cambria" w:hint="eastAsia"/>
        </w:rPr>
        <w:t>男性</w:t>
      </w:r>
      <w:r w:rsidRPr="00C47D68">
        <w:rPr>
          <w:rFonts w:ascii="Cambria" w:hAnsi="Cambria" w:hint="eastAsia"/>
        </w:rPr>
        <w:t>/</w:t>
      </w:r>
      <w:r w:rsidRPr="00C47D68">
        <w:rPr>
          <w:rFonts w:ascii="Cambria" w:hAnsi="Cambria" w:hint="eastAsia"/>
        </w:rPr>
        <w:t>女性</w:t>
      </w:r>
      <w:r>
        <w:rPr>
          <w:rFonts w:ascii="Cambria" w:hAnsi="Cambria" w:hint="eastAsia"/>
        </w:rPr>
        <w:t>}{</w:t>
      </w:r>
      <w:r>
        <w:rPr>
          <w:rFonts w:ascii="Cambria" w:hAnsi="Cambria" w:hint="eastAsia"/>
        </w:rPr>
        <w:t>身份：</w:t>
      </w:r>
      <w:r w:rsidRPr="00C47D68">
        <w:rPr>
          <w:rFonts w:ascii="Cambria" w:hAnsi="Cambria" w:hint="eastAsia"/>
        </w:rPr>
        <w:t>贵族</w:t>
      </w:r>
      <w:r w:rsidRPr="00C47D68">
        <w:rPr>
          <w:rFonts w:ascii="Cambria" w:hAnsi="Cambria" w:hint="eastAsia"/>
        </w:rPr>
        <w:t>/</w:t>
      </w:r>
      <w:r w:rsidRPr="00C47D68">
        <w:rPr>
          <w:rFonts w:ascii="Cambria" w:hAnsi="Cambria" w:hint="eastAsia"/>
        </w:rPr>
        <w:t>道家隐士</w:t>
      </w:r>
      <w:r>
        <w:rPr>
          <w:rFonts w:ascii="Cambria" w:hAnsi="Cambria" w:hint="eastAsia"/>
        </w:rPr>
        <w:t>/</w:t>
      </w:r>
      <w:r>
        <w:rPr>
          <w:rFonts w:ascii="Cambria" w:hAnsi="Cambria" w:hint="eastAsia"/>
        </w:rPr>
        <w:t>帝王等</w:t>
      </w:r>
      <w:r>
        <w:rPr>
          <w:rFonts w:ascii="Cambria" w:hAnsi="Cambria" w:hint="eastAsia"/>
        </w:rPr>
        <w:t>}</w:t>
      </w:r>
      <w:r w:rsidRPr="00C47D68">
        <w:rPr>
          <w:rFonts w:ascii="Cambria" w:hAnsi="Cambria" w:hint="eastAsia"/>
        </w:rPr>
        <w:t>|</w:t>
      </w:r>
    </w:p>
    <w:p w14:paraId="42085B44"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西方古哲</w:t>
      </w:r>
      <w:r w:rsidRPr="00C47D68">
        <w:rPr>
          <w:rFonts w:ascii="Cambria" w:hAnsi="Cambria" w:hint="eastAsia"/>
        </w:rPr>
        <w:t xml:space="preserve"> | </w:t>
      </w:r>
      <w:r w:rsidRPr="00C47D68">
        <w:rPr>
          <w:rFonts w:ascii="Cambria" w:hAnsi="Cambria" w:hint="eastAsia"/>
        </w:rPr>
        <w:t>理念之光</w:t>
      </w:r>
      <w:r w:rsidRPr="00C47D68">
        <w:rPr>
          <w:rFonts w:ascii="Cambria" w:hAnsi="Cambria" w:hint="eastAsia"/>
        </w:rPr>
        <w:t xml:space="preserve"> </w:t>
      </w:r>
      <w:r w:rsidRPr="00C47D68">
        <w:rPr>
          <w:rFonts w:ascii="Cambria" w:hAnsi="Cambria" w:hint="eastAsia"/>
        </w:rPr>
        <w:t>几何体</w:t>
      </w:r>
      <w:r w:rsidRPr="00C47D68">
        <w:rPr>
          <w:rFonts w:ascii="Cambria" w:hAnsi="Cambria" w:hint="eastAsia"/>
        </w:rPr>
        <w:t xml:space="preserve"> </w:t>
      </w:r>
      <w:r w:rsidRPr="00C47D68">
        <w:rPr>
          <w:rFonts w:ascii="Cambria" w:hAnsi="Cambria" w:hint="eastAsia"/>
        </w:rPr>
        <w:t>逻辑树</w:t>
      </w:r>
      <w:r w:rsidRPr="00C47D68">
        <w:rPr>
          <w:rFonts w:ascii="Cambria" w:hAnsi="Cambria" w:hint="eastAsia"/>
        </w:rPr>
        <w:t xml:space="preserve"> </w:t>
      </w:r>
      <w:r w:rsidRPr="00C47D68">
        <w:rPr>
          <w:rFonts w:ascii="Cambria" w:hAnsi="Cambria" w:hint="eastAsia"/>
        </w:rPr>
        <w:t>伦理天平</w:t>
      </w:r>
      <w:r w:rsidRPr="00C47D68">
        <w:rPr>
          <w:rFonts w:ascii="Cambria" w:hAnsi="Cambria" w:hint="eastAsia"/>
        </w:rPr>
        <w:t xml:space="preserve"> </w:t>
      </w:r>
      <w:r w:rsidRPr="00C47D68">
        <w:rPr>
          <w:rFonts w:ascii="Cambria" w:hAnsi="Cambria" w:hint="eastAsia"/>
        </w:rPr>
        <w:t>洞穴入口</w:t>
      </w:r>
      <w:r w:rsidRPr="00C47D68">
        <w:rPr>
          <w:rFonts w:ascii="Cambria" w:hAnsi="Cambria" w:hint="eastAsia"/>
        </w:rPr>
        <w:t xml:space="preserve"> | </w:t>
      </w:r>
      <w:r>
        <w:rPr>
          <w:rFonts w:ascii="Cambria" w:hAnsi="Cambria" w:hint="eastAsia"/>
        </w:rPr>
        <w:t>{</w:t>
      </w:r>
      <w:r>
        <w:rPr>
          <w:rFonts w:ascii="Cambria" w:hAnsi="Cambria" w:hint="eastAsia"/>
        </w:rPr>
        <w:t>时代：</w:t>
      </w:r>
      <w:r w:rsidRPr="00C47D68">
        <w:rPr>
          <w:rFonts w:ascii="Cambria" w:hAnsi="Cambria" w:hint="eastAsia"/>
        </w:rPr>
        <w:t>古希腊时期</w:t>
      </w:r>
      <w:r>
        <w:rPr>
          <w:rFonts w:ascii="Cambria" w:hAnsi="Cambria" w:hint="eastAsia"/>
        </w:rPr>
        <w:t>/</w:t>
      </w:r>
      <w:r>
        <w:rPr>
          <w:rFonts w:ascii="Cambria" w:hAnsi="Cambria" w:hint="eastAsia"/>
        </w:rPr>
        <w:t>中世纪</w:t>
      </w:r>
      <w:r>
        <w:rPr>
          <w:rFonts w:ascii="Cambria" w:hAnsi="Cambria" w:hint="eastAsia"/>
        </w:rPr>
        <w:t>/</w:t>
      </w:r>
      <w:r>
        <w:rPr>
          <w:rFonts w:ascii="Cambria" w:hAnsi="Cambria" w:hint="eastAsia"/>
        </w:rPr>
        <w:t>现代等</w:t>
      </w:r>
      <w:r>
        <w:rPr>
          <w:rFonts w:ascii="Cambria" w:hAnsi="Cambria" w:hint="eastAsia"/>
        </w:rPr>
        <w:t>}</w:t>
      </w:r>
      <w:r>
        <w:rPr>
          <w:rFonts w:ascii="Cambria" w:hAnsi="Cambria" w:hint="eastAsia"/>
        </w:rPr>
        <w:t>穿着</w:t>
      </w:r>
      <w:r>
        <w:rPr>
          <w:rFonts w:ascii="Cambria" w:hAnsi="Cambria" w:hint="eastAsia"/>
        </w:rPr>
        <w:t>{</w:t>
      </w:r>
      <w:r>
        <w:rPr>
          <w:rFonts w:ascii="Cambria" w:hAnsi="Cambria" w:hint="eastAsia"/>
        </w:rPr>
        <w:t>服饰</w:t>
      </w:r>
      <w:r>
        <w:rPr>
          <w:rFonts w:ascii="Cambria" w:hAnsi="Cambria" w:hint="eastAsia"/>
        </w:rPr>
        <w:t>}</w:t>
      </w:r>
      <w:r>
        <w:rPr>
          <w:rFonts w:ascii="Cambria" w:hAnsi="Cambria" w:hint="eastAsia"/>
        </w:rPr>
        <w:t>的</w:t>
      </w:r>
      <w:r>
        <w:rPr>
          <w:rFonts w:ascii="Cambria" w:hAnsi="Cambria" w:hint="eastAsia"/>
        </w:rPr>
        <w:t>{</w:t>
      </w:r>
      <w:r>
        <w:rPr>
          <w:rFonts w:ascii="Cambria" w:hAnsi="Cambria" w:hint="eastAsia"/>
        </w:rPr>
        <w:t>性别：</w:t>
      </w:r>
      <w:r w:rsidRPr="00C47D68">
        <w:rPr>
          <w:rFonts w:ascii="Cambria" w:hAnsi="Cambria" w:hint="eastAsia"/>
        </w:rPr>
        <w:t>男性</w:t>
      </w:r>
      <w:r w:rsidRPr="00C47D68">
        <w:rPr>
          <w:rFonts w:ascii="Cambria" w:hAnsi="Cambria" w:hint="eastAsia"/>
        </w:rPr>
        <w:t>/</w:t>
      </w:r>
      <w:r w:rsidRPr="00C47D68">
        <w:rPr>
          <w:rFonts w:ascii="Cambria" w:hAnsi="Cambria" w:hint="eastAsia"/>
        </w:rPr>
        <w:t>女性</w:t>
      </w:r>
      <w:r>
        <w:rPr>
          <w:rFonts w:ascii="Cambria" w:hAnsi="Cambria" w:hint="eastAsia"/>
        </w:rPr>
        <w:t>}{</w:t>
      </w:r>
      <w:r>
        <w:rPr>
          <w:rFonts w:ascii="Cambria" w:hAnsi="Cambria" w:hint="eastAsia"/>
        </w:rPr>
        <w:t>身份：</w:t>
      </w:r>
      <w:r w:rsidRPr="00C47D68">
        <w:rPr>
          <w:rFonts w:ascii="Cambria" w:hAnsi="Cambria" w:hint="eastAsia"/>
        </w:rPr>
        <w:t>贵族</w:t>
      </w:r>
      <w:r w:rsidRPr="00C47D68">
        <w:rPr>
          <w:rFonts w:ascii="Cambria" w:hAnsi="Cambria" w:hint="eastAsia"/>
        </w:rPr>
        <w:t>/</w:t>
      </w:r>
      <w:r w:rsidRPr="00C47D68">
        <w:rPr>
          <w:rFonts w:ascii="Cambria" w:hAnsi="Cambria" w:hint="eastAsia"/>
        </w:rPr>
        <w:t>智者</w:t>
      </w:r>
      <w:r>
        <w:rPr>
          <w:rFonts w:ascii="Cambria" w:hAnsi="Cambria" w:hint="eastAsia"/>
        </w:rPr>
        <w:t>/</w:t>
      </w:r>
      <w:r>
        <w:rPr>
          <w:rFonts w:ascii="Cambria" w:hAnsi="Cambria" w:hint="eastAsia"/>
        </w:rPr>
        <w:t>学者等</w:t>
      </w:r>
      <w:r>
        <w:rPr>
          <w:rFonts w:ascii="Cambria" w:hAnsi="Cambria" w:hint="eastAsia"/>
        </w:rPr>
        <w:t>}</w:t>
      </w:r>
      <w:r w:rsidRPr="00C47D68">
        <w:rPr>
          <w:rFonts w:ascii="Cambria" w:hAnsi="Cambria" w:hint="eastAsia"/>
        </w:rPr>
        <w:t>|</w:t>
      </w:r>
    </w:p>
    <w:p w14:paraId="55A22155"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现代哲学</w:t>
      </w:r>
      <w:r w:rsidRPr="00C47D68">
        <w:rPr>
          <w:rFonts w:ascii="Cambria" w:hAnsi="Cambria" w:hint="eastAsia"/>
        </w:rPr>
        <w:t xml:space="preserve"> | </w:t>
      </w:r>
      <w:r w:rsidRPr="00C47D68">
        <w:rPr>
          <w:rFonts w:ascii="Cambria" w:hAnsi="Cambria" w:hint="eastAsia"/>
        </w:rPr>
        <w:t>自由之翼</w:t>
      </w:r>
      <w:r w:rsidRPr="00C47D68">
        <w:rPr>
          <w:rFonts w:ascii="Cambria" w:hAnsi="Cambria" w:hint="eastAsia"/>
        </w:rPr>
        <w:t xml:space="preserve"> </w:t>
      </w:r>
      <w:r w:rsidRPr="00C47D68">
        <w:rPr>
          <w:rFonts w:ascii="Cambria" w:hAnsi="Cambria" w:hint="eastAsia"/>
        </w:rPr>
        <w:t>选择之门</w:t>
      </w:r>
      <w:r w:rsidRPr="00C47D68">
        <w:rPr>
          <w:rFonts w:ascii="Cambria" w:hAnsi="Cambria" w:hint="eastAsia"/>
        </w:rPr>
        <w:t xml:space="preserve"> </w:t>
      </w:r>
      <w:r w:rsidRPr="00C47D68">
        <w:rPr>
          <w:rFonts w:ascii="Cambria" w:hAnsi="Cambria" w:hint="eastAsia"/>
        </w:rPr>
        <w:t>迷宫</w:t>
      </w:r>
      <w:r w:rsidRPr="00C47D68">
        <w:rPr>
          <w:rFonts w:ascii="Cambria" w:hAnsi="Cambria" w:hint="eastAsia"/>
        </w:rPr>
        <w:t xml:space="preserve"> </w:t>
      </w:r>
      <w:r w:rsidRPr="00C47D68">
        <w:rPr>
          <w:rFonts w:ascii="Cambria" w:hAnsi="Cambria" w:hint="eastAsia"/>
        </w:rPr>
        <w:t>钟摆</w:t>
      </w:r>
      <w:r w:rsidRPr="00C47D68">
        <w:rPr>
          <w:rFonts w:ascii="Cambria" w:hAnsi="Cambria" w:hint="eastAsia"/>
        </w:rPr>
        <w:t xml:space="preserve"> </w:t>
      </w:r>
      <w:r w:rsidRPr="00C47D68">
        <w:rPr>
          <w:rFonts w:ascii="Cambria" w:hAnsi="Cambria" w:hint="eastAsia"/>
        </w:rPr>
        <w:t>代码流</w:t>
      </w:r>
      <w:r w:rsidRPr="00C47D68">
        <w:rPr>
          <w:rFonts w:ascii="Cambria" w:hAnsi="Cambria" w:hint="eastAsia"/>
        </w:rPr>
        <w:t xml:space="preserve"> </w:t>
      </w:r>
      <w:r w:rsidRPr="00C47D68">
        <w:rPr>
          <w:rFonts w:ascii="Cambria" w:hAnsi="Cambria" w:hint="eastAsia"/>
        </w:rPr>
        <w:t>意义之光</w:t>
      </w:r>
      <w:r w:rsidRPr="00C47D68">
        <w:rPr>
          <w:rFonts w:ascii="Cambria" w:hAnsi="Cambria" w:hint="eastAsia"/>
        </w:rPr>
        <w:t xml:space="preserve"> | </w:t>
      </w:r>
      <w:r w:rsidRPr="00C47D68">
        <w:rPr>
          <w:rFonts w:ascii="Cambria" w:hAnsi="Cambria" w:hint="eastAsia"/>
        </w:rPr>
        <w:t>现代（未来感）</w:t>
      </w:r>
      <w:r w:rsidRPr="00C47D68">
        <w:rPr>
          <w:rFonts w:ascii="Cambria" w:hAnsi="Cambria" w:hint="eastAsia"/>
        </w:rPr>
        <w:t xml:space="preserve"> </w:t>
      </w:r>
      <w:r>
        <w:rPr>
          <w:rFonts w:ascii="Cambria" w:hAnsi="Cambria" w:hint="eastAsia"/>
        </w:rPr>
        <w:t>穿着</w:t>
      </w:r>
      <w:r>
        <w:rPr>
          <w:rFonts w:ascii="Cambria" w:hAnsi="Cambria" w:hint="eastAsia"/>
        </w:rPr>
        <w:t>{</w:t>
      </w:r>
      <w:r>
        <w:rPr>
          <w:rFonts w:ascii="Cambria" w:hAnsi="Cambria" w:hint="eastAsia"/>
        </w:rPr>
        <w:t>服饰</w:t>
      </w:r>
      <w:r>
        <w:rPr>
          <w:rFonts w:ascii="Cambria" w:hAnsi="Cambria" w:hint="eastAsia"/>
        </w:rPr>
        <w:t>}</w:t>
      </w:r>
      <w:r>
        <w:rPr>
          <w:rFonts w:ascii="Cambria" w:hAnsi="Cambria" w:hint="eastAsia"/>
        </w:rPr>
        <w:t>的</w:t>
      </w:r>
      <w:r>
        <w:rPr>
          <w:rFonts w:ascii="Cambria" w:hAnsi="Cambria" w:hint="eastAsia"/>
        </w:rPr>
        <w:t>{</w:t>
      </w:r>
      <w:r>
        <w:rPr>
          <w:rFonts w:ascii="Cambria" w:hAnsi="Cambria" w:hint="eastAsia"/>
        </w:rPr>
        <w:t>性别：</w:t>
      </w:r>
      <w:r w:rsidRPr="00C47D68">
        <w:rPr>
          <w:rFonts w:ascii="Cambria" w:hAnsi="Cambria" w:hint="eastAsia"/>
        </w:rPr>
        <w:t>男性</w:t>
      </w:r>
      <w:r w:rsidRPr="00C47D68">
        <w:rPr>
          <w:rFonts w:ascii="Cambria" w:hAnsi="Cambria" w:hint="eastAsia"/>
        </w:rPr>
        <w:t>/</w:t>
      </w:r>
      <w:r w:rsidRPr="00C47D68">
        <w:rPr>
          <w:rFonts w:ascii="Cambria" w:hAnsi="Cambria" w:hint="eastAsia"/>
        </w:rPr>
        <w:t>女性</w:t>
      </w:r>
      <w:r>
        <w:rPr>
          <w:rFonts w:ascii="Cambria" w:hAnsi="Cambria" w:hint="eastAsia"/>
        </w:rPr>
        <w:t>}{</w:t>
      </w:r>
      <w:r>
        <w:rPr>
          <w:rFonts w:ascii="Cambria" w:hAnsi="Cambria" w:hint="eastAsia"/>
        </w:rPr>
        <w:t>身份：</w:t>
      </w:r>
      <w:r w:rsidRPr="00C47D68">
        <w:rPr>
          <w:rFonts w:ascii="Cambria" w:hAnsi="Cambria" w:hint="eastAsia"/>
        </w:rPr>
        <w:t>研究员</w:t>
      </w:r>
      <w:r w:rsidRPr="00C47D68">
        <w:rPr>
          <w:rFonts w:ascii="Cambria" w:hAnsi="Cambria" w:hint="eastAsia"/>
        </w:rPr>
        <w:t>/</w:t>
      </w:r>
      <w:r>
        <w:rPr>
          <w:rFonts w:ascii="Cambria" w:hAnsi="Cambria" w:hint="eastAsia"/>
        </w:rPr>
        <w:t>商人</w:t>
      </w:r>
      <w:r>
        <w:rPr>
          <w:rFonts w:ascii="Cambria" w:hAnsi="Cambria" w:hint="eastAsia"/>
        </w:rPr>
        <w:t>/</w:t>
      </w:r>
      <w:r>
        <w:rPr>
          <w:rFonts w:ascii="Cambria" w:hAnsi="Cambria" w:hint="eastAsia"/>
        </w:rPr>
        <w:t>学者等</w:t>
      </w:r>
      <w:r>
        <w:rPr>
          <w:rFonts w:ascii="Cambria" w:hAnsi="Cambria" w:hint="eastAsia"/>
        </w:rPr>
        <w:t>}</w:t>
      </w:r>
      <w:r w:rsidRPr="00C47D68">
        <w:rPr>
          <w:rFonts w:ascii="Cambria" w:hAnsi="Cambria" w:hint="eastAsia"/>
        </w:rPr>
        <w:t>|</w:t>
      </w:r>
    </w:p>
    <w:p w14:paraId="47E5ADB8" w14:textId="77777777" w:rsidR="00686ACE" w:rsidRPr="00C47D68" w:rsidRDefault="00686ACE" w:rsidP="00686ACE">
      <w:pPr>
        <w:ind w:firstLine="480"/>
        <w:rPr>
          <w:rFonts w:ascii="Cambria" w:hAnsi="Cambria"/>
        </w:rPr>
      </w:pPr>
    </w:p>
    <w:p w14:paraId="51463EA4" w14:textId="77777777" w:rsidR="00686ACE" w:rsidRPr="00C47D68" w:rsidRDefault="00686ACE" w:rsidP="00686ACE">
      <w:pPr>
        <w:ind w:firstLine="480"/>
        <w:rPr>
          <w:rFonts w:ascii="Cambria" w:hAnsi="Cambria"/>
        </w:rPr>
      </w:pPr>
      <w:r w:rsidRPr="00C47D68">
        <w:rPr>
          <w:rFonts w:ascii="Cambria" w:hAnsi="Cambria" w:hint="eastAsia"/>
        </w:rPr>
        <w:t xml:space="preserve">### C. </w:t>
      </w:r>
      <w:r w:rsidRPr="00C47D68">
        <w:rPr>
          <w:rFonts w:ascii="Cambria" w:hAnsi="Cambria" w:hint="eastAsia"/>
        </w:rPr>
        <w:t>意境构图与空间逻辑词库</w:t>
      </w:r>
      <w:r>
        <w:rPr>
          <w:rFonts w:ascii="Cambria" w:hAnsi="Cambria" w:hint="eastAsia"/>
        </w:rPr>
        <w:t>参考示例</w:t>
      </w:r>
    </w:p>
    <w:p w14:paraId="0EDDE868" w14:textId="77777777" w:rsidR="00686ACE" w:rsidRPr="00C47D68" w:rsidRDefault="00686ACE" w:rsidP="00686ACE">
      <w:pPr>
        <w:ind w:firstLine="480"/>
        <w:rPr>
          <w:rFonts w:ascii="Cambria" w:hAnsi="Cambria"/>
        </w:rPr>
      </w:pPr>
      <w:r w:rsidRPr="00C47D68">
        <w:rPr>
          <w:rFonts w:ascii="Cambria" w:hAnsi="Cambria" w:hint="eastAsia"/>
        </w:rPr>
        <w:t>规则：</w:t>
      </w:r>
      <w:r w:rsidRPr="00C47D68">
        <w:rPr>
          <w:rFonts w:ascii="Cambria" w:hAnsi="Cambria" w:hint="eastAsia"/>
        </w:rPr>
        <w:t>AI</w:t>
      </w:r>
      <w:r w:rsidRPr="00C47D68">
        <w:rPr>
          <w:rFonts w:ascii="Cambria" w:hAnsi="Cambria" w:hint="eastAsia"/>
        </w:rPr>
        <w:t>必须确保意境由构图和动态主导。</w:t>
      </w:r>
    </w:p>
    <w:p w14:paraId="7229948D" w14:textId="77777777" w:rsidR="00686ACE" w:rsidRPr="00C47D68" w:rsidRDefault="00686ACE" w:rsidP="00686ACE">
      <w:pPr>
        <w:ind w:firstLine="480"/>
        <w:rPr>
          <w:rFonts w:ascii="Cambria" w:hAnsi="Cambria"/>
        </w:rPr>
      </w:pPr>
    </w:p>
    <w:p w14:paraId="4034DCF5"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意境类型</w:t>
      </w:r>
      <w:r w:rsidRPr="00C47D68">
        <w:rPr>
          <w:rFonts w:ascii="Cambria" w:hAnsi="Cambria" w:hint="eastAsia"/>
        </w:rPr>
        <w:t xml:space="preserve"> | </w:t>
      </w:r>
      <w:r w:rsidRPr="00C47D68">
        <w:rPr>
          <w:rFonts w:ascii="Cambria" w:hAnsi="Cambria" w:hint="eastAsia"/>
        </w:rPr>
        <w:t>核心空间指令（用于元素关系</w:t>
      </w:r>
      <w:r w:rsidRPr="00C47D68">
        <w:rPr>
          <w:rFonts w:ascii="Cambria" w:hAnsi="Cambria" w:hint="eastAsia"/>
        </w:rPr>
        <w:t>/</w:t>
      </w:r>
      <w:r w:rsidRPr="00C47D68">
        <w:rPr>
          <w:rFonts w:ascii="Cambria" w:hAnsi="Cambria" w:hint="eastAsia"/>
        </w:rPr>
        <w:t>排版）</w:t>
      </w:r>
      <w:r w:rsidRPr="00C47D68">
        <w:rPr>
          <w:rFonts w:ascii="Cambria" w:hAnsi="Cambria" w:hint="eastAsia"/>
        </w:rPr>
        <w:t xml:space="preserve"> | </w:t>
      </w:r>
      <w:r w:rsidRPr="00C47D68">
        <w:rPr>
          <w:rFonts w:ascii="Cambria" w:hAnsi="Cambria" w:hint="eastAsia"/>
        </w:rPr>
        <w:t>动态词汇（</w:t>
      </w:r>
      <w:r w:rsidRPr="00C47D68">
        <w:rPr>
          <w:rFonts w:ascii="Cambria" w:hAnsi="Cambria" w:hint="eastAsia"/>
        </w:rPr>
        <w:t>AI</w:t>
      </w:r>
      <w:r w:rsidRPr="00C47D68">
        <w:rPr>
          <w:rFonts w:ascii="Cambria" w:hAnsi="Cambria" w:hint="eastAsia"/>
        </w:rPr>
        <w:t>必须包含至少一个）</w:t>
      </w:r>
      <w:r w:rsidRPr="00C47D68">
        <w:rPr>
          <w:rFonts w:ascii="Cambria" w:hAnsi="Cambria" w:hint="eastAsia"/>
        </w:rPr>
        <w:t xml:space="preserve"> |</w:t>
      </w:r>
    </w:p>
    <w:p w14:paraId="470D8708" w14:textId="77777777" w:rsidR="00686ACE" w:rsidRPr="00C47D68" w:rsidRDefault="00686ACE" w:rsidP="00686ACE">
      <w:pPr>
        <w:ind w:firstLine="480"/>
        <w:rPr>
          <w:rFonts w:ascii="Cambria" w:hAnsi="Cambria"/>
        </w:rPr>
      </w:pPr>
      <w:r w:rsidRPr="00C47D68">
        <w:rPr>
          <w:rFonts w:ascii="Cambria" w:hAnsi="Cambria" w:hint="eastAsia"/>
        </w:rPr>
        <w:t>| :--- | :--- | :--- |</w:t>
      </w:r>
    </w:p>
    <w:p w14:paraId="6D022A8D" w14:textId="77777777" w:rsidR="00686ACE" w:rsidRPr="00C47D68" w:rsidRDefault="00686ACE" w:rsidP="00686ACE">
      <w:pPr>
        <w:ind w:firstLine="480"/>
        <w:rPr>
          <w:rFonts w:ascii="Cambria" w:hAnsi="Cambria"/>
        </w:rPr>
      </w:pPr>
      <w:r w:rsidRPr="00C47D68">
        <w:rPr>
          <w:rFonts w:ascii="Cambria" w:hAnsi="Cambria" w:hint="eastAsia"/>
        </w:rPr>
        <w:lastRenderedPageBreak/>
        <w:t xml:space="preserve">| </w:t>
      </w:r>
      <w:r w:rsidRPr="00C47D68">
        <w:rPr>
          <w:rFonts w:ascii="Cambria" w:hAnsi="Cambria" w:hint="eastAsia"/>
        </w:rPr>
        <w:t>构图</w:t>
      </w:r>
      <w:r w:rsidRPr="00C47D68">
        <w:rPr>
          <w:rFonts w:ascii="Cambria" w:hAnsi="Cambria" w:hint="eastAsia"/>
        </w:rPr>
        <w:t>/</w:t>
      </w:r>
      <w:r w:rsidRPr="00C47D68">
        <w:rPr>
          <w:rFonts w:ascii="Cambria" w:hAnsi="Cambria" w:hint="eastAsia"/>
        </w:rPr>
        <w:t>关系</w:t>
      </w:r>
      <w:r w:rsidRPr="00C47D68">
        <w:rPr>
          <w:rFonts w:ascii="Cambria" w:hAnsi="Cambria" w:hint="eastAsia"/>
        </w:rPr>
        <w:t xml:space="preserve"> | </w:t>
      </w:r>
      <w:r w:rsidRPr="00C47D68">
        <w:rPr>
          <w:rFonts w:ascii="Cambria" w:hAnsi="Cambria" w:hint="eastAsia"/>
        </w:rPr>
        <w:t>对称构图</w:t>
      </w:r>
      <w:r w:rsidRPr="00C47D68">
        <w:rPr>
          <w:rFonts w:ascii="Cambria" w:hAnsi="Cambria" w:hint="eastAsia"/>
        </w:rPr>
        <w:t xml:space="preserve"> </w:t>
      </w:r>
      <w:r w:rsidRPr="00C47D68">
        <w:rPr>
          <w:rFonts w:ascii="Cambria" w:hAnsi="Cambria" w:hint="eastAsia"/>
        </w:rPr>
        <w:t>留白空间</w:t>
      </w:r>
      <w:r w:rsidRPr="00C47D68">
        <w:rPr>
          <w:rFonts w:ascii="Cambria" w:hAnsi="Cambria" w:hint="eastAsia"/>
        </w:rPr>
        <w:t xml:space="preserve"> </w:t>
      </w:r>
      <w:r w:rsidRPr="00C47D68">
        <w:rPr>
          <w:rFonts w:ascii="Cambria" w:hAnsi="Cambria" w:hint="eastAsia"/>
        </w:rPr>
        <w:t>几何分割</w:t>
      </w:r>
      <w:r w:rsidRPr="00C47D68">
        <w:rPr>
          <w:rFonts w:ascii="Cambria" w:hAnsi="Cambria" w:hint="eastAsia"/>
        </w:rPr>
        <w:t xml:space="preserve"> </w:t>
      </w:r>
      <w:r w:rsidRPr="00C47D68">
        <w:rPr>
          <w:rFonts w:ascii="Cambria" w:hAnsi="Cambria" w:hint="eastAsia"/>
        </w:rPr>
        <w:t>元素间因果关系</w:t>
      </w:r>
      <w:r w:rsidRPr="00C47D68">
        <w:rPr>
          <w:rFonts w:ascii="Cambria" w:hAnsi="Cambria" w:hint="eastAsia"/>
        </w:rPr>
        <w:t xml:space="preserve"> | </w:t>
      </w:r>
      <w:r w:rsidRPr="00C47D68">
        <w:rPr>
          <w:rFonts w:ascii="Cambria" w:hAnsi="Cambria" w:hint="eastAsia"/>
        </w:rPr>
        <w:t>（无）</w:t>
      </w:r>
      <w:r w:rsidRPr="00C47D68">
        <w:rPr>
          <w:rFonts w:ascii="Cambria" w:hAnsi="Cambria" w:hint="eastAsia"/>
        </w:rPr>
        <w:t xml:space="preserve"> |</w:t>
      </w:r>
    </w:p>
    <w:p w14:paraId="07274B9A"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视角</w:t>
      </w:r>
      <w:r w:rsidRPr="00C47D68">
        <w:rPr>
          <w:rFonts w:ascii="Cambria" w:hAnsi="Cambria" w:hint="eastAsia"/>
        </w:rPr>
        <w:t>/</w:t>
      </w:r>
      <w:r w:rsidRPr="00C47D68">
        <w:rPr>
          <w:rFonts w:ascii="Cambria" w:hAnsi="Cambria" w:hint="eastAsia"/>
        </w:rPr>
        <w:t>镜头</w:t>
      </w:r>
      <w:r w:rsidRPr="00C47D68">
        <w:rPr>
          <w:rFonts w:ascii="Cambria" w:hAnsi="Cambria" w:hint="eastAsia"/>
        </w:rPr>
        <w:t xml:space="preserve"> | </w:t>
      </w:r>
      <w:r w:rsidRPr="00C47D68">
        <w:rPr>
          <w:rFonts w:ascii="Cambria" w:hAnsi="Cambria" w:hint="eastAsia"/>
        </w:rPr>
        <w:t>俯视视角</w:t>
      </w:r>
      <w:r w:rsidRPr="00C47D68">
        <w:rPr>
          <w:rFonts w:ascii="Cambria" w:hAnsi="Cambria" w:hint="eastAsia"/>
        </w:rPr>
        <w:t xml:space="preserve"> </w:t>
      </w:r>
      <w:r w:rsidRPr="00C47D68">
        <w:rPr>
          <w:rFonts w:ascii="Cambria" w:hAnsi="Cambria" w:hint="eastAsia"/>
        </w:rPr>
        <w:t>低角度视角</w:t>
      </w:r>
      <w:r w:rsidRPr="00C47D68">
        <w:rPr>
          <w:rFonts w:ascii="Cambria" w:hAnsi="Cambria" w:hint="eastAsia"/>
        </w:rPr>
        <w:t xml:space="preserve"> </w:t>
      </w:r>
      <w:r w:rsidRPr="00C47D68">
        <w:rPr>
          <w:rFonts w:ascii="Cambria" w:hAnsi="Cambria" w:hint="eastAsia"/>
        </w:rPr>
        <w:t>广角镜头</w:t>
      </w:r>
      <w:r w:rsidRPr="00C47D68">
        <w:rPr>
          <w:rFonts w:ascii="Cambria" w:hAnsi="Cambria" w:hint="eastAsia"/>
        </w:rPr>
        <w:t xml:space="preserve"> </w:t>
      </w:r>
      <w:r w:rsidRPr="00C47D68">
        <w:rPr>
          <w:rFonts w:ascii="Cambria" w:hAnsi="Cambria" w:hint="eastAsia"/>
        </w:rPr>
        <w:t>特写镜头</w:t>
      </w:r>
      <w:r w:rsidRPr="00C47D68">
        <w:rPr>
          <w:rFonts w:ascii="Cambria" w:hAnsi="Cambria" w:hint="eastAsia"/>
        </w:rPr>
        <w:t xml:space="preserve"> | </w:t>
      </w:r>
      <w:r w:rsidRPr="00C47D68">
        <w:rPr>
          <w:rFonts w:ascii="Cambria" w:hAnsi="Cambria" w:hint="eastAsia"/>
        </w:rPr>
        <w:t>（无）</w:t>
      </w:r>
      <w:r w:rsidRPr="00C47D68">
        <w:rPr>
          <w:rFonts w:ascii="Cambria" w:hAnsi="Cambria" w:hint="eastAsia"/>
        </w:rPr>
        <w:t xml:space="preserve"> |</w:t>
      </w:r>
    </w:p>
    <w:p w14:paraId="098C0779"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动作</w:t>
      </w:r>
      <w:r w:rsidRPr="00C47D68">
        <w:rPr>
          <w:rFonts w:ascii="Cambria" w:hAnsi="Cambria" w:hint="eastAsia"/>
        </w:rPr>
        <w:t>/</w:t>
      </w:r>
      <w:r w:rsidRPr="00C47D68">
        <w:rPr>
          <w:rFonts w:ascii="Cambria" w:hAnsi="Cambria" w:hint="eastAsia"/>
        </w:rPr>
        <w:t>流动</w:t>
      </w:r>
      <w:r w:rsidRPr="00C47D68">
        <w:rPr>
          <w:rFonts w:ascii="Cambria" w:hAnsi="Cambria" w:hint="eastAsia"/>
        </w:rPr>
        <w:t xml:space="preserve"> | </w:t>
      </w:r>
      <w:r w:rsidRPr="00C47D68">
        <w:rPr>
          <w:rFonts w:ascii="Cambria" w:hAnsi="Cambria" w:hint="eastAsia"/>
        </w:rPr>
        <w:t>居中悬浮</w:t>
      </w:r>
      <w:r w:rsidRPr="00C47D68">
        <w:rPr>
          <w:rFonts w:ascii="Cambria" w:hAnsi="Cambria" w:hint="eastAsia"/>
        </w:rPr>
        <w:t xml:space="preserve"> </w:t>
      </w:r>
      <w:r w:rsidRPr="00C47D68">
        <w:rPr>
          <w:rFonts w:ascii="Cambria" w:hAnsi="Cambria" w:hint="eastAsia"/>
        </w:rPr>
        <w:t>螺旋环绕</w:t>
      </w:r>
      <w:r w:rsidRPr="00C47D68">
        <w:rPr>
          <w:rFonts w:ascii="Cambria" w:hAnsi="Cambria" w:hint="eastAsia"/>
        </w:rPr>
        <w:t xml:space="preserve"> </w:t>
      </w:r>
      <w:r w:rsidRPr="00C47D68">
        <w:rPr>
          <w:rFonts w:ascii="Cambria" w:hAnsi="Cambria" w:hint="eastAsia"/>
        </w:rPr>
        <w:t>延伸至前景</w:t>
      </w:r>
      <w:r w:rsidRPr="00C47D68">
        <w:rPr>
          <w:rFonts w:ascii="Cambria" w:hAnsi="Cambria" w:hint="eastAsia"/>
        </w:rPr>
        <w:t xml:space="preserve"> </w:t>
      </w:r>
      <w:r w:rsidRPr="00C47D68">
        <w:rPr>
          <w:rFonts w:ascii="Cambria" w:hAnsi="Cambria" w:hint="eastAsia"/>
        </w:rPr>
        <w:t>对角线布局</w:t>
      </w:r>
      <w:r w:rsidRPr="00C47D68">
        <w:rPr>
          <w:rFonts w:ascii="Cambria" w:hAnsi="Cambria" w:hint="eastAsia"/>
        </w:rPr>
        <w:t xml:space="preserve"> | </w:t>
      </w:r>
      <w:r w:rsidRPr="00C47D68">
        <w:rPr>
          <w:rFonts w:ascii="Cambria" w:hAnsi="Cambria" w:hint="eastAsia"/>
        </w:rPr>
        <w:t>光点如宇宙呼吸般明灭</w:t>
      </w:r>
      <w:r w:rsidRPr="00C47D68">
        <w:rPr>
          <w:rFonts w:ascii="Cambria" w:hAnsi="Cambria" w:hint="eastAsia"/>
        </w:rPr>
        <w:t xml:space="preserve"> </w:t>
      </w:r>
      <w:r w:rsidRPr="00C47D68">
        <w:rPr>
          <w:rFonts w:ascii="Cambria" w:hAnsi="Cambria" w:hint="eastAsia"/>
        </w:rPr>
        <w:t>线条似思想流变般延展</w:t>
      </w:r>
      <w:r w:rsidRPr="00C47D68">
        <w:rPr>
          <w:rFonts w:ascii="Cambria" w:hAnsi="Cambria" w:hint="eastAsia"/>
        </w:rPr>
        <w:t xml:space="preserve"> </w:t>
      </w:r>
      <w:r w:rsidRPr="00C47D68">
        <w:rPr>
          <w:rFonts w:ascii="Cambria" w:hAnsi="Cambria" w:hint="eastAsia"/>
        </w:rPr>
        <w:t>元素如气韵周流循环不息</w:t>
      </w:r>
      <w:r w:rsidRPr="00C47D68">
        <w:rPr>
          <w:rFonts w:ascii="Cambria" w:hAnsi="Cambria" w:hint="eastAsia"/>
        </w:rPr>
        <w:t xml:space="preserve"> |</w:t>
      </w:r>
    </w:p>
    <w:p w14:paraId="5C076D18" w14:textId="77777777" w:rsidR="00686ACE" w:rsidRPr="00C47D68" w:rsidRDefault="00686ACE" w:rsidP="00686ACE">
      <w:pPr>
        <w:ind w:firstLine="480"/>
        <w:rPr>
          <w:rFonts w:ascii="Cambria" w:hAnsi="Cambria"/>
        </w:rPr>
      </w:pPr>
    </w:p>
    <w:p w14:paraId="23F11E24" w14:textId="77777777" w:rsidR="00686ACE" w:rsidRPr="00C47D68" w:rsidRDefault="00686ACE" w:rsidP="00686ACE">
      <w:pPr>
        <w:ind w:firstLine="480"/>
        <w:rPr>
          <w:rFonts w:ascii="Cambria" w:hAnsi="Cambria"/>
        </w:rPr>
      </w:pPr>
      <w:r w:rsidRPr="00C47D68">
        <w:rPr>
          <w:rFonts w:ascii="Cambria" w:hAnsi="Cambria" w:hint="eastAsia"/>
        </w:rPr>
        <w:t xml:space="preserve">### D. </w:t>
      </w:r>
      <w:r w:rsidRPr="00C47D68">
        <w:rPr>
          <w:rFonts w:ascii="Cambria" w:hAnsi="Cambria" w:hint="eastAsia"/>
        </w:rPr>
        <w:t>画面氛围与情感词库</w:t>
      </w:r>
      <w:r>
        <w:rPr>
          <w:rFonts w:ascii="Cambria" w:hAnsi="Cambria" w:hint="eastAsia"/>
        </w:rPr>
        <w:t>参考示例</w:t>
      </w:r>
      <w:r w:rsidRPr="00C47D68">
        <w:rPr>
          <w:rFonts w:ascii="Cambria" w:hAnsi="Cambria" w:hint="eastAsia"/>
        </w:rPr>
        <w:t>（情感锚定与美学深度）</w:t>
      </w:r>
    </w:p>
    <w:p w14:paraId="741E1E8C" w14:textId="77777777" w:rsidR="00686ACE" w:rsidRPr="00C47D68" w:rsidRDefault="00686ACE" w:rsidP="00686ACE">
      <w:pPr>
        <w:ind w:firstLine="480"/>
        <w:rPr>
          <w:rFonts w:ascii="Cambria" w:hAnsi="Cambria"/>
        </w:rPr>
      </w:pPr>
      <w:r w:rsidRPr="00C47D68">
        <w:rPr>
          <w:rFonts w:ascii="Cambria" w:hAnsi="Cambria" w:hint="eastAsia"/>
        </w:rPr>
        <w:t>规则：</w:t>
      </w:r>
      <w:r w:rsidRPr="00C47D68">
        <w:rPr>
          <w:rFonts w:ascii="Cambria" w:hAnsi="Cambria" w:hint="eastAsia"/>
        </w:rPr>
        <w:t>AI</w:t>
      </w:r>
      <w:r w:rsidRPr="00C47D68">
        <w:rPr>
          <w:rFonts w:ascii="Cambria" w:hAnsi="Cambria" w:hint="eastAsia"/>
        </w:rPr>
        <w:t>必须在</w:t>
      </w:r>
      <w:r w:rsidRPr="00C47D68">
        <w:rPr>
          <w:rFonts w:ascii="Cambria" w:hAnsi="Cambria" w:hint="eastAsia"/>
        </w:rPr>
        <w:t xml:space="preserve"> [</w:t>
      </w:r>
      <w:r w:rsidRPr="00C47D68">
        <w:rPr>
          <w:rFonts w:ascii="Cambria" w:hAnsi="Cambria" w:hint="eastAsia"/>
        </w:rPr>
        <w:t>构图与空间逻辑</w:t>
      </w:r>
      <w:r w:rsidRPr="00C47D68">
        <w:rPr>
          <w:rFonts w:ascii="Cambria" w:hAnsi="Cambria" w:hint="eastAsia"/>
        </w:rPr>
        <w:t xml:space="preserve">] </w:t>
      </w:r>
      <w:r w:rsidRPr="00C47D68">
        <w:rPr>
          <w:rFonts w:ascii="Cambria" w:hAnsi="Cambria" w:hint="eastAsia"/>
        </w:rPr>
        <w:t>模块的末尾，加入至少两个高阶氛围描述的组合。</w:t>
      </w:r>
    </w:p>
    <w:p w14:paraId="4286C809" w14:textId="77777777" w:rsidR="00686ACE" w:rsidRPr="00C47D68" w:rsidRDefault="00686ACE" w:rsidP="00686ACE">
      <w:pPr>
        <w:ind w:firstLine="480"/>
        <w:rPr>
          <w:rFonts w:ascii="Cambria" w:hAnsi="Cambria"/>
        </w:rPr>
      </w:pPr>
    </w:p>
    <w:p w14:paraId="47B4DFC1"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情感基调</w:t>
      </w:r>
      <w:r w:rsidRPr="00C47D68">
        <w:rPr>
          <w:rFonts w:ascii="Cambria" w:hAnsi="Cambria" w:hint="eastAsia"/>
        </w:rPr>
        <w:t xml:space="preserve"> | </w:t>
      </w:r>
      <w:r w:rsidRPr="00C47D68">
        <w:rPr>
          <w:rFonts w:ascii="Cambria" w:hAnsi="Cambria" w:hint="eastAsia"/>
        </w:rPr>
        <w:t>氛围描述词汇（</w:t>
      </w:r>
      <w:r w:rsidRPr="00C47D68">
        <w:rPr>
          <w:rFonts w:ascii="Cambria" w:hAnsi="Cambria" w:hint="eastAsia"/>
        </w:rPr>
        <w:t>AI</w:t>
      </w:r>
      <w:r w:rsidRPr="00C47D68">
        <w:rPr>
          <w:rFonts w:ascii="Cambria" w:hAnsi="Cambria" w:hint="eastAsia"/>
        </w:rPr>
        <w:t>可自由组合至少两项）</w:t>
      </w:r>
      <w:r w:rsidRPr="00C47D68">
        <w:rPr>
          <w:rFonts w:ascii="Cambria" w:hAnsi="Cambria" w:hint="eastAsia"/>
        </w:rPr>
        <w:t xml:space="preserve"> |</w:t>
      </w:r>
    </w:p>
    <w:p w14:paraId="00F8CAD4" w14:textId="77777777" w:rsidR="00686ACE" w:rsidRPr="00C47D68" w:rsidRDefault="00686ACE" w:rsidP="00686ACE">
      <w:pPr>
        <w:ind w:firstLine="480"/>
        <w:rPr>
          <w:rFonts w:ascii="Cambria" w:hAnsi="Cambria"/>
        </w:rPr>
      </w:pPr>
      <w:r w:rsidRPr="00C47D68">
        <w:rPr>
          <w:rFonts w:ascii="Cambria" w:hAnsi="Cambria" w:hint="eastAsia"/>
        </w:rPr>
        <w:t>| :--- | :--- |</w:t>
      </w:r>
    </w:p>
    <w:p w14:paraId="6389E714" w14:textId="77777777" w:rsidR="00686ACE" w:rsidRPr="00C47D68" w:rsidRDefault="00686ACE" w:rsidP="00686ACE">
      <w:pPr>
        <w:ind w:firstLine="480"/>
        <w:rPr>
          <w:rFonts w:ascii="Cambria" w:hAnsi="Cambria"/>
        </w:rPr>
      </w:pPr>
      <w:r w:rsidRPr="00C47D68">
        <w:rPr>
          <w:rFonts w:ascii="Cambria" w:hAnsi="Cambria" w:hint="eastAsia"/>
        </w:rPr>
        <w:t xml:space="preserve">| I. </w:t>
      </w:r>
      <w:r w:rsidRPr="00C47D68">
        <w:rPr>
          <w:rFonts w:ascii="Cambria" w:hAnsi="Cambria" w:hint="eastAsia"/>
        </w:rPr>
        <w:t>东方美学</w:t>
      </w:r>
      <w:r w:rsidRPr="00C47D68">
        <w:rPr>
          <w:rFonts w:ascii="Cambria" w:hAnsi="Cambria" w:hint="eastAsia"/>
        </w:rPr>
        <w:t xml:space="preserve"> / </w:t>
      </w:r>
      <w:r w:rsidRPr="00C47D68">
        <w:rPr>
          <w:rFonts w:ascii="Cambria" w:hAnsi="Cambria" w:hint="eastAsia"/>
        </w:rPr>
        <w:t>沉静</w:t>
      </w:r>
      <w:r w:rsidRPr="00C47D68">
        <w:rPr>
          <w:rFonts w:ascii="Cambria" w:hAnsi="Cambria" w:hint="eastAsia"/>
        </w:rPr>
        <w:t xml:space="preserve"> | </w:t>
      </w:r>
      <w:r w:rsidRPr="00C47D68">
        <w:rPr>
          <w:rFonts w:ascii="Cambria" w:hAnsi="Cambria" w:hint="eastAsia"/>
        </w:rPr>
        <w:t>宁静致远</w:t>
      </w:r>
      <w:r w:rsidRPr="00C47D68">
        <w:rPr>
          <w:rFonts w:ascii="Cambria" w:hAnsi="Cambria" w:hint="eastAsia"/>
        </w:rPr>
        <w:t xml:space="preserve"> </w:t>
      </w:r>
      <w:r w:rsidRPr="00C47D68">
        <w:rPr>
          <w:rFonts w:ascii="Cambria" w:hAnsi="Cambria" w:hint="eastAsia"/>
        </w:rPr>
        <w:t>禅意深邃</w:t>
      </w:r>
      <w:r w:rsidRPr="00C47D68">
        <w:rPr>
          <w:rFonts w:ascii="Cambria" w:hAnsi="Cambria" w:hint="eastAsia"/>
        </w:rPr>
        <w:t xml:space="preserve"> </w:t>
      </w:r>
      <w:r w:rsidRPr="00C47D68">
        <w:rPr>
          <w:rFonts w:ascii="Cambria" w:hAnsi="Cambria" w:hint="eastAsia"/>
        </w:rPr>
        <w:t>极简空灵</w:t>
      </w:r>
      <w:r w:rsidRPr="00C47D68">
        <w:rPr>
          <w:rFonts w:ascii="Cambria" w:hAnsi="Cambria" w:hint="eastAsia"/>
        </w:rPr>
        <w:t xml:space="preserve"> </w:t>
      </w:r>
      <w:r w:rsidRPr="00C47D68">
        <w:rPr>
          <w:rFonts w:ascii="Cambria" w:hAnsi="Cambria" w:hint="eastAsia"/>
        </w:rPr>
        <w:t>静谧幽远</w:t>
      </w:r>
      <w:r w:rsidRPr="00C47D68">
        <w:rPr>
          <w:rFonts w:ascii="Cambria" w:hAnsi="Cambria" w:hint="eastAsia"/>
        </w:rPr>
        <w:t xml:space="preserve"> </w:t>
      </w:r>
      <w:r w:rsidRPr="00C47D68">
        <w:rPr>
          <w:rFonts w:ascii="Cambria" w:hAnsi="Cambria" w:hint="eastAsia"/>
        </w:rPr>
        <w:t>虚实相生</w:t>
      </w:r>
      <w:r w:rsidRPr="00C47D68">
        <w:rPr>
          <w:rFonts w:ascii="Cambria" w:hAnsi="Cambria" w:hint="eastAsia"/>
        </w:rPr>
        <w:t xml:space="preserve"> </w:t>
      </w:r>
      <w:r w:rsidRPr="00C47D68">
        <w:rPr>
          <w:rFonts w:ascii="Cambria" w:hAnsi="Cambria" w:hint="eastAsia"/>
        </w:rPr>
        <w:t>气韵生动</w:t>
      </w:r>
      <w:r w:rsidRPr="00C47D68">
        <w:rPr>
          <w:rFonts w:ascii="Cambria" w:hAnsi="Cambria" w:hint="eastAsia"/>
        </w:rPr>
        <w:t xml:space="preserve"> </w:t>
      </w:r>
      <w:r w:rsidRPr="00C47D68">
        <w:rPr>
          <w:rFonts w:ascii="Cambria" w:hAnsi="Cambria" w:hint="eastAsia"/>
        </w:rPr>
        <w:t>悠远绵长</w:t>
      </w:r>
      <w:r w:rsidRPr="00C47D68">
        <w:rPr>
          <w:rFonts w:ascii="Cambria" w:hAnsi="Cambria" w:hint="eastAsia"/>
        </w:rPr>
        <w:t xml:space="preserve"> </w:t>
      </w:r>
      <w:r w:rsidRPr="00C47D68">
        <w:rPr>
          <w:rFonts w:ascii="Cambria" w:hAnsi="Cambria" w:hint="eastAsia"/>
        </w:rPr>
        <w:t>儒雅含蓄</w:t>
      </w:r>
      <w:r w:rsidRPr="00C47D68">
        <w:rPr>
          <w:rFonts w:ascii="Cambria" w:hAnsi="Cambria" w:hint="eastAsia"/>
        </w:rPr>
        <w:t xml:space="preserve"> |</w:t>
      </w:r>
    </w:p>
    <w:p w14:paraId="3C72CFB8" w14:textId="77777777" w:rsidR="00686ACE" w:rsidRPr="00C47D68" w:rsidRDefault="00686ACE" w:rsidP="00686ACE">
      <w:pPr>
        <w:ind w:firstLine="480"/>
        <w:rPr>
          <w:rFonts w:ascii="Cambria" w:hAnsi="Cambria"/>
        </w:rPr>
      </w:pPr>
      <w:r w:rsidRPr="00C47D68">
        <w:rPr>
          <w:rFonts w:ascii="Cambria" w:hAnsi="Cambria" w:hint="eastAsia"/>
        </w:rPr>
        <w:t xml:space="preserve">| II. </w:t>
      </w:r>
      <w:r w:rsidRPr="00C47D68">
        <w:rPr>
          <w:rFonts w:ascii="Cambria" w:hAnsi="Cambria" w:hint="eastAsia"/>
        </w:rPr>
        <w:t>现代</w:t>
      </w:r>
      <w:r w:rsidRPr="00C47D68">
        <w:rPr>
          <w:rFonts w:ascii="Cambria" w:hAnsi="Cambria" w:hint="eastAsia"/>
        </w:rPr>
        <w:t xml:space="preserve"> / </w:t>
      </w:r>
      <w:r w:rsidRPr="00C47D68">
        <w:rPr>
          <w:rFonts w:ascii="Cambria" w:hAnsi="Cambria" w:hint="eastAsia"/>
        </w:rPr>
        <w:t>科技</w:t>
      </w:r>
      <w:r w:rsidRPr="00C47D68">
        <w:rPr>
          <w:rFonts w:ascii="Cambria" w:hAnsi="Cambria" w:hint="eastAsia"/>
        </w:rPr>
        <w:t xml:space="preserve"> | </w:t>
      </w:r>
      <w:r w:rsidRPr="00C47D68">
        <w:rPr>
          <w:rFonts w:ascii="Cambria" w:hAnsi="Cambria" w:hint="eastAsia"/>
        </w:rPr>
        <w:t>未来感十足</w:t>
      </w:r>
      <w:r w:rsidRPr="00C47D68">
        <w:rPr>
          <w:rFonts w:ascii="Cambria" w:hAnsi="Cambria" w:hint="eastAsia"/>
        </w:rPr>
        <w:t xml:space="preserve"> </w:t>
      </w:r>
      <w:r w:rsidRPr="00C47D68">
        <w:rPr>
          <w:rFonts w:ascii="Cambria" w:hAnsi="Cambria" w:hint="eastAsia"/>
        </w:rPr>
        <w:t>赛博朋克</w:t>
      </w:r>
      <w:r w:rsidRPr="00C47D68">
        <w:rPr>
          <w:rFonts w:ascii="Cambria" w:hAnsi="Cambria" w:hint="eastAsia"/>
        </w:rPr>
        <w:t xml:space="preserve"> </w:t>
      </w:r>
      <w:r w:rsidRPr="00C47D68">
        <w:rPr>
          <w:rFonts w:ascii="Cambria" w:hAnsi="Cambria" w:hint="eastAsia"/>
        </w:rPr>
        <w:t>科技前沿</w:t>
      </w:r>
      <w:r w:rsidRPr="00C47D68">
        <w:rPr>
          <w:rFonts w:ascii="Cambria" w:hAnsi="Cambria" w:hint="eastAsia"/>
        </w:rPr>
        <w:t xml:space="preserve"> </w:t>
      </w:r>
      <w:r w:rsidRPr="00C47D68">
        <w:rPr>
          <w:rFonts w:ascii="Cambria" w:hAnsi="Cambria" w:hint="eastAsia"/>
        </w:rPr>
        <w:t>悬浮式空间</w:t>
      </w:r>
      <w:r w:rsidRPr="00C47D68">
        <w:rPr>
          <w:rFonts w:ascii="Cambria" w:hAnsi="Cambria" w:hint="eastAsia"/>
        </w:rPr>
        <w:t xml:space="preserve"> </w:t>
      </w:r>
      <w:r w:rsidRPr="00C47D68">
        <w:rPr>
          <w:rFonts w:ascii="Cambria" w:hAnsi="Cambria" w:hint="eastAsia"/>
        </w:rPr>
        <w:t>数字化光流</w:t>
      </w:r>
      <w:r w:rsidRPr="00C47D68">
        <w:rPr>
          <w:rFonts w:ascii="Cambria" w:hAnsi="Cambria" w:hint="eastAsia"/>
        </w:rPr>
        <w:t xml:space="preserve"> </w:t>
      </w:r>
      <w:r w:rsidRPr="00C47D68">
        <w:rPr>
          <w:rFonts w:ascii="Cambria" w:hAnsi="Cambria" w:hint="eastAsia"/>
        </w:rPr>
        <w:t>超现实主义</w:t>
      </w:r>
      <w:r w:rsidRPr="00C47D68">
        <w:rPr>
          <w:rFonts w:ascii="Cambria" w:hAnsi="Cambria" w:hint="eastAsia"/>
        </w:rPr>
        <w:t xml:space="preserve"> </w:t>
      </w:r>
      <w:r w:rsidRPr="00C47D68">
        <w:rPr>
          <w:rFonts w:ascii="Cambria" w:hAnsi="Cambria" w:hint="eastAsia"/>
        </w:rPr>
        <w:t>几何秩序</w:t>
      </w:r>
      <w:r w:rsidRPr="00C47D68">
        <w:rPr>
          <w:rFonts w:ascii="Cambria" w:hAnsi="Cambria" w:hint="eastAsia"/>
        </w:rPr>
        <w:t xml:space="preserve"> </w:t>
      </w:r>
      <w:r w:rsidRPr="00C47D68">
        <w:rPr>
          <w:rFonts w:ascii="Cambria" w:hAnsi="Cambria" w:hint="eastAsia"/>
        </w:rPr>
        <w:t>结构主义美感</w:t>
      </w:r>
      <w:r w:rsidRPr="00C47D68">
        <w:rPr>
          <w:rFonts w:ascii="Cambria" w:hAnsi="Cambria" w:hint="eastAsia"/>
        </w:rPr>
        <w:t xml:space="preserve"> |</w:t>
      </w:r>
    </w:p>
    <w:p w14:paraId="1B97A8E7" w14:textId="77777777" w:rsidR="00686ACE" w:rsidRPr="00C47D68" w:rsidRDefault="00686ACE" w:rsidP="00686ACE">
      <w:pPr>
        <w:ind w:firstLine="480"/>
        <w:rPr>
          <w:rFonts w:ascii="Cambria" w:hAnsi="Cambria"/>
        </w:rPr>
      </w:pPr>
      <w:r w:rsidRPr="00C47D68">
        <w:rPr>
          <w:rFonts w:ascii="Cambria" w:hAnsi="Cambria" w:hint="eastAsia"/>
        </w:rPr>
        <w:t xml:space="preserve">| III. </w:t>
      </w:r>
      <w:r w:rsidRPr="00C47D68">
        <w:rPr>
          <w:rFonts w:ascii="Cambria" w:hAnsi="Cambria" w:hint="eastAsia"/>
        </w:rPr>
        <w:t>情感</w:t>
      </w:r>
      <w:r w:rsidRPr="00C47D68">
        <w:rPr>
          <w:rFonts w:ascii="Cambria" w:hAnsi="Cambria" w:hint="eastAsia"/>
        </w:rPr>
        <w:t xml:space="preserve"> / </w:t>
      </w:r>
      <w:r w:rsidRPr="00C47D68">
        <w:rPr>
          <w:rFonts w:ascii="Cambria" w:hAnsi="Cambria" w:hint="eastAsia"/>
        </w:rPr>
        <w:t>叙事</w:t>
      </w:r>
      <w:r w:rsidRPr="00C47D68">
        <w:rPr>
          <w:rFonts w:ascii="Cambria" w:hAnsi="Cambria" w:hint="eastAsia"/>
        </w:rPr>
        <w:t xml:space="preserve"> | </w:t>
      </w:r>
      <w:r w:rsidRPr="00C47D68">
        <w:rPr>
          <w:rFonts w:ascii="Cambria" w:hAnsi="Cambria" w:hint="eastAsia"/>
        </w:rPr>
        <w:t>温暖治愈</w:t>
      </w:r>
      <w:r w:rsidRPr="00C47D68">
        <w:rPr>
          <w:rFonts w:ascii="Cambria" w:hAnsi="Cambria" w:hint="eastAsia"/>
        </w:rPr>
        <w:t xml:space="preserve"> </w:t>
      </w:r>
      <w:r w:rsidRPr="00C47D68">
        <w:rPr>
          <w:rFonts w:ascii="Cambria" w:hAnsi="Cambria" w:hint="eastAsia"/>
        </w:rPr>
        <w:t>自由探索的精神</w:t>
      </w:r>
      <w:r w:rsidRPr="00C47D68">
        <w:rPr>
          <w:rFonts w:ascii="Cambria" w:hAnsi="Cambria" w:hint="eastAsia"/>
        </w:rPr>
        <w:t xml:space="preserve"> </w:t>
      </w:r>
      <w:r w:rsidRPr="00C47D68">
        <w:rPr>
          <w:rFonts w:ascii="Cambria" w:hAnsi="Cambria" w:hint="eastAsia"/>
        </w:rPr>
        <w:t>广阔无垠的视野</w:t>
      </w:r>
      <w:r w:rsidRPr="00C47D68">
        <w:rPr>
          <w:rFonts w:ascii="Cambria" w:hAnsi="Cambria" w:hint="eastAsia"/>
        </w:rPr>
        <w:t xml:space="preserve"> </w:t>
      </w:r>
      <w:r w:rsidRPr="00C47D68">
        <w:rPr>
          <w:rFonts w:ascii="Cambria" w:hAnsi="Cambria" w:hint="eastAsia"/>
        </w:rPr>
        <w:t>充满紧张思辨</w:t>
      </w:r>
      <w:r w:rsidRPr="00C47D68">
        <w:rPr>
          <w:rFonts w:ascii="Cambria" w:hAnsi="Cambria" w:hint="eastAsia"/>
        </w:rPr>
        <w:t xml:space="preserve"> </w:t>
      </w:r>
      <w:r w:rsidRPr="00C47D68">
        <w:rPr>
          <w:rFonts w:ascii="Cambria" w:hAnsi="Cambria" w:hint="eastAsia"/>
        </w:rPr>
        <w:t>意象间冲突与融合</w:t>
      </w:r>
      <w:r w:rsidRPr="00C47D68">
        <w:rPr>
          <w:rFonts w:ascii="Cambria" w:hAnsi="Cambria" w:hint="eastAsia"/>
        </w:rPr>
        <w:t xml:space="preserve"> </w:t>
      </w:r>
      <w:r w:rsidRPr="00C47D68">
        <w:rPr>
          <w:rFonts w:ascii="Cambria" w:hAnsi="Cambria" w:hint="eastAsia"/>
        </w:rPr>
        <w:t>哲学辩论的张力</w:t>
      </w:r>
      <w:r w:rsidRPr="00C47D68">
        <w:rPr>
          <w:rFonts w:ascii="Cambria" w:hAnsi="Cambria" w:hint="eastAsia"/>
        </w:rPr>
        <w:t xml:space="preserve"> </w:t>
      </w:r>
      <w:r w:rsidRPr="00C47D68">
        <w:rPr>
          <w:rFonts w:ascii="Cambria" w:hAnsi="Cambria" w:hint="eastAsia"/>
        </w:rPr>
        <w:t>悖论式的视觉表达</w:t>
      </w:r>
      <w:r w:rsidRPr="00C47D68">
        <w:rPr>
          <w:rFonts w:ascii="Cambria" w:hAnsi="Cambria" w:hint="eastAsia"/>
        </w:rPr>
        <w:t xml:space="preserve"> |</w:t>
      </w:r>
    </w:p>
    <w:p w14:paraId="24375E57" w14:textId="77777777" w:rsidR="00686ACE" w:rsidRPr="00C47D68" w:rsidRDefault="00686ACE" w:rsidP="00686ACE">
      <w:pPr>
        <w:ind w:firstLine="480"/>
        <w:rPr>
          <w:rFonts w:ascii="Cambria" w:hAnsi="Cambria"/>
        </w:rPr>
      </w:pPr>
      <w:r w:rsidRPr="00C47D68">
        <w:rPr>
          <w:rFonts w:ascii="Cambria" w:hAnsi="Cambria" w:hint="eastAsia"/>
        </w:rPr>
        <w:t xml:space="preserve">| IV. </w:t>
      </w:r>
      <w:r w:rsidRPr="00C47D68">
        <w:rPr>
          <w:rFonts w:ascii="Cambria" w:hAnsi="Cambria" w:hint="eastAsia"/>
        </w:rPr>
        <w:t>史诗</w:t>
      </w:r>
      <w:r w:rsidRPr="00C47D68">
        <w:rPr>
          <w:rFonts w:ascii="Cambria" w:hAnsi="Cambria" w:hint="eastAsia"/>
        </w:rPr>
        <w:t xml:space="preserve"> / </w:t>
      </w:r>
      <w:r w:rsidRPr="00C47D68">
        <w:rPr>
          <w:rFonts w:ascii="Cambria" w:hAnsi="Cambria" w:hint="eastAsia"/>
        </w:rPr>
        <w:t>神秘</w:t>
      </w:r>
      <w:r w:rsidRPr="00C47D68">
        <w:rPr>
          <w:rFonts w:ascii="Cambria" w:hAnsi="Cambria" w:hint="eastAsia"/>
        </w:rPr>
        <w:t xml:space="preserve"> | </w:t>
      </w:r>
      <w:r w:rsidRPr="00C47D68">
        <w:rPr>
          <w:rFonts w:ascii="Cambria" w:hAnsi="Cambria" w:hint="eastAsia"/>
        </w:rPr>
        <w:t>梦幻而神秘</w:t>
      </w:r>
      <w:r w:rsidRPr="00C47D68">
        <w:rPr>
          <w:rFonts w:ascii="Cambria" w:hAnsi="Cambria" w:hint="eastAsia"/>
        </w:rPr>
        <w:t xml:space="preserve"> </w:t>
      </w:r>
      <w:r w:rsidRPr="00C47D68">
        <w:rPr>
          <w:rFonts w:ascii="Cambria" w:hAnsi="Cambria" w:hint="eastAsia"/>
        </w:rPr>
        <w:t>仿佛在诉说着古老的故事</w:t>
      </w:r>
      <w:r w:rsidRPr="00C47D68">
        <w:rPr>
          <w:rFonts w:ascii="Cambria" w:hAnsi="Cambria" w:hint="eastAsia"/>
        </w:rPr>
        <w:t xml:space="preserve"> </w:t>
      </w:r>
      <w:r w:rsidRPr="00C47D68">
        <w:rPr>
          <w:rFonts w:ascii="Cambria" w:hAnsi="Cambria" w:hint="eastAsia"/>
        </w:rPr>
        <w:t>史诗级宏大感</w:t>
      </w:r>
      <w:r w:rsidRPr="00C47D68">
        <w:rPr>
          <w:rFonts w:ascii="Cambria" w:hAnsi="Cambria" w:hint="eastAsia"/>
        </w:rPr>
        <w:t xml:space="preserve"> </w:t>
      </w:r>
      <w:r w:rsidRPr="00C47D68">
        <w:rPr>
          <w:rFonts w:ascii="Cambria" w:hAnsi="Cambria" w:hint="eastAsia"/>
        </w:rPr>
        <w:t>引人入胜的视觉体验</w:t>
      </w:r>
      <w:r w:rsidRPr="00C47D68">
        <w:rPr>
          <w:rFonts w:ascii="Cambria" w:hAnsi="Cambria" w:hint="eastAsia"/>
        </w:rPr>
        <w:t xml:space="preserve"> </w:t>
      </w:r>
      <w:r w:rsidRPr="00C47D68">
        <w:rPr>
          <w:rFonts w:ascii="Cambria" w:hAnsi="Cambria" w:hint="eastAsia"/>
        </w:rPr>
        <w:t>古典雅致</w:t>
      </w:r>
      <w:r w:rsidRPr="00C47D68">
        <w:rPr>
          <w:rFonts w:ascii="Cambria" w:hAnsi="Cambria" w:hint="eastAsia"/>
        </w:rPr>
        <w:t xml:space="preserve"> </w:t>
      </w:r>
      <w:r w:rsidRPr="00C47D68">
        <w:rPr>
          <w:rFonts w:ascii="Cambria" w:hAnsi="Cambria" w:hint="eastAsia"/>
        </w:rPr>
        <w:t>气势磅礴</w:t>
      </w:r>
      <w:r w:rsidRPr="00C47D68">
        <w:rPr>
          <w:rFonts w:ascii="Cambria" w:hAnsi="Cambria" w:hint="eastAsia"/>
        </w:rPr>
        <w:t xml:space="preserve"> |</w:t>
      </w:r>
    </w:p>
    <w:p w14:paraId="7B2B00D3" w14:textId="77777777" w:rsidR="00686ACE" w:rsidRPr="00C47D68" w:rsidRDefault="00686ACE" w:rsidP="00686ACE">
      <w:pPr>
        <w:ind w:firstLine="480"/>
        <w:rPr>
          <w:rFonts w:ascii="Cambria" w:hAnsi="Cambria"/>
        </w:rPr>
      </w:pPr>
    </w:p>
    <w:p w14:paraId="3BCB9AF5" w14:textId="77777777" w:rsidR="00686ACE" w:rsidRPr="00C47D68" w:rsidRDefault="00686ACE" w:rsidP="00686ACE">
      <w:pPr>
        <w:ind w:firstLine="480"/>
        <w:rPr>
          <w:rFonts w:ascii="Cambria" w:hAnsi="Cambria"/>
        </w:rPr>
      </w:pPr>
      <w:r w:rsidRPr="00C47D68">
        <w:rPr>
          <w:rFonts w:ascii="Cambria" w:hAnsi="Cambria" w:hint="eastAsia"/>
        </w:rPr>
        <w:t>---</w:t>
      </w:r>
    </w:p>
    <w:p w14:paraId="0D049009" w14:textId="77777777" w:rsidR="00686ACE" w:rsidRPr="00C47D68" w:rsidRDefault="00686ACE" w:rsidP="00686ACE">
      <w:pPr>
        <w:ind w:firstLine="480"/>
        <w:rPr>
          <w:rFonts w:ascii="Cambria" w:hAnsi="Cambria"/>
        </w:rPr>
      </w:pPr>
    </w:p>
    <w:p w14:paraId="03165362" w14:textId="77777777" w:rsidR="00686ACE" w:rsidRPr="00C47D68" w:rsidRDefault="00686ACE" w:rsidP="00686ACE">
      <w:pPr>
        <w:ind w:firstLine="480"/>
        <w:rPr>
          <w:rFonts w:ascii="Cambria" w:hAnsi="Cambria"/>
        </w:rPr>
      </w:pPr>
      <w:r w:rsidRPr="00C47D68">
        <w:rPr>
          <w:rFonts w:ascii="Cambria" w:hAnsi="Cambria"/>
        </w:rPr>
        <w:t xml:space="preserve">## </w:t>
      </w:r>
      <w:r w:rsidRPr="00C47D68">
        <w:rPr>
          <w:rFonts w:ascii="Segoe UI Emoji" w:hAnsi="Segoe UI Emoji" w:cs="Segoe UI Emoji"/>
        </w:rPr>
        <w:t>⚙️</w:t>
      </w:r>
      <w:r w:rsidRPr="00C47D68">
        <w:rPr>
          <w:rFonts w:ascii="Cambria" w:hAnsi="Cambria"/>
        </w:rPr>
        <w:t xml:space="preserve"> </w:t>
      </w:r>
      <w:r w:rsidRPr="00C47D68">
        <w:rPr>
          <w:rFonts w:ascii="Cambria" w:hAnsi="Cambria"/>
        </w:rPr>
        <w:t>创造性提示词五模块结构（单行，严格执行）</w:t>
      </w:r>
    </w:p>
    <w:p w14:paraId="0A898D3A" w14:textId="77777777" w:rsidR="00686ACE" w:rsidRPr="00C47D68" w:rsidRDefault="00686ACE" w:rsidP="00686ACE">
      <w:pPr>
        <w:ind w:firstLine="480"/>
        <w:rPr>
          <w:rFonts w:ascii="Cambria" w:hAnsi="Cambria"/>
        </w:rPr>
      </w:pPr>
    </w:p>
    <w:p w14:paraId="59FBAD82" w14:textId="77777777" w:rsidR="00686ACE" w:rsidRPr="00C47D68" w:rsidRDefault="00686ACE" w:rsidP="00686ACE">
      <w:pPr>
        <w:ind w:firstLine="480"/>
        <w:rPr>
          <w:rFonts w:ascii="Cambria" w:hAnsi="Cambria"/>
        </w:rPr>
      </w:pPr>
      <w:r w:rsidRPr="00C47D68">
        <w:rPr>
          <w:rFonts w:ascii="Cambria" w:hAnsi="Cambria" w:hint="eastAsia"/>
        </w:rPr>
        <w:t>AI</w:t>
      </w:r>
      <w:r w:rsidRPr="00C47D68">
        <w:rPr>
          <w:rFonts w:ascii="Cambria" w:hAnsi="Cambria" w:hint="eastAsia"/>
        </w:rPr>
        <w:t>必须严格按照以下结构生成单行的</w:t>
      </w:r>
      <w:r w:rsidRPr="00C47D68">
        <w:rPr>
          <w:rFonts w:ascii="Cambria" w:hAnsi="Cambria" w:hint="eastAsia"/>
        </w:rPr>
        <w:t>"</w:t>
      </w:r>
      <w:r>
        <w:rPr>
          <w:rFonts w:ascii="Cambria" w:hAnsi="Cambria" w:hint="eastAsia"/>
        </w:rPr>
        <w:t>image</w:t>
      </w:r>
      <w:r w:rsidRPr="00C47D68">
        <w:rPr>
          <w:rFonts w:ascii="Cambria" w:hAnsi="Cambria" w:hint="eastAsia"/>
        </w:rPr>
        <w:t>_prompt"</w:t>
      </w:r>
      <w:r w:rsidRPr="00C47D68">
        <w:rPr>
          <w:rFonts w:ascii="Cambria" w:hAnsi="Cambria" w:hint="eastAsia"/>
        </w:rPr>
        <w:t>。</w:t>
      </w:r>
    </w:p>
    <w:p w14:paraId="273C30FB" w14:textId="77777777" w:rsidR="00686ACE" w:rsidRPr="00C47D68" w:rsidRDefault="00686ACE" w:rsidP="00686ACE">
      <w:pPr>
        <w:ind w:firstLine="480"/>
        <w:rPr>
          <w:rFonts w:ascii="Cambria" w:hAnsi="Cambria"/>
        </w:rPr>
      </w:pPr>
    </w:p>
    <w:p w14:paraId="4B2FD2CB" w14:textId="77777777" w:rsidR="00686ACE" w:rsidRPr="00C47D68" w:rsidRDefault="00686ACE" w:rsidP="00686ACE">
      <w:pPr>
        <w:ind w:firstLine="480"/>
        <w:rPr>
          <w:rFonts w:ascii="Cambria" w:hAnsi="Cambria"/>
        </w:rPr>
      </w:pPr>
      <w:r>
        <w:rPr>
          <w:rFonts w:ascii="Cambria" w:hAnsi="Cambria" w:hint="eastAsia"/>
        </w:rPr>
        <w:t>image</w:t>
      </w:r>
      <w:r w:rsidRPr="00C47D68">
        <w:rPr>
          <w:rFonts w:ascii="Cambria" w:hAnsi="Cambria" w:hint="eastAsia"/>
        </w:rPr>
        <w:t xml:space="preserve">_prompt </w:t>
      </w:r>
      <w:r w:rsidRPr="00C47D68">
        <w:rPr>
          <w:rFonts w:ascii="Cambria" w:hAnsi="Cambria" w:hint="eastAsia"/>
        </w:rPr>
        <w:t>提示词模板</w:t>
      </w:r>
      <w:r w:rsidRPr="00C47D68">
        <w:rPr>
          <w:rFonts w:ascii="Cambria" w:hAnsi="Cambria" w:hint="eastAsia"/>
        </w:rPr>
        <w:t>:</w:t>
      </w:r>
    </w:p>
    <w:p w14:paraId="04B685C6" w14:textId="77777777" w:rsidR="00686ACE" w:rsidRPr="00C47D68" w:rsidRDefault="00686ACE" w:rsidP="00686ACE">
      <w:pPr>
        <w:ind w:firstLine="480"/>
        <w:rPr>
          <w:rFonts w:ascii="Cambria" w:hAnsi="Cambria"/>
        </w:rPr>
      </w:pPr>
      <w:r w:rsidRPr="00C47D68">
        <w:rPr>
          <w:rFonts w:ascii="Cambria" w:hAnsi="Cambria" w:hint="eastAsia"/>
        </w:rPr>
        <w:t>`</w:t>
      </w:r>
      <w:r w:rsidRPr="00C47D68">
        <w:rPr>
          <w:rFonts w:ascii="Cambria" w:hAnsi="Cambria" w:hint="eastAsia"/>
        </w:rPr>
        <w:t>艺术发光线条，简洁背景</w:t>
      </w:r>
      <w:r w:rsidRPr="00C47D68">
        <w:rPr>
          <w:rFonts w:ascii="Cambria" w:hAnsi="Cambria" w:hint="eastAsia"/>
        </w:rPr>
        <w:t xml:space="preserve"> | [</w:t>
      </w:r>
      <w:r w:rsidRPr="00C47D68">
        <w:rPr>
          <w:rFonts w:ascii="Cambria" w:hAnsi="Cambria" w:hint="eastAsia"/>
        </w:rPr>
        <w:t>画风主体描述</w:t>
      </w:r>
      <w:r w:rsidRPr="00C47D68">
        <w:rPr>
          <w:rFonts w:ascii="Cambria" w:hAnsi="Cambria" w:hint="eastAsia"/>
        </w:rPr>
        <w:t>] | [</w:t>
      </w:r>
      <w:r w:rsidRPr="00C47D68">
        <w:rPr>
          <w:rFonts w:ascii="Cambria" w:hAnsi="Cambria" w:hint="eastAsia"/>
        </w:rPr>
        <w:t>哲学专题与意象元素</w:t>
      </w:r>
      <w:r w:rsidRPr="00C47D68">
        <w:rPr>
          <w:rFonts w:ascii="Cambria" w:hAnsi="Cambria" w:hint="eastAsia"/>
        </w:rPr>
        <w:t>] | [</w:t>
      </w:r>
      <w:r w:rsidRPr="00C47D68">
        <w:rPr>
          <w:rFonts w:ascii="Cambria" w:hAnsi="Cambria" w:hint="eastAsia"/>
        </w:rPr>
        <w:t>色彩与光影机制</w:t>
      </w:r>
      <w:r w:rsidRPr="00C47D68">
        <w:rPr>
          <w:rFonts w:ascii="Cambria" w:hAnsi="Cambria" w:hint="eastAsia"/>
        </w:rPr>
        <w:t>] | [</w:t>
      </w:r>
      <w:r w:rsidRPr="00C47D68">
        <w:rPr>
          <w:rFonts w:ascii="Cambria" w:hAnsi="Cambria" w:hint="eastAsia"/>
        </w:rPr>
        <w:t>可选文字排版</w:t>
      </w:r>
      <w:r w:rsidRPr="00C47D68">
        <w:rPr>
          <w:rFonts w:ascii="Cambria" w:hAnsi="Cambria" w:hint="eastAsia"/>
        </w:rPr>
        <w:t>] | [</w:t>
      </w:r>
      <w:r w:rsidRPr="00C47D68">
        <w:rPr>
          <w:rFonts w:ascii="Cambria" w:hAnsi="Cambria" w:hint="eastAsia"/>
        </w:rPr>
        <w:t>构图与空间逻辑</w:t>
      </w:r>
      <w:r w:rsidRPr="00C47D68">
        <w:rPr>
          <w:rFonts w:ascii="Cambria" w:hAnsi="Cambria" w:hint="eastAsia"/>
        </w:rPr>
        <w:t>] | 8k</w:t>
      </w:r>
      <w:r w:rsidRPr="00C47D68">
        <w:rPr>
          <w:rFonts w:ascii="Cambria" w:hAnsi="Cambria" w:hint="eastAsia"/>
        </w:rPr>
        <w:t>画质，细节清晰，制作精良</w:t>
      </w:r>
      <w:r w:rsidRPr="00C47D68">
        <w:rPr>
          <w:rFonts w:ascii="Cambria" w:hAnsi="Cambria" w:hint="eastAsia"/>
        </w:rPr>
        <w:t>`</w:t>
      </w:r>
    </w:p>
    <w:p w14:paraId="6936B01B" w14:textId="77777777" w:rsidR="00686ACE" w:rsidRPr="00C47D68" w:rsidRDefault="00686ACE" w:rsidP="00686ACE">
      <w:pPr>
        <w:ind w:firstLine="480"/>
        <w:rPr>
          <w:rFonts w:ascii="Cambria" w:hAnsi="Cambria"/>
        </w:rPr>
      </w:pPr>
    </w:p>
    <w:p w14:paraId="720ED7F8" w14:textId="77777777" w:rsidR="00686ACE" w:rsidRPr="00C47D68" w:rsidRDefault="00686ACE" w:rsidP="00686ACE">
      <w:pPr>
        <w:ind w:firstLine="480"/>
        <w:rPr>
          <w:rFonts w:ascii="Cambria" w:hAnsi="Cambria"/>
        </w:rPr>
      </w:pPr>
      <w:r w:rsidRPr="00C47D68">
        <w:rPr>
          <w:rFonts w:ascii="Cambria" w:hAnsi="Cambria" w:hint="eastAsia"/>
        </w:rPr>
        <w:t>### 1. [</w:t>
      </w:r>
      <w:r w:rsidRPr="00C47D68">
        <w:rPr>
          <w:rFonts w:ascii="Cambria" w:hAnsi="Cambria" w:hint="eastAsia"/>
        </w:rPr>
        <w:t>画风主体描述</w:t>
      </w:r>
      <w:r w:rsidRPr="00C47D68">
        <w:rPr>
          <w:rFonts w:ascii="Cambria" w:hAnsi="Cambria" w:hint="eastAsia"/>
        </w:rPr>
        <w:t>]</w:t>
      </w:r>
      <w:r w:rsidRPr="00C47D68">
        <w:rPr>
          <w:rFonts w:ascii="Cambria" w:hAnsi="Cambria" w:hint="eastAsia"/>
        </w:rPr>
        <w:t>（最高优先级：意象主体优先）</w:t>
      </w:r>
    </w:p>
    <w:p w14:paraId="3E802EF8"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规则：</w:t>
      </w:r>
      <w:r w:rsidRPr="00C47D68">
        <w:rPr>
          <w:rFonts w:ascii="Cambria" w:hAnsi="Cambria" w:hint="eastAsia"/>
        </w:rPr>
        <w:t xml:space="preserve"> </w:t>
      </w:r>
      <w:r w:rsidRPr="00C47D68">
        <w:rPr>
          <w:rFonts w:ascii="Cambria" w:hAnsi="Cambria" w:hint="eastAsia"/>
        </w:rPr>
        <w:t>必须描述画面首要主体。当文本为抽象概念时，必须优先选择哲学符号作为主体。必须强制连接发光线条颜色。</w:t>
      </w:r>
    </w:p>
    <w:p w14:paraId="5696ACE5"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指令格式：</w:t>
      </w:r>
      <w:r w:rsidRPr="00C47D68">
        <w:rPr>
          <w:rFonts w:ascii="Cambria" w:hAnsi="Cambria" w:hint="eastAsia"/>
        </w:rPr>
        <w:t xml:space="preserve"> `[</w:t>
      </w:r>
      <w:r w:rsidRPr="00C47D68">
        <w:rPr>
          <w:rFonts w:ascii="Cambria" w:hAnsi="Cambria" w:hint="eastAsia"/>
        </w:rPr>
        <w:t>哲学符号</w:t>
      </w:r>
      <w:r w:rsidRPr="00C47D68">
        <w:rPr>
          <w:rFonts w:ascii="Cambria" w:hAnsi="Cambria" w:hint="eastAsia"/>
        </w:rPr>
        <w:t>/</w:t>
      </w:r>
      <w:r w:rsidRPr="00C47D68">
        <w:rPr>
          <w:rFonts w:ascii="Cambria" w:hAnsi="Cambria" w:hint="eastAsia"/>
        </w:rPr>
        <w:t>人物描述</w:t>
      </w:r>
      <w:r w:rsidRPr="00C47D68">
        <w:rPr>
          <w:rFonts w:ascii="Cambria" w:hAnsi="Cambria" w:hint="eastAsia"/>
        </w:rPr>
        <w:t>]</w:t>
      </w:r>
      <w:r w:rsidRPr="00C47D68">
        <w:rPr>
          <w:rFonts w:ascii="Cambria" w:hAnsi="Cambria" w:hint="eastAsia"/>
        </w:rPr>
        <w:t>由</w:t>
      </w:r>
      <w:r w:rsidRPr="00C47D68">
        <w:rPr>
          <w:rFonts w:ascii="Cambria" w:hAnsi="Cambria" w:hint="eastAsia"/>
        </w:rPr>
        <w:t>{</w:t>
      </w:r>
      <w:r w:rsidRPr="00C47D68">
        <w:rPr>
          <w:rFonts w:ascii="Cambria" w:hAnsi="Cambria" w:hint="eastAsia"/>
        </w:rPr>
        <w:t>颜色</w:t>
      </w:r>
      <w:r w:rsidRPr="00C47D68">
        <w:rPr>
          <w:rFonts w:ascii="Cambria" w:hAnsi="Cambria" w:hint="eastAsia"/>
        </w:rPr>
        <w:t>}</w:t>
      </w:r>
      <w:r w:rsidRPr="00C47D68">
        <w:rPr>
          <w:rFonts w:ascii="Cambria" w:hAnsi="Cambria" w:hint="eastAsia"/>
        </w:rPr>
        <w:t>的发光线条组成</w:t>
      </w:r>
      <w:r w:rsidRPr="00C47D68">
        <w:rPr>
          <w:rFonts w:ascii="Cambria" w:hAnsi="Cambria" w:hint="eastAsia"/>
        </w:rPr>
        <w:t xml:space="preserve"> [</w:t>
      </w:r>
      <w:r w:rsidRPr="00C47D68">
        <w:rPr>
          <w:rFonts w:ascii="Cambria" w:hAnsi="Cambria" w:hint="eastAsia"/>
        </w:rPr>
        <w:t>姿态或状态</w:t>
      </w:r>
      <w:r w:rsidRPr="00C47D68">
        <w:rPr>
          <w:rFonts w:ascii="Cambria" w:hAnsi="Cambria" w:hint="eastAsia"/>
        </w:rPr>
        <w:t>]`</w:t>
      </w:r>
    </w:p>
    <w:p w14:paraId="6D73ADFF"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人物示例：</w:t>
      </w:r>
      <w:r w:rsidRPr="00C47D68">
        <w:rPr>
          <w:rFonts w:ascii="Cambria" w:hAnsi="Cambria" w:hint="eastAsia"/>
        </w:rPr>
        <w:t xml:space="preserve"> `</w:t>
      </w:r>
      <w:r w:rsidRPr="00C47D68">
        <w:rPr>
          <w:rFonts w:ascii="Cambria" w:hAnsi="Cambria" w:hint="eastAsia"/>
        </w:rPr>
        <w:t>一位春秋战国时期的男性官员由月白色发光线条组成</w:t>
      </w:r>
      <w:r w:rsidRPr="00C47D68">
        <w:rPr>
          <w:rFonts w:ascii="Cambria" w:hAnsi="Cambria" w:hint="eastAsia"/>
        </w:rPr>
        <w:t xml:space="preserve"> </w:t>
      </w:r>
      <w:r w:rsidRPr="00C47D68">
        <w:rPr>
          <w:rFonts w:ascii="Cambria" w:hAnsi="Cambria" w:hint="eastAsia"/>
        </w:rPr>
        <w:t>姿态沉静</w:t>
      </w:r>
      <w:r w:rsidRPr="00C47D68">
        <w:rPr>
          <w:rFonts w:ascii="Cambria" w:hAnsi="Cambria" w:hint="eastAsia"/>
        </w:rPr>
        <w:t>`</w:t>
      </w:r>
    </w:p>
    <w:p w14:paraId="09E7038E" w14:textId="77777777" w:rsidR="00686ACE" w:rsidRPr="00C47D68" w:rsidRDefault="00686ACE" w:rsidP="00686ACE">
      <w:pPr>
        <w:ind w:firstLine="480"/>
        <w:rPr>
          <w:rFonts w:ascii="Cambria" w:hAnsi="Cambria"/>
        </w:rPr>
      </w:pPr>
    </w:p>
    <w:p w14:paraId="7E80120F" w14:textId="77777777" w:rsidR="00686ACE" w:rsidRPr="00C47D68" w:rsidRDefault="00686ACE" w:rsidP="00686ACE">
      <w:pPr>
        <w:ind w:firstLine="480"/>
        <w:rPr>
          <w:rFonts w:ascii="Cambria" w:hAnsi="Cambria"/>
        </w:rPr>
      </w:pPr>
      <w:r w:rsidRPr="00C47D68">
        <w:rPr>
          <w:rFonts w:ascii="Cambria" w:hAnsi="Cambria" w:hint="eastAsia"/>
        </w:rPr>
        <w:t>### 2. [</w:t>
      </w:r>
      <w:r w:rsidRPr="00C47D68">
        <w:rPr>
          <w:rFonts w:ascii="Cambria" w:hAnsi="Cambria" w:hint="eastAsia"/>
        </w:rPr>
        <w:t>哲学专题与意象元素</w:t>
      </w:r>
      <w:r w:rsidRPr="00C47D68">
        <w:rPr>
          <w:rFonts w:ascii="Cambria" w:hAnsi="Cambria" w:hint="eastAsia"/>
        </w:rPr>
        <w:t>]</w:t>
      </w:r>
      <w:r w:rsidRPr="00C47D68">
        <w:rPr>
          <w:rFonts w:ascii="Cambria" w:hAnsi="Cambria" w:hint="eastAsia"/>
        </w:rPr>
        <w:t>（核心优先级：元素强制发光）</w:t>
      </w:r>
    </w:p>
    <w:p w14:paraId="1241C17D" w14:textId="77777777" w:rsidR="00686ACE" w:rsidRPr="00C47D68" w:rsidRDefault="00686ACE" w:rsidP="00686ACE">
      <w:pPr>
        <w:ind w:firstLine="480"/>
        <w:rPr>
          <w:rFonts w:ascii="Cambria" w:hAnsi="Cambria"/>
        </w:rPr>
      </w:pPr>
      <w:r w:rsidRPr="00C47D68">
        <w:rPr>
          <w:rFonts w:ascii="Cambria" w:hAnsi="Cambria" w:hint="eastAsia"/>
        </w:rPr>
        <w:lastRenderedPageBreak/>
        <w:t xml:space="preserve">- </w:t>
      </w:r>
      <w:r w:rsidRPr="00C47D68">
        <w:rPr>
          <w:rFonts w:ascii="Cambria" w:hAnsi="Cambria" w:hint="eastAsia"/>
        </w:rPr>
        <w:t>规则：</w:t>
      </w:r>
      <w:r w:rsidRPr="00C47D68">
        <w:rPr>
          <w:rFonts w:ascii="Cambria" w:hAnsi="Cambria" w:hint="eastAsia"/>
        </w:rPr>
        <w:t xml:space="preserve"> </w:t>
      </w:r>
      <w:r w:rsidRPr="00C47D68">
        <w:rPr>
          <w:rFonts w:ascii="Cambria" w:hAnsi="Cambria" w:hint="eastAsia"/>
        </w:rPr>
        <w:t>引入辅助哲学概念，所有元素必须强制连接发光线条颜色，不得使用逗号。</w:t>
      </w:r>
    </w:p>
    <w:p w14:paraId="7FA88B95"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指令格式：</w:t>
      </w:r>
      <w:r w:rsidRPr="00C47D68">
        <w:rPr>
          <w:rFonts w:ascii="Cambria" w:hAnsi="Cambria" w:hint="eastAsia"/>
        </w:rPr>
        <w:t xml:space="preserve"> `[</w:t>
      </w:r>
      <w:r w:rsidRPr="00C47D68">
        <w:rPr>
          <w:rFonts w:ascii="Cambria" w:hAnsi="Cambria" w:hint="eastAsia"/>
        </w:rPr>
        <w:t>元素</w:t>
      </w:r>
      <w:r w:rsidRPr="00C47D68">
        <w:rPr>
          <w:rFonts w:ascii="Cambria" w:hAnsi="Cambria" w:hint="eastAsia"/>
        </w:rPr>
        <w:t>1]</w:t>
      </w:r>
      <w:r w:rsidRPr="00C47D68">
        <w:rPr>
          <w:rFonts w:ascii="Cambria" w:hAnsi="Cambria" w:hint="eastAsia"/>
        </w:rPr>
        <w:t>由</w:t>
      </w:r>
      <w:r w:rsidRPr="00C47D68">
        <w:rPr>
          <w:rFonts w:ascii="Cambria" w:hAnsi="Cambria" w:hint="eastAsia"/>
        </w:rPr>
        <w:t>{</w:t>
      </w:r>
      <w:r w:rsidRPr="00C47D68">
        <w:rPr>
          <w:rFonts w:ascii="Cambria" w:hAnsi="Cambria" w:hint="eastAsia"/>
        </w:rPr>
        <w:t>颜色</w:t>
      </w:r>
      <w:r w:rsidRPr="00C47D68">
        <w:rPr>
          <w:rFonts w:ascii="Cambria" w:hAnsi="Cambria" w:hint="eastAsia"/>
        </w:rPr>
        <w:t>}</w:t>
      </w:r>
      <w:r w:rsidRPr="00C47D68">
        <w:rPr>
          <w:rFonts w:ascii="Cambria" w:hAnsi="Cambria" w:hint="eastAsia"/>
        </w:rPr>
        <w:t>的发光线条组成</w:t>
      </w:r>
      <w:r w:rsidRPr="00C47D68">
        <w:rPr>
          <w:rFonts w:ascii="Cambria" w:hAnsi="Cambria" w:hint="eastAsia"/>
        </w:rPr>
        <w:t xml:space="preserve"> [</w:t>
      </w:r>
      <w:r w:rsidRPr="00C47D68">
        <w:rPr>
          <w:rFonts w:ascii="Cambria" w:hAnsi="Cambria" w:hint="eastAsia"/>
        </w:rPr>
        <w:t>元素</w:t>
      </w:r>
      <w:r w:rsidRPr="00C47D68">
        <w:rPr>
          <w:rFonts w:ascii="Cambria" w:hAnsi="Cambria" w:hint="eastAsia"/>
        </w:rPr>
        <w:t>2]</w:t>
      </w:r>
      <w:r w:rsidRPr="00C47D68">
        <w:rPr>
          <w:rFonts w:ascii="Cambria" w:hAnsi="Cambria" w:hint="eastAsia"/>
        </w:rPr>
        <w:t>用</w:t>
      </w:r>
      <w:r w:rsidRPr="00C47D68">
        <w:rPr>
          <w:rFonts w:ascii="Cambria" w:hAnsi="Cambria" w:hint="eastAsia"/>
        </w:rPr>
        <w:t>{</w:t>
      </w:r>
      <w:r w:rsidRPr="00C47D68">
        <w:rPr>
          <w:rFonts w:ascii="Cambria" w:hAnsi="Cambria" w:hint="eastAsia"/>
        </w:rPr>
        <w:t>颜色</w:t>
      </w:r>
      <w:r w:rsidRPr="00C47D68">
        <w:rPr>
          <w:rFonts w:ascii="Cambria" w:hAnsi="Cambria" w:hint="eastAsia"/>
        </w:rPr>
        <w:t>}</w:t>
      </w:r>
      <w:r w:rsidRPr="00C47D68">
        <w:rPr>
          <w:rFonts w:ascii="Cambria" w:hAnsi="Cambria" w:hint="eastAsia"/>
        </w:rPr>
        <w:t>的发光线条勾勒</w:t>
      </w:r>
      <w:r w:rsidRPr="00C47D68">
        <w:rPr>
          <w:rFonts w:ascii="Cambria" w:hAnsi="Cambria" w:hint="eastAsia"/>
        </w:rPr>
        <w:t xml:space="preserve"> [</w:t>
      </w:r>
      <w:r w:rsidRPr="00C47D68">
        <w:rPr>
          <w:rFonts w:ascii="Cambria" w:hAnsi="Cambria" w:hint="eastAsia"/>
        </w:rPr>
        <w:t>哲学意象</w:t>
      </w:r>
      <w:r w:rsidRPr="00C47D68">
        <w:rPr>
          <w:rFonts w:ascii="Cambria" w:hAnsi="Cambria" w:hint="eastAsia"/>
        </w:rPr>
        <w:t>/</w:t>
      </w:r>
      <w:r w:rsidRPr="00C47D68">
        <w:rPr>
          <w:rFonts w:ascii="Cambria" w:hAnsi="Cambria" w:hint="eastAsia"/>
        </w:rPr>
        <w:t>情感词</w:t>
      </w:r>
      <w:r w:rsidRPr="00C47D68">
        <w:rPr>
          <w:rFonts w:ascii="Cambria" w:hAnsi="Cambria" w:hint="eastAsia"/>
        </w:rPr>
        <w:t>]`</w:t>
      </w:r>
    </w:p>
    <w:p w14:paraId="7FFFD5A7"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示例：</w:t>
      </w:r>
      <w:r w:rsidRPr="00C47D68">
        <w:rPr>
          <w:rFonts w:ascii="Cambria" w:hAnsi="Cambria" w:hint="eastAsia"/>
        </w:rPr>
        <w:t xml:space="preserve"> `</w:t>
      </w:r>
      <w:r w:rsidRPr="00C47D68">
        <w:rPr>
          <w:rFonts w:ascii="Cambria" w:hAnsi="Cambria" w:hint="eastAsia"/>
        </w:rPr>
        <w:t>数据流用霓虹紫的发光线条勾勒</w:t>
      </w:r>
      <w:r w:rsidRPr="00C47D68">
        <w:rPr>
          <w:rFonts w:ascii="Cambria" w:hAnsi="Cambria" w:hint="eastAsia"/>
        </w:rPr>
        <w:t xml:space="preserve"> </w:t>
      </w:r>
      <w:r w:rsidRPr="00C47D68">
        <w:rPr>
          <w:rFonts w:ascii="Cambria" w:hAnsi="Cambria" w:hint="eastAsia"/>
        </w:rPr>
        <w:t>迷宫用焦虑红发光轮廓呈现</w:t>
      </w:r>
      <w:r w:rsidRPr="00C47D68">
        <w:rPr>
          <w:rFonts w:ascii="Cambria" w:hAnsi="Cambria" w:hint="eastAsia"/>
        </w:rPr>
        <w:t xml:space="preserve"> </w:t>
      </w:r>
      <w:r w:rsidRPr="00C47D68">
        <w:rPr>
          <w:rFonts w:ascii="Cambria" w:hAnsi="Cambria" w:hint="eastAsia"/>
        </w:rPr>
        <w:t>自由的探索</w:t>
      </w:r>
      <w:r w:rsidRPr="00C47D68">
        <w:rPr>
          <w:rFonts w:ascii="Cambria" w:hAnsi="Cambria" w:hint="eastAsia"/>
        </w:rPr>
        <w:t>`</w:t>
      </w:r>
    </w:p>
    <w:p w14:paraId="14B451B2" w14:textId="77777777" w:rsidR="00686ACE" w:rsidRPr="00C47D68" w:rsidRDefault="00686ACE" w:rsidP="00686ACE">
      <w:pPr>
        <w:ind w:firstLine="480"/>
        <w:rPr>
          <w:rFonts w:ascii="Cambria" w:hAnsi="Cambria"/>
        </w:rPr>
      </w:pPr>
    </w:p>
    <w:p w14:paraId="64AECE09" w14:textId="77777777" w:rsidR="00686ACE" w:rsidRPr="00C47D68" w:rsidRDefault="00686ACE" w:rsidP="00686ACE">
      <w:pPr>
        <w:ind w:firstLine="480"/>
        <w:rPr>
          <w:rFonts w:ascii="Cambria" w:hAnsi="Cambria"/>
        </w:rPr>
      </w:pPr>
      <w:r w:rsidRPr="00C47D68">
        <w:rPr>
          <w:rFonts w:ascii="Cambria" w:hAnsi="Cambria" w:hint="eastAsia"/>
        </w:rPr>
        <w:t>### 3. [</w:t>
      </w:r>
      <w:r w:rsidRPr="00C47D68">
        <w:rPr>
          <w:rFonts w:ascii="Cambria" w:hAnsi="Cambria" w:hint="eastAsia"/>
        </w:rPr>
        <w:t>色彩与光影机制</w:t>
      </w:r>
      <w:r w:rsidRPr="00C47D68">
        <w:rPr>
          <w:rFonts w:ascii="Cambria" w:hAnsi="Cambria" w:hint="eastAsia"/>
        </w:rPr>
        <w:t>]</w:t>
      </w:r>
      <w:r w:rsidRPr="00C47D68">
        <w:rPr>
          <w:rFonts w:ascii="Cambria" w:hAnsi="Cambria" w:hint="eastAsia"/>
        </w:rPr>
        <w:t>（美感保障）</w:t>
      </w:r>
    </w:p>
    <w:p w14:paraId="21232E33"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规则：</w:t>
      </w:r>
      <w:r w:rsidRPr="00C47D68">
        <w:rPr>
          <w:rFonts w:ascii="Cambria" w:hAnsi="Cambria" w:hint="eastAsia"/>
        </w:rPr>
        <w:t xml:space="preserve"> </w:t>
      </w:r>
      <w:r w:rsidRPr="00C47D68">
        <w:rPr>
          <w:rFonts w:ascii="Cambria" w:hAnsi="Cambria" w:hint="eastAsia"/>
        </w:rPr>
        <w:t>颜色必须从动态色彩库中选择，并强调光影效果以实现立体感。</w:t>
      </w:r>
    </w:p>
    <w:p w14:paraId="5DB028D3"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指令格式：</w:t>
      </w:r>
      <w:r w:rsidRPr="00C47D68">
        <w:rPr>
          <w:rFonts w:ascii="Cambria" w:hAnsi="Cambria" w:hint="eastAsia"/>
        </w:rPr>
        <w:t xml:space="preserve"> `</w:t>
      </w:r>
      <w:r w:rsidRPr="00C47D68">
        <w:rPr>
          <w:rFonts w:ascii="Cambria" w:hAnsi="Cambria" w:hint="eastAsia"/>
        </w:rPr>
        <w:t>主光色</w:t>
      </w:r>
      <w:r w:rsidRPr="00C47D68">
        <w:rPr>
          <w:rFonts w:ascii="Cambria" w:hAnsi="Cambria" w:hint="eastAsia"/>
        </w:rPr>
        <w:t>{</w:t>
      </w:r>
      <w:r w:rsidRPr="00C47D68">
        <w:rPr>
          <w:rFonts w:ascii="Cambria" w:hAnsi="Cambria" w:hint="eastAsia"/>
        </w:rPr>
        <w:t>主色</w:t>
      </w:r>
      <w:r w:rsidRPr="00C47D68">
        <w:rPr>
          <w:rFonts w:ascii="Cambria" w:hAnsi="Cambria" w:hint="eastAsia"/>
        </w:rPr>
        <w:t xml:space="preserve">} </w:t>
      </w:r>
      <w:r w:rsidRPr="00C47D68">
        <w:rPr>
          <w:rFonts w:ascii="Cambria" w:hAnsi="Cambria" w:hint="eastAsia"/>
        </w:rPr>
        <w:t>辅光色</w:t>
      </w:r>
      <w:r w:rsidRPr="00C47D68">
        <w:rPr>
          <w:rFonts w:ascii="Cambria" w:hAnsi="Cambria" w:hint="eastAsia"/>
        </w:rPr>
        <w:t>{</w:t>
      </w:r>
      <w:r w:rsidRPr="00C47D68">
        <w:rPr>
          <w:rFonts w:ascii="Cambria" w:hAnsi="Cambria" w:hint="eastAsia"/>
        </w:rPr>
        <w:t>辅色</w:t>
      </w:r>
      <w:r w:rsidRPr="00C47D68">
        <w:rPr>
          <w:rFonts w:ascii="Cambria" w:hAnsi="Cambria" w:hint="eastAsia"/>
        </w:rPr>
        <w:t xml:space="preserve">} </w:t>
      </w:r>
      <w:r w:rsidRPr="00C47D68">
        <w:rPr>
          <w:rFonts w:ascii="Cambria" w:hAnsi="Cambria" w:hint="eastAsia"/>
        </w:rPr>
        <w:t>背景渐变</w:t>
      </w:r>
      <w:r w:rsidRPr="00C47D68">
        <w:rPr>
          <w:rFonts w:ascii="Cambria" w:hAnsi="Cambria" w:hint="eastAsia"/>
        </w:rPr>
        <w:t>{</w:t>
      </w:r>
      <w:r w:rsidRPr="00C47D68">
        <w:rPr>
          <w:rFonts w:ascii="Cambria" w:hAnsi="Cambria" w:hint="eastAsia"/>
        </w:rPr>
        <w:t>深色调</w:t>
      </w:r>
      <w:r w:rsidRPr="00C47D68">
        <w:rPr>
          <w:rFonts w:ascii="Cambria" w:hAnsi="Cambria" w:hint="eastAsia"/>
        </w:rPr>
        <w:t>/</w:t>
      </w:r>
      <w:r w:rsidRPr="00C47D68">
        <w:rPr>
          <w:rFonts w:ascii="Cambria" w:hAnsi="Cambria" w:hint="eastAsia"/>
        </w:rPr>
        <w:t>浅色调</w:t>
      </w:r>
      <w:r w:rsidRPr="00C47D68">
        <w:rPr>
          <w:rFonts w:ascii="Cambria" w:hAnsi="Cambria" w:hint="eastAsia"/>
        </w:rPr>
        <w:t>/</w:t>
      </w:r>
      <w:r w:rsidRPr="00C47D68">
        <w:rPr>
          <w:rFonts w:ascii="Cambria" w:hAnsi="Cambria" w:hint="eastAsia"/>
        </w:rPr>
        <w:t>混合色</w:t>
      </w:r>
      <w:r w:rsidRPr="00C47D68">
        <w:rPr>
          <w:rFonts w:ascii="Cambria" w:hAnsi="Cambria" w:hint="eastAsia"/>
        </w:rPr>
        <w:t xml:space="preserve">} </w:t>
      </w:r>
      <w:r w:rsidRPr="00C47D68">
        <w:rPr>
          <w:rFonts w:ascii="Cambria" w:hAnsi="Cambria" w:hint="eastAsia"/>
        </w:rPr>
        <w:t>地面反射</w:t>
      </w:r>
      <w:r w:rsidRPr="00C47D68">
        <w:rPr>
          <w:rFonts w:ascii="Cambria" w:hAnsi="Cambria" w:hint="eastAsia"/>
        </w:rPr>
        <w:t>{</w:t>
      </w:r>
      <w:r w:rsidRPr="00C47D68">
        <w:rPr>
          <w:rFonts w:ascii="Cambria" w:hAnsi="Cambria" w:hint="eastAsia"/>
        </w:rPr>
        <w:t>柔和</w:t>
      </w:r>
      <w:r w:rsidRPr="00C47D68">
        <w:rPr>
          <w:rFonts w:ascii="Cambria" w:hAnsi="Cambria" w:hint="eastAsia"/>
        </w:rPr>
        <w:t>/</w:t>
      </w:r>
      <w:r w:rsidRPr="00C47D68">
        <w:rPr>
          <w:rFonts w:ascii="Cambria" w:hAnsi="Cambria" w:hint="eastAsia"/>
        </w:rPr>
        <w:t>清晰</w:t>
      </w:r>
      <w:r w:rsidRPr="00C47D68">
        <w:rPr>
          <w:rFonts w:ascii="Cambria" w:hAnsi="Cambria" w:hint="eastAsia"/>
        </w:rPr>
        <w:t>/</w:t>
      </w:r>
      <w:r w:rsidRPr="00C47D68">
        <w:rPr>
          <w:rFonts w:ascii="Cambria" w:hAnsi="Cambria" w:hint="eastAsia"/>
        </w:rPr>
        <w:t>强烈</w:t>
      </w:r>
      <w:r w:rsidRPr="00C47D68">
        <w:rPr>
          <w:rFonts w:ascii="Cambria" w:hAnsi="Cambria" w:hint="eastAsia"/>
        </w:rPr>
        <w:t>}</w:t>
      </w:r>
      <w:r w:rsidRPr="00C47D68">
        <w:rPr>
          <w:rFonts w:ascii="Cambria" w:hAnsi="Cambria" w:hint="eastAsia"/>
        </w:rPr>
        <w:t>光影</w:t>
      </w:r>
      <w:r w:rsidRPr="00C47D68">
        <w:rPr>
          <w:rFonts w:ascii="Cambria" w:hAnsi="Cambria" w:hint="eastAsia"/>
        </w:rPr>
        <w:t>`</w:t>
      </w:r>
    </w:p>
    <w:p w14:paraId="4A1B1FBC"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示例：</w:t>
      </w:r>
      <w:r w:rsidRPr="00C47D68">
        <w:rPr>
          <w:rFonts w:ascii="Cambria" w:hAnsi="Cambria" w:hint="eastAsia"/>
        </w:rPr>
        <w:t xml:space="preserve"> `</w:t>
      </w:r>
      <w:r w:rsidRPr="00C47D68">
        <w:rPr>
          <w:rFonts w:ascii="Cambria" w:hAnsi="Cambria" w:hint="eastAsia"/>
        </w:rPr>
        <w:t>主光色科技蓝</w:t>
      </w:r>
      <w:r w:rsidRPr="00C47D68">
        <w:rPr>
          <w:rFonts w:ascii="Cambria" w:hAnsi="Cambria" w:hint="eastAsia"/>
        </w:rPr>
        <w:t xml:space="preserve"> </w:t>
      </w:r>
      <w:r w:rsidRPr="00C47D68">
        <w:rPr>
          <w:rFonts w:ascii="Cambria" w:hAnsi="Cambria" w:hint="eastAsia"/>
        </w:rPr>
        <w:t>辅光色霓虹紫</w:t>
      </w:r>
      <w:r w:rsidRPr="00C47D68">
        <w:rPr>
          <w:rFonts w:ascii="Cambria" w:hAnsi="Cambria" w:hint="eastAsia"/>
        </w:rPr>
        <w:t xml:space="preserve"> </w:t>
      </w:r>
      <w:r w:rsidRPr="00C47D68">
        <w:rPr>
          <w:rFonts w:ascii="Cambria" w:hAnsi="Cambria" w:hint="eastAsia"/>
        </w:rPr>
        <w:t>背景渐变深紫色调</w:t>
      </w:r>
      <w:r w:rsidRPr="00C47D68">
        <w:rPr>
          <w:rFonts w:ascii="Cambria" w:hAnsi="Cambria" w:hint="eastAsia"/>
        </w:rPr>
        <w:t xml:space="preserve"> </w:t>
      </w:r>
      <w:r w:rsidRPr="00C47D68">
        <w:rPr>
          <w:rFonts w:ascii="Cambria" w:hAnsi="Cambria" w:hint="eastAsia"/>
        </w:rPr>
        <w:t>地面反射清晰光影</w:t>
      </w:r>
      <w:r w:rsidRPr="00C47D68">
        <w:rPr>
          <w:rFonts w:ascii="Cambria" w:hAnsi="Cambria" w:hint="eastAsia"/>
        </w:rPr>
        <w:t>`</w:t>
      </w:r>
    </w:p>
    <w:p w14:paraId="0D9D5D85" w14:textId="77777777" w:rsidR="00686ACE" w:rsidRPr="00C47D68" w:rsidRDefault="00686ACE" w:rsidP="00686ACE">
      <w:pPr>
        <w:ind w:firstLine="480"/>
        <w:rPr>
          <w:rFonts w:ascii="Cambria" w:hAnsi="Cambria"/>
        </w:rPr>
      </w:pPr>
    </w:p>
    <w:p w14:paraId="69197235" w14:textId="77777777" w:rsidR="00686ACE" w:rsidRPr="00C47D68" w:rsidRDefault="00686ACE" w:rsidP="00686ACE">
      <w:pPr>
        <w:ind w:firstLine="480"/>
        <w:rPr>
          <w:rFonts w:ascii="Cambria" w:hAnsi="Cambria"/>
        </w:rPr>
      </w:pPr>
      <w:r w:rsidRPr="00C47D68">
        <w:rPr>
          <w:rFonts w:ascii="Cambria" w:hAnsi="Cambria" w:hint="eastAsia"/>
        </w:rPr>
        <w:t>### 4. [</w:t>
      </w:r>
      <w:r w:rsidRPr="00C47D68">
        <w:rPr>
          <w:rFonts w:ascii="Cambria" w:hAnsi="Cambria" w:hint="eastAsia"/>
        </w:rPr>
        <w:t>可选文字排版</w:t>
      </w:r>
      <w:r w:rsidRPr="00C47D68">
        <w:rPr>
          <w:rFonts w:ascii="Cambria" w:hAnsi="Cambria" w:hint="eastAsia"/>
        </w:rPr>
        <w:t>]</w:t>
      </w:r>
      <w:r w:rsidRPr="00C47D68">
        <w:rPr>
          <w:rFonts w:ascii="Cambria" w:hAnsi="Cambria" w:hint="eastAsia"/>
        </w:rPr>
        <w:t>（选填项，极简美学）</w:t>
      </w:r>
    </w:p>
    <w:p w14:paraId="103F529E"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规则：</w:t>
      </w:r>
      <w:r w:rsidRPr="00C47D68">
        <w:rPr>
          <w:rFonts w:ascii="Cambria" w:hAnsi="Cambria" w:hint="eastAsia"/>
        </w:rPr>
        <w:t xml:space="preserve"> </w:t>
      </w:r>
      <w:r w:rsidRPr="00C47D68">
        <w:rPr>
          <w:rFonts w:ascii="Cambria" w:hAnsi="Cambria" w:hint="eastAsia"/>
        </w:rPr>
        <w:t>尽量不出现此模块。若需出现，必须指定发光体字体和颜色呼应，避免黑体。</w:t>
      </w:r>
    </w:p>
    <w:p w14:paraId="6851386F"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指令格式：</w:t>
      </w:r>
      <w:r w:rsidRPr="00C47D68">
        <w:rPr>
          <w:rFonts w:ascii="Cambria" w:hAnsi="Cambria" w:hint="eastAsia"/>
        </w:rPr>
        <w:t xml:space="preserve"> `</w:t>
      </w:r>
      <w:r w:rsidRPr="00C47D68">
        <w:rPr>
          <w:rFonts w:ascii="Cambria" w:hAnsi="Cambria" w:hint="eastAsia"/>
        </w:rPr>
        <w:t>文本：“</w:t>
      </w:r>
      <w:r w:rsidRPr="00C47D68">
        <w:rPr>
          <w:rFonts w:ascii="Cambria" w:hAnsi="Cambria" w:hint="eastAsia"/>
        </w:rPr>
        <w:t>{</w:t>
      </w:r>
      <w:r w:rsidRPr="00C47D68">
        <w:rPr>
          <w:rFonts w:ascii="Cambria" w:hAnsi="Cambria" w:hint="eastAsia"/>
        </w:rPr>
        <w:t>金句</w:t>
      </w:r>
      <w:r w:rsidRPr="00C47D68">
        <w:rPr>
          <w:rFonts w:ascii="Cambria" w:hAnsi="Cambria" w:hint="eastAsia"/>
        </w:rPr>
        <w:t>}</w:t>
      </w:r>
      <w:r w:rsidRPr="00C47D68">
        <w:rPr>
          <w:rFonts w:ascii="Cambria" w:hAnsi="Cambria" w:hint="eastAsia"/>
        </w:rPr>
        <w:t>”</w:t>
      </w:r>
      <w:r w:rsidRPr="00C47D68">
        <w:rPr>
          <w:rFonts w:ascii="Cambria" w:hAnsi="Cambria" w:hint="eastAsia"/>
        </w:rPr>
        <w:t xml:space="preserve"> </w:t>
      </w:r>
      <w:r w:rsidRPr="00C47D68">
        <w:rPr>
          <w:rFonts w:ascii="Cambria" w:hAnsi="Cambria" w:hint="eastAsia"/>
        </w:rPr>
        <w:t>字体</w:t>
      </w:r>
      <w:r w:rsidRPr="00C47D68">
        <w:rPr>
          <w:rFonts w:ascii="Cambria" w:hAnsi="Cambria" w:hint="eastAsia"/>
        </w:rPr>
        <w:t>{</w:t>
      </w:r>
      <w:r w:rsidRPr="00C47D68">
        <w:rPr>
          <w:rFonts w:ascii="Cambria" w:hAnsi="Cambria" w:hint="eastAsia"/>
        </w:rPr>
        <w:t>字体风格</w:t>
      </w:r>
      <w:r w:rsidRPr="00C47D68">
        <w:rPr>
          <w:rFonts w:ascii="Cambria" w:hAnsi="Cambria" w:hint="eastAsia"/>
        </w:rPr>
        <w:t>}</w:t>
      </w:r>
      <w:r w:rsidRPr="00C47D68">
        <w:rPr>
          <w:rFonts w:ascii="Cambria" w:hAnsi="Cambria" w:hint="eastAsia"/>
        </w:rPr>
        <w:t>发光体</w:t>
      </w:r>
      <w:r w:rsidRPr="00C47D68">
        <w:rPr>
          <w:rFonts w:ascii="Cambria" w:hAnsi="Cambria" w:hint="eastAsia"/>
        </w:rPr>
        <w:t xml:space="preserve"> </w:t>
      </w:r>
      <w:r w:rsidRPr="00C47D68">
        <w:rPr>
          <w:rFonts w:ascii="Cambria" w:hAnsi="Cambria" w:hint="eastAsia"/>
        </w:rPr>
        <w:t>颜色与</w:t>
      </w:r>
      <w:r w:rsidRPr="00C47D68">
        <w:rPr>
          <w:rFonts w:ascii="Cambria" w:hAnsi="Cambria" w:hint="eastAsia"/>
        </w:rPr>
        <w:t>{</w:t>
      </w:r>
      <w:r w:rsidRPr="00C47D68">
        <w:rPr>
          <w:rFonts w:ascii="Cambria" w:hAnsi="Cambria" w:hint="eastAsia"/>
        </w:rPr>
        <w:t>元素颜色</w:t>
      </w:r>
      <w:r w:rsidRPr="00C47D68">
        <w:rPr>
          <w:rFonts w:ascii="Cambria" w:hAnsi="Cambria" w:hint="eastAsia"/>
        </w:rPr>
        <w:t>}</w:t>
      </w:r>
      <w:r w:rsidRPr="00C47D68">
        <w:rPr>
          <w:rFonts w:ascii="Cambria" w:hAnsi="Cambria" w:hint="eastAsia"/>
        </w:rPr>
        <w:t>光芒呼应</w:t>
      </w:r>
      <w:r w:rsidRPr="00C47D68">
        <w:rPr>
          <w:rFonts w:ascii="Cambria" w:hAnsi="Cambria" w:hint="eastAsia"/>
        </w:rPr>
        <w:t xml:space="preserve"> </w:t>
      </w:r>
      <w:r w:rsidRPr="00C47D68">
        <w:rPr>
          <w:rFonts w:ascii="Cambria" w:hAnsi="Cambria" w:hint="eastAsia"/>
        </w:rPr>
        <w:t>位置</w:t>
      </w:r>
      <w:r w:rsidRPr="00C47D68">
        <w:rPr>
          <w:rFonts w:ascii="Cambria" w:hAnsi="Cambria" w:hint="eastAsia"/>
        </w:rPr>
        <w:t>{</w:t>
      </w:r>
      <w:r w:rsidRPr="00C47D68">
        <w:rPr>
          <w:rFonts w:ascii="Cambria" w:hAnsi="Cambria" w:hint="eastAsia"/>
        </w:rPr>
        <w:t>位置描述</w:t>
      </w:r>
      <w:r w:rsidRPr="00C47D68">
        <w:rPr>
          <w:rFonts w:ascii="Cambria" w:hAnsi="Cambria" w:hint="eastAsia"/>
        </w:rPr>
        <w:t xml:space="preserve">} </w:t>
      </w:r>
      <w:r w:rsidRPr="00C47D68">
        <w:rPr>
          <w:rFonts w:ascii="Cambria" w:hAnsi="Cambria" w:hint="eastAsia"/>
        </w:rPr>
        <w:t>效果</w:t>
      </w:r>
      <w:r w:rsidRPr="00C47D68">
        <w:rPr>
          <w:rFonts w:ascii="Cambria" w:hAnsi="Cambria" w:hint="eastAsia"/>
        </w:rPr>
        <w:t>{</w:t>
      </w:r>
      <w:r w:rsidRPr="00C47D68">
        <w:rPr>
          <w:rFonts w:ascii="Cambria" w:hAnsi="Cambria" w:hint="eastAsia"/>
        </w:rPr>
        <w:t>半透明</w:t>
      </w:r>
      <w:r w:rsidRPr="00C47D68">
        <w:rPr>
          <w:rFonts w:ascii="Cambria" w:hAnsi="Cambria" w:hint="eastAsia"/>
        </w:rPr>
        <w:t>/</w:t>
      </w:r>
      <w:r w:rsidRPr="00C47D68">
        <w:rPr>
          <w:rFonts w:ascii="Cambria" w:hAnsi="Cambria" w:hint="eastAsia"/>
        </w:rPr>
        <w:t>朦胧</w:t>
      </w:r>
      <w:r w:rsidRPr="00C47D68">
        <w:rPr>
          <w:rFonts w:ascii="Cambria" w:hAnsi="Cambria" w:hint="eastAsia"/>
        </w:rPr>
        <w:t>}`</w:t>
      </w:r>
    </w:p>
    <w:p w14:paraId="0EEEEDA4"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字体风格建议（</w:t>
      </w:r>
      <w:r w:rsidRPr="00C47D68">
        <w:rPr>
          <w:rFonts w:ascii="Cambria" w:hAnsi="Cambria" w:hint="eastAsia"/>
        </w:rPr>
        <w:t>AI</w:t>
      </w:r>
      <w:r w:rsidRPr="00C47D68">
        <w:rPr>
          <w:rFonts w:ascii="Cambria" w:hAnsi="Cambria" w:hint="eastAsia"/>
        </w:rPr>
        <w:t>必须从中选择）：</w:t>
      </w:r>
      <w:r w:rsidRPr="00C47D68">
        <w:rPr>
          <w:rFonts w:ascii="Cambria" w:hAnsi="Cambria" w:hint="eastAsia"/>
        </w:rPr>
        <w:t xml:space="preserve"> </w:t>
      </w:r>
      <w:r w:rsidRPr="00C47D68">
        <w:rPr>
          <w:rFonts w:ascii="Cambria" w:hAnsi="Cambria" w:hint="eastAsia"/>
        </w:rPr>
        <w:t>融合书法发光体</w:t>
      </w:r>
      <w:r w:rsidRPr="00C47D68">
        <w:rPr>
          <w:rFonts w:ascii="Cambria" w:hAnsi="Cambria" w:hint="eastAsia"/>
        </w:rPr>
        <w:t xml:space="preserve"> </w:t>
      </w:r>
      <w:r w:rsidRPr="00C47D68">
        <w:rPr>
          <w:rFonts w:ascii="Cambria" w:hAnsi="Cambria" w:hint="eastAsia"/>
        </w:rPr>
        <w:t>未来感无衬线发光体</w:t>
      </w:r>
      <w:r w:rsidRPr="00C47D68">
        <w:rPr>
          <w:rFonts w:ascii="Cambria" w:hAnsi="Cambria" w:hint="eastAsia"/>
        </w:rPr>
        <w:t xml:space="preserve"> </w:t>
      </w:r>
      <w:r w:rsidRPr="00C47D68">
        <w:rPr>
          <w:rFonts w:ascii="Cambria" w:hAnsi="Cambria" w:hint="eastAsia"/>
        </w:rPr>
        <w:t>古典衬线体发光体。</w:t>
      </w:r>
    </w:p>
    <w:p w14:paraId="7F1F74F5" w14:textId="77777777" w:rsidR="00686ACE" w:rsidRPr="00C47D68" w:rsidRDefault="00686ACE" w:rsidP="00686ACE">
      <w:pPr>
        <w:ind w:firstLine="480"/>
        <w:rPr>
          <w:rFonts w:ascii="Cambria" w:hAnsi="Cambria"/>
        </w:rPr>
      </w:pPr>
    </w:p>
    <w:p w14:paraId="74D6C6AC" w14:textId="77777777" w:rsidR="00686ACE" w:rsidRPr="00C47D68" w:rsidRDefault="00686ACE" w:rsidP="00686ACE">
      <w:pPr>
        <w:ind w:firstLine="480"/>
        <w:rPr>
          <w:rFonts w:ascii="Cambria" w:hAnsi="Cambria"/>
        </w:rPr>
      </w:pPr>
      <w:r w:rsidRPr="00C47D68">
        <w:rPr>
          <w:rFonts w:ascii="Cambria" w:hAnsi="Cambria" w:hint="eastAsia"/>
        </w:rPr>
        <w:t>### 5. [</w:t>
      </w:r>
      <w:r w:rsidRPr="00C47D68">
        <w:rPr>
          <w:rFonts w:ascii="Cambria" w:hAnsi="Cambria" w:hint="eastAsia"/>
        </w:rPr>
        <w:t>构图与空间逻辑</w:t>
      </w:r>
      <w:r w:rsidRPr="00C47D68">
        <w:rPr>
          <w:rFonts w:ascii="Cambria" w:hAnsi="Cambria" w:hint="eastAsia"/>
        </w:rPr>
        <w:t>]</w:t>
      </w:r>
      <w:r w:rsidRPr="00C47D68">
        <w:rPr>
          <w:rFonts w:ascii="Cambria" w:hAnsi="Cambria" w:hint="eastAsia"/>
        </w:rPr>
        <w:t>（立体感与情感锚定）</w:t>
      </w:r>
    </w:p>
    <w:p w14:paraId="6E90B56F"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规则：</w:t>
      </w:r>
      <w:r w:rsidRPr="00C47D68">
        <w:rPr>
          <w:rFonts w:ascii="Cambria" w:hAnsi="Cambria" w:hint="eastAsia"/>
        </w:rPr>
        <w:t xml:space="preserve"> </w:t>
      </w:r>
      <w:r w:rsidRPr="00C47D68">
        <w:rPr>
          <w:rFonts w:ascii="Cambria" w:hAnsi="Cambria" w:hint="eastAsia"/>
        </w:rPr>
        <w:t>指导元素关系、构图、动态及情感锚定。必须包含至少一个动态描述，并在末尾加入至少两个选自</w:t>
      </w:r>
      <w:r w:rsidRPr="00C47D68">
        <w:rPr>
          <w:rFonts w:ascii="Cambria" w:hAnsi="Cambria" w:hint="eastAsia"/>
        </w:rPr>
        <w:t xml:space="preserve">D. </w:t>
      </w:r>
      <w:r w:rsidRPr="00C47D68">
        <w:rPr>
          <w:rFonts w:ascii="Cambria" w:hAnsi="Cambria" w:hint="eastAsia"/>
        </w:rPr>
        <w:t>画面氛围与情感词库的整体氛围描述。</w:t>
      </w:r>
    </w:p>
    <w:p w14:paraId="408D5464"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指令格式：</w:t>
      </w:r>
      <w:r w:rsidRPr="00C47D68">
        <w:rPr>
          <w:rFonts w:ascii="Cambria" w:hAnsi="Cambria" w:hint="eastAsia"/>
        </w:rPr>
        <w:t xml:space="preserve"> `[</w:t>
      </w:r>
      <w:r w:rsidRPr="00C47D68">
        <w:rPr>
          <w:rFonts w:ascii="Cambria" w:hAnsi="Cambria" w:hint="eastAsia"/>
        </w:rPr>
        <w:t>核心元素</w:t>
      </w:r>
      <w:r w:rsidRPr="00C47D68">
        <w:rPr>
          <w:rFonts w:ascii="Cambria" w:hAnsi="Cambria" w:hint="eastAsia"/>
        </w:rPr>
        <w:t>]{</w:t>
      </w:r>
      <w:r w:rsidRPr="00C47D68">
        <w:rPr>
          <w:rFonts w:ascii="Cambria" w:hAnsi="Cambria" w:hint="eastAsia"/>
        </w:rPr>
        <w:t>空间关系</w:t>
      </w:r>
      <w:r w:rsidRPr="00C47D68">
        <w:rPr>
          <w:rFonts w:ascii="Cambria" w:hAnsi="Cambria" w:hint="eastAsia"/>
        </w:rPr>
        <w:t>} [</w:t>
      </w:r>
      <w:r w:rsidRPr="00C47D68">
        <w:rPr>
          <w:rFonts w:ascii="Cambria" w:hAnsi="Cambria" w:hint="eastAsia"/>
        </w:rPr>
        <w:t>辅助元素</w:t>
      </w:r>
      <w:r w:rsidRPr="00C47D68">
        <w:rPr>
          <w:rFonts w:ascii="Cambria" w:hAnsi="Cambria" w:hint="eastAsia"/>
        </w:rPr>
        <w:t>]{</w:t>
      </w:r>
      <w:r w:rsidRPr="00C47D68">
        <w:rPr>
          <w:rFonts w:ascii="Cambria" w:hAnsi="Cambria" w:hint="eastAsia"/>
        </w:rPr>
        <w:t>元素互动</w:t>
      </w:r>
      <w:r w:rsidRPr="00C47D68">
        <w:rPr>
          <w:rFonts w:ascii="Cambria" w:hAnsi="Cambria" w:hint="eastAsia"/>
        </w:rPr>
        <w:t xml:space="preserve">} </w:t>
      </w:r>
      <w:r w:rsidRPr="00C47D68">
        <w:rPr>
          <w:rFonts w:ascii="Cambria" w:hAnsi="Cambria" w:hint="eastAsia"/>
        </w:rPr>
        <w:t>视角</w:t>
      </w:r>
      <w:r w:rsidRPr="00C47D68">
        <w:rPr>
          <w:rFonts w:ascii="Cambria" w:hAnsi="Cambria" w:hint="eastAsia"/>
        </w:rPr>
        <w:t>{</w:t>
      </w:r>
      <w:r w:rsidRPr="00C47D68">
        <w:rPr>
          <w:rFonts w:ascii="Cambria" w:hAnsi="Cambria" w:hint="eastAsia"/>
        </w:rPr>
        <w:t>镜头描述</w:t>
      </w:r>
      <w:r w:rsidRPr="00C47D68">
        <w:rPr>
          <w:rFonts w:ascii="Cambria" w:hAnsi="Cambria" w:hint="eastAsia"/>
        </w:rPr>
        <w:t>} [</w:t>
      </w:r>
      <w:r w:rsidRPr="00C47D68">
        <w:rPr>
          <w:rFonts w:ascii="Cambria" w:hAnsi="Cambria" w:hint="eastAsia"/>
        </w:rPr>
        <w:t>科技感</w:t>
      </w:r>
      <w:r w:rsidRPr="00C47D68">
        <w:rPr>
          <w:rFonts w:ascii="Cambria" w:hAnsi="Cambria" w:hint="eastAsia"/>
        </w:rPr>
        <w:t>/</w:t>
      </w:r>
      <w:r w:rsidRPr="00C47D68">
        <w:rPr>
          <w:rFonts w:ascii="Cambria" w:hAnsi="Cambria" w:hint="eastAsia"/>
        </w:rPr>
        <w:t>意境修饰</w:t>
      </w:r>
      <w:r w:rsidRPr="00C47D68">
        <w:rPr>
          <w:rFonts w:ascii="Cambria" w:hAnsi="Cambria" w:hint="eastAsia"/>
        </w:rPr>
        <w:t>] [</w:t>
      </w:r>
      <w:r w:rsidRPr="00C47D68">
        <w:rPr>
          <w:rFonts w:ascii="Cambria" w:hAnsi="Cambria" w:hint="eastAsia"/>
        </w:rPr>
        <w:t>整体氛围描述</w:t>
      </w:r>
      <w:r w:rsidRPr="00C47D68">
        <w:rPr>
          <w:rFonts w:ascii="Cambria" w:hAnsi="Cambria" w:hint="eastAsia"/>
        </w:rPr>
        <w:t xml:space="preserve"> </w:t>
      </w:r>
      <w:r w:rsidRPr="00C47D68">
        <w:rPr>
          <w:rFonts w:ascii="Cambria" w:hAnsi="Cambria" w:hint="eastAsia"/>
        </w:rPr>
        <w:t>整体氛围描述</w:t>
      </w:r>
      <w:r w:rsidRPr="00C47D68">
        <w:rPr>
          <w:rFonts w:ascii="Cambria" w:hAnsi="Cambria" w:hint="eastAsia"/>
        </w:rPr>
        <w:t>]`</w:t>
      </w:r>
    </w:p>
    <w:p w14:paraId="08EB5DEB"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Cambria" w:hAnsi="Cambria" w:hint="eastAsia"/>
        </w:rPr>
        <w:t>示例：</w:t>
      </w:r>
      <w:r w:rsidRPr="00C47D68">
        <w:rPr>
          <w:rFonts w:ascii="Cambria" w:hAnsi="Cambria" w:hint="eastAsia"/>
        </w:rPr>
        <w:t xml:space="preserve"> `</w:t>
      </w:r>
      <w:r w:rsidRPr="00C47D68">
        <w:rPr>
          <w:rFonts w:ascii="Cambria" w:hAnsi="Cambria" w:hint="eastAsia"/>
        </w:rPr>
        <w:t>男性官员居中放大</w:t>
      </w:r>
      <w:r w:rsidRPr="00C47D68">
        <w:rPr>
          <w:rFonts w:ascii="Cambria" w:hAnsi="Cambria" w:hint="eastAsia"/>
        </w:rPr>
        <w:t xml:space="preserve"> </w:t>
      </w:r>
      <w:r w:rsidRPr="00C47D68">
        <w:rPr>
          <w:rFonts w:ascii="Cambria" w:hAnsi="Cambria" w:hint="eastAsia"/>
        </w:rPr>
        <w:t>数据流从圆环边缘螺旋环绕</w:t>
      </w:r>
      <w:r w:rsidRPr="00C47D68">
        <w:rPr>
          <w:rFonts w:ascii="Cambria" w:hAnsi="Cambria" w:hint="eastAsia"/>
        </w:rPr>
        <w:t xml:space="preserve"> </w:t>
      </w:r>
      <w:r w:rsidRPr="00C47D68">
        <w:rPr>
          <w:rFonts w:ascii="Cambria" w:hAnsi="Cambria" w:hint="eastAsia"/>
        </w:rPr>
        <w:t>视角低角度</w:t>
      </w:r>
      <w:r w:rsidRPr="00C47D68">
        <w:rPr>
          <w:rFonts w:ascii="Cambria" w:hAnsi="Cambria" w:hint="eastAsia"/>
        </w:rPr>
        <w:t xml:space="preserve"> </w:t>
      </w:r>
      <w:r w:rsidRPr="00C47D68">
        <w:rPr>
          <w:rFonts w:ascii="Cambria" w:hAnsi="Cambria" w:hint="eastAsia"/>
        </w:rPr>
        <w:t>科技感与古典融合</w:t>
      </w:r>
      <w:r w:rsidRPr="00C47D68">
        <w:rPr>
          <w:rFonts w:ascii="Cambria" w:hAnsi="Cambria" w:hint="eastAsia"/>
        </w:rPr>
        <w:t xml:space="preserve"> </w:t>
      </w:r>
      <w:r w:rsidRPr="00C47D68">
        <w:rPr>
          <w:rFonts w:ascii="Cambria" w:hAnsi="Cambria" w:hint="eastAsia"/>
        </w:rPr>
        <w:t>整体氛围宁静致远</w:t>
      </w:r>
      <w:r w:rsidRPr="00C47D68">
        <w:rPr>
          <w:rFonts w:ascii="Cambria" w:hAnsi="Cambria" w:hint="eastAsia"/>
        </w:rPr>
        <w:t xml:space="preserve"> </w:t>
      </w:r>
      <w:r w:rsidRPr="00C47D68">
        <w:rPr>
          <w:rFonts w:ascii="Cambria" w:hAnsi="Cambria" w:hint="eastAsia"/>
        </w:rPr>
        <w:t>虚实相生</w:t>
      </w:r>
      <w:r w:rsidRPr="00C47D68">
        <w:rPr>
          <w:rFonts w:ascii="Cambria" w:hAnsi="Cambria" w:hint="eastAsia"/>
        </w:rPr>
        <w:t>`</w:t>
      </w:r>
    </w:p>
    <w:p w14:paraId="487EAED4" w14:textId="77777777" w:rsidR="00686ACE" w:rsidRPr="00476533" w:rsidRDefault="00686ACE" w:rsidP="00686ACE">
      <w:pPr>
        <w:ind w:firstLine="480"/>
        <w:rPr>
          <w:rFonts w:ascii="Cambria" w:hAnsi="Cambria"/>
        </w:rPr>
      </w:pPr>
    </w:p>
    <w:p w14:paraId="3F05C62B" w14:textId="77777777" w:rsidR="00686ACE" w:rsidRPr="00C47D68" w:rsidRDefault="00686ACE" w:rsidP="00686ACE">
      <w:pPr>
        <w:ind w:firstLine="480"/>
        <w:rPr>
          <w:rFonts w:ascii="Cambria" w:hAnsi="Cambria"/>
        </w:rPr>
      </w:pPr>
      <w:r w:rsidRPr="00C47D68">
        <w:rPr>
          <w:rFonts w:ascii="Cambria" w:hAnsi="Cambria" w:hint="eastAsia"/>
        </w:rPr>
        <w:t>---</w:t>
      </w:r>
    </w:p>
    <w:p w14:paraId="5B904094" w14:textId="77777777" w:rsidR="00686ACE" w:rsidRPr="00C47D68" w:rsidRDefault="00686ACE" w:rsidP="00686ACE">
      <w:pPr>
        <w:ind w:firstLine="480"/>
        <w:rPr>
          <w:rFonts w:ascii="Cambria" w:hAnsi="Cambria"/>
        </w:rPr>
      </w:pPr>
    </w:p>
    <w:p w14:paraId="480A4941" w14:textId="77777777" w:rsidR="00686ACE" w:rsidRPr="00C47D68" w:rsidRDefault="00686ACE" w:rsidP="00686ACE">
      <w:pPr>
        <w:ind w:firstLine="480"/>
        <w:rPr>
          <w:rFonts w:ascii="Cambria" w:hAnsi="Cambria"/>
        </w:rPr>
      </w:pPr>
      <w:r w:rsidRPr="00C47D68">
        <w:rPr>
          <w:rFonts w:ascii="Cambria" w:hAnsi="Cambria" w:hint="eastAsia"/>
        </w:rPr>
        <w:t xml:space="preserve">## </w:t>
      </w:r>
      <w:r w:rsidRPr="00C47D68">
        <w:rPr>
          <w:rFonts w:ascii="Segoe UI Emoji" w:hAnsi="Segoe UI Emoji" w:cs="Segoe UI Emoji"/>
        </w:rPr>
        <w:t>🎨</w:t>
      </w:r>
      <w:r w:rsidRPr="00C47D68">
        <w:rPr>
          <w:rFonts w:ascii="Cambria" w:hAnsi="Cambria" w:hint="eastAsia"/>
        </w:rPr>
        <w:t xml:space="preserve"> </w:t>
      </w:r>
      <w:r w:rsidRPr="00C47D68">
        <w:rPr>
          <w:rFonts w:ascii="Cambria" w:hAnsi="Cambria" w:hint="eastAsia"/>
        </w:rPr>
        <w:t>最终</w:t>
      </w:r>
      <w:r w:rsidRPr="00C47D68">
        <w:rPr>
          <w:rFonts w:ascii="Cambria" w:hAnsi="Cambria" w:hint="eastAsia"/>
        </w:rPr>
        <w:t>JSON</w:t>
      </w:r>
      <w:r w:rsidRPr="00C47D68">
        <w:rPr>
          <w:rFonts w:ascii="Cambria" w:hAnsi="Cambria" w:hint="eastAsia"/>
        </w:rPr>
        <w:t>输出格式（严格单行）</w:t>
      </w:r>
    </w:p>
    <w:p w14:paraId="4DA91422" w14:textId="77777777" w:rsidR="00686ACE" w:rsidRPr="00C47D68" w:rsidRDefault="00686ACE" w:rsidP="00686ACE">
      <w:pPr>
        <w:ind w:firstLine="480"/>
        <w:rPr>
          <w:rFonts w:ascii="Cambria" w:hAnsi="Cambria"/>
        </w:rPr>
      </w:pPr>
    </w:p>
    <w:p w14:paraId="6A764E2A" w14:textId="77777777" w:rsidR="00686ACE" w:rsidRPr="00C47D68" w:rsidRDefault="00686ACE" w:rsidP="00686ACE">
      <w:pPr>
        <w:ind w:firstLine="480"/>
        <w:rPr>
          <w:rFonts w:ascii="Cambria" w:hAnsi="Cambria"/>
        </w:rPr>
      </w:pPr>
      <w:r w:rsidRPr="00C47D68">
        <w:rPr>
          <w:rFonts w:ascii="Cambria" w:hAnsi="Cambria" w:hint="eastAsia"/>
        </w:rPr>
        <w:t>AI</w:t>
      </w:r>
      <w:r w:rsidRPr="00C47D68">
        <w:rPr>
          <w:rFonts w:ascii="Cambria" w:hAnsi="Cambria" w:hint="eastAsia"/>
        </w:rPr>
        <w:t>必须严格按照此格式输出结果：</w:t>
      </w:r>
    </w:p>
    <w:p w14:paraId="57A19E16" w14:textId="77777777" w:rsidR="00686ACE" w:rsidRPr="00C47D68" w:rsidRDefault="00686ACE" w:rsidP="00686ACE">
      <w:pPr>
        <w:ind w:firstLine="480"/>
        <w:rPr>
          <w:rFonts w:ascii="Cambria" w:hAnsi="Cambria"/>
        </w:rPr>
      </w:pPr>
    </w:p>
    <w:p w14:paraId="6E3AA35B" w14:textId="77777777" w:rsidR="00686ACE" w:rsidRPr="00C47D68" w:rsidRDefault="00686ACE" w:rsidP="00686ACE">
      <w:pPr>
        <w:ind w:firstLine="480"/>
        <w:rPr>
          <w:rFonts w:ascii="Cambria" w:hAnsi="Cambria"/>
        </w:rPr>
      </w:pPr>
      <w:r w:rsidRPr="00C47D68">
        <w:rPr>
          <w:rFonts w:ascii="Cambria" w:hAnsi="Cambria" w:hint="eastAsia"/>
        </w:rPr>
        <w:t>```json</w:t>
      </w:r>
    </w:p>
    <w:p w14:paraId="5A99D371" w14:textId="77777777" w:rsidR="00686ACE" w:rsidRPr="00C47D68" w:rsidRDefault="00686ACE" w:rsidP="00686ACE">
      <w:pPr>
        <w:ind w:firstLine="480"/>
        <w:rPr>
          <w:rFonts w:ascii="Cambria" w:hAnsi="Cambria"/>
        </w:rPr>
      </w:pPr>
      <w:r w:rsidRPr="00C47D68">
        <w:rPr>
          <w:rFonts w:ascii="Cambria" w:hAnsi="Cambria" w:hint="eastAsia"/>
        </w:rPr>
        <w:t>[</w:t>
      </w:r>
    </w:p>
    <w:p w14:paraId="5A5179C7" w14:textId="77777777" w:rsidR="00686ACE" w:rsidRPr="00C47D68" w:rsidRDefault="00686ACE" w:rsidP="00686ACE">
      <w:pPr>
        <w:ind w:firstLine="480"/>
        <w:rPr>
          <w:rFonts w:ascii="Cambria" w:hAnsi="Cambria"/>
        </w:rPr>
      </w:pPr>
      <w:r w:rsidRPr="00C47D68">
        <w:rPr>
          <w:rFonts w:ascii="Cambria" w:hAnsi="Cambria" w:hint="eastAsia"/>
        </w:rPr>
        <w:lastRenderedPageBreak/>
        <w:t xml:space="preserve">  {</w:t>
      </w:r>
    </w:p>
    <w:p w14:paraId="02B9BE6F" w14:textId="77777777" w:rsidR="00686ACE" w:rsidRPr="00C47D68" w:rsidRDefault="00686ACE" w:rsidP="00686ACE">
      <w:pPr>
        <w:ind w:firstLine="480"/>
        <w:rPr>
          <w:rFonts w:ascii="Cambria" w:hAnsi="Cambria"/>
        </w:rPr>
      </w:pPr>
      <w:r w:rsidRPr="00C47D68">
        <w:rPr>
          <w:rFonts w:ascii="Cambria" w:hAnsi="Cambria" w:hint="eastAsia"/>
        </w:rPr>
        <w:t xml:space="preserve">    "caption": "</w:t>
      </w:r>
      <w:r w:rsidRPr="00C47D68">
        <w:rPr>
          <w:rFonts w:ascii="Cambria" w:hAnsi="Cambria" w:hint="eastAsia"/>
        </w:rPr>
        <w:t>原始字幕文本（完全保留切分后的原文）</w:t>
      </w:r>
      <w:r w:rsidRPr="00C47D68">
        <w:rPr>
          <w:rFonts w:ascii="Cambria" w:hAnsi="Cambria" w:hint="eastAsia"/>
        </w:rPr>
        <w:t>",</w:t>
      </w:r>
    </w:p>
    <w:p w14:paraId="2ACB5475" w14:textId="77777777" w:rsidR="00686ACE" w:rsidRPr="00C47D68" w:rsidRDefault="00686ACE" w:rsidP="00686ACE">
      <w:pPr>
        <w:ind w:firstLine="480"/>
        <w:rPr>
          <w:rFonts w:ascii="Cambria" w:hAnsi="Cambria"/>
        </w:rPr>
      </w:pPr>
      <w:r w:rsidRPr="00C47D68">
        <w:rPr>
          <w:rFonts w:ascii="Cambria" w:hAnsi="Cambria" w:hint="eastAsia"/>
        </w:rPr>
        <w:t xml:space="preserve">    "</w:t>
      </w:r>
      <w:r>
        <w:rPr>
          <w:rFonts w:ascii="Cambria" w:hAnsi="Cambria" w:hint="eastAsia"/>
        </w:rPr>
        <w:t>image</w:t>
      </w:r>
      <w:r w:rsidRPr="00C47D68">
        <w:rPr>
          <w:rFonts w:ascii="Cambria" w:hAnsi="Cambria" w:hint="eastAsia"/>
        </w:rPr>
        <w:t>_prompt": "</w:t>
      </w:r>
      <w:r w:rsidRPr="00C47D68">
        <w:rPr>
          <w:rFonts w:ascii="Cambria" w:hAnsi="Cambria" w:hint="eastAsia"/>
        </w:rPr>
        <w:t>纯中文提示词（符合五模块结构</w:t>
      </w:r>
      <w:r w:rsidRPr="00C47D68">
        <w:rPr>
          <w:rFonts w:ascii="Cambria" w:hAnsi="Cambria" w:hint="eastAsia"/>
        </w:rPr>
        <w:t>+</w:t>
      </w:r>
      <w:r w:rsidRPr="00C47D68">
        <w:rPr>
          <w:rFonts w:ascii="Cambria" w:hAnsi="Cambria" w:hint="eastAsia"/>
        </w:rPr>
        <w:t>固定后缀，必须为单行）</w:t>
      </w:r>
      <w:r w:rsidRPr="00C47D68">
        <w:rPr>
          <w:rFonts w:ascii="Cambria" w:hAnsi="Cambria" w:hint="eastAsia"/>
        </w:rPr>
        <w:t>",</w:t>
      </w:r>
    </w:p>
    <w:p w14:paraId="5573E5D2" w14:textId="77777777" w:rsidR="00686ACE" w:rsidRPr="00C47D68" w:rsidRDefault="00686ACE" w:rsidP="00686ACE">
      <w:pPr>
        <w:ind w:firstLine="480"/>
        <w:rPr>
          <w:rFonts w:ascii="Cambria" w:hAnsi="Cambria"/>
        </w:rPr>
      </w:pPr>
      <w:r w:rsidRPr="00C47D68">
        <w:rPr>
          <w:rFonts w:ascii="Cambria" w:hAnsi="Cambria" w:hint="eastAsia"/>
        </w:rPr>
        <w:t xml:space="preserve">    "gender": "0" </w:t>
      </w:r>
    </w:p>
    <w:p w14:paraId="5A44878C" w14:textId="77777777" w:rsidR="00686ACE" w:rsidRPr="00C47D68" w:rsidRDefault="00686ACE" w:rsidP="00686ACE">
      <w:pPr>
        <w:ind w:firstLine="480"/>
        <w:rPr>
          <w:rFonts w:ascii="Cambria" w:hAnsi="Cambria"/>
        </w:rPr>
      </w:pPr>
      <w:r w:rsidRPr="00C47D68">
        <w:rPr>
          <w:rFonts w:ascii="Cambria" w:hAnsi="Cambria" w:hint="eastAsia"/>
        </w:rPr>
        <w:t xml:space="preserve">  },</w:t>
      </w:r>
    </w:p>
    <w:p w14:paraId="1210F308" w14:textId="77777777" w:rsidR="00686ACE" w:rsidRPr="00C47D68" w:rsidRDefault="00686ACE" w:rsidP="00686ACE">
      <w:pPr>
        <w:ind w:firstLine="480"/>
        <w:rPr>
          <w:rFonts w:ascii="Cambria" w:hAnsi="Cambria"/>
        </w:rPr>
      </w:pPr>
      <w:r w:rsidRPr="00C47D68">
        <w:rPr>
          <w:rFonts w:ascii="Cambria" w:hAnsi="Cambria" w:hint="eastAsia"/>
        </w:rPr>
        <w:t xml:space="preserve">  ...</w:t>
      </w:r>
    </w:p>
    <w:p w14:paraId="2F484656" w14:textId="77777777" w:rsidR="00686ACE" w:rsidRDefault="00686ACE" w:rsidP="00686ACE">
      <w:pPr>
        <w:ind w:firstLine="480"/>
        <w:rPr>
          <w:rFonts w:ascii="Cambria" w:hAnsi="Cambria"/>
        </w:rPr>
      </w:pPr>
      <w:r w:rsidRPr="00C47D68">
        <w:rPr>
          <w:rFonts w:ascii="Cambria" w:hAnsi="Cambria" w:hint="eastAsia"/>
        </w:rPr>
        <w:t>]</w:t>
      </w:r>
    </w:p>
    <w:p w14:paraId="02BF0F36" w14:textId="77777777" w:rsidR="00686ACE" w:rsidRDefault="00686ACE" w:rsidP="00686ACE">
      <w:pPr>
        <w:ind w:firstLine="480"/>
        <w:rPr>
          <w:rFonts w:ascii="Cambria" w:hAnsi="Cambria"/>
        </w:rPr>
      </w:pPr>
    </w:p>
    <w:p w14:paraId="76B74668" w14:textId="77777777" w:rsidR="00686ACE" w:rsidRDefault="00686ACE" w:rsidP="00686ACE">
      <w:pPr>
        <w:ind w:firstLine="480"/>
        <w:rPr>
          <w:rFonts w:ascii="Cambria" w:hAnsi="Cambria"/>
        </w:rPr>
      </w:pPr>
    </w:p>
    <w:p w14:paraId="70150209" w14:textId="6B90BA02" w:rsidR="00686ACE" w:rsidRDefault="00686ACE" w:rsidP="00686ACE">
      <w:pPr>
        <w:pStyle w:val="af3"/>
        <w:rPr>
          <w:rFonts w:hint="eastAsia"/>
        </w:rPr>
      </w:pPr>
      <w:r>
        <w:rPr>
          <w:rFonts w:hint="eastAsia"/>
        </w:rPr>
        <w:t>修改话术</w:t>
      </w:r>
    </w:p>
    <w:p w14:paraId="70FC0695" w14:textId="7F9F454E" w:rsidR="00686ACE" w:rsidRDefault="001C6B52" w:rsidP="001C6B52">
      <w:pPr>
        <w:pStyle w:val="afff9"/>
        <w:rPr>
          <w:rFonts w:hint="eastAsia"/>
        </w:rPr>
      </w:pPr>
      <w:r>
        <w:rPr>
          <w:rFonts w:hint="eastAsia"/>
        </w:rPr>
        <w:t>1</w:t>
      </w:r>
    </w:p>
    <w:p w14:paraId="4389B0D4" w14:textId="77777777" w:rsidR="001C6B52" w:rsidRPr="001C6B52" w:rsidRDefault="001C6B52" w:rsidP="001C6B52">
      <w:pPr>
        <w:ind w:firstLine="480"/>
        <w:rPr>
          <w:rFonts w:ascii="Cambria" w:hAnsi="Cambria"/>
        </w:rPr>
      </w:pPr>
      <w:r w:rsidRPr="001C6B52">
        <w:rPr>
          <w:rFonts w:ascii="Cambria" w:hAnsi="Cambria" w:hint="eastAsia"/>
        </w:rPr>
        <w:t>好的，这个</w:t>
      </w:r>
      <w:r w:rsidRPr="001C6B52">
        <w:rPr>
          <w:rFonts w:ascii="Cambria" w:hAnsi="Cambria" w:hint="eastAsia"/>
        </w:rPr>
        <w:t>txt</w:t>
      </w:r>
      <w:r w:rsidRPr="001C6B52">
        <w:rPr>
          <w:rFonts w:ascii="Cambria" w:hAnsi="Cambria" w:hint="eastAsia"/>
        </w:rPr>
        <w:t>是我训练</w:t>
      </w:r>
      <w:r w:rsidRPr="001C6B52">
        <w:rPr>
          <w:rFonts w:ascii="Cambria" w:hAnsi="Cambria" w:hint="eastAsia"/>
        </w:rPr>
        <w:t>lora</w:t>
      </w:r>
      <w:r w:rsidRPr="001C6B52">
        <w:rPr>
          <w:rFonts w:ascii="Cambria" w:hAnsi="Cambria" w:hint="eastAsia"/>
        </w:rPr>
        <w:t>时的图片提示词，请你也进行分析。不知道为什么，根据我这提示词，让</w:t>
      </w:r>
      <w:r w:rsidRPr="001C6B52">
        <w:rPr>
          <w:rFonts w:ascii="Cambria" w:hAnsi="Cambria" w:hint="eastAsia"/>
        </w:rPr>
        <w:t>qwen image</w:t>
      </w:r>
      <w:r w:rsidRPr="001C6B52">
        <w:rPr>
          <w:rFonts w:ascii="Cambria" w:hAnsi="Cambria" w:hint="eastAsia"/>
        </w:rPr>
        <w:t>生成的图片很好看，但用这通义给的示例：</w:t>
      </w:r>
    </w:p>
    <w:p w14:paraId="14519EE4" w14:textId="77777777" w:rsidR="001C6B52" w:rsidRPr="001C6B52" w:rsidRDefault="001C6B52" w:rsidP="001C6B52">
      <w:pPr>
        <w:ind w:firstLine="480"/>
        <w:rPr>
          <w:rFonts w:ascii="Cambria" w:hAnsi="Cambria"/>
        </w:rPr>
      </w:pPr>
      <w:r w:rsidRPr="001C6B52">
        <w:rPr>
          <w:rFonts w:ascii="Cambria" w:hAnsi="Cambria" w:hint="eastAsia"/>
        </w:rPr>
        <w:t>艺术发光线条，简洁背景</w:t>
      </w:r>
      <w:r w:rsidRPr="001C6B52">
        <w:rPr>
          <w:rFonts w:ascii="Cambria" w:hAnsi="Cambria" w:hint="eastAsia"/>
        </w:rPr>
        <w:t xml:space="preserve"> |</w:t>
      </w:r>
    </w:p>
    <w:p w14:paraId="1A495D8F" w14:textId="77777777" w:rsidR="001C6B52" w:rsidRPr="001C6B52" w:rsidRDefault="001C6B52" w:rsidP="001C6B52">
      <w:pPr>
        <w:ind w:firstLine="480"/>
        <w:rPr>
          <w:rFonts w:ascii="Cambria" w:hAnsi="Cambria"/>
        </w:rPr>
      </w:pPr>
      <w:r w:rsidRPr="001C6B52">
        <w:rPr>
          <w:rFonts w:ascii="Cambria" w:hAnsi="Cambria" w:hint="eastAsia"/>
        </w:rPr>
        <w:t>[</w:t>
      </w:r>
      <w:r w:rsidRPr="001C6B52">
        <w:rPr>
          <w:rFonts w:ascii="Cambria" w:hAnsi="Cambria" w:hint="eastAsia"/>
        </w:rPr>
        <w:t>专题</w:t>
      </w:r>
      <w:r w:rsidRPr="001C6B52">
        <w:rPr>
          <w:rFonts w:ascii="Cambria" w:hAnsi="Cambria" w:hint="eastAsia"/>
        </w:rPr>
        <w:t>]</w:t>
      </w:r>
      <w:r w:rsidRPr="001C6B52">
        <w:rPr>
          <w:rFonts w:ascii="Cambria" w:hAnsi="Cambria" w:hint="eastAsia"/>
        </w:rPr>
        <w:t>道家养生</w:t>
      </w:r>
      <w:r w:rsidRPr="001C6B52">
        <w:rPr>
          <w:rFonts w:ascii="Cambria" w:hAnsi="Cambria" w:hint="eastAsia"/>
        </w:rPr>
        <w:t xml:space="preserve"> |</w:t>
      </w:r>
    </w:p>
    <w:p w14:paraId="0B96EA6E" w14:textId="77777777" w:rsidR="001C6B52" w:rsidRPr="001C6B52" w:rsidRDefault="001C6B52" w:rsidP="001C6B52">
      <w:pPr>
        <w:ind w:firstLine="480"/>
        <w:rPr>
          <w:rFonts w:ascii="Cambria" w:hAnsi="Cambria"/>
        </w:rPr>
      </w:pPr>
      <w:r w:rsidRPr="001C6B52">
        <w:rPr>
          <w:rFonts w:ascii="Cambria" w:hAnsi="Cambria" w:hint="eastAsia"/>
        </w:rPr>
        <w:t>[</w:t>
      </w:r>
      <w:r w:rsidRPr="001C6B52">
        <w:rPr>
          <w:rFonts w:ascii="Cambria" w:hAnsi="Cambria" w:hint="eastAsia"/>
        </w:rPr>
        <w:t>元素</w:t>
      </w:r>
      <w:r w:rsidRPr="001C6B52">
        <w:rPr>
          <w:rFonts w:ascii="Cambria" w:hAnsi="Cambria" w:hint="eastAsia"/>
        </w:rPr>
        <w:t>]</w:t>
      </w:r>
      <w:r w:rsidRPr="001C6B52">
        <w:rPr>
          <w:rFonts w:ascii="Cambria" w:hAnsi="Cambria" w:hint="eastAsia"/>
        </w:rPr>
        <w:t>太极图（由科技蓝发光线条组成），数据流（由霓虹紫发光线条勾勒）</w:t>
      </w:r>
      <w:r w:rsidRPr="001C6B52">
        <w:rPr>
          <w:rFonts w:ascii="Cambria" w:hAnsi="Cambria" w:hint="eastAsia"/>
        </w:rPr>
        <w:t xml:space="preserve"> |</w:t>
      </w:r>
    </w:p>
    <w:p w14:paraId="37AC2945" w14:textId="77777777" w:rsidR="001C6B52" w:rsidRPr="001C6B52" w:rsidRDefault="001C6B52" w:rsidP="001C6B52">
      <w:pPr>
        <w:ind w:firstLine="480"/>
        <w:rPr>
          <w:rFonts w:ascii="Cambria" w:hAnsi="Cambria"/>
        </w:rPr>
      </w:pPr>
      <w:r w:rsidRPr="001C6B52">
        <w:rPr>
          <w:rFonts w:ascii="Cambria" w:hAnsi="Cambria" w:hint="eastAsia"/>
        </w:rPr>
        <w:t>[</w:t>
      </w:r>
      <w:r w:rsidRPr="001C6B52">
        <w:rPr>
          <w:rFonts w:ascii="Cambria" w:hAnsi="Cambria" w:hint="eastAsia"/>
        </w:rPr>
        <w:t>色彩</w:t>
      </w:r>
      <w:r w:rsidRPr="001C6B52">
        <w:rPr>
          <w:rFonts w:ascii="Cambria" w:hAnsi="Cambria" w:hint="eastAsia"/>
        </w:rPr>
        <w:t>]</w:t>
      </w:r>
      <w:r w:rsidRPr="001C6B52">
        <w:rPr>
          <w:rFonts w:ascii="Cambria" w:hAnsi="Cambria" w:hint="eastAsia"/>
        </w:rPr>
        <w:t>科技蓝主色，霓虹紫辅色，墨色点缀</w:t>
      </w:r>
      <w:r w:rsidRPr="001C6B52">
        <w:rPr>
          <w:rFonts w:ascii="Cambria" w:hAnsi="Cambria" w:hint="eastAsia"/>
        </w:rPr>
        <w:t xml:space="preserve"> |</w:t>
      </w:r>
    </w:p>
    <w:p w14:paraId="62B81574" w14:textId="77777777" w:rsidR="001C6B52" w:rsidRPr="001C6B52" w:rsidRDefault="001C6B52" w:rsidP="001C6B52">
      <w:pPr>
        <w:ind w:firstLine="480"/>
        <w:rPr>
          <w:rFonts w:ascii="Cambria" w:hAnsi="Cambria"/>
        </w:rPr>
      </w:pPr>
      <w:r w:rsidRPr="001C6B52">
        <w:rPr>
          <w:rFonts w:ascii="Cambria" w:hAnsi="Cambria" w:hint="eastAsia"/>
        </w:rPr>
        <w:t>[</w:t>
      </w:r>
      <w:r w:rsidRPr="001C6B52">
        <w:rPr>
          <w:rFonts w:ascii="Cambria" w:hAnsi="Cambria" w:hint="eastAsia"/>
        </w:rPr>
        <w:t>意境</w:t>
      </w:r>
      <w:r w:rsidRPr="001C6B52">
        <w:rPr>
          <w:rFonts w:ascii="Cambria" w:hAnsi="Cambria" w:hint="eastAsia"/>
        </w:rPr>
        <w:t>]</w:t>
      </w:r>
      <w:r w:rsidRPr="001C6B52">
        <w:rPr>
          <w:rFonts w:ascii="Cambria" w:hAnsi="Cambria" w:hint="eastAsia"/>
        </w:rPr>
        <w:t>传统与未来的对话</w:t>
      </w:r>
      <w:r w:rsidRPr="001C6B52">
        <w:rPr>
          <w:rFonts w:ascii="Cambria" w:hAnsi="Cambria" w:hint="eastAsia"/>
        </w:rPr>
        <w:t xml:space="preserve"> |</w:t>
      </w:r>
    </w:p>
    <w:p w14:paraId="4B1BF7BB" w14:textId="77777777" w:rsidR="001C6B52" w:rsidRPr="001C6B52" w:rsidRDefault="001C6B52" w:rsidP="001C6B52">
      <w:pPr>
        <w:ind w:firstLine="480"/>
        <w:rPr>
          <w:rFonts w:ascii="Cambria" w:hAnsi="Cambria"/>
        </w:rPr>
      </w:pPr>
      <w:r w:rsidRPr="001C6B52">
        <w:rPr>
          <w:rFonts w:ascii="Cambria" w:hAnsi="Cambria" w:hint="eastAsia"/>
        </w:rPr>
        <w:t>[</w:t>
      </w:r>
      <w:r w:rsidRPr="001C6B52">
        <w:rPr>
          <w:rFonts w:ascii="Cambria" w:hAnsi="Cambria" w:hint="eastAsia"/>
        </w:rPr>
        <w:t>文字排版</w:t>
      </w:r>
      <w:r w:rsidRPr="001C6B52">
        <w:rPr>
          <w:rFonts w:ascii="Cambria" w:hAnsi="Cambria" w:hint="eastAsia"/>
        </w:rPr>
        <w:t>]</w:t>
      </w:r>
      <w:r w:rsidRPr="001C6B52">
        <w:rPr>
          <w:rFonts w:ascii="Cambria" w:hAnsi="Cambria" w:hint="eastAsia"/>
        </w:rPr>
        <w:t>文字：</w:t>
      </w:r>
      <w:r w:rsidRPr="001C6B52">
        <w:rPr>
          <w:rFonts w:ascii="Cambria" w:hAnsi="Cambria" w:hint="eastAsia"/>
        </w:rPr>
        <w:t>"</w:t>
      </w:r>
      <w:r w:rsidRPr="001C6B52">
        <w:rPr>
          <w:rFonts w:ascii="Cambria" w:hAnsi="Cambria" w:hint="eastAsia"/>
        </w:rPr>
        <w:t>道法自然</w:t>
      </w:r>
      <w:r w:rsidRPr="001C6B52">
        <w:rPr>
          <w:rFonts w:ascii="Cambria" w:hAnsi="Cambria" w:hint="eastAsia"/>
        </w:rPr>
        <w:t>"</w:t>
      </w:r>
      <w:r w:rsidRPr="001C6B52">
        <w:rPr>
          <w:rFonts w:ascii="Cambria" w:hAnsi="Cambria" w:hint="eastAsia"/>
        </w:rPr>
        <w:t>，位置：画面中心，字体：融合书法，颜色：与科技蓝呼应，大小：中等</w:t>
      </w:r>
      <w:r w:rsidRPr="001C6B52">
        <w:rPr>
          <w:rFonts w:ascii="Cambria" w:hAnsi="Cambria" w:hint="eastAsia"/>
        </w:rPr>
        <w:t xml:space="preserve"> |</w:t>
      </w:r>
    </w:p>
    <w:p w14:paraId="0AFB8CB1" w14:textId="77777777" w:rsidR="001C6B52" w:rsidRPr="001C6B52" w:rsidRDefault="001C6B52" w:rsidP="001C6B52">
      <w:pPr>
        <w:ind w:firstLine="480"/>
        <w:rPr>
          <w:rFonts w:ascii="Cambria" w:hAnsi="Cambria"/>
        </w:rPr>
      </w:pPr>
      <w:r w:rsidRPr="001C6B52">
        <w:rPr>
          <w:rFonts w:ascii="Cambria" w:hAnsi="Cambria" w:hint="eastAsia"/>
        </w:rPr>
        <w:t>[</w:t>
      </w:r>
      <w:r w:rsidRPr="001C6B52">
        <w:rPr>
          <w:rFonts w:ascii="Cambria" w:hAnsi="Cambria" w:hint="eastAsia"/>
        </w:rPr>
        <w:t>构图逻辑</w:t>
      </w:r>
      <w:r w:rsidRPr="001C6B52">
        <w:rPr>
          <w:rFonts w:ascii="Cambria" w:hAnsi="Cambria" w:hint="eastAsia"/>
        </w:rPr>
        <w:t>]</w:t>
      </w:r>
      <w:r w:rsidRPr="001C6B52">
        <w:rPr>
          <w:rFonts w:ascii="Cambria" w:hAnsi="Cambria" w:hint="eastAsia"/>
        </w:rPr>
        <w:t>太极图居中，数据流环绕，形成动态平衡</w:t>
      </w:r>
    </w:p>
    <w:p w14:paraId="0F9570F3" w14:textId="6F5107EA" w:rsidR="00686ACE" w:rsidRDefault="001C6B52" w:rsidP="001C6B52">
      <w:pPr>
        <w:ind w:firstLine="480"/>
        <w:rPr>
          <w:rFonts w:ascii="Cambria" w:hAnsi="Cambria"/>
        </w:rPr>
      </w:pPr>
      <w:r w:rsidRPr="001C6B52">
        <w:rPr>
          <w:rFonts w:ascii="Cambria" w:hAnsi="Cambria" w:hint="eastAsia"/>
        </w:rPr>
        <w:t>却非常难看，不知道为什么，明明通义分析得这么头头是道，结果生成的图片却很难看，并且根据他生成的提示词，好像几乎都是二维的，并且色彩也很难看扁平</w:t>
      </w:r>
    </w:p>
    <w:p w14:paraId="731AE6A0" w14:textId="77777777" w:rsidR="00686ACE" w:rsidRDefault="00686ACE" w:rsidP="00686ACE">
      <w:pPr>
        <w:ind w:firstLine="480"/>
        <w:rPr>
          <w:rFonts w:ascii="Cambria" w:hAnsi="Cambria"/>
        </w:rPr>
      </w:pPr>
    </w:p>
    <w:p w14:paraId="6A0E8BD9" w14:textId="6FB56229" w:rsidR="00686ACE" w:rsidRDefault="001C6B52" w:rsidP="001C6B52">
      <w:pPr>
        <w:pStyle w:val="afff9"/>
        <w:rPr>
          <w:rFonts w:hint="eastAsia"/>
        </w:rPr>
      </w:pPr>
      <w:r>
        <w:rPr>
          <w:rFonts w:hint="eastAsia"/>
        </w:rPr>
        <w:t>2</w:t>
      </w:r>
    </w:p>
    <w:p w14:paraId="1333045D" w14:textId="77777777" w:rsidR="001C6B52" w:rsidRPr="001C6B52" w:rsidRDefault="001C6B52" w:rsidP="001C6B52">
      <w:pPr>
        <w:ind w:firstLine="480"/>
        <w:rPr>
          <w:rFonts w:ascii="Cambria" w:hAnsi="Cambria"/>
        </w:rPr>
      </w:pPr>
      <w:r w:rsidRPr="001C6B52">
        <w:rPr>
          <w:rFonts w:ascii="Cambria" w:hAnsi="Cambria" w:hint="eastAsia"/>
        </w:rPr>
        <w:t>那你觉得根据我的画风，以及通义给的资料，我的提示词模板应该变成什么样子。</w:t>
      </w:r>
    </w:p>
    <w:p w14:paraId="273B23A0" w14:textId="77777777" w:rsidR="001C6B52" w:rsidRPr="001C6B52" w:rsidRDefault="001C6B52" w:rsidP="001C6B52">
      <w:pPr>
        <w:ind w:firstLine="480"/>
        <w:rPr>
          <w:rFonts w:ascii="Cambria" w:hAnsi="Cambria"/>
        </w:rPr>
      </w:pPr>
      <w:r w:rsidRPr="001C6B52">
        <w:rPr>
          <w:rFonts w:ascii="Cambria" w:hAnsi="Cambria" w:hint="eastAsia"/>
        </w:rPr>
        <w:t>以下是我的目的：</w:t>
      </w:r>
    </w:p>
    <w:p w14:paraId="22D281AD" w14:textId="77777777" w:rsidR="001C6B52" w:rsidRPr="001C6B52" w:rsidRDefault="001C6B52" w:rsidP="001C6B52">
      <w:pPr>
        <w:ind w:firstLine="480"/>
        <w:rPr>
          <w:rFonts w:ascii="Cambria" w:hAnsi="Cambria"/>
        </w:rPr>
      </w:pPr>
      <w:r w:rsidRPr="001C6B52">
        <w:rPr>
          <w:rFonts w:ascii="Cambria" w:hAnsi="Cambria" w:hint="eastAsia"/>
        </w:rPr>
        <w:t>你仔细分析我的提示词可以发现，我每个元素都用色彩</w:t>
      </w:r>
      <w:r w:rsidRPr="001C6B52">
        <w:rPr>
          <w:rFonts w:ascii="Cambria" w:hAnsi="Cambria" w:hint="eastAsia"/>
        </w:rPr>
        <w:t>+</w:t>
      </w:r>
      <w:r w:rsidRPr="001C6B52">
        <w:rPr>
          <w:rFonts w:ascii="Cambria" w:hAnsi="Cambria" w:hint="eastAsia"/>
        </w:rPr>
        <w:t>发光来描述，因为如果不对每个元素的颜色指定，那有可能会颜色错乱；并且如果即没颜色又没说发光，那可能出现某个物体是真实画风而不是发光线条的情况，这是严重的画风崩坏。所以每个元素都要像</w:t>
      </w:r>
      <w:r w:rsidRPr="001C6B52">
        <w:rPr>
          <w:rFonts w:ascii="Cambria" w:hAnsi="Cambria" w:hint="eastAsia"/>
        </w:rPr>
        <w:t>txt</w:t>
      </w:r>
      <w:r w:rsidRPr="001C6B52">
        <w:rPr>
          <w:rFonts w:ascii="Cambria" w:hAnsi="Cambria" w:hint="eastAsia"/>
        </w:rPr>
        <w:t>里面一样，加上类似“由</w:t>
      </w:r>
      <w:r w:rsidRPr="001C6B52">
        <w:rPr>
          <w:rFonts w:ascii="Cambria" w:hAnsi="Cambria" w:hint="eastAsia"/>
        </w:rPr>
        <w:t>{</w:t>
      </w:r>
      <w:r w:rsidRPr="001C6B52">
        <w:rPr>
          <w:rFonts w:ascii="Cambria" w:hAnsi="Cambria" w:hint="eastAsia"/>
        </w:rPr>
        <w:t>颜色</w:t>
      </w:r>
      <w:r w:rsidRPr="001C6B52">
        <w:rPr>
          <w:rFonts w:ascii="Cambria" w:hAnsi="Cambria" w:hint="eastAsia"/>
        </w:rPr>
        <w:t>}</w:t>
      </w:r>
      <w:r w:rsidRPr="001C6B52">
        <w:rPr>
          <w:rFonts w:ascii="Cambria" w:hAnsi="Cambria" w:hint="eastAsia"/>
        </w:rPr>
        <w:t>的发光线条组成”或“用</w:t>
      </w:r>
      <w:r w:rsidRPr="001C6B52">
        <w:rPr>
          <w:rFonts w:ascii="Cambria" w:hAnsi="Cambria" w:hint="eastAsia"/>
        </w:rPr>
        <w:t>{</w:t>
      </w:r>
      <w:r w:rsidRPr="001C6B52">
        <w:rPr>
          <w:rFonts w:ascii="Cambria" w:hAnsi="Cambria" w:hint="eastAsia"/>
        </w:rPr>
        <w:t>颜色</w:t>
      </w:r>
      <w:r w:rsidRPr="001C6B52">
        <w:rPr>
          <w:rFonts w:ascii="Cambria" w:hAnsi="Cambria" w:hint="eastAsia"/>
        </w:rPr>
        <w:t>}</w:t>
      </w:r>
      <w:r w:rsidRPr="001C6B52">
        <w:rPr>
          <w:rFonts w:ascii="Cambria" w:hAnsi="Cambria" w:hint="eastAsia"/>
        </w:rPr>
        <w:t>的发光线条勾勒”的前缀或者后缀，并不一定只能是这两句模板，主要是得让每个元素都带上发光线条防止画风崩坏。</w:t>
      </w:r>
    </w:p>
    <w:p w14:paraId="00C58771" w14:textId="77777777" w:rsidR="001C6B52" w:rsidRPr="001C6B52" w:rsidRDefault="001C6B52" w:rsidP="001C6B52">
      <w:pPr>
        <w:ind w:firstLine="480"/>
        <w:rPr>
          <w:rFonts w:ascii="Cambria" w:hAnsi="Cambria"/>
        </w:rPr>
      </w:pPr>
      <w:r w:rsidRPr="001C6B52">
        <w:rPr>
          <w:rFonts w:ascii="Cambria" w:hAnsi="Cambria" w:hint="eastAsia"/>
        </w:rPr>
        <w:lastRenderedPageBreak/>
        <w:t>以上是我提示词需要注意的地方，然后你可以看出我这些提示词基本没有出现文字的嵌入和排版，是因为我这些训练图片是由</w:t>
      </w:r>
      <w:r w:rsidRPr="001C6B52">
        <w:rPr>
          <w:rFonts w:ascii="Cambria" w:hAnsi="Cambria" w:hint="eastAsia"/>
        </w:rPr>
        <w:t>flux</w:t>
      </w:r>
      <w:r w:rsidRPr="001C6B52">
        <w:rPr>
          <w:rFonts w:ascii="Cambria" w:hAnsi="Cambria" w:hint="eastAsia"/>
        </w:rPr>
        <w:t>得到的，又因为</w:t>
      </w:r>
      <w:r w:rsidRPr="001C6B52">
        <w:rPr>
          <w:rFonts w:ascii="Cambria" w:hAnsi="Cambria" w:hint="eastAsia"/>
        </w:rPr>
        <w:t>flux</w:t>
      </w:r>
      <w:r w:rsidRPr="001C6B52">
        <w:rPr>
          <w:rFonts w:ascii="Cambria" w:hAnsi="Cambria" w:hint="eastAsia"/>
        </w:rPr>
        <w:t>不能生成中文文字，否则会乱码，所以我才挑出质量高的图片来重新训练</w:t>
      </w:r>
      <w:r w:rsidRPr="001C6B52">
        <w:rPr>
          <w:rFonts w:ascii="Cambria" w:hAnsi="Cambria" w:hint="eastAsia"/>
        </w:rPr>
        <w:t>qwen image</w:t>
      </w:r>
      <w:r w:rsidRPr="001C6B52">
        <w:rPr>
          <w:rFonts w:ascii="Cambria" w:hAnsi="Cambria" w:hint="eastAsia"/>
        </w:rPr>
        <w:t>的模型，这样就可以在合适的时候在画面某个地方放入合适的中文文字，你看看怎么将这部分补充进模板。但值得注意的是，</w:t>
      </w:r>
      <w:r w:rsidRPr="001C6B52">
        <w:rPr>
          <w:rFonts w:ascii="Cambria" w:hAnsi="Cambria" w:hint="eastAsia"/>
        </w:rPr>
        <w:t>qwen image</w:t>
      </w:r>
      <w:r w:rsidRPr="001C6B52">
        <w:rPr>
          <w:rFonts w:ascii="Cambria" w:hAnsi="Cambria" w:hint="eastAsia"/>
        </w:rPr>
        <w:t>生成的文字，无论是中文还是英文，如果没描述文字的字体和排版，那图片中的文字都是黑体，导致和整个画面格格不入。因此添加各种恰到好处的描述的文字排版可以提升整体画面美感水平，但不合时宜的文字却会适得其反，而我几乎从没用过</w:t>
      </w:r>
      <w:r w:rsidRPr="001C6B52">
        <w:rPr>
          <w:rFonts w:ascii="Cambria" w:hAnsi="Cambria" w:hint="eastAsia"/>
        </w:rPr>
        <w:t>qwen</w:t>
      </w:r>
      <w:r w:rsidRPr="001C6B52">
        <w:rPr>
          <w:rFonts w:ascii="Cambria" w:hAnsi="Cambria" w:hint="eastAsia"/>
        </w:rPr>
        <w:t>生成过文字艺术，因此你结合网络看看怎么才能利用</w:t>
      </w:r>
      <w:r w:rsidRPr="001C6B52">
        <w:rPr>
          <w:rFonts w:ascii="Cambria" w:hAnsi="Cambria" w:hint="eastAsia"/>
        </w:rPr>
        <w:t>qwen</w:t>
      </w:r>
      <w:r w:rsidRPr="001C6B52">
        <w:rPr>
          <w:rFonts w:ascii="Cambria" w:hAnsi="Cambria" w:hint="eastAsia"/>
        </w:rPr>
        <w:t>能生成精美文字的这一特性。</w:t>
      </w:r>
    </w:p>
    <w:p w14:paraId="34E9B95E" w14:textId="77777777" w:rsidR="001C6B52" w:rsidRPr="001C6B52" w:rsidRDefault="001C6B52" w:rsidP="001C6B52">
      <w:pPr>
        <w:ind w:firstLine="480"/>
        <w:rPr>
          <w:rFonts w:ascii="Cambria" w:hAnsi="Cambria"/>
        </w:rPr>
      </w:pPr>
      <w:r w:rsidRPr="001C6B52">
        <w:rPr>
          <w:rFonts w:ascii="Cambria" w:hAnsi="Cambria" w:hint="eastAsia"/>
        </w:rPr>
        <w:t>然后我给你详细说说我的自媒体方向，我的自媒体方向是哲学科普，主要内容是将那些专业学者的权威书籍改编为通俗易懂的视频，因此希望才专门训练这张简约抽象的发光线条的画风，这样能够尽量避免画面杂乱、恐怖谷效应、审美疲劳等问题。其实我这哲学画面也可以大体分为三类：中国古代哲学、西方古代哲学、现代哲学，不同大类的元素和风格有所不同，比如像我那</w:t>
      </w:r>
      <w:r w:rsidRPr="001C6B52">
        <w:rPr>
          <w:rFonts w:ascii="Cambria" w:hAnsi="Cambria" w:hint="eastAsia"/>
        </w:rPr>
        <w:t>txt</w:t>
      </w:r>
      <w:r w:rsidRPr="001C6B52">
        <w:rPr>
          <w:rFonts w:ascii="Cambria" w:hAnsi="Cambria" w:hint="eastAsia"/>
        </w:rPr>
        <w:t>里面，中国古哲部分基本上都是古代妆容的角色，现代的主题就有些是科技或未来等意象。但我也不是让你简单将</w:t>
      </w:r>
      <w:r w:rsidRPr="001C6B52">
        <w:rPr>
          <w:rFonts w:ascii="Cambria" w:hAnsi="Cambria" w:hint="eastAsia"/>
        </w:rPr>
        <w:t>txt</w:t>
      </w:r>
      <w:r w:rsidRPr="001C6B52">
        <w:rPr>
          <w:rFonts w:ascii="Cambria" w:hAnsi="Cambria" w:hint="eastAsia"/>
        </w:rPr>
        <w:t>的词提取归纳，而是希望探索和发展出更多新鲜且美观的画面。并且希望生成的人物、物体、氛围等东西能够匹配上相应的哲学意象，而不会产生意象错乱，比如描述中国古代阴阳时，却配个古希腊或者现代人戴眼镜短发的配图。</w:t>
      </w:r>
    </w:p>
    <w:p w14:paraId="05791149" w14:textId="77777777" w:rsidR="001C6B52" w:rsidRPr="001C6B52" w:rsidRDefault="001C6B52" w:rsidP="001C6B52">
      <w:pPr>
        <w:ind w:firstLine="480"/>
        <w:rPr>
          <w:rFonts w:ascii="Cambria" w:hAnsi="Cambria"/>
        </w:rPr>
      </w:pPr>
      <w:r w:rsidRPr="001C6B52">
        <w:rPr>
          <w:rFonts w:ascii="Cambria" w:hAnsi="Cambria" w:hint="eastAsia"/>
        </w:rPr>
        <w:t>并且为了防止画风崩坏，必须在开头有“艺术发光线条，简洁背景“这个前缀，这既是画风触发词，也是保持风格一致性的重要因素。</w:t>
      </w:r>
    </w:p>
    <w:p w14:paraId="1098DD19" w14:textId="77777777" w:rsidR="001C6B52" w:rsidRPr="001C6B52" w:rsidRDefault="001C6B52" w:rsidP="001C6B52">
      <w:pPr>
        <w:ind w:firstLine="480"/>
        <w:rPr>
          <w:rFonts w:ascii="Cambria" w:hAnsi="Cambria"/>
        </w:rPr>
      </w:pPr>
      <w:r w:rsidRPr="001C6B52">
        <w:rPr>
          <w:rFonts w:ascii="Cambria" w:hAnsi="Cambria" w:hint="eastAsia"/>
        </w:rPr>
        <w:t>初步介绍完我的自媒体方向后，我还希望画风可以稍微加点科技感，我觉得能将科技感的意境和中国古哲的意境相结合，创造出来的图片应该很有创新力和观赏力。</w:t>
      </w:r>
    </w:p>
    <w:p w14:paraId="5366D36C" w14:textId="77777777" w:rsidR="001C6B52" w:rsidRPr="001C6B52" w:rsidRDefault="001C6B52" w:rsidP="001C6B52">
      <w:pPr>
        <w:ind w:firstLine="480"/>
        <w:rPr>
          <w:rFonts w:ascii="Cambria" w:hAnsi="Cambria"/>
        </w:rPr>
      </w:pPr>
      <w:r w:rsidRPr="001C6B52">
        <w:rPr>
          <w:rFonts w:ascii="Cambria" w:hAnsi="Cambria" w:hint="eastAsia"/>
        </w:rPr>
        <w:t>至于画风</w:t>
      </w:r>
      <w:r w:rsidRPr="001C6B52">
        <w:rPr>
          <w:rFonts w:ascii="Cambria" w:hAnsi="Cambria" w:hint="eastAsia"/>
        </w:rPr>
        <w:t>lora</w:t>
      </w:r>
      <w:r w:rsidRPr="001C6B52">
        <w:rPr>
          <w:rFonts w:ascii="Cambria" w:hAnsi="Cambria" w:hint="eastAsia"/>
        </w:rPr>
        <w:t>，虽然大多数是二维线条，但也可以根据线条构建出三维立体感，比如某个蓝色正方体空间就是。所以我希望画风是发光线条的美感和空间立体感都有。此外希望背景别太模板化和局限性，如果背景都是一个类型，那很容易产生审美疲劳。</w:t>
      </w:r>
    </w:p>
    <w:p w14:paraId="2AC9B56F" w14:textId="77777777" w:rsidR="001C6B52" w:rsidRPr="001C6B52" w:rsidRDefault="001C6B52" w:rsidP="001C6B52">
      <w:pPr>
        <w:ind w:firstLine="480"/>
        <w:rPr>
          <w:rFonts w:ascii="Cambria" w:hAnsi="Cambria"/>
        </w:rPr>
      </w:pPr>
      <w:r w:rsidRPr="001C6B52">
        <w:rPr>
          <w:rFonts w:ascii="Cambria" w:hAnsi="Cambria" w:hint="eastAsia"/>
        </w:rPr>
        <w:t>并且希望到时候生成的提示词是单行的，因为我需要用</w:t>
      </w:r>
      <w:r w:rsidRPr="001C6B52">
        <w:rPr>
          <w:rFonts w:ascii="Cambria" w:hAnsi="Cambria" w:hint="eastAsia"/>
        </w:rPr>
        <w:t>json</w:t>
      </w:r>
      <w:r w:rsidRPr="001C6B52">
        <w:rPr>
          <w:rFonts w:ascii="Cambria" w:hAnsi="Cambria" w:hint="eastAsia"/>
        </w:rPr>
        <w:t>封装，多行分段可能会报错。然后文字的出现是选填项，希望尽量别出现文字，如果得出现文字，也一定要想办法将其与画面中其他元素融洽共存不突兀。</w:t>
      </w:r>
    </w:p>
    <w:p w14:paraId="0B290B6D" w14:textId="1742215E" w:rsidR="001C6B52" w:rsidRDefault="001C6B52" w:rsidP="001C6B52">
      <w:pPr>
        <w:ind w:firstLine="480"/>
        <w:rPr>
          <w:rFonts w:ascii="Cambria" w:hAnsi="Cambria"/>
        </w:rPr>
      </w:pPr>
      <w:r w:rsidRPr="001C6B52">
        <w:rPr>
          <w:rFonts w:ascii="Cambria" w:hAnsi="Cambria" w:hint="eastAsia"/>
        </w:rPr>
        <w:t>目前为止，应该没其他需要提醒的地方了，你看看怎么做合适，我等你将模板确认好后，会给你我之前的</w:t>
      </w:r>
      <w:r w:rsidRPr="001C6B52">
        <w:rPr>
          <w:rFonts w:ascii="Cambria" w:hAnsi="Cambria" w:hint="eastAsia"/>
        </w:rPr>
        <w:t>ai</w:t>
      </w:r>
      <w:r w:rsidRPr="001C6B52">
        <w:rPr>
          <w:rFonts w:ascii="Cambria" w:hAnsi="Cambria" w:hint="eastAsia"/>
        </w:rPr>
        <w:t>提示词生成指令。你先根据我以上的要求，然后先告诉我提示词公式模板应该优化为什么样；然后在我给你旧</w:t>
      </w:r>
      <w:r w:rsidRPr="001C6B52">
        <w:rPr>
          <w:rFonts w:ascii="Cambria" w:hAnsi="Cambria" w:hint="eastAsia"/>
        </w:rPr>
        <w:t>ai</w:t>
      </w:r>
      <w:r w:rsidRPr="001C6B52">
        <w:rPr>
          <w:rFonts w:ascii="Cambria" w:hAnsi="Cambria" w:hint="eastAsia"/>
        </w:rPr>
        <w:t>指令后，告诉我旧的</w:t>
      </w:r>
      <w:r w:rsidRPr="001C6B52">
        <w:rPr>
          <w:rFonts w:ascii="Cambria" w:hAnsi="Cambria" w:hint="eastAsia"/>
        </w:rPr>
        <w:t>ai</w:t>
      </w:r>
      <w:r w:rsidRPr="001C6B52">
        <w:rPr>
          <w:rFonts w:ascii="Cambria" w:hAnsi="Cambria" w:hint="eastAsia"/>
        </w:rPr>
        <w:t>提示词生成指令有哪些不足和不符合我现在需求的地方。</w:t>
      </w:r>
    </w:p>
    <w:p w14:paraId="09B4EDCB" w14:textId="77777777" w:rsidR="001C6B52" w:rsidRDefault="001C6B52" w:rsidP="00686ACE">
      <w:pPr>
        <w:ind w:firstLine="480"/>
        <w:rPr>
          <w:rFonts w:ascii="Cambria" w:hAnsi="Cambria"/>
        </w:rPr>
      </w:pPr>
    </w:p>
    <w:p w14:paraId="6574D379" w14:textId="5F06D5E8" w:rsidR="001C6B52" w:rsidRDefault="001C6B52" w:rsidP="001C6B52">
      <w:pPr>
        <w:pStyle w:val="afff9"/>
        <w:rPr>
          <w:rFonts w:hint="eastAsia"/>
        </w:rPr>
      </w:pPr>
      <w:r>
        <w:rPr>
          <w:rFonts w:hint="eastAsia"/>
        </w:rPr>
        <w:t>3</w:t>
      </w:r>
    </w:p>
    <w:p w14:paraId="408BCDCE" w14:textId="77777777" w:rsidR="001C6B52" w:rsidRPr="001C6B52" w:rsidRDefault="001C6B52" w:rsidP="001C6B52">
      <w:pPr>
        <w:ind w:firstLine="480"/>
        <w:rPr>
          <w:rFonts w:ascii="Cambria" w:hAnsi="Cambria"/>
        </w:rPr>
      </w:pPr>
      <w:r w:rsidRPr="001C6B52">
        <w:rPr>
          <w:rFonts w:ascii="Cambria" w:hAnsi="Cambria" w:hint="eastAsia"/>
        </w:rPr>
        <w:lastRenderedPageBreak/>
        <w:t>艺术发光线条，简洁背景，一位身着传统服饰的男性，姿态沉静</w:t>
      </w:r>
      <w:r w:rsidRPr="001C6B52">
        <w:rPr>
          <w:rFonts w:ascii="Cambria" w:hAnsi="Cambria" w:hint="eastAsia"/>
        </w:rPr>
        <w:t xml:space="preserve"> | </w:t>
      </w:r>
      <w:r w:rsidRPr="001C6B52">
        <w:rPr>
          <w:rFonts w:ascii="Cambria" w:hAnsi="Cambria" w:hint="eastAsia"/>
        </w:rPr>
        <w:t>太极图，由科技蓝的发光线条组成，数据流，用霓虹紫的发光线条勾勒，古琴，用墨色发光轮廓呈现，传统与未来的对话</w:t>
      </w:r>
      <w:r w:rsidRPr="001C6B52">
        <w:rPr>
          <w:rFonts w:ascii="Cambria" w:hAnsi="Cambria" w:hint="eastAsia"/>
        </w:rPr>
        <w:t xml:space="preserve"> | </w:t>
      </w:r>
      <w:r w:rsidRPr="001C6B52">
        <w:rPr>
          <w:rFonts w:ascii="Cambria" w:hAnsi="Cambria" w:hint="eastAsia"/>
        </w:rPr>
        <w:t>主光色：科技蓝，辅光色：霓虹紫，背景渐变：深紫色调，地面反射：清晰光影</w:t>
      </w:r>
      <w:r w:rsidRPr="001C6B52">
        <w:rPr>
          <w:rFonts w:ascii="Cambria" w:hAnsi="Cambria" w:hint="eastAsia"/>
        </w:rPr>
        <w:t xml:space="preserve"> | </w:t>
      </w:r>
      <w:r w:rsidRPr="001C6B52">
        <w:rPr>
          <w:rFonts w:ascii="Cambria" w:hAnsi="Cambria" w:hint="eastAsia"/>
        </w:rPr>
        <w:t>文本：“道法自然”，字体：融合书法发光体，颜色：与科技蓝光芒呼应，位置：画面中心，效果：半透明</w:t>
      </w:r>
      <w:r w:rsidRPr="001C6B52">
        <w:rPr>
          <w:rFonts w:ascii="Cambria" w:hAnsi="Cambria" w:hint="eastAsia"/>
        </w:rPr>
        <w:t xml:space="preserve"> | </w:t>
      </w:r>
      <w:r w:rsidRPr="001C6B52">
        <w:rPr>
          <w:rFonts w:ascii="Cambria" w:hAnsi="Cambria" w:hint="eastAsia"/>
        </w:rPr>
        <w:t>太极图居中悬浮，数据流从太极图边缘螺旋环绕，视角：低角度，科技感与古典融合</w:t>
      </w:r>
    </w:p>
    <w:p w14:paraId="658DEE00" w14:textId="4E6341DC" w:rsidR="001C6B52" w:rsidRDefault="001C6B52" w:rsidP="001C6B52">
      <w:pPr>
        <w:ind w:firstLine="480"/>
        <w:rPr>
          <w:rFonts w:ascii="Cambria" w:hAnsi="Cambria"/>
        </w:rPr>
      </w:pPr>
      <w:r w:rsidRPr="001C6B52">
        <w:rPr>
          <w:rFonts w:ascii="Cambria" w:hAnsi="Cambria" w:hint="eastAsia"/>
        </w:rPr>
        <w:t>我不是说了吗，每个元素要加前缀或者后缀，不要像”太极图，由科技蓝的发光线条组成“这样用逗号断开，否则可能将颜色归给下一个元素，应该要”太极图由科技蓝的发光线条组成“，并且你这”一位身着传统服饰的男性，姿态沉静“也没说用什么颜色的发光线条构成，导致又是出现真实画风的崩坏</w:t>
      </w:r>
    </w:p>
    <w:p w14:paraId="73470252" w14:textId="77777777" w:rsidR="001C6B52" w:rsidRDefault="001C6B52" w:rsidP="00686ACE">
      <w:pPr>
        <w:ind w:firstLine="480"/>
        <w:rPr>
          <w:rFonts w:ascii="Cambria" w:hAnsi="Cambria"/>
        </w:rPr>
      </w:pPr>
    </w:p>
    <w:p w14:paraId="1E315E87" w14:textId="50E26F96" w:rsidR="001C6B52" w:rsidRDefault="001C6B52" w:rsidP="001C6B52">
      <w:pPr>
        <w:pStyle w:val="afff9"/>
        <w:rPr>
          <w:rFonts w:hint="eastAsia"/>
        </w:rPr>
      </w:pPr>
      <w:r>
        <w:rPr>
          <w:rFonts w:hint="eastAsia"/>
        </w:rPr>
        <w:t>4</w:t>
      </w:r>
    </w:p>
    <w:p w14:paraId="4F125CC1" w14:textId="77777777" w:rsidR="001C6B52" w:rsidRPr="001C6B52" w:rsidRDefault="001C6B52" w:rsidP="001C6B52">
      <w:pPr>
        <w:ind w:firstLine="480"/>
        <w:rPr>
          <w:rFonts w:ascii="Cambria" w:hAnsi="Cambria"/>
        </w:rPr>
      </w:pPr>
      <w:r w:rsidRPr="001C6B52">
        <w:rPr>
          <w:rFonts w:ascii="Cambria" w:hAnsi="Cambria" w:hint="eastAsia"/>
        </w:rPr>
        <w:t>好的，这次完全没问题了，那现在我给你我以前的</w:t>
      </w:r>
      <w:r w:rsidRPr="001C6B52">
        <w:rPr>
          <w:rFonts w:ascii="Cambria" w:hAnsi="Cambria" w:hint="eastAsia"/>
        </w:rPr>
        <w:t>ai</w:t>
      </w:r>
      <w:r w:rsidRPr="001C6B52">
        <w:rPr>
          <w:rFonts w:ascii="Cambria" w:hAnsi="Cambria" w:hint="eastAsia"/>
        </w:rPr>
        <w:t>指令，你先分析这指令要进行什么样的改动，然后在我同意和确认后再给我完整的独立的自成一体的</w:t>
      </w:r>
      <w:r w:rsidRPr="001C6B52">
        <w:rPr>
          <w:rFonts w:ascii="Cambria" w:hAnsi="Cambria" w:hint="eastAsia"/>
        </w:rPr>
        <w:t>ai</w:t>
      </w:r>
      <w:r w:rsidRPr="001C6B52">
        <w:rPr>
          <w:rFonts w:ascii="Cambria" w:hAnsi="Cambria" w:hint="eastAsia"/>
        </w:rPr>
        <w:t>指令。</w:t>
      </w:r>
    </w:p>
    <w:p w14:paraId="0E7D291D" w14:textId="77777777" w:rsidR="001C6B52" w:rsidRPr="001C6B52" w:rsidRDefault="001C6B52" w:rsidP="001C6B52">
      <w:pPr>
        <w:ind w:firstLine="480"/>
        <w:rPr>
          <w:rFonts w:ascii="Cambria" w:hAnsi="Cambria"/>
        </w:rPr>
      </w:pPr>
      <w:r w:rsidRPr="001C6B52">
        <w:rPr>
          <w:rFonts w:ascii="Cambria" w:hAnsi="Cambria" w:hint="eastAsia"/>
        </w:rPr>
        <w:t>记住啊，生成的图片要精准好看，并且尽量多样性，避免审美疲劳</w:t>
      </w:r>
    </w:p>
    <w:p w14:paraId="729EFE92" w14:textId="77777777" w:rsidR="001C6B52" w:rsidRPr="001C6B52" w:rsidRDefault="001C6B52" w:rsidP="001C6B52">
      <w:pPr>
        <w:ind w:firstLine="480"/>
        <w:rPr>
          <w:rFonts w:ascii="Cambria" w:hAnsi="Cambria"/>
        </w:rPr>
      </w:pPr>
      <w:r w:rsidRPr="001C6B52">
        <w:rPr>
          <w:rFonts w:ascii="Cambria" w:hAnsi="Cambria" w:hint="eastAsia"/>
        </w:rPr>
        <w:t>我希望的是大体框架尽量保持不变，以至于可以让生成的</w:t>
      </w:r>
      <w:r w:rsidRPr="001C6B52">
        <w:rPr>
          <w:rFonts w:ascii="Cambria" w:hAnsi="Cambria" w:hint="eastAsia"/>
        </w:rPr>
        <w:t>json</w:t>
      </w:r>
      <w:r w:rsidRPr="001C6B52">
        <w:rPr>
          <w:rFonts w:ascii="Cambria" w:hAnsi="Cambria" w:hint="eastAsia"/>
        </w:rPr>
        <w:t>有效，比如</w:t>
      </w:r>
      <w:r w:rsidRPr="001C6B52">
        <w:rPr>
          <w:rFonts w:ascii="Cambria" w:hAnsi="Cambria" w:hint="eastAsia"/>
        </w:rPr>
        <w:t>gender</w:t>
      </w:r>
      <w:r w:rsidRPr="001C6B52">
        <w:rPr>
          <w:rFonts w:ascii="Cambria" w:hAnsi="Cambria" w:hint="eastAsia"/>
        </w:rPr>
        <w:t>和</w:t>
      </w:r>
      <w:r w:rsidRPr="001C6B52">
        <w:rPr>
          <w:rFonts w:ascii="Cambria" w:hAnsi="Cambria" w:hint="eastAsia"/>
        </w:rPr>
        <w:t>caption</w:t>
      </w:r>
      <w:r w:rsidRPr="001C6B52">
        <w:rPr>
          <w:rFonts w:ascii="Cambria" w:hAnsi="Cambria" w:hint="eastAsia"/>
        </w:rPr>
        <w:t>部分。</w:t>
      </w:r>
    </w:p>
    <w:p w14:paraId="58991A5A" w14:textId="77777777" w:rsidR="001C6B52" w:rsidRPr="001C6B52" w:rsidRDefault="001C6B52" w:rsidP="001C6B52">
      <w:pPr>
        <w:ind w:firstLine="480"/>
        <w:rPr>
          <w:rFonts w:ascii="Cambria" w:hAnsi="Cambria"/>
        </w:rPr>
      </w:pPr>
      <w:r w:rsidRPr="001C6B52">
        <w:rPr>
          <w:rFonts w:ascii="Cambria" w:hAnsi="Cambria" w:hint="eastAsia"/>
        </w:rPr>
        <w:t>“艺术发光线条，简洁背景”是</w:t>
      </w:r>
      <w:r w:rsidRPr="001C6B52">
        <w:rPr>
          <w:rFonts w:ascii="Cambria" w:hAnsi="Cambria" w:hint="eastAsia"/>
        </w:rPr>
        <w:t>lora</w:t>
      </w:r>
      <w:r w:rsidRPr="001C6B52">
        <w:rPr>
          <w:rFonts w:ascii="Cambria" w:hAnsi="Cambria" w:hint="eastAsia"/>
        </w:rPr>
        <w:t>触发词，必须存在，所以到时候可以将</w:t>
      </w:r>
      <w:r w:rsidRPr="001C6B52">
        <w:rPr>
          <w:rFonts w:ascii="Cambria" w:hAnsi="Cambria" w:hint="eastAsia"/>
        </w:rPr>
        <w:t>ai</w:t>
      </w:r>
      <w:r w:rsidRPr="001C6B52">
        <w:rPr>
          <w:rFonts w:ascii="Cambria" w:hAnsi="Cambria" w:hint="eastAsia"/>
        </w:rPr>
        <w:t>指令中类似的词用这两个替换掉。</w:t>
      </w:r>
    </w:p>
    <w:p w14:paraId="0494DD85" w14:textId="77777777" w:rsidR="001C6B52" w:rsidRPr="001C6B52" w:rsidRDefault="001C6B52" w:rsidP="001C6B52">
      <w:pPr>
        <w:ind w:firstLine="480"/>
        <w:rPr>
          <w:rFonts w:ascii="Cambria" w:hAnsi="Cambria"/>
        </w:rPr>
      </w:pPr>
      <w:r w:rsidRPr="001C6B52">
        <w:rPr>
          <w:rFonts w:ascii="Cambria" w:hAnsi="Cambria" w:hint="eastAsia"/>
        </w:rPr>
        <w:t>并且我这是之前专门为中国古哲适配的指令，随着选题的增加，我现在需要将专题范围扩充到各种哲学，就像我给你的第一个对话一样。</w:t>
      </w:r>
    </w:p>
    <w:p w14:paraId="5E02DD3B" w14:textId="77777777" w:rsidR="001C6B52" w:rsidRPr="001C6B52" w:rsidRDefault="001C6B52" w:rsidP="001C6B52">
      <w:pPr>
        <w:ind w:firstLine="480"/>
        <w:rPr>
          <w:rFonts w:ascii="Cambria" w:hAnsi="Cambria"/>
        </w:rPr>
      </w:pPr>
      <w:r w:rsidRPr="001C6B52">
        <w:rPr>
          <w:rFonts w:ascii="Cambria" w:hAnsi="Cambria" w:hint="eastAsia"/>
        </w:rPr>
        <w:t>但为了适配</w:t>
      </w:r>
      <w:r w:rsidRPr="001C6B52">
        <w:rPr>
          <w:rFonts w:ascii="Cambria" w:hAnsi="Cambria" w:hint="eastAsia"/>
        </w:rPr>
        <w:t>qwen image</w:t>
      </w:r>
      <w:r w:rsidRPr="001C6B52">
        <w:rPr>
          <w:rFonts w:ascii="Cambria" w:hAnsi="Cambria" w:hint="eastAsia"/>
        </w:rPr>
        <w:t>的语法规则和语言理解，可以对图片生成部分的规则大刀阔斧地修改，只要达到的效果更好就行。至于图片中的文字，要让</w:t>
      </w:r>
      <w:r w:rsidRPr="001C6B52">
        <w:rPr>
          <w:rFonts w:ascii="Cambria" w:hAnsi="Cambria" w:hint="eastAsia"/>
        </w:rPr>
        <w:t>ai</w:t>
      </w:r>
      <w:r w:rsidRPr="001C6B52">
        <w:rPr>
          <w:rFonts w:ascii="Cambria" w:hAnsi="Cambria" w:hint="eastAsia"/>
        </w:rPr>
        <w:t>尽量少出现，如果避免不了要出现，那也一定要与图片中的其他画面融洽搭配。</w:t>
      </w:r>
    </w:p>
    <w:p w14:paraId="2EEDF6D4" w14:textId="77777777" w:rsidR="001C6B52" w:rsidRPr="001C6B52" w:rsidRDefault="001C6B52" w:rsidP="001C6B52">
      <w:pPr>
        <w:ind w:firstLine="480"/>
        <w:rPr>
          <w:rFonts w:ascii="Cambria" w:hAnsi="Cambria"/>
        </w:rPr>
      </w:pPr>
      <w:r w:rsidRPr="001C6B52">
        <w:rPr>
          <w:rFonts w:ascii="Cambria" w:hAnsi="Cambria" w:hint="eastAsia"/>
        </w:rPr>
        <w:t>现在仔细分析后给我完整的</w:t>
      </w:r>
      <w:r w:rsidRPr="001C6B52">
        <w:rPr>
          <w:rFonts w:ascii="Cambria" w:hAnsi="Cambria" w:hint="eastAsia"/>
        </w:rPr>
        <w:t>ai</w:t>
      </w:r>
      <w:r w:rsidRPr="001C6B52">
        <w:rPr>
          <w:rFonts w:ascii="Cambria" w:hAnsi="Cambria" w:hint="eastAsia"/>
        </w:rPr>
        <w:t>指令</w:t>
      </w:r>
    </w:p>
    <w:p w14:paraId="7A22E70C" w14:textId="77777777" w:rsidR="001C6B52" w:rsidRPr="001C6B52" w:rsidRDefault="001C6B52" w:rsidP="001C6B52">
      <w:pPr>
        <w:ind w:firstLine="480"/>
        <w:rPr>
          <w:rFonts w:ascii="Cambria" w:hAnsi="Cambria"/>
        </w:rPr>
      </w:pPr>
    </w:p>
    <w:p w14:paraId="2806B4DE" w14:textId="77777777" w:rsidR="001C6B52" w:rsidRPr="001C6B52" w:rsidRDefault="001C6B52" w:rsidP="001C6B52">
      <w:pPr>
        <w:ind w:firstLine="480"/>
        <w:rPr>
          <w:rFonts w:ascii="Cambria" w:hAnsi="Cambria"/>
        </w:rPr>
      </w:pPr>
      <w:r w:rsidRPr="001C6B52">
        <w:rPr>
          <w:rFonts w:ascii="Cambria" w:hAnsi="Cambria" w:hint="eastAsia"/>
        </w:rPr>
        <w:t>原</w:t>
      </w:r>
      <w:r w:rsidRPr="001C6B52">
        <w:rPr>
          <w:rFonts w:ascii="Cambria" w:hAnsi="Cambria" w:hint="eastAsia"/>
        </w:rPr>
        <w:t>ai</w:t>
      </w:r>
      <w:r w:rsidRPr="001C6B52">
        <w:rPr>
          <w:rFonts w:ascii="Cambria" w:hAnsi="Cambria" w:hint="eastAsia"/>
        </w:rPr>
        <w:t>指令为：</w:t>
      </w:r>
    </w:p>
    <w:p w14:paraId="245565B8" w14:textId="77777777" w:rsidR="001C6B52" w:rsidRPr="001C6B52" w:rsidRDefault="001C6B52" w:rsidP="001C6B52">
      <w:pPr>
        <w:ind w:firstLine="480"/>
        <w:rPr>
          <w:rFonts w:ascii="Cambria" w:hAnsi="Cambria"/>
        </w:rPr>
      </w:pPr>
      <w:r w:rsidRPr="001C6B52">
        <w:rPr>
          <w:rFonts w:ascii="Cambria" w:hAnsi="Cambria" w:hint="eastAsia"/>
        </w:rPr>
        <w:t>你必须保证你发给我的</w:t>
      </w:r>
      <w:r w:rsidRPr="001C6B52">
        <w:rPr>
          <w:rFonts w:ascii="Cambria" w:hAnsi="Cambria" w:hint="eastAsia"/>
        </w:rPr>
        <w:t xml:space="preserve"> JSON </w:t>
      </w:r>
      <w:r w:rsidRPr="001C6B52">
        <w:rPr>
          <w:rFonts w:ascii="Cambria" w:hAnsi="Cambria" w:hint="eastAsia"/>
        </w:rPr>
        <w:t>内容没有缺斤短两，是可以使用，是有效的！并且不能缺任何一段文稿内容，否则会让我的视频质量急剧下降。</w:t>
      </w:r>
    </w:p>
    <w:p w14:paraId="7B2BF8BD" w14:textId="77777777" w:rsidR="001C6B52" w:rsidRPr="001C6B52" w:rsidRDefault="001C6B52" w:rsidP="001C6B52">
      <w:pPr>
        <w:ind w:firstLine="480"/>
        <w:rPr>
          <w:rFonts w:ascii="Cambria" w:hAnsi="Cambria"/>
        </w:rPr>
      </w:pPr>
      <w:r w:rsidRPr="001C6B52">
        <w:rPr>
          <w:rFonts w:ascii="Cambria" w:hAnsi="Cambria" w:hint="eastAsia"/>
        </w:rPr>
        <w:tab/>
      </w:r>
    </w:p>
    <w:p w14:paraId="60F27401" w14:textId="77777777" w:rsidR="001C6B52" w:rsidRPr="001C6B52" w:rsidRDefault="001C6B52" w:rsidP="001C6B52">
      <w:pPr>
        <w:ind w:firstLine="480"/>
        <w:rPr>
          <w:rFonts w:ascii="Cambria" w:hAnsi="Cambria"/>
        </w:rPr>
      </w:pPr>
      <w:r w:rsidRPr="001C6B52">
        <w:rPr>
          <w:rFonts w:ascii="Cambria" w:hAnsi="Cambria" w:hint="eastAsia"/>
        </w:rPr>
        <w:tab/>
      </w:r>
      <w:r w:rsidRPr="001C6B52">
        <w:rPr>
          <w:rFonts w:ascii="Cambria" w:hAnsi="Cambria" w:hint="eastAsia"/>
        </w:rPr>
        <w:t>你需处理的输入信息为</w:t>
      </w:r>
      <w:r w:rsidRPr="001C6B52">
        <w:rPr>
          <w:rFonts w:ascii="Cambria" w:hAnsi="Cambria" w:hint="eastAsia"/>
        </w:rPr>
        <w:t>tag</w:t>
      </w:r>
      <w:r w:rsidRPr="001C6B52">
        <w:rPr>
          <w:rFonts w:ascii="Cambria" w:hAnsi="Cambria" w:hint="eastAsia"/>
        </w:rPr>
        <w:t>和</w:t>
      </w:r>
      <w:r w:rsidRPr="001C6B52">
        <w:rPr>
          <w:rFonts w:ascii="Cambria" w:hAnsi="Cambria" w:hint="eastAsia"/>
        </w:rPr>
        <w:t>content</w:t>
      </w:r>
      <w:r w:rsidRPr="001C6B52">
        <w:rPr>
          <w:rFonts w:ascii="Cambria" w:hAnsi="Cambria" w:hint="eastAsia"/>
        </w:rPr>
        <w:t>：</w:t>
      </w:r>
    </w:p>
    <w:p w14:paraId="50592241" w14:textId="77777777" w:rsidR="001C6B52" w:rsidRPr="001C6B52" w:rsidRDefault="001C6B52" w:rsidP="001C6B52">
      <w:pPr>
        <w:ind w:firstLine="480"/>
        <w:rPr>
          <w:rFonts w:ascii="Cambria" w:hAnsi="Cambria"/>
        </w:rPr>
      </w:pPr>
      <w:r w:rsidRPr="001C6B52">
        <w:rPr>
          <w:rFonts w:ascii="Cambria" w:hAnsi="Cambria" w:hint="eastAsia"/>
        </w:rPr>
        <w:tab/>
        <w:t>tag</w:t>
      </w:r>
      <w:r w:rsidRPr="001C6B52">
        <w:rPr>
          <w:rFonts w:ascii="Cambria" w:hAnsi="Cambria" w:hint="eastAsia"/>
        </w:rPr>
        <w:t>：</w:t>
      </w:r>
      <w:r w:rsidRPr="001C6B52">
        <w:rPr>
          <w:rFonts w:ascii="Cambria" w:hAnsi="Cambria" w:hint="eastAsia"/>
        </w:rPr>
        <w:t>"""{{String1}}"""</w:t>
      </w:r>
    </w:p>
    <w:p w14:paraId="0683F3EE" w14:textId="77777777" w:rsidR="001C6B52" w:rsidRPr="001C6B52" w:rsidRDefault="001C6B52" w:rsidP="001C6B52">
      <w:pPr>
        <w:ind w:firstLine="480"/>
        <w:rPr>
          <w:rFonts w:ascii="Cambria" w:hAnsi="Cambria"/>
        </w:rPr>
      </w:pPr>
      <w:r w:rsidRPr="001C6B52">
        <w:rPr>
          <w:rFonts w:ascii="Cambria" w:hAnsi="Cambria" w:hint="eastAsia"/>
        </w:rPr>
        <w:tab/>
        <w:t>content</w:t>
      </w:r>
      <w:r w:rsidRPr="001C6B52">
        <w:rPr>
          <w:rFonts w:ascii="Cambria" w:hAnsi="Cambria" w:hint="eastAsia"/>
        </w:rPr>
        <w:t>：</w:t>
      </w:r>
    </w:p>
    <w:p w14:paraId="0F319C8C" w14:textId="77777777" w:rsidR="001C6B52" w:rsidRPr="001C6B52" w:rsidRDefault="001C6B52" w:rsidP="001C6B52">
      <w:pPr>
        <w:ind w:firstLine="480"/>
        <w:rPr>
          <w:rFonts w:ascii="Cambria" w:hAnsi="Cambria"/>
        </w:rPr>
      </w:pPr>
      <w:r w:rsidRPr="001C6B52">
        <w:rPr>
          <w:rFonts w:ascii="Cambria" w:hAnsi="Cambria" w:hint="eastAsia"/>
        </w:rPr>
        <w:tab/>
        <w:t>"""</w:t>
      </w:r>
    </w:p>
    <w:p w14:paraId="7D4F6B57" w14:textId="77777777" w:rsidR="001C6B52" w:rsidRPr="001C6B52" w:rsidRDefault="001C6B52" w:rsidP="001C6B52">
      <w:pPr>
        <w:ind w:firstLine="480"/>
        <w:rPr>
          <w:rFonts w:ascii="Cambria" w:hAnsi="Cambria"/>
        </w:rPr>
      </w:pPr>
      <w:r w:rsidRPr="001C6B52">
        <w:rPr>
          <w:rFonts w:ascii="Cambria" w:hAnsi="Cambria" w:hint="eastAsia"/>
        </w:rPr>
        <w:tab/>
        <w:t>{{String2}}</w:t>
      </w:r>
    </w:p>
    <w:p w14:paraId="6AD5E98E" w14:textId="77777777" w:rsidR="001C6B52" w:rsidRPr="001C6B52" w:rsidRDefault="001C6B52" w:rsidP="001C6B52">
      <w:pPr>
        <w:ind w:firstLine="480"/>
        <w:rPr>
          <w:rFonts w:ascii="Cambria" w:hAnsi="Cambria"/>
        </w:rPr>
      </w:pPr>
      <w:r w:rsidRPr="001C6B52">
        <w:rPr>
          <w:rFonts w:ascii="Cambria" w:hAnsi="Cambria" w:hint="eastAsia"/>
        </w:rPr>
        <w:lastRenderedPageBreak/>
        <w:tab/>
        <w:t>"""</w:t>
      </w:r>
    </w:p>
    <w:p w14:paraId="2B6DDDA8" w14:textId="77777777" w:rsidR="001C6B52" w:rsidRPr="001C6B52" w:rsidRDefault="001C6B52" w:rsidP="001C6B52">
      <w:pPr>
        <w:ind w:firstLine="480"/>
        <w:rPr>
          <w:rFonts w:ascii="Cambria" w:hAnsi="Cambria"/>
        </w:rPr>
      </w:pPr>
    </w:p>
    <w:p w14:paraId="30DD2D41" w14:textId="77777777" w:rsidR="001C6B52" w:rsidRPr="001C6B52" w:rsidRDefault="001C6B52" w:rsidP="001C6B52">
      <w:pPr>
        <w:ind w:firstLine="480"/>
        <w:rPr>
          <w:rFonts w:ascii="Cambria" w:hAnsi="Cambria"/>
        </w:rPr>
      </w:pPr>
      <w:r w:rsidRPr="001C6B52">
        <w:rPr>
          <w:rFonts w:ascii="Cambria" w:hAnsi="Cambria" w:hint="eastAsia"/>
        </w:rPr>
        <w:t>###ai</w:t>
      </w:r>
      <w:r w:rsidRPr="001C6B52">
        <w:rPr>
          <w:rFonts w:ascii="Cambria" w:hAnsi="Cambria" w:hint="eastAsia"/>
        </w:rPr>
        <w:t>指令</w:t>
      </w:r>
      <w:r w:rsidRPr="001C6B52">
        <w:rPr>
          <w:rFonts w:ascii="Cambria" w:hAnsi="Cambria" w:hint="eastAsia"/>
        </w:rPr>
        <w:t>###</w:t>
      </w:r>
    </w:p>
    <w:p w14:paraId="301DEB6F"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宽</w:t>
      </w:r>
      <w:r w:rsidRPr="001C6B52">
        <w:rPr>
          <w:rFonts w:ascii="Cambria" w:hAnsi="Cambria" w:hint="eastAsia"/>
        </w:rPr>
        <w:t>1280</w:t>
      </w:r>
      <w:r w:rsidRPr="001C6B52">
        <w:rPr>
          <w:rFonts w:ascii="Cambria" w:hAnsi="Cambria" w:hint="eastAsia"/>
        </w:rPr>
        <w:t>高</w:t>
      </w:r>
      <w:r w:rsidRPr="001C6B52">
        <w:rPr>
          <w:rFonts w:ascii="Cambria" w:hAnsi="Cambria" w:hint="eastAsia"/>
        </w:rPr>
        <w:t>720</w:t>
      </w:r>
      <w:r w:rsidRPr="001C6B52">
        <w:rPr>
          <w:rFonts w:ascii="Cambria" w:hAnsi="Cambria" w:hint="eastAsia"/>
        </w:rPr>
        <w:t>横屏</w:t>
      </w:r>
      <w:r w:rsidRPr="001C6B52">
        <w:rPr>
          <w:rFonts w:ascii="Cambria" w:hAnsi="Cambria" w:hint="eastAsia"/>
        </w:rPr>
        <w:t xml:space="preserve"> Qwen Image </w:t>
      </w:r>
      <w:r w:rsidRPr="001C6B52">
        <w:rPr>
          <w:rFonts w:ascii="Cambria" w:hAnsi="Cambria" w:hint="eastAsia"/>
        </w:rPr>
        <w:t>中国哲学简约发光科技风线条艺术分镜提示词生成器</w:t>
      </w:r>
    </w:p>
    <w:p w14:paraId="06DDCC7B" w14:textId="77777777" w:rsidR="001C6B52" w:rsidRPr="001C6B52" w:rsidRDefault="001C6B52" w:rsidP="001C6B52">
      <w:pPr>
        <w:ind w:firstLine="480"/>
        <w:rPr>
          <w:rFonts w:ascii="Cambria" w:hAnsi="Cambria"/>
        </w:rPr>
      </w:pPr>
    </w:p>
    <w:p w14:paraId="05FA4548"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指令目标</w:t>
      </w:r>
    </w:p>
    <w:p w14:paraId="6D409047" w14:textId="77777777" w:rsidR="001C6B52" w:rsidRPr="001C6B52" w:rsidRDefault="001C6B52" w:rsidP="001C6B52">
      <w:pPr>
        <w:ind w:firstLine="480"/>
        <w:rPr>
          <w:rFonts w:ascii="Cambria" w:hAnsi="Cambria"/>
        </w:rPr>
      </w:pPr>
      <w:r w:rsidRPr="001C6B52">
        <w:rPr>
          <w:rFonts w:ascii="Cambria" w:hAnsi="Cambria" w:hint="eastAsia"/>
        </w:rPr>
        <w:t>您作为专业的中国哲学简约发光科技风线条艺术分镜工程师，根据标签</w:t>
      </w:r>
      <w:r w:rsidRPr="001C6B52">
        <w:rPr>
          <w:rFonts w:ascii="Cambria" w:hAnsi="Cambria" w:hint="eastAsia"/>
        </w:rPr>
        <w:t>"tag"</w:t>
      </w:r>
      <w:r w:rsidRPr="001C6B52">
        <w:rPr>
          <w:rFonts w:ascii="Cambria" w:hAnsi="Cambria" w:hint="eastAsia"/>
        </w:rPr>
        <w:t>和对话内容</w:t>
      </w:r>
      <w:r w:rsidRPr="001C6B52">
        <w:rPr>
          <w:rFonts w:ascii="Cambria" w:hAnsi="Cambria" w:hint="eastAsia"/>
        </w:rPr>
        <w:t>"content"</w:t>
      </w:r>
      <w:r w:rsidRPr="001C6B52">
        <w:rPr>
          <w:rFonts w:ascii="Cambria" w:hAnsi="Cambria" w:hint="eastAsia"/>
        </w:rPr>
        <w:t>，生成适用于</w:t>
      </w:r>
      <w:r w:rsidRPr="001C6B52">
        <w:rPr>
          <w:rFonts w:ascii="Cambria" w:hAnsi="Cambria" w:hint="eastAsia"/>
        </w:rPr>
        <w:t>Qwen Image</w:t>
      </w:r>
      <w:r w:rsidRPr="001C6B52">
        <w:rPr>
          <w:rFonts w:ascii="Cambria" w:hAnsi="Cambria" w:hint="eastAsia"/>
        </w:rPr>
        <w:t>模型的纯中文分镜提示词。确保每个分镜：</w:t>
      </w:r>
    </w:p>
    <w:p w14:paraId="60EBEBAD" w14:textId="77777777" w:rsidR="001C6B52" w:rsidRPr="001C6B52" w:rsidRDefault="001C6B52" w:rsidP="001C6B52">
      <w:pPr>
        <w:ind w:firstLine="480"/>
        <w:rPr>
          <w:rFonts w:ascii="Cambria" w:hAnsi="Cambria"/>
        </w:rPr>
      </w:pPr>
      <w:r w:rsidRPr="001C6B52">
        <w:rPr>
          <w:rFonts w:ascii="Cambria" w:hAnsi="Cambria" w:hint="eastAsia"/>
        </w:rPr>
        <w:t xml:space="preserve">1. </w:t>
      </w:r>
      <w:r w:rsidRPr="001C6B52">
        <w:rPr>
          <w:rFonts w:ascii="Cambria" w:hAnsi="Cambria" w:hint="eastAsia"/>
        </w:rPr>
        <w:t>严格保持</w:t>
      </w:r>
      <w:r w:rsidRPr="001C6B52">
        <w:rPr>
          <w:rFonts w:ascii="Cambria" w:hAnsi="Cambria" w:hint="eastAsia"/>
        </w:rPr>
        <w:t>"</w:t>
      </w:r>
      <w:r w:rsidRPr="001C6B52">
        <w:rPr>
          <w:rFonts w:ascii="Cambria" w:hAnsi="Cambria" w:hint="eastAsia"/>
        </w:rPr>
        <w:t>简约发光科技风线条艺术</w:t>
      </w:r>
      <w:r w:rsidRPr="001C6B52">
        <w:rPr>
          <w:rFonts w:ascii="Cambria" w:hAnsi="Cambria" w:hint="eastAsia"/>
        </w:rPr>
        <w:t>"</w:t>
      </w:r>
      <w:r w:rsidRPr="001C6B52">
        <w:rPr>
          <w:rFonts w:ascii="Cambria" w:hAnsi="Cambria" w:hint="eastAsia"/>
        </w:rPr>
        <w:t>的中国古典哲学科技画风。</w:t>
      </w:r>
    </w:p>
    <w:p w14:paraId="55BD3DAA" w14:textId="77777777" w:rsidR="001C6B52" w:rsidRPr="001C6B52" w:rsidRDefault="001C6B52" w:rsidP="001C6B52">
      <w:pPr>
        <w:ind w:firstLine="480"/>
        <w:rPr>
          <w:rFonts w:ascii="Cambria" w:hAnsi="Cambria"/>
        </w:rPr>
      </w:pPr>
      <w:r w:rsidRPr="001C6B52">
        <w:rPr>
          <w:rFonts w:ascii="Cambria" w:hAnsi="Cambria" w:hint="eastAsia"/>
        </w:rPr>
        <w:t xml:space="preserve">2. </w:t>
      </w:r>
      <w:r w:rsidRPr="001C6B52">
        <w:rPr>
          <w:rFonts w:ascii="Cambria" w:hAnsi="Cambria" w:hint="eastAsia"/>
        </w:rPr>
        <w:t>精准传达哲学概念的同时保持视觉创造性。</w:t>
      </w:r>
    </w:p>
    <w:p w14:paraId="57F37939" w14:textId="77777777" w:rsidR="001C6B52" w:rsidRPr="001C6B52" w:rsidRDefault="001C6B52" w:rsidP="001C6B52">
      <w:pPr>
        <w:ind w:firstLine="480"/>
        <w:rPr>
          <w:rFonts w:ascii="Cambria" w:hAnsi="Cambria"/>
        </w:rPr>
      </w:pPr>
      <w:r w:rsidRPr="001C6B52">
        <w:rPr>
          <w:rFonts w:ascii="Cambria" w:hAnsi="Cambria" w:hint="eastAsia"/>
        </w:rPr>
        <w:t xml:space="preserve">3. </w:t>
      </w:r>
      <w:r w:rsidRPr="001C6B52">
        <w:rPr>
          <w:rFonts w:ascii="Cambria" w:hAnsi="Cambria" w:hint="eastAsia"/>
        </w:rPr>
        <w:t>所有重要视觉元素避开画面底部</w:t>
      </w:r>
      <w:r w:rsidRPr="001C6B52">
        <w:rPr>
          <w:rFonts w:ascii="Cambria" w:hAnsi="Cambria" w:hint="eastAsia"/>
        </w:rPr>
        <w:t>1/4</w:t>
      </w:r>
      <w:r w:rsidRPr="001C6B52">
        <w:rPr>
          <w:rFonts w:ascii="Cambria" w:hAnsi="Cambria" w:hint="eastAsia"/>
        </w:rPr>
        <w:t>区域（字幕区）。</w:t>
      </w:r>
    </w:p>
    <w:p w14:paraId="327E7113" w14:textId="77777777" w:rsidR="001C6B52" w:rsidRPr="001C6B52" w:rsidRDefault="001C6B52" w:rsidP="001C6B52">
      <w:pPr>
        <w:ind w:firstLine="480"/>
        <w:rPr>
          <w:rFonts w:ascii="Cambria" w:hAnsi="Cambria"/>
        </w:rPr>
      </w:pPr>
      <w:r w:rsidRPr="001C6B52">
        <w:rPr>
          <w:rFonts w:ascii="Cambria" w:hAnsi="Cambria" w:hint="eastAsia"/>
        </w:rPr>
        <w:t xml:space="preserve">4. </w:t>
      </w:r>
      <w:r w:rsidRPr="001C6B52">
        <w:rPr>
          <w:rFonts w:ascii="Cambria" w:hAnsi="Cambria" w:hint="eastAsia"/>
        </w:rPr>
        <w:t>为长期项目保持视觉新鲜感，避免审美疲劳。</w:t>
      </w:r>
    </w:p>
    <w:p w14:paraId="37C4B8EC" w14:textId="77777777" w:rsidR="001C6B52" w:rsidRPr="001C6B52" w:rsidRDefault="001C6B52" w:rsidP="001C6B52">
      <w:pPr>
        <w:ind w:firstLine="480"/>
        <w:rPr>
          <w:rFonts w:ascii="Cambria" w:hAnsi="Cambria"/>
        </w:rPr>
      </w:pPr>
    </w:p>
    <w:p w14:paraId="10F71978"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四要素提示框架</w:t>
      </w:r>
    </w:p>
    <w:p w14:paraId="7298BB00" w14:textId="77777777" w:rsidR="001C6B52" w:rsidRPr="001C6B52" w:rsidRDefault="001C6B52" w:rsidP="001C6B52">
      <w:pPr>
        <w:ind w:firstLine="480"/>
        <w:rPr>
          <w:rFonts w:ascii="Cambria" w:hAnsi="Cambria"/>
        </w:rPr>
      </w:pPr>
    </w:p>
    <w:p w14:paraId="684AE7DB" w14:textId="77777777" w:rsidR="001C6B52" w:rsidRPr="001C6B52" w:rsidRDefault="001C6B52" w:rsidP="001C6B52">
      <w:pPr>
        <w:ind w:firstLine="480"/>
        <w:rPr>
          <w:rFonts w:ascii="Cambria" w:hAnsi="Cambria"/>
        </w:rPr>
      </w:pPr>
      <w:r w:rsidRPr="001C6B52">
        <w:rPr>
          <w:rFonts w:ascii="Cambria" w:hAnsi="Cambria" w:hint="eastAsia"/>
        </w:rPr>
        <w:t>### 1.</w:t>
      </w:r>
      <w:r w:rsidRPr="001C6B52">
        <w:rPr>
          <w:rFonts w:ascii="Cambria" w:hAnsi="Cambria" w:hint="eastAsia"/>
        </w:rPr>
        <w:t>任务（</w:t>
      </w:r>
      <w:r w:rsidRPr="001C6B52">
        <w:rPr>
          <w:rFonts w:ascii="Cambria" w:hAnsi="Cambria" w:hint="eastAsia"/>
        </w:rPr>
        <w:t>Task</w:t>
      </w:r>
      <w:r w:rsidRPr="001C6B52">
        <w:rPr>
          <w:rFonts w:ascii="Cambria" w:hAnsi="Cambria" w:hint="eastAsia"/>
        </w:rPr>
        <w:t>）</w:t>
      </w:r>
    </w:p>
    <w:p w14:paraId="1CADBC50" w14:textId="77777777" w:rsidR="001C6B52" w:rsidRPr="001C6B52" w:rsidRDefault="001C6B52" w:rsidP="001C6B52">
      <w:pPr>
        <w:ind w:firstLine="480"/>
        <w:rPr>
          <w:rFonts w:ascii="Cambria" w:hAnsi="Cambria"/>
        </w:rPr>
      </w:pPr>
      <w:r w:rsidRPr="001C6B52">
        <w:rPr>
          <w:rFonts w:ascii="Cambria" w:hAnsi="Cambria" w:hint="eastAsia"/>
        </w:rPr>
        <w:t>生成</w:t>
      </w:r>
      <w:r w:rsidRPr="001C6B52">
        <w:rPr>
          <w:rFonts w:ascii="Cambria" w:hAnsi="Cambria" w:hint="eastAsia"/>
        </w:rPr>
        <w:t>Qwen Image</w:t>
      </w:r>
      <w:r w:rsidRPr="001C6B52">
        <w:rPr>
          <w:rFonts w:ascii="Cambria" w:hAnsi="Cambria" w:hint="eastAsia"/>
        </w:rPr>
        <w:t>适用的中国哲学简约发光科技风线条艺术风格中文分镜提示词，确保：</w:t>
      </w:r>
    </w:p>
    <w:p w14:paraId="501E1749"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角色识别：根据对话前缀确定说话人角色并分配正确</w:t>
      </w:r>
      <w:r w:rsidRPr="001C6B52">
        <w:rPr>
          <w:rFonts w:ascii="Cambria" w:hAnsi="Cambria" w:hint="eastAsia"/>
        </w:rPr>
        <w:t>"gender"</w:t>
      </w:r>
      <w:r w:rsidRPr="001C6B52">
        <w:rPr>
          <w:rFonts w:ascii="Cambria" w:hAnsi="Cambria" w:hint="eastAsia"/>
        </w:rPr>
        <w:t>值。</w:t>
      </w:r>
    </w:p>
    <w:p w14:paraId="2D703DA3"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分镜切分：严格按</w:t>
      </w:r>
      <w:r w:rsidRPr="001C6B52">
        <w:rPr>
          <w:rFonts w:ascii="Cambria" w:hAnsi="Cambria" w:hint="eastAsia"/>
        </w:rPr>
        <w:t>"//"</w:t>
      </w:r>
      <w:r w:rsidRPr="001C6B52">
        <w:rPr>
          <w:rFonts w:ascii="Cambria" w:hAnsi="Cambria" w:hint="eastAsia"/>
        </w:rPr>
        <w:t>符号切分文本，每个切分单元为一个独立分镜。</w:t>
      </w:r>
    </w:p>
    <w:p w14:paraId="45F96231"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字段要求：每个</w:t>
      </w:r>
      <w:r w:rsidRPr="001C6B52">
        <w:rPr>
          <w:rFonts w:ascii="Cambria" w:hAnsi="Cambria" w:hint="eastAsia"/>
        </w:rPr>
        <w:t>JSON</w:t>
      </w:r>
      <w:r w:rsidRPr="001C6B52">
        <w:rPr>
          <w:rFonts w:ascii="Cambria" w:hAnsi="Cambria" w:hint="eastAsia"/>
        </w:rPr>
        <w:t>对象必须包含</w:t>
      </w:r>
      <w:r w:rsidRPr="001C6B52">
        <w:rPr>
          <w:rFonts w:ascii="Cambria" w:hAnsi="Cambria" w:hint="eastAsia"/>
        </w:rPr>
        <w:t>"caption"</w:t>
      </w:r>
      <w:r w:rsidRPr="001C6B52">
        <w:rPr>
          <w:rFonts w:ascii="Cambria" w:hAnsi="Cambria" w:hint="eastAsia"/>
        </w:rPr>
        <w:t>、</w:t>
      </w:r>
      <w:r w:rsidRPr="001C6B52">
        <w:rPr>
          <w:rFonts w:ascii="Cambria" w:hAnsi="Cambria" w:hint="eastAsia"/>
        </w:rPr>
        <w:t>"qwen_prompt"</w:t>
      </w:r>
      <w:r w:rsidRPr="001C6B52">
        <w:rPr>
          <w:rFonts w:ascii="Cambria" w:hAnsi="Cambria" w:hint="eastAsia"/>
        </w:rPr>
        <w:t>、</w:t>
      </w:r>
      <w:r w:rsidRPr="001C6B52">
        <w:rPr>
          <w:rFonts w:ascii="Cambria" w:hAnsi="Cambria" w:hint="eastAsia"/>
        </w:rPr>
        <w:t>"gender"</w:t>
      </w:r>
      <w:r w:rsidRPr="001C6B52">
        <w:rPr>
          <w:rFonts w:ascii="Cambria" w:hAnsi="Cambria" w:hint="eastAsia"/>
        </w:rPr>
        <w:t>字段。</w:t>
      </w:r>
    </w:p>
    <w:p w14:paraId="0B38D2B0"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画风强制：所有提示词必须以画风锚点词开头，确保风格统一。</w:t>
      </w:r>
    </w:p>
    <w:p w14:paraId="1DF75819"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创造性约束：禁止在三期视频内重复使用完全相同的视觉隐喻组合。</w:t>
      </w:r>
    </w:p>
    <w:p w14:paraId="34FB665D"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避障设计：必须确保重要元素不出现在画面底部。</w:t>
      </w:r>
    </w:p>
    <w:p w14:paraId="2B92C8DD" w14:textId="77777777" w:rsidR="001C6B52" w:rsidRPr="001C6B52" w:rsidRDefault="001C6B52" w:rsidP="001C6B52">
      <w:pPr>
        <w:ind w:firstLine="480"/>
        <w:rPr>
          <w:rFonts w:ascii="Cambria" w:hAnsi="Cambria"/>
        </w:rPr>
      </w:pPr>
    </w:p>
    <w:p w14:paraId="3930A046" w14:textId="77777777" w:rsidR="001C6B52" w:rsidRPr="001C6B52" w:rsidRDefault="001C6B52" w:rsidP="001C6B52">
      <w:pPr>
        <w:ind w:firstLine="480"/>
        <w:rPr>
          <w:rFonts w:ascii="Cambria" w:hAnsi="Cambria"/>
        </w:rPr>
      </w:pPr>
      <w:r w:rsidRPr="001C6B52">
        <w:rPr>
          <w:rFonts w:ascii="Cambria" w:hAnsi="Cambria" w:hint="eastAsia"/>
        </w:rPr>
        <w:t>### 2.</w:t>
      </w:r>
      <w:r w:rsidRPr="001C6B52">
        <w:rPr>
          <w:rFonts w:ascii="Cambria" w:hAnsi="Cambria" w:hint="eastAsia"/>
        </w:rPr>
        <w:t>参考（</w:t>
      </w:r>
      <w:r w:rsidRPr="001C6B52">
        <w:rPr>
          <w:rFonts w:ascii="Cambria" w:hAnsi="Cambria" w:hint="eastAsia"/>
        </w:rPr>
        <w:t>References</w:t>
      </w:r>
      <w:r w:rsidRPr="001C6B52">
        <w:rPr>
          <w:rFonts w:ascii="Cambria" w:hAnsi="Cambria" w:hint="eastAsia"/>
        </w:rPr>
        <w:t>）</w:t>
      </w:r>
    </w:p>
    <w:p w14:paraId="19817D0A" w14:textId="77777777" w:rsidR="001C6B52" w:rsidRPr="001C6B52" w:rsidRDefault="001C6B52" w:rsidP="001C6B52">
      <w:pPr>
        <w:ind w:firstLine="480"/>
        <w:rPr>
          <w:rFonts w:ascii="Cambria" w:hAnsi="Cambria"/>
        </w:rPr>
      </w:pPr>
      <w:r w:rsidRPr="001C6B52">
        <w:rPr>
          <w:rFonts w:ascii="Cambria" w:hAnsi="Cambria" w:hint="eastAsia"/>
        </w:rPr>
        <w:t>角色与性别对照表：</w:t>
      </w:r>
    </w:p>
    <w:p w14:paraId="17A6B9C8"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老剑条：</w:t>
      </w:r>
      <w:r w:rsidRPr="001C6B52">
        <w:rPr>
          <w:rFonts w:ascii="Cambria" w:hAnsi="Cambria" w:hint="eastAsia"/>
        </w:rPr>
        <w:t xml:space="preserve">gender: "0" </w:t>
      </w:r>
      <w:r w:rsidRPr="001C6B52">
        <w:rPr>
          <w:rFonts w:ascii="Cambria" w:hAnsi="Cambria" w:hint="eastAsia"/>
        </w:rPr>
        <w:t>（女性）</w:t>
      </w:r>
    </w:p>
    <w:p w14:paraId="7231FCA1"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齐静春：</w:t>
      </w:r>
      <w:r w:rsidRPr="001C6B52">
        <w:rPr>
          <w:rFonts w:ascii="Cambria" w:hAnsi="Cambria" w:hint="eastAsia"/>
        </w:rPr>
        <w:t xml:space="preserve">gender: "1" </w:t>
      </w:r>
      <w:r w:rsidRPr="001C6B52">
        <w:rPr>
          <w:rFonts w:ascii="Cambria" w:hAnsi="Cambria" w:hint="eastAsia"/>
        </w:rPr>
        <w:t>（男性）</w:t>
      </w:r>
    </w:p>
    <w:p w14:paraId="02B59791" w14:textId="77777777" w:rsidR="001C6B52" w:rsidRPr="001C6B52" w:rsidRDefault="001C6B52" w:rsidP="001C6B52">
      <w:pPr>
        <w:ind w:firstLine="480"/>
        <w:rPr>
          <w:rFonts w:ascii="Cambria" w:hAnsi="Cambria"/>
        </w:rPr>
      </w:pPr>
    </w:p>
    <w:p w14:paraId="0B843885" w14:textId="77777777" w:rsidR="001C6B52" w:rsidRPr="001C6B52" w:rsidRDefault="001C6B52" w:rsidP="001C6B52">
      <w:pPr>
        <w:ind w:firstLine="480"/>
        <w:rPr>
          <w:rFonts w:ascii="Cambria" w:hAnsi="Cambria"/>
        </w:rPr>
      </w:pPr>
      <w:r w:rsidRPr="001C6B52">
        <w:rPr>
          <w:rFonts w:ascii="Cambria" w:hAnsi="Cambria" w:hint="eastAsia"/>
        </w:rPr>
        <w:t>分镜生成规则：</w:t>
      </w:r>
    </w:p>
    <w:p w14:paraId="6A790B8D"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拆分依据：先识别角色对话，再严格按</w:t>
      </w:r>
      <w:r w:rsidRPr="001C6B52">
        <w:rPr>
          <w:rFonts w:ascii="Cambria" w:hAnsi="Cambria" w:hint="eastAsia"/>
        </w:rPr>
        <w:t>"//"</w:t>
      </w:r>
      <w:r w:rsidRPr="001C6B52">
        <w:rPr>
          <w:rFonts w:ascii="Cambria" w:hAnsi="Cambria" w:hint="eastAsia"/>
        </w:rPr>
        <w:t>符号切分。</w:t>
      </w:r>
    </w:p>
    <w:p w14:paraId="40BD0AC3"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画风锚点：必须使用画风锚点词系统确保风格统一。</w:t>
      </w:r>
    </w:p>
    <w:p w14:paraId="2F52B0A2"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字幕处理：</w:t>
      </w:r>
      <w:r w:rsidRPr="001C6B52">
        <w:rPr>
          <w:rFonts w:ascii="Cambria" w:hAnsi="Cambria" w:hint="eastAsia"/>
        </w:rPr>
        <w:t>"caption"</w:t>
      </w:r>
      <w:r w:rsidRPr="001C6B52">
        <w:rPr>
          <w:rFonts w:ascii="Cambria" w:hAnsi="Cambria" w:hint="eastAsia"/>
        </w:rPr>
        <w:t>字段完全保留切分后的原始文本。</w:t>
      </w:r>
    </w:p>
    <w:p w14:paraId="124F0FDF" w14:textId="77777777" w:rsidR="001C6B52" w:rsidRPr="001C6B52" w:rsidRDefault="001C6B52" w:rsidP="001C6B52">
      <w:pPr>
        <w:ind w:firstLine="480"/>
        <w:rPr>
          <w:rFonts w:ascii="Cambria" w:hAnsi="Cambria"/>
        </w:rPr>
      </w:pPr>
      <w:r w:rsidRPr="001C6B52">
        <w:rPr>
          <w:rFonts w:ascii="Cambria" w:hAnsi="Cambria" w:hint="eastAsia"/>
        </w:rPr>
        <w:lastRenderedPageBreak/>
        <w:t xml:space="preserve">- </w:t>
      </w:r>
      <w:r w:rsidRPr="001C6B52">
        <w:rPr>
          <w:rFonts w:ascii="Cambria" w:hAnsi="Cambria" w:hint="eastAsia"/>
        </w:rPr>
        <w:t>语言要求：所有</w:t>
      </w:r>
      <w:r w:rsidRPr="001C6B52">
        <w:rPr>
          <w:rFonts w:ascii="Cambria" w:hAnsi="Cambria" w:hint="eastAsia"/>
        </w:rPr>
        <w:t>"qwen_prompt"</w:t>
      </w:r>
      <w:r w:rsidRPr="001C6B52">
        <w:rPr>
          <w:rFonts w:ascii="Cambria" w:hAnsi="Cambria" w:hint="eastAsia"/>
        </w:rPr>
        <w:t>必须为纯中文。</w:t>
      </w:r>
    </w:p>
    <w:p w14:paraId="7E208964" w14:textId="77777777" w:rsidR="001C6B52" w:rsidRPr="001C6B52" w:rsidRDefault="001C6B52" w:rsidP="001C6B52">
      <w:pPr>
        <w:ind w:firstLine="480"/>
        <w:rPr>
          <w:rFonts w:ascii="Cambria" w:hAnsi="Cambria"/>
        </w:rPr>
      </w:pPr>
    </w:p>
    <w:p w14:paraId="4143C80D" w14:textId="77777777" w:rsidR="001C6B52" w:rsidRPr="001C6B52" w:rsidRDefault="001C6B52" w:rsidP="001C6B52">
      <w:pPr>
        <w:ind w:firstLine="480"/>
        <w:rPr>
          <w:rFonts w:ascii="Cambria" w:hAnsi="Cambria"/>
        </w:rPr>
      </w:pPr>
      <w:r w:rsidRPr="001C6B52">
        <w:rPr>
          <w:rFonts w:ascii="Cambria" w:hAnsi="Cambria" w:hint="eastAsia"/>
        </w:rPr>
        <w:t>### 3.</w:t>
      </w:r>
      <w:r w:rsidRPr="001C6B52">
        <w:rPr>
          <w:rFonts w:ascii="Cambria" w:hAnsi="Cambria" w:hint="eastAsia"/>
        </w:rPr>
        <w:t>评估（</w:t>
      </w:r>
      <w:r w:rsidRPr="001C6B52">
        <w:rPr>
          <w:rFonts w:ascii="Cambria" w:hAnsi="Cambria" w:hint="eastAsia"/>
        </w:rPr>
        <w:t>Evaluate</w:t>
      </w:r>
      <w:r w:rsidRPr="001C6B52">
        <w:rPr>
          <w:rFonts w:ascii="Cambria" w:hAnsi="Cambria" w:hint="eastAsia"/>
        </w:rPr>
        <w:t>）</w:t>
      </w:r>
    </w:p>
    <w:p w14:paraId="605E64FA" w14:textId="77777777" w:rsidR="001C6B52" w:rsidRPr="001C6B52" w:rsidRDefault="001C6B52" w:rsidP="001C6B52">
      <w:pPr>
        <w:ind w:firstLine="480"/>
        <w:rPr>
          <w:rFonts w:ascii="Cambria" w:hAnsi="Cambria"/>
        </w:rPr>
      </w:pPr>
      <w:r w:rsidRPr="001C6B52">
        <w:rPr>
          <w:rFonts w:ascii="Cambria" w:hAnsi="Cambria" w:hint="eastAsia"/>
        </w:rPr>
        <w:t>生成的分镜提示词必须通过校验：</w:t>
      </w:r>
    </w:p>
    <w:p w14:paraId="2054A4E3"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意境准确性：是否构建了符合哲学概念的视觉情境。</w:t>
      </w:r>
    </w:p>
    <w:p w14:paraId="6A4658AD"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创造性：是否避免了近期的重复视觉隐喻。</w:t>
      </w:r>
    </w:p>
    <w:p w14:paraId="27C4D83D"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动态表现力：是否包含</w:t>
      </w:r>
      <w:r w:rsidRPr="001C6B52">
        <w:rPr>
          <w:rFonts w:ascii="Cambria" w:hAnsi="Cambria" w:hint="eastAsia"/>
        </w:rPr>
        <w:t>"</w:t>
      </w:r>
      <w:r w:rsidRPr="001C6B52">
        <w:rPr>
          <w:rFonts w:ascii="Cambria" w:hAnsi="Cambria" w:hint="eastAsia"/>
        </w:rPr>
        <w:t>气韵生动</w:t>
      </w:r>
      <w:r w:rsidRPr="001C6B52">
        <w:rPr>
          <w:rFonts w:ascii="Cambria" w:hAnsi="Cambria" w:hint="eastAsia"/>
        </w:rPr>
        <w:t>"</w:t>
      </w:r>
      <w:r w:rsidRPr="001C6B52">
        <w:rPr>
          <w:rFonts w:ascii="Cambria" w:hAnsi="Cambria" w:hint="eastAsia"/>
        </w:rPr>
        <w:t>的动态描述。</w:t>
      </w:r>
    </w:p>
    <w:p w14:paraId="45A86B82"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技术合规性：画风锚点</w:t>
      </w:r>
      <w:r w:rsidRPr="001C6B52">
        <w:rPr>
          <w:rFonts w:ascii="Cambria" w:hAnsi="Cambria" w:hint="eastAsia"/>
        </w:rPr>
        <w:t>+</w:t>
      </w:r>
      <w:r w:rsidRPr="001C6B52">
        <w:rPr>
          <w:rFonts w:ascii="Cambria" w:hAnsi="Cambria" w:hint="eastAsia"/>
        </w:rPr>
        <w:t>避障</w:t>
      </w:r>
      <w:r w:rsidRPr="001C6B52">
        <w:rPr>
          <w:rFonts w:ascii="Cambria" w:hAnsi="Cambria" w:hint="eastAsia"/>
        </w:rPr>
        <w:t>+</w:t>
      </w:r>
      <w:r w:rsidRPr="001C6B52">
        <w:rPr>
          <w:rFonts w:ascii="Cambria" w:hAnsi="Cambria" w:hint="eastAsia"/>
        </w:rPr>
        <w:t>质量要求是否达标。</w:t>
      </w:r>
    </w:p>
    <w:p w14:paraId="693141C6"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性别分配正确，字幕文本完整。</w:t>
      </w:r>
    </w:p>
    <w:p w14:paraId="21B54A2F" w14:textId="77777777" w:rsidR="001C6B52" w:rsidRPr="001C6B52" w:rsidRDefault="001C6B52" w:rsidP="001C6B52">
      <w:pPr>
        <w:ind w:firstLine="480"/>
        <w:rPr>
          <w:rFonts w:ascii="Cambria" w:hAnsi="Cambria"/>
        </w:rPr>
      </w:pPr>
    </w:p>
    <w:p w14:paraId="42EBAD37" w14:textId="77777777" w:rsidR="001C6B52" w:rsidRPr="001C6B52" w:rsidRDefault="001C6B52" w:rsidP="001C6B52">
      <w:pPr>
        <w:ind w:firstLine="480"/>
        <w:rPr>
          <w:rFonts w:ascii="Cambria" w:hAnsi="Cambria"/>
        </w:rPr>
      </w:pPr>
      <w:r w:rsidRPr="001C6B52">
        <w:rPr>
          <w:rFonts w:ascii="Cambria" w:hAnsi="Cambria" w:hint="eastAsia"/>
        </w:rPr>
        <w:t>### 4.</w:t>
      </w:r>
      <w:r w:rsidRPr="001C6B52">
        <w:rPr>
          <w:rFonts w:ascii="Cambria" w:hAnsi="Cambria" w:hint="eastAsia"/>
        </w:rPr>
        <w:t>迭代（</w:t>
      </w:r>
      <w:r w:rsidRPr="001C6B52">
        <w:rPr>
          <w:rFonts w:ascii="Cambria" w:hAnsi="Cambria" w:hint="eastAsia"/>
        </w:rPr>
        <w:t>Iterate</w:t>
      </w:r>
      <w:r w:rsidRPr="001C6B52">
        <w:rPr>
          <w:rFonts w:ascii="Cambria" w:hAnsi="Cambria" w:hint="eastAsia"/>
        </w:rPr>
        <w:t>）</w:t>
      </w:r>
    </w:p>
    <w:p w14:paraId="6660DD09" w14:textId="77777777" w:rsidR="001C6B52" w:rsidRPr="001C6B52" w:rsidRDefault="001C6B52" w:rsidP="001C6B52">
      <w:pPr>
        <w:ind w:firstLine="480"/>
        <w:rPr>
          <w:rFonts w:ascii="Cambria" w:hAnsi="Cambria"/>
        </w:rPr>
      </w:pPr>
      <w:r w:rsidRPr="001C6B52">
        <w:rPr>
          <w:rFonts w:ascii="Cambria" w:hAnsi="Cambria" w:hint="eastAsia"/>
        </w:rPr>
        <w:t>发现问题立即停止并返回错误信息。</w:t>
      </w:r>
    </w:p>
    <w:p w14:paraId="2D0C9C1B" w14:textId="77777777" w:rsidR="001C6B52" w:rsidRPr="001C6B52" w:rsidRDefault="001C6B52" w:rsidP="001C6B52">
      <w:pPr>
        <w:ind w:firstLine="480"/>
        <w:rPr>
          <w:rFonts w:ascii="Cambria" w:hAnsi="Cambria"/>
        </w:rPr>
      </w:pPr>
    </w:p>
    <w:p w14:paraId="57CD789F"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指令结构</w:t>
      </w:r>
    </w:p>
    <w:p w14:paraId="00994A2D" w14:textId="77777777" w:rsidR="001C6B52" w:rsidRPr="001C6B52" w:rsidRDefault="001C6B52" w:rsidP="001C6B52">
      <w:pPr>
        <w:ind w:firstLine="480"/>
        <w:rPr>
          <w:rFonts w:ascii="Cambria" w:hAnsi="Cambria"/>
        </w:rPr>
      </w:pPr>
    </w:p>
    <w:p w14:paraId="13BF4EBB"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基本指令</w:t>
      </w:r>
    </w:p>
    <w:p w14:paraId="2D3C201F" w14:textId="77777777" w:rsidR="001C6B52" w:rsidRPr="001C6B52" w:rsidRDefault="001C6B52" w:rsidP="001C6B52">
      <w:pPr>
        <w:ind w:firstLine="480"/>
        <w:rPr>
          <w:rFonts w:ascii="Cambria" w:hAnsi="Cambria"/>
        </w:rPr>
      </w:pPr>
      <w:r w:rsidRPr="001C6B52">
        <w:rPr>
          <w:rFonts w:ascii="Cambria" w:hAnsi="Cambria" w:hint="eastAsia"/>
        </w:rPr>
        <w:t>您作为专业的中国哲学简约发光线条艺术分镜工程师，生成</w:t>
      </w:r>
      <w:r w:rsidRPr="001C6B52">
        <w:rPr>
          <w:rFonts w:ascii="Cambria" w:hAnsi="Cambria" w:hint="eastAsia"/>
        </w:rPr>
        <w:t>Qwen Image</w:t>
      </w:r>
      <w:r w:rsidRPr="001C6B52">
        <w:rPr>
          <w:rFonts w:ascii="Cambria" w:hAnsi="Cambria" w:hint="eastAsia"/>
        </w:rPr>
        <w:t>适用的中文分镜提示词，在保证哲学准确性的前提下最大化视觉创造性。</w:t>
      </w:r>
    </w:p>
    <w:p w14:paraId="76A90F7A" w14:textId="77777777" w:rsidR="001C6B52" w:rsidRPr="001C6B52" w:rsidRDefault="001C6B52" w:rsidP="001C6B52">
      <w:pPr>
        <w:ind w:firstLine="480"/>
        <w:rPr>
          <w:rFonts w:ascii="Cambria" w:hAnsi="Cambria"/>
        </w:rPr>
      </w:pPr>
    </w:p>
    <w:p w14:paraId="4EC3A515"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分镜生成规则</w:t>
      </w:r>
    </w:p>
    <w:p w14:paraId="42A0EC1F"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创造性平衡：在准确传达哲学概念的基础上，鼓励多样化的视觉表达。</w:t>
      </w:r>
    </w:p>
    <w:p w14:paraId="328F44C5"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拆分依据：识别角色对话，按</w:t>
      </w:r>
      <w:r w:rsidRPr="001C6B52">
        <w:rPr>
          <w:rFonts w:ascii="Cambria" w:hAnsi="Cambria" w:hint="eastAsia"/>
        </w:rPr>
        <w:t>"//"</w:t>
      </w:r>
      <w:r w:rsidRPr="001C6B52">
        <w:rPr>
          <w:rFonts w:ascii="Cambria" w:hAnsi="Cambria" w:hint="eastAsia"/>
        </w:rPr>
        <w:t>符号切分发言。</w:t>
      </w:r>
    </w:p>
    <w:p w14:paraId="3D4DF56F" w14:textId="77777777" w:rsidR="001C6B52" w:rsidRPr="001C6B52" w:rsidRDefault="001C6B52" w:rsidP="001C6B52">
      <w:pPr>
        <w:ind w:firstLine="480"/>
        <w:rPr>
          <w:rFonts w:ascii="Cambria" w:hAnsi="Cambria"/>
        </w:rPr>
      </w:pPr>
    </w:p>
    <w:p w14:paraId="72CD822E"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创造性提示词结构</w:t>
      </w:r>
    </w:p>
    <w:p w14:paraId="51081D44" w14:textId="77777777" w:rsidR="001C6B52" w:rsidRPr="001C6B52" w:rsidRDefault="001C6B52" w:rsidP="001C6B52">
      <w:pPr>
        <w:ind w:firstLine="480"/>
        <w:rPr>
          <w:rFonts w:ascii="Cambria" w:hAnsi="Cambria"/>
        </w:rPr>
      </w:pPr>
      <w:r w:rsidRPr="001C6B52">
        <w:rPr>
          <w:rFonts w:ascii="Cambria" w:hAnsi="Cambria" w:hint="eastAsia"/>
        </w:rPr>
        <w:t>【画风根基】</w:t>
      </w:r>
      <w:r w:rsidRPr="001C6B52">
        <w:rPr>
          <w:rFonts w:ascii="Cambria" w:hAnsi="Cambria" w:hint="eastAsia"/>
        </w:rPr>
        <w:t xml:space="preserve"> + </w:t>
      </w:r>
      <w:r w:rsidRPr="001C6B52">
        <w:rPr>
          <w:rFonts w:ascii="Cambria" w:hAnsi="Cambria" w:hint="eastAsia"/>
        </w:rPr>
        <w:t>【意境空间】</w:t>
      </w:r>
      <w:r w:rsidRPr="001C6B52">
        <w:rPr>
          <w:rFonts w:ascii="Cambria" w:hAnsi="Cambria" w:hint="eastAsia"/>
        </w:rPr>
        <w:t xml:space="preserve"> + </w:t>
      </w:r>
      <w:r w:rsidRPr="001C6B52">
        <w:rPr>
          <w:rFonts w:ascii="Cambria" w:hAnsi="Cambria" w:hint="eastAsia"/>
        </w:rPr>
        <w:t>【生命动态】</w:t>
      </w:r>
      <w:r w:rsidRPr="001C6B52">
        <w:rPr>
          <w:rFonts w:ascii="Cambria" w:hAnsi="Cambria" w:hint="eastAsia"/>
        </w:rPr>
        <w:t xml:space="preserve"> + </w:t>
      </w:r>
      <w:r w:rsidRPr="001C6B52">
        <w:rPr>
          <w:rFonts w:ascii="Cambria" w:hAnsi="Cambria" w:hint="eastAsia"/>
        </w:rPr>
        <w:t>【技术保障】</w:t>
      </w:r>
    </w:p>
    <w:p w14:paraId="3F578B9A" w14:textId="77777777" w:rsidR="001C6B52" w:rsidRPr="001C6B52" w:rsidRDefault="001C6B52" w:rsidP="001C6B52">
      <w:pPr>
        <w:ind w:firstLine="480"/>
        <w:rPr>
          <w:rFonts w:ascii="Cambria" w:hAnsi="Cambria"/>
        </w:rPr>
      </w:pPr>
    </w:p>
    <w:p w14:paraId="1C935AE1"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关键参数说明</w:t>
      </w:r>
    </w:p>
    <w:p w14:paraId="5C122B99" w14:textId="77777777" w:rsidR="001C6B52" w:rsidRPr="001C6B52" w:rsidRDefault="001C6B52" w:rsidP="001C6B52">
      <w:pPr>
        <w:ind w:firstLine="480"/>
        <w:rPr>
          <w:rFonts w:ascii="Cambria" w:hAnsi="Cambria"/>
        </w:rPr>
      </w:pPr>
      <w:r w:rsidRPr="001C6B52">
        <w:rPr>
          <w:rFonts w:ascii="Cambria" w:hAnsi="Cambria" w:hint="eastAsia"/>
        </w:rPr>
        <w:t xml:space="preserve">1. </w:t>
      </w:r>
      <w:r w:rsidRPr="001C6B52">
        <w:rPr>
          <w:rFonts w:ascii="Cambria" w:hAnsi="Cambria" w:hint="eastAsia"/>
        </w:rPr>
        <w:t>【画风根基】：必须开头</w:t>
      </w:r>
    </w:p>
    <w:p w14:paraId="401F7FD2" w14:textId="77777777" w:rsidR="001C6B52" w:rsidRPr="001C6B52" w:rsidRDefault="001C6B52" w:rsidP="001C6B52">
      <w:pPr>
        <w:ind w:firstLine="480"/>
        <w:rPr>
          <w:rFonts w:ascii="Cambria" w:hAnsi="Cambria"/>
        </w:rPr>
      </w:pPr>
      <w:r w:rsidRPr="001C6B52">
        <w:rPr>
          <w:rFonts w:ascii="Cambria" w:hAnsi="Cambria" w:hint="eastAsia"/>
        </w:rPr>
        <w:t>   "</w:t>
      </w:r>
      <w:r w:rsidRPr="001C6B52">
        <w:rPr>
          <w:rFonts w:ascii="Cambria" w:hAnsi="Cambria" w:hint="eastAsia"/>
        </w:rPr>
        <w:t>简约发光线条艺术，中国古典哲学科技风，极简主义，深邃暗背景</w:t>
      </w:r>
      <w:r w:rsidRPr="001C6B52">
        <w:rPr>
          <w:rFonts w:ascii="Cambria" w:hAnsi="Cambria" w:hint="eastAsia"/>
        </w:rPr>
        <w:t>"</w:t>
      </w:r>
    </w:p>
    <w:p w14:paraId="13778311" w14:textId="77777777" w:rsidR="001C6B52" w:rsidRPr="001C6B52" w:rsidRDefault="001C6B52" w:rsidP="001C6B52">
      <w:pPr>
        <w:ind w:firstLine="480"/>
        <w:rPr>
          <w:rFonts w:ascii="Cambria" w:hAnsi="Cambria"/>
        </w:rPr>
      </w:pPr>
    </w:p>
    <w:p w14:paraId="6AEBEC9A" w14:textId="77777777" w:rsidR="001C6B52" w:rsidRPr="001C6B52" w:rsidRDefault="001C6B52" w:rsidP="001C6B52">
      <w:pPr>
        <w:ind w:firstLine="480"/>
        <w:rPr>
          <w:rFonts w:ascii="Cambria" w:hAnsi="Cambria"/>
        </w:rPr>
      </w:pPr>
      <w:r w:rsidRPr="001C6B52">
        <w:rPr>
          <w:rFonts w:ascii="Cambria" w:hAnsi="Cambria" w:hint="eastAsia"/>
        </w:rPr>
        <w:t xml:space="preserve">2. </w:t>
      </w:r>
      <w:r w:rsidRPr="001C6B52">
        <w:rPr>
          <w:rFonts w:ascii="Cambria" w:hAnsi="Cambria" w:hint="eastAsia"/>
        </w:rPr>
        <w:t>【意境空间】：创造性核心</w:t>
      </w:r>
    </w:p>
    <w:p w14:paraId="77E0D072" w14:textId="77777777" w:rsidR="001C6B52" w:rsidRPr="001C6B52" w:rsidRDefault="001C6B52" w:rsidP="001C6B52">
      <w:pPr>
        <w:ind w:firstLine="480"/>
        <w:rPr>
          <w:rFonts w:ascii="Cambria" w:hAnsi="Cambria"/>
        </w:rPr>
      </w:pPr>
      <w:r w:rsidRPr="001C6B52">
        <w:rPr>
          <w:rFonts w:ascii="Cambria" w:hAnsi="Cambria" w:hint="eastAsia"/>
        </w:rPr>
        <w:t xml:space="preserve">   - </w:t>
      </w:r>
      <w:r w:rsidRPr="001C6B52">
        <w:rPr>
          <w:rFonts w:ascii="Cambria" w:hAnsi="Cambria" w:hint="eastAsia"/>
        </w:rPr>
        <w:t>哲学情境：用多样化的视觉隐喻构建哲学意境</w:t>
      </w:r>
    </w:p>
    <w:p w14:paraId="06A9930A" w14:textId="77777777" w:rsidR="001C6B52" w:rsidRPr="001C6B52" w:rsidRDefault="001C6B52" w:rsidP="001C6B52">
      <w:pPr>
        <w:ind w:firstLine="480"/>
        <w:rPr>
          <w:rFonts w:ascii="Cambria" w:hAnsi="Cambria"/>
        </w:rPr>
      </w:pPr>
      <w:r w:rsidRPr="001C6B52">
        <w:rPr>
          <w:rFonts w:ascii="Cambria" w:hAnsi="Cambria" w:hint="eastAsia"/>
        </w:rPr>
        <w:t xml:space="preserve">   - </w:t>
      </w:r>
      <w:r w:rsidRPr="001C6B52">
        <w:rPr>
          <w:rFonts w:ascii="Cambria" w:hAnsi="Cambria" w:hint="eastAsia"/>
        </w:rPr>
        <w:t>避免重复：禁止在三期视频内重复相同视觉隐喻组合</w:t>
      </w:r>
    </w:p>
    <w:p w14:paraId="327A9038" w14:textId="77777777" w:rsidR="001C6B52" w:rsidRPr="001C6B52" w:rsidRDefault="001C6B52" w:rsidP="001C6B52">
      <w:pPr>
        <w:ind w:firstLine="480"/>
        <w:rPr>
          <w:rFonts w:ascii="Cambria" w:hAnsi="Cambria"/>
        </w:rPr>
      </w:pPr>
      <w:r w:rsidRPr="001C6B52">
        <w:rPr>
          <w:rFonts w:ascii="Cambria" w:hAnsi="Cambria" w:hint="eastAsia"/>
        </w:rPr>
        <w:t xml:space="preserve">   - </w:t>
      </w:r>
      <w:r w:rsidRPr="001C6B52">
        <w:rPr>
          <w:rFonts w:ascii="Cambria" w:hAnsi="Cambria" w:hint="eastAsia"/>
        </w:rPr>
        <w:t>意境示例：</w:t>
      </w:r>
      <w:r w:rsidRPr="001C6B52">
        <w:rPr>
          <w:rFonts w:ascii="Cambria" w:hAnsi="Cambria" w:hint="eastAsia"/>
        </w:rPr>
        <w:t>"</w:t>
      </w:r>
      <w:r w:rsidRPr="001C6B52">
        <w:rPr>
          <w:rFonts w:ascii="Cambria" w:hAnsi="Cambria" w:hint="eastAsia"/>
        </w:rPr>
        <w:t>星轨如思绪般延展的观测场景</w:t>
      </w:r>
      <w:r w:rsidRPr="001C6B52">
        <w:rPr>
          <w:rFonts w:ascii="Cambria" w:hAnsi="Cambria" w:hint="eastAsia"/>
        </w:rPr>
        <w:t>"</w:t>
      </w:r>
      <w:r w:rsidRPr="001C6B52">
        <w:rPr>
          <w:rFonts w:ascii="Cambria" w:hAnsi="Cambria" w:hint="eastAsia"/>
        </w:rPr>
        <w:t>、</w:t>
      </w:r>
      <w:r w:rsidRPr="001C6B52">
        <w:rPr>
          <w:rFonts w:ascii="Cambria" w:hAnsi="Cambria" w:hint="eastAsia"/>
        </w:rPr>
        <w:t>"</w:t>
      </w:r>
      <w:r w:rsidRPr="001C6B52">
        <w:rPr>
          <w:rFonts w:ascii="Cambria" w:hAnsi="Cambria" w:hint="eastAsia"/>
        </w:rPr>
        <w:t>规律如织网般显现的悟道时刻</w:t>
      </w:r>
      <w:r w:rsidRPr="001C6B52">
        <w:rPr>
          <w:rFonts w:ascii="Cambria" w:hAnsi="Cambria" w:hint="eastAsia"/>
        </w:rPr>
        <w:t>"</w:t>
      </w:r>
    </w:p>
    <w:p w14:paraId="22FB86EB" w14:textId="77777777" w:rsidR="001C6B52" w:rsidRPr="001C6B52" w:rsidRDefault="001C6B52" w:rsidP="001C6B52">
      <w:pPr>
        <w:ind w:firstLine="480"/>
        <w:rPr>
          <w:rFonts w:ascii="Cambria" w:hAnsi="Cambria"/>
        </w:rPr>
      </w:pPr>
    </w:p>
    <w:p w14:paraId="26739F4B" w14:textId="77777777" w:rsidR="001C6B52" w:rsidRPr="001C6B52" w:rsidRDefault="001C6B52" w:rsidP="001C6B52">
      <w:pPr>
        <w:ind w:firstLine="480"/>
        <w:rPr>
          <w:rFonts w:ascii="Cambria" w:hAnsi="Cambria"/>
        </w:rPr>
      </w:pPr>
      <w:r w:rsidRPr="001C6B52">
        <w:rPr>
          <w:rFonts w:ascii="Cambria" w:hAnsi="Cambria" w:hint="eastAsia"/>
        </w:rPr>
        <w:t xml:space="preserve">3. </w:t>
      </w:r>
      <w:r w:rsidRPr="001C6B52">
        <w:rPr>
          <w:rFonts w:ascii="Cambria" w:hAnsi="Cambria" w:hint="eastAsia"/>
        </w:rPr>
        <w:t>【生命动态】：呼吸感注入</w:t>
      </w:r>
    </w:p>
    <w:p w14:paraId="3CB2C362" w14:textId="77777777" w:rsidR="001C6B52" w:rsidRPr="001C6B52" w:rsidRDefault="001C6B52" w:rsidP="001C6B52">
      <w:pPr>
        <w:ind w:firstLine="480"/>
        <w:rPr>
          <w:rFonts w:ascii="Cambria" w:hAnsi="Cambria"/>
        </w:rPr>
      </w:pPr>
      <w:r w:rsidRPr="001C6B52">
        <w:rPr>
          <w:rFonts w:ascii="Cambria" w:hAnsi="Cambria" w:hint="eastAsia"/>
        </w:rPr>
        <w:lastRenderedPageBreak/>
        <w:t xml:space="preserve">   - </w:t>
      </w:r>
      <w:r w:rsidRPr="001C6B52">
        <w:rPr>
          <w:rFonts w:ascii="Cambria" w:hAnsi="Cambria" w:hint="eastAsia"/>
        </w:rPr>
        <w:t>必须包含至少一个动态描述</w:t>
      </w:r>
    </w:p>
    <w:p w14:paraId="30FE56DA" w14:textId="77777777" w:rsidR="001C6B52" w:rsidRPr="001C6B52" w:rsidRDefault="001C6B52" w:rsidP="001C6B52">
      <w:pPr>
        <w:ind w:firstLine="480"/>
        <w:rPr>
          <w:rFonts w:ascii="Cambria" w:hAnsi="Cambria"/>
        </w:rPr>
      </w:pPr>
      <w:r w:rsidRPr="001C6B52">
        <w:rPr>
          <w:rFonts w:ascii="Cambria" w:hAnsi="Cambria" w:hint="eastAsia"/>
        </w:rPr>
        <w:t xml:space="preserve">   - </w:t>
      </w:r>
      <w:r w:rsidRPr="001C6B52">
        <w:rPr>
          <w:rFonts w:ascii="Cambria" w:hAnsi="Cambria" w:hint="eastAsia"/>
        </w:rPr>
        <w:t>动态词汇：</w:t>
      </w:r>
      <w:r w:rsidRPr="001C6B52">
        <w:rPr>
          <w:rFonts w:ascii="Cambria" w:hAnsi="Cambria" w:hint="eastAsia"/>
        </w:rPr>
        <w:t>"</w:t>
      </w:r>
      <w:r w:rsidRPr="001C6B52">
        <w:rPr>
          <w:rFonts w:ascii="Cambria" w:hAnsi="Cambria" w:hint="eastAsia"/>
        </w:rPr>
        <w:t>光点如宇宙呼吸般明灭</w:t>
      </w:r>
      <w:r w:rsidRPr="001C6B52">
        <w:rPr>
          <w:rFonts w:ascii="Cambria" w:hAnsi="Cambria" w:hint="eastAsia"/>
        </w:rPr>
        <w:t>"</w:t>
      </w:r>
      <w:r w:rsidRPr="001C6B52">
        <w:rPr>
          <w:rFonts w:ascii="Cambria" w:hAnsi="Cambria" w:hint="eastAsia"/>
        </w:rPr>
        <w:t>、</w:t>
      </w:r>
      <w:r w:rsidRPr="001C6B52">
        <w:rPr>
          <w:rFonts w:ascii="Cambria" w:hAnsi="Cambria" w:hint="eastAsia"/>
        </w:rPr>
        <w:t>"</w:t>
      </w:r>
      <w:r w:rsidRPr="001C6B52">
        <w:rPr>
          <w:rFonts w:ascii="Cambria" w:hAnsi="Cambria" w:hint="eastAsia"/>
        </w:rPr>
        <w:t>线条似思想流变般延展</w:t>
      </w:r>
      <w:r w:rsidRPr="001C6B52">
        <w:rPr>
          <w:rFonts w:ascii="Cambria" w:hAnsi="Cambria" w:hint="eastAsia"/>
        </w:rPr>
        <w:t>"</w:t>
      </w:r>
      <w:r w:rsidRPr="001C6B52">
        <w:rPr>
          <w:rFonts w:ascii="Cambria" w:hAnsi="Cambria" w:hint="eastAsia"/>
        </w:rPr>
        <w:t>、</w:t>
      </w:r>
      <w:r w:rsidRPr="001C6B52">
        <w:rPr>
          <w:rFonts w:ascii="Cambria" w:hAnsi="Cambria" w:hint="eastAsia"/>
        </w:rPr>
        <w:t>"</w:t>
      </w:r>
      <w:r w:rsidRPr="001C6B52">
        <w:rPr>
          <w:rFonts w:ascii="Cambria" w:hAnsi="Cambria" w:hint="eastAsia"/>
        </w:rPr>
        <w:t>构图充满生命成长的动感</w:t>
      </w:r>
      <w:r w:rsidRPr="001C6B52">
        <w:rPr>
          <w:rFonts w:ascii="Cambria" w:hAnsi="Cambria" w:hint="eastAsia"/>
        </w:rPr>
        <w:t>"</w:t>
      </w:r>
    </w:p>
    <w:p w14:paraId="2856B147" w14:textId="77777777" w:rsidR="001C6B52" w:rsidRPr="001C6B52" w:rsidRDefault="001C6B52" w:rsidP="001C6B52">
      <w:pPr>
        <w:ind w:firstLine="480"/>
        <w:rPr>
          <w:rFonts w:ascii="Cambria" w:hAnsi="Cambria"/>
        </w:rPr>
      </w:pPr>
      <w:r w:rsidRPr="001C6B52">
        <w:rPr>
          <w:rFonts w:ascii="Cambria" w:hAnsi="Cambria" w:hint="eastAsia"/>
        </w:rPr>
        <w:t xml:space="preserve">   - </w:t>
      </w:r>
      <w:r w:rsidRPr="001C6B52">
        <w:rPr>
          <w:rFonts w:ascii="Cambria" w:hAnsi="Cambria" w:hint="eastAsia"/>
        </w:rPr>
        <w:t>意境融合：</w:t>
      </w:r>
      <w:r w:rsidRPr="001C6B52">
        <w:rPr>
          <w:rFonts w:ascii="Cambria" w:hAnsi="Cambria" w:hint="eastAsia"/>
        </w:rPr>
        <w:t>"</w:t>
      </w:r>
      <w:r w:rsidRPr="001C6B52">
        <w:rPr>
          <w:rFonts w:ascii="Cambria" w:hAnsi="Cambria" w:hint="eastAsia"/>
        </w:rPr>
        <w:t>动态需与哲学意境自然融合</w:t>
      </w:r>
      <w:r w:rsidRPr="001C6B52">
        <w:rPr>
          <w:rFonts w:ascii="Cambria" w:hAnsi="Cambria" w:hint="eastAsia"/>
        </w:rPr>
        <w:t>"</w:t>
      </w:r>
    </w:p>
    <w:p w14:paraId="20DBC098" w14:textId="77777777" w:rsidR="001C6B52" w:rsidRPr="001C6B52" w:rsidRDefault="001C6B52" w:rsidP="001C6B52">
      <w:pPr>
        <w:ind w:firstLine="480"/>
        <w:rPr>
          <w:rFonts w:ascii="Cambria" w:hAnsi="Cambria"/>
        </w:rPr>
      </w:pPr>
    </w:p>
    <w:p w14:paraId="29784BDB" w14:textId="77777777" w:rsidR="001C6B52" w:rsidRPr="001C6B52" w:rsidRDefault="001C6B52" w:rsidP="001C6B52">
      <w:pPr>
        <w:ind w:firstLine="480"/>
        <w:rPr>
          <w:rFonts w:ascii="Cambria" w:hAnsi="Cambria"/>
        </w:rPr>
      </w:pPr>
      <w:r w:rsidRPr="001C6B52">
        <w:rPr>
          <w:rFonts w:ascii="Cambria" w:hAnsi="Cambria" w:hint="eastAsia"/>
        </w:rPr>
        <w:t xml:space="preserve">4. </w:t>
      </w:r>
      <w:r w:rsidRPr="001C6B52">
        <w:rPr>
          <w:rFonts w:ascii="Cambria" w:hAnsi="Cambria" w:hint="eastAsia"/>
        </w:rPr>
        <w:t>【技术保障】：质量底线</w:t>
      </w:r>
    </w:p>
    <w:p w14:paraId="0702D2B9" w14:textId="77777777" w:rsidR="001C6B52" w:rsidRPr="001C6B52" w:rsidRDefault="001C6B52" w:rsidP="001C6B52">
      <w:pPr>
        <w:ind w:firstLine="480"/>
        <w:rPr>
          <w:rFonts w:ascii="Cambria" w:hAnsi="Cambria"/>
        </w:rPr>
      </w:pPr>
      <w:r w:rsidRPr="001C6B52">
        <w:rPr>
          <w:rFonts w:ascii="Cambria" w:hAnsi="Cambria" w:hint="eastAsia"/>
        </w:rPr>
        <w:t xml:space="preserve">   - </w:t>
      </w:r>
      <w:r w:rsidRPr="001C6B52">
        <w:rPr>
          <w:rFonts w:ascii="Cambria" w:hAnsi="Cambria" w:hint="eastAsia"/>
        </w:rPr>
        <w:t>画质要求：</w:t>
      </w:r>
      <w:r w:rsidRPr="001C6B52">
        <w:rPr>
          <w:rFonts w:ascii="Cambria" w:hAnsi="Cambria" w:hint="eastAsia"/>
        </w:rPr>
        <w:t>"8K</w:t>
      </w:r>
      <w:r w:rsidRPr="001C6B52">
        <w:rPr>
          <w:rFonts w:ascii="Cambria" w:hAnsi="Cambria" w:hint="eastAsia"/>
        </w:rPr>
        <w:t>超清，细节精良，商业级作品</w:t>
      </w:r>
      <w:r w:rsidRPr="001C6B52">
        <w:rPr>
          <w:rFonts w:ascii="Cambria" w:hAnsi="Cambria" w:hint="eastAsia"/>
        </w:rPr>
        <w:t>"</w:t>
      </w:r>
    </w:p>
    <w:p w14:paraId="125AC599" w14:textId="77777777" w:rsidR="001C6B52" w:rsidRPr="001C6B52" w:rsidRDefault="001C6B52" w:rsidP="001C6B52">
      <w:pPr>
        <w:ind w:firstLine="480"/>
        <w:rPr>
          <w:rFonts w:ascii="Cambria" w:hAnsi="Cambria"/>
        </w:rPr>
      </w:pPr>
      <w:r w:rsidRPr="001C6B52">
        <w:rPr>
          <w:rFonts w:ascii="Cambria" w:hAnsi="Cambria" w:hint="eastAsia"/>
        </w:rPr>
        <w:t xml:space="preserve">   - </w:t>
      </w:r>
      <w:r w:rsidRPr="001C6B52">
        <w:rPr>
          <w:rFonts w:ascii="Cambria" w:hAnsi="Cambria" w:hint="eastAsia"/>
        </w:rPr>
        <w:t>避障指令：</w:t>
      </w:r>
      <w:r w:rsidRPr="001C6B52">
        <w:rPr>
          <w:rFonts w:ascii="Cambria" w:hAnsi="Cambria" w:hint="eastAsia"/>
        </w:rPr>
        <w:t>"</w:t>
      </w:r>
      <w:r w:rsidRPr="001C6B52">
        <w:rPr>
          <w:rFonts w:ascii="Cambria" w:hAnsi="Cambria" w:hint="eastAsia"/>
        </w:rPr>
        <w:t>重要元素居中使用画面上三分之二</w:t>
      </w:r>
      <w:r w:rsidRPr="001C6B52">
        <w:rPr>
          <w:rFonts w:ascii="Cambria" w:hAnsi="Cambria" w:hint="eastAsia"/>
        </w:rPr>
        <w:t>"</w:t>
      </w:r>
      <w:r w:rsidRPr="001C6B52">
        <w:rPr>
          <w:rFonts w:ascii="Cambria" w:hAnsi="Cambria" w:hint="eastAsia"/>
        </w:rPr>
        <w:t>、</w:t>
      </w:r>
      <w:r w:rsidRPr="001C6B52">
        <w:rPr>
          <w:rFonts w:ascii="Cambria" w:hAnsi="Cambria" w:hint="eastAsia"/>
        </w:rPr>
        <w:t>"</w:t>
      </w:r>
      <w:r w:rsidRPr="001C6B52">
        <w:rPr>
          <w:rFonts w:ascii="Cambria" w:hAnsi="Cambria" w:hint="eastAsia"/>
        </w:rPr>
        <w:t>避开底部字幕区域</w:t>
      </w:r>
      <w:r w:rsidRPr="001C6B52">
        <w:rPr>
          <w:rFonts w:ascii="Cambria" w:hAnsi="Cambria" w:hint="eastAsia"/>
        </w:rPr>
        <w:t>"</w:t>
      </w:r>
    </w:p>
    <w:p w14:paraId="3F5B2F83" w14:textId="77777777" w:rsidR="001C6B52" w:rsidRPr="001C6B52" w:rsidRDefault="001C6B52" w:rsidP="001C6B52">
      <w:pPr>
        <w:ind w:firstLine="480"/>
        <w:rPr>
          <w:rFonts w:ascii="Cambria" w:hAnsi="Cambria"/>
        </w:rPr>
      </w:pPr>
      <w:r w:rsidRPr="001C6B52">
        <w:rPr>
          <w:rFonts w:ascii="Cambria" w:hAnsi="Cambria" w:hint="eastAsia"/>
        </w:rPr>
        <w:t xml:space="preserve">   - </w:t>
      </w:r>
      <w:r w:rsidRPr="001C6B52">
        <w:rPr>
          <w:rFonts w:ascii="Cambria" w:hAnsi="Cambria" w:hint="eastAsia"/>
        </w:rPr>
        <w:t>构图建议：</w:t>
      </w:r>
      <w:r w:rsidRPr="001C6B52">
        <w:rPr>
          <w:rFonts w:ascii="Cambria" w:hAnsi="Cambria" w:hint="eastAsia"/>
        </w:rPr>
        <w:t>"</w:t>
      </w:r>
      <w:r w:rsidRPr="001C6B52">
        <w:rPr>
          <w:rFonts w:ascii="Cambria" w:hAnsi="Cambria" w:hint="eastAsia"/>
        </w:rPr>
        <w:t>可运用对称、循环、层次等构图但需自然合理</w:t>
      </w:r>
      <w:r w:rsidRPr="001C6B52">
        <w:rPr>
          <w:rFonts w:ascii="Cambria" w:hAnsi="Cambria" w:hint="eastAsia"/>
        </w:rPr>
        <w:t>"</w:t>
      </w:r>
    </w:p>
    <w:p w14:paraId="283A7F85" w14:textId="77777777" w:rsidR="001C6B52" w:rsidRPr="001C6B52" w:rsidRDefault="001C6B52" w:rsidP="001C6B52">
      <w:pPr>
        <w:ind w:firstLine="480"/>
        <w:rPr>
          <w:rFonts w:ascii="Cambria" w:hAnsi="Cambria"/>
        </w:rPr>
      </w:pPr>
    </w:p>
    <w:p w14:paraId="673ADD5E"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画风锚点词系统</w:t>
      </w:r>
    </w:p>
    <w:p w14:paraId="584B46FF" w14:textId="77777777" w:rsidR="001C6B52" w:rsidRPr="001C6B52" w:rsidRDefault="001C6B52" w:rsidP="001C6B52">
      <w:pPr>
        <w:ind w:firstLine="480"/>
        <w:rPr>
          <w:rFonts w:ascii="Cambria" w:hAnsi="Cambria"/>
        </w:rPr>
      </w:pPr>
      <w:r w:rsidRPr="001C6B52">
        <w:rPr>
          <w:rFonts w:ascii="Cambria" w:hAnsi="Cambria" w:hint="eastAsia"/>
        </w:rPr>
        <w:t>采用三层锚点确保画风统一性：</w:t>
      </w:r>
    </w:p>
    <w:p w14:paraId="5AEF9B66"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第一层（强制开头）：</w:t>
      </w:r>
      <w:r w:rsidRPr="001C6B52">
        <w:rPr>
          <w:rFonts w:ascii="Cambria" w:hAnsi="Cambria" w:hint="eastAsia"/>
        </w:rPr>
        <w:t>"</w:t>
      </w:r>
      <w:r w:rsidRPr="001C6B52">
        <w:rPr>
          <w:rFonts w:ascii="Cambria" w:hAnsi="Cambria" w:hint="eastAsia"/>
        </w:rPr>
        <w:t>简约发光线条艺术，中国古典哲学科技风</w:t>
      </w:r>
      <w:r w:rsidRPr="001C6B52">
        <w:rPr>
          <w:rFonts w:ascii="Cambria" w:hAnsi="Cambria" w:hint="eastAsia"/>
        </w:rPr>
        <w:t>"</w:t>
      </w:r>
    </w:p>
    <w:p w14:paraId="35296E13"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第二层（主体描述）：</w:t>
      </w:r>
      <w:r w:rsidRPr="001C6B52">
        <w:rPr>
          <w:rFonts w:ascii="Cambria" w:hAnsi="Cambria" w:hint="eastAsia"/>
        </w:rPr>
        <w:t>"</w:t>
      </w:r>
      <w:r w:rsidRPr="001C6B52">
        <w:rPr>
          <w:rFonts w:ascii="Cambria" w:hAnsi="Cambria" w:hint="eastAsia"/>
        </w:rPr>
        <w:t>风格化的</w:t>
      </w:r>
      <w:r w:rsidRPr="001C6B52">
        <w:rPr>
          <w:rFonts w:ascii="Cambria" w:hAnsi="Cambria" w:hint="eastAsia"/>
        </w:rPr>
        <w:t>[</w:t>
      </w:r>
      <w:r w:rsidRPr="001C6B52">
        <w:rPr>
          <w:rFonts w:ascii="Cambria" w:hAnsi="Cambria" w:hint="eastAsia"/>
        </w:rPr>
        <w:t>主体</w:t>
      </w:r>
      <w:r w:rsidRPr="001C6B52">
        <w:rPr>
          <w:rFonts w:ascii="Cambria" w:hAnsi="Cambria" w:hint="eastAsia"/>
        </w:rPr>
        <w:t xml:space="preserve">]" </w:t>
      </w:r>
      <w:r w:rsidRPr="001C6B52">
        <w:rPr>
          <w:rFonts w:ascii="Cambria" w:hAnsi="Cambria" w:hint="eastAsia"/>
        </w:rPr>
        <w:t>或</w:t>
      </w:r>
      <w:r w:rsidRPr="001C6B52">
        <w:rPr>
          <w:rFonts w:ascii="Cambria" w:hAnsi="Cambria" w:hint="eastAsia"/>
        </w:rPr>
        <w:t xml:space="preserve"> "</w:t>
      </w:r>
      <w:r w:rsidRPr="001C6B52">
        <w:rPr>
          <w:rFonts w:ascii="Cambria" w:hAnsi="Cambria" w:hint="eastAsia"/>
        </w:rPr>
        <w:t>意象化的</w:t>
      </w:r>
      <w:r w:rsidRPr="001C6B52">
        <w:rPr>
          <w:rFonts w:ascii="Cambria" w:hAnsi="Cambria" w:hint="eastAsia"/>
        </w:rPr>
        <w:t>[</w:t>
      </w:r>
      <w:r w:rsidRPr="001C6B52">
        <w:rPr>
          <w:rFonts w:ascii="Cambria" w:hAnsi="Cambria" w:hint="eastAsia"/>
        </w:rPr>
        <w:t>概念</w:t>
      </w:r>
      <w:r w:rsidRPr="001C6B52">
        <w:rPr>
          <w:rFonts w:ascii="Cambria" w:hAnsi="Cambria" w:hint="eastAsia"/>
        </w:rPr>
        <w:t>]"  </w:t>
      </w:r>
    </w:p>
    <w:p w14:paraId="11709676"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第三层（材质指定）：</w:t>
      </w:r>
      <w:r w:rsidRPr="001C6B52">
        <w:rPr>
          <w:rFonts w:ascii="Cambria" w:hAnsi="Cambria" w:hint="eastAsia"/>
        </w:rPr>
        <w:t>"</w:t>
      </w:r>
      <w:r w:rsidRPr="001C6B52">
        <w:rPr>
          <w:rFonts w:ascii="Cambria" w:hAnsi="Cambria" w:hint="eastAsia"/>
        </w:rPr>
        <w:t>由</w:t>
      </w:r>
      <w:r w:rsidRPr="001C6B52">
        <w:rPr>
          <w:rFonts w:ascii="Cambria" w:hAnsi="Cambria" w:hint="eastAsia"/>
        </w:rPr>
        <w:t>[</w:t>
      </w:r>
      <w:r w:rsidRPr="001C6B52">
        <w:rPr>
          <w:rFonts w:ascii="Cambria" w:hAnsi="Cambria" w:hint="eastAsia"/>
        </w:rPr>
        <w:t>颜色</w:t>
      </w:r>
      <w:r w:rsidRPr="001C6B52">
        <w:rPr>
          <w:rFonts w:ascii="Cambria" w:hAnsi="Cambria" w:hint="eastAsia"/>
        </w:rPr>
        <w:t>]</w:t>
      </w:r>
      <w:r w:rsidRPr="001C6B52">
        <w:rPr>
          <w:rFonts w:ascii="Cambria" w:hAnsi="Cambria" w:hint="eastAsia"/>
        </w:rPr>
        <w:t>发光线条构成</w:t>
      </w:r>
      <w:r w:rsidRPr="001C6B52">
        <w:rPr>
          <w:rFonts w:ascii="Cambria" w:hAnsi="Cambria" w:hint="eastAsia"/>
        </w:rPr>
        <w:t>" + "</w:t>
      </w:r>
      <w:r w:rsidRPr="001C6B52">
        <w:rPr>
          <w:rFonts w:ascii="Cambria" w:hAnsi="Cambria" w:hint="eastAsia"/>
        </w:rPr>
        <w:t>深邃暗背景</w:t>
      </w:r>
      <w:r w:rsidRPr="001C6B52">
        <w:rPr>
          <w:rFonts w:ascii="Cambria" w:hAnsi="Cambria" w:hint="eastAsia"/>
        </w:rPr>
        <w:t>"</w:t>
      </w:r>
    </w:p>
    <w:p w14:paraId="2748F241" w14:textId="77777777" w:rsidR="001C6B52" w:rsidRPr="001C6B52" w:rsidRDefault="001C6B52" w:rsidP="001C6B52">
      <w:pPr>
        <w:ind w:firstLine="480"/>
        <w:rPr>
          <w:rFonts w:ascii="Cambria" w:hAnsi="Cambria"/>
        </w:rPr>
      </w:pPr>
    </w:p>
    <w:p w14:paraId="348262BC"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文字生成规则（如需要）</w:t>
      </w:r>
    </w:p>
    <w:p w14:paraId="091285D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位置要求：文字避开底部字幕区域</w:t>
      </w:r>
    </w:p>
    <w:p w14:paraId="26A53DC8"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字体选择：根据历史时期选择合适字体（隶书</w:t>
      </w:r>
      <w:r w:rsidRPr="001C6B52">
        <w:rPr>
          <w:rFonts w:ascii="Cambria" w:hAnsi="Cambria" w:hint="eastAsia"/>
        </w:rPr>
        <w:t>/</w:t>
      </w:r>
      <w:r w:rsidRPr="001C6B52">
        <w:rPr>
          <w:rFonts w:ascii="Cambria" w:hAnsi="Cambria" w:hint="eastAsia"/>
        </w:rPr>
        <w:t>行书</w:t>
      </w:r>
      <w:r w:rsidRPr="001C6B52">
        <w:rPr>
          <w:rFonts w:ascii="Cambria" w:hAnsi="Cambria" w:hint="eastAsia"/>
        </w:rPr>
        <w:t>/</w:t>
      </w:r>
      <w:r w:rsidRPr="001C6B52">
        <w:rPr>
          <w:rFonts w:ascii="Cambria" w:hAnsi="Cambria" w:hint="eastAsia"/>
        </w:rPr>
        <w:t>宋体等合适的字体）</w:t>
      </w:r>
    </w:p>
    <w:p w14:paraId="2C3FEFBC"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融合方式：</w:t>
      </w:r>
      <w:r w:rsidRPr="001C6B52">
        <w:rPr>
          <w:rFonts w:ascii="Cambria" w:hAnsi="Cambria" w:hint="eastAsia"/>
        </w:rPr>
        <w:t>"</w:t>
      </w:r>
      <w:r w:rsidRPr="001C6B52">
        <w:rPr>
          <w:rFonts w:ascii="Cambria" w:hAnsi="Cambria" w:hint="eastAsia"/>
        </w:rPr>
        <w:t>文字以发光线条形式自然融入画面意境</w:t>
      </w:r>
      <w:r w:rsidRPr="001C6B52">
        <w:rPr>
          <w:rFonts w:ascii="Cambria" w:hAnsi="Cambria" w:hint="eastAsia"/>
        </w:rPr>
        <w:t>"</w:t>
      </w:r>
    </w:p>
    <w:p w14:paraId="2BDCBD1D" w14:textId="77777777" w:rsidR="001C6B52" w:rsidRPr="001C6B52" w:rsidRDefault="001C6B52" w:rsidP="001C6B52">
      <w:pPr>
        <w:ind w:firstLine="480"/>
        <w:rPr>
          <w:rFonts w:ascii="Cambria" w:hAnsi="Cambria"/>
        </w:rPr>
      </w:pPr>
    </w:p>
    <w:p w14:paraId="4E4FD5C1"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分镜生成步骤</w:t>
      </w:r>
    </w:p>
    <w:p w14:paraId="67C82D3F" w14:textId="77777777" w:rsidR="001C6B52" w:rsidRPr="001C6B52" w:rsidRDefault="001C6B52" w:rsidP="001C6B52">
      <w:pPr>
        <w:ind w:firstLine="480"/>
        <w:rPr>
          <w:rFonts w:ascii="Cambria" w:hAnsi="Cambria"/>
        </w:rPr>
      </w:pPr>
      <w:r w:rsidRPr="001C6B52">
        <w:rPr>
          <w:rFonts w:ascii="Cambria" w:hAnsi="Cambria" w:hint="eastAsia"/>
        </w:rPr>
        <w:t xml:space="preserve">1. </w:t>
      </w:r>
      <w:r w:rsidRPr="001C6B52">
        <w:rPr>
          <w:rFonts w:ascii="Cambria" w:hAnsi="Cambria" w:hint="eastAsia"/>
        </w:rPr>
        <w:t>阅读理解</w:t>
      </w:r>
      <w:r w:rsidRPr="001C6B52">
        <w:rPr>
          <w:rFonts w:ascii="Cambria" w:hAnsi="Cambria" w:hint="eastAsia"/>
        </w:rPr>
        <w:t>"content"</w:t>
      </w:r>
      <w:r w:rsidRPr="001C6B52">
        <w:rPr>
          <w:rFonts w:ascii="Cambria" w:hAnsi="Cambria" w:hint="eastAsia"/>
        </w:rPr>
        <w:t>文本内容和哲学概念</w:t>
      </w:r>
    </w:p>
    <w:p w14:paraId="057CA574" w14:textId="77777777" w:rsidR="001C6B52" w:rsidRPr="001C6B52" w:rsidRDefault="001C6B52" w:rsidP="001C6B52">
      <w:pPr>
        <w:ind w:firstLine="480"/>
        <w:rPr>
          <w:rFonts w:ascii="Cambria" w:hAnsi="Cambria"/>
        </w:rPr>
      </w:pPr>
      <w:r w:rsidRPr="001C6B52">
        <w:rPr>
          <w:rFonts w:ascii="Cambria" w:hAnsi="Cambria" w:hint="eastAsia"/>
        </w:rPr>
        <w:t xml:space="preserve">2. </w:t>
      </w:r>
      <w:r w:rsidRPr="001C6B52">
        <w:rPr>
          <w:rFonts w:ascii="Cambria" w:hAnsi="Cambria" w:hint="eastAsia"/>
        </w:rPr>
        <w:t>分析涉及的哲学意境、历史背景、情感基调</w:t>
      </w:r>
    </w:p>
    <w:p w14:paraId="19E40545" w14:textId="77777777" w:rsidR="001C6B52" w:rsidRPr="001C6B52" w:rsidRDefault="001C6B52" w:rsidP="001C6B52">
      <w:pPr>
        <w:ind w:firstLine="480"/>
        <w:rPr>
          <w:rFonts w:ascii="Cambria" w:hAnsi="Cambria"/>
        </w:rPr>
      </w:pPr>
      <w:r w:rsidRPr="001C6B52">
        <w:rPr>
          <w:rFonts w:ascii="Cambria" w:hAnsi="Cambria" w:hint="eastAsia"/>
        </w:rPr>
        <w:t xml:space="preserve">3. </w:t>
      </w:r>
      <w:r w:rsidRPr="001C6B52">
        <w:rPr>
          <w:rFonts w:ascii="Cambria" w:hAnsi="Cambria" w:hint="eastAsia"/>
        </w:rPr>
        <w:t>识别角色对话，按</w:t>
      </w:r>
      <w:r w:rsidRPr="001C6B52">
        <w:rPr>
          <w:rFonts w:ascii="Cambria" w:hAnsi="Cambria" w:hint="eastAsia"/>
        </w:rPr>
        <w:t>"//"</w:t>
      </w:r>
      <w:r w:rsidRPr="001C6B52">
        <w:rPr>
          <w:rFonts w:ascii="Cambria" w:hAnsi="Cambria" w:hint="eastAsia"/>
        </w:rPr>
        <w:t>切分文本</w:t>
      </w:r>
    </w:p>
    <w:p w14:paraId="5BAAEF66" w14:textId="77777777" w:rsidR="001C6B52" w:rsidRPr="001C6B52" w:rsidRDefault="001C6B52" w:rsidP="001C6B52">
      <w:pPr>
        <w:ind w:firstLine="480"/>
        <w:rPr>
          <w:rFonts w:ascii="Cambria" w:hAnsi="Cambria"/>
        </w:rPr>
      </w:pPr>
      <w:r w:rsidRPr="001C6B52">
        <w:rPr>
          <w:rFonts w:ascii="Cambria" w:hAnsi="Cambria" w:hint="eastAsia"/>
        </w:rPr>
        <w:t xml:space="preserve">4. </w:t>
      </w:r>
      <w:r w:rsidRPr="001C6B52">
        <w:rPr>
          <w:rFonts w:ascii="Cambria" w:hAnsi="Cambria" w:hint="eastAsia"/>
        </w:rPr>
        <w:t>为每个单元创造性构建视觉隐喻，避免近期重复</w:t>
      </w:r>
    </w:p>
    <w:p w14:paraId="47AEF2E5" w14:textId="77777777" w:rsidR="001C6B52" w:rsidRPr="001C6B52" w:rsidRDefault="001C6B52" w:rsidP="001C6B52">
      <w:pPr>
        <w:ind w:firstLine="480"/>
        <w:rPr>
          <w:rFonts w:ascii="Cambria" w:hAnsi="Cambria"/>
        </w:rPr>
      </w:pPr>
      <w:r w:rsidRPr="001C6B52">
        <w:rPr>
          <w:rFonts w:ascii="Cambria" w:hAnsi="Cambria" w:hint="eastAsia"/>
        </w:rPr>
        <w:t xml:space="preserve">5. </w:t>
      </w:r>
      <w:r w:rsidRPr="001C6B52">
        <w:rPr>
          <w:rFonts w:ascii="Cambria" w:hAnsi="Cambria" w:hint="eastAsia"/>
        </w:rPr>
        <w:t>按照创造性提示词结构生成</w:t>
      </w:r>
      <w:r w:rsidRPr="001C6B52">
        <w:rPr>
          <w:rFonts w:ascii="Cambria" w:hAnsi="Cambria" w:hint="eastAsia"/>
        </w:rPr>
        <w:t>"qwen_prompt"</w:t>
      </w:r>
    </w:p>
    <w:p w14:paraId="1DA9290A" w14:textId="77777777" w:rsidR="001C6B52" w:rsidRPr="001C6B52" w:rsidRDefault="001C6B52" w:rsidP="001C6B52">
      <w:pPr>
        <w:ind w:firstLine="480"/>
        <w:rPr>
          <w:rFonts w:ascii="Cambria" w:hAnsi="Cambria"/>
        </w:rPr>
      </w:pPr>
      <w:r w:rsidRPr="001C6B52">
        <w:rPr>
          <w:rFonts w:ascii="Cambria" w:hAnsi="Cambria" w:hint="eastAsia"/>
        </w:rPr>
        <w:t xml:space="preserve">6. </w:t>
      </w:r>
      <w:r w:rsidRPr="001C6B52">
        <w:rPr>
          <w:rFonts w:ascii="Cambria" w:hAnsi="Cambria" w:hint="eastAsia"/>
        </w:rPr>
        <w:t>校验意境准确性、创造性、动态表现力、技术合规性</w:t>
      </w:r>
    </w:p>
    <w:p w14:paraId="7D98230B" w14:textId="77777777" w:rsidR="001C6B52" w:rsidRPr="001C6B52" w:rsidRDefault="001C6B52" w:rsidP="001C6B52">
      <w:pPr>
        <w:ind w:firstLine="480"/>
        <w:rPr>
          <w:rFonts w:ascii="Cambria" w:hAnsi="Cambria"/>
        </w:rPr>
      </w:pPr>
      <w:r w:rsidRPr="001C6B52">
        <w:rPr>
          <w:rFonts w:ascii="Cambria" w:hAnsi="Cambria" w:hint="eastAsia"/>
        </w:rPr>
        <w:t xml:space="preserve">7. </w:t>
      </w:r>
      <w:r w:rsidRPr="001C6B52">
        <w:rPr>
          <w:rFonts w:ascii="Cambria" w:hAnsi="Cambria" w:hint="eastAsia"/>
        </w:rPr>
        <w:t>输出</w:t>
      </w:r>
      <w:r w:rsidRPr="001C6B52">
        <w:rPr>
          <w:rFonts w:ascii="Cambria" w:hAnsi="Cambria" w:hint="eastAsia"/>
        </w:rPr>
        <w:t>JSON</w:t>
      </w:r>
      <w:r w:rsidRPr="001C6B52">
        <w:rPr>
          <w:rFonts w:ascii="Cambria" w:hAnsi="Cambria" w:hint="eastAsia"/>
        </w:rPr>
        <w:t>格式结果</w:t>
      </w:r>
    </w:p>
    <w:p w14:paraId="508568F6" w14:textId="77777777" w:rsidR="001C6B52" w:rsidRPr="001C6B52" w:rsidRDefault="001C6B52" w:rsidP="001C6B52">
      <w:pPr>
        <w:ind w:firstLine="480"/>
        <w:rPr>
          <w:rFonts w:ascii="Cambria" w:hAnsi="Cambria"/>
        </w:rPr>
      </w:pPr>
    </w:p>
    <w:p w14:paraId="29188AE6"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创造性视觉化指导原则</w:t>
      </w:r>
    </w:p>
    <w:p w14:paraId="2D9551C1" w14:textId="77777777" w:rsidR="001C6B52" w:rsidRPr="001C6B52" w:rsidRDefault="001C6B52" w:rsidP="001C6B52">
      <w:pPr>
        <w:ind w:firstLine="480"/>
        <w:rPr>
          <w:rFonts w:ascii="Cambria" w:hAnsi="Cambria"/>
        </w:rPr>
      </w:pPr>
    </w:p>
    <w:p w14:paraId="546E156E"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意境构建示例（非强制映射）</w:t>
      </w:r>
    </w:p>
    <w:p w14:paraId="1E38FF45" w14:textId="77777777" w:rsidR="001C6B52" w:rsidRPr="001C6B52" w:rsidRDefault="001C6B52" w:rsidP="001C6B52">
      <w:pPr>
        <w:ind w:firstLine="480"/>
        <w:rPr>
          <w:rFonts w:ascii="Cambria" w:hAnsi="Cambria"/>
        </w:rPr>
      </w:pPr>
      <w:r w:rsidRPr="001C6B52">
        <w:rPr>
          <w:rFonts w:ascii="Cambria" w:hAnsi="Cambria" w:hint="eastAsia"/>
        </w:rPr>
        <w:t>鼓励用多样化的视觉隐喻表达同一哲学概念：</w:t>
      </w:r>
    </w:p>
    <w:p w14:paraId="0BA5B989" w14:textId="77777777" w:rsidR="001C6B52" w:rsidRPr="001C6B52" w:rsidRDefault="001C6B52" w:rsidP="001C6B52">
      <w:pPr>
        <w:ind w:firstLine="480"/>
        <w:rPr>
          <w:rFonts w:ascii="Cambria" w:hAnsi="Cambria"/>
        </w:rPr>
      </w:pPr>
      <w:r w:rsidRPr="001C6B52">
        <w:rPr>
          <w:rFonts w:ascii="Cambria" w:hAnsi="Cambria" w:hint="eastAsia"/>
        </w:rPr>
        <w:t>- "</w:t>
      </w:r>
      <w:r w:rsidRPr="001C6B52">
        <w:rPr>
          <w:rFonts w:ascii="Cambria" w:hAnsi="Cambria" w:hint="eastAsia"/>
        </w:rPr>
        <w:t>天道</w:t>
      </w:r>
      <w:r w:rsidRPr="001C6B52">
        <w:rPr>
          <w:rFonts w:ascii="Cambria" w:hAnsi="Cambria" w:hint="eastAsia"/>
        </w:rPr>
        <w:t>"</w:t>
      </w:r>
      <w:r w:rsidRPr="001C6B52">
        <w:rPr>
          <w:rFonts w:ascii="Cambria" w:hAnsi="Cambria" w:hint="eastAsia"/>
        </w:rPr>
        <w:t>可以表现为：星轨、水波、织锦、音乐律动、光网</w:t>
      </w:r>
      <w:r w:rsidRPr="001C6B52">
        <w:rPr>
          <w:rFonts w:ascii="Cambria" w:hAnsi="Cambria" w:hint="eastAsia"/>
        </w:rPr>
        <w:t>...</w:t>
      </w:r>
    </w:p>
    <w:p w14:paraId="6FCB6A79" w14:textId="77777777" w:rsidR="001C6B52" w:rsidRPr="001C6B52" w:rsidRDefault="001C6B52" w:rsidP="001C6B52">
      <w:pPr>
        <w:ind w:firstLine="480"/>
        <w:rPr>
          <w:rFonts w:ascii="Cambria" w:hAnsi="Cambria"/>
        </w:rPr>
      </w:pPr>
      <w:r w:rsidRPr="001C6B52">
        <w:rPr>
          <w:rFonts w:ascii="Cambria" w:hAnsi="Cambria" w:hint="eastAsia"/>
        </w:rPr>
        <w:t>- "</w:t>
      </w:r>
      <w:r w:rsidRPr="001C6B52">
        <w:rPr>
          <w:rFonts w:ascii="Cambria" w:hAnsi="Cambria" w:hint="eastAsia"/>
        </w:rPr>
        <w:t>阴阳</w:t>
      </w:r>
      <w:r w:rsidRPr="001C6B52">
        <w:rPr>
          <w:rFonts w:ascii="Cambria" w:hAnsi="Cambria" w:hint="eastAsia"/>
        </w:rPr>
        <w:t>"</w:t>
      </w:r>
      <w:r w:rsidRPr="001C6B52">
        <w:rPr>
          <w:rFonts w:ascii="Cambria" w:hAnsi="Cambria" w:hint="eastAsia"/>
        </w:rPr>
        <w:t>可以表现为：双色舞动、光影交错、昼夜更替、呼吸韵律</w:t>
      </w:r>
      <w:r w:rsidRPr="001C6B52">
        <w:rPr>
          <w:rFonts w:ascii="Cambria" w:hAnsi="Cambria" w:hint="eastAsia"/>
        </w:rPr>
        <w:t>...</w:t>
      </w:r>
    </w:p>
    <w:p w14:paraId="69C09C84" w14:textId="77777777" w:rsidR="001C6B52" w:rsidRPr="001C6B52" w:rsidRDefault="001C6B52" w:rsidP="001C6B52">
      <w:pPr>
        <w:ind w:firstLine="480"/>
        <w:rPr>
          <w:rFonts w:ascii="Cambria" w:hAnsi="Cambria"/>
        </w:rPr>
      </w:pPr>
      <w:r w:rsidRPr="001C6B52">
        <w:rPr>
          <w:rFonts w:ascii="Cambria" w:hAnsi="Cambria" w:hint="eastAsia"/>
        </w:rPr>
        <w:lastRenderedPageBreak/>
        <w:t>- "</w:t>
      </w:r>
      <w:r w:rsidRPr="001C6B52">
        <w:rPr>
          <w:rFonts w:ascii="Cambria" w:hAnsi="Cambria" w:hint="eastAsia"/>
        </w:rPr>
        <w:t>理气</w:t>
      </w:r>
      <w:r w:rsidRPr="001C6B52">
        <w:rPr>
          <w:rFonts w:ascii="Cambria" w:hAnsi="Cambria" w:hint="eastAsia"/>
        </w:rPr>
        <w:t>"</w:t>
      </w:r>
      <w:r w:rsidRPr="001C6B52">
        <w:rPr>
          <w:rFonts w:ascii="Cambria" w:hAnsi="Cambria" w:hint="eastAsia"/>
        </w:rPr>
        <w:t>可以表现为：能量流动、层次光带、脉络网络、场域线条</w:t>
      </w:r>
      <w:r w:rsidRPr="001C6B52">
        <w:rPr>
          <w:rFonts w:ascii="Cambria" w:hAnsi="Cambria" w:hint="eastAsia"/>
        </w:rPr>
        <w:t>...</w:t>
      </w:r>
    </w:p>
    <w:p w14:paraId="1D4157D6" w14:textId="77777777" w:rsidR="001C6B52" w:rsidRPr="001C6B52" w:rsidRDefault="001C6B52" w:rsidP="001C6B52">
      <w:pPr>
        <w:ind w:firstLine="480"/>
        <w:rPr>
          <w:rFonts w:ascii="Cambria" w:hAnsi="Cambria"/>
        </w:rPr>
      </w:pPr>
      <w:r w:rsidRPr="001C6B52">
        <w:rPr>
          <w:rFonts w:ascii="Cambria" w:hAnsi="Cambria" w:hint="eastAsia"/>
        </w:rPr>
        <w:t>要求：必须创造性地构建哲学意境，避免重复使用相同视觉隐喻</w:t>
      </w:r>
    </w:p>
    <w:p w14:paraId="6ED36516" w14:textId="77777777" w:rsidR="001C6B52" w:rsidRPr="001C6B52" w:rsidRDefault="001C6B52" w:rsidP="001C6B52">
      <w:pPr>
        <w:ind w:firstLine="480"/>
        <w:rPr>
          <w:rFonts w:ascii="Cambria" w:hAnsi="Cambria"/>
        </w:rPr>
      </w:pPr>
    </w:p>
    <w:p w14:paraId="3ED9ED9C"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动态生命力注入</w:t>
      </w:r>
    </w:p>
    <w:p w14:paraId="497D53CF" w14:textId="77777777" w:rsidR="001C6B52" w:rsidRPr="001C6B52" w:rsidRDefault="001C6B52" w:rsidP="001C6B52">
      <w:pPr>
        <w:ind w:firstLine="480"/>
        <w:rPr>
          <w:rFonts w:ascii="Cambria" w:hAnsi="Cambria"/>
        </w:rPr>
      </w:pPr>
      <w:r w:rsidRPr="001C6B52">
        <w:rPr>
          <w:rFonts w:ascii="Cambria" w:hAnsi="Cambria" w:hint="eastAsia"/>
        </w:rPr>
        <w:t>必须包含至少一个动态描述：</w:t>
      </w:r>
    </w:p>
    <w:p w14:paraId="680519BE" w14:textId="77777777" w:rsidR="001C6B52" w:rsidRPr="001C6B52" w:rsidRDefault="001C6B52" w:rsidP="001C6B52">
      <w:pPr>
        <w:ind w:firstLine="480"/>
        <w:rPr>
          <w:rFonts w:ascii="Cambria" w:hAnsi="Cambria"/>
        </w:rPr>
      </w:pPr>
      <w:r w:rsidRPr="001C6B52">
        <w:rPr>
          <w:rFonts w:ascii="Cambria" w:hAnsi="Cambria" w:hint="eastAsia"/>
        </w:rPr>
        <w:t>- "</w:t>
      </w:r>
      <w:r w:rsidRPr="001C6B52">
        <w:rPr>
          <w:rFonts w:ascii="Cambria" w:hAnsi="Cambria" w:hint="eastAsia"/>
        </w:rPr>
        <w:t>光点如宇宙呼吸般明灭</w:t>
      </w:r>
      <w:r w:rsidRPr="001C6B52">
        <w:rPr>
          <w:rFonts w:ascii="Cambria" w:hAnsi="Cambria" w:hint="eastAsia"/>
        </w:rPr>
        <w:t>"</w:t>
      </w:r>
    </w:p>
    <w:p w14:paraId="26B97D4B" w14:textId="77777777" w:rsidR="001C6B52" w:rsidRPr="001C6B52" w:rsidRDefault="001C6B52" w:rsidP="001C6B52">
      <w:pPr>
        <w:ind w:firstLine="480"/>
        <w:rPr>
          <w:rFonts w:ascii="Cambria" w:hAnsi="Cambria"/>
        </w:rPr>
      </w:pPr>
      <w:r w:rsidRPr="001C6B52">
        <w:rPr>
          <w:rFonts w:ascii="Cambria" w:hAnsi="Cambria" w:hint="eastAsia"/>
        </w:rPr>
        <w:t>- "</w:t>
      </w:r>
      <w:r w:rsidRPr="001C6B52">
        <w:rPr>
          <w:rFonts w:ascii="Cambria" w:hAnsi="Cambria" w:hint="eastAsia"/>
        </w:rPr>
        <w:t>线条似思想流变般延展</w:t>
      </w:r>
      <w:r w:rsidRPr="001C6B52">
        <w:rPr>
          <w:rFonts w:ascii="Cambria" w:hAnsi="Cambria" w:hint="eastAsia"/>
        </w:rPr>
        <w:t>"  </w:t>
      </w:r>
    </w:p>
    <w:p w14:paraId="350875F9" w14:textId="77777777" w:rsidR="001C6B52" w:rsidRPr="001C6B52" w:rsidRDefault="001C6B52" w:rsidP="001C6B52">
      <w:pPr>
        <w:ind w:firstLine="480"/>
        <w:rPr>
          <w:rFonts w:ascii="Cambria" w:hAnsi="Cambria"/>
        </w:rPr>
      </w:pPr>
      <w:r w:rsidRPr="001C6B52">
        <w:rPr>
          <w:rFonts w:ascii="Cambria" w:hAnsi="Cambria" w:hint="eastAsia"/>
        </w:rPr>
        <w:t>- "</w:t>
      </w:r>
      <w:r w:rsidRPr="001C6B52">
        <w:rPr>
          <w:rFonts w:ascii="Cambria" w:hAnsi="Cambria" w:hint="eastAsia"/>
        </w:rPr>
        <w:t>构图充满生命成长的动感</w:t>
      </w:r>
      <w:r w:rsidRPr="001C6B52">
        <w:rPr>
          <w:rFonts w:ascii="Cambria" w:hAnsi="Cambria" w:hint="eastAsia"/>
        </w:rPr>
        <w:t>"</w:t>
      </w:r>
    </w:p>
    <w:p w14:paraId="20A28F20" w14:textId="77777777" w:rsidR="001C6B52" w:rsidRPr="001C6B52" w:rsidRDefault="001C6B52" w:rsidP="001C6B52">
      <w:pPr>
        <w:ind w:firstLine="480"/>
        <w:rPr>
          <w:rFonts w:ascii="Cambria" w:hAnsi="Cambria"/>
        </w:rPr>
      </w:pPr>
      <w:r w:rsidRPr="001C6B52">
        <w:rPr>
          <w:rFonts w:ascii="Cambria" w:hAnsi="Cambria" w:hint="eastAsia"/>
        </w:rPr>
        <w:t>- "</w:t>
      </w:r>
      <w:r w:rsidRPr="001C6B52">
        <w:rPr>
          <w:rFonts w:ascii="Cambria" w:hAnsi="Cambria" w:hint="eastAsia"/>
        </w:rPr>
        <w:t>色彩随情感韵律渐变流转</w:t>
      </w:r>
      <w:r w:rsidRPr="001C6B52">
        <w:rPr>
          <w:rFonts w:ascii="Cambria" w:hAnsi="Cambria" w:hint="eastAsia"/>
        </w:rPr>
        <w:t>"</w:t>
      </w:r>
    </w:p>
    <w:p w14:paraId="175984E9" w14:textId="77777777" w:rsidR="001C6B52" w:rsidRPr="001C6B52" w:rsidRDefault="001C6B52" w:rsidP="001C6B52">
      <w:pPr>
        <w:ind w:firstLine="480"/>
        <w:rPr>
          <w:rFonts w:ascii="Cambria" w:hAnsi="Cambria"/>
        </w:rPr>
      </w:pPr>
      <w:r w:rsidRPr="001C6B52">
        <w:rPr>
          <w:rFonts w:ascii="Cambria" w:hAnsi="Cambria" w:hint="eastAsia"/>
        </w:rPr>
        <w:t>- "</w:t>
      </w:r>
      <w:r w:rsidRPr="001C6B52">
        <w:rPr>
          <w:rFonts w:ascii="Cambria" w:hAnsi="Cambria" w:hint="eastAsia"/>
        </w:rPr>
        <w:t>元素如气韵周流循环不息</w:t>
      </w:r>
      <w:r w:rsidRPr="001C6B52">
        <w:rPr>
          <w:rFonts w:ascii="Cambria" w:hAnsi="Cambria" w:hint="eastAsia"/>
        </w:rPr>
        <w:t>"</w:t>
      </w:r>
    </w:p>
    <w:p w14:paraId="604CA0A8" w14:textId="77777777" w:rsidR="001C6B52" w:rsidRPr="001C6B52" w:rsidRDefault="001C6B52" w:rsidP="001C6B52">
      <w:pPr>
        <w:ind w:firstLine="480"/>
        <w:rPr>
          <w:rFonts w:ascii="Cambria" w:hAnsi="Cambria"/>
        </w:rPr>
      </w:pPr>
    </w:p>
    <w:p w14:paraId="76BC27D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创造性约束</w:t>
      </w:r>
    </w:p>
    <w:p w14:paraId="2B516901"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禁止在三期视频内重复使用完全相同的视觉隐喻组合</w:t>
      </w:r>
    </w:p>
    <w:p w14:paraId="6D36159D"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鼓励从中国古典文学、艺术、自然中汲取灵感</w:t>
      </w:r>
    </w:p>
    <w:p w14:paraId="4EE82876"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要求每个画面都有独特的</w:t>
      </w:r>
      <w:r w:rsidRPr="001C6B52">
        <w:rPr>
          <w:rFonts w:ascii="Cambria" w:hAnsi="Cambria" w:hint="eastAsia"/>
        </w:rPr>
        <w:t>"</w:t>
      </w:r>
      <w:r w:rsidRPr="001C6B52">
        <w:rPr>
          <w:rFonts w:ascii="Cambria" w:hAnsi="Cambria" w:hint="eastAsia"/>
        </w:rPr>
        <w:t>气韵生动</w:t>
      </w:r>
      <w:r w:rsidRPr="001C6B52">
        <w:rPr>
          <w:rFonts w:ascii="Cambria" w:hAnsi="Cambria" w:hint="eastAsia"/>
        </w:rPr>
        <w:t>"</w:t>
      </w:r>
    </w:p>
    <w:p w14:paraId="3B651D98" w14:textId="77777777" w:rsidR="001C6B52" w:rsidRPr="001C6B52" w:rsidRDefault="001C6B52" w:rsidP="001C6B52">
      <w:pPr>
        <w:ind w:firstLine="480"/>
        <w:rPr>
          <w:rFonts w:ascii="Cambria" w:hAnsi="Cambria"/>
        </w:rPr>
      </w:pPr>
    </w:p>
    <w:p w14:paraId="312D2B2F"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验证机制</w:t>
      </w:r>
    </w:p>
    <w:p w14:paraId="2CDE712F" w14:textId="77777777" w:rsidR="001C6B52" w:rsidRPr="001C6B52" w:rsidRDefault="001C6B52" w:rsidP="001C6B52">
      <w:pPr>
        <w:ind w:firstLine="480"/>
        <w:rPr>
          <w:rFonts w:ascii="Cambria" w:hAnsi="Cambria"/>
        </w:rPr>
      </w:pPr>
      <w:r w:rsidRPr="001C6B52">
        <w:rPr>
          <w:rFonts w:ascii="Cambria" w:hAnsi="Cambria" w:hint="eastAsia"/>
        </w:rPr>
        <w:t xml:space="preserve">1. </w:t>
      </w:r>
      <w:r w:rsidRPr="001C6B52">
        <w:rPr>
          <w:rFonts w:ascii="Cambria" w:hAnsi="Cambria" w:hint="eastAsia"/>
        </w:rPr>
        <w:t>检查</w:t>
      </w:r>
      <w:r w:rsidRPr="001C6B52">
        <w:rPr>
          <w:rFonts w:ascii="Cambria" w:hAnsi="Cambria" w:hint="eastAsia"/>
        </w:rPr>
        <w:t>"gender"</w:t>
      </w:r>
      <w:r w:rsidRPr="001C6B52">
        <w:rPr>
          <w:rFonts w:ascii="Cambria" w:hAnsi="Cambria" w:hint="eastAsia"/>
        </w:rPr>
        <w:t>字段是否正确分配</w:t>
      </w:r>
    </w:p>
    <w:p w14:paraId="6CA8DA02" w14:textId="77777777" w:rsidR="001C6B52" w:rsidRPr="001C6B52" w:rsidRDefault="001C6B52" w:rsidP="001C6B52">
      <w:pPr>
        <w:ind w:firstLine="480"/>
        <w:rPr>
          <w:rFonts w:ascii="Cambria" w:hAnsi="Cambria"/>
        </w:rPr>
      </w:pPr>
      <w:r w:rsidRPr="001C6B52">
        <w:rPr>
          <w:rFonts w:ascii="Cambria" w:hAnsi="Cambria" w:hint="eastAsia"/>
        </w:rPr>
        <w:t xml:space="preserve">2. </w:t>
      </w:r>
      <w:r w:rsidRPr="001C6B52">
        <w:rPr>
          <w:rFonts w:ascii="Cambria" w:hAnsi="Cambria" w:hint="eastAsia"/>
        </w:rPr>
        <w:t>检查</w:t>
      </w:r>
      <w:r w:rsidRPr="001C6B52">
        <w:rPr>
          <w:rFonts w:ascii="Cambria" w:hAnsi="Cambria" w:hint="eastAsia"/>
        </w:rPr>
        <w:t>"caption"</w:t>
      </w:r>
      <w:r w:rsidRPr="001C6B52">
        <w:rPr>
          <w:rFonts w:ascii="Cambria" w:hAnsi="Cambria" w:hint="eastAsia"/>
        </w:rPr>
        <w:t>是否与切分后原文完全一致</w:t>
      </w:r>
    </w:p>
    <w:p w14:paraId="24C078F0" w14:textId="77777777" w:rsidR="001C6B52" w:rsidRPr="001C6B52" w:rsidRDefault="001C6B52" w:rsidP="001C6B52">
      <w:pPr>
        <w:ind w:firstLine="480"/>
        <w:rPr>
          <w:rFonts w:ascii="Cambria" w:hAnsi="Cambria"/>
        </w:rPr>
      </w:pPr>
      <w:r w:rsidRPr="001C6B52">
        <w:rPr>
          <w:rFonts w:ascii="Cambria" w:hAnsi="Cambria" w:hint="eastAsia"/>
        </w:rPr>
        <w:t xml:space="preserve">3. </w:t>
      </w:r>
      <w:r w:rsidRPr="001C6B52">
        <w:rPr>
          <w:rFonts w:ascii="Cambria" w:hAnsi="Cambria" w:hint="eastAsia"/>
        </w:rPr>
        <w:t>验证</w:t>
      </w:r>
      <w:r w:rsidRPr="001C6B52">
        <w:rPr>
          <w:rFonts w:ascii="Cambria" w:hAnsi="Cambria" w:hint="eastAsia"/>
        </w:rPr>
        <w:t>"qwen_prompt"</w:t>
      </w:r>
      <w:r w:rsidRPr="001C6B52">
        <w:rPr>
          <w:rFonts w:ascii="Cambria" w:hAnsi="Cambria" w:hint="eastAsia"/>
        </w:rPr>
        <w:t>是否以画风锚点词开头</w:t>
      </w:r>
    </w:p>
    <w:p w14:paraId="06EC4C8F" w14:textId="77777777" w:rsidR="001C6B52" w:rsidRPr="001C6B52" w:rsidRDefault="001C6B52" w:rsidP="001C6B52">
      <w:pPr>
        <w:ind w:firstLine="480"/>
        <w:rPr>
          <w:rFonts w:ascii="Cambria" w:hAnsi="Cambria"/>
        </w:rPr>
      </w:pPr>
      <w:r w:rsidRPr="001C6B52">
        <w:rPr>
          <w:rFonts w:ascii="Cambria" w:hAnsi="Cambria" w:hint="eastAsia"/>
        </w:rPr>
        <w:t xml:space="preserve">4. </w:t>
      </w:r>
      <w:r w:rsidRPr="001C6B52">
        <w:rPr>
          <w:rFonts w:ascii="Cambria" w:hAnsi="Cambria" w:hint="eastAsia"/>
        </w:rPr>
        <w:t>检查是否包含创造性的意境构建和动态描述</w:t>
      </w:r>
    </w:p>
    <w:p w14:paraId="3241B45C" w14:textId="77777777" w:rsidR="001C6B52" w:rsidRPr="001C6B52" w:rsidRDefault="001C6B52" w:rsidP="001C6B52">
      <w:pPr>
        <w:ind w:firstLine="480"/>
        <w:rPr>
          <w:rFonts w:ascii="Cambria" w:hAnsi="Cambria"/>
        </w:rPr>
      </w:pPr>
      <w:r w:rsidRPr="001C6B52">
        <w:rPr>
          <w:rFonts w:ascii="Cambria" w:hAnsi="Cambria" w:hint="eastAsia"/>
        </w:rPr>
        <w:t xml:space="preserve">5. </w:t>
      </w:r>
      <w:r w:rsidRPr="001C6B52">
        <w:rPr>
          <w:rFonts w:ascii="Cambria" w:hAnsi="Cambria" w:hint="eastAsia"/>
        </w:rPr>
        <w:t>验证是否包含避障构图描述</w:t>
      </w:r>
    </w:p>
    <w:p w14:paraId="1DB0FFEC" w14:textId="77777777" w:rsidR="001C6B52" w:rsidRPr="001C6B52" w:rsidRDefault="001C6B52" w:rsidP="001C6B52">
      <w:pPr>
        <w:ind w:firstLine="480"/>
        <w:rPr>
          <w:rFonts w:ascii="Cambria" w:hAnsi="Cambria"/>
        </w:rPr>
      </w:pPr>
      <w:r w:rsidRPr="001C6B52">
        <w:rPr>
          <w:rFonts w:ascii="Cambria" w:hAnsi="Cambria" w:hint="eastAsia"/>
        </w:rPr>
        <w:t xml:space="preserve">6. </w:t>
      </w:r>
      <w:r w:rsidRPr="001C6B52">
        <w:rPr>
          <w:rFonts w:ascii="Cambria" w:hAnsi="Cambria" w:hint="eastAsia"/>
        </w:rPr>
        <w:t>检查哲学概念视觉化是否准确且有新意</w:t>
      </w:r>
    </w:p>
    <w:p w14:paraId="2A56B3B0" w14:textId="77777777" w:rsidR="001C6B52" w:rsidRPr="001C6B52" w:rsidRDefault="001C6B52" w:rsidP="001C6B52">
      <w:pPr>
        <w:ind w:firstLine="480"/>
        <w:rPr>
          <w:rFonts w:ascii="Cambria" w:hAnsi="Cambria"/>
        </w:rPr>
      </w:pPr>
    </w:p>
    <w:p w14:paraId="5B382E31"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质量反馈与迭代</w:t>
      </w:r>
    </w:p>
    <w:p w14:paraId="1551040A" w14:textId="77777777" w:rsidR="001C6B52" w:rsidRPr="001C6B52" w:rsidRDefault="001C6B52" w:rsidP="001C6B52">
      <w:pPr>
        <w:ind w:firstLine="480"/>
        <w:rPr>
          <w:rFonts w:ascii="Cambria" w:hAnsi="Cambria"/>
        </w:rPr>
      </w:pPr>
      <w:r w:rsidRPr="001C6B52">
        <w:rPr>
          <w:rFonts w:ascii="Cambria" w:hAnsi="Cambria" w:hint="eastAsia"/>
        </w:rPr>
        <w:t>每次生成后请思考：</w:t>
      </w:r>
    </w:p>
    <w:p w14:paraId="6014BF3C" w14:textId="77777777" w:rsidR="001C6B52" w:rsidRPr="001C6B52" w:rsidRDefault="001C6B52" w:rsidP="001C6B52">
      <w:pPr>
        <w:ind w:firstLine="480"/>
        <w:rPr>
          <w:rFonts w:ascii="Cambria" w:hAnsi="Cambria"/>
        </w:rPr>
      </w:pPr>
      <w:r w:rsidRPr="001C6B52">
        <w:rPr>
          <w:rFonts w:ascii="Cambria" w:hAnsi="Cambria" w:hint="eastAsia"/>
        </w:rPr>
        <w:t xml:space="preserve">1. </w:t>
      </w:r>
      <w:r w:rsidRPr="001C6B52">
        <w:rPr>
          <w:rFonts w:ascii="Cambria" w:hAnsi="Cambria" w:hint="eastAsia"/>
        </w:rPr>
        <w:t>哲学概念是否准确转化为富有创意的视觉语言？</w:t>
      </w:r>
    </w:p>
    <w:p w14:paraId="16F94534" w14:textId="77777777" w:rsidR="001C6B52" w:rsidRPr="001C6B52" w:rsidRDefault="001C6B52" w:rsidP="001C6B52">
      <w:pPr>
        <w:ind w:firstLine="480"/>
        <w:rPr>
          <w:rFonts w:ascii="Cambria" w:hAnsi="Cambria"/>
        </w:rPr>
      </w:pPr>
      <w:r w:rsidRPr="001C6B52">
        <w:rPr>
          <w:rFonts w:ascii="Cambria" w:hAnsi="Cambria" w:hint="eastAsia"/>
        </w:rPr>
        <w:t xml:space="preserve">2. </w:t>
      </w:r>
      <w:r w:rsidRPr="001C6B52">
        <w:rPr>
          <w:rFonts w:ascii="Cambria" w:hAnsi="Cambria" w:hint="eastAsia"/>
        </w:rPr>
        <w:t>构图和意境是否避免了近期的重复模式？</w:t>
      </w:r>
    </w:p>
    <w:p w14:paraId="73E09EA6" w14:textId="77777777" w:rsidR="001C6B52" w:rsidRPr="001C6B52" w:rsidRDefault="001C6B52" w:rsidP="001C6B52">
      <w:pPr>
        <w:ind w:firstLine="480"/>
        <w:rPr>
          <w:rFonts w:ascii="Cambria" w:hAnsi="Cambria"/>
        </w:rPr>
      </w:pPr>
      <w:r w:rsidRPr="001C6B52">
        <w:rPr>
          <w:rFonts w:ascii="Cambria" w:hAnsi="Cambria" w:hint="eastAsia"/>
        </w:rPr>
        <w:t xml:space="preserve">3. </w:t>
      </w:r>
      <w:r w:rsidRPr="001C6B52">
        <w:rPr>
          <w:rFonts w:ascii="Cambria" w:hAnsi="Cambria" w:hint="eastAsia"/>
        </w:rPr>
        <w:t>动态描述是否让画面具有独特的</w:t>
      </w:r>
      <w:r w:rsidRPr="001C6B52">
        <w:rPr>
          <w:rFonts w:ascii="Cambria" w:hAnsi="Cambria" w:hint="eastAsia"/>
        </w:rPr>
        <w:t>"</w:t>
      </w:r>
      <w:r w:rsidRPr="001C6B52">
        <w:rPr>
          <w:rFonts w:ascii="Cambria" w:hAnsi="Cambria" w:hint="eastAsia"/>
        </w:rPr>
        <w:t>呼吸感</w:t>
      </w:r>
      <w:r w:rsidRPr="001C6B52">
        <w:rPr>
          <w:rFonts w:ascii="Cambria" w:hAnsi="Cambria" w:hint="eastAsia"/>
        </w:rPr>
        <w:t>"</w:t>
      </w:r>
      <w:r w:rsidRPr="001C6B52">
        <w:rPr>
          <w:rFonts w:ascii="Cambria" w:hAnsi="Cambria" w:hint="eastAsia"/>
        </w:rPr>
        <w:t>？</w:t>
      </w:r>
    </w:p>
    <w:p w14:paraId="0B334071" w14:textId="77777777" w:rsidR="001C6B52" w:rsidRPr="001C6B52" w:rsidRDefault="001C6B52" w:rsidP="001C6B52">
      <w:pPr>
        <w:ind w:firstLine="480"/>
        <w:rPr>
          <w:rFonts w:ascii="Cambria" w:hAnsi="Cambria"/>
        </w:rPr>
      </w:pPr>
      <w:r w:rsidRPr="001C6B52">
        <w:rPr>
          <w:rFonts w:ascii="Cambria" w:hAnsi="Cambria" w:hint="eastAsia"/>
        </w:rPr>
        <w:t xml:space="preserve">4. </w:t>
      </w:r>
      <w:r w:rsidRPr="001C6B52">
        <w:rPr>
          <w:rFonts w:ascii="Cambria" w:hAnsi="Cambria" w:hint="eastAsia"/>
        </w:rPr>
        <w:t>整体是否符合中国美学的</w:t>
      </w:r>
      <w:r w:rsidRPr="001C6B52">
        <w:rPr>
          <w:rFonts w:ascii="Cambria" w:hAnsi="Cambria" w:hint="eastAsia"/>
        </w:rPr>
        <w:t>"</w:t>
      </w:r>
      <w:r w:rsidRPr="001C6B52">
        <w:rPr>
          <w:rFonts w:ascii="Cambria" w:hAnsi="Cambria" w:hint="eastAsia"/>
        </w:rPr>
        <w:t>气韵生动</w:t>
      </w:r>
      <w:r w:rsidRPr="001C6B52">
        <w:rPr>
          <w:rFonts w:ascii="Cambria" w:hAnsi="Cambria" w:hint="eastAsia"/>
        </w:rPr>
        <w:t>"</w:t>
      </w:r>
      <w:r w:rsidRPr="001C6B52">
        <w:rPr>
          <w:rFonts w:ascii="Cambria" w:hAnsi="Cambria" w:hint="eastAsia"/>
        </w:rPr>
        <w:t>？</w:t>
      </w:r>
    </w:p>
    <w:p w14:paraId="483BE586" w14:textId="77777777" w:rsidR="001C6B52" w:rsidRPr="001C6B52" w:rsidRDefault="001C6B52" w:rsidP="001C6B52">
      <w:pPr>
        <w:ind w:firstLine="480"/>
        <w:rPr>
          <w:rFonts w:ascii="Cambria" w:hAnsi="Cambria"/>
        </w:rPr>
      </w:pPr>
    </w:p>
    <w:p w14:paraId="3CE1218B" w14:textId="77777777" w:rsidR="001C6B52" w:rsidRPr="001C6B52" w:rsidRDefault="001C6B52" w:rsidP="001C6B52">
      <w:pPr>
        <w:ind w:firstLine="480"/>
        <w:rPr>
          <w:rFonts w:ascii="Cambria" w:hAnsi="Cambria"/>
        </w:rPr>
      </w:pPr>
      <w:r w:rsidRPr="001C6B52">
        <w:rPr>
          <w:rFonts w:ascii="Cambria" w:hAnsi="Cambria" w:hint="eastAsia"/>
        </w:rPr>
        <w:t>如任何一项未达标，请重新调整提示词直至完美。</w:t>
      </w:r>
    </w:p>
    <w:p w14:paraId="23D09F80" w14:textId="77777777" w:rsidR="001C6B52" w:rsidRPr="001C6B52" w:rsidRDefault="001C6B52" w:rsidP="001C6B52">
      <w:pPr>
        <w:ind w:firstLine="480"/>
        <w:rPr>
          <w:rFonts w:ascii="Cambria" w:hAnsi="Cambria"/>
        </w:rPr>
      </w:pPr>
    </w:p>
    <w:p w14:paraId="1583A85A" w14:textId="77777777" w:rsidR="001C6B52" w:rsidRPr="001C6B52" w:rsidRDefault="001C6B52" w:rsidP="001C6B52">
      <w:pPr>
        <w:ind w:firstLine="480"/>
        <w:rPr>
          <w:rFonts w:ascii="Cambria" w:hAnsi="Cambria"/>
        </w:rPr>
      </w:pPr>
      <w:r w:rsidRPr="001C6B52">
        <w:rPr>
          <w:rFonts w:ascii="Cambria" w:hAnsi="Cambria" w:hint="eastAsia"/>
        </w:rPr>
        <w:t>## JSON</w:t>
      </w:r>
      <w:r w:rsidRPr="001C6B52">
        <w:rPr>
          <w:rFonts w:ascii="Cambria" w:hAnsi="Cambria" w:hint="eastAsia"/>
        </w:rPr>
        <w:t>输出格式</w:t>
      </w:r>
    </w:p>
    <w:p w14:paraId="76DE36AB" w14:textId="77777777" w:rsidR="001C6B52" w:rsidRPr="001C6B52" w:rsidRDefault="001C6B52" w:rsidP="001C6B52">
      <w:pPr>
        <w:ind w:firstLine="480"/>
        <w:rPr>
          <w:rFonts w:ascii="Cambria" w:hAnsi="Cambria"/>
        </w:rPr>
      </w:pPr>
      <w:r w:rsidRPr="001C6B52">
        <w:rPr>
          <w:rFonts w:ascii="Cambria" w:hAnsi="Cambria" w:hint="eastAsia"/>
        </w:rPr>
        <w:t>[</w:t>
      </w:r>
    </w:p>
    <w:p w14:paraId="45E4443E" w14:textId="77777777" w:rsidR="001C6B52" w:rsidRPr="001C6B52" w:rsidRDefault="001C6B52" w:rsidP="001C6B52">
      <w:pPr>
        <w:ind w:firstLine="480"/>
        <w:rPr>
          <w:rFonts w:ascii="Cambria" w:hAnsi="Cambria"/>
        </w:rPr>
      </w:pPr>
      <w:r w:rsidRPr="001C6B52">
        <w:rPr>
          <w:rFonts w:ascii="Cambria" w:hAnsi="Cambria" w:hint="eastAsia"/>
        </w:rPr>
        <w:t>  {</w:t>
      </w:r>
    </w:p>
    <w:p w14:paraId="611ADDC1" w14:textId="77777777" w:rsidR="001C6B52" w:rsidRPr="001C6B52" w:rsidRDefault="001C6B52" w:rsidP="001C6B52">
      <w:pPr>
        <w:ind w:firstLine="480"/>
        <w:rPr>
          <w:rFonts w:ascii="Cambria" w:hAnsi="Cambria"/>
        </w:rPr>
      </w:pPr>
      <w:r w:rsidRPr="001C6B52">
        <w:rPr>
          <w:rFonts w:ascii="Cambria" w:hAnsi="Cambria" w:hint="eastAsia"/>
        </w:rPr>
        <w:t>    "caption": "</w:t>
      </w:r>
      <w:r w:rsidRPr="001C6B52">
        <w:rPr>
          <w:rFonts w:ascii="Cambria" w:hAnsi="Cambria" w:hint="eastAsia"/>
        </w:rPr>
        <w:t>原始字幕文本（完全保留切分后的原文）</w:t>
      </w:r>
      <w:r w:rsidRPr="001C6B52">
        <w:rPr>
          <w:rFonts w:ascii="Cambria" w:hAnsi="Cambria" w:hint="eastAsia"/>
        </w:rPr>
        <w:t>",</w:t>
      </w:r>
    </w:p>
    <w:p w14:paraId="5EBA3025" w14:textId="77777777" w:rsidR="001C6B52" w:rsidRPr="001C6B52" w:rsidRDefault="001C6B52" w:rsidP="001C6B52">
      <w:pPr>
        <w:ind w:firstLine="480"/>
        <w:rPr>
          <w:rFonts w:ascii="Cambria" w:hAnsi="Cambria"/>
        </w:rPr>
      </w:pPr>
      <w:r w:rsidRPr="001C6B52">
        <w:rPr>
          <w:rFonts w:ascii="Cambria" w:hAnsi="Cambria" w:hint="eastAsia"/>
        </w:rPr>
        <w:lastRenderedPageBreak/>
        <w:t>    "qwen_prompt": "</w:t>
      </w:r>
      <w:r w:rsidRPr="001C6B52">
        <w:rPr>
          <w:rFonts w:ascii="Cambria" w:hAnsi="Cambria" w:hint="eastAsia"/>
        </w:rPr>
        <w:t>纯中文提示词（符合创造性提示词结构）</w:t>
      </w:r>
      <w:r w:rsidRPr="001C6B52">
        <w:rPr>
          <w:rFonts w:ascii="Cambria" w:hAnsi="Cambria" w:hint="eastAsia"/>
        </w:rPr>
        <w:t>", </w:t>
      </w:r>
    </w:p>
    <w:p w14:paraId="27D5DF06" w14:textId="77777777" w:rsidR="001C6B52" w:rsidRPr="001C6B52" w:rsidRDefault="001C6B52" w:rsidP="001C6B52">
      <w:pPr>
        <w:ind w:firstLine="480"/>
        <w:rPr>
          <w:rFonts w:ascii="Cambria" w:hAnsi="Cambria"/>
        </w:rPr>
      </w:pPr>
      <w:r w:rsidRPr="001C6B52">
        <w:rPr>
          <w:rFonts w:ascii="Cambria" w:hAnsi="Cambria" w:hint="eastAsia"/>
        </w:rPr>
        <w:t xml:space="preserve">    "gender": "0" </w:t>
      </w:r>
      <w:r w:rsidRPr="001C6B52">
        <w:rPr>
          <w:rFonts w:ascii="Cambria" w:hAnsi="Cambria" w:hint="eastAsia"/>
        </w:rPr>
        <w:t>或</w:t>
      </w:r>
      <w:r w:rsidRPr="001C6B52">
        <w:rPr>
          <w:rFonts w:ascii="Cambria" w:hAnsi="Cambria" w:hint="eastAsia"/>
        </w:rPr>
        <w:t xml:space="preserve"> "1"</w:t>
      </w:r>
    </w:p>
    <w:p w14:paraId="52D9AC04" w14:textId="77777777" w:rsidR="001C6B52" w:rsidRPr="001C6B52" w:rsidRDefault="001C6B52" w:rsidP="001C6B52">
      <w:pPr>
        <w:ind w:firstLine="480"/>
        <w:rPr>
          <w:rFonts w:ascii="Cambria" w:hAnsi="Cambria"/>
        </w:rPr>
      </w:pPr>
      <w:r w:rsidRPr="001C6B52">
        <w:rPr>
          <w:rFonts w:ascii="Cambria" w:hAnsi="Cambria" w:hint="eastAsia"/>
        </w:rPr>
        <w:t>  },</w:t>
      </w:r>
    </w:p>
    <w:p w14:paraId="03A8F032" w14:textId="77777777" w:rsidR="001C6B52" w:rsidRPr="001C6B52" w:rsidRDefault="001C6B52" w:rsidP="001C6B52">
      <w:pPr>
        <w:ind w:firstLine="480"/>
        <w:rPr>
          <w:rFonts w:ascii="Cambria" w:hAnsi="Cambria"/>
        </w:rPr>
      </w:pPr>
      <w:r w:rsidRPr="001C6B52">
        <w:rPr>
          <w:rFonts w:ascii="Cambria" w:hAnsi="Cambria" w:hint="eastAsia"/>
        </w:rPr>
        <w:t>  ...</w:t>
      </w:r>
    </w:p>
    <w:p w14:paraId="0313605F" w14:textId="77777777" w:rsidR="001C6B52" w:rsidRPr="001C6B52" w:rsidRDefault="001C6B52" w:rsidP="001C6B52">
      <w:pPr>
        <w:ind w:firstLine="480"/>
        <w:rPr>
          <w:rFonts w:ascii="Cambria" w:hAnsi="Cambria"/>
        </w:rPr>
      </w:pPr>
      <w:r w:rsidRPr="001C6B52">
        <w:rPr>
          <w:rFonts w:ascii="Cambria" w:hAnsi="Cambria" w:hint="eastAsia"/>
        </w:rPr>
        <w:t>]</w:t>
      </w:r>
    </w:p>
    <w:p w14:paraId="1964C474" w14:textId="77777777" w:rsidR="001C6B52" w:rsidRPr="001C6B52" w:rsidRDefault="001C6B52" w:rsidP="001C6B52">
      <w:pPr>
        <w:ind w:firstLine="480"/>
        <w:rPr>
          <w:rFonts w:ascii="Cambria" w:hAnsi="Cambria"/>
        </w:rPr>
      </w:pPr>
    </w:p>
    <w:p w14:paraId="246E4EA7" w14:textId="49D14280" w:rsidR="001C6B52" w:rsidRDefault="001C6B52" w:rsidP="001C6B52">
      <w:pPr>
        <w:ind w:firstLine="480"/>
        <w:rPr>
          <w:rFonts w:ascii="Cambria" w:hAnsi="Cambria"/>
        </w:rPr>
      </w:pPr>
      <w:r w:rsidRPr="001C6B52">
        <w:rPr>
          <w:rFonts w:ascii="Cambria" w:hAnsi="Cambria" w:hint="eastAsia"/>
        </w:rPr>
        <w:t>###</w:t>
      </w:r>
      <w:r w:rsidRPr="001C6B52">
        <w:rPr>
          <w:rFonts w:ascii="Cambria" w:hAnsi="Cambria" w:hint="eastAsia"/>
        </w:rPr>
        <w:t>指令结束</w:t>
      </w:r>
      <w:r w:rsidRPr="001C6B52">
        <w:rPr>
          <w:rFonts w:ascii="Cambria" w:hAnsi="Cambria" w:hint="eastAsia"/>
        </w:rPr>
        <w:t>###</w:t>
      </w:r>
    </w:p>
    <w:p w14:paraId="4F183BA7" w14:textId="77777777" w:rsidR="001C6B52" w:rsidRDefault="001C6B52" w:rsidP="00686ACE">
      <w:pPr>
        <w:ind w:firstLine="480"/>
        <w:rPr>
          <w:rFonts w:ascii="Cambria" w:hAnsi="Cambria"/>
        </w:rPr>
      </w:pPr>
    </w:p>
    <w:p w14:paraId="31C5DBF4" w14:textId="7BF1075B" w:rsidR="0051491C" w:rsidRDefault="001C6B52" w:rsidP="001C6B52">
      <w:pPr>
        <w:pStyle w:val="afff9"/>
        <w:rPr>
          <w:rFonts w:hint="eastAsia"/>
        </w:rPr>
      </w:pPr>
      <w:r>
        <w:rPr>
          <w:rFonts w:hint="eastAsia"/>
        </w:rPr>
        <w:t>5</w:t>
      </w:r>
    </w:p>
    <w:p w14:paraId="4C3B232A" w14:textId="77777777" w:rsidR="001C6B52" w:rsidRPr="001C6B52" w:rsidRDefault="001C6B52" w:rsidP="001C6B52">
      <w:pPr>
        <w:ind w:firstLine="480"/>
        <w:rPr>
          <w:rFonts w:ascii="Cambria" w:hAnsi="Cambria"/>
        </w:rPr>
      </w:pPr>
      <w:r w:rsidRPr="001C6B52">
        <w:rPr>
          <w:rFonts w:ascii="Cambria" w:hAnsi="Cambria" w:hint="eastAsia"/>
        </w:rPr>
        <w:t>好的，这大体框架我觉得确实还可以，但是这么笼统的示例，以及这些示例词库会不会还是太少和太狭隘了，在几万张的图片面前，会不会出现明显的审美疲劳，比如看见墨色或者青灰就知道这期是讲中国古哲，导致生腻而取消关注，所以我觉得你应该尽可能地扩充你的词库。</w:t>
      </w:r>
    </w:p>
    <w:p w14:paraId="13C0EE02" w14:textId="77777777" w:rsidR="001C6B52" w:rsidRPr="001C6B52" w:rsidRDefault="001C6B52" w:rsidP="001C6B52">
      <w:pPr>
        <w:ind w:firstLine="480"/>
        <w:rPr>
          <w:rFonts w:ascii="Cambria" w:hAnsi="Cambria"/>
        </w:rPr>
      </w:pPr>
      <w:r w:rsidRPr="001C6B52">
        <w:rPr>
          <w:rFonts w:ascii="Cambria" w:hAnsi="Cambria" w:hint="eastAsia"/>
        </w:rPr>
        <w:t>所以希望不要有专用色系的固定搭配，不要导致刻板意象，我觉得不管是什么专题都可以搭配各种色系，而意境本身是由画面氛围和构图来决定的，虽然和色彩有一定关系，但不应该这样框死在一个小区域内。</w:t>
      </w:r>
    </w:p>
    <w:p w14:paraId="6B777DD8" w14:textId="77777777" w:rsidR="001C6B52" w:rsidRPr="001C6B52" w:rsidRDefault="001C6B52" w:rsidP="001C6B52">
      <w:pPr>
        <w:ind w:firstLine="480"/>
        <w:rPr>
          <w:rFonts w:ascii="Cambria" w:hAnsi="Cambria"/>
        </w:rPr>
      </w:pPr>
      <w:r w:rsidRPr="001C6B52">
        <w:rPr>
          <w:rFonts w:ascii="Cambria" w:hAnsi="Cambria" w:hint="eastAsia"/>
        </w:rPr>
        <w:t>你看看怎么丰富词库，又能尽可能生成符合审美和赏心悦目的图片；又尽可能从古至今已有的包罗各种各样精细化分的小哲学专题；又尽可能画风不崩坏的情况下，突破我那少量的</w:t>
      </w:r>
      <w:r w:rsidRPr="001C6B52">
        <w:rPr>
          <w:rFonts w:ascii="Cambria" w:hAnsi="Cambria" w:hint="eastAsia"/>
        </w:rPr>
        <w:t>80</w:t>
      </w:r>
      <w:r w:rsidRPr="001C6B52">
        <w:rPr>
          <w:rFonts w:ascii="Cambria" w:hAnsi="Cambria" w:hint="eastAsia"/>
        </w:rPr>
        <w:t>张左右的训练图片的限制，创作出符合画风的新鲜美观图片，懂我意思吗</w:t>
      </w:r>
    </w:p>
    <w:p w14:paraId="5B16750A" w14:textId="6223AD5F" w:rsidR="0051491C" w:rsidRDefault="001C6B52" w:rsidP="001C6B52">
      <w:pPr>
        <w:ind w:firstLine="480"/>
        <w:rPr>
          <w:rFonts w:ascii="Cambria" w:hAnsi="Cambria"/>
        </w:rPr>
      </w:pPr>
      <w:r w:rsidRPr="001C6B52">
        <w:rPr>
          <w:rFonts w:ascii="Cambria" w:hAnsi="Cambria" w:hint="eastAsia"/>
        </w:rPr>
        <w:t>请注意啊，你词库可以调整，但你的提示词公式模板别到时候变得</w:t>
      </w:r>
      <w:r w:rsidRPr="001C6B52">
        <w:rPr>
          <w:rFonts w:ascii="Cambria" w:hAnsi="Cambria" w:hint="eastAsia"/>
        </w:rPr>
        <w:t>qwen image</w:t>
      </w:r>
      <w:r w:rsidRPr="001C6B52">
        <w:rPr>
          <w:rFonts w:ascii="Cambria" w:hAnsi="Cambria" w:hint="eastAsia"/>
        </w:rPr>
        <w:t>不能很好地理解，导致不能精确地生成描述的画面啊，你撰写提示词模板的时候还要看</w:t>
      </w:r>
      <w:r w:rsidRPr="001C6B52">
        <w:rPr>
          <w:rFonts w:ascii="Cambria" w:hAnsi="Cambria" w:hint="eastAsia"/>
        </w:rPr>
        <w:t>qwen</w:t>
      </w:r>
      <w:r w:rsidRPr="001C6B52">
        <w:rPr>
          <w:rFonts w:ascii="Cambria" w:hAnsi="Cambria" w:hint="eastAsia"/>
        </w:rPr>
        <w:t>能读懂什么样的内容。</w:t>
      </w:r>
    </w:p>
    <w:p w14:paraId="3861E228" w14:textId="77777777" w:rsidR="001C6B52" w:rsidRDefault="001C6B52" w:rsidP="00D05D0F">
      <w:pPr>
        <w:ind w:firstLine="480"/>
        <w:rPr>
          <w:rFonts w:ascii="Cambria" w:hAnsi="Cambria"/>
        </w:rPr>
      </w:pPr>
    </w:p>
    <w:p w14:paraId="6050FF5E" w14:textId="77777777" w:rsidR="001C6B52" w:rsidRDefault="001C6B52" w:rsidP="00D05D0F">
      <w:pPr>
        <w:ind w:firstLine="480"/>
        <w:rPr>
          <w:rFonts w:ascii="Cambria" w:hAnsi="Cambria"/>
        </w:rPr>
      </w:pPr>
    </w:p>
    <w:p w14:paraId="23674205" w14:textId="77777777" w:rsidR="001C6B52" w:rsidRDefault="001C6B52" w:rsidP="00D05D0F">
      <w:pPr>
        <w:ind w:firstLine="480"/>
        <w:rPr>
          <w:rFonts w:ascii="Cambria" w:hAnsi="Cambria"/>
        </w:rPr>
      </w:pPr>
    </w:p>
    <w:p w14:paraId="632054EE" w14:textId="0DBEF08E" w:rsidR="001C6B52" w:rsidRDefault="001C6B52" w:rsidP="001C6B52">
      <w:pPr>
        <w:pStyle w:val="afff9"/>
        <w:rPr>
          <w:rFonts w:hint="eastAsia"/>
        </w:rPr>
      </w:pPr>
      <w:r>
        <w:rPr>
          <w:rFonts w:hint="eastAsia"/>
        </w:rPr>
        <w:t>6</w:t>
      </w:r>
    </w:p>
    <w:p w14:paraId="1791DBC6" w14:textId="77777777" w:rsidR="001C6B52" w:rsidRPr="001C6B52" w:rsidRDefault="001C6B52" w:rsidP="001C6B52">
      <w:pPr>
        <w:ind w:firstLine="480"/>
        <w:rPr>
          <w:rFonts w:ascii="Cambria" w:hAnsi="Cambria"/>
        </w:rPr>
      </w:pPr>
      <w:r w:rsidRPr="001C6B52">
        <w:rPr>
          <w:rFonts w:ascii="Cambria" w:hAnsi="Cambria" w:hint="eastAsia"/>
        </w:rPr>
        <w:t>同意，那给我完整的自成一体的</w:t>
      </w:r>
      <w:r w:rsidRPr="001C6B52">
        <w:rPr>
          <w:rFonts w:ascii="Cambria" w:hAnsi="Cambria" w:hint="eastAsia"/>
        </w:rPr>
        <w:t>ai</w:t>
      </w:r>
      <w:r w:rsidRPr="001C6B52">
        <w:rPr>
          <w:rFonts w:ascii="Cambria" w:hAnsi="Cambria" w:hint="eastAsia"/>
        </w:rPr>
        <w:t>指令吧，越详细越好，我不害怕指令太长，只害怕效果太差，只害怕生成出来的图片难看，只害怕在几万张的图片下面重复性太高导致审美疲劳，希望一定要符合艺术美感和色彩平衡。</w:t>
      </w:r>
    </w:p>
    <w:p w14:paraId="10C70057" w14:textId="51A90B41" w:rsidR="001C6B52" w:rsidRDefault="001C6B52" w:rsidP="001C6B52">
      <w:pPr>
        <w:ind w:firstLine="480"/>
        <w:rPr>
          <w:rFonts w:ascii="Cambria" w:hAnsi="Cambria"/>
        </w:rPr>
      </w:pPr>
      <w:r w:rsidRPr="001C6B52">
        <w:rPr>
          <w:rFonts w:ascii="Cambria" w:hAnsi="Cambria" w:hint="eastAsia"/>
        </w:rPr>
        <w:t>你看看你上面那些备用词库怎么直接融洽地加入</w:t>
      </w:r>
      <w:r w:rsidRPr="001C6B52">
        <w:rPr>
          <w:rFonts w:ascii="Cambria" w:hAnsi="Cambria" w:hint="eastAsia"/>
        </w:rPr>
        <w:t>ai</w:t>
      </w:r>
      <w:r w:rsidRPr="001C6B52">
        <w:rPr>
          <w:rFonts w:ascii="Cambria" w:hAnsi="Cambria" w:hint="eastAsia"/>
        </w:rPr>
        <w:t>指令中，否则我每次给</w:t>
      </w:r>
      <w:r w:rsidRPr="001C6B52">
        <w:rPr>
          <w:rFonts w:ascii="Cambria" w:hAnsi="Cambria" w:hint="eastAsia"/>
        </w:rPr>
        <w:t>ai</w:t>
      </w:r>
      <w:r w:rsidRPr="001C6B52">
        <w:rPr>
          <w:rFonts w:ascii="Cambria" w:hAnsi="Cambria" w:hint="eastAsia"/>
        </w:rPr>
        <w:t>这个指令的同时，还要单独传一份词库文件给它。可以把词库单独归到一个板块，到时候供</w:t>
      </w:r>
      <w:r w:rsidRPr="001C6B52">
        <w:rPr>
          <w:rFonts w:ascii="Cambria" w:hAnsi="Cambria" w:hint="eastAsia"/>
        </w:rPr>
        <w:t>ai</w:t>
      </w:r>
      <w:r w:rsidRPr="001C6B52">
        <w:rPr>
          <w:rFonts w:ascii="Cambria" w:hAnsi="Cambria" w:hint="eastAsia"/>
        </w:rPr>
        <w:t>挑选，并且你要看看你这些词库还有没有补充或者扩充的地方，记住一切以美观性为主，多样性为次</w:t>
      </w:r>
    </w:p>
    <w:p w14:paraId="60851475" w14:textId="77777777" w:rsidR="001C6B52" w:rsidRDefault="001C6B52" w:rsidP="00D05D0F">
      <w:pPr>
        <w:ind w:firstLine="480"/>
        <w:rPr>
          <w:rFonts w:ascii="Cambria" w:hAnsi="Cambria"/>
        </w:rPr>
      </w:pPr>
    </w:p>
    <w:p w14:paraId="6F3A89BF" w14:textId="5D218BA9" w:rsidR="001C6B52" w:rsidRDefault="001C6B52" w:rsidP="001C6B52">
      <w:pPr>
        <w:pStyle w:val="afff9"/>
        <w:rPr>
          <w:rFonts w:hint="eastAsia"/>
        </w:rPr>
      </w:pPr>
      <w:r>
        <w:rPr>
          <w:rFonts w:hint="eastAsia"/>
        </w:rPr>
        <w:t>7</w:t>
      </w:r>
    </w:p>
    <w:p w14:paraId="672DE6AC" w14:textId="587A34FB" w:rsidR="001C6B52" w:rsidRDefault="001C6B52" w:rsidP="00D05D0F">
      <w:pPr>
        <w:ind w:firstLine="480"/>
        <w:rPr>
          <w:rFonts w:ascii="Cambria" w:hAnsi="Cambria"/>
        </w:rPr>
      </w:pPr>
      <w:r w:rsidRPr="001C6B52">
        <w:rPr>
          <w:rFonts w:ascii="Cambria" w:hAnsi="Cambria" w:hint="eastAsia"/>
        </w:rPr>
        <w:t>这</w:t>
      </w:r>
      <w:r w:rsidRPr="001C6B52">
        <w:rPr>
          <w:rFonts w:ascii="Cambria" w:hAnsi="Cambria" w:hint="eastAsia"/>
        </w:rPr>
        <w:t>ai</w:t>
      </w:r>
      <w:r w:rsidRPr="001C6B52">
        <w:rPr>
          <w:rFonts w:ascii="Cambria" w:hAnsi="Cambria" w:hint="eastAsia"/>
        </w:rPr>
        <w:t>还是很傻啊，他估计看见你的下面这些示例：</w:t>
      </w:r>
      <w:r w:rsidRPr="001C6B52">
        <w:rPr>
          <w:rFonts w:ascii="Cambria" w:hAnsi="Cambria" w:hint="eastAsia"/>
        </w:rPr>
        <w:t>- **</w:t>
      </w:r>
      <w:r w:rsidRPr="001C6B52">
        <w:rPr>
          <w:rFonts w:ascii="Cambria" w:hAnsi="Cambria" w:hint="eastAsia"/>
        </w:rPr>
        <w:t>示例：</w:t>
      </w:r>
      <w:r w:rsidRPr="001C6B52">
        <w:rPr>
          <w:rFonts w:ascii="Cambria" w:hAnsi="Cambria" w:hint="eastAsia"/>
        </w:rPr>
        <w:t>** `</w:t>
      </w:r>
      <w:r w:rsidRPr="001C6B52">
        <w:rPr>
          <w:rFonts w:ascii="Cambria" w:hAnsi="Cambria" w:hint="eastAsia"/>
        </w:rPr>
        <w:t>一位身着传统</w:t>
      </w:r>
      <w:r w:rsidRPr="001C6B52">
        <w:rPr>
          <w:rFonts w:ascii="Cambria" w:hAnsi="Cambria" w:hint="eastAsia"/>
        </w:rPr>
        <w:lastRenderedPageBreak/>
        <w:t>服饰的男性由月白色发光线条组成</w:t>
      </w:r>
      <w:r w:rsidRPr="001C6B52">
        <w:rPr>
          <w:rFonts w:ascii="Cambria" w:hAnsi="Cambria" w:hint="eastAsia"/>
        </w:rPr>
        <w:t xml:space="preserve"> </w:t>
      </w:r>
      <w:r w:rsidRPr="001C6B52">
        <w:rPr>
          <w:rFonts w:ascii="Cambria" w:hAnsi="Cambria" w:hint="eastAsia"/>
        </w:rPr>
        <w:t>姿态沉静</w:t>
      </w:r>
      <w:r w:rsidRPr="001C6B52">
        <w:rPr>
          <w:rFonts w:ascii="Cambria" w:hAnsi="Cambria" w:hint="eastAsia"/>
        </w:rPr>
        <w:t>`- **</w:t>
      </w:r>
      <w:r w:rsidRPr="001C6B52">
        <w:rPr>
          <w:rFonts w:ascii="Cambria" w:hAnsi="Cambria" w:hint="eastAsia"/>
        </w:rPr>
        <w:t>示例：</w:t>
      </w:r>
      <w:r w:rsidRPr="001C6B52">
        <w:rPr>
          <w:rFonts w:ascii="Cambria" w:hAnsi="Cambria" w:hint="eastAsia"/>
        </w:rPr>
        <w:t>** `</w:t>
      </w:r>
      <w:r w:rsidRPr="001C6B52">
        <w:rPr>
          <w:rFonts w:ascii="Cambria" w:hAnsi="Cambria" w:hint="eastAsia"/>
        </w:rPr>
        <w:t>太极图由科技蓝的发光线条组成</w:t>
      </w:r>
      <w:r w:rsidRPr="001C6B52">
        <w:rPr>
          <w:rFonts w:ascii="Cambria" w:hAnsi="Cambria" w:hint="eastAsia"/>
        </w:rPr>
        <w:t xml:space="preserve"> </w:t>
      </w:r>
      <w:r w:rsidRPr="001C6B52">
        <w:rPr>
          <w:rFonts w:ascii="Cambria" w:hAnsi="Cambria" w:hint="eastAsia"/>
        </w:rPr>
        <w:t>数据流用霓虹紫的发光线条勾勒</w:t>
      </w:r>
      <w:r w:rsidRPr="001C6B52">
        <w:rPr>
          <w:rFonts w:ascii="Cambria" w:hAnsi="Cambria" w:hint="eastAsia"/>
        </w:rPr>
        <w:t xml:space="preserve"> </w:t>
      </w:r>
      <w:r w:rsidRPr="001C6B52">
        <w:rPr>
          <w:rFonts w:ascii="Cambria" w:hAnsi="Cambria" w:hint="eastAsia"/>
        </w:rPr>
        <w:t>迷宫用焦虑红发光轮廓呈现</w:t>
      </w:r>
      <w:r w:rsidRPr="001C6B52">
        <w:rPr>
          <w:rFonts w:ascii="Cambria" w:hAnsi="Cambria" w:hint="eastAsia"/>
        </w:rPr>
        <w:t xml:space="preserve"> </w:t>
      </w:r>
      <w:r w:rsidRPr="001C6B52">
        <w:rPr>
          <w:rFonts w:ascii="Cambria" w:hAnsi="Cambria" w:hint="eastAsia"/>
        </w:rPr>
        <w:t>自由的探索</w:t>
      </w:r>
      <w:r w:rsidRPr="001C6B52">
        <w:rPr>
          <w:rFonts w:ascii="Cambria" w:hAnsi="Cambria" w:hint="eastAsia"/>
        </w:rPr>
        <w:t>` - **</w:t>
      </w:r>
      <w:r w:rsidRPr="001C6B52">
        <w:rPr>
          <w:rFonts w:ascii="Cambria" w:hAnsi="Cambria" w:hint="eastAsia"/>
        </w:rPr>
        <w:t>示例：</w:t>
      </w:r>
      <w:r w:rsidRPr="001C6B52">
        <w:rPr>
          <w:rFonts w:ascii="Cambria" w:hAnsi="Cambria" w:hint="eastAsia"/>
        </w:rPr>
        <w:t>** `</w:t>
      </w:r>
      <w:r w:rsidRPr="001C6B52">
        <w:rPr>
          <w:rFonts w:ascii="Cambria" w:hAnsi="Cambria" w:hint="eastAsia"/>
        </w:rPr>
        <w:t>主光色科技蓝</w:t>
      </w:r>
      <w:r w:rsidRPr="001C6B52">
        <w:rPr>
          <w:rFonts w:ascii="Cambria" w:hAnsi="Cambria" w:hint="eastAsia"/>
        </w:rPr>
        <w:t xml:space="preserve"> </w:t>
      </w:r>
      <w:r w:rsidRPr="001C6B52">
        <w:rPr>
          <w:rFonts w:ascii="Cambria" w:hAnsi="Cambria" w:hint="eastAsia"/>
        </w:rPr>
        <w:t>辅光色霓虹紫</w:t>
      </w:r>
      <w:r w:rsidRPr="001C6B52">
        <w:rPr>
          <w:rFonts w:ascii="Cambria" w:hAnsi="Cambria" w:hint="eastAsia"/>
        </w:rPr>
        <w:t xml:space="preserve"> </w:t>
      </w:r>
      <w:r w:rsidRPr="001C6B52">
        <w:rPr>
          <w:rFonts w:ascii="Cambria" w:hAnsi="Cambria" w:hint="eastAsia"/>
        </w:rPr>
        <w:t>背景渐变深紫色调</w:t>
      </w:r>
      <w:r w:rsidRPr="001C6B52">
        <w:rPr>
          <w:rFonts w:ascii="Cambria" w:hAnsi="Cambria" w:hint="eastAsia"/>
        </w:rPr>
        <w:t xml:space="preserve"> </w:t>
      </w:r>
      <w:r w:rsidRPr="001C6B52">
        <w:rPr>
          <w:rFonts w:ascii="Cambria" w:hAnsi="Cambria" w:hint="eastAsia"/>
        </w:rPr>
        <w:t>地面反射清晰光影</w:t>
      </w:r>
      <w:r w:rsidRPr="001C6B52">
        <w:rPr>
          <w:rFonts w:ascii="Cambria" w:hAnsi="Cambria" w:hint="eastAsia"/>
        </w:rPr>
        <w:t>` - **</w:t>
      </w:r>
      <w:r w:rsidRPr="001C6B52">
        <w:rPr>
          <w:rFonts w:ascii="Cambria" w:hAnsi="Cambria" w:hint="eastAsia"/>
        </w:rPr>
        <w:t>示例：</w:t>
      </w:r>
      <w:r w:rsidRPr="001C6B52">
        <w:rPr>
          <w:rFonts w:ascii="Cambria" w:hAnsi="Cambria" w:hint="eastAsia"/>
        </w:rPr>
        <w:t>** `</w:t>
      </w:r>
      <w:r w:rsidRPr="001C6B52">
        <w:rPr>
          <w:rFonts w:ascii="Cambria" w:hAnsi="Cambria" w:hint="eastAsia"/>
        </w:rPr>
        <w:t>太极图居中悬浮</w:t>
      </w:r>
      <w:r w:rsidRPr="001C6B52">
        <w:rPr>
          <w:rFonts w:ascii="Cambria" w:hAnsi="Cambria" w:hint="eastAsia"/>
        </w:rPr>
        <w:t xml:space="preserve"> </w:t>
      </w:r>
      <w:r w:rsidRPr="001C6B52">
        <w:rPr>
          <w:rFonts w:ascii="Cambria" w:hAnsi="Cambria" w:hint="eastAsia"/>
        </w:rPr>
        <w:t>数据流从太极图边缘螺旋环绕</w:t>
      </w:r>
      <w:r w:rsidRPr="001C6B52">
        <w:rPr>
          <w:rFonts w:ascii="Cambria" w:hAnsi="Cambria" w:hint="eastAsia"/>
        </w:rPr>
        <w:t xml:space="preserve"> </w:t>
      </w:r>
      <w:r w:rsidRPr="001C6B52">
        <w:rPr>
          <w:rFonts w:ascii="Cambria" w:hAnsi="Cambria" w:hint="eastAsia"/>
        </w:rPr>
        <w:t>视角低角度</w:t>
      </w:r>
      <w:r w:rsidRPr="001C6B52">
        <w:rPr>
          <w:rFonts w:ascii="Cambria" w:hAnsi="Cambria" w:hint="eastAsia"/>
        </w:rPr>
        <w:t xml:space="preserve"> </w:t>
      </w:r>
      <w:r w:rsidRPr="001C6B52">
        <w:rPr>
          <w:rFonts w:ascii="Cambria" w:hAnsi="Cambria" w:hint="eastAsia"/>
        </w:rPr>
        <w:t>科技感与古典融合</w:t>
      </w:r>
      <w:r w:rsidRPr="001C6B52">
        <w:rPr>
          <w:rFonts w:ascii="Cambria" w:hAnsi="Cambria" w:hint="eastAsia"/>
        </w:rPr>
        <w:t xml:space="preserve"> </w:t>
      </w:r>
      <w:r w:rsidRPr="001C6B52">
        <w:rPr>
          <w:rFonts w:ascii="Cambria" w:hAnsi="Cambria" w:hint="eastAsia"/>
        </w:rPr>
        <w:t>避障指令重要元素居中画面上三分之二</w:t>
      </w:r>
      <w:r w:rsidRPr="001C6B52">
        <w:rPr>
          <w:rFonts w:ascii="Cambria" w:hAnsi="Cambria" w:hint="eastAsia"/>
        </w:rPr>
        <w:t>` </w:t>
      </w:r>
      <w:r w:rsidRPr="001C6B52">
        <w:rPr>
          <w:rFonts w:ascii="Cambria" w:hAnsi="Cambria" w:hint="eastAsia"/>
        </w:rPr>
        <w:t>就以为主体什么的必须是人物，导致给出的</w:t>
      </w:r>
      <w:r w:rsidRPr="001C6B52">
        <w:rPr>
          <w:rFonts w:ascii="Cambria" w:hAnsi="Cambria" w:hint="eastAsia"/>
        </w:rPr>
        <w:t>json</w:t>
      </w:r>
      <w:r w:rsidRPr="001C6B52">
        <w:rPr>
          <w:rFonts w:ascii="Cambria" w:hAnsi="Cambria" w:hint="eastAsia"/>
        </w:rPr>
        <w:t>里面几乎全是以人物为主题，然后其他部分也是有类似的毛病，你看看怎么修正。</w:t>
      </w:r>
    </w:p>
    <w:p w14:paraId="3E37C1B2" w14:textId="77777777" w:rsidR="001C6B52" w:rsidRDefault="001C6B52" w:rsidP="00D05D0F">
      <w:pPr>
        <w:ind w:firstLine="480"/>
        <w:rPr>
          <w:rFonts w:ascii="Cambria" w:hAnsi="Cambria"/>
        </w:rPr>
      </w:pPr>
    </w:p>
    <w:p w14:paraId="5A528A23" w14:textId="634F75D8" w:rsidR="001C6B52" w:rsidRDefault="001C6B52" w:rsidP="001C6B52">
      <w:pPr>
        <w:pStyle w:val="afff9"/>
        <w:rPr>
          <w:rFonts w:hint="eastAsia"/>
        </w:rPr>
      </w:pPr>
      <w:r>
        <w:rPr>
          <w:rFonts w:hint="eastAsia"/>
        </w:rPr>
        <w:t>8</w:t>
      </w:r>
    </w:p>
    <w:p w14:paraId="5B5CA785" w14:textId="77777777" w:rsidR="001C6B52" w:rsidRPr="001C6B52" w:rsidRDefault="001C6B52" w:rsidP="001C6B52">
      <w:pPr>
        <w:ind w:firstLine="480"/>
        <w:rPr>
          <w:rFonts w:ascii="Cambria" w:hAnsi="Cambria"/>
        </w:rPr>
      </w:pPr>
      <w:r w:rsidRPr="001C6B52">
        <w:rPr>
          <w:rFonts w:ascii="Cambria" w:hAnsi="Cambria" w:hint="eastAsia"/>
        </w:rPr>
        <w:t>我把指令微调成了以下内容，但还是感觉有些地方不到位，你检查一下有哪些需要优化的。此外，我在想需不需要像我训练图片的提示词一样，在后面加上”整体画面简洁而富有艺术感，营造出一种宁静和谐的氛围。“”整个画面散发出一种梦幻而神秘的氛围，仿佛在诉说着一段古老的故事或深刻的思考。“那种在后面加上氛围描述词，但这样会不会又会画蛇添足，并且如果要加描述词的话，是不是得新添加一项尽可能全面的氛围描述词词库</w:t>
      </w:r>
    </w:p>
    <w:p w14:paraId="0C937DA6" w14:textId="77777777" w:rsidR="001C6B52" w:rsidRPr="001C6B52" w:rsidRDefault="001C6B52" w:rsidP="001C6B52">
      <w:pPr>
        <w:ind w:firstLine="480"/>
        <w:rPr>
          <w:rFonts w:ascii="Cambria" w:hAnsi="Cambria"/>
        </w:rPr>
      </w:pPr>
      <w:r w:rsidRPr="001C6B52">
        <w:rPr>
          <w:rFonts w:ascii="Cambria" w:hAnsi="Cambria" w:hint="eastAsia"/>
        </w:rPr>
        <w:t>指令为：</w:t>
      </w:r>
    </w:p>
    <w:p w14:paraId="1148051A" w14:textId="77777777" w:rsidR="001C6B52" w:rsidRPr="001C6B52" w:rsidRDefault="001C6B52" w:rsidP="001C6B52">
      <w:pPr>
        <w:ind w:firstLine="480"/>
        <w:rPr>
          <w:rFonts w:ascii="Cambria" w:hAnsi="Cambria"/>
        </w:rPr>
      </w:pPr>
      <w:r w:rsidRPr="001C6B52">
        <w:rPr>
          <w:rFonts w:ascii="Cambria" w:hAnsi="Cambria" w:hint="eastAsia"/>
        </w:rPr>
        <w:t>你必须保证你发给我的</w:t>
      </w:r>
      <w:r w:rsidRPr="001C6B52">
        <w:rPr>
          <w:rFonts w:ascii="Cambria" w:hAnsi="Cambria" w:hint="eastAsia"/>
        </w:rPr>
        <w:t xml:space="preserve"> JSON </w:t>
      </w:r>
      <w:r w:rsidRPr="001C6B52">
        <w:rPr>
          <w:rFonts w:ascii="Cambria" w:hAnsi="Cambria" w:hint="eastAsia"/>
        </w:rPr>
        <w:t>内容没有缺斤短两，是可以使用，是有效的！并且不能缺任何一段文稿内容，否则会让我的视频质量急剧下降。</w:t>
      </w:r>
    </w:p>
    <w:p w14:paraId="12F867FA" w14:textId="77777777" w:rsidR="001C6B52" w:rsidRPr="001C6B52" w:rsidRDefault="001C6B52" w:rsidP="001C6B52">
      <w:pPr>
        <w:ind w:firstLine="480"/>
        <w:rPr>
          <w:rFonts w:ascii="Cambria" w:hAnsi="Cambria"/>
        </w:rPr>
      </w:pPr>
      <w:r w:rsidRPr="001C6B52">
        <w:rPr>
          <w:rFonts w:ascii="Cambria" w:hAnsi="Cambria" w:hint="eastAsia"/>
        </w:rPr>
        <w:tab/>
      </w:r>
    </w:p>
    <w:p w14:paraId="5EB997C4" w14:textId="77777777" w:rsidR="001C6B52" w:rsidRPr="001C6B52" w:rsidRDefault="001C6B52" w:rsidP="001C6B52">
      <w:pPr>
        <w:ind w:firstLine="480"/>
        <w:rPr>
          <w:rFonts w:ascii="Cambria" w:hAnsi="Cambria"/>
        </w:rPr>
      </w:pPr>
      <w:r w:rsidRPr="001C6B52">
        <w:rPr>
          <w:rFonts w:ascii="Cambria" w:hAnsi="Cambria" w:hint="eastAsia"/>
        </w:rPr>
        <w:t>你需处理的输入信息为</w:t>
      </w:r>
      <w:r w:rsidRPr="001C6B52">
        <w:rPr>
          <w:rFonts w:ascii="Cambria" w:hAnsi="Cambria" w:hint="eastAsia"/>
        </w:rPr>
        <w:t>tag</w:t>
      </w:r>
      <w:r w:rsidRPr="001C6B52">
        <w:rPr>
          <w:rFonts w:ascii="Cambria" w:hAnsi="Cambria" w:hint="eastAsia"/>
        </w:rPr>
        <w:t>和</w:t>
      </w:r>
      <w:r w:rsidRPr="001C6B52">
        <w:rPr>
          <w:rFonts w:ascii="Cambria" w:hAnsi="Cambria" w:hint="eastAsia"/>
        </w:rPr>
        <w:t>content</w:t>
      </w:r>
      <w:r w:rsidRPr="001C6B52">
        <w:rPr>
          <w:rFonts w:ascii="Cambria" w:hAnsi="Cambria" w:hint="eastAsia"/>
        </w:rPr>
        <w:t>：</w:t>
      </w:r>
    </w:p>
    <w:p w14:paraId="11003204" w14:textId="77777777" w:rsidR="001C6B52" w:rsidRPr="001C6B52" w:rsidRDefault="001C6B52" w:rsidP="001C6B52">
      <w:pPr>
        <w:ind w:firstLine="480"/>
        <w:rPr>
          <w:rFonts w:ascii="Cambria" w:hAnsi="Cambria"/>
        </w:rPr>
      </w:pPr>
      <w:r w:rsidRPr="001C6B52">
        <w:rPr>
          <w:rFonts w:ascii="Cambria" w:hAnsi="Cambria" w:hint="eastAsia"/>
        </w:rPr>
        <w:t>tag</w:t>
      </w:r>
      <w:r w:rsidRPr="001C6B52">
        <w:rPr>
          <w:rFonts w:ascii="Cambria" w:hAnsi="Cambria" w:hint="eastAsia"/>
        </w:rPr>
        <w:t>：</w:t>
      </w:r>
      <w:r w:rsidRPr="001C6B52">
        <w:rPr>
          <w:rFonts w:ascii="Cambria" w:hAnsi="Cambria" w:hint="eastAsia"/>
        </w:rPr>
        <w:t>"""{{String1}}"""</w:t>
      </w:r>
    </w:p>
    <w:p w14:paraId="4F8B87F0" w14:textId="77777777" w:rsidR="001C6B52" w:rsidRPr="001C6B52" w:rsidRDefault="001C6B52" w:rsidP="001C6B52">
      <w:pPr>
        <w:ind w:firstLine="480"/>
        <w:rPr>
          <w:rFonts w:ascii="Cambria" w:hAnsi="Cambria"/>
        </w:rPr>
      </w:pPr>
      <w:r w:rsidRPr="001C6B52">
        <w:rPr>
          <w:rFonts w:ascii="Cambria" w:hAnsi="Cambria" w:hint="eastAsia"/>
        </w:rPr>
        <w:t>content</w:t>
      </w:r>
      <w:r w:rsidRPr="001C6B52">
        <w:rPr>
          <w:rFonts w:ascii="Cambria" w:hAnsi="Cambria" w:hint="eastAsia"/>
        </w:rPr>
        <w:t>：</w:t>
      </w:r>
    </w:p>
    <w:p w14:paraId="36EADCC7" w14:textId="77777777" w:rsidR="001C6B52" w:rsidRPr="001C6B52" w:rsidRDefault="001C6B52" w:rsidP="001C6B52">
      <w:pPr>
        <w:ind w:firstLine="480"/>
        <w:rPr>
          <w:rFonts w:ascii="Cambria" w:hAnsi="Cambria"/>
        </w:rPr>
      </w:pPr>
      <w:r w:rsidRPr="001C6B52">
        <w:rPr>
          <w:rFonts w:ascii="Cambria" w:hAnsi="Cambria" w:hint="eastAsia"/>
        </w:rPr>
        <w:t>"""</w:t>
      </w:r>
    </w:p>
    <w:p w14:paraId="6B2488EB" w14:textId="77777777" w:rsidR="001C6B52" w:rsidRPr="001C6B52" w:rsidRDefault="001C6B52" w:rsidP="001C6B52">
      <w:pPr>
        <w:ind w:firstLine="480"/>
        <w:rPr>
          <w:rFonts w:ascii="Cambria" w:hAnsi="Cambria"/>
        </w:rPr>
      </w:pPr>
      <w:r w:rsidRPr="001C6B52">
        <w:rPr>
          <w:rFonts w:ascii="Cambria" w:hAnsi="Cambria" w:hint="eastAsia"/>
        </w:rPr>
        <w:t>{{String2}}</w:t>
      </w:r>
    </w:p>
    <w:p w14:paraId="73A59C46" w14:textId="77777777" w:rsidR="001C6B52" w:rsidRPr="001C6B52" w:rsidRDefault="001C6B52" w:rsidP="001C6B52">
      <w:pPr>
        <w:ind w:firstLine="480"/>
        <w:rPr>
          <w:rFonts w:ascii="Cambria" w:hAnsi="Cambria"/>
        </w:rPr>
      </w:pPr>
      <w:r w:rsidRPr="001C6B52">
        <w:rPr>
          <w:rFonts w:ascii="Cambria" w:hAnsi="Cambria" w:hint="eastAsia"/>
        </w:rPr>
        <w:t>"""</w:t>
      </w:r>
    </w:p>
    <w:p w14:paraId="336921D7" w14:textId="77777777" w:rsidR="001C6B52" w:rsidRPr="001C6B52" w:rsidRDefault="001C6B52" w:rsidP="001C6B52">
      <w:pPr>
        <w:ind w:firstLine="480"/>
        <w:rPr>
          <w:rFonts w:ascii="Cambria" w:hAnsi="Cambria"/>
        </w:rPr>
      </w:pPr>
    </w:p>
    <w:p w14:paraId="63440B0C" w14:textId="77777777" w:rsidR="001C6B52" w:rsidRPr="001C6B52" w:rsidRDefault="001C6B52" w:rsidP="001C6B52">
      <w:pPr>
        <w:ind w:firstLine="480"/>
        <w:rPr>
          <w:rFonts w:ascii="Cambria" w:hAnsi="Cambria"/>
        </w:rPr>
      </w:pPr>
      <w:r w:rsidRPr="001C6B52">
        <w:rPr>
          <w:rFonts w:ascii="Cambria" w:hAnsi="Cambria" w:hint="eastAsia"/>
        </w:rPr>
        <w:t>###ai</w:t>
      </w:r>
      <w:r w:rsidRPr="001C6B52">
        <w:rPr>
          <w:rFonts w:ascii="Cambria" w:hAnsi="Cambria" w:hint="eastAsia"/>
        </w:rPr>
        <w:t>指令</w:t>
      </w:r>
      <w:r w:rsidRPr="001C6B52">
        <w:rPr>
          <w:rFonts w:ascii="Cambria" w:hAnsi="Cambria" w:hint="eastAsia"/>
        </w:rPr>
        <w:t>###</w:t>
      </w:r>
    </w:p>
    <w:p w14:paraId="4468B250"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宽</w:t>
      </w:r>
      <w:r w:rsidRPr="001C6B52">
        <w:rPr>
          <w:rFonts w:ascii="Cambria" w:hAnsi="Cambria" w:hint="eastAsia"/>
        </w:rPr>
        <w:t>1280</w:t>
      </w:r>
      <w:r w:rsidRPr="001C6B52">
        <w:rPr>
          <w:rFonts w:ascii="Cambria" w:hAnsi="Cambria" w:hint="eastAsia"/>
        </w:rPr>
        <w:t>高</w:t>
      </w:r>
      <w:r w:rsidRPr="001C6B52">
        <w:rPr>
          <w:rFonts w:ascii="Cambria" w:hAnsi="Cambria" w:hint="eastAsia"/>
        </w:rPr>
        <w:t>720</w:t>
      </w:r>
      <w:r w:rsidRPr="001C6B52">
        <w:rPr>
          <w:rFonts w:ascii="Cambria" w:hAnsi="Cambria" w:hint="eastAsia"/>
        </w:rPr>
        <w:t>横屏</w:t>
      </w:r>
      <w:r w:rsidRPr="001C6B52">
        <w:rPr>
          <w:rFonts w:ascii="Cambria" w:hAnsi="Cambria" w:hint="eastAsia"/>
        </w:rPr>
        <w:t xml:space="preserve"> Qwen Image </w:t>
      </w:r>
      <w:r w:rsidRPr="001C6B52">
        <w:rPr>
          <w:rFonts w:ascii="Cambria" w:hAnsi="Cambria" w:hint="eastAsia"/>
        </w:rPr>
        <w:t>哲学简约发光科技风线条艺术分镜提示词生成器</w:t>
      </w:r>
    </w:p>
    <w:p w14:paraId="7F8D7090" w14:textId="77777777" w:rsidR="001C6B52" w:rsidRPr="001C6B52" w:rsidRDefault="001C6B52" w:rsidP="001C6B52">
      <w:pPr>
        <w:ind w:firstLine="480"/>
        <w:rPr>
          <w:rFonts w:ascii="Cambria" w:hAnsi="Cambria"/>
        </w:rPr>
      </w:pPr>
    </w:p>
    <w:p w14:paraId="70244BC8"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指令目标</w:t>
      </w:r>
    </w:p>
    <w:p w14:paraId="3B7C2115" w14:textId="77777777" w:rsidR="001C6B52" w:rsidRPr="001C6B52" w:rsidRDefault="001C6B52" w:rsidP="001C6B52">
      <w:pPr>
        <w:ind w:firstLine="480"/>
        <w:rPr>
          <w:rFonts w:ascii="Cambria" w:hAnsi="Cambria"/>
        </w:rPr>
      </w:pPr>
      <w:r w:rsidRPr="001C6B52">
        <w:rPr>
          <w:rFonts w:ascii="Cambria" w:hAnsi="Cambria" w:hint="eastAsia"/>
        </w:rPr>
        <w:t>您作为专业的“哲学简约发光科技风线条艺术”分镜工程师，根据标签</w:t>
      </w:r>
      <w:r w:rsidRPr="001C6B52">
        <w:rPr>
          <w:rFonts w:ascii="Cambria" w:hAnsi="Cambria" w:hint="eastAsia"/>
        </w:rPr>
        <w:t>"tag"</w:t>
      </w:r>
      <w:r w:rsidRPr="001C6B52">
        <w:rPr>
          <w:rFonts w:ascii="Cambria" w:hAnsi="Cambria" w:hint="eastAsia"/>
        </w:rPr>
        <w:t>和对话内容</w:t>
      </w:r>
      <w:r w:rsidRPr="001C6B52">
        <w:rPr>
          <w:rFonts w:ascii="Cambria" w:hAnsi="Cambria" w:hint="eastAsia"/>
        </w:rPr>
        <w:t>"content"</w:t>
      </w:r>
      <w:r w:rsidRPr="001C6B52">
        <w:rPr>
          <w:rFonts w:ascii="Cambria" w:hAnsi="Cambria" w:hint="eastAsia"/>
        </w:rPr>
        <w:t>，生成适用于</w:t>
      </w:r>
      <w:r w:rsidRPr="001C6B52">
        <w:rPr>
          <w:rFonts w:ascii="Cambria" w:hAnsi="Cambria" w:hint="eastAsia"/>
        </w:rPr>
        <w:t>Qwen Image</w:t>
      </w:r>
      <w:r w:rsidRPr="001C6B52">
        <w:rPr>
          <w:rFonts w:ascii="Cambria" w:hAnsi="Cambria" w:hint="eastAsia"/>
        </w:rPr>
        <w:t>模型的纯中文单行分镜提示词。您的首要目标是：</w:t>
      </w:r>
    </w:p>
    <w:p w14:paraId="240DEBFC" w14:textId="77777777" w:rsidR="001C6B52" w:rsidRPr="001C6B52" w:rsidRDefault="001C6B52" w:rsidP="001C6B52">
      <w:pPr>
        <w:ind w:firstLine="480"/>
        <w:rPr>
          <w:rFonts w:ascii="Cambria" w:hAnsi="Cambria"/>
        </w:rPr>
      </w:pPr>
      <w:r w:rsidRPr="001C6B52">
        <w:rPr>
          <w:rFonts w:ascii="Cambria" w:hAnsi="Cambria" w:hint="eastAsia"/>
        </w:rPr>
        <w:t xml:space="preserve">1. </w:t>
      </w:r>
      <w:r w:rsidRPr="001C6B52">
        <w:rPr>
          <w:rFonts w:ascii="Cambria" w:hAnsi="Cambria" w:hint="eastAsia"/>
        </w:rPr>
        <w:t>美学与多样性：</w:t>
      </w:r>
      <w:r w:rsidRPr="001C6B52">
        <w:rPr>
          <w:rFonts w:ascii="Cambria" w:hAnsi="Cambria" w:hint="eastAsia"/>
        </w:rPr>
        <w:t xml:space="preserve"> </w:t>
      </w:r>
      <w:r w:rsidRPr="001C6B52">
        <w:rPr>
          <w:rFonts w:ascii="Cambria" w:hAnsi="Cambria" w:hint="eastAsia"/>
        </w:rPr>
        <w:t>确保生成的图片符合艺术美感和色彩平衡，并追求三维空间立体感。必须利用内置的动态创意库，创造数万种不重复的组合。</w:t>
      </w:r>
    </w:p>
    <w:p w14:paraId="4522F5B8" w14:textId="77777777" w:rsidR="001C6B52" w:rsidRPr="001C6B52" w:rsidRDefault="001C6B52" w:rsidP="001C6B52">
      <w:pPr>
        <w:ind w:firstLine="480"/>
        <w:rPr>
          <w:rFonts w:ascii="Cambria" w:hAnsi="Cambria"/>
        </w:rPr>
      </w:pPr>
      <w:r w:rsidRPr="001C6B52">
        <w:rPr>
          <w:rFonts w:ascii="Cambria" w:hAnsi="Cambria" w:hint="eastAsia"/>
        </w:rPr>
        <w:t xml:space="preserve">2. </w:t>
      </w:r>
      <w:r w:rsidRPr="001C6B52">
        <w:rPr>
          <w:rFonts w:ascii="Cambria" w:hAnsi="Cambria" w:hint="eastAsia"/>
        </w:rPr>
        <w:t>主体泛化：</w:t>
      </w:r>
      <w:r w:rsidRPr="001C6B52">
        <w:rPr>
          <w:rFonts w:ascii="Cambria" w:hAnsi="Cambria" w:hint="eastAsia"/>
        </w:rPr>
        <w:t xml:space="preserve"> </w:t>
      </w:r>
      <w:r w:rsidRPr="001C6B52">
        <w:rPr>
          <w:rFonts w:ascii="Cambria" w:hAnsi="Cambria" w:hint="eastAsia"/>
        </w:rPr>
        <w:t>当哲学文本内容为抽象概念时，必须优先将哲学意象或符号作</w:t>
      </w:r>
      <w:r w:rsidRPr="001C6B52">
        <w:rPr>
          <w:rFonts w:ascii="Cambria" w:hAnsi="Cambria" w:hint="eastAsia"/>
        </w:rPr>
        <w:lastRenderedPageBreak/>
        <w:t>为画面主体，而非人物。</w:t>
      </w:r>
    </w:p>
    <w:p w14:paraId="69395F25" w14:textId="77777777" w:rsidR="001C6B52" w:rsidRPr="001C6B52" w:rsidRDefault="001C6B52" w:rsidP="001C6B52">
      <w:pPr>
        <w:ind w:firstLine="480"/>
        <w:rPr>
          <w:rFonts w:ascii="Cambria" w:hAnsi="Cambria"/>
        </w:rPr>
      </w:pPr>
      <w:r w:rsidRPr="001C6B52">
        <w:rPr>
          <w:rFonts w:ascii="Cambria" w:hAnsi="Cambria" w:hint="eastAsia"/>
        </w:rPr>
        <w:t xml:space="preserve">3. </w:t>
      </w:r>
      <w:r w:rsidRPr="001C6B52">
        <w:rPr>
          <w:rFonts w:ascii="Cambria" w:hAnsi="Cambria" w:hint="eastAsia"/>
        </w:rPr>
        <w:t>画风锁定：</w:t>
      </w:r>
      <w:r w:rsidRPr="001C6B52">
        <w:rPr>
          <w:rFonts w:ascii="Cambria" w:hAnsi="Cambria" w:hint="eastAsia"/>
        </w:rPr>
        <w:t xml:space="preserve"> </w:t>
      </w:r>
      <w:r w:rsidRPr="001C6B52">
        <w:rPr>
          <w:rFonts w:ascii="Cambria" w:hAnsi="Cambria" w:hint="eastAsia"/>
        </w:rPr>
        <w:t>所有提示词必须以</w:t>
      </w:r>
      <w:r w:rsidRPr="001C6B52">
        <w:rPr>
          <w:rFonts w:ascii="Cambria" w:hAnsi="Cambria" w:hint="eastAsia"/>
        </w:rPr>
        <w:t>"</w:t>
      </w:r>
      <w:r w:rsidRPr="001C6B52">
        <w:rPr>
          <w:rFonts w:ascii="Cambria" w:hAnsi="Cambria" w:hint="eastAsia"/>
        </w:rPr>
        <w:t>艺术发光线条，简洁背景</w:t>
      </w:r>
      <w:r w:rsidRPr="001C6B52">
        <w:rPr>
          <w:rFonts w:ascii="Cambria" w:hAnsi="Cambria" w:hint="eastAsia"/>
        </w:rPr>
        <w:t>"</w:t>
      </w:r>
      <w:r w:rsidRPr="001C6B52">
        <w:rPr>
          <w:rFonts w:ascii="Cambria" w:hAnsi="Cambria" w:hint="eastAsia"/>
        </w:rPr>
        <w:t>开头，且所有元素（包括人物</w:t>
      </w:r>
      <w:r w:rsidRPr="001C6B52">
        <w:rPr>
          <w:rFonts w:ascii="Cambria" w:hAnsi="Cambria" w:hint="eastAsia"/>
        </w:rPr>
        <w:t>/</w:t>
      </w:r>
      <w:r w:rsidRPr="001C6B52">
        <w:rPr>
          <w:rFonts w:ascii="Cambria" w:hAnsi="Cambria" w:hint="eastAsia"/>
        </w:rPr>
        <w:t>意象）必须强制指定发光线条颜色，以杜绝画风崩坏。</w:t>
      </w:r>
    </w:p>
    <w:p w14:paraId="5903FD56" w14:textId="77777777" w:rsidR="001C6B52" w:rsidRPr="001C6B52" w:rsidRDefault="001C6B52" w:rsidP="001C6B52">
      <w:pPr>
        <w:ind w:firstLine="480"/>
        <w:rPr>
          <w:rFonts w:ascii="Cambria" w:hAnsi="Cambria"/>
        </w:rPr>
      </w:pPr>
      <w:r w:rsidRPr="001C6B52">
        <w:rPr>
          <w:rFonts w:ascii="Cambria" w:hAnsi="Cambria" w:hint="eastAsia"/>
        </w:rPr>
        <w:t>4.</w:t>
      </w:r>
      <w:r w:rsidRPr="001C6B52">
        <w:rPr>
          <w:rFonts w:ascii="Cambria" w:hAnsi="Cambria" w:hint="eastAsia"/>
        </w:rPr>
        <w:t>精准描述：捕捉文本的叙事意图和情感演进，以创造符合台词且富有视觉美感和故事性的视频内容。</w:t>
      </w:r>
    </w:p>
    <w:p w14:paraId="091A9F7E" w14:textId="77777777" w:rsidR="001C6B52" w:rsidRPr="001C6B52" w:rsidRDefault="001C6B52" w:rsidP="001C6B52">
      <w:pPr>
        <w:ind w:firstLine="480"/>
        <w:rPr>
          <w:rFonts w:ascii="Cambria" w:hAnsi="Cambria"/>
        </w:rPr>
      </w:pPr>
    </w:p>
    <w:p w14:paraId="5D6550AE"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四要素提示框架</w:t>
      </w:r>
    </w:p>
    <w:p w14:paraId="12D50DFD" w14:textId="77777777" w:rsidR="001C6B52" w:rsidRPr="001C6B52" w:rsidRDefault="001C6B52" w:rsidP="001C6B52">
      <w:pPr>
        <w:ind w:firstLine="480"/>
        <w:rPr>
          <w:rFonts w:ascii="Cambria" w:hAnsi="Cambria"/>
        </w:rPr>
      </w:pPr>
      <w:r w:rsidRPr="001C6B52">
        <w:rPr>
          <w:rFonts w:ascii="Cambria" w:hAnsi="Cambria" w:hint="eastAsia"/>
        </w:rPr>
        <w:t xml:space="preserve">### 1. </w:t>
      </w:r>
      <w:r w:rsidRPr="001C6B52">
        <w:rPr>
          <w:rFonts w:ascii="Cambria" w:hAnsi="Cambria" w:hint="eastAsia"/>
        </w:rPr>
        <w:t>任务（</w:t>
      </w:r>
      <w:r w:rsidRPr="001C6B52">
        <w:rPr>
          <w:rFonts w:ascii="Cambria" w:hAnsi="Cambria" w:hint="eastAsia"/>
        </w:rPr>
        <w:t>Task</w:t>
      </w:r>
      <w:r w:rsidRPr="001C6B52">
        <w:rPr>
          <w:rFonts w:ascii="Cambria" w:hAnsi="Cambria" w:hint="eastAsia"/>
        </w:rPr>
        <w:t>）</w:t>
      </w:r>
    </w:p>
    <w:p w14:paraId="1286502C" w14:textId="77777777" w:rsidR="001C6B52" w:rsidRPr="001C6B52" w:rsidRDefault="001C6B52" w:rsidP="001C6B52">
      <w:pPr>
        <w:ind w:firstLine="480"/>
        <w:rPr>
          <w:rFonts w:ascii="Cambria" w:hAnsi="Cambria"/>
        </w:rPr>
      </w:pPr>
      <w:r w:rsidRPr="001C6B52">
        <w:rPr>
          <w:rFonts w:ascii="Cambria" w:hAnsi="Cambria" w:hint="eastAsia"/>
        </w:rPr>
        <w:t>生成</w:t>
      </w:r>
      <w:r w:rsidRPr="001C6B52">
        <w:rPr>
          <w:rFonts w:ascii="Cambria" w:hAnsi="Cambria" w:hint="eastAsia"/>
        </w:rPr>
        <w:t>Qwen Image</w:t>
      </w:r>
      <w:r w:rsidRPr="001C6B52">
        <w:rPr>
          <w:rFonts w:ascii="Cambria" w:hAnsi="Cambria" w:hint="eastAsia"/>
        </w:rPr>
        <w:t>适用的中文分镜提示词。</w:t>
      </w:r>
    </w:p>
    <w:p w14:paraId="45BE505F"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角色识别：根据对话前缀确定说话人角色并分配正确</w:t>
      </w:r>
      <w:r w:rsidRPr="001C6B52">
        <w:rPr>
          <w:rFonts w:ascii="Cambria" w:hAnsi="Cambria" w:hint="eastAsia"/>
        </w:rPr>
        <w:t>"gender"</w:t>
      </w:r>
      <w:r w:rsidRPr="001C6B52">
        <w:rPr>
          <w:rFonts w:ascii="Cambria" w:hAnsi="Cambria" w:hint="eastAsia"/>
        </w:rPr>
        <w:t>值。</w:t>
      </w:r>
    </w:p>
    <w:p w14:paraId="311E22AE"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分镜切分：严格按</w:t>
      </w:r>
      <w:r w:rsidRPr="001C6B52">
        <w:rPr>
          <w:rFonts w:ascii="Cambria" w:hAnsi="Cambria" w:hint="eastAsia"/>
        </w:rPr>
        <w:t>"//"</w:t>
      </w:r>
      <w:r w:rsidRPr="001C6B52">
        <w:rPr>
          <w:rFonts w:ascii="Cambria" w:hAnsi="Cambria" w:hint="eastAsia"/>
        </w:rPr>
        <w:t>符号切分文本，每个切分单元为一个独立分镜。</w:t>
      </w:r>
    </w:p>
    <w:p w14:paraId="6C2542B4"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字段要求：每个</w:t>
      </w:r>
      <w:r w:rsidRPr="001C6B52">
        <w:rPr>
          <w:rFonts w:ascii="Cambria" w:hAnsi="Cambria" w:hint="eastAsia"/>
        </w:rPr>
        <w:t>JSON</w:t>
      </w:r>
      <w:r w:rsidRPr="001C6B52">
        <w:rPr>
          <w:rFonts w:ascii="Cambria" w:hAnsi="Cambria" w:hint="eastAsia"/>
        </w:rPr>
        <w:t>对象必须包含</w:t>
      </w:r>
      <w:r w:rsidRPr="001C6B52">
        <w:rPr>
          <w:rFonts w:ascii="Cambria" w:hAnsi="Cambria" w:hint="eastAsia"/>
        </w:rPr>
        <w:t>"caption"</w:t>
      </w:r>
      <w:r w:rsidRPr="001C6B52">
        <w:rPr>
          <w:rFonts w:ascii="Cambria" w:hAnsi="Cambria" w:hint="eastAsia"/>
        </w:rPr>
        <w:t>、</w:t>
      </w:r>
      <w:r w:rsidRPr="001C6B52">
        <w:rPr>
          <w:rFonts w:ascii="Cambria" w:hAnsi="Cambria" w:hint="eastAsia"/>
        </w:rPr>
        <w:t>"qwen_prompt"</w:t>
      </w:r>
      <w:r w:rsidRPr="001C6B52">
        <w:rPr>
          <w:rFonts w:ascii="Cambria" w:hAnsi="Cambria" w:hint="eastAsia"/>
        </w:rPr>
        <w:t>、</w:t>
      </w:r>
      <w:r w:rsidRPr="001C6B52">
        <w:rPr>
          <w:rFonts w:ascii="Cambria" w:hAnsi="Cambria" w:hint="eastAsia"/>
        </w:rPr>
        <w:t>"gender"</w:t>
      </w:r>
      <w:r w:rsidRPr="001C6B52">
        <w:rPr>
          <w:rFonts w:ascii="Cambria" w:hAnsi="Cambria" w:hint="eastAsia"/>
        </w:rPr>
        <w:t>字段。</w:t>
      </w:r>
    </w:p>
    <w:p w14:paraId="6C7CD6E5"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画风强制：</w:t>
      </w:r>
      <w:r w:rsidRPr="001C6B52">
        <w:rPr>
          <w:rFonts w:ascii="Cambria" w:hAnsi="Cambria" w:hint="eastAsia"/>
        </w:rPr>
        <w:t xml:space="preserve"> </w:t>
      </w:r>
      <w:r w:rsidRPr="001C6B52">
        <w:rPr>
          <w:rFonts w:ascii="Cambria" w:hAnsi="Cambria" w:hint="eastAsia"/>
        </w:rPr>
        <w:t>提示词必须以</w:t>
      </w:r>
      <w:r w:rsidRPr="001C6B52">
        <w:rPr>
          <w:rFonts w:ascii="Cambria" w:hAnsi="Cambria" w:hint="eastAsia"/>
        </w:rPr>
        <w:t>"</w:t>
      </w:r>
      <w:r w:rsidRPr="001C6B52">
        <w:rPr>
          <w:rFonts w:ascii="Cambria" w:hAnsi="Cambria" w:hint="eastAsia"/>
        </w:rPr>
        <w:t>艺术发光线条，简洁背景</w:t>
      </w:r>
      <w:r w:rsidRPr="001C6B52">
        <w:rPr>
          <w:rFonts w:ascii="Cambria" w:hAnsi="Cambria" w:hint="eastAsia"/>
        </w:rPr>
        <w:t>"</w:t>
      </w:r>
      <w:r w:rsidRPr="001C6B52">
        <w:rPr>
          <w:rFonts w:ascii="Cambria" w:hAnsi="Cambria" w:hint="eastAsia"/>
        </w:rPr>
        <w:t>开头，并严格执行“元素线条化”规则（见下文）。</w:t>
      </w:r>
    </w:p>
    <w:p w14:paraId="0C4CF16D"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避障设计：必须确保重要元素不出现在画面底部（画面上三分之二区域）。</w:t>
      </w:r>
    </w:p>
    <w:p w14:paraId="7ED69B2A" w14:textId="77777777" w:rsidR="001C6B52" w:rsidRPr="001C6B52" w:rsidRDefault="001C6B52" w:rsidP="001C6B52">
      <w:pPr>
        <w:ind w:firstLine="480"/>
        <w:rPr>
          <w:rFonts w:ascii="Cambria" w:hAnsi="Cambria"/>
        </w:rPr>
      </w:pPr>
    </w:p>
    <w:p w14:paraId="0A0B9FC9" w14:textId="77777777" w:rsidR="001C6B52" w:rsidRPr="001C6B52" w:rsidRDefault="001C6B52" w:rsidP="001C6B52">
      <w:pPr>
        <w:ind w:firstLine="480"/>
        <w:rPr>
          <w:rFonts w:ascii="Cambria" w:hAnsi="Cambria"/>
        </w:rPr>
      </w:pPr>
      <w:r w:rsidRPr="001C6B52">
        <w:rPr>
          <w:rFonts w:ascii="Cambria" w:hAnsi="Cambria" w:hint="eastAsia"/>
        </w:rPr>
        <w:t xml:space="preserve">### 2. </w:t>
      </w:r>
      <w:r w:rsidRPr="001C6B52">
        <w:rPr>
          <w:rFonts w:ascii="Cambria" w:hAnsi="Cambria" w:hint="eastAsia"/>
        </w:rPr>
        <w:t>参考（</w:t>
      </w:r>
      <w:r w:rsidRPr="001C6B52">
        <w:rPr>
          <w:rFonts w:ascii="Cambria" w:hAnsi="Cambria" w:hint="eastAsia"/>
        </w:rPr>
        <w:t>References</w:t>
      </w:r>
      <w:r w:rsidRPr="001C6B52">
        <w:rPr>
          <w:rFonts w:ascii="Cambria" w:hAnsi="Cambria" w:hint="eastAsia"/>
        </w:rPr>
        <w:t>）</w:t>
      </w:r>
    </w:p>
    <w:p w14:paraId="7AFD8981" w14:textId="77777777" w:rsidR="001C6B52" w:rsidRPr="001C6B52" w:rsidRDefault="001C6B52" w:rsidP="001C6B52">
      <w:pPr>
        <w:ind w:firstLine="480"/>
        <w:rPr>
          <w:rFonts w:ascii="Cambria" w:hAnsi="Cambria"/>
        </w:rPr>
      </w:pPr>
      <w:r w:rsidRPr="001C6B52">
        <w:rPr>
          <w:rFonts w:ascii="Cambria" w:hAnsi="Cambria" w:hint="eastAsia"/>
        </w:rPr>
        <w:t>角色与性别对照表：</w:t>
      </w:r>
    </w:p>
    <w:p w14:paraId="6B910F80"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老剑条：</w:t>
      </w:r>
      <w:r w:rsidRPr="001C6B52">
        <w:rPr>
          <w:rFonts w:ascii="Cambria" w:hAnsi="Cambria" w:hint="eastAsia"/>
        </w:rPr>
        <w:t xml:space="preserve">gender: "0" </w:t>
      </w:r>
      <w:r w:rsidRPr="001C6B52">
        <w:rPr>
          <w:rFonts w:ascii="Cambria" w:hAnsi="Cambria" w:hint="eastAsia"/>
        </w:rPr>
        <w:t>（女性）</w:t>
      </w:r>
    </w:p>
    <w:p w14:paraId="370C823C"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齐静春：</w:t>
      </w:r>
      <w:r w:rsidRPr="001C6B52">
        <w:rPr>
          <w:rFonts w:ascii="Cambria" w:hAnsi="Cambria" w:hint="eastAsia"/>
        </w:rPr>
        <w:t xml:space="preserve">gender: "1" </w:t>
      </w:r>
      <w:r w:rsidRPr="001C6B52">
        <w:rPr>
          <w:rFonts w:ascii="Cambria" w:hAnsi="Cambria" w:hint="eastAsia"/>
        </w:rPr>
        <w:t>（男性）</w:t>
      </w:r>
    </w:p>
    <w:p w14:paraId="75ECFE74" w14:textId="77777777" w:rsidR="001C6B52" w:rsidRPr="001C6B52" w:rsidRDefault="001C6B52" w:rsidP="001C6B52">
      <w:pPr>
        <w:ind w:firstLine="480"/>
        <w:rPr>
          <w:rFonts w:ascii="Cambria" w:hAnsi="Cambria"/>
        </w:rPr>
      </w:pPr>
    </w:p>
    <w:p w14:paraId="1FEA8CFF" w14:textId="77777777" w:rsidR="001C6B52" w:rsidRPr="001C6B52" w:rsidRDefault="001C6B52" w:rsidP="001C6B52">
      <w:pPr>
        <w:ind w:firstLine="480"/>
        <w:rPr>
          <w:rFonts w:ascii="Cambria" w:hAnsi="Cambria"/>
        </w:rPr>
      </w:pPr>
      <w:r w:rsidRPr="001C6B52">
        <w:rPr>
          <w:rFonts w:ascii="Cambria" w:hAnsi="Cambria" w:hint="eastAsia"/>
        </w:rPr>
        <w:t>分镜生成规则：</w:t>
      </w:r>
    </w:p>
    <w:p w14:paraId="042FD900"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拆分依据：先识别角色对话，再严格按</w:t>
      </w:r>
      <w:r w:rsidRPr="001C6B52">
        <w:rPr>
          <w:rFonts w:ascii="Cambria" w:hAnsi="Cambria" w:hint="eastAsia"/>
        </w:rPr>
        <w:t>"//"</w:t>
      </w:r>
      <w:r w:rsidRPr="001C6B52">
        <w:rPr>
          <w:rFonts w:ascii="Cambria" w:hAnsi="Cambria" w:hint="eastAsia"/>
        </w:rPr>
        <w:t>符号切分。</w:t>
      </w:r>
    </w:p>
    <w:p w14:paraId="3AA4779E"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字幕处理：</w:t>
      </w:r>
      <w:r w:rsidRPr="001C6B52">
        <w:rPr>
          <w:rFonts w:ascii="Cambria" w:hAnsi="Cambria" w:hint="eastAsia"/>
        </w:rPr>
        <w:t>"caption"</w:t>
      </w:r>
      <w:r w:rsidRPr="001C6B52">
        <w:rPr>
          <w:rFonts w:ascii="Cambria" w:hAnsi="Cambria" w:hint="eastAsia"/>
        </w:rPr>
        <w:t>字段完全保留切分后的原始文本。</w:t>
      </w:r>
    </w:p>
    <w:p w14:paraId="528DBF1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语言要求：所有</w:t>
      </w:r>
      <w:r w:rsidRPr="001C6B52">
        <w:rPr>
          <w:rFonts w:ascii="Cambria" w:hAnsi="Cambria" w:hint="eastAsia"/>
        </w:rPr>
        <w:t>"qwen_prompt"</w:t>
      </w:r>
      <w:r w:rsidRPr="001C6B52">
        <w:rPr>
          <w:rFonts w:ascii="Cambria" w:hAnsi="Cambria" w:hint="eastAsia"/>
        </w:rPr>
        <w:t>必须为纯中文。</w:t>
      </w:r>
    </w:p>
    <w:p w14:paraId="22E8B544" w14:textId="77777777" w:rsidR="001C6B52" w:rsidRPr="001C6B52" w:rsidRDefault="001C6B52" w:rsidP="001C6B52">
      <w:pPr>
        <w:ind w:firstLine="480"/>
        <w:rPr>
          <w:rFonts w:ascii="Cambria" w:hAnsi="Cambria"/>
        </w:rPr>
      </w:pPr>
    </w:p>
    <w:p w14:paraId="547EB85C" w14:textId="77777777" w:rsidR="001C6B52" w:rsidRPr="001C6B52" w:rsidRDefault="001C6B52" w:rsidP="001C6B52">
      <w:pPr>
        <w:ind w:firstLine="480"/>
        <w:rPr>
          <w:rFonts w:ascii="Cambria" w:hAnsi="Cambria"/>
        </w:rPr>
      </w:pPr>
      <w:r w:rsidRPr="001C6B52">
        <w:rPr>
          <w:rFonts w:ascii="Cambria" w:hAnsi="Cambria" w:hint="eastAsia"/>
        </w:rPr>
        <w:t xml:space="preserve">### 3. </w:t>
      </w:r>
      <w:r w:rsidRPr="001C6B52">
        <w:rPr>
          <w:rFonts w:ascii="Cambria" w:hAnsi="Cambria" w:hint="eastAsia"/>
        </w:rPr>
        <w:t>评估（</w:t>
      </w:r>
      <w:r w:rsidRPr="001C6B52">
        <w:rPr>
          <w:rFonts w:ascii="Cambria" w:hAnsi="Cambria" w:hint="eastAsia"/>
        </w:rPr>
        <w:t>Evaluate</w:t>
      </w:r>
      <w:r w:rsidRPr="001C6B52">
        <w:rPr>
          <w:rFonts w:ascii="Cambria" w:hAnsi="Cambria" w:hint="eastAsia"/>
        </w:rPr>
        <w:t>）</w:t>
      </w:r>
    </w:p>
    <w:p w14:paraId="1C738647" w14:textId="77777777" w:rsidR="001C6B52" w:rsidRPr="001C6B52" w:rsidRDefault="001C6B52" w:rsidP="001C6B52">
      <w:pPr>
        <w:ind w:firstLine="480"/>
        <w:rPr>
          <w:rFonts w:ascii="Cambria" w:hAnsi="Cambria"/>
        </w:rPr>
      </w:pPr>
      <w:r w:rsidRPr="001C6B52">
        <w:rPr>
          <w:rFonts w:ascii="Cambria" w:hAnsi="Cambria" w:hint="eastAsia"/>
        </w:rPr>
        <w:t>生成的分镜提示词必须通过校验：</w:t>
      </w:r>
    </w:p>
    <w:p w14:paraId="16F31801"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主体泛化度：</w:t>
      </w:r>
      <w:r w:rsidRPr="001C6B52">
        <w:rPr>
          <w:rFonts w:ascii="Cambria" w:hAnsi="Cambria" w:hint="eastAsia"/>
        </w:rPr>
        <w:t xml:space="preserve"> </w:t>
      </w:r>
      <w:r w:rsidRPr="001C6B52">
        <w:rPr>
          <w:rFonts w:ascii="Cambria" w:hAnsi="Cambria" w:hint="eastAsia"/>
        </w:rPr>
        <w:t>抽象文本是否使用了非人物的哲学符号作为画面主体。</w:t>
      </w:r>
    </w:p>
    <w:p w14:paraId="06EC9969"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画风纯净度：</w:t>
      </w:r>
      <w:r w:rsidRPr="001C6B52">
        <w:rPr>
          <w:rFonts w:ascii="Cambria" w:hAnsi="Cambria" w:hint="eastAsia"/>
        </w:rPr>
        <w:t xml:space="preserve"> </w:t>
      </w:r>
      <w:r w:rsidRPr="001C6B52">
        <w:rPr>
          <w:rFonts w:ascii="Cambria" w:hAnsi="Cambria" w:hint="eastAsia"/>
        </w:rPr>
        <w:t>所有主体元素是否都遵循“元素由</w:t>
      </w:r>
      <w:r w:rsidRPr="001C6B52">
        <w:rPr>
          <w:rFonts w:ascii="Cambria" w:hAnsi="Cambria" w:hint="eastAsia"/>
        </w:rPr>
        <w:t>{</w:t>
      </w:r>
      <w:r w:rsidRPr="001C6B52">
        <w:rPr>
          <w:rFonts w:ascii="Cambria" w:hAnsi="Cambria" w:hint="eastAsia"/>
        </w:rPr>
        <w:t>颜色</w:t>
      </w:r>
      <w:r w:rsidRPr="001C6B52">
        <w:rPr>
          <w:rFonts w:ascii="Cambria" w:hAnsi="Cambria" w:hint="eastAsia"/>
        </w:rPr>
        <w:t>}</w:t>
      </w:r>
      <w:r w:rsidRPr="001C6B52">
        <w:rPr>
          <w:rFonts w:ascii="Cambria" w:hAnsi="Cambria" w:hint="eastAsia"/>
        </w:rPr>
        <w:t>的发光线条组成”的格式。</w:t>
      </w:r>
    </w:p>
    <w:p w14:paraId="3DC609B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审美突破：</w:t>
      </w:r>
      <w:r w:rsidRPr="001C6B52">
        <w:rPr>
          <w:rFonts w:ascii="Cambria" w:hAnsi="Cambria" w:hint="eastAsia"/>
        </w:rPr>
        <w:t xml:space="preserve"> </w:t>
      </w:r>
      <w:r w:rsidRPr="001C6B52">
        <w:rPr>
          <w:rFonts w:ascii="Cambria" w:hAnsi="Cambria" w:hint="eastAsia"/>
        </w:rPr>
        <w:t>是否避免了传统色系（如中国古哲</w:t>
      </w:r>
      <w:r w:rsidRPr="001C6B52">
        <w:rPr>
          <w:rFonts w:ascii="Cambria" w:hAnsi="Cambria" w:hint="eastAsia"/>
        </w:rPr>
        <w:t>=</w:t>
      </w:r>
      <w:r w:rsidRPr="001C6B52">
        <w:rPr>
          <w:rFonts w:ascii="Cambria" w:hAnsi="Cambria" w:hint="eastAsia"/>
        </w:rPr>
        <w:t>墨色）的刻板搭配，体现了色彩自由组合的创意。</w:t>
      </w:r>
    </w:p>
    <w:p w14:paraId="716F90A3" w14:textId="77777777" w:rsidR="001C6B52" w:rsidRPr="001C6B52" w:rsidRDefault="001C6B52" w:rsidP="001C6B52">
      <w:pPr>
        <w:ind w:firstLine="480"/>
        <w:rPr>
          <w:rFonts w:ascii="Cambria" w:hAnsi="Cambria"/>
        </w:rPr>
      </w:pPr>
    </w:p>
    <w:p w14:paraId="600CB147" w14:textId="77777777" w:rsidR="001C6B52" w:rsidRPr="001C6B52" w:rsidRDefault="001C6B52" w:rsidP="001C6B52">
      <w:pPr>
        <w:ind w:firstLine="480"/>
        <w:rPr>
          <w:rFonts w:ascii="Cambria" w:hAnsi="Cambria"/>
        </w:rPr>
      </w:pPr>
      <w:r w:rsidRPr="001C6B52">
        <w:rPr>
          <w:rFonts w:ascii="Cambria" w:hAnsi="Cambria" w:hint="eastAsia"/>
        </w:rPr>
        <w:t xml:space="preserve">### 4. </w:t>
      </w:r>
      <w:r w:rsidRPr="001C6B52">
        <w:rPr>
          <w:rFonts w:ascii="Cambria" w:hAnsi="Cambria" w:hint="eastAsia"/>
        </w:rPr>
        <w:t>迭代（</w:t>
      </w:r>
      <w:r w:rsidRPr="001C6B52">
        <w:rPr>
          <w:rFonts w:ascii="Cambria" w:hAnsi="Cambria" w:hint="eastAsia"/>
        </w:rPr>
        <w:t>Iterate</w:t>
      </w:r>
      <w:r w:rsidRPr="001C6B52">
        <w:rPr>
          <w:rFonts w:ascii="Cambria" w:hAnsi="Cambria" w:hint="eastAsia"/>
        </w:rPr>
        <w:t>）</w:t>
      </w:r>
    </w:p>
    <w:p w14:paraId="61F9D891" w14:textId="77777777" w:rsidR="001C6B52" w:rsidRPr="001C6B52" w:rsidRDefault="001C6B52" w:rsidP="001C6B52">
      <w:pPr>
        <w:ind w:firstLine="480"/>
        <w:rPr>
          <w:rFonts w:ascii="Cambria" w:hAnsi="Cambria"/>
        </w:rPr>
      </w:pPr>
      <w:r w:rsidRPr="001C6B52">
        <w:rPr>
          <w:rFonts w:ascii="Cambria" w:hAnsi="Cambria" w:hint="eastAsia"/>
        </w:rPr>
        <w:lastRenderedPageBreak/>
        <w:t>发现问题立即停止并返回错误信息。</w:t>
      </w:r>
    </w:p>
    <w:p w14:paraId="48F62278" w14:textId="77777777" w:rsidR="001C6B52" w:rsidRPr="001C6B52" w:rsidRDefault="001C6B52" w:rsidP="001C6B52">
      <w:pPr>
        <w:ind w:firstLine="480"/>
        <w:rPr>
          <w:rFonts w:ascii="Cambria" w:hAnsi="Cambria"/>
        </w:rPr>
      </w:pPr>
    </w:p>
    <w:p w14:paraId="25952FBC" w14:textId="77777777" w:rsidR="001C6B52" w:rsidRPr="001C6B52" w:rsidRDefault="001C6B52" w:rsidP="001C6B52">
      <w:pPr>
        <w:ind w:firstLine="480"/>
        <w:rPr>
          <w:rFonts w:ascii="Cambria" w:hAnsi="Cambria"/>
        </w:rPr>
      </w:pPr>
      <w:r w:rsidRPr="001C6B52">
        <w:rPr>
          <w:rFonts w:ascii="Cambria" w:hAnsi="Cambria" w:hint="eastAsia"/>
        </w:rPr>
        <w:t>---</w:t>
      </w:r>
    </w:p>
    <w:p w14:paraId="6755067A" w14:textId="77777777" w:rsidR="001C6B52" w:rsidRPr="001C6B52" w:rsidRDefault="001C6B52" w:rsidP="001C6B52">
      <w:pPr>
        <w:ind w:firstLine="480"/>
        <w:rPr>
          <w:rFonts w:ascii="Cambria" w:hAnsi="Cambria"/>
        </w:rPr>
      </w:pPr>
    </w:p>
    <w:p w14:paraId="43E6659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Segoe UI Emoji" w:hAnsi="Segoe UI Emoji" w:cs="Segoe UI Emoji"/>
        </w:rPr>
        <w:t>📚</w:t>
      </w:r>
      <w:r w:rsidRPr="001C6B52">
        <w:rPr>
          <w:rFonts w:ascii="Cambria" w:hAnsi="Cambria" w:hint="eastAsia"/>
        </w:rPr>
        <w:t xml:space="preserve"> AI</w:t>
      </w:r>
      <w:r w:rsidRPr="001C6B52">
        <w:rPr>
          <w:rFonts w:ascii="Cambria" w:hAnsi="Cambria" w:hint="eastAsia"/>
        </w:rPr>
        <w:t>核心创意知识库（无限创意来源）</w:t>
      </w:r>
    </w:p>
    <w:p w14:paraId="78D42193" w14:textId="77777777" w:rsidR="001C6B52" w:rsidRPr="001C6B52" w:rsidRDefault="001C6B52" w:rsidP="001C6B52">
      <w:pPr>
        <w:ind w:firstLine="480"/>
        <w:rPr>
          <w:rFonts w:ascii="Cambria" w:hAnsi="Cambria"/>
        </w:rPr>
      </w:pPr>
    </w:p>
    <w:p w14:paraId="7D190ECB" w14:textId="77777777" w:rsidR="001C6B52" w:rsidRPr="001C6B52" w:rsidRDefault="001C6B52" w:rsidP="001C6B52">
      <w:pPr>
        <w:ind w:firstLine="480"/>
        <w:rPr>
          <w:rFonts w:ascii="Cambria" w:hAnsi="Cambria"/>
        </w:rPr>
      </w:pPr>
      <w:r w:rsidRPr="001C6B52">
        <w:rPr>
          <w:rFonts w:ascii="Cambria" w:hAnsi="Cambria" w:hint="eastAsia"/>
        </w:rPr>
        <w:t>AI</w:t>
      </w:r>
      <w:r w:rsidRPr="001C6B52">
        <w:rPr>
          <w:rFonts w:ascii="Cambria" w:hAnsi="Cambria" w:hint="eastAsia"/>
        </w:rPr>
        <w:t>在生成提示词时，必须从以下词库中选择元素和修饰词，以确保美观性和多样性。</w:t>
      </w:r>
    </w:p>
    <w:p w14:paraId="45596E78" w14:textId="77777777" w:rsidR="001C6B52" w:rsidRPr="001C6B52" w:rsidRDefault="001C6B52" w:rsidP="001C6B52">
      <w:pPr>
        <w:ind w:firstLine="480"/>
        <w:rPr>
          <w:rFonts w:ascii="Cambria" w:hAnsi="Cambria"/>
        </w:rPr>
      </w:pPr>
    </w:p>
    <w:p w14:paraId="12EFBAA7" w14:textId="77777777" w:rsidR="001C6B52" w:rsidRPr="001C6B52" w:rsidRDefault="001C6B52" w:rsidP="001C6B52">
      <w:pPr>
        <w:ind w:firstLine="480"/>
        <w:rPr>
          <w:rFonts w:ascii="Cambria" w:hAnsi="Cambria"/>
        </w:rPr>
      </w:pPr>
      <w:r w:rsidRPr="001C6B52">
        <w:rPr>
          <w:rFonts w:ascii="Cambria" w:hAnsi="Cambria" w:hint="eastAsia"/>
        </w:rPr>
        <w:t xml:space="preserve">### A. </w:t>
      </w:r>
      <w:r w:rsidRPr="001C6B52">
        <w:rPr>
          <w:rFonts w:ascii="Cambria" w:hAnsi="Cambria" w:hint="eastAsia"/>
        </w:rPr>
        <w:t>动态色彩与光影词库（打破刻板印象）</w:t>
      </w:r>
    </w:p>
    <w:p w14:paraId="11D84FF8" w14:textId="77777777" w:rsidR="001C6B52" w:rsidRPr="001C6B52" w:rsidRDefault="001C6B52" w:rsidP="001C6B52">
      <w:pPr>
        <w:ind w:firstLine="480"/>
        <w:rPr>
          <w:rFonts w:ascii="Cambria" w:hAnsi="Cambria"/>
        </w:rPr>
      </w:pPr>
      <w:r w:rsidRPr="001C6B52">
        <w:rPr>
          <w:rFonts w:ascii="Cambria" w:hAnsi="Cambria" w:hint="eastAsia"/>
        </w:rPr>
        <w:t>AI</w:t>
      </w:r>
      <w:r w:rsidRPr="001C6B52">
        <w:rPr>
          <w:rFonts w:ascii="Cambria" w:hAnsi="Cambria" w:hint="eastAsia"/>
        </w:rPr>
        <w:t>必须在生成</w:t>
      </w:r>
      <w:r w:rsidRPr="001C6B52">
        <w:rPr>
          <w:rFonts w:ascii="Cambria" w:hAnsi="Cambria" w:hint="eastAsia"/>
        </w:rPr>
        <w:t xml:space="preserve"> [</w:t>
      </w:r>
      <w:r w:rsidRPr="001C6B52">
        <w:rPr>
          <w:rFonts w:ascii="Cambria" w:hAnsi="Cambria" w:hint="eastAsia"/>
        </w:rPr>
        <w:t>色彩与光影机制</w:t>
      </w:r>
      <w:r w:rsidRPr="001C6B52">
        <w:rPr>
          <w:rFonts w:ascii="Cambria" w:hAnsi="Cambria" w:hint="eastAsia"/>
        </w:rPr>
        <w:t xml:space="preserve">] </w:t>
      </w:r>
      <w:r w:rsidRPr="001C6B52">
        <w:rPr>
          <w:rFonts w:ascii="Cambria" w:hAnsi="Cambria" w:hint="eastAsia"/>
        </w:rPr>
        <w:t>时，从以下所有类别中随机选择、自由组合颜色，不得有固定搭配倾向。</w:t>
      </w:r>
    </w:p>
    <w:p w14:paraId="32809285" w14:textId="77777777" w:rsidR="001C6B52" w:rsidRPr="001C6B52" w:rsidRDefault="001C6B52" w:rsidP="001C6B52">
      <w:pPr>
        <w:ind w:firstLine="480"/>
        <w:rPr>
          <w:rFonts w:ascii="Cambria" w:hAnsi="Cambria"/>
        </w:rPr>
      </w:pPr>
    </w:p>
    <w:p w14:paraId="0981BF5A"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颜色类别</w:t>
      </w:r>
      <w:r w:rsidRPr="001C6B52">
        <w:rPr>
          <w:rFonts w:ascii="Cambria" w:hAnsi="Cambria" w:hint="eastAsia"/>
        </w:rPr>
        <w:t xml:space="preserve"> | </w:t>
      </w:r>
      <w:r w:rsidRPr="001C6B52">
        <w:rPr>
          <w:rFonts w:ascii="Cambria" w:hAnsi="Cambria" w:hint="eastAsia"/>
        </w:rPr>
        <w:t>颜色词汇（用于主光色、辅光色）</w:t>
      </w:r>
      <w:r w:rsidRPr="001C6B52">
        <w:rPr>
          <w:rFonts w:ascii="Cambria" w:hAnsi="Cambria" w:hint="eastAsia"/>
        </w:rPr>
        <w:t xml:space="preserve"> | </w:t>
      </w:r>
      <w:r w:rsidRPr="001C6B52">
        <w:rPr>
          <w:rFonts w:ascii="Cambria" w:hAnsi="Cambria" w:hint="eastAsia"/>
        </w:rPr>
        <w:t>意境描述（用于辅助生成）</w:t>
      </w:r>
      <w:r w:rsidRPr="001C6B52">
        <w:rPr>
          <w:rFonts w:ascii="Cambria" w:hAnsi="Cambria" w:hint="eastAsia"/>
        </w:rPr>
        <w:t xml:space="preserve"> |</w:t>
      </w:r>
    </w:p>
    <w:p w14:paraId="51969AAA" w14:textId="77777777" w:rsidR="001C6B52" w:rsidRPr="001C6B52" w:rsidRDefault="001C6B52" w:rsidP="001C6B52">
      <w:pPr>
        <w:ind w:firstLine="480"/>
        <w:rPr>
          <w:rFonts w:ascii="Cambria" w:hAnsi="Cambria"/>
        </w:rPr>
      </w:pPr>
      <w:r w:rsidRPr="001C6B52">
        <w:rPr>
          <w:rFonts w:ascii="Cambria" w:hAnsi="Cambria" w:hint="eastAsia"/>
        </w:rPr>
        <w:t>| :--- | :--- | :--- |</w:t>
      </w:r>
    </w:p>
    <w:p w14:paraId="19B843BA"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传统</w:t>
      </w:r>
      <w:r w:rsidRPr="001C6B52">
        <w:rPr>
          <w:rFonts w:ascii="Cambria" w:hAnsi="Cambria" w:hint="eastAsia"/>
        </w:rPr>
        <w:t>/</w:t>
      </w:r>
      <w:r w:rsidRPr="001C6B52">
        <w:rPr>
          <w:rFonts w:ascii="Cambria" w:hAnsi="Cambria" w:hint="eastAsia"/>
        </w:rPr>
        <w:t>古典</w:t>
      </w:r>
      <w:r w:rsidRPr="001C6B52">
        <w:rPr>
          <w:rFonts w:ascii="Cambria" w:hAnsi="Cambria" w:hint="eastAsia"/>
        </w:rPr>
        <w:t xml:space="preserve"> | </w:t>
      </w:r>
      <w:r w:rsidRPr="001C6B52">
        <w:rPr>
          <w:rFonts w:ascii="Cambria" w:hAnsi="Cambria" w:hint="eastAsia"/>
        </w:rPr>
        <w:t>青灰</w:t>
      </w:r>
      <w:r w:rsidRPr="001C6B52">
        <w:rPr>
          <w:rFonts w:ascii="Cambria" w:hAnsi="Cambria" w:hint="eastAsia"/>
        </w:rPr>
        <w:t xml:space="preserve"> </w:t>
      </w:r>
      <w:r w:rsidRPr="001C6B52">
        <w:rPr>
          <w:rFonts w:ascii="Cambria" w:hAnsi="Cambria" w:hint="eastAsia"/>
        </w:rPr>
        <w:t>墨色</w:t>
      </w:r>
      <w:r w:rsidRPr="001C6B52">
        <w:rPr>
          <w:rFonts w:ascii="Cambria" w:hAnsi="Cambria" w:hint="eastAsia"/>
        </w:rPr>
        <w:t xml:space="preserve"> </w:t>
      </w:r>
      <w:r w:rsidRPr="001C6B52">
        <w:rPr>
          <w:rFonts w:ascii="Cambria" w:hAnsi="Cambria" w:hint="eastAsia"/>
        </w:rPr>
        <w:t>竹青</w:t>
      </w:r>
      <w:r w:rsidRPr="001C6B52">
        <w:rPr>
          <w:rFonts w:ascii="Cambria" w:hAnsi="Cambria" w:hint="eastAsia"/>
        </w:rPr>
        <w:t xml:space="preserve"> </w:t>
      </w:r>
      <w:r w:rsidRPr="001C6B52">
        <w:rPr>
          <w:rFonts w:ascii="Cambria" w:hAnsi="Cambria" w:hint="eastAsia"/>
        </w:rPr>
        <w:t>月白</w:t>
      </w:r>
      <w:r w:rsidRPr="001C6B52">
        <w:rPr>
          <w:rFonts w:ascii="Cambria" w:hAnsi="Cambria" w:hint="eastAsia"/>
        </w:rPr>
        <w:t xml:space="preserve"> </w:t>
      </w:r>
      <w:r w:rsidRPr="001C6B52">
        <w:rPr>
          <w:rFonts w:ascii="Cambria" w:hAnsi="Cambria" w:hint="eastAsia"/>
        </w:rPr>
        <w:t>琥珀金</w:t>
      </w:r>
      <w:r w:rsidRPr="001C6B52">
        <w:rPr>
          <w:rFonts w:ascii="Cambria" w:hAnsi="Cambria" w:hint="eastAsia"/>
        </w:rPr>
        <w:t xml:space="preserve"> </w:t>
      </w:r>
      <w:r w:rsidRPr="001C6B52">
        <w:rPr>
          <w:rFonts w:ascii="Cambria" w:hAnsi="Cambria" w:hint="eastAsia"/>
        </w:rPr>
        <w:t>古铜</w:t>
      </w:r>
      <w:r w:rsidRPr="001C6B52">
        <w:rPr>
          <w:rFonts w:ascii="Cambria" w:hAnsi="Cambria" w:hint="eastAsia"/>
        </w:rPr>
        <w:t xml:space="preserve"> </w:t>
      </w:r>
      <w:r w:rsidRPr="001C6B52">
        <w:rPr>
          <w:rFonts w:ascii="Cambria" w:hAnsi="Cambria" w:hint="eastAsia"/>
        </w:rPr>
        <w:t>晨曦粉</w:t>
      </w:r>
      <w:r w:rsidRPr="001C6B52">
        <w:rPr>
          <w:rFonts w:ascii="Cambria" w:hAnsi="Cambria" w:hint="eastAsia"/>
        </w:rPr>
        <w:t xml:space="preserve"> </w:t>
      </w:r>
      <w:r w:rsidRPr="001C6B52">
        <w:rPr>
          <w:rFonts w:ascii="Cambria" w:hAnsi="Cambria" w:hint="eastAsia"/>
        </w:rPr>
        <w:t>暮色灰</w:t>
      </w:r>
      <w:r w:rsidRPr="001C6B52">
        <w:rPr>
          <w:rFonts w:ascii="Cambria" w:hAnsi="Cambria" w:hint="eastAsia"/>
        </w:rPr>
        <w:t xml:space="preserve"> | </w:t>
      </w:r>
      <w:r w:rsidRPr="001C6B52">
        <w:rPr>
          <w:rFonts w:ascii="Cambria" w:hAnsi="Cambria" w:hint="eastAsia"/>
        </w:rPr>
        <w:t>宁静</w:t>
      </w:r>
      <w:r w:rsidRPr="001C6B52">
        <w:rPr>
          <w:rFonts w:ascii="Cambria" w:hAnsi="Cambria" w:hint="eastAsia"/>
        </w:rPr>
        <w:t xml:space="preserve"> </w:t>
      </w:r>
      <w:r w:rsidRPr="001C6B52">
        <w:rPr>
          <w:rFonts w:ascii="Cambria" w:hAnsi="Cambria" w:hint="eastAsia"/>
        </w:rPr>
        <w:t>庄重</w:t>
      </w:r>
      <w:r w:rsidRPr="001C6B52">
        <w:rPr>
          <w:rFonts w:ascii="Cambria" w:hAnsi="Cambria" w:hint="eastAsia"/>
        </w:rPr>
        <w:t xml:space="preserve"> </w:t>
      </w:r>
      <w:r w:rsidRPr="001C6B52">
        <w:rPr>
          <w:rFonts w:ascii="Cambria" w:hAnsi="Cambria" w:hint="eastAsia"/>
        </w:rPr>
        <w:t>古朴</w:t>
      </w:r>
      <w:r w:rsidRPr="001C6B52">
        <w:rPr>
          <w:rFonts w:ascii="Cambria" w:hAnsi="Cambria" w:hint="eastAsia"/>
        </w:rPr>
        <w:t xml:space="preserve"> |</w:t>
      </w:r>
    </w:p>
    <w:p w14:paraId="4D0AF37D"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现代</w:t>
      </w:r>
      <w:r w:rsidRPr="001C6B52">
        <w:rPr>
          <w:rFonts w:ascii="Cambria" w:hAnsi="Cambria" w:hint="eastAsia"/>
        </w:rPr>
        <w:t>/</w:t>
      </w:r>
      <w:r w:rsidRPr="001C6B52">
        <w:rPr>
          <w:rFonts w:ascii="Cambria" w:hAnsi="Cambria" w:hint="eastAsia"/>
        </w:rPr>
        <w:t>科技</w:t>
      </w:r>
      <w:r w:rsidRPr="001C6B52">
        <w:rPr>
          <w:rFonts w:ascii="Cambria" w:hAnsi="Cambria" w:hint="eastAsia"/>
        </w:rPr>
        <w:t xml:space="preserve"> | </w:t>
      </w:r>
      <w:r w:rsidRPr="001C6B52">
        <w:rPr>
          <w:rFonts w:ascii="Cambria" w:hAnsi="Cambria" w:hint="eastAsia"/>
        </w:rPr>
        <w:t>科技蓝</w:t>
      </w:r>
      <w:r w:rsidRPr="001C6B52">
        <w:rPr>
          <w:rFonts w:ascii="Cambria" w:hAnsi="Cambria" w:hint="eastAsia"/>
        </w:rPr>
        <w:t xml:space="preserve"> </w:t>
      </w:r>
      <w:r w:rsidRPr="001C6B52">
        <w:rPr>
          <w:rFonts w:ascii="Cambria" w:hAnsi="Cambria" w:hint="eastAsia"/>
        </w:rPr>
        <w:t>霓虹紫</w:t>
      </w:r>
      <w:r w:rsidRPr="001C6B52">
        <w:rPr>
          <w:rFonts w:ascii="Cambria" w:hAnsi="Cambria" w:hint="eastAsia"/>
        </w:rPr>
        <w:t xml:space="preserve"> </w:t>
      </w:r>
      <w:r w:rsidRPr="001C6B52">
        <w:rPr>
          <w:rFonts w:ascii="Cambria" w:hAnsi="Cambria" w:hint="eastAsia"/>
        </w:rPr>
        <w:t>荧光粉</w:t>
      </w:r>
      <w:r w:rsidRPr="001C6B52">
        <w:rPr>
          <w:rFonts w:ascii="Cambria" w:hAnsi="Cambria" w:hint="eastAsia"/>
        </w:rPr>
        <w:t xml:space="preserve"> </w:t>
      </w:r>
      <w:r w:rsidRPr="001C6B52">
        <w:rPr>
          <w:rFonts w:ascii="Cambria" w:hAnsi="Cambria" w:hint="eastAsia"/>
        </w:rPr>
        <w:t>星尘银</w:t>
      </w:r>
      <w:r w:rsidRPr="001C6B52">
        <w:rPr>
          <w:rFonts w:ascii="Cambria" w:hAnsi="Cambria" w:hint="eastAsia"/>
        </w:rPr>
        <w:t xml:space="preserve"> </w:t>
      </w:r>
      <w:r w:rsidRPr="001C6B52">
        <w:rPr>
          <w:rFonts w:ascii="Cambria" w:hAnsi="Cambria" w:hint="eastAsia"/>
        </w:rPr>
        <w:t>光感灰</w:t>
      </w:r>
      <w:r w:rsidRPr="001C6B52">
        <w:rPr>
          <w:rFonts w:ascii="Cambria" w:hAnsi="Cambria" w:hint="eastAsia"/>
        </w:rPr>
        <w:t xml:space="preserve"> </w:t>
      </w:r>
      <w:r w:rsidRPr="001C6B52">
        <w:rPr>
          <w:rFonts w:ascii="Cambria" w:hAnsi="Cambria" w:hint="eastAsia"/>
        </w:rPr>
        <w:t>渐变橙</w:t>
      </w:r>
      <w:r w:rsidRPr="001C6B52">
        <w:rPr>
          <w:rFonts w:ascii="Cambria" w:hAnsi="Cambria" w:hint="eastAsia"/>
        </w:rPr>
        <w:t xml:space="preserve"> | </w:t>
      </w:r>
      <w:r w:rsidRPr="001C6B52">
        <w:rPr>
          <w:rFonts w:ascii="Cambria" w:hAnsi="Cambria" w:hint="eastAsia"/>
        </w:rPr>
        <w:t>未来感</w:t>
      </w:r>
      <w:r w:rsidRPr="001C6B52">
        <w:rPr>
          <w:rFonts w:ascii="Cambria" w:hAnsi="Cambria" w:hint="eastAsia"/>
        </w:rPr>
        <w:t xml:space="preserve"> </w:t>
      </w:r>
      <w:r w:rsidRPr="001C6B52">
        <w:rPr>
          <w:rFonts w:ascii="Cambria" w:hAnsi="Cambria" w:hint="eastAsia"/>
        </w:rPr>
        <w:t>极简主义</w:t>
      </w:r>
      <w:r w:rsidRPr="001C6B52">
        <w:rPr>
          <w:rFonts w:ascii="Cambria" w:hAnsi="Cambria" w:hint="eastAsia"/>
        </w:rPr>
        <w:t xml:space="preserve"> </w:t>
      </w:r>
      <w:r w:rsidRPr="001C6B52">
        <w:rPr>
          <w:rFonts w:ascii="Cambria" w:hAnsi="Cambria" w:hint="eastAsia"/>
        </w:rPr>
        <w:t>赛博朋克</w:t>
      </w:r>
      <w:r w:rsidRPr="001C6B52">
        <w:rPr>
          <w:rFonts w:ascii="Cambria" w:hAnsi="Cambria" w:hint="eastAsia"/>
        </w:rPr>
        <w:t xml:space="preserve"> |</w:t>
      </w:r>
    </w:p>
    <w:p w14:paraId="382BCFBD"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情感</w:t>
      </w:r>
      <w:r w:rsidRPr="001C6B52">
        <w:rPr>
          <w:rFonts w:ascii="Cambria" w:hAnsi="Cambria" w:hint="eastAsia"/>
        </w:rPr>
        <w:t>/</w:t>
      </w:r>
      <w:r w:rsidRPr="001C6B52">
        <w:rPr>
          <w:rFonts w:ascii="Cambria" w:hAnsi="Cambria" w:hint="eastAsia"/>
        </w:rPr>
        <w:t>抽象</w:t>
      </w:r>
      <w:r w:rsidRPr="001C6B52">
        <w:rPr>
          <w:rFonts w:ascii="Cambria" w:hAnsi="Cambria" w:hint="eastAsia"/>
        </w:rPr>
        <w:t xml:space="preserve"> | </w:t>
      </w:r>
      <w:r w:rsidRPr="001C6B52">
        <w:rPr>
          <w:rFonts w:ascii="Cambria" w:hAnsi="Cambria" w:hint="eastAsia"/>
        </w:rPr>
        <w:t>焦虑红</w:t>
      </w:r>
      <w:r w:rsidRPr="001C6B52">
        <w:rPr>
          <w:rFonts w:ascii="Cambria" w:hAnsi="Cambria" w:hint="eastAsia"/>
        </w:rPr>
        <w:t xml:space="preserve"> </w:t>
      </w:r>
      <w:r w:rsidRPr="001C6B52">
        <w:rPr>
          <w:rFonts w:ascii="Cambria" w:hAnsi="Cambria" w:hint="eastAsia"/>
        </w:rPr>
        <w:t>希望金</w:t>
      </w:r>
      <w:r w:rsidRPr="001C6B52">
        <w:rPr>
          <w:rFonts w:ascii="Cambria" w:hAnsi="Cambria" w:hint="eastAsia"/>
        </w:rPr>
        <w:t xml:space="preserve"> </w:t>
      </w:r>
      <w:r w:rsidRPr="001C6B52">
        <w:rPr>
          <w:rFonts w:ascii="Cambria" w:hAnsi="Cambria" w:hint="eastAsia"/>
        </w:rPr>
        <w:t>自由蓝</w:t>
      </w:r>
      <w:r w:rsidRPr="001C6B52">
        <w:rPr>
          <w:rFonts w:ascii="Cambria" w:hAnsi="Cambria" w:hint="eastAsia"/>
        </w:rPr>
        <w:t xml:space="preserve"> </w:t>
      </w:r>
      <w:r w:rsidRPr="001C6B52">
        <w:rPr>
          <w:rFonts w:ascii="Cambria" w:hAnsi="Cambria" w:hint="eastAsia"/>
        </w:rPr>
        <w:t>沉思深蓝</w:t>
      </w:r>
      <w:r w:rsidRPr="001C6B52">
        <w:rPr>
          <w:rFonts w:ascii="Cambria" w:hAnsi="Cambria" w:hint="eastAsia"/>
        </w:rPr>
        <w:t xml:space="preserve"> </w:t>
      </w:r>
      <w:r w:rsidRPr="001C6B52">
        <w:rPr>
          <w:rFonts w:ascii="Cambria" w:hAnsi="Cambria" w:hint="eastAsia"/>
        </w:rPr>
        <w:t>激情红</w:t>
      </w:r>
      <w:r w:rsidRPr="001C6B52">
        <w:rPr>
          <w:rFonts w:ascii="Cambria" w:hAnsi="Cambria" w:hint="eastAsia"/>
        </w:rPr>
        <w:t xml:space="preserve"> </w:t>
      </w:r>
      <w:r w:rsidRPr="001C6B52">
        <w:rPr>
          <w:rFonts w:ascii="Cambria" w:hAnsi="Cambria" w:hint="eastAsia"/>
        </w:rPr>
        <w:t>宁静浅蓝</w:t>
      </w:r>
      <w:r w:rsidRPr="001C6B52">
        <w:rPr>
          <w:rFonts w:ascii="Cambria" w:hAnsi="Cambria" w:hint="eastAsia"/>
        </w:rPr>
        <w:t xml:space="preserve"> | </w:t>
      </w:r>
      <w:r w:rsidRPr="001C6B52">
        <w:rPr>
          <w:rFonts w:ascii="Cambria" w:hAnsi="Cambria" w:hint="eastAsia"/>
        </w:rPr>
        <w:t>强烈</w:t>
      </w:r>
      <w:r w:rsidRPr="001C6B52">
        <w:rPr>
          <w:rFonts w:ascii="Cambria" w:hAnsi="Cambria" w:hint="eastAsia"/>
        </w:rPr>
        <w:t xml:space="preserve"> </w:t>
      </w:r>
      <w:r w:rsidRPr="001C6B52">
        <w:rPr>
          <w:rFonts w:ascii="Cambria" w:hAnsi="Cambria" w:hint="eastAsia"/>
        </w:rPr>
        <w:t>柔和</w:t>
      </w:r>
      <w:r w:rsidRPr="001C6B52">
        <w:rPr>
          <w:rFonts w:ascii="Cambria" w:hAnsi="Cambria" w:hint="eastAsia"/>
        </w:rPr>
        <w:t xml:space="preserve"> </w:t>
      </w:r>
      <w:r w:rsidRPr="001C6B52">
        <w:rPr>
          <w:rFonts w:ascii="Cambria" w:hAnsi="Cambria" w:hint="eastAsia"/>
        </w:rPr>
        <w:t>情绪化</w:t>
      </w:r>
      <w:r w:rsidRPr="001C6B52">
        <w:rPr>
          <w:rFonts w:ascii="Cambria" w:hAnsi="Cambria" w:hint="eastAsia"/>
        </w:rPr>
        <w:t xml:space="preserve"> |</w:t>
      </w:r>
    </w:p>
    <w:p w14:paraId="03CD4A86"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光影机制</w:t>
      </w:r>
      <w:r w:rsidRPr="001C6B52">
        <w:rPr>
          <w:rFonts w:ascii="Cambria" w:hAnsi="Cambria" w:hint="eastAsia"/>
        </w:rPr>
        <w:t xml:space="preserve"> | </w:t>
      </w:r>
      <w:r w:rsidRPr="001C6B52">
        <w:rPr>
          <w:rFonts w:ascii="Cambria" w:hAnsi="Cambria" w:hint="eastAsia"/>
        </w:rPr>
        <w:t>柔和光影</w:t>
      </w:r>
      <w:r w:rsidRPr="001C6B52">
        <w:rPr>
          <w:rFonts w:ascii="Cambria" w:hAnsi="Cambria" w:hint="eastAsia"/>
        </w:rPr>
        <w:t xml:space="preserve"> </w:t>
      </w:r>
      <w:r w:rsidRPr="001C6B52">
        <w:rPr>
          <w:rFonts w:ascii="Cambria" w:hAnsi="Cambria" w:hint="eastAsia"/>
        </w:rPr>
        <w:t>清晰光影</w:t>
      </w:r>
      <w:r w:rsidRPr="001C6B52">
        <w:rPr>
          <w:rFonts w:ascii="Cambria" w:hAnsi="Cambria" w:hint="eastAsia"/>
        </w:rPr>
        <w:t xml:space="preserve"> </w:t>
      </w:r>
      <w:r w:rsidRPr="001C6B52">
        <w:rPr>
          <w:rFonts w:ascii="Cambria" w:hAnsi="Cambria" w:hint="eastAsia"/>
        </w:rPr>
        <w:t>强烈反光</w:t>
      </w:r>
      <w:r w:rsidRPr="001C6B52">
        <w:rPr>
          <w:rFonts w:ascii="Cambria" w:hAnsi="Cambria" w:hint="eastAsia"/>
        </w:rPr>
        <w:t xml:space="preserve"> </w:t>
      </w:r>
      <w:r w:rsidRPr="001C6B52">
        <w:rPr>
          <w:rFonts w:ascii="Cambria" w:hAnsi="Cambria" w:hint="eastAsia"/>
        </w:rPr>
        <w:t>水面反射</w:t>
      </w:r>
      <w:r w:rsidRPr="001C6B52">
        <w:rPr>
          <w:rFonts w:ascii="Cambria" w:hAnsi="Cambria" w:hint="eastAsia"/>
        </w:rPr>
        <w:t xml:space="preserve"> </w:t>
      </w:r>
      <w:r w:rsidRPr="001C6B52">
        <w:rPr>
          <w:rFonts w:ascii="Cambria" w:hAnsi="Cambria" w:hint="eastAsia"/>
        </w:rPr>
        <w:t>镜面反射</w:t>
      </w:r>
      <w:r w:rsidRPr="001C6B52">
        <w:rPr>
          <w:rFonts w:ascii="Cambria" w:hAnsi="Cambria" w:hint="eastAsia"/>
        </w:rPr>
        <w:t xml:space="preserve"> </w:t>
      </w:r>
      <w:r w:rsidRPr="001C6B52">
        <w:rPr>
          <w:rFonts w:ascii="Cambria" w:hAnsi="Cambria" w:hint="eastAsia"/>
        </w:rPr>
        <w:t>渐变光带</w:t>
      </w:r>
      <w:r w:rsidRPr="001C6B52">
        <w:rPr>
          <w:rFonts w:ascii="Cambria" w:hAnsi="Cambria" w:hint="eastAsia"/>
        </w:rPr>
        <w:t xml:space="preserve"> | </w:t>
      </w:r>
      <w:r w:rsidRPr="001C6B52">
        <w:rPr>
          <w:rFonts w:ascii="Cambria" w:hAnsi="Cambria" w:hint="eastAsia"/>
        </w:rPr>
        <w:t>必须用于立体感描述，而非颜色本身</w:t>
      </w:r>
      <w:r w:rsidRPr="001C6B52">
        <w:rPr>
          <w:rFonts w:ascii="Cambria" w:hAnsi="Cambria" w:hint="eastAsia"/>
        </w:rPr>
        <w:t xml:space="preserve"> |</w:t>
      </w:r>
    </w:p>
    <w:p w14:paraId="75B0A761" w14:textId="77777777" w:rsidR="001C6B52" w:rsidRPr="001C6B52" w:rsidRDefault="001C6B52" w:rsidP="001C6B52">
      <w:pPr>
        <w:ind w:firstLine="480"/>
        <w:rPr>
          <w:rFonts w:ascii="Cambria" w:hAnsi="Cambria"/>
        </w:rPr>
      </w:pPr>
    </w:p>
    <w:p w14:paraId="151236FE" w14:textId="77777777" w:rsidR="001C6B52" w:rsidRPr="001C6B52" w:rsidRDefault="001C6B52" w:rsidP="001C6B52">
      <w:pPr>
        <w:ind w:firstLine="480"/>
        <w:rPr>
          <w:rFonts w:ascii="Cambria" w:hAnsi="Cambria"/>
        </w:rPr>
      </w:pPr>
      <w:r w:rsidRPr="001C6B52">
        <w:rPr>
          <w:rFonts w:ascii="Cambria" w:hAnsi="Cambria" w:hint="eastAsia"/>
        </w:rPr>
        <w:t xml:space="preserve">### B. </w:t>
      </w:r>
      <w:r w:rsidRPr="001C6B52">
        <w:rPr>
          <w:rFonts w:ascii="Cambria" w:hAnsi="Cambria" w:hint="eastAsia"/>
        </w:rPr>
        <w:t>精细化哲学意象与元素词库（主体泛化与元素线条化）</w:t>
      </w:r>
    </w:p>
    <w:p w14:paraId="76D46066" w14:textId="77777777" w:rsidR="001C6B52" w:rsidRPr="001C6B52" w:rsidRDefault="001C6B52" w:rsidP="001C6B52">
      <w:pPr>
        <w:ind w:firstLine="480"/>
        <w:rPr>
          <w:rFonts w:ascii="Cambria" w:hAnsi="Cambria"/>
        </w:rPr>
      </w:pPr>
      <w:r w:rsidRPr="001C6B52">
        <w:rPr>
          <w:rFonts w:ascii="Cambria" w:hAnsi="Cambria" w:hint="eastAsia"/>
        </w:rPr>
        <w:t>AI</w:t>
      </w:r>
      <w:r w:rsidRPr="001C6B52">
        <w:rPr>
          <w:rFonts w:ascii="Cambria" w:hAnsi="Cambria" w:hint="eastAsia"/>
        </w:rPr>
        <w:t>必须将哲学概念转化为具体的视觉元素，并使用“由</w:t>
      </w:r>
      <w:r w:rsidRPr="001C6B52">
        <w:rPr>
          <w:rFonts w:ascii="Cambria" w:hAnsi="Cambria" w:hint="eastAsia"/>
        </w:rPr>
        <w:t>{</w:t>
      </w:r>
      <w:r w:rsidRPr="001C6B52">
        <w:rPr>
          <w:rFonts w:ascii="Cambria" w:hAnsi="Cambria" w:hint="eastAsia"/>
        </w:rPr>
        <w:t>颜色</w:t>
      </w:r>
      <w:r w:rsidRPr="001C6B52">
        <w:rPr>
          <w:rFonts w:ascii="Cambria" w:hAnsi="Cambria" w:hint="eastAsia"/>
        </w:rPr>
        <w:t>}</w:t>
      </w:r>
      <w:r w:rsidRPr="001C6B52">
        <w:rPr>
          <w:rFonts w:ascii="Cambria" w:hAnsi="Cambria" w:hint="eastAsia"/>
        </w:rPr>
        <w:t>的发光线条组成”进行强制风格化。</w:t>
      </w:r>
    </w:p>
    <w:p w14:paraId="4C8316C0" w14:textId="77777777" w:rsidR="001C6B52" w:rsidRPr="001C6B52" w:rsidRDefault="001C6B52" w:rsidP="001C6B52">
      <w:pPr>
        <w:ind w:firstLine="480"/>
        <w:rPr>
          <w:rFonts w:ascii="Cambria" w:hAnsi="Cambria"/>
        </w:rPr>
      </w:pPr>
    </w:p>
    <w:p w14:paraId="5C0C9A9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哲学体系</w:t>
      </w:r>
      <w:r w:rsidRPr="001C6B52">
        <w:rPr>
          <w:rFonts w:ascii="Cambria" w:hAnsi="Cambria" w:hint="eastAsia"/>
        </w:rPr>
        <w:t xml:space="preserve"> | </w:t>
      </w:r>
      <w:r w:rsidRPr="001C6B52">
        <w:rPr>
          <w:rFonts w:ascii="Cambria" w:hAnsi="Cambria" w:hint="eastAsia"/>
        </w:rPr>
        <w:t>专题精细化示例（</w:t>
      </w:r>
      <w:r w:rsidRPr="001C6B52">
        <w:rPr>
          <w:rFonts w:ascii="Cambria" w:hAnsi="Cambria" w:hint="eastAsia"/>
        </w:rPr>
        <w:t>AI</w:t>
      </w:r>
      <w:r w:rsidRPr="001C6B52">
        <w:rPr>
          <w:rFonts w:ascii="Cambria" w:hAnsi="Cambria" w:hint="eastAsia"/>
        </w:rPr>
        <w:t>生成时参考）</w:t>
      </w:r>
      <w:r w:rsidRPr="001C6B52">
        <w:rPr>
          <w:rFonts w:ascii="Cambria" w:hAnsi="Cambria" w:hint="eastAsia"/>
        </w:rPr>
        <w:t xml:space="preserve"> | </w:t>
      </w:r>
      <w:r w:rsidRPr="001C6B52">
        <w:rPr>
          <w:rFonts w:ascii="Cambria" w:hAnsi="Cambria" w:hint="eastAsia"/>
        </w:rPr>
        <w:t>核心视觉元素（</w:t>
      </w:r>
      <w:r w:rsidRPr="001C6B52">
        <w:rPr>
          <w:rFonts w:ascii="Cambria" w:hAnsi="Cambria" w:hint="eastAsia"/>
        </w:rPr>
        <w:t>AI</w:t>
      </w:r>
      <w:r w:rsidRPr="001C6B52">
        <w:rPr>
          <w:rFonts w:ascii="Cambria" w:hAnsi="Cambria" w:hint="eastAsia"/>
        </w:rPr>
        <w:t>必须线条化）</w:t>
      </w:r>
      <w:r w:rsidRPr="001C6B52">
        <w:rPr>
          <w:rFonts w:ascii="Cambria" w:hAnsi="Cambria" w:hint="eastAsia"/>
        </w:rPr>
        <w:t xml:space="preserve"> |</w:t>
      </w:r>
    </w:p>
    <w:p w14:paraId="6A9380B3" w14:textId="77777777" w:rsidR="001C6B52" w:rsidRPr="001C6B52" w:rsidRDefault="001C6B52" w:rsidP="001C6B52">
      <w:pPr>
        <w:ind w:firstLine="480"/>
        <w:rPr>
          <w:rFonts w:ascii="Cambria" w:hAnsi="Cambria"/>
        </w:rPr>
      </w:pPr>
      <w:r w:rsidRPr="001C6B52">
        <w:rPr>
          <w:rFonts w:ascii="Cambria" w:hAnsi="Cambria" w:hint="eastAsia"/>
        </w:rPr>
        <w:t>| :--- | :--- | :--- |</w:t>
      </w:r>
    </w:p>
    <w:p w14:paraId="37BD37CF"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中国古哲</w:t>
      </w:r>
      <w:r w:rsidRPr="001C6B52">
        <w:rPr>
          <w:rFonts w:ascii="Cambria" w:hAnsi="Cambria" w:hint="eastAsia"/>
        </w:rPr>
        <w:t xml:space="preserve"> | </w:t>
      </w:r>
      <w:r w:rsidRPr="001C6B52">
        <w:rPr>
          <w:rFonts w:ascii="Cambria" w:hAnsi="Cambria" w:hint="eastAsia"/>
        </w:rPr>
        <w:t>道家（无为</w:t>
      </w:r>
      <w:r w:rsidRPr="001C6B52">
        <w:rPr>
          <w:rFonts w:ascii="Cambria" w:hAnsi="Cambria" w:hint="eastAsia"/>
        </w:rPr>
        <w:t xml:space="preserve"> </w:t>
      </w:r>
      <w:r w:rsidRPr="001C6B52">
        <w:rPr>
          <w:rFonts w:ascii="Cambria" w:hAnsi="Cambria" w:hint="eastAsia"/>
        </w:rPr>
        <w:t>自然）、儒家（仁爱</w:t>
      </w:r>
      <w:r w:rsidRPr="001C6B52">
        <w:rPr>
          <w:rFonts w:ascii="Cambria" w:hAnsi="Cambria" w:hint="eastAsia"/>
        </w:rPr>
        <w:t xml:space="preserve"> </w:t>
      </w:r>
      <w:r w:rsidRPr="001C6B52">
        <w:rPr>
          <w:rFonts w:ascii="Cambria" w:hAnsi="Cambria" w:hint="eastAsia"/>
        </w:rPr>
        <w:t>中庸）</w:t>
      </w:r>
      <w:r w:rsidRPr="001C6B52">
        <w:rPr>
          <w:rFonts w:ascii="Cambria" w:hAnsi="Cambria" w:hint="eastAsia"/>
        </w:rPr>
        <w:t xml:space="preserve"> | </w:t>
      </w:r>
      <w:r w:rsidRPr="001C6B52">
        <w:rPr>
          <w:rFonts w:ascii="Cambria" w:hAnsi="Cambria" w:hint="eastAsia"/>
        </w:rPr>
        <w:t>太极图</w:t>
      </w:r>
      <w:r w:rsidRPr="001C6B52">
        <w:rPr>
          <w:rFonts w:ascii="Cambria" w:hAnsi="Cambria" w:hint="eastAsia"/>
        </w:rPr>
        <w:t xml:space="preserve"> </w:t>
      </w:r>
      <w:r w:rsidRPr="001C6B52">
        <w:rPr>
          <w:rFonts w:ascii="Cambria" w:hAnsi="Cambria" w:hint="eastAsia"/>
        </w:rPr>
        <w:t>云雾</w:t>
      </w:r>
      <w:r w:rsidRPr="001C6B52">
        <w:rPr>
          <w:rFonts w:ascii="Cambria" w:hAnsi="Cambria" w:hint="eastAsia"/>
        </w:rPr>
        <w:t xml:space="preserve"> </w:t>
      </w:r>
      <w:r w:rsidRPr="001C6B52">
        <w:rPr>
          <w:rFonts w:ascii="Cambria" w:hAnsi="Cambria" w:hint="eastAsia"/>
        </w:rPr>
        <w:t>古琴</w:t>
      </w:r>
      <w:r w:rsidRPr="001C6B52">
        <w:rPr>
          <w:rFonts w:ascii="Cambria" w:hAnsi="Cambria" w:hint="eastAsia"/>
        </w:rPr>
        <w:t xml:space="preserve"> </w:t>
      </w:r>
      <w:r w:rsidRPr="001C6B52">
        <w:rPr>
          <w:rFonts w:ascii="Cambria" w:hAnsi="Cambria" w:hint="eastAsia"/>
        </w:rPr>
        <w:t>八卦阵</w:t>
      </w:r>
      <w:r w:rsidRPr="001C6B52">
        <w:rPr>
          <w:rFonts w:ascii="Cambria" w:hAnsi="Cambria" w:hint="eastAsia"/>
        </w:rPr>
        <w:t xml:space="preserve"> </w:t>
      </w:r>
      <w:r w:rsidRPr="001C6B52">
        <w:rPr>
          <w:rFonts w:ascii="Cambria" w:hAnsi="Cambria" w:hint="eastAsia"/>
        </w:rPr>
        <w:t>道德之山</w:t>
      </w:r>
      <w:r w:rsidRPr="001C6B52">
        <w:rPr>
          <w:rFonts w:ascii="Cambria" w:hAnsi="Cambria" w:hint="eastAsia"/>
        </w:rPr>
        <w:t xml:space="preserve"> </w:t>
      </w:r>
      <w:r w:rsidRPr="001C6B52">
        <w:rPr>
          <w:rFonts w:ascii="Cambria" w:hAnsi="Cambria" w:hint="eastAsia"/>
        </w:rPr>
        <w:t>仁爱之环</w:t>
      </w:r>
      <w:r w:rsidRPr="001C6B52">
        <w:rPr>
          <w:rFonts w:ascii="Cambria" w:hAnsi="Cambria" w:hint="eastAsia"/>
        </w:rPr>
        <w:t xml:space="preserve"> |</w:t>
      </w:r>
    </w:p>
    <w:p w14:paraId="7112BF70"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西方古哲</w:t>
      </w:r>
      <w:r w:rsidRPr="001C6B52">
        <w:rPr>
          <w:rFonts w:ascii="Cambria" w:hAnsi="Cambria" w:hint="eastAsia"/>
        </w:rPr>
        <w:t xml:space="preserve"> | </w:t>
      </w:r>
      <w:r w:rsidRPr="001C6B52">
        <w:rPr>
          <w:rFonts w:ascii="Cambria" w:hAnsi="Cambria" w:hint="eastAsia"/>
        </w:rPr>
        <w:t>柏拉图（洞穴</w:t>
      </w:r>
      <w:r w:rsidRPr="001C6B52">
        <w:rPr>
          <w:rFonts w:ascii="Cambria" w:hAnsi="Cambria" w:hint="eastAsia"/>
        </w:rPr>
        <w:t xml:space="preserve"> </w:t>
      </w:r>
      <w:r w:rsidRPr="001C6B52">
        <w:rPr>
          <w:rFonts w:ascii="Cambria" w:hAnsi="Cambria" w:hint="eastAsia"/>
        </w:rPr>
        <w:t>理念）、亚里士多德（逻辑</w:t>
      </w:r>
      <w:r w:rsidRPr="001C6B52">
        <w:rPr>
          <w:rFonts w:ascii="Cambria" w:hAnsi="Cambria" w:hint="eastAsia"/>
        </w:rPr>
        <w:t xml:space="preserve"> </w:t>
      </w:r>
      <w:r w:rsidRPr="001C6B52">
        <w:rPr>
          <w:rFonts w:ascii="Cambria" w:hAnsi="Cambria" w:hint="eastAsia"/>
        </w:rPr>
        <w:t>伦理）</w:t>
      </w:r>
      <w:r w:rsidRPr="001C6B52">
        <w:rPr>
          <w:rFonts w:ascii="Cambria" w:hAnsi="Cambria" w:hint="eastAsia"/>
        </w:rPr>
        <w:t xml:space="preserve"> | </w:t>
      </w:r>
      <w:r w:rsidRPr="001C6B52">
        <w:rPr>
          <w:rFonts w:ascii="Cambria" w:hAnsi="Cambria" w:hint="eastAsia"/>
        </w:rPr>
        <w:t>理念之光</w:t>
      </w:r>
      <w:r w:rsidRPr="001C6B52">
        <w:rPr>
          <w:rFonts w:ascii="Cambria" w:hAnsi="Cambria" w:hint="eastAsia"/>
        </w:rPr>
        <w:t xml:space="preserve"> </w:t>
      </w:r>
      <w:r w:rsidRPr="001C6B52">
        <w:rPr>
          <w:rFonts w:ascii="Cambria" w:hAnsi="Cambria" w:hint="eastAsia"/>
        </w:rPr>
        <w:t>几何体</w:t>
      </w:r>
      <w:r w:rsidRPr="001C6B52">
        <w:rPr>
          <w:rFonts w:ascii="Cambria" w:hAnsi="Cambria" w:hint="eastAsia"/>
        </w:rPr>
        <w:t xml:space="preserve"> </w:t>
      </w:r>
      <w:r w:rsidRPr="001C6B52">
        <w:rPr>
          <w:rFonts w:ascii="Cambria" w:hAnsi="Cambria" w:hint="eastAsia"/>
        </w:rPr>
        <w:t>逻辑树</w:t>
      </w:r>
      <w:r w:rsidRPr="001C6B52">
        <w:rPr>
          <w:rFonts w:ascii="Cambria" w:hAnsi="Cambria" w:hint="eastAsia"/>
        </w:rPr>
        <w:t xml:space="preserve"> </w:t>
      </w:r>
      <w:r w:rsidRPr="001C6B52">
        <w:rPr>
          <w:rFonts w:ascii="Cambria" w:hAnsi="Cambria" w:hint="eastAsia"/>
        </w:rPr>
        <w:t>伦理天平</w:t>
      </w:r>
      <w:r w:rsidRPr="001C6B52">
        <w:rPr>
          <w:rFonts w:ascii="Cambria" w:hAnsi="Cambria" w:hint="eastAsia"/>
        </w:rPr>
        <w:t xml:space="preserve"> </w:t>
      </w:r>
      <w:r w:rsidRPr="001C6B52">
        <w:rPr>
          <w:rFonts w:ascii="Cambria" w:hAnsi="Cambria" w:hint="eastAsia"/>
        </w:rPr>
        <w:t>洞穴入口</w:t>
      </w:r>
      <w:r w:rsidRPr="001C6B52">
        <w:rPr>
          <w:rFonts w:ascii="Cambria" w:hAnsi="Cambria" w:hint="eastAsia"/>
        </w:rPr>
        <w:t xml:space="preserve"> |</w:t>
      </w:r>
    </w:p>
    <w:p w14:paraId="77471136"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现代哲学</w:t>
      </w:r>
      <w:r w:rsidRPr="001C6B52">
        <w:rPr>
          <w:rFonts w:ascii="Cambria" w:hAnsi="Cambria" w:hint="eastAsia"/>
        </w:rPr>
        <w:t xml:space="preserve"> | </w:t>
      </w:r>
      <w:r w:rsidRPr="001C6B52">
        <w:rPr>
          <w:rFonts w:ascii="Cambria" w:hAnsi="Cambria" w:hint="eastAsia"/>
        </w:rPr>
        <w:t>存在主义（自由</w:t>
      </w:r>
      <w:r w:rsidRPr="001C6B52">
        <w:rPr>
          <w:rFonts w:ascii="Cambria" w:hAnsi="Cambria" w:hint="eastAsia"/>
        </w:rPr>
        <w:t xml:space="preserve"> </w:t>
      </w:r>
      <w:r w:rsidRPr="001C6B52">
        <w:rPr>
          <w:rFonts w:ascii="Cambria" w:hAnsi="Cambria" w:hint="eastAsia"/>
        </w:rPr>
        <w:t>焦虑</w:t>
      </w:r>
      <w:r w:rsidRPr="001C6B52">
        <w:rPr>
          <w:rFonts w:ascii="Cambria" w:hAnsi="Cambria" w:hint="eastAsia"/>
        </w:rPr>
        <w:t xml:space="preserve"> </w:t>
      </w:r>
      <w:r w:rsidRPr="001C6B52">
        <w:rPr>
          <w:rFonts w:ascii="Cambria" w:hAnsi="Cambria" w:hint="eastAsia"/>
        </w:rPr>
        <w:t>选择）、后现代主义（解构</w:t>
      </w:r>
      <w:r w:rsidRPr="001C6B52">
        <w:rPr>
          <w:rFonts w:ascii="Cambria" w:hAnsi="Cambria" w:hint="eastAsia"/>
        </w:rPr>
        <w:t xml:space="preserve"> </w:t>
      </w:r>
      <w:r w:rsidRPr="001C6B52">
        <w:rPr>
          <w:rFonts w:ascii="Cambria" w:hAnsi="Cambria" w:hint="eastAsia"/>
        </w:rPr>
        <w:t>差异）</w:t>
      </w:r>
      <w:r w:rsidRPr="001C6B52">
        <w:rPr>
          <w:rFonts w:ascii="Cambria" w:hAnsi="Cambria" w:hint="eastAsia"/>
        </w:rPr>
        <w:t xml:space="preserve"> | </w:t>
      </w:r>
      <w:r w:rsidRPr="001C6B52">
        <w:rPr>
          <w:rFonts w:ascii="Cambria" w:hAnsi="Cambria" w:hint="eastAsia"/>
        </w:rPr>
        <w:t>自由之翼</w:t>
      </w:r>
      <w:r w:rsidRPr="001C6B52">
        <w:rPr>
          <w:rFonts w:ascii="Cambria" w:hAnsi="Cambria" w:hint="eastAsia"/>
        </w:rPr>
        <w:t xml:space="preserve"> </w:t>
      </w:r>
      <w:r w:rsidRPr="001C6B52">
        <w:rPr>
          <w:rFonts w:ascii="Cambria" w:hAnsi="Cambria" w:hint="eastAsia"/>
        </w:rPr>
        <w:t>选择之门</w:t>
      </w:r>
      <w:r w:rsidRPr="001C6B52">
        <w:rPr>
          <w:rFonts w:ascii="Cambria" w:hAnsi="Cambria" w:hint="eastAsia"/>
        </w:rPr>
        <w:t xml:space="preserve"> </w:t>
      </w:r>
      <w:r w:rsidRPr="001C6B52">
        <w:rPr>
          <w:rFonts w:ascii="Cambria" w:hAnsi="Cambria" w:hint="eastAsia"/>
        </w:rPr>
        <w:t>迷宫</w:t>
      </w:r>
      <w:r w:rsidRPr="001C6B52">
        <w:rPr>
          <w:rFonts w:ascii="Cambria" w:hAnsi="Cambria" w:hint="eastAsia"/>
        </w:rPr>
        <w:t xml:space="preserve"> </w:t>
      </w:r>
      <w:r w:rsidRPr="001C6B52">
        <w:rPr>
          <w:rFonts w:ascii="Cambria" w:hAnsi="Cambria" w:hint="eastAsia"/>
        </w:rPr>
        <w:t>钟摆</w:t>
      </w:r>
      <w:r w:rsidRPr="001C6B52">
        <w:rPr>
          <w:rFonts w:ascii="Cambria" w:hAnsi="Cambria" w:hint="eastAsia"/>
        </w:rPr>
        <w:t xml:space="preserve"> </w:t>
      </w:r>
      <w:r w:rsidRPr="001C6B52">
        <w:rPr>
          <w:rFonts w:ascii="Cambria" w:hAnsi="Cambria" w:hint="eastAsia"/>
        </w:rPr>
        <w:t>代码流</w:t>
      </w:r>
      <w:r w:rsidRPr="001C6B52">
        <w:rPr>
          <w:rFonts w:ascii="Cambria" w:hAnsi="Cambria" w:hint="eastAsia"/>
        </w:rPr>
        <w:t xml:space="preserve"> </w:t>
      </w:r>
      <w:r w:rsidRPr="001C6B52">
        <w:rPr>
          <w:rFonts w:ascii="Cambria" w:hAnsi="Cambria" w:hint="eastAsia"/>
        </w:rPr>
        <w:t>意义之光</w:t>
      </w:r>
      <w:r w:rsidRPr="001C6B52">
        <w:rPr>
          <w:rFonts w:ascii="Cambria" w:hAnsi="Cambria" w:hint="eastAsia"/>
        </w:rPr>
        <w:t xml:space="preserve"> |</w:t>
      </w:r>
    </w:p>
    <w:p w14:paraId="7C6C499D"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跨文化融合</w:t>
      </w:r>
      <w:r w:rsidRPr="001C6B52">
        <w:rPr>
          <w:rFonts w:ascii="Cambria" w:hAnsi="Cambria" w:hint="eastAsia"/>
        </w:rPr>
        <w:t xml:space="preserve"> | </w:t>
      </w:r>
      <w:r w:rsidRPr="001C6B52">
        <w:rPr>
          <w:rFonts w:ascii="Cambria" w:hAnsi="Cambria" w:hint="eastAsia"/>
        </w:rPr>
        <w:t>道家与量子力学、康德道德律令与儒家仁爱</w:t>
      </w:r>
      <w:r w:rsidRPr="001C6B52">
        <w:rPr>
          <w:rFonts w:ascii="Cambria" w:hAnsi="Cambria" w:hint="eastAsia"/>
        </w:rPr>
        <w:t xml:space="preserve"> | </w:t>
      </w:r>
      <w:r w:rsidRPr="001C6B52">
        <w:rPr>
          <w:rFonts w:ascii="Cambria" w:hAnsi="Cambria" w:hint="eastAsia"/>
        </w:rPr>
        <w:t>量子粒子流</w:t>
      </w:r>
      <w:r w:rsidRPr="001C6B52">
        <w:rPr>
          <w:rFonts w:ascii="Cambria" w:hAnsi="Cambria" w:hint="eastAsia"/>
        </w:rPr>
        <w:t xml:space="preserve"> + </w:t>
      </w:r>
      <w:r w:rsidRPr="001C6B52">
        <w:rPr>
          <w:rFonts w:ascii="Cambria" w:hAnsi="Cambria" w:hint="eastAsia"/>
        </w:rPr>
        <w:t>八卦</w:t>
      </w:r>
      <w:r w:rsidRPr="001C6B52">
        <w:rPr>
          <w:rFonts w:ascii="Cambria" w:hAnsi="Cambria" w:hint="eastAsia"/>
        </w:rPr>
        <w:lastRenderedPageBreak/>
        <w:t>阵</w:t>
      </w:r>
      <w:r w:rsidRPr="001C6B52">
        <w:rPr>
          <w:rFonts w:ascii="Cambria" w:hAnsi="Cambria" w:hint="eastAsia"/>
        </w:rPr>
        <w:t xml:space="preserve"> </w:t>
      </w:r>
      <w:r w:rsidRPr="001C6B52">
        <w:rPr>
          <w:rFonts w:ascii="Cambria" w:hAnsi="Cambria" w:hint="eastAsia"/>
        </w:rPr>
        <w:t>律令之环</w:t>
      </w:r>
      <w:r w:rsidRPr="001C6B52">
        <w:rPr>
          <w:rFonts w:ascii="Cambria" w:hAnsi="Cambria" w:hint="eastAsia"/>
        </w:rPr>
        <w:t xml:space="preserve"> + </w:t>
      </w:r>
      <w:r w:rsidRPr="001C6B52">
        <w:rPr>
          <w:rFonts w:ascii="Cambria" w:hAnsi="Cambria" w:hint="eastAsia"/>
        </w:rPr>
        <w:t>仁爱符号</w:t>
      </w:r>
      <w:r w:rsidRPr="001C6B52">
        <w:rPr>
          <w:rFonts w:ascii="Cambria" w:hAnsi="Cambria" w:hint="eastAsia"/>
        </w:rPr>
        <w:t xml:space="preserve"> </w:t>
      </w:r>
      <w:r w:rsidRPr="001C6B52">
        <w:rPr>
          <w:rFonts w:ascii="Cambria" w:hAnsi="Cambria" w:hint="eastAsia"/>
        </w:rPr>
        <w:t>禅宗花园</w:t>
      </w:r>
      <w:r w:rsidRPr="001C6B52">
        <w:rPr>
          <w:rFonts w:ascii="Cambria" w:hAnsi="Cambria" w:hint="eastAsia"/>
        </w:rPr>
        <w:t xml:space="preserve"> + </w:t>
      </w:r>
      <w:r w:rsidRPr="001C6B52">
        <w:rPr>
          <w:rFonts w:ascii="Cambria" w:hAnsi="Cambria" w:hint="eastAsia"/>
        </w:rPr>
        <w:t>全息投影</w:t>
      </w:r>
      <w:r w:rsidRPr="001C6B52">
        <w:rPr>
          <w:rFonts w:ascii="Cambria" w:hAnsi="Cambria" w:hint="eastAsia"/>
        </w:rPr>
        <w:t xml:space="preserve"> |</w:t>
      </w:r>
    </w:p>
    <w:p w14:paraId="6150F5C2" w14:textId="77777777" w:rsidR="001C6B52" w:rsidRPr="001C6B52" w:rsidRDefault="001C6B52" w:rsidP="001C6B52">
      <w:pPr>
        <w:ind w:firstLine="480"/>
        <w:rPr>
          <w:rFonts w:ascii="Cambria" w:hAnsi="Cambria"/>
        </w:rPr>
      </w:pPr>
    </w:p>
    <w:p w14:paraId="79F0F8B4" w14:textId="77777777" w:rsidR="001C6B52" w:rsidRPr="001C6B52" w:rsidRDefault="001C6B52" w:rsidP="001C6B52">
      <w:pPr>
        <w:ind w:firstLine="480"/>
        <w:rPr>
          <w:rFonts w:ascii="Cambria" w:hAnsi="Cambria"/>
        </w:rPr>
      </w:pPr>
      <w:r w:rsidRPr="001C6B52">
        <w:rPr>
          <w:rFonts w:ascii="Cambria" w:hAnsi="Cambria" w:hint="eastAsia"/>
        </w:rPr>
        <w:t xml:space="preserve">### C. </w:t>
      </w:r>
      <w:r w:rsidRPr="001C6B52">
        <w:rPr>
          <w:rFonts w:ascii="Cambria" w:hAnsi="Cambria" w:hint="eastAsia"/>
        </w:rPr>
        <w:t>意境构图与空间逻辑词库（美感与立体感保障）</w:t>
      </w:r>
    </w:p>
    <w:p w14:paraId="2C81FA71" w14:textId="77777777" w:rsidR="001C6B52" w:rsidRPr="001C6B52" w:rsidRDefault="001C6B52" w:rsidP="001C6B52">
      <w:pPr>
        <w:ind w:firstLine="480"/>
        <w:rPr>
          <w:rFonts w:ascii="Cambria" w:hAnsi="Cambria"/>
        </w:rPr>
      </w:pPr>
      <w:r w:rsidRPr="001C6B52">
        <w:rPr>
          <w:rFonts w:ascii="Cambria" w:hAnsi="Cambria" w:hint="eastAsia"/>
        </w:rPr>
        <w:t>AI</w:t>
      </w:r>
      <w:r w:rsidRPr="001C6B52">
        <w:rPr>
          <w:rFonts w:ascii="Cambria" w:hAnsi="Cambria" w:hint="eastAsia"/>
        </w:rPr>
        <w:t>必须确保意境由构图和动态主导，并强制使用空间指令以确保三维立体感。</w:t>
      </w:r>
    </w:p>
    <w:p w14:paraId="11718E01" w14:textId="77777777" w:rsidR="001C6B52" w:rsidRPr="001C6B52" w:rsidRDefault="001C6B52" w:rsidP="001C6B52">
      <w:pPr>
        <w:ind w:firstLine="480"/>
        <w:rPr>
          <w:rFonts w:ascii="Cambria" w:hAnsi="Cambria"/>
        </w:rPr>
      </w:pPr>
    </w:p>
    <w:p w14:paraId="4C6184BE"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意境类型</w:t>
      </w:r>
      <w:r w:rsidRPr="001C6B52">
        <w:rPr>
          <w:rFonts w:ascii="Cambria" w:hAnsi="Cambria" w:hint="eastAsia"/>
        </w:rPr>
        <w:t xml:space="preserve"> | </w:t>
      </w:r>
      <w:r w:rsidRPr="001C6B52">
        <w:rPr>
          <w:rFonts w:ascii="Cambria" w:hAnsi="Cambria" w:hint="eastAsia"/>
        </w:rPr>
        <w:t>核心空间指令（用于</w:t>
      </w:r>
      <w:r w:rsidRPr="001C6B52">
        <w:rPr>
          <w:rFonts w:ascii="Cambria" w:hAnsi="Cambria" w:hint="eastAsia"/>
        </w:rPr>
        <w:t xml:space="preserve"> [</w:t>
      </w:r>
      <w:r w:rsidRPr="001C6B52">
        <w:rPr>
          <w:rFonts w:ascii="Cambria" w:hAnsi="Cambria" w:hint="eastAsia"/>
        </w:rPr>
        <w:t>构图与空间逻辑</w:t>
      </w:r>
      <w:r w:rsidRPr="001C6B52">
        <w:rPr>
          <w:rFonts w:ascii="Cambria" w:hAnsi="Cambria" w:hint="eastAsia"/>
        </w:rPr>
        <w:t>]</w:t>
      </w:r>
      <w:r w:rsidRPr="001C6B52">
        <w:rPr>
          <w:rFonts w:ascii="Cambria" w:hAnsi="Cambria" w:hint="eastAsia"/>
        </w:rPr>
        <w:t>）</w:t>
      </w:r>
      <w:r w:rsidRPr="001C6B52">
        <w:rPr>
          <w:rFonts w:ascii="Cambria" w:hAnsi="Cambria" w:hint="eastAsia"/>
        </w:rPr>
        <w:t xml:space="preserve"> | </w:t>
      </w:r>
      <w:r w:rsidRPr="001C6B52">
        <w:rPr>
          <w:rFonts w:ascii="Cambria" w:hAnsi="Cambria" w:hint="eastAsia"/>
        </w:rPr>
        <w:t>动态词汇（</w:t>
      </w:r>
      <w:r w:rsidRPr="001C6B52">
        <w:rPr>
          <w:rFonts w:ascii="Cambria" w:hAnsi="Cambria" w:hint="eastAsia"/>
        </w:rPr>
        <w:t>AI</w:t>
      </w:r>
      <w:r w:rsidRPr="001C6B52">
        <w:rPr>
          <w:rFonts w:ascii="Cambria" w:hAnsi="Cambria" w:hint="eastAsia"/>
        </w:rPr>
        <w:t>必须包含至少一个）</w:t>
      </w:r>
      <w:r w:rsidRPr="001C6B52">
        <w:rPr>
          <w:rFonts w:ascii="Cambria" w:hAnsi="Cambria" w:hint="eastAsia"/>
        </w:rPr>
        <w:t xml:space="preserve"> |</w:t>
      </w:r>
    </w:p>
    <w:p w14:paraId="542E58B2" w14:textId="77777777" w:rsidR="001C6B52" w:rsidRPr="001C6B52" w:rsidRDefault="001C6B52" w:rsidP="001C6B52">
      <w:pPr>
        <w:ind w:firstLine="480"/>
        <w:rPr>
          <w:rFonts w:ascii="Cambria" w:hAnsi="Cambria"/>
        </w:rPr>
      </w:pPr>
      <w:r w:rsidRPr="001C6B52">
        <w:rPr>
          <w:rFonts w:ascii="Cambria" w:hAnsi="Cambria" w:hint="eastAsia"/>
        </w:rPr>
        <w:t>| :--- | :--- | :--- |</w:t>
      </w:r>
    </w:p>
    <w:p w14:paraId="110D7F2E"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宁静致远</w:t>
      </w:r>
      <w:r w:rsidRPr="001C6B52">
        <w:rPr>
          <w:rFonts w:ascii="Cambria" w:hAnsi="Cambria" w:hint="eastAsia"/>
        </w:rPr>
        <w:t xml:space="preserve"> | </w:t>
      </w:r>
      <w:r w:rsidRPr="001C6B52">
        <w:rPr>
          <w:rFonts w:ascii="Cambria" w:hAnsi="Cambria" w:hint="eastAsia"/>
        </w:rPr>
        <w:t>对称构图</w:t>
      </w:r>
      <w:r w:rsidRPr="001C6B52">
        <w:rPr>
          <w:rFonts w:ascii="Cambria" w:hAnsi="Cambria" w:hint="eastAsia"/>
        </w:rPr>
        <w:t xml:space="preserve"> </w:t>
      </w:r>
      <w:r w:rsidRPr="001C6B52">
        <w:rPr>
          <w:rFonts w:ascii="Cambria" w:hAnsi="Cambria" w:hint="eastAsia"/>
        </w:rPr>
        <w:t>留白空间</w:t>
      </w:r>
      <w:r w:rsidRPr="001C6B52">
        <w:rPr>
          <w:rFonts w:ascii="Cambria" w:hAnsi="Cambria" w:hint="eastAsia"/>
        </w:rPr>
        <w:t xml:space="preserve"> </w:t>
      </w:r>
      <w:r w:rsidRPr="001C6B52">
        <w:rPr>
          <w:rFonts w:ascii="Cambria" w:hAnsi="Cambria" w:hint="eastAsia"/>
        </w:rPr>
        <w:t>元素间和谐共生</w:t>
      </w:r>
      <w:r w:rsidRPr="001C6B52">
        <w:rPr>
          <w:rFonts w:ascii="Cambria" w:hAnsi="Cambria" w:hint="eastAsia"/>
        </w:rPr>
        <w:t xml:space="preserve"> | </w:t>
      </w:r>
      <w:r w:rsidRPr="001C6B52">
        <w:rPr>
          <w:rFonts w:ascii="Cambria" w:hAnsi="Cambria" w:hint="eastAsia"/>
        </w:rPr>
        <w:t>光点如宇宙呼吸般明灭</w:t>
      </w:r>
      <w:r w:rsidRPr="001C6B52">
        <w:rPr>
          <w:rFonts w:ascii="Cambria" w:hAnsi="Cambria" w:hint="eastAsia"/>
        </w:rPr>
        <w:t xml:space="preserve"> </w:t>
      </w:r>
      <w:r w:rsidRPr="001C6B52">
        <w:rPr>
          <w:rFonts w:ascii="Cambria" w:hAnsi="Cambria" w:hint="eastAsia"/>
        </w:rPr>
        <w:t>线条似思绪般平缓延展</w:t>
      </w:r>
      <w:r w:rsidRPr="001C6B52">
        <w:rPr>
          <w:rFonts w:ascii="Cambria" w:hAnsi="Cambria" w:hint="eastAsia"/>
        </w:rPr>
        <w:t xml:space="preserve"> |</w:t>
      </w:r>
    </w:p>
    <w:p w14:paraId="4DD4CB5F"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理性思辨</w:t>
      </w:r>
      <w:r w:rsidRPr="001C6B52">
        <w:rPr>
          <w:rFonts w:ascii="Cambria" w:hAnsi="Cambria" w:hint="eastAsia"/>
        </w:rPr>
        <w:t xml:space="preserve"> | </w:t>
      </w:r>
      <w:r w:rsidRPr="001C6B52">
        <w:rPr>
          <w:rFonts w:ascii="Cambria" w:hAnsi="Cambria" w:hint="eastAsia"/>
        </w:rPr>
        <w:t>几何分割</w:t>
      </w:r>
      <w:r w:rsidRPr="001C6B52">
        <w:rPr>
          <w:rFonts w:ascii="Cambria" w:hAnsi="Cambria" w:hint="eastAsia"/>
        </w:rPr>
        <w:t xml:space="preserve"> </w:t>
      </w:r>
      <w:r w:rsidRPr="001C6B52">
        <w:rPr>
          <w:rFonts w:ascii="Cambria" w:hAnsi="Cambria" w:hint="eastAsia"/>
        </w:rPr>
        <w:t>对角线布局</w:t>
      </w:r>
      <w:r w:rsidRPr="001C6B52">
        <w:rPr>
          <w:rFonts w:ascii="Cambria" w:hAnsi="Cambria" w:hint="eastAsia"/>
        </w:rPr>
        <w:t xml:space="preserve"> </w:t>
      </w:r>
      <w:r w:rsidRPr="001C6B52">
        <w:rPr>
          <w:rFonts w:ascii="Cambria" w:hAnsi="Cambria" w:hint="eastAsia"/>
        </w:rPr>
        <w:t>多点透视</w:t>
      </w:r>
      <w:r w:rsidRPr="001C6B52">
        <w:rPr>
          <w:rFonts w:ascii="Cambria" w:hAnsi="Cambria" w:hint="eastAsia"/>
        </w:rPr>
        <w:t xml:space="preserve"> </w:t>
      </w:r>
      <w:r w:rsidRPr="001C6B52">
        <w:rPr>
          <w:rFonts w:ascii="Cambria" w:hAnsi="Cambria" w:hint="eastAsia"/>
        </w:rPr>
        <w:t>元素间因果关系</w:t>
      </w:r>
      <w:r w:rsidRPr="001C6B52">
        <w:rPr>
          <w:rFonts w:ascii="Cambria" w:hAnsi="Cambria" w:hint="eastAsia"/>
        </w:rPr>
        <w:t xml:space="preserve"> | </w:t>
      </w:r>
      <w:r w:rsidRPr="001C6B52">
        <w:rPr>
          <w:rFonts w:ascii="Cambria" w:hAnsi="Cambria" w:hint="eastAsia"/>
        </w:rPr>
        <w:t>线条似思想流变般延展</w:t>
      </w:r>
      <w:r w:rsidRPr="001C6B52">
        <w:rPr>
          <w:rFonts w:ascii="Cambria" w:hAnsi="Cambria" w:hint="eastAsia"/>
        </w:rPr>
        <w:t xml:space="preserve"> </w:t>
      </w:r>
      <w:r w:rsidRPr="001C6B52">
        <w:rPr>
          <w:rFonts w:ascii="Cambria" w:hAnsi="Cambria" w:hint="eastAsia"/>
        </w:rPr>
        <w:t>元素如气韵周流循环不息</w:t>
      </w:r>
      <w:r w:rsidRPr="001C6B52">
        <w:rPr>
          <w:rFonts w:ascii="Cambria" w:hAnsi="Cambria" w:hint="eastAsia"/>
        </w:rPr>
        <w:t xml:space="preserve"> |</w:t>
      </w:r>
    </w:p>
    <w:p w14:paraId="778AD62C"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自由探索</w:t>
      </w:r>
      <w:r w:rsidRPr="001C6B52">
        <w:rPr>
          <w:rFonts w:ascii="Cambria" w:hAnsi="Cambria" w:hint="eastAsia"/>
        </w:rPr>
        <w:t xml:space="preserve"> | </w:t>
      </w:r>
      <w:r w:rsidRPr="001C6B52">
        <w:rPr>
          <w:rFonts w:ascii="Cambria" w:hAnsi="Cambria" w:hint="eastAsia"/>
        </w:rPr>
        <w:t>动态构图</w:t>
      </w:r>
      <w:r w:rsidRPr="001C6B52">
        <w:rPr>
          <w:rFonts w:ascii="Cambria" w:hAnsi="Cambria" w:hint="eastAsia"/>
        </w:rPr>
        <w:t xml:space="preserve"> </w:t>
      </w:r>
      <w:r w:rsidRPr="001C6B52">
        <w:rPr>
          <w:rFonts w:ascii="Cambria" w:hAnsi="Cambria" w:hint="eastAsia"/>
        </w:rPr>
        <w:t>抽象拼贴</w:t>
      </w:r>
      <w:r w:rsidRPr="001C6B52">
        <w:rPr>
          <w:rFonts w:ascii="Cambria" w:hAnsi="Cambria" w:hint="eastAsia"/>
        </w:rPr>
        <w:t xml:space="preserve"> </w:t>
      </w:r>
      <w:r w:rsidRPr="001C6B52">
        <w:rPr>
          <w:rFonts w:ascii="Cambria" w:hAnsi="Cambria" w:hint="eastAsia"/>
        </w:rPr>
        <w:t>元素间冲突与融合</w:t>
      </w:r>
      <w:r w:rsidRPr="001C6B52">
        <w:rPr>
          <w:rFonts w:ascii="Cambria" w:hAnsi="Cambria" w:hint="eastAsia"/>
        </w:rPr>
        <w:t xml:space="preserve"> </w:t>
      </w:r>
      <w:r w:rsidRPr="001C6B52">
        <w:rPr>
          <w:rFonts w:ascii="Cambria" w:hAnsi="Cambria" w:hint="eastAsia"/>
        </w:rPr>
        <w:t>螺旋环绕</w:t>
      </w:r>
      <w:r w:rsidRPr="001C6B52">
        <w:rPr>
          <w:rFonts w:ascii="Cambria" w:hAnsi="Cambria" w:hint="eastAsia"/>
        </w:rPr>
        <w:t xml:space="preserve"> | </w:t>
      </w:r>
      <w:r w:rsidRPr="001C6B52">
        <w:rPr>
          <w:rFonts w:ascii="Cambria" w:hAnsi="Cambria" w:hint="eastAsia"/>
        </w:rPr>
        <w:t>色彩随情感韵律渐变流转</w:t>
      </w:r>
      <w:r w:rsidRPr="001C6B52">
        <w:rPr>
          <w:rFonts w:ascii="Cambria" w:hAnsi="Cambria" w:hint="eastAsia"/>
        </w:rPr>
        <w:t xml:space="preserve"> </w:t>
      </w:r>
      <w:r w:rsidRPr="001C6B52">
        <w:rPr>
          <w:rFonts w:ascii="Cambria" w:hAnsi="Cambria" w:hint="eastAsia"/>
        </w:rPr>
        <w:t>构图充满生命成长的动感</w:t>
      </w:r>
      <w:r w:rsidRPr="001C6B52">
        <w:rPr>
          <w:rFonts w:ascii="Cambria" w:hAnsi="Cambria" w:hint="eastAsia"/>
        </w:rPr>
        <w:t xml:space="preserve"> |</w:t>
      </w:r>
    </w:p>
    <w:p w14:paraId="24474DF2"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视角</w:t>
      </w:r>
      <w:r w:rsidRPr="001C6B52">
        <w:rPr>
          <w:rFonts w:ascii="Cambria" w:hAnsi="Cambria" w:hint="eastAsia"/>
        </w:rPr>
        <w:t>/</w:t>
      </w:r>
      <w:r w:rsidRPr="001C6B52">
        <w:rPr>
          <w:rFonts w:ascii="Cambria" w:hAnsi="Cambria" w:hint="eastAsia"/>
        </w:rPr>
        <w:t>空间</w:t>
      </w:r>
      <w:r w:rsidRPr="001C6B52">
        <w:rPr>
          <w:rFonts w:ascii="Cambria" w:hAnsi="Cambria" w:hint="eastAsia"/>
        </w:rPr>
        <w:t xml:space="preserve"> | </w:t>
      </w:r>
      <w:r w:rsidRPr="001C6B52">
        <w:rPr>
          <w:rFonts w:ascii="Cambria" w:hAnsi="Cambria" w:hint="eastAsia"/>
        </w:rPr>
        <w:t>俯视视角</w:t>
      </w:r>
      <w:r w:rsidRPr="001C6B52">
        <w:rPr>
          <w:rFonts w:ascii="Cambria" w:hAnsi="Cambria" w:hint="eastAsia"/>
        </w:rPr>
        <w:t xml:space="preserve"> </w:t>
      </w:r>
      <w:r w:rsidRPr="001C6B52">
        <w:rPr>
          <w:rFonts w:ascii="Cambria" w:hAnsi="Cambria" w:hint="eastAsia"/>
        </w:rPr>
        <w:t>低角度视角</w:t>
      </w:r>
      <w:r w:rsidRPr="001C6B52">
        <w:rPr>
          <w:rFonts w:ascii="Cambria" w:hAnsi="Cambria" w:hint="eastAsia"/>
        </w:rPr>
        <w:t xml:space="preserve"> </w:t>
      </w:r>
      <w:r w:rsidRPr="001C6B52">
        <w:rPr>
          <w:rFonts w:ascii="Cambria" w:hAnsi="Cambria" w:hint="eastAsia"/>
        </w:rPr>
        <w:t>广角镜头</w:t>
      </w:r>
      <w:r w:rsidRPr="001C6B52">
        <w:rPr>
          <w:rFonts w:ascii="Cambria" w:hAnsi="Cambria" w:hint="eastAsia"/>
        </w:rPr>
        <w:t xml:space="preserve"> </w:t>
      </w:r>
      <w:r w:rsidRPr="001C6B52">
        <w:rPr>
          <w:rFonts w:ascii="Cambria" w:hAnsi="Cambria" w:hint="eastAsia"/>
        </w:rPr>
        <w:t>居中悬浮</w:t>
      </w:r>
      <w:r w:rsidRPr="001C6B52">
        <w:rPr>
          <w:rFonts w:ascii="Cambria" w:hAnsi="Cambria" w:hint="eastAsia"/>
        </w:rPr>
        <w:t xml:space="preserve"> </w:t>
      </w:r>
      <w:r w:rsidRPr="001C6B52">
        <w:rPr>
          <w:rFonts w:ascii="Cambria" w:hAnsi="Cambria" w:hint="eastAsia"/>
        </w:rPr>
        <w:t>延伸至前景</w:t>
      </w:r>
      <w:r w:rsidRPr="001C6B52">
        <w:rPr>
          <w:rFonts w:ascii="Cambria" w:hAnsi="Cambria" w:hint="eastAsia"/>
        </w:rPr>
        <w:t xml:space="preserve"> | </w:t>
      </w:r>
      <w:r w:rsidRPr="001C6B52">
        <w:rPr>
          <w:rFonts w:ascii="Cambria" w:hAnsi="Cambria" w:hint="eastAsia"/>
        </w:rPr>
        <w:t>光束脉冲</w:t>
      </w:r>
      <w:r w:rsidRPr="001C6B52">
        <w:rPr>
          <w:rFonts w:ascii="Cambria" w:hAnsi="Cambria" w:hint="eastAsia"/>
        </w:rPr>
        <w:t xml:space="preserve"> </w:t>
      </w:r>
      <w:r w:rsidRPr="001C6B52">
        <w:rPr>
          <w:rFonts w:ascii="Cambria" w:hAnsi="Cambria" w:hint="eastAsia"/>
        </w:rPr>
        <w:t>能量流动</w:t>
      </w:r>
      <w:r w:rsidRPr="001C6B52">
        <w:rPr>
          <w:rFonts w:ascii="Cambria" w:hAnsi="Cambria" w:hint="eastAsia"/>
        </w:rPr>
        <w:t xml:space="preserve"> </w:t>
      </w:r>
      <w:r w:rsidRPr="001C6B52">
        <w:rPr>
          <w:rFonts w:ascii="Cambria" w:hAnsi="Cambria" w:hint="eastAsia"/>
        </w:rPr>
        <w:t>空间感延伸</w:t>
      </w:r>
      <w:r w:rsidRPr="001C6B52">
        <w:rPr>
          <w:rFonts w:ascii="Cambria" w:hAnsi="Cambria" w:hint="eastAsia"/>
        </w:rPr>
        <w:t xml:space="preserve"> |</w:t>
      </w:r>
    </w:p>
    <w:p w14:paraId="5E860F69" w14:textId="77777777" w:rsidR="001C6B52" w:rsidRPr="001C6B52" w:rsidRDefault="001C6B52" w:rsidP="001C6B52">
      <w:pPr>
        <w:ind w:firstLine="480"/>
        <w:rPr>
          <w:rFonts w:ascii="Cambria" w:hAnsi="Cambria"/>
        </w:rPr>
      </w:pPr>
    </w:p>
    <w:p w14:paraId="580A0875" w14:textId="77777777" w:rsidR="001C6B52" w:rsidRPr="001C6B52" w:rsidRDefault="001C6B52" w:rsidP="001C6B52">
      <w:pPr>
        <w:ind w:firstLine="480"/>
        <w:rPr>
          <w:rFonts w:ascii="Cambria" w:hAnsi="Cambria"/>
        </w:rPr>
      </w:pPr>
      <w:r w:rsidRPr="001C6B52">
        <w:rPr>
          <w:rFonts w:ascii="Cambria" w:hAnsi="Cambria" w:hint="eastAsia"/>
        </w:rPr>
        <w:t>---</w:t>
      </w:r>
    </w:p>
    <w:p w14:paraId="13F35E21" w14:textId="77777777" w:rsidR="001C6B52" w:rsidRPr="001C6B52" w:rsidRDefault="001C6B52" w:rsidP="001C6B52">
      <w:pPr>
        <w:ind w:firstLine="480"/>
        <w:rPr>
          <w:rFonts w:ascii="Cambria" w:hAnsi="Cambria"/>
        </w:rPr>
      </w:pPr>
    </w:p>
    <w:p w14:paraId="7A6EC17F" w14:textId="77777777" w:rsidR="001C6B52" w:rsidRPr="001C6B52" w:rsidRDefault="001C6B52" w:rsidP="001C6B52">
      <w:pPr>
        <w:ind w:firstLine="480"/>
        <w:rPr>
          <w:rFonts w:ascii="Cambria" w:hAnsi="Cambria"/>
        </w:rPr>
      </w:pPr>
      <w:r w:rsidRPr="001C6B52">
        <w:rPr>
          <w:rFonts w:ascii="Cambria" w:hAnsi="Cambria"/>
        </w:rPr>
        <w:t xml:space="preserve">## </w:t>
      </w:r>
      <w:r w:rsidRPr="001C6B52">
        <w:rPr>
          <w:rFonts w:ascii="Segoe UI Emoji" w:hAnsi="Segoe UI Emoji" w:cs="Segoe UI Emoji"/>
        </w:rPr>
        <w:t>⚙️</w:t>
      </w:r>
      <w:r w:rsidRPr="001C6B52">
        <w:rPr>
          <w:rFonts w:ascii="Cambria" w:hAnsi="Cambria"/>
        </w:rPr>
        <w:t xml:space="preserve"> </w:t>
      </w:r>
      <w:r w:rsidRPr="001C6B52">
        <w:rPr>
          <w:rFonts w:ascii="Cambria" w:hAnsi="Cambria"/>
        </w:rPr>
        <w:t>创造性提示词五模块结构（单行，严格执行）</w:t>
      </w:r>
    </w:p>
    <w:p w14:paraId="0602171B" w14:textId="77777777" w:rsidR="001C6B52" w:rsidRPr="001C6B52" w:rsidRDefault="001C6B52" w:rsidP="001C6B52">
      <w:pPr>
        <w:ind w:firstLine="480"/>
        <w:rPr>
          <w:rFonts w:ascii="Cambria" w:hAnsi="Cambria"/>
        </w:rPr>
      </w:pPr>
    </w:p>
    <w:p w14:paraId="193D24ED" w14:textId="77777777" w:rsidR="001C6B52" w:rsidRPr="001C6B52" w:rsidRDefault="001C6B52" w:rsidP="001C6B52">
      <w:pPr>
        <w:ind w:firstLine="480"/>
        <w:rPr>
          <w:rFonts w:ascii="Cambria" w:hAnsi="Cambria"/>
        </w:rPr>
      </w:pPr>
      <w:r w:rsidRPr="001C6B52">
        <w:rPr>
          <w:rFonts w:ascii="Cambria" w:hAnsi="Cambria" w:hint="eastAsia"/>
        </w:rPr>
        <w:t>AI</w:t>
      </w:r>
      <w:r w:rsidRPr="001C6B52">
        <w:rPr>
          <w:rFonts w:ascii="Cambria" w:hAnsi="Cambria" w:hint="eastAsia"/>
        </w:rPr>
        <w:t>必须严格按照以下结构生成单行的</w:t>
      </w:r>
      <w:r w:rsidRPr="001C6B52">
        <w:rPr>
          <w:rFonts w:ascii="Cambria" w:hAnsi="Cambria" w:hint="eastAsia"/>
        </w:rPr>
        <w:t>"qwen_prompt"</w:t>
      </w:r>
      <w:r w:rsidRPr="001C6B52">
        <w:rPr>
          <w:rFonts w:ascii="Cambria" w:hAnsi="Cambria" w:hint="eastAsia"/>
        </w:rPr>
        <w:t>，并遵守元素线条化规则。</w:t>
      </w:r>
    </w:p>
    <w:p w14:paraId="59BE61D3" w14:textId="77777777" w:rsidR="001C6B52" w:rsidRPr="001C6B52" w:rsidRDefault="001C6B52" w:rsidP="001C6B52">
      <w:pPr>
        <w:ind w:firstLine="480"/>
        <w:rPr>
          <w:rFonts w:ascii="Cambria" w:hAnsi="Cambria"/>
        </w:rPr>
      </w:pPr>
    </w:p>
    <w:p w14:paraId="77BBD1A9" w14:textId="77777777" w:rsidR="001C6B52" w:rsidRPr="001C6B52" w:rsidRDefault="001C6B52" w:rsidP="001C6B52">
      <w:pPr>
        <w:ind w:firstLine="480"/>
        <w:rPr>
          <w:rFonts w:ascii="Cambria" w:hAnsi="Cambria"/>
        </w:rPr>
      </w:pPr>
      <w:r w:rsidRPr="001C6B52">
        <w:rPr>
          <w:rFonts w:ascii="Cambria" w:hAnsi="Cambria" w:hint="eastAsia"/>
        </w:rPr>
        <w:t>qwen_prompt</w:t>
      </w:r>
      <w:r w:rsidRPr="001C6B52">
        <w:rPr>
          <w:rFonts w:ascii="Cambria" w:hAnsi="Cambria" w:hint="eastAsia"/>
        </w:rPr>
        <w:t>提示词模板</w:t>
      </w:r>
      <w:r w:rsidRPr="001C6B52">
        <w:rPr>
          <w:rFonts w:ascii="Cambria" w:hAnsi="Cambria" w:hint="eastAsia"/>
        </w:rPr>
        <w:t>:</w:t>
      </w:r>
    </w:p>
    <w:p w14:paraId="7B6743D1" w14:textId="77777777" w:rsidR="001C6B52" w:rsidRPr="001C6B52" w:rsidRDefault="001C6B52" w:rsidP="001C6B52">
      <w:pPr>
        <w:ind w:firstLine="480"/>
        <w:rPr>
          <w:rFonts w:ascii="Cambria" w:hAnsi="Cambria"/>
        </w:rPr>
      </w:pPr>
      <w:r w:rsidRPr="001C6B52">
        <w:rPr>
          <w:rFonts w:ascii="Cambria" w:hAnsi="Cambria" w:hint="eastAsia"/>
        </w:rPr>
        <w:t>艺术发光线条，简洁背景</w:t>
      </w:r>
      <w:r w:rsidRPr="001C6B52">
        <w:rPr>
          <w:rFonts w:ascii="Cambria" w:hAnsi="Cambria" w:hint="eastAsia"/>
        </w:rPr>
        <w:t xml:space="preserve"> | [</w:t>
      </w:r>
      <w:r w:rsidRPr="001C6B52">
        <w:rPr>
          <w:rFonts w:ascii="Cambria" w:hAnsi="Cambria" w:hint="eastAsia"/>
        </w:rPr>
        <w:t>画风主体描述</w:t>
      </w:r>
      <w:r w:rsidRPr="001C6B52">
        <w:rPr>
          <w:rFonts w:ascii="Cambria" w:hAnsi="Cambria" w:hint="eastAsia"/>
        </w:rPr>
        <w:t>] | [</w:t>
      </w:r>
      <w:r w:rsidRPr="001C6B52">
        <w:rPr>
          <w:rFonts w:ascii="Cambria" w:hAnsi="Cambria" w:hint="eastAsia"/>
        </w:rPr>
        <w:t>哲学专题与意象元素</w:t>
      </w:r>
      <w:r w:rsidRPr="001C6B52">
        <w:rPr>
          <w:rFonts w:ascii="Cambria" w:hAnsi="Cambria" w:hint="eastAsia"/>
        </w:rPr>
        <w:t>] | [</w:t>
      </w:r>
      <w:r w:rsidRPr="001C6B52">
        <w:rPr>
          <w:rFonts w:ascii="Cambria" w:hAnsi="Cambria" w:hint="eastAsia"/>
        </w:rPr>
        <w:t>色彩与光影机制</w:t>
      </w:r>
      <w:r w:rsidRPr="001C6B52">
        <w:rPr>
          <w:rFonts w:ascii="Cambria" w:hAnsi="Cambria" w:hint="eastAsia"/>
        </w:rPr>
        <w:t>] | [</w:t>
      </w:r>
      <w:r w:rsidRPr="001C6B52">
        <w:rPr>
          <w:rFonts w:ascii="Cambria" w:hAnsi="Cambria" w:hint="eastAsia"/>
        </w:rPr>
        <w:t>可选文字排版</w:t>
      </w:r>
      <w:r w:rsidRPr="001C6B52">
        <w:rPr>
          <w:rFonts w:ascii="Cambria" w:hAnsi="Cambria" w:hint="eastAsia"/>
        </w:rPr>
        <w:t>] | [</w:t>
      </w:r>
      <w:r w:rsidRPr="001C6B52">
        <w:rPr>
          <w:rFonts w:ascii="Cambria" w:hAnsi="Cambria" w:hint="eastAsia"/>
        </w:rPr>
        <w:t>构图与空间逻辑</w:t>
      </w:r>
      <w:r w:rsidRPr="001C6B52">
        <w:rPr>
          <w:rFonts w:ascii="Cambria" w:hAnsi="Cambria" w:hint="eastAsia"/>
        </w:rPr>
        <w:t>] | [</w:t>
      </w:r>
      <w:r w:rsidRPr="001C6B52">
        <w:rPr>
          <w:rFonts w:ascii="Cambria" w:hAnsi="Cambria" w:hint="eastAsia"/>
        </w:rPr>
        <w:t>避障指令</w:t>
      </w:r>
      <w:r w:rsidRPr="001C6B52">
        <w:rPr>
          <w:rFonts w:ascii="Cambria" w:hAnsi="Cambria" w:hint="eastAsia"/>
        </w:rPr>
        <w:t>]</w:t>
      </w:r>
    </w:p>
    <w:p w14:paraId="43A199D8" w14:textId="77777777" w:rsidR="001C6B52" w:rsidRPr="001C6B52" w:rsidRDefault="001C6B52" w:rsidP="001C6B52">
      <w:pPr>
        <w:ind w:firstLine="480"/>
        <w:rPr>
          <w:rFonts w:ascii="Cambria" w:hAnsi="Cambria"/>
        </w:rPr>
      </w:pPr>
    </w:p>
    <w:p w14:paraId="2997C31F" w14:textId="77777777" w:rsidR="001C6B52" w:rsidRPr="001C6B52" w:rsidRDefault="001C6B52" w:rsidP="001C6B52">
      <w:pPr>
        <w:ind w:firstLine="480"/>
        <w:rPr>
          <w:rFonts w:ascii="Cambria" w:hAnsi="Cambria"/>
        </w:rPr>
      </w:pPr>
      <w:r w:rsidRPr="001C6B52">
        <w:rPr>
          <w:rFonts w:ascii="Cambria" w:hAnsi="Cambria" w:hint="eastAsia"/>
        </w:rPr>
        <w:t>### 1. [</w:t>
      </w:r>
      <w:r w:rsidRPr="001C6B52">
        <w:rPr>
          <w:rFonts w:ascii="Cambria" w:hAnsi="Cambria" w:hint="eastAsia"/>
        </w:rPr>
        <w:t>画风主体描述</w:t>
      </w:r>
      <w:r w:rsidRPr="001C6B52">
        <w:rPr>
          <w:rFonts w:ascii="Cambria" w:hAnsi="Cambria" w:hint="eastAsia"/>
        </w:rPr>
        <w:t>]</w:t>
      </w:r>
      <w:r w:rsidRPr="001C6B52">
        <w:rPr>
          <w:rFonts w:ascii="Cambria" w:hAnsi="Cambria" w:hint="eastAsia"/>
        </w:rPr>
        <w:t>（最高优先级：意象主体优先）</w:t>
      </w:r>
    </w:p>
    <w:p w14:paraId="3E2532F6"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规则：</w:t>
      </w:r>
      <w:r w:rsidRPr="001C6B52">
        <w:rPr>
          <w:rFonts w:ascii="Cambria" w:hAnsi="Cambria" w:hint="eastAsia"/>
        </w:rPr>
        <w:t xml:space="preserve"> </w:t>
      </w:r>
      <w:r w:rsidRPr="001C6B52">
        <w:rPr>
          <w:rFonts w:ascii="Cambria" w:hAnsi="Cambria" w:hint="eastAsia"/>
        </w:rPr>
        <w:t>必须描述画面首要主体，当文本内容是抽象哲学概念时，必须从精细化哲学意象词库中选择一个符号或结构作为主体。必须强制连接发光线条颜色。</w:t>
      </w:r>
    </w:p>
    <w:p w14:paraId="3420D1C6"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指令格式：</w:t>
      </w:r>
      <w:r w:rsidRPr="001C6B52">
        <w:rPr>
          <w:rFonts w:ascii="Cambria" w:hAnsi="Cambria" w:hint="eastAsia"/>
        </w:rPr>
        <w:t xml:space="preserve"> `[</w:t>
      </w:r>
      <w:r w:rsidRPr="001C6B52">
        <w:rPr>
          <w:rFonts w:ascii="Cambria" w:hAnsi="Cambria" w:hint="eastAsia"/>
        </w:rPr>
        <w:t>哲学符号</w:t>
      </w:r>
      <w:r w:rsidRPr="001C6B52">
        <w:rPr>
          <w:rFonts w:ascii="Cambria" w:hAnsi="Cambria" w:hint="eastAsia"/>
        </w:rPr>
        <w:t>/{</w:t>
      </w:r>
      <w:r w:rsidRPr="001C6B52">
        <w:rPr>
          <w:rFonts w:ascii="Cambria" w:hAnsi="Cambria" w:hint="eastAsia"/>
        </w:rPr>
        <w:t>什么年代</w:t>
      </w:r>
      <w:r w:rsidRPr="001C6B52">
        <w:rPr>
          <w:rFonts w:ascii="Cambria" w:hAnsi="Cambria" w:hint="eastAsia"/>
        </w:rPr>
        <w:t>}{</w:t>
      </w:r>
      <w:r w:rsidRPr="001C6B52">
        <w:rPr>
          <w:rFonts w:ascii="Cambria" w:hAnsi="Cambria" w:hint="eastAsia"/>
        </w:rPr>
        <w:t>什么地方</w:t>
      </w:r>
      <w:r w:rsidRPr="001C6B52">
        <w:rPr>
          <w:rFonts w:ascii="Cambria" w:hAnsi="Cambria" w:hint="eastAsia"/>
        </w:rPr>
        <w:t>}</w:t>
      </w:r>
      <w:r w:rsidRPr="001C6B52">
        <w:rPr>
          <w:rFonts w:ascii="Cambria" w:hAnsi="Cambria" w:hint="eastAsia"/>
        </w:rPr>
        <w:t>的人物</w:t>
      </w:r>
      <w:r w:rsidRPr="001C6B52">
        <w:rPr>
          <w:rFonts w:ascii="Cambria" w:hAnsi="Cambria" w:hint="eastAsia"/>
        </w:rPr>
        <w:t>{</w:t>
      </w:r>
      <w:r w:rsidRPr="001C6B52">
        <w:rPr>
          <w:rFonts w:ascii="Cambria" w:hAnsi="Cambria" w:hint="eastAsia"/>
        </w:rPr>
        <w:t>性别</w:t>
      </w:r>
      <w:r w:rsidRPr="001C6B52">
        <w:rPr>
          <w:rFonts w:ascii="Cambria" w:hAnsi="Cambria" w:hint="eastAsia"/>
        </w:rPr>
        <w:t>}{</w:t>
      </w:r>
      <w:r w:rsidRPr="001C6B52">
        <w:rPr>
          <w:rFonts w:ascii="Cambria" w:hAnsi="Cambria" w:hint="eastAsia"/>
        </w:rPr>
        <w:t>身份</w:t>
      </w:r>
      <w:r w:rsidRPr="001C6B52">
        <w:rPr>
          <w:rFonts w:ascii="Cambria" w:hAnsi="Cambria" w:hint="eastAsia"/>
        </w:rPr>
        <w:t>}</w:t>
      </w:r>
      <w:r w:rsidRPr="001C6B52">
        <w:rPr>
          <w:rFonts w:ascii="Cambria" w:hAnsi="Cambria" w:hint="eastAsia"/>
        </w:rPr>
        <w:t>描述</w:t>
      </w:r>
      <w:r w:rsidRPr="001C6B52">
        <w:rPr>
          <w:rFonts w:ascii="Cambria" w:hAnsi="Cambria" w:hint="eastAsia"/>
        </w:rPr>
        <w:t>]</w:t>
      </w:r>
      <w:r w:rsidRPr="001C6B52">
        <w:rPr>
          <w:rFonts w:ascii="Cambria" w:hAnsi="Cambria" w:hint="eastAsia"/>
        </w:rPr>
        <w:t>由</w:t>
      </w:r>
      <w:r w:rsidRPr="001C6B52">
        <w:rPr>
          <w:rFonts w:ascii="Cambria" w:hAnsi="Cambria" w:hint="eastAsia"/>
        </w:rPr>
        <w:t>{</w:t>
      </w:r>
      <w:r w:rsidRPr="001C6B52">
        <w:rPr>
          <w:rFonts w:ascii="Cambria" w:hAnsi="Cambria" w:hint="eastAsia"/>
        </w:rPr>
        <w:t>颜色</w:t>
      </w:r>
      <w:r w:rsidRPr="001C6B52">
        <w:rPr>
          <w:rFonts w:ascii="Cambria" w:hAnsi="Cambria" w:hint="eastAsia"/>
        </w:rPr>
        <w:t>}</w:t>
      </w:r>
      <w:r w:rsidRPr="001C6B52">
        <w:rPr>
          <w:rFonts w:ascii="Cambria" w:hAnsi="Cambria" w:hint="eastAsia"/>
        </w:rPr>
        <w:t>的发光线条组成</w:t>
      </w:r>
      <w:r w:rsidRPr="001C6B52">
        <w:rPr>
          <w:rFonts w:ascii="Cambria" w:hAnsi="Cambria" w:hint="eastAsia"/>
        </w:rPr>
        <w:t xml:space="preserve"> [</w:t>
      </w:r>
      <w:r w:rsidRPr="001C6B52">
        <w:rPr>
          <w:rFonts w:ascii="Cambria" w:hAnsi="Cambria" w:hint="eastAsia"/>
        </w:rPr>
        <w:t>姿态或状态</w:t>
      </w:r>
      <w:r w:rsidRPr="001C6B52">
        <w:rPr>
          <w:rFonts w:ascii="Cambria" w:hAnsi="Cambria" w:hint="eastAsia"/>
        </w:rPr>
        <w:t>]`</w:t>
      </w:r>
    </w:p>
    <w:p w14:paraId="6A1C5A91"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修正示例（非人物）：</w:t>
      </w:r>
      <w:r w:rsidRPr="001C6B52">
        <w:rPr>
          <w:rFonts w:ascii="Cambria" w:hAnsi="Cambria" w:hint="eastAsia"/>
        </w:rPr>
        <w:t xml:space="preserve"> `</w:t>
      </w:r>
      <w:r w:rsidRPr="001C6B52">
        <w:rPr>
          <w:rFonts w:ascii="Cambria" w:hAnsi="Cambria" w:hint="eastAsia"/>
        </w:rPr>
        <w:t>一个巨大的仁爱之环由希望金发光线条组成</w:t>
      </w:r>
      <w:r w:rsidRPr="001C6B52">
        <w:rPr>
          <w:rFonts w:ascii="Cambria" w:hAnsi="Cambria" w:hint="eastAsia"/>
        </w:rPr>
        <w:t xml:space="preserve"> </w:t>
      </w:r>
      <w:r w:rsidRPr="001C6B52">
        <w:rPr>
          <w:rFonts w:ascii="Cambria" w:hAnsi="Cambria" w:hint="eastAsia"/>
        </w:rPr>
        <w:t>悬浮于画面</w:t>
      </w:r>
      <w:r w:rsidRPr="001C6B52">
        <w:rPr>
          <w:rFonts w:ascii="Cambria" w:hAnsi="Cambria" w:hint="eastAsia"/>
        </w:rPr>
        <w:t>`</w:t>
      </w:r>
    </w:p>
    <w:p w14:paraId="5CCB4B02"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人物示例：</w:t>
      </w:r>
      <w:r w:rsidRPr="001C6B52">
        <w:rPr>
          <w:rFonts w:ascii="Cambria" w:hAnsi="Cambria" w:hint="eastAsia"/>
        </w:rPr>
        <w:t xml:space="preserve"> `</w:t>
      </w:r>
      <w:r w:rsidRPr="001C6B52">
        <w:rPr>
          <w:rFonts w:ascii="Cambria" w:hAnsi="Cambria" w:hint="eastAsia"/>
        </w:rPr>
        <w:t>一位春秋时期的男性官员由月白色发光线条组成</w:t>
      </w:r>
      <w:r w:rsidRPr="001C6B52">
        <w:rPr>
          <w:rFonts w:ascii="Cambria" w:hAnsi="Cambria" w:hint="eastAsia"/>
        </w:rPr>
        <w:t xml:space="preserve"> </w:t>
      </w:r>
      <w:r w:rsidRPr="001C6B52">
        <w:rPr>
          <w:rFonts w:ascii="Cambria" w:hAnsi="Cambria" w:hint="eastAsia"/>
        </w:rPr>
        <w:t>姿态沉静</w:t>
      </w:r>
      <w:r w:rsidRPr="001C6B52">
        <w:rPr>
          <w:rFonts w:ascii="Cambria" w:hAnsi="Cambria" w:hint="eastAsia"/>
        </w:rPr>
        <w:t>`</w:t>
      </w:r>
    </w:p>
    <w:p w14:paraId="7E097FDD" w14:textId="77777777" w:rsidR="001C6B52" w:rsidRPr="001C6B52" w:rsidRDefault="001C6B52" w:rsidP="001C6B52">
      <w:pPr>
        <w:ind w:firstLine="480"/>
        <w:rPr>
          <w:rFonts w:ascii="Cambria" w:hAnsi="Cambria"/>
        </w:rPr>
      </w:pPr>
    </w:p>
    <w:p w14:paraId="4D7B2FF4" w14:textId="77777777" w:rsidR="001C6B52" w:rsidRPr="001C6B52" w:rsidRDefault="001C6B52" w:rsidP="001C6B52">
      <w:pPr>
        <w:ind w:firstLine="480"/>
        <w:rPr>
          <w:rFonts w:ascii="Cambria" w:hAnsi="Cambria"/>
        </w:rPr>
      </w:pPr>
      <w:r w:rsidRPr="001C6B52">
        <w:rPr>
          <w:rFonts w:ascii="Cambria" w:hAnsi="Cambria" w:hint="eastAsia"/>
        </w:rPr>
        <w:t>### 2. [</w:t>
      </w:r>
      <w:r w:rsidRPr="001C6B52">
        <w:rPr>
          <w:rFonts w:ascii="Cambria" w:hAnsi="Cambria" w:hint="eastAsia"/>
        </w:rPr>
        <w:t>哲学专题与意象元素</w:t>
      </w:r>
      <w:r w:rsidRPr="001C6B52">
        <w:rPr>
          <w:rFonts w:ascii="Cambria" w:hAnsi="Cambria" w:hint="eastAsia"/>
        </w:rPr>
        <w:t>]</w:t>
      </w:r>
      <w:r w:rsidRPr="001C6B52">
        <w:rPr>
          <w:rFonts w:ascii="Cambria" w:hAnsi="Cambria" w:hint="eastAsia"/>
        </w:rPr>
        <w:t>（核心优先级：元素强制发光）</w:t>
      </w:r>
    </w:p>
    <w:p w14:paraId="09EB886C" w14:textId="77777777" w:rsidR="001C6B52" w:rsidRPr="001C6B52" w:rsidRDefault="001C6B52" w:rsidP="001C6B52">
      <w:pPr>
        <w:ind w:firstLine="480"/>
        <w:rPr>
          <w:rFonts w:ascii="Cambria" w:hAnsi="Cambria"/>
        </w:rPr>
      </w:pPr>
      <w:r w:rsidRPr="001C6B52">
        <w:rPr>
          <w:rFonts w:ascii="Cambria" w:hAnsi="Cambria" w:hint="eastAsia"/>
        </w:rPr>
        <w:lastRenderedPageBreak/>
        <w:t xml:space="preserve">- </w:t>
      </w:r>
      <w:r w:rsidRPr="001C6B52">
        <w:rPr>
          <w:rFonts w:ascii="Cambria" w:hAnsi="Cambria" w:hint="eastAsia"/>
        </w:rPr>
        <w:t>规则：</w:t>
      </w:r>
      <w:r w:rsidRPr="001C6B52">
        <w:rPr>
          <w:rFonts w:ascii="Cambria" w:hAnsi="Cambria" w:hint="eastAsia"/>
        </w:rPr>
        <w:t xml:space="preserve"> </w:t>
      </w:r>
      <w:r w:rsidRPr="001C6B52">
        <w:rPr>
          <w:rFonts w:ascii="Cambria" w:hAnsi="Cambria" w:hint="eastAsia"/>
        </w:rPr>
        <w:t>引入辅助哲学概念，所有元素必须强制连接发光线条颜色，不得使用逗号。</w:t>
      </w:r>
    </w:p>
    <w:p w14:paraId="2BDD567A"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指令格式：</w:t>
      </w:r>
      <w:r w:rsidRPr="001C6B52">
        <w:rPr>
          <w:rFonts w:ascii="Cambria" w:hAnsi="Cambria" w:hint="eastAsia"/>
        </w:rPr>
        <w:t xml:space="preserve"> `[</w:t>
      </w:r>
      <w:r w:rsidRPr="001C6B52">
        <w:rPr>
          <w:rFonts w:ascii="Cambria" w:hAnsi="Cambria" w:hint="eastAsia"/>
        </w:rPr>
        <w:t>元素</w:t>
      </w:r>
      <w:r w:rsidRPr="001C6B52">
        <w:rPr>
          <w:rFonts w:ascii="Cambria" w:hAnsi="Cambria" w:hint="eastAsia"/>
        </w:rPr>
        <w:t>1]</w:t>
      </w:r>
      <w:r w:rsidRPr="001C6B52">
        <w:rPr>
          <w:rFonts w:ascii="Cambria" w:hAnsi="Cambria" w:hint="eastAsia"/>
        </w:rPr>
        <w:t>由</w:t>
      </w:r>
      <w:r w:rsidRPr="001C6B52">
        <w:rPr>
          <w:rFonts w:ascii="Cambria" w:hAnsi="Cambria" w:hint="eastAsia"/>
        </w:rPr>
        <w:t>{</w:t>
      </w:r>
      <w:r w:rsidRPr="001C6B52">
        <w:rPr>
          <w:rFonts w:ascii="Cambria" w:hAnsi="Cambria" w:hint="eastAsia"/>
        </w:rPr>
        <w:t>颜色</w:t>
      </w:r>
      <w:r w:rsidRPr="001C6B52">
        <w:rPr>
          <w:rFonts w:ascii="Cambria" w:hAnsi="Cambria" w:hint="eastAsia"/>
        </w:rPr>
        <w:t>}</w:t>
      </w:r>
      <w:r w:rsidRPr="001C6B52">
        <w:rPr>
          <w:rFonts w:ascii="Cambria" w:hAnsi="Cambria" w:hint="eastAsia"/>
        </w:rPr>
        <w:t>的发光线条组成</w:t>
      </w:r>
      <w:r w:rsidRPr="001C6B52">
        <w:rPr>
          <w:rFonts w:ascii="Cambria" w:hAnsi="Cambria" w:hint="eastAsia"/>
        </w:rPr>
        <w:t xml:space="preserve"> [</w:t>
      </w:r>
      <w:r w:rsidRPr="001C6B52">
        <w:rPr>
          <w:rFonts w:ascii="Cambria" w:hAnsi="Cambria" w:hint="eastAsia"/>
        </w:rPr>
        <w:t>元素</w:t>
      </w:r>
      <w:r w:rsidRPr="001C6B52">
        <w:rPr>
          <w:rFonts w:ascii="Cambria" w:hAnsi="Cambria" w:hint="eastAsia"/>
        </w:rPr>
        <w:t>2]</w:t>
      </w:r>
      <w:r w:rsidRPr="001C6B52">
        <w:rPr>
          <w:rFonts w:ascii="Cambria" w:hAnsi="Cambria" w:hint="eastAsia"/>
        </w:rPr>
        <w:t>用</w:t>
      </w:r>
      <w:r w:rsidRPr="001C6B52">
        <w:rPr>
          <w:rFonts w:ascii="Cambria" w:hAnsi="Cambria" w:hint="eastAsia"/>
        </w:rPr>
        <w:t>{</w:t>
      </w:r>
      <w:r w:rsidRPr="001C6B52">
        <w:rPr>
          <w:rFonts w:ascii="Cambria" w:hAnsi="Cambria" w:hint="eastAsia"/>
        </w:rPr>
        <w:t>颜色</w:t>
      </w:r>
      <w:r w:rsidRPr="001C6B52">
        <w:rPr>
          <w:rFonts w:ascii="Cambria" w:hAnsi="Cambria" w:hint="eastAsia"/>
        </w:rPr>
        <w:t>}</w:t>
      </w:r>
      <w:r w:rsidRPr="001C6B52">
        <w:rPr>
          <w:rFonts w:ascii="Cambria" w:hAnsi="Cambria" w:hint="eastAsia"/>
        </w:rPr>
        <w:t>的发光线条勾勒</w:t>
      </w:r>
      <w:r w:rsidRPr="001C6B52">
        <w:rPr>
          <w:rFonts w:ascii="Cambria" w:hAnsi="Cambria" w:hint="eastAsia"/>
        </w:rPr>
        <w:t xml:space="preserve"> [</w:t>
      </w:r>
      <w:r w:rsidRPr="001C6B52">
        <w:rPr>
          <w:rFonts w:ascii="Cambria" w:hAnsi="Cambria" w:hint="eastAsia"/>
        </w:rPr>
        <w:t>哲学意象</w:t>
      </w:r>
      <w:r w:rsidRPr="001C6B52">
        <w:rPr>
          <w:rFonts w:ascii="Cambria" w:hAnsi="Cambria" w:hint="eastAsia"/>
        </w:rPr>
        <w:t>/</w:t>
      </w:r>
      <w:r w:rsidRPr="001C6B52">
        <w:rPr>
          <w:rFonts w:ascii="Cambria" w:hAnsi="Cambria" w:hint="eastAsia"/>
        </w:rPr>
        <w:t>情感词</w:t>
      </w:r>
      <w:r w:rsidRPr="001C6B52">
        <w:rPr>
          <w:rFonts w:ascii="Cambria" w:hAnsi="Cambria" w:hint="eastAsia"/>
        </w:rPr>
        <w:t>]`</w:t>
      </w:r>
    </w:p>
    <w:p w14:paraId="654B457C"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示例：</w:t>
      </w:r>
      <w:r w:rsidRPr="001C6B52">
        <w:rPr>
          <w:rFonts w:ascii="Cambria" w:hAnsi="Cambria" w:hint="eastAsia"/>
        </w:rPr>
        <w:t xml:space="preserve"> `</w:t>
      </w:r>
      <w:r w:rsidRPr="001C6B52">
        <w:rPr>
          <w:rFonts w:ascii="Cambria" w:hAnsi="Cambria" w:hint="eastAsia"/>
        </w:rPr>
        <w:t>数据流用霓虹紫的发光线条勾勒</w:t>
      </w:r>
      <w:r w:rsidRPr="001C6B52">
        <w:rPr>
          <w:rFonts w:ascii="Cambria" w:hAnsi="Cambria" w:hint="eastAsia"/>
        </w:rPr>
        <w:t xml:space="preserve"> </w:t>
      </w:r>
      <w:r w:rsidRPr="001C6B52">
        <w:rPr>
          <w:rFonts w:ascii="Cambria" w:hAnsi="Cambria" w:hint="eastAsia"/>
        </w:rPr>
        <w:t>迷宫用焦虑红发光轮廓呈现</w:t>
      </w:r>
      <w:r w:rsidRPr="001C6B52">
        <w:rPr>
          <w:rFonts w:ascii="Cambria" w:hAnsi="Cambria" w:hint="eastAsia"/>
        </w:rPr>
        <w:t xml:space="preserve"> </w:t>
      </w:r>
      <w:r w:rsidRPr="001C6B52">
        <w:rPr>
          <w:rFonts w:ascii="Cambria" w:hAnsi="Cambria" w:hint="eastAsia"/>
        </w:rPr>
        <w:t>自由的探索</w:t>
      </w:r>
      <w:r w:rsidRPr="001C6B52">
        <w:rPr>
          <w:rFonts w:ascii="Cambria" w:hAnsi="Cambria" w:hint="eastAsia"/>
        </w:rPr>
        <w:t>`</w:t>
      </w:r>
    </w:p>
    <w:p w14:paraId="13B5849C" w14:textId="77777777" w:rsidR="001C6B52" w:rsidRPr="001C6B52" w:rsidRDefault="001C6B52" w:rsidP="001C6B52">
      <w:pPr>
        <w:ind w:firstLine="480"/>
        <w:rPr>
          <w:rFonts w:ascii="Cambria" w:hAnsi="Cambria"/>
        </w:rPr>
      </w:pPr>
    </w:p>
    <w:p w14:paraId="35AD10FD" w14:textId="77777777" w:rsidR="001C6B52" w:rsidRPr="001C6B52" w:rsidRDefault="001C6B52" w:rsidP="001C6B52">
      <w:pPr>
        <w:ind w:firstLine="480"/>
        <w:rPr>
          <w:rFonts w:ascii="Cambria" w:hAnsi="Cambria"/>
        </w:rPr>
      </w:pPr>
      <w:r w:rsidRPr="001C6B52">
        <w:rPr>
          <w:rFonts w:ascii="Cambria" w:hAnsi="Cambria" w:hint="eastAsia"/>
        </w:rPr>
        <w:t>### 3. [</w:t>
      </w:r>
      <w:r w:rsidRPr="001C6B52">
        <w:rPr>
          <w:rFonts w:ascii="Cambria" w:hAnsi="Cambria" w:hint="eastAsia"/>
        </w:rPr>
        <w:t>色彩与光影机制</w:t>
      </w:r>
      <w:r w:rsidRPr="001C6B52">
        <w:rPr>
          <w:rFonts w:ascii="Cambria" w:hAnsi="Cambria" w:hint="eastAsia"/>
        </w:rPr>
        <w:t>]</w:t>
      </w:r>
      <w:r w:rsidRPr="001C6B52">
        <w:rPr>
          <w:rFonts w:ascii="Cambria" w:hAnsi="Cambria" w:hint="eastAsia"/>
        </w:rPr>
        <w:t>（美感保障）</w:t>
      </w:r>
    </w:p>
    <w:p w14:paraId="4B719C3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规则：</w:t>
      </w:r>
      <w:r w:rsidRPr="001C6B52">
        <w:rPr>
          <w:rFonts w:ascii="Cambria" w:hAnsi="Cambria" w:hint="eastAsia"/>
        </w:rPr>
        <w:t xml:space="preserve"> </w:t>
      </w:r>
      <w:r w:rsidRPr="001C6B52">
        <w:rPr>
          <w:rFonts w:ascii="Cambria" w:hAnsi="Cambria" w:hint="eastAsia"/>
        </w:rPr>
        <w:t>颜色必须从动态色彩库中选择，并强调光影效果以实现立体感。</w:t>
      </w:r>
    </w:p>
    <w:p w14:paraId="6082CFCE"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指令格式：</w:t>
      </w:r>
      <w:r w:rsidRPr="001C6B52">
        <w:rPr>
          <w:rFonts w:ascii="Cambria" w:hAnsi="Cambria" w:hint="eastAsia"/>
        </w:rPr>
        <w:t xml:space="preserve"> `</w:t>
      </w:r>
      <w:r w:rsidRPr="001C6B52">
        <w:rPr>
          <w:rFonts w:ascii="Cambria" w:hAnsi="Cambria" w:hint="eastAsia"/>
        </w:rPr>
        <w:t>主光色</w:t>
      </w:r>
      <w:r w:rsidRPr="001C6B52">
        <w:rPr>
          <w:rFonts w:ascii="Cambria" w:hAnsi="Cambria" w:hint="eastAsia"/>
        </w:rPr>
        <w:t>{</w:t>
      </w:r>
      <w:r w:rsidRPr="001C6B52">
        <w:rPr>
          <w:rFonts w:ascii="Cambria" w:hAnsi="Cambria" w:hint="eastAsia"/>
        </w:rPr>
        <w:t>主色</w:t>
      </w:r>
      <w:r w:rsidRPr="001C6B52">
        <w:rPr>
          <w:rFonts w:ascii="Cambria" w:hAnsi="Cambria" w:hint="eastAsia"/>
        </w:rPr>
        <w:t xml:space="preserve">} </w:t>
      </w:r>
      <w:r w:rsidRPr="001C6B52">
        <w:rPr>
          <w:rFonts w:ascii="Cambria" w:hAnsi="Cambria" w:hint="eastAsia"/>
        </w:rPr>
        <w:t>辅光色</w:t>
      </w:r>
      <w:r w:rsidRPr="001C6B52">
        <w:rPr>
          <w:rFonts w:ascii="Cambria" w:hAnsi="Cambria" w:hint="eastAsia"/>
        </w:rPr>
        <w:t>{</w:t>
      </w:r>
      <w:r w:rsidRPr="001C6B52">
        <w:rPr>
          <w:rFonts w:ascii="Cambria" w:hAnsi="Cambria" w:hint="eastAsia"/>
        </w:rPr>
        <w:t>辅色</w:t>
      </w:r>
      <w:r w:rsidRPr="001C6B52">
        <w:rPr>
          <w:rFonts w:ascii="Cambria" w:hAnsi="Cambria" w:hint="eastAsia"/>
        </w:rPr>
        <w:t xml:space="preserve">} </w:t>
      </w:r>
      <w:r w:rsidRPr="001C6B52">
        <w:rPr>
          <w:rFonts w:ascii="Cambria" w:hAnsi="Cambria" w:hint="eastAsia"/>
        </w:rPr>
        <w:t>背景渐变</w:t>
      </w:r>
      <w:r w:rsidRPr="001C6B52">
        <w:rPr>
          <w:rFonts w:ascii="Cambria" w:hAnsi="Cambria" w:hint="eastAsia"/>
        </w:rPr>
        <w:t>{</w:t>
      </w:r>
      <w:r w:rsidRPr="001C6B52">
        <w:rPr>
          <w:rFonts w:ascii="Cambria" w:hAnsi="Cambria" w:hint="eastAsia"/>
        </w:rPr>
        <w:t>深色调</w:t>
      </w:r>
      <w:r w:rsidRPr="001C6B52">
        <w:rPr>
          <w:rFonts w:ascii="Cambria" w:hAnsi="Cambria" w:hint="eastAsia"/>
        </w:rPr>
        <w:t>/</w:t>
      </w:r>
      <w:r w:rsidRPr="001C6B52">
        <w:rPr>
          <w:rFonts w:ascii="Cambria" w:hAnsi="Cambria" w:hint="eastAsia"/>
        </w:rPr>
        <w:t>浅色调</w:t>
      </w:r>
      <w:r w:rsidRPr="001C6B52">
        <w:rPr>
          <w:rFonts w:ascii="Cambria" w:hAnsi="Cambria" w:hint="eastAsia"/>
        </w:rPr>
        <w:t>/</w:t>
      </w:r>
      <w:r w:rsidRPr="001C6B52">
        <w:rPr>
          <w:rFonts w:ascii="Cambria" w:hAnsi="Cambria" w:hint="eastAsia"/>
        </w:rPr>
        <w:t>混合色</w:t>
      </w:r>
      <w:r w:rsidRPr="001C6B52">
        <w:rPr>
          <w:rFonts w:ascii="Cambria" w:hAnsi="Cambria" w:hint="eastAsia"/>
        </w:rPr>
        <w:t xml:space="preserve">} </w:t>
      </w:r>
      <w:r w:rsidRPr="001C6B52">
        <w:rPr>
          <w:rFonts w:ascii="Cambria" w:hAnsi="Cambria" w:hint="eastAsia"/>
        </w:rPr>
        <w:t>地面反射</w:t>
      </w:r>
      <w:r w:rsidRPr="001C6B52">
        <w:rPr>
          <w:rFonts w:ascii="Cambria" w:hAnsi="Cambria" w:hint="eastAsia"/>
        </w:rPr>
        <w:t>{</w:t>
      </w:r>
      <w:r w:rsidRPr="001C6B52">
        <w:rPr>
          <w:rFonts w:ascii="Cambria" w:hAnsi="Cambria" w:hint="eastAsia"/>
        </w:rPr>
        <w:t>柔和</w:t>
      </w:r>
      <w:r w:rsidRPr="001C6B52">
        <w:rPr>
          <w:rFonts w:ascii="Cambria" w:hAnsi="Cambria" w:hint="eastAsia"/>
        </w:rPr>
        <w:t>/</w:t>
      </w:r>
      <w:r w:rsidRPr="001C6B52">
        <w:rPr>
          <w:rFonts w:ascii="Cambria" w:hAnsi="Cambria" w:hint="eastAsia"/>
        </w:rPr>
        <w:t>清晰</w:t>
      </w:r>
      <w:r w:rsidRPr="001C6B52">
        <w:rPr>
          <w:rFonts w:ascii="Cambria" w:hAnsi="Cambria" w:hint="eastAsia"/>
        </w:rPr>
        <w:t>/</w:t>
      </w:r>
      <w:r w:rsidRPr="001C6B52">
        <w:rPr>
          <w:rFonts w:ascii="Cambria" w:hAnsi="Cambria" w:hint="eastAsia"/>
        </w:rPr>
        <w:t>强烈</w:t>
      </w:r>
      <w:r w:rsidRPr="001C6B52">
        <w:rPr>
          <w:rFonts w:ascii="Cambria" w:hAnsi="Cambria" w:hint="eastAsia"/>
        </w:rPr>
        <w:t>}</w:t>
      </w:r>
      <w:r w:rsidRPr="001C6B52">
        <w:rPr>
          <w:rFonts w:ascii="Cambria" w:hAnsi="Cambria" w:hint="eastAsia"/>
        </w:rPr>
        <w:t>光影</w:t>
      </w:r>
      <w:r w:rsidRPr="001C6B52">
        <w:rPr>
          <w:rFonts w:ascii="Cambria" w:hAnsi="Cambria" w:hint="eastAsia"/>
        </w:rPr>
        <w:t>`</w:t>
      </w:r>
    </w:p>
    <w:p w14:paraId="156B0C46"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示例：</w:t>
      </w:r>
      <w:r w:rsidRPr="001C6B52">
        <w:rPr>
          <w:rFonts w:ascii="Cambria" w:hAnsi="Cambria" w:hint="eastAsia"/>
        </w:rPr>
        <w:t xml:space="preserve"> `</w:t>
      </w:r>
      <w:r w:rsidRPr="001C6B52">
        <w:rPr>
          <w:rFonts w:ascii="Cambria" w:hAnsi="Cambria" w:hint="eastAsia"/>
        </w:rPr>
        <w:t>主光色科技蓝</w:t>
      </w:r>
      <w:r w:rsidRPr="001C6B52">
        <w:rPr>
          <w:rFonts w:ascii="Cambria" w:hAnsi="Cambria" w:hint="eastAsia"/>
        </w:rPr>
        <w:t xml:space="preserve"> </w:t>
      </w:r>
      <w:r w:rsidRPr="001C6B52">
        <w:rPr>
          <w:rFonts w:ascii="Cambria" w:hAnsi="Cambria" w:hint="eastAsia"/>
        </w:rPr>
        <w:t>辅光色霓虹紫</w:t>
      </w:r>
      <w:r w:rsidRPr="001C6B52">
        <w:rPr>
          <w:rFonts w:ascii="Cambria" w:hAnsi="Cambria" w:hint="eastAsia"/>
        </w:rPr>
        <w:t xml:space="preserve"> </w:t>
      </w:r>
      <w:r w:rsidRPr="001C6B52">
        <w:rPr>
          <w:rFonts w:ascii="Cambria" w:hAnsi="Cambria" w:hint="eastAsia"/>
        </w:rPr>
        <w:t>背景渐变深紫色调</w:t>
      </w:r>
      <w:r w:rsidRPr="001C6B52">
        <w:rPr>
          <w:rFonts w:ascii="Cambria" w:hAnsi="Cambria" w:hint="eastAsia"/>
        </w:rPr>
        <w:t xml:space="preserve"> </w:t>
      </w:r>
      <w:r w:rsidRPr="001C6B52">
        <w:rPr>
          <w:rFonts w:ascii="Cambria" w:hAnsi="Cambria" w:hint="eastAsia"/>
        </w:rPr>
        <w:t>地面反射清晰光影</w:t>
      </w:r>
      <w:r w:rsidRPr="001C6B52">
        <w:rPr>
          <w:rFonts w:ascii="Cambria" w:hAnsi="Cambria" w:hint="eastAsia"/>
        </w:rPr>
        <w:t>`</w:t>
      </w:r>
    </w:p>
    <w:p w14:paraId="46C28543" w14:textId="77777777" w:rsidR="001C6B52" w:rsidRPr="001C6B52" w:rsidRDefault="001C6B52" w:rsidP="001C6B52">
      <w:pPr>
        <w:ind w:firstLine="480"/>
        <w:rPr>
          <w:rFonts w:ascii="Cambria" w:hAnsi="Cambria"/>
        </w:rPr>
      </w:pPr>
    </w:p>
    <w:p w14:paraId="2F7F3F25" w14:textId="77777777" w:rsidR="001C6B52" w:rsidRPr="001C6B52" w:rsidRDefault="001C6B52" w:rsidP="001C6B52">
      <w:pPr>
        <w:ind w:firstLine="480"/>
        <w:rPr>
          <w:rFonts w:ascii="Cambria" w:hAnsi="Cambria"/>
        </w:rPr>
      </w:pPr>
      <w:r w:rsidRPr="001C6B52">
        <w:rPr>
          <w:rFonts w:ascii="Cambria" w:hAnsi="Cambria" w:hint="eastAsia"/>
        </w:rPr>
        <w:t>### 4. [</w:t>
      </w:r>
      <w:r w:rsidRPr="001C6B52">
        <w:rPr>
          <w:rFonts w:ascii="Cambria" w:hAnsi="Cambria" w:hint="eastAsia"/>
        </w:rPr>
        <w:t>可选文字排版</w:t>
      </w:r>
      <w:r w:rsidRPr="001C6B52">
        <w:rPr>
          <w:rFonts w:ascii="Cambria" w:hAnsi="Cambria" w:hint="eastAsia"/>
        </w:rPr>
        <w:t>]</w:t>
      </w:r>
      <w:r w:rsidRPr="001C6B52">
        <w:rPr>
          <w:rFonts w:ascii="Cambria" w:hAnsi="Cambria" w:hint="eastAsia"/>
        </w:rPr>
        <w:t>（选填项，极简美学）</w:t>
      </w:r>
    </w:p>
    <w:p w14:paraId="3FA6462F"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规则：</w:t>
      </w:r>
      <w:r w:rsidRPr="001C6B52">
        <w:rPr>
          <w:rFonts w:ascii="Cambria" w:hAnsi="Cambria" w:hint="eastAsia"/>
        </w:rPr>
        <w:t xml:space="preserve"> </w:t>
      </w:r>
      <w:r w:rsidRPr="001C6B52">
        <w:rPr>
          <w:rFonts w:ascii="Cambria" w:hAnsi="Cambria" w:hint="eastAsia"/>
        </w:rPr>
        <w:t>尽量不出现此模块。若需出现，必须指定发光体字体和颜色呼应，避免黑体。</w:t>
      </w:r>
    </w:p>
    <w:p w14:paraId="68DF4772"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指令格式：</w:t>
      </w:r>
      <w:r w:rsidRPr="001C6B52">
        <w:rPr>
          <w:rFonts w:ascii="Cambria" w:hAnsi="Cambria" w:hint="eastAsia"/>
        </w:rPr>
        <w:t xml:space="preserve"> `</w:t>
      </w:r>
      <w:r w:rsidRPr="001C6B52">
        <w:rPr>
          <w:rFonts w:ascii="Cambria" w:hAnsi="Cambria" w:hint="eastAsia"/>
        </w:rPr>
        <w:t>文本：“</w:t>
      </w:r>
      <w:r w:rsidRPr="001C6B52">
        <w:rPr>
          <w:rFonts w:ascii="Cambria" w:hAnsi="Cambria" w:hint="eastAsia"/>
        </w:rPr>
        <w:t>{</w:t>
      </w:r>
      <w:r w:rsidRPr="001C6B52">
        <w:rPr>
          <w:rFonts w:ascii="Cambria" w:hAnsi="Cambria" w:hint="eastAsia"/>
        </w:rPr>
        <w:t>金句</w:t>
      </w:r>
      <w:r w:rsidRPr="001C6B52">
        <w:rPr>
          <w:rFonts w:ascii="Cambria" w:hAnsi="Cambria" w:hint="eastAsia"/>
        </w:rPr>
        <w:t>}</w:t>
      </w:r>
      <w:r w:rsidRPr="001C6B52">
        <w:rPr>
          <w:rFonts w:ascii="Cambria" w:hAnsi="Cambria" w:hint="eastAsia"/>
        </w:rPr>
        <w:t>”</w:t>
      </w:r>
      <w:r w:rsidRPr="001C6B52">
        <w:rPr>
          <w:rFonts w:ascii="Cambria" w:hAnsi="Cambria" w:hint="eastAsia"/>
        </w:rPr>
        <w:t xml:space="preserve"> </w:t>
      </w:r>
      <w:r w:rsidRPr="001C6B52">
        <w:rPr>
          <w:rFonts w:ascii="Cambria" w:hAnsi="Cambria" w:hint="eastAsia"/>
        </w:rPr>
        <w:t>字体</w:t>
      </w:r>
      <w:r w:rsidRPr="001C6B52">
        <w:rPr>
          <w:rFonts w:ascii="Cambria" w:hAnsi="Cambria" w:hint="eastAsia"/>
        </w:rPr>
        <w:t>{</w:t>
      </w:r>
      <w:r w:rsidRPr="001C6B52">
        <w:rPr>
          <w:rFonts w:ascii="Cambria" w:hAnsi="Cambria" w:hint="eastAsia"/>
        </w:rPr>
        <w:t>字体风格</w:t>
      </w:r>
      <w:r w:rsidRPr="001C6B52">
        <w:rPr>
          <w:rFonts w:ascii="Cambria" w:hAnsi="Cambria" w:hint="eastAsia"/>
        </w:rPr>
        <w:t>}</w:t>
      </w:r>
      <w:r w:rsidRPr="001C6B52">
        <w:rPr>
          <w:rFonts w:ascii="Cambria" w:hAnsi="Cambria" w:hint="eastAsia"/>
        </w:rPr>
        <w:t>发光体</w:t>
      </w:r>
      <w:r w:rsidRPr="001C6B52">
        <w:rPr>
          <w:rFonts w:ascii="Cambria" w:hAnsi="Cambria" w:hint="eastAsia"/>
        </w:rPr>
        <w:t xml:space="preserve"> </w:t>
      </w:r>
      <w:r w:rsidRPr="001C6B52">
        <w:rPr>
          <w:rFonts w:ascii="Cambria" w:hAnsi="Cambria" w:hint="eastAsia"/>
        </w:rPr>
        <w:t>颜色与</w:t>
      </w:r>
      <w:r w:rsidRPr="001C6B52">
        <w:rPr>
          <w:rFonts w:ascii="Cambria" w:hAnsi="Cambria" w:hint="eastAsia"/>
        </w:rPr>
        <w:t>{</w:t>
      </w:r>
      <w:r w:rsidRPr="001C6B52">
        <w:rPr>
          <w:rFonts w:ascii="Cambria" w:hAnsi="Cambria" w:hint="eastAsia"/>
        </w:rPr>
        <w:t>元素颜色</w:t>
      </w:r>
      <w:r w:rsidRPr="001C6B52">
        <w:rPr>
          <w:rFonts w:ascii="Cambria" w:hAnsi="Cambria" w:hint="eastAsia"/>
        </w:rPr>
        <w:t>}</w:t>
      </w:r>
      <w:r w:rsidRPr="001C6B52">
        <w:rPr>
          <w:rFonts w:ascii="Cambria" w:hAnsi="Cambria" w:hint="eastAsia"/>
        </w:rPr>
        <w:t>光芒呼应</w:t>
      </w:r>
      <w:r w:rsidRPr="001C6B52">
        <w:rPr>
          <w:rFonts w:ascii="Cambria" w:hAnsi="Cambria" w:hint="eastAsia"/>
        </w:rPr>
        <w:t xml:space="preserve"> </w:t>
      </w:r>
      <w:r w:rsidRPr="001C6B52">
        <w:rPr>
          <w:rFonts w:ascii="Cambria" w:hAnsi="Cambria" w:hint="eastAsia"/>
        </w:rPr>
        <w:t>位置</w:t>
      </w:r>
      <w:r w:rsidRPr="001C6B52">
        <w:rPr>
          <w:rFonts w:ascii="Cambria" w:hAnsi="Cambria" w:hint="eastAsia"/>
        </w:rPr>
        <w:t>{</w:t>
      </w:r>
      <w:r w:rsidRPr="001C6B52">
        <w:rPr>
          <w:rFonts w:ascii="Cambria" w:hAnsi="Cambria" w:hint="eastAsia"/>
        </w:rPr>
        <w:t>位置描述</w:t>
      </w:r>
      <w:r w:rsidRPr="001C6B52">
        <w:rPr>
          <w:rFonts w:ascii="Cambria" w:hAnsi="Cambria" w:hint="eastAsia"/>
        </w:rPr>
        <w:t xml:space="preserve">} </w:t>
      </w:r>
      <w:r w:rsidRPr="001C6B52">
        <w:rPr>
          <w:rFonts w:ascii="Cambria" w:hAnsi="Cambria" w:hint="eastAsia"/>
        </w:rPr>
        <w:t>效果</w:t>
      </w:r>
      <w:r w:rsidRPr="001C6B52">
        <w:rPr>
          <w:rFonts w:ascii="Cambria" w:hAnsi="Cambria" w:hint="eastAsia"/>
        </w:rPr>
        <w:t>{</w:t>
      </w:r>
      <w:r w:rsidRPr="001C6B52">
        <w:rPr>
          <w:rFonts w:ascii="Cambria" w:hAnsi="Cambria" w:hint="eastAsia"/>
        </w:rPr>
        <w:t>半透明</w:t>
      </w:r>
      <w:r w:rsidRPr="001C6B52">
        <w:rPr>
          <w:rFonts w:ascii="Cambria" w:hAnsi="Cambria" w:hint="eastAsia"/>
        </w:rPr>
        <w:t>/</w:t>
      </w:r>
      <w:r w:rsidRPr="001C6B52">
        <w:rPr>
          <w:rFonts w:ascii="Cambria" w:hAnsi="Cambria" w:hint="eastAsia"/>
        </w:rPr>
        <w:t>朦胧</w:t>
      </w:r>
      <w:r w:rsidRPr="001C6B52">
        <w:rPr>
          <w:rFonts w:ascii="Cambria" w:hAnsi="Cambria" w:hint="eastAsia"/>
        </w:rPr>
        <w:t>}`</w:t>
      </w:r>
    </w:p>
    <w:p w14:paraId="58C4E07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字体风格建议（</w:t>
      </w:r>
      <w:r w:rsidRPr="001C6B52">
        <w:rPr>
          <w:rFonts w:ascii="Cambria" w:hAnsi="Cambria" w:hint="eastAsia"/>
        </w:rPr>
        <w:t>AI</w:t>
      </w:r>
      <w:r w:rsidRPr="001C6B52">
        <w:rPr>
          <w:rFonts w:ascii="Cambria" w:hAnsi="Cambria" w:hint="eastAsia"/>
        </w:rPr>
        <w:t>必须从中选择）：</w:t>
      </w:r>
      <w:r w:rsidRPr="001C6B52">
        <w:rPr>
          <w:rFonts w:ascii="Cambria" w:hAnsi="Cambria" w:hint="eastAsia"/>
        </w:rPr>
        <w:t xml:space="preserve"> </w:t>
      </w:r>
      <w:r w:rsidRPr="001C6B52">
        <w:rPr>
          <w:rFonts w:ascii="Cambria" w:hAnsi="Cambria" w:hint="eastAsia"/>
        </w:rPr>
        <w:t>融合书法发光体</w:t>
      </w:r>
      <w:r w:rsidRPr="001C6B52">
        <w:rPr>
          <w:rFonts w:ascii="Cambria" w:hAnsi="Cambria" w:hint="eastAsia"/>
        </w:rPr>
        <w:t xml:space="preserve"> </w:t>
      </w:r>
      <w:r w:rsidRPr="001C6B52">
        <w:rPr>
          <w:rFonts w:ascii="Cambria" w:hAnsi="Cambria" w:hint="eastAsia"/>
        </w:rPr>
        <w:t>未来感无衬线发光体</w:t>
      </w:r>
      <w:r w:rsidRPr="001C6B52">
        <w:rPr>
          <w:rFonts w:ascii="Cambria" w:hAnsi="Cambria" w:hint="eastAsia"/>
        </w:rPr>
        <w:t xml:space="preserve"> </w:t>
      </w:r>
      <w:r w:rsidRPr="001C6B52">
        <w:rPr>
          <w:rFonts w:ascii="Cambria" w:hAnsi="Cambria" w:hint="eastAsia"/>
        </w:rPr>
        <w:t>古典衬线体发光体。</w:t>
      </w:r>
    </w:p>
    <w:p w14:paraId="13E41F55" w14:textId="77777777" w:rsidR="001C6B52" w:rsidRPr="001C6B52" w:rsidRDefault="001C6B52" w:rsidP="001C6B52">
      <w:pPr>
        <w:ind w:firstLine="480"/>
        <w:rPr>
          <w:rFonts w:ascii="Cambria" w:hAnsi="Cambria"/>
        </w:rPr>
      </w:pPr>
    </w:p>
    <w:p w14:paraId="3192BB26" w14:textId="77777777" w:rsidR="001C6B52" w:rsidRPr="001C6B52" w:rsidRDefault="001C6B52" w:rsidP="001C6B52">
      <w:pPr>
        <w:ind w:firstLine="480"/>
        <w:rPr>
          <w:rFonts w:ascii="Cambria" w:hAnsi="Cambria"/>
        </w:rPr>
      </w:pPr>
      <w:r w:rsidRPr="001C6B52">
        <w:rPr>
          <w:rFonts w:ascii="Cambria" w:hAnsi="Cambria" w:hint="eastAsia"/>
        </w:rPr>
        <w:t>### 5. [</w:t>
      </w:r>
      <w:r w:rsidRPr="001C6B52">
        <w:rPr>
          <w:rFonts w:ascii="Cambria" w:hAnsi="Cambria" w:hint="eastAsia"/>
        </w:rPr>
        <w:t>构图与空间逻辑</w:t>
      </w:r>
      <w:r w:rsidRPr="001C6B52">
        <w:rPr>
          <w:rFonts w:ascii="Cambria" w:hAnsi="Cambria" w:hint="eastAsia"/>
        </w:rPr>
        <w:t>]</w:t>
      </w:r>
      <w:r w:rsidRPr="001C6B52">
        <w:rPr>
          <w:rFonts w:ascii="Cambria" w:hAnsi="Cambria" w:hint="eastAsia"/>
        </w:rPr>
        <w:t>（立体感）</w:t>
      </w:r>
    </w:p>
    <w:p w14:paraId="65226E4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规则：</w:t>
      </w:r>
      <w:r w:rsidRPr="001C6B52">
        <w:rPr>
          <w:rFonts w:ascii="Cambria" w:hAnsi="Cambria" w:hint="eastAsia"/>
        </w:rPr>
        <w:t xml:space="preserve"> </w:t>
      </w:r>
      <w:r w:rsidRPr="001C6B52">
        <w:rPr>
          <w:rFonts w:ascii="Cambria" w:hAnsi="Cambria" w:hint="eastAsia"/>
        </w:rPr>
        <w:t>指导各元素之间的关系和构图、动态表现，清晰阐明什么元素放什么位置，各元素之间的排版怎样才能达到美观，必须包含至少一个动态描述。</w:t>
      </w:r>
    </w:p>
    <w:p w14:paraId="74ED92F3"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指令格式：</w:t>
      </w:r>
      <w:r w:rsidRPr="001C6B52">
        <w:rPr>
          <w:rFonts w:ascii="Cambria" w:hAnsi="Cambria" w:hint="eastAsia"/>
        </w:rPr>
        <w:t xml:space="preserve"> `[</w:t>
      </w:r>
      <w:r w:rsidRPr="001C6B52">
        <w:rPr>
          <w:rFonts w:ascii="Cambria" w:hAnsi="Cambria" w:hint="eastAsia"/>
        </w:rPr>
        <w:t>核心元素</w:t>
      </w:r>
      <w:r w:rsidRPr="001C6B52">
        <w:rPr>
          <w:rFonts w:ascii="Cambria" w:hAnsi="Cambria" w:hint="eastAsia"/>
        </w:rPr>
        <w:t>]{</w:t>
      </w:r>
      <w:r w:rsidRPr="001C6B52">
        <w:rPr>
          <w:rFonts w:ascii="Cambria" w:hAnsi="Cambria" w:hint="eastAsia"/>
        </w:rPr>
        <w:t>空间关系</w:t>
      </w:r>
      <w:r w:rsidRPr="001C6B52">
        <w:rPr>
          <w:rFonts w:ascii="Cambria" w:hAnsi="Cambria" w:hint="eastAsia"/>
        </w:rPr>
        <w:t>} [</w:t>
      </w:r>
      <w:r w:rsidRPr="001C6B52">
        <w:rPr>
          <w:rFonts w:ascii="Cambria" w:hAnsi="Cambria" w:hint="eastAsia"/>
        </w:rPr>
        <w:t>辅助元素</w:t>
      </w:r>
      <w:r w:rsidRPr="001C6B52">
        <w:rPr>
          <w:rFonts w:ascii="Cambria" w:hAnsi="Cambria" w:hint="eastAsia"/>
        </w:rPr>
        <w:t>]{</w:t>
      </w:r>
      <w:r w:rsidRPr="001C6B52">
        <w:rPr>
          <w:rFonts w:ascii="Cambria" w:hAnsi="Cambria" w:hint="eastAsia"/>
        </w:rPr>
        <w:t>元素互动</w:t>
      </w:r>
      <w:r w:rsidRPr="001C6B52">
        <w:rPr>
          <w:rFonts w:ascii="Cambria" w:hAnsi="Cambria" w:hint="eastAsia"/>
        </w:rPr>
        <w:t xml:space="preserve">} </w:t>
      </w:r>
      <w:r w:rsidRPr="001C6B52">
        <w:rPr>
          <w:rFonts w:ascii="Cambria" w:hAnsi="Cambria" w:hint="eastAsia"/>
        </w:rPr>
        <w:t>视角</w:t>
      </w:r>
      <w:r w:rsidRPr="001C6B52">
        <w:rPr>
          <w:rFonts w:ascii="Cambria" w:hAnsi="Cambria" w:hint="eastAsia"/>
        </w:rPr>
        <w:t>{</w:t>
      </w:r>
      <w:r w:rsidRPr="001C6B52">
        <w:rPr>
          <w:rFonts w:ascii="Cambria" w:hAnsi="Cambria" w:hint="eastAsia"/>
        </w:rPr>
        <w:t>镜头描述</w:t>
      </w:r>
      <w:r w:rsidRPr="001C6B52">
        <w:rPr>
          <w:rFonts w:ascii="Cambria" w:hAnsi="Cambria" w:hint="eastAsia"/>
        </w:rPr>
        <w:t>} [</w:t>
      </w:r>
      <w:r w:rsidRPr="001C6B52">
        <w:rPr>
          <w:rFonts w:ascii="Cambria" w:hAnsi="Cambria" w:hint="eastAsia"/>
        </w:rPr>
        <w:t>科技感</w:t>
      </w:r>
      <w:r w:rsidRPr="001C6B52">
        <w:rPr>
          <w:rFonts w:ascii="Cambria" w:hAnsi="Cambria" w:hint="eastAsia"/>
        </w:rPr>
        <w:t>/</w:t>
      </w:r>
      <w:r w:rsidRPr="001C6B52">
        <w:rPr>
          <w:rFonts w:ascii="Cambria" w:hAnsi="Cambria" w:hint="eastAsia"/>
        </w:rPr>
        <w:t>意境或者情感修饰</w:t>
      </w:r>
      <w:r w:rsidRPr="001C6B52">
        <w:rPr>
          <w:rFonts w:ascii="Cambria" w:hAnsi="Cambria" w:hint="eastAsia"/>
        </w:rPr>
        <w:t>]`</w:t>
      </w:r>
    </w:p>
    <w:p w14:paraId="592B697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示例：</w:t>
      </w:r>
      <w:r w:rsidRPr="001C6B52">
        <w:rPr>
          <w:rFonts w:ascii="Cambria" w:hAnsi="Cambria" w:hint="eastAsia"/>
        </w:rPr>
        <w:t xml:space="preserve"> `</w:t>
      </w:r>
      <w:r w:rsidRPr="001C6B52">
        <w:rPr>
          <w:rFonts w:ascii="Cambria" w:hAnsi="Cambria" w:hint="eastAsia"/>
        </w:rPr>
        <w:t>仁爱之环居中放大</w:t>
      </w:r>
      <w:r w:rsidRPr="001C6B52">
        <w:rPr>
          <w:rFonts w:ascii="Cambria" w:hAnsi="Cambria" w:hint="eastAsia"/>
        </w:rPr>
        <w:t xml:space="preserve"> </w:t>
      </w:r>
      <w:r w:rsidRPr="001C6B52">
        <w:rPr>
          <w:rFonts w:ascii="Cambria" w:hAnsi="Cambria" w:hint="eastAsia"/>
        </w:rPr>
        <w:t>数据流从圆环边缘螺旋环绕</w:t>
      </w:r>
      <w:r w:rsidRPr="001C6B52">
        <w:rPr>
          <w:rFonts w:ascii="Cambria" w:hAnsi="Cambria" w:hint="eastAsia"/>
        </w:rPr>
        <w:t xml:space="preserve"> </w:t>
      </w:r>
      <w:r w:rsidRPr="001C6B52">
        <w:rPr>
          <w:rFonts w:ascii="Cambria" w:hAnsi="Cambria" w:hint="eastAsia"/>
        </w:rPr>
        <w:t>视角低角度</w:t>
      </w:r>
      <w:r w:rsidRPr="001C6B52">
        <w:rPr>
          <w:rFonts w:ascii="Cambria" w:hAnsi="Cambria" w:hint="eastAsia"/>
        </w:rPr>
        <w:t xml:space="preserve"> </w:t>
      </w:r>
      <w:r w:rsidRPr="001C6B52">
        <w:rPr>
          <w:rFonts w:ascii="Cambria" w:hAnsi="Cambria" w:hint="eastAsia"/>
        </w:rPr>
        <w:t>科技感与古典融合，整体氛围宁静而神秘</w:t>
      </w:r>
      <w:r w:rsidRPr="001C6B52">
        <w:rPr>
          <w:rFonts w:ascii="Cambria" w:hAnsi="Cambria" w:hint="eastAsia"/>
        </w:rPr>
        <w:t>`</w:t>
      </w:r>
    </w:p>
    <w:p w14:paraId="7179D75D" w14:textId="77777777" w:rsidR="001C6B52" w:rsidRPr="001C6B52" w:rsidRDefault="001C6B52" w:rsidP="001C6B52">
      <w:pPr>
        <w:ind w:firstLine="480"/>
        <w:rPr>
          <w:rFonts w:ascii="Cambria" w:hAnsi="Cambria"/>
        </w:rPr>
      </w:pPr>
    </w:p>
    <w:p w14:paraId="6A480285" w14:textId="77777777" w:rsidR="001C6B52" w:rsidRPr="001C6B52" w:rsidRDefault="001C6B52" w:rsidP="001C6B52">
      <w:pPr>
        <w:ind w:firstLine="480"/>
        <w:rPr>
          <w:rFonts w:ascii="Cambria" w:hAnsi="Cambria"/>
        </w:rPr>
      </w:pPr>
      <w:r w:rsidRPr="001C6B52">
        <w:rPr>
          <w:rFonts w:ascii="Cambria" w:hAnsi="Cambria" w:hint="eastAsia"/>
        </w:rPr>
        <w:t>### 6. [</w:t>
      </w:r>
      <w:r w:rsidRPr="001C6B52">
        <w:rPr>
          <w:rFonts w:ascii="Cambria" w:hAnsi="Cambria" w:hint="eastAsia"/>
        </w:rPr>
        <w:t>避障指令</w:t>
      </w:r>
      <w:r w:rsidRPr="001C6B52">
        <w:rPr>
          <w:rFonts w:ascii="Cambria" w:hAnsi="Cambria" w:hint="eastAsia"/>
        </w:rPr>
        <w:t>]</w:t>
      </w:r>
      <w:r w:rsidRPr="001C6B52">
        <w:rPr>
          <w:rFonts w:ascii="Cambria" w:hAnsi="Cambria" w:hint="eastAsia"/>
        </w:rPr>
        <w:t>（画面质量保障）</w:t>
      </w:r>
    </w:p>
    <w:p w14:paraId="67958C58" w14:textId="77777777" w:rsidR="001C6B52" w:rsidRPr="001C6B52" w:rsidRDefault="001C6B52" w:rsidP="001C6B52">
      <w:pPr>
        <w:ind w:firstLine="480"/>
        <w:rPr>
          <w:rFonts w:ascii="Cambria" w:hAnsi="Cambria"/>
        </w:rPr>
      </w:pPr>
      <w:r w:rsidRPr="001C6B52">
        <w:rPr>
          <w:rFonts w:ascii="Cambria" w:hAnsi="Cambria" w:hint="eastAsia"/>
        </w:rPr>
        <w:t>指令：</w:t>
      </w:r>
      <w:r w:rsidRPr="001C6B52">
        <w:rPr>
          <w:rFonts w:ascii="Cambria" w:hAnsi="Cambria" w:hint="eastAsia"/>
        </w:rPr>
        <w:t>8k</w:t>
      </w:r>
      <w:r w:rsidRPr="001C6B52">
        <w:rPr>
          <w:rFonts w:ascii="Cambria" w:hAnsi="Cambria" w:hint="eastAsia"/>
        </w:rPr>
        <w:t>画质，细节清晰，制作精良</w:t>
      </w:r>
    </w:p>
    <w:p w14:paraId="6F35F89D" w14:textId="77777777" w:rsidR="001C6B52" w:rsidRPr="001C6B52" w:rsidRDefault="001C6B52" w:rsidP="001C6B52">
      <w:pPr>
        <w:ind w:firstLine="480"/>
        <w:rPr>
          <w:rFonts w:ascii="Cambria" w:hAnsi="Cambria"/>
        </w:rPr>
      </w:pPr>
    </w:p>
    <w:p w14:paraId="048F876A" w14:textId="77777777" w:rsidR="001C6B52" w:rsidRPr="001C6B52" w:rsidRDefault="001C6B52" w:rsidP="001C6B52">
      <w:pPr>
        <w:ind w:firstLine="480"/>
        <w:rPr>
          <w:rFonts w:ascii="Cambria" w:hAnsi="Cambria"/>
        </w:rPr>
      </w:pPr>
      <w:r w:rsidRPr="001C6B52">
        <w:rPr>
          <w:rFonts w:ascii="Cambria" w:hAnsi="Cambria" w:hint="eastAsia"/>
        </w:rPr>
        <w:t>因此完整的提示词示例为：</w:t>
      </w:r>
    </w:p>
    <w:p w14:paraId="114AA209" w14:textId="77777777" w:rsidR="001C6B52" w:rsidRPr="001C6B52" w:rsidRDefault="001C6B52" w:rsidP="001C6B52">
      <w:pPr>
        <w:ind w:firstLine="480"/>
        <w:rPr>
          <w:rFonts w:ascii="Cambria" w:hAnsi="Cambria"/>
        </w:rPr>
      </w:pPr>
      <w:r w:rsidRPr="001C6B52">
        <w:rPr>
          <w:rFonts w:ascii="Cambria" w:hAnsi="Cambria" w:hint="eastAsia"/>
        </w:rPr>
        <w:t>艺术发光线条，简洁背景</w:t>
      </w:r>
      <w:r w:rsidRPr="001C6B52">
        <w:rPr>
          <w:rFonts w:ascii="Cambria" w:hAnsi="Cambria" w:hint="eastAsia"/>
        </w:rPr>
        <w:t xml:space="preserve"> | </w:t>
      </w:r>
      <w:r w:rsidRPr="001C6B52">
        <w:rPr>
          <w:rFonts w:ascii="Cambria" w:hAnsi="Cambria" w:hint="eastAsia"/>
        </w:rPr>
        <w:t>一个巨大的仁爱之环由希望金发光线条组成</w:t>
      </w:r>
      <w:r w:rsidRPr="001C6B52">
        <w:rPr>
          <w:rFonts w:ascii="Cambria" w:hAnsi="Cambria" w:hint="eastAsia"/>
        </w:rPr>
        <w:t xml:space="preserve"> </w:t>
      </w:r>
      <w:r w:rsidRPr="001C6B52">
        <w:rPr>
          <w:rFonts w:ascii="Cambria" w:hAnsi="Cambria" w:hint="eastAsia"/>
        </w:rPr>
        <w:t>悬浮于画面</w:t>
      </w:r>
      <w:r w:rsidRPr="001C6B52">
        <w:rPr>
          <w:rFonts w:ascii="Cambria" w:hAnsi="Cambria" w:hint="eastAsia"/>
        </w:rPr>
        <w:t xml:space="preserve"> | </w:t>
      </w:r>
      <w:r w:rsidRPr="001C6B52">
        <w:rPr>
          <w:rFonts w:ascii="Cambria" w:hAnsi="Cambria" w:hint="eastAsia"/>
        </w:rPr>
        <w:t>数据流用霓虹紫的发光线条勾勒</w:t>
      </w:r>
      <w:r w:rsidRPr="001C6B52">
        <w:rPr>
          <w:rFonts w:ascii="Cambria" w:hAnsi="Cambria" w:hint="eastAsia"/>
        </w:rPr>
        <w:t xml:space="preserve"> </w:t>
      </w:r>
      <w:r w:rsidRPr="001C6B52">
        <w:rPr>
          <w:rFonts w:ascii="Cambria" w:hAnsi="Cambria" w:hint="eastAsia"/>
        </w:rPr>
        <w:t>迷宫用焦虑红发光轮廓呈现</w:t>
      </w:r>
      <w:r w:rsidRPr="001C6B52">
        <w:rPr>
          <w:rFonts w:ascii="Cambria" w:hAnsi="Cambria" w:hint="eastAsia"/>
        </w:rPr>
        <w:t xml:space="preserve"> </w:t>
      </w:r>
      <w:r w:rsidRPr="001C6B52">
        <w:rPr>
          <w:rFonts w:ascii="Cambria" w:hAnsi="Cambria" w:hint="eastAsia"/>
        </w:rPr>
        <w:t>自由的探索</w:t>
      </w:r>
      <w:r w:rsidRPr="001C6B52">
        <w:rPr>
          <w:rFonts w:ascii="Cambria" w:hAnsi="Cambria" w:hint="eastAsia"/>
        </w:rPr>
        <w:t xml:space="preserve"> | </w:t>
      </w:r>
      <w:r w:rsidRPr="001C6B52">
        <w:rPr>
          <w:rFonts w:ascii="Cambria" w:hAnsi="Cambria" w:hint="eastAsia"/>
        </w:rPr>
        <w:t>主光色科技蓝</w:t>
      </w:r>
      <w:r w:rsidRPr="001C6B52">
        <w:rPr>
          <w:rFonts w:ascii="Cambria" w:hAnsi="Cambria" w:hint="eastAsia"/>
        </w:rPr>
        <w:t xml:space="preserve"> </w:t>
      </w:r>
      <w:r w:rsidRPr="001C6B52">
        <w:rPr>
          <w:rFonts w:ascii="Cambria" w:hAnsi="Cambria" w:hint="eastAsia"/>
        </w:rPr>
        <w:t>辅光色霓虹紫</w:t>
      </w:r>
      <w:r w:rsidRPr="001C6B52">
        <w:rPr>
          <w:rFonts w:ascii="Cambria" w:hAnsi="Cambria" w:hint="eastAsia"/>
        </w:rPr>
        <w:t xml:space="preserve"> </w:t>
      </w:r>
      <w:r w:rsidRPr="001C6B52">
        <w:rPr>
          <w:rFonts w:ascii="Cambria" w:hAnsi="Cambria" w:hint="eastAsia"/>
        </w:rPr>
        <w:t>背景渐变深紫色调</w:t>
      </w:r>
      <w:r w:rsidRPr="001C6B52">
        <w:rPr>
          <w:rFonts w:ascii="Cambria" w:hAnsi="Cambria" w:hint="eastAsia"/>
        </w:rPr>
        <w:t xml:space="preserve"> </w:t>
      </w:r>
      <w:r w:rsidRPr="001C6B52">
        <w:rPr>
          <w:rFonts w:ascii="Cambria" w:hAnsi="Cambria" w:hint="eastAsia"/>
        </w:rPr>
        <w:t>地面反射清晰光影</w:t>
      </w:r>
      <w:r w:rsidRPr="001C6B52">
        <w:rPr>
          <w:rFonts w:ascii="Cambria" w:hAnsi="Cambria" w:hint="eastAsia"/>
        </w:rPr>
        <w:t xml:space="preserve"> | </w:t>
      </w:r>
      <w:r w:rsidRPr="001C6B52">
        <w:rPr>
          <w:rFonts w:ascii="Cambria" w:hAnsi="Cambria" w:hint="eastAsia"/>
        </w:rPr>
        <w:t>仁爱之环居中放</w:t>
      </w:r>
      <w:r w:rsidRPr="001C6B52">
        <w:rPr>
          <w:rFonts w:ascii="Cambria" w:hAnsi="Cambria" w:hint="eastAsia"/>
        </w:rPr>
        <w:lastRenderedPageBreak/>
        <w:t>大</w:t>
      </w:r>
      <w:r w:rsidRPr="001C6B52">
        <w:rPr>
          <w:rFonts w:ascii="Cambria" w:hAnsi="Cambria" w:hint="eastAsia"/>
        </w:rPr>
        <w:t xml:space="preserve"> </w:t>
      </w:r>
      <w:r w:rsidRPr="001C6B52">
        <w:rPr>
          <w:rFonts w:ascii="Cambria" w:hAnsi="Cambria" w:hint="eastAsia"/>
        </w:rPr>
        <w:t>数据流从圆环边缘螺旋环绕</w:t>
      </w:r>
      <w:r w:rsidRPr="001C6B52">
        <w:rPr>
          <w:rFonts w:ascii="Cambria" w:hAnsi="Cambria" w:hint="eastAsia"/>
        </w:rPr>
        <w:t xml:space="preserve"> </w:t>
      </w:r>
      <w:r w:rsidRPr="001C6B52">
        <w:rPr>
          <w:rFonts w:ascii="Cambria" w:hAnsi="Cambria" w:hint="eastAsia"/>
        </w:rPr>
        <w:t>视角低角度</w:t>
      </w:r>
      <w:r w:rsidRPr="001C6B52">
        <w:rPr>
          <w:rFonts w:ascii="Cambria" w:hAnsi="Cambria" w:hint="eastAsia"/>
        </w:rPr>
        <w:t xml:space="preserve"> </w:t>
      </w:r>
      <w:r w:rsidRPr="001C6B52">
        <w:rPr>
          <w:rFonts w:ascii="Cambria" w:hAnsi="Cambria" w:hint="eastAsia"/>
        </w:rPr>
        <w:t>科技感与古典融合，整体氛围宁静而神秘</w:t>
      </w:r>
      <w:r w:rsidRPr="001C6B52">
        <w:rPr>
          <w:rFonts w:ascii="Cambria" w:hAnsi="Cambria" w:hint="eastAsia"/>
        </w:rPr>
        <w:t xml:space="preserve"> | 8k</w:t>
      </w:r>
      <w:r w:rsidRPr="001C6B52">
        <w:rPr>
          <w:rFonts w:ascii="Cambria" w:hAnsi="Cambria" w:hint="eastAsia"/>
        </w:rPr>
        <w:t>画质，细节清晰，制作精良</w:t>
      </w:r>
    </w:p>
    <w:p w14:paraId="7736F368" w14:textId="77777777" w:rsidR="001C6B52" w:rsidRPr="001C6B52" w:rsidRDefault="001C6B52" w:rsidP="001C6B52">
      <w:pPr>
        <w:ind w:firstLine="480"/>
        <w:rPr>
          <w:rFonts w:ascii="Cambria" w:hAnsi="Cambria"/>
        </w:rPr>
      </w:pPr>
      <w:r w:rsidRPr="001C6B52">
        <w:rPr>
          <w:rFonts w:ascii="Cambria" w:hAnsi="Cambria" w:hint="eastAsia"/>
        </w:rPr>
        <w:t>---</w:t>
      </w:r>
    </w:p>
    <w:p w14:paraId="1224C935" w14:textId="77777777" w:rsidR="001C6B52" w:rsidRPr="001C6B52" w:rsidRDefault="001C6B52" w:rsidP="001C6B52">
      <w:pPr>
        <w:ind w:firstLine="480"/>
        <w:rPr>
          <w:rFonts w:ascii="Cambria" w:hAnsi="Cambria"/>
        </w:rPr>
      </w:pPr>
    </w:p>
    <w:p w14:paraId="2847A370"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Segoe UI Emoji" w:hAnsi="Segoe UI Emoji" w:cs="Segoe UI Emoji"/>
        </w:rPr>
        <w:t>🎨</w:t>
      </w:r>
      <w:r w:rsidRPr="001C6B52">
        <w:rPr>
          <w:rFonts w:ascii="Cambria" w:hAnsi="Cambria" w:hint="eastAsia"/>
        </w:rPr>
        <w:t xml:space="preserve"> </w:t>
      </w:r>
      <w:r w:rsidRPr="001C6B52">
        <w:rPr>
          <w:rFonts w:ascii="Cambria" w:hAnsi="Cambria" w:hint="eastAsia"/>
        </w:rPr>
        <w:t>最终</w:t>
      </w:r>
      <w:r w:rsidRPr="001C6B52">
        <w:rPr>
          <w:rFonts w:ascii="Cambria" w:hAnsi="Cambria" w:hint="eastAsia"/>
        </w:rPr>
        <w:t>JSON</w:t>
      </w:r>
      <w:r w:rsidRPr="001C6B52">
        <w:rPr>
          <w:rFonts w:ascii="Cambria" w:hAnsi="Cambria" w:hint="eastAsia"/>
        </w:rPr>
        <w:t>输出格式（严格单行）</w:t>
      </w:r>
    </w:p>
    <w:p w14:paraId="5F55C778" w14:textId="77777777" w:rsidR="001C6B52" w:rsidRPr="001C6B52" w:rsidRDefault="001C6B52" w:rsidP="001C6B52">
      <w:pPr>
        <w:ind w:firstLine="480"/>
        <w:rPr>
          <w:rFonts w:ascii="Cambria" w:hAnsi="Cambria"/>
        </w:rPr>
      </w:pPr>
    </w:p>
    <w:p w14:paraId="78D220E1" w14:textId="77777777" w:rsidR="001C6B52" w:rsidRPr="001C6B52" w:rsidRDefault="001C6B52" w:rsidP="001C6B52">
      <w:pPr>
        <w:ind w:firstLine="480"/>
        <w:rPr>
          <w:rFonts w:ascii="Cambria" w:hAnsi="Cambria"/>
        </w:rPr>
      </w:pPr>
      <w:r w:rsidRPr="001C6B52">
        <w:rPr>
          <w:rFonts w:ascii="Cambria" w:hAnsi="Cambria" w:hint="eastAsia"/>
        </w:rPr>
        <w:t>AI</w:t>
      </w:r>
      <w:r w:rsidRPr="001C6B52">
        <w:rPr>
          <w:rFonts w:ascii="Cambria" w:hAnsi="Cambria" w:hint="eastAsia"/>
        </w:rPr>
        <w:t>必须严格按照此格式输出结果：</w:t>
      </w:r>
    </w:p>
    <w:p w14:paraId="30445339" w14:textId="77777777" w:rsidR="001C6B52" w:rsidRPr="001C6B52" w:rsidRDefault="001C6B52" w:rsidP="001C6B52">
      <w:pPr>
        <w:ind w:firstLine="480"/>
        <w:rPr>
          <w:rFonts w:ascii="Cambria" w:hAnsi="Cambria"/>
        </w:rPr>
      </w:pPr>
    </w:p>
    <w:p w14:paraId="4839725F" w14:textId="77777777" w:rsidR="001C6B52" w:rsidRPr="001C6B52" w:rsidRDefault="001C6B52" w:rsidP="001C6B52">
      <w:pPr>
        <w:ind w:firstLine="480"/>
        <w:rPr>
          <w:rFonts w:ascii="Cambria" w:hAnsi="Cambria"/>
        </w:rPr>
      </w:pPr>
      <w:r w:rsidRPr="001C6B52">
        <w:rPr>
          <w:rFonts w:ascii="Cambria" w:hAnsi="Cambria" w:hint="eastAsia"/>
        </w:rPr>
        <w:t>```json</w:t>
      </w:r>
    </w:p>
    <w:p w14:paraId="5EE576FC" w14:textId="77777777" w:rsidR="001C6B52" w:rsidRPr="001C6B52" w:rsidRDefault="001C6B52" w:rsidP="001C6B52">
      <w:pPr>
        <w:ind w:firstLine="480"/>
        <w:rPr>
          <w:rFonts w:ascii="Cambria" w:hAnsi="Cambria"/>
        </w:rPr>
      </w:pPr>
      <w:r w:rsidRPr="001C6B52">
        <w:rPr>
          <w:rFonts w:ascii="Cambria" w:hAnsi="Cambria" w:hint="eastAsia"/>
        </w:rPr>
        <w:t>[</w:t>
      </w:r>
    </w:p>
    <w:p w14:paraId="24127E89" w14:textId="77777777" w:rsidR="001C6B52" w:rsidRPr="001C6B52" w:rsidRDefault="001C6B52" w:rsidP="001C6B52">
      <w:pPr>
        <w:ind w:firstLine="480"/>
        <w:rPr>
          <w:rFonts w:ascii="Cambria" w:hAnsi="Cambria"/>
        </w:rPr>
      </w:pPr>
      <w:r w:rsidRPr="001C6B52">
        <w:rPr>
          <w:rFonts w:ascii="Cambria" w:hAnsi="Cambria" w:hint="eastAsia"/>
        </w:rPr>
        <w:t xml:space="preserve">  {</w:t>
      </w:r>
    </w:p>
    <w:p w14:paraId="748D1134" w14:textId="77777777" w:rsidR="001C6B52" w:rsidRPr="001C6B52" w:rsidRDefault="001C6B52" w:rsidP="001C6B52">
      <w:pPr>
        <w:ind w:firstLine="480"/>
        <w:rPr>
          <w:rFonts w:ascii="Cambria" w:hAnsi="Cambria"/>
        </w:rPr>
      </w:pPr>
      <w:r w:rsidRPr="001C6B52">
        <w:rPr>
          <w:rFonts w:ascii="Cambria" w:hAnsi="Cambria" w:hint="eastAsia"/>
        </w:rPr>
        <w:t xml:space="preserve">    "caption": "</w:t>
      </w:r>
      <w:r w:rsidRPr="001C6B52">
        <w:rPr>
          <w:rFonts w:ascii="Cambria" w:hAnsi="Cambria" w:hint="eastAsia"/>
        </w:rPr>
        <w:t>原始字幕文本（完全保留切分后的原文）</w:t>
      </w:r>
      <w:r w:rsidRPr="001C6B52">
        <w:rPr>
          <w:rFonts w:ascii="Cambria" w:hAnsi="Cambria" w:hint="eastAsia"/>
        </w:rPr>
        <w:t>",</w:t>
      </w:r>
    </w:p>
    <w:p w14:paraId="62D9E403" w14:textId="77777777" w:rsidR="001C6B52" w:rsidRPr="001C6B52" w:rsidRDefault="001C6B52" w:rsidP="001C6B52">
      <w:pPr>
        <w:ind w:firstLine="480"/>
        <w:rPr>
          <w:rFonts w:ascii="Cambria" w:hAnsi="Cambria"/>
        </w:rPr>
      </w:pPr>
      <w:r w:rsidRPr="001C6B52">
        <w:rPr>
          <w:rFonts w:ascii="Cambria" w:hAnsi="Cambria" w:hint="eastAsia"/>
        </w:rPr>
        <w:t xml:space="preserve">    "qwen_prompt": "</w:t>
      </w:r>
      <w:r w:rsidRPr="001C6B52">
        <w:rPr>
          <w:rFonts w:ascii="Cambria" w:hAnsi="Cambria" w:hint="eastAsia"/>
        </w:rPr>
        <w:t>纯中文提示词（符合五模块结构，必须为单行）</w:t>
      </w:r>
      <w:r w:rsidRPr="001C6B52">
        <w:rPr>
          <w:rFonts w:ascii="Cambria" w:hAnsi="Cambria" w:hint="eastAsia"/>
        </w:rPr>
        <w:t>",</w:t>
      </w:r>
    </w:p>
    <w:p w14:paraId="5C0D2520" w14:textId="77777777" w:rsidR="001C6B52" w:rsidRPr="001C6B52" w:rsidRDefault="001C6B52" w:rsidP="001C6B52">
      <w:pPr>
        <w:ind w:firstLine="480"/>
        <w:rPr>
          <w:rFonts w:ascii="Cambria" w:hAnsi="Cambria"/>
        </w:rPr>
      </w:pPr>
      <w:r w:rsidRPr="001C6B52">
        <w:rPr>
          <w:rFonts w:ascii="Cambria" w:hAnsi="Cambria" w:hint="eastAsia"/>
        </w:rPr>
        <w:t xml:space="preserve">    "gender": "0" </w:t>
      </w:r>
    </w:p>
    <w:p w14:paraId="7F5614E3" w14:textId="77777777" w:rsidR="001C6B52" w:rsidRPr="001C6B52" w:rsidRDefault="001C6B52" w:rsidP="001C6B52">
      <w:pPr>
        <w:ind w:firstLine="480"/>
        <w:rPr>
          <w:rFonts w:ascii="Cambria" w:hAnsi="Cambria"/>
        </w:rPr>
      </w:pPr>
      <w:r w:rsidRPr="001C6B52">
        <w:rPr>
          <w:rFonts w:ascii="Cambria" w:hAnsi="Cambria" w:hint="eastAsia"/>
        </w:rPr>
        <w:t xml:space="preserve">  },</w:t>
      </w:r>
    </w:p>
    <w:p w14:paraId="246C479F" w14:textId="77777777" w:rsidR="001C6B52" w:rsidRPr="001C6B52" w:rsidRDefault="001C6B52" w:rsidP="001C6B52">
      <w:pPr>
        <w:ind w:firstLine="480"/>
        <w:rPr>
          <w:rFonts w:ascii="Cambria" w:hAnsi="Cambria"/>
        </w:rPr>
      </w:pPr>
      <w:r w:rsidRPr="001C6B52">
        <w:rPr>
          <w:rFonts w:ascii="Cambria" w:hAnsi="Cambria" w:hint="eastAsia"/>
        </w:rPr>
        <w:t xml:space="preserve">  ...</w:t>
      </w:r>
    </w:p>
    <w:p w14:paraId="703D3388" w14:textId="69045BAD" w:rsidR="001C6B52" w:rsidRDefault="001C6B52" w:rsidP="001C6B52">
      <w:pPr>
        <w:ind w:firstLine="480"/>
        <w:rPr>
          <w:rFonts w:ascii="Cambria" w:hAnsi="Cambria"/>
        </w:rPr>
      </w:pPr>
      <w:r w:rsidRPr="001C6B52">
        <w:rPr>
          <w:rFonts w:ascii="Cambria" w:hAnsi="Cambria" w:hint="eastAsia"/>
        </w:rPr>
        <w:t>]</w:t>
      </w:r>
    </w:p>
    <w:p w14:paraId="45954379" w14:textId="77777777" w:rsidR="001C6B52" w:rsidRDefault="001C6B52" w:rsidP="00D05D0F">
      <w:pPr>
        <w:ind w:firstLine="480"/>
        <w:rPr>
          <w:rFonts w:ascii="Cambria" w:hAnsi="Cambria"/>
        </w:rPr>
      </w:pPr>
    </w:p>
    <w:p w14:paraId="4E1B45FE" w14:textId="6B88F337" w:rsidR="001C6B52" w:rsidRDefault="001C6B52" w:rsidP="001C6B52">
      <w:pPr>
        <w:pStyle w:val="afff9"/>
        <w:rPr>
          <w:rFonts w:hint="eastAsia"/>
        </w:rPr>
      </w:pPr>
      <w:r>
        <w:rPr>
          <w:rFonts w:hint="eastAsia"/>
        </w:rPr>
        <w:t>9</w:t>
      </w:r>
    </w:p>
    <w:p w14:paraId="64DB844F" w14:textId="77777777" w:rsidR="001C6B52" w:rsidRPr="001C6B52" w:rsidRDefault="001C6B52" w:rsidP="001C6B52">
      <w:pPr>
        <w:ind w:firstLine="480"/>
        <w:rPr>
          <w:rFonts w:ascii="Cambria" w:hAnsi="Cambria"/>
        </w:rPr>
      </w:pPr>
      <w:r w:rsidRPr="001C6B52">
        <w:rPr>
          <w:rFonts w:ascii="Cambria" w:hAnsi="Cambria" w:hint="eastAsia"/>
        </w:rPr>
        <w:t>不行，生成出来的图片很难看，我估计是不是物极必反，所以这些词库和公式模板都取消吧，一切以我训练图片的提示词为主，总结和保留出其同性，比如”艺术发光线条，简洁背景“的</w:t>
      </w:r>
      <w:r w:rsidRPr="001C6B52">
        <w:rPr>
          <w:rFonts w:ascii="Cambria" w:hAnsi="Cambria" w:hint="eastAsia"/>
        </w:rPr>
        <w:t>lora</w:t>
      </w:r>
      <w:r w:rsidRPr="001C6B52">
        <w:rPr>
          <w:rFonts w:ascii="Cambria" w:hAnsi="Cambria" w:hint="eastAsia"/>
        </w:rPr>
        <w:t>触发词，每个元素都加上线条的前后缀，描述什么氛围。一切以训练图片提示词的</w:t>
      </w:r>
      <w:r w:rsidRPr="001C6B52">
        <w:rPr>
          <w:rFonts w:ascii="Cambria" w:hAnsi="Cambria" w:hint="eastAsia"/>
        </w:rPr>
        <w:t>txt</w:t>
      </w:r>
      <w:r w:rsidRPr="001C6B52">
        <w:rPr>
          <w:rFonts w:ascii="Cambria" w:hAnsi="Cambria" w:hint="eastAsia"/>
        </w:rPr>
        <w:t>为主，越精练越好，因此地板反光啊什么的能省略的就省略，仔细分析</w:t>
      </w:r>
      <w:r w:rsidRPr="001C6B52">
        <w:rPr>
          <w:rFonts w:ascii="Cambria" w:hAnsi="Cambria" w:hint="eastAsia"/>
        </w:rPr>
        <w:t>txt</w:t>
      </w:r>
      <w:r w:rsidRPr="001C6B52">
        <w:rPr>
          <w:rFonts w:ascii="Cambria" w:hAnsi="Cambria" w:hint="eastAsia"/>
        </w:rPr>
        <w:t>的共性。</w:t>
      </w:r>
    </w:p>
    <w:p w14:paraId="546FA85C" w14:textId="77777777" w:rsidR="001C6B52" w:rsidRPr="001C6B52" w:rsidRDefault="001C6B52" w:rsidP="001C6B52">
      <w:pPr>
        <w:ind w:firstLine="480"/>
        <w:rPr>
          <w:rFonts w:ascii="Cambria" w:hAnsi="Cambria"/>
        </w:rPr>
      </w:pPr>
      <w:r w:rsidRPr="001C6B52">
        <w:rPr>
          <w:rFonts w:ascii="Cambria" w:hAnsi="Cambria" w:hint="eastAsia"/>
        </w:rPr>
        <w:t>所以你看词库板块是不是得去掉，只要保证时代（比如中国古代和西方蒸汽时代等有明显风格之间的混乱）和地域（比如日式风格和中国古代风格别混淆）等文化背景下的元素别混淆就行。</w:t>
      </w:r>
    </w:p>
    <w:p w14:paraId="5A9AAD35" w14:textId="77777777" w:rsidR="001C6B52" w:rsidRPr="001C6B52" w:rsidRDefault="001C6B52" w:rsidP="001C6B52">
      <w:pPr>
        <w:ind w:firstLine="480"/>
        <w:rPr>
          <w:rFonts w:ascii="Cambria" w:hAnsi="Cambria"/>
        </w:rPr>
      </w:pPr>
      <w:r w:rsidRPr="001C6B52">
        <w:rPr>
          <w:rFonts w:ascii="Cambria" w:hAnsi="Cambria" w:hint="eastAsia"/>
        </w:rPr>
        <w:t>并且我发现由以前旧的</w:t>
      </w:r>
      <w:r w:rsidRPr="001C6B52">
        <w:rPr>
          <w:rFonts w:ascii="Cambria" w:hAnsi="Cambria" w:hint="eastAsia"/>
        </w:rPr>
        <w:t>flux</w:t>
      </w:r>
      <w:r w:rsidRPr="001C6B52">
        <w:rPr>
          <w:rFonts w:ascii="Cambria" w:hAnsi="Cambria" w:hint="eastAsia"/>
        </w:rPr>
        <w:t>的</w:t>
      </w:r>
      <w:r w:rsidRPr="001C6B52">
        <w:rPr>
          <w:rFonts w:ascii="Cambria" w:hAnsi="Cambria" w:hint="eastAsia"/>
        </w:rPr>
        <w:t>ai</w:t>
      </w:r>
      <w:r w:rsidRPr="001C6B52">
        <w:rPr>
          <w:rFonts w:ascii="Cambria" w:hAnsi="Cambria" w:hint="eastAsia"/>
        </w:rPr>
        <w:t>指令生成的提示词，翻译为中文直接加在”艺术发光线条，简洁背景“后面给</w:t>
      </w:r>
      <w:r w:rsidRPr="001C6B52">
        <w:rPr>
          <w:rFonts w:ascii="Cambria" w:hAnsi="Cambria" w:hint="eastAsia"/>
        </w:rPr>
        <w:t>qwen</w:t>
      </w:r>
      <w:r w:rsidRPr="001C6B52">
        <w:rPr>
          <w:rFonts w:ascii="Cambria" w:hAnsi="Cambria" w:hint="eastAsia"/>
        </w:rPr>
        <w:t>生成，效果反而比刚刚你给的指令好很多倍，所以你看看怎么提炼出训练图片</w:t>
      </w:r>
      <w:r w:rsidRPr="001C6B52">
        <w:rPr>
          <w:rFonts w:ascii="Cambria" w:hAnsi="Cambria" w:hint="eastAsia"/>
        </w:rPr>
        <w:t>txt</w:t>
      </w:r>
      <w:r w:rsidRPr="001C6B52">
        <w:rPr>
          <w:rFonts w:ascii="Cambria" w:hAnsi="Cambria" w:hint="eastAsia"/>
        </w:rPr>
        <w:t>的公式模板，并分析</w:t>
      </w:r>
      <w:r w:rsidRPr="001C6B52">
        <w:rPr>
          <w:rFonts w:ascii="Cambria" w:hAnsi="Cambria" w:hint="eastAsia"/>
        </w:rPr>
        <w:t>flux</w:t>
      </w:r>
      <w:r w:rsidRPr="001C6B52">
        <w:rPr>
          <w:rFonts w:ascii="Cambria" w:hAnsi="Cambria" w:hint="eastAsia"/>
        </w:rPr>
        <w:t>指令的优点，然后再重新给我一个可用的自成一体的</w:t>
      </w:r>
      <w:r w:rsidRPr="001C6B52">
        <w:rPr>
          <w:rFonts w:ascii="Cambria" w:hAnsi="Cambria" w:hint="eastAsia"/>
        </w:rPr>
        <w:t>qwen</w:t>
      </w:r>
      <w:r w:rsidRPr="001C6B52">
        <w:rPr>
          <w:rFonts w:ascii="Cambria" w:hAnsi="Cambria" w:hint="eastAsia"/>
        </w:rPr>
        <w:t>指令。</w:t>
      </w:r>
    </w:p>
    <w:p w14:paraId="7AF3B7A5" w14:textId="77777777" w:rsidR="001C6B52" w:rsidRPr="001C6B52" w:rsidRDefault="001C6B52" w:rsidP="001C6B52">
      <w:pPr>
        <w:ind w:firstLine="480"/>
        <w:rPr>
          <w:rFonts w:ascii="Cambria" w:hAnsi="Cambria"/>
        </w:rPr>
      </w:pPr>
      <w:r w:rsidRPr="001C6B52">
        <w:rPr>
          <w:rFonts w:ascii="Cambria" w:hAnsi="Cambria" w:hint="eastAsia"/>
        </w:rPr>
        <w:t>原</w:t>
      </w:r>
      <w:r w:rsidRPr="001C6B52">
        <w:rPr>
          <w:rFonts w:ascii="Cambria" w:hAnsi="Cambria" w:hint="eastAsia"/>
        </w:rPr>
        <w:t>flux</w:t>
      </w:r>
      <w:r w:rsidRPr="001C6B52">
        <w:rPr>
          <w:rFonts w:ascii="Cambria" w:hAnsi="Cambria" w:hint="eastAsia"/>
        </w:rPr>
        <w:t>指令为：</w:t>
      </w:r>
    </w:p>
    <w:p w14:paraId="72D93CA2" w14:textId="77777777" w:rsidR="001C6B52" w:rsidRPr="001C6B52" w:rsidRDefault="001C6B52" w:rsidP="001C6B52">
      <w:pPr>
        <w:ind w:firstLine="480"/>
        <w:rPr>
          <w:rFonts w:ascii="Cambria" w:hAnsi="Cambria"/>
        </w:rPr>
      </w:pPr>
      <w:r w:rsidRPr="001C6B52">
        <w:rPr>
          <w:rFonts w:ascii="Cambria" w:hAnsi="Cambria" w:hint="eastAsia"/>
        </w:rPr>
        <w:tab/>
      </w:r>
      <w:r w:rsidRPr="001C6B52">
        <w:rPr>
          <w:rFonts w:ascii="Cambria" w:hAnsi="Cambria" w:hint="eastAsia"/>
        </w:rPr>
        <w:t>你必须保证你发给我的</w:t>
      </w:r>
      <w:r w:rsidRPr="001C6B52">
        <w:rPr>
          <w:rFonts w:ascii="Cambria" w:hAnsi="Cambria" w:hint="eastAsia"/>
        </w:rPr>
        <w:t xml:space="preserve"> JSON </w:t>
      </w:r>
      <w:r w:rsidRPr="001C6B52">
        <w:rPr>
          <w:rFonts w:ascii="Cambria" w:hAnsi="Cambria" w:hint="eastAsia"/>
        </w:rPr>
        <w:t>内容没有缺斤短两，是可以使用，是有效的！并且不能缺任何一段文稿内容，否则会让我的视频质量急剧下降。</w:t>
      </w:r>
    </w:p>
    <w:p w14:paraId="12F81142"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51BAD4F0" w14:textId="77777777" w:rsidR="001C6B52" w:rsidRPr="001C6B52" w:rsidRDefault="001C6B52" w:rsidP="001C6B52">
      <w:pPr>
        <w:ind w:firstLine="480"/>
        <w:rPr>
          <w:rFonts w:ascii="Cambria" w:hAnsi="Cambria"/>
        </w:rPr>
      </w:pPr>
      <w:r w:rsidRPr="001C6B52">
        <w:rPr>
          <w:rFonts w:ascii="Cambria" w:hAnsi="Cambria" w:hint="eastAsia"/>
        </w:rPr>
        <w:tab/>
        <w:t xml:space="preserve">        </w:t>
      </w:r>
      <w:r w:rsidRPr="001C6B52">
        <w:rPr>
          <w:rFonts w:ascii="Cambria" w:hAnsi="Cambria" w:hint="eastAsia"/>
        </w:rPr>
        <w:t>你需处理的输入信息为</w:t>
      </w:r>
      <w:r w:rsidRPr="001C6B52">
        <w:rPr>
          <w:rFonts w:ascii="Cambria" w:hAnsi="Cambria" w:hint="eastAsia"/>
        </w:rPr>
        <w:t>tag</w:t>
      </w:r>
      <w:r w:rsidRPr="001C6B52">
        <w:rPr>
          <w:rFonts w:ascii="Cambria" w:hAnsi="Cambria" w:hint="eastAsia"/>
        </w:rPr>
        <w:t>和</w:t>
      </w:r>
      <w:r w:rsidRPr="001C6B52">
        <w:rPr>
          <w:rFonts w:ascii="Cambria" w:hAnsi="Cambria" w:hint="eastAsia"/>
        </w:rPr>
        <w:t>content</w:t>
      </w:r>
      <w:r w:rsidRPr="001C6B52">
        <w:rPr>
          <w:rFonts w:ascii="Cambria" w:hAnsi="Cambria" w:hint="eastAsia"/>
        </w:rPr>
        <w:t>：</w:t>
      </w:r>
    </w:p>
    <w:p w14:paraId="0787CB5D" w14:textId="77777777" w:rsidR="001C6B52" w:rsidRPr="001C6B52" w:rsidRDefault="001C6B52" w:rsidP="001C6B52">
      <w:pPr>
        <w:ind w:firstLine="480"/>
        <w:rPr>
          <w:rFonts w:ascii="Cambria" w:hAnsi="Cambria"/>
        </w:rPr>
      </w:pPr>
      <w:r w:rsidRPr="001C6B52">
        <w:rPr>
          <w:rFonts w:ascii="Cambria" w:hAnsi="Cambria" w:hint="eastAsia"/>
        </w:rPr>
        <w:tab/>
        <w:t>        tag</w:t>
      </w:r>
      <w:r w:rsidRPr="001C6B52">
        <w:rPr>
          <w:rFonts w:ascii="Cambria" w:hAnsi="Cambria" w:hint="eastAsia"/>
        </w:rPr>
        <w:t>：</w:t>
      </w:r>
      <w:r w:rsidRPr="001C6B52">
        <w:rPr>
          <w:rFonts w:ascii="Cambria" w:hAnsi="Cambria" w:hint="eastAsia"/>
        </w:rPr>
        <w:t>"""{{String1}}"""</w:t>
      </w:r>
    </w:p>
    <w:p w14:paraId="7F916FE5" w14:textId="77777777" w:rsidR="001C6B52" w:rsidRPr="001C6B52" w:rsidRDefault="001C6B52" w:rsidP="001C6B52">
      <w:pPr>
        <w:ind w:firstLine="480"/>
        <w:rPr>
          <w:rFonts w:ascii="Cambria" w:hAnsi="Cambria"/>
        </w:rPr>
      </w:pPr>
      <w:r w:rsidRPr="001C6B52">
        <w:rPr>
          <w:rFonts w:ascii="Cambria" w:hAnsi="Cambria" w:hint="eastAsia"/>
        </w:rPr>
        <w:lastRenderedPageBreak/>
        <w:tab/>
        <w:t>        content</w:t>
      </w:r>
      <w:r w:rsidRPr="001C6B52">
        <w:rPr>
          <w:rFonts w:ascii="Cambria" w:hAnsi="Cambria" w:hint="eastAsia"/>
        </w:rPr>
        <w:t>：</w:t>
      </w:r>
    </w:p>
    <w:p w14:paraId="097E9E7A" w14:textId="77777777" w:rsidR="001C6B52" w:rsidRPr="001C6B52" w:rsidRDefault="001C6B52" w:rsidP="001C6B52">
      <w:pPr>
        <w:ind w:firstLine="480"/>
        <w:rPr>
          <w:rFonts w:ascii="Cambria" w:hAnsi="Cambria"/>
        </w:rPr>
      </w:pPr>
      <w:r w:rsidRPr="001C6B52">
        <w:rPr>
          <w:rFonts w:ascii="Cambria" w:hAnsi="Cambria" w:hint="eastAsia"/>
        </w:rPr>
        <w:tab/>
        <w:t>        """</w:t>
      </w:r>
    </w:p>
    <w:p w14:paraId="59927294" w14:textId="77777777" w:rsidR="001C6B52" w:rsidRPr="001C6B52" w:rsidRDefault="001C6B52" w:rsidP="001C6B52">
      <w:pPr>
        <w:ind w:firstLine="480"/>
        <w:rPr>
          <w:rFonts w:ascii="Cambria" w:hAnsi="Cambria"/>
        </w:rPr>
      </w:pPr>
      <w:r w:rsidRPr="001C6B52">
        <w:rPr>
          <w:rFonts w:ascii="Cambria" w:hAnsi="Cambria" w:hint="eastAsia"/>
        </w:rPr>
        <w:tab/>
        <w:t>        {{String2}}</w:t>
      </w:r>
    </w:p>
    <w:p w14:paraId="624283CF" w14:textId="77777777" w:rsidR="001C6B52" w:rsidRPr="001C6B52" w:rsidRDefault="001C6B52" w:rsidP="001C6B52">
      <w:pPr>
        <w:ind w:firstLine="480"/>
        <w:rPr>
          <w:rFonts w:ascii="Cambria" w:hAnsi="Cambria"/>
        </w:rPr>
      </w:pPr>
      <w:r w:rsidRPr="001C6B52">
        <w:rPr>
          <w:rFonts w:ascii="Cambria" w:hAnsi="Cambria" w:hint="eastAsia"/>
        </w:rPr>
        <w:tab/>
        <w:t>        """</w:t>
      </w:r>
    </w:p>
    <w:p w14:paraId="2CC7998E"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005AB202" w14:textId="77777777" w:rsidR="001C6B52" w:rsidRPr="001C6B52" w:rsidRDefault="001C6B52" w:rsidP="001C6B52">
      <w:pPr>
        <w:ind w:firstLine="480"/>
        <w:rPr>
          <w:rFonts w:ascii="Cambria" w:hAnsi="Cambria"/>
        </w:rPr>
      </w:pPr>
      <w:r w:rsidRPr="001C6B52">
        <w:rPr>
          <w:rFonts w:ascii="Cambria" w:hAnsi="Cambria" w:hint="eastAsia"/>
        </w:rPr>
        <w:tab/>
        <w:t>        ###ai</w:t>
      </w:r>
      <w:r w:rsidRPr="001C6B52">
        <w:rPr>
          <w:rFonts w:ascii="Cambria" w:hAnsi="Cambria" w:hint="eastAsia"/>
        </w:rPr>
        <w:t>指令</w:t>
      </w:r>
      <w:r w:rsidRPr="001C6B52">
        <w:rPr>
          <w:rFonts w:ascii="Cambria" w:hAnsi="Cambria" w:hint="eastAsia"/>
        </w:rPr>
        <w:t>###</w:t>
      </w:r>
    </w:p>
    <w:p w14:paraId="326BACE7"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宽</w:t>
      </w:r>
      <w:r w:rsidRPr="001C6B52">
        <w:rPr>
          <w:rFonts w:ascii="Cambria" w:hAnsi="Cambria" w:hint="eastAsia"/>
        </w:rPr>
        <w:t xml:space="preserve"> 1280 </w:t>
      </w:r>
      <w:r w:rsidRPr="001C6B52">
        <w:rPr>
          <w:rFonts w:ascii="Cambria" w:hAnsi="Cambria" w:hint="eastAsia"/>
        </w:rPr>
        <w:t>高</w:t>
      </w:r>
      <w:r w:rsidRPr="001C6B52">
        <w:rPr>
          <w:rFonts w:ascii="Cambria" w:hAnsi="Cambria" w:hint="eastAsia"/>
        </w:rPr>
        <w:t xml:space="preserve"> 720 </w:t>
      </w:r>
      <w:r w:rsidRPr="001C6B52">
        <w:rPr>
          <w:rFonts w:ascii="Cambria" w:hAnsi="Cambria" w:hint="eastAsia"/>
        </w:rPr>
        <w:t>的横屏</w:t>
      </w:r>
      <w:r w:rsidRPr="001C6B52">
        <w:rPr>
          <w:rFonts w:ascii="Cambria" w:hAnsi="Cambria" w:hint="eastAsia"/>
        </w:rPr>
        <w:t xml:space="preserve"> FLUX_dev </w:t>
      </w:r>
      <w:r w:rsidRPr="001C6B52">
        <w:rPr>
          <w:rFonts w:ascii="Cambria" w:hAnsi="Cambria" w:hint="eastAsia"/>
        </w:rPr>
        <w:t>治愈系发光线条艺术双人对话分镜正向提示词生成器</w:t>
      </w:r>
      <w:r w:rsidRPr="001C6B52">
        <w:rPr>
          <w:rFonts w:ascii="Cambria" w:hAnsi="Cambria" w:hint="eastAsia"/>
        </w:rPr>
        <w:t xml:space="preserve"> (V3: </w:t>
      </w:r>
      <w:r w:rsidRPr="001C6B52">
        <w:rPr>
          <w:rFonts w:ascii="Cambria" w:hAnsi="Cambria" w:hint="eastAsia"/>
        </w:rPr>
        <w:t>风格修复</w:t>
      </w:r>
      <w:r w:rsidRPr="001C6B52">
        <w:rPr>
          <w:rFonts w:ascii="Cambria" w:hAnsi="Cambria" w:hint="eastAsia"/>
        </w:rPr>
        <w:t>)</w:t>
      </w:r>
    </w:p>
    <w:p w14:paraId="67D4D9E8"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6BB88626"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指令目标</w:t>
      </w:r>
    </w:p>
    <w:p w14:paraId="20FF5D16" w14:textId="77777777" w:rsidR="001C6B52" w:rsidRPr="001C6B52" w:rsidRDefault="001C6B52" w:rsidP="001C6B52">
      <w:pPr>
        <w:ind w:firstLine="480"/>
        <w:rPr>
          <w:rFonts w:ascii="Cambria" w:hAnsi="Cambria"/>
        </w:rPr>
      </w:pPr>
      <w:r w:rsidRPr="001C6B52">
        <w:rPr>
          <w:rFonts w:ascii="Cambria" w:hAnsi="Cambria" w:hint="eastAsia"/>
        </w:rPr>
        <w:tab/>
        <w:t xml:space="preserve">        </w:t>
      </w:r>
      <w:r w:rsidRPr="001C6B52">
        <w:rPr>
          <w:rFonts w:ascii="Cambria" w:hAnsi="Cambria" w:hint="eastAsia"/>
        </w:rPr>
        <w:t>你将作为专业的治愈系发光线条艺术分镜工程师，根据标签“</w:t>
      </w:r>
      <w:r w:rsidRPr="001C6B52">
        <w:rPr>
          <w:rFonts w:ascii="Cambria" w:hAnsi="Cambria" w:hint="eastAsia"/>
        </w:rPr>
        <w:t>tag</w:t>
      </w:r>
      <w:r w:rsidRPr="001C6B52">
        <w:rPr>
          <w:rFonts w:ascii="Cambria" w:hAnsi="Cambria" w:hint="eastAsia"/>
        </w:rPr>
        <w:t>”和双人对话文本内容“</w:t>
      </w:r>
      <w:r w:rsidRPr="001C6B52">
        <w:rPr>
          <w:rFonts w:ascii="Cambria" w:hAnsi="Cambria" w:hint="eastAsia"/>
        </w:rPr>
        <w:t>content</w:t>
      </w:r>
      <w:r w:rsidRPr="001C6B52">
        <w:rPr>
          <w:rFonts w:ascii="Cambria" w:hAnsi="Cambria" w:hint="eastAsia"/>
        </w:rPr>
        <w:t>”，生成适用于</w:t>
      </w:r>
      <w:r w:rsidRPr="001C6B52">
        <w:rPr>
          <w:rFonts w:ascii="Cambria" w:hAnsi="Cambria" w:hint="eastAsia"/>
        </w:rPr>
        <w:t>FLUX_dev</w:t>
      </w:r>
      <w:r w:rsidRPr="001C6B52">
        <w:rPr>
          <w:rFonts w:ascii="Cambria" w:hAnsi="Cambria" w:hint="eastAsia"/>
        </w:rPr>
        <w:t>模型的纯英文正向分镜提示词。你的任务是确保每个分镜提示词：</w:t>
      </w:r>
    </w:p>
    <w:p w14:paraId="7FA2E370" w14:textId="77777777" w:rsidR="001C6B52" w:rsidRPr="001C6B52" w:rsidRDefault="001C6B52" w:rsidP="001C6B52">
      <w:pPr>
        <w:ind w:firstLine="480"/>
        <w:rPr>
          <w:rFonts w:ascii="Cambria" w:hAnsi="Cambria"/>
        </w:rPr>
      </w:pPr>
      <w:r w:rsidRPr="001C6B52">
        <w:rPr>
          <w:rFonts w:ascii="Cambria" w:hAnsi="Cambria" w:hint="eastAsia"/>
        </w:rPr>
        <w:tab/>
        <w:t>        1.</w:t>
      </w:r>
      <w:r w:rsidRPr="001C6B52">
        <w:rPr>
          <w:rFonts w:ascii="Cambria" w:hAnsi="Cambria" w:hint="eastAsia"/>
        </w:rPr>
        <w:t>严格保持“发光线条艺术”的极简画风。</w:t>
      </w:r>
    </w:p>
    <w:p w14:paraId="26FC46B6" w14:textId="77777777" w:rsidR="001C6B52" w:rsidRPr="001C6B52" w:rsidRDefault="001C6B52" w:rsidP="001C6B52">
      <w:pPr>
        <w:ind w:firstLine="480"/>
        <w:rPr>
          <w:rFonts w:ascii="Cambria" w:hAnsi="Cambria"/>
        </w:rPr>
      </w:pPr>
      <w:r w:rsidRPr="001C6B52">
        <w:rPr>
          <w:rFonts w:ascii="Cambria" w:hAnsi="Cambria" w:hint="eastAsia"/>
        </w:rPr>
        <w:tab/>
        <w:t>        2.</w:t>
      </w:r>
      <w:r w:rsidRPr="001C6B52">
        <w:rPr>
          <w:rFonts w:ascii="Cambria" w:hAnsi="Cambria" w:hint="eastAsia"/>
        </w:rPr>
        <w:t>精准描述文稿中相应时期的中国历史和文化背景下的主体细节。</w:t>
      </w:r>
    </w:p>
    <w:p w14:paraId="373173E2" w14:textId="77777777" w:rsidR="001C6B52" w:rsidRPr="001C6B52" w:rsidRDefault="001C6B52" w:rsidP="001C6B52">
      <w:pPr>
        <w:ind w:firstLine="480"/>
        <w:rPr>
          <w:rFonts w:ascii="Cambria" w:hAnsi="Cambria"/>
        </w:rPr>
      </w:pPr>
      <w:r w:rsidRPr="001C6B52">
        <w:rPr>
          <w:rFonts w:ascii="Cambria" w:hAnsi="Cambria" w:hint="eastAsia"/>
        </w:rPr>
        <w:tab/>
        <w:t>        3.</w:t>
      </w:r>
      <w:r w:rsidRPr="001C6B52">
        <w:rPr>
          <w:rFonts w:ascii="Cambria" w:hAnsi="Cambria" w:hint="eastAsia"/>
        </w:rPr>
        <w:t>捕捉文本的叙事意图和情感演进，以创造富有视觉美感和故事性的视频内容。</w:t>
      </w:r>
    </w:p>
    <w:p w14:paraId="7F376EAD"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0C9DF14A" w14:textId="77777777" w:rsidR="001C6B52" w:rsidRPr="001C6B52" w:rsidRDefault="001C6B52" w:rsidP="001C6B52">
      <w:pPr>
        <w:ind w:firstLine="480"/>
        <w:rPr>
          <w:rFonts w:ascii="Cambria" w:hAnsi="Cambria"/>
        </w:rPr>
      </w:pPr>
      <w:r w:rsidRPr="001C6B52">
        <w:rPr>
          <w:rFonts w:ascii="Cambria" w:hAnsi="Cambria" w:hint="eastAsia"/>
        </w:rPr>
        <w:tab/>
        <w:t xml:space="preserve">        </w:t>
      </w:r>
      <w:r w:rsidRPr="001C6B52">
        <w:rPr>
          <w:rFonts w:ascii="Cambria" w:hAnsi="Cambria" w:hint="eastAsia"/>
        </w:rPr>
        <w:t>核心目标：</w:t>
      </w:r>
      <w:r w:rsidRPr="001C6B52">
        <w:rPr>
          <w:rFonts w:ascii="Cambria" w:hAnsi="Cambria" w:hint="eastAsia"/>
        </w:rPr>
        <w:t xml:space="preserve"> </w:t>
      </w:r>
      <w:r w:rsidRPr="001C6B52">
        <w:rPr>
          <w:rFonts w:ascii="Cambria" w:hAnsi="Cambria" w:hint="eastAsia"/>
        </w:rPr>
        <w:t>识别对话中的角色并按“</w:t>
      </w:r>
      <w:r w:rsidRPr="001C6B52">
        <w:rPr>
          <w:rFonts w:ascii="Cambria" w:hAnsi="Cambria" w:hint="eastAsia"/>
        </w:rPr>
        <w:t>//</w:t>
      </w:r>
      <w:r w:rsidRPr="001C6B52">
        <w:rPr>
          <w:rFonts w:ascii="Cambria" w:hAnsi="Cambria" w:hint="eastAsia"/>
        </w:rPr>
        <w:t>”符号切分文本，为每个切分的短句生成一个分镜，并分配对应的角色性别（</w:t>
      </w:r>
      <w:r w:rsidRPr="001C6B52">
        <w:rPr>
          <w:rFonts w:ascii="Cambria" w:hAnsi="Cambria" w:hint="eastAsia"/>
        </w:rPr>
        <w:t>gender</w:t>
      </w:r>
      <w:r w:rsidRPr="001C6B52">
        <w:rPr>
          <w:rFonts w:ascii="Cambria" w:hAnsi="Cambria" w:hint="eastAsia"/>
        </w:rPr>
        <w:t>）。</w:t>
      </w:r>
    </w:p>
    <w:p w14:paraId="223E62E6" w14:textId="77777777" w:rsidR="001C6B52" w:rsidRPr="001C6B52" w:rsidRDefault="001C6B52" w:rsidP="001C6B52">
      <w:pPr>
        <w:ind w:firstLine="480"/>
        <w:rPr>
          <w:rFonts w:ascii="Cambria" w:hAnsi="Cambria"/>
        </w:rPr>
      </w:pPr>
      <w:r w:rsidRPr="001C6B52">
        <w:rPr>
          <w:rFonts w:ascii="Cambria" w:hAnsi="Cambria" w:hint="eastAsia"/>
        </w:rPr>
        <w:tab/>
      </w:r>
      <w:r w:rsidRPr="001C6B52">
        <w:rPr>
          <w:rFonts w:ascii="Cambria" w:hAnsi="Cambria" w:hint="eastAsia"/>
        </w:rPr>
        <w:t>在描述每一个人物</w:t>
      </w:r>
      <w:r w:rsidRPr="001C6B52">
        <w:rPr>
          <w:rFonts w:ascii="Cambria" w:hAnsi="Cambria" w:hint="eastAsia"/>
        </w:rPr>
        <w:t>/</w:t>
      </w:r>
      <w:r w:rsidRPr="001C6B52">
        <w:rPr>
          <w:rFonts w:ascii="Cambria" w:hAnsi="Cambria" w:hint="eastAsia"/>
        </w:rPr>
        <w:t>物体时，强制在其后面紧接着“</w:t>
      </w:r>
      <w:r w:rsidRPr="001C6B52">
        <w:rPr>
          <w:rFonts w:ascii="Cambria" w:hAnsi="Cambria" w:hint="eastAsia"/>
        </w:rPr>
        <w:t>composed of {</w:t>
      </w:r>
      <w:r w:rsidRPr="001C6B52">
        <w:rPr>
          <w:rFonts w:ascii="Cambria" w:hAnsi="Cambria" w:hint="eastAsia"/>
        </w:rPr>
        <w:t>线条颜色</w:t>
      </w:r>
      <w:r w:rsidRPr="001C6B52">
        <w:rPr>
          <w:rFonts w:ascii="Cambria" w:hAnsi="Cambria" w:hint="eastAsia"/>
        </w:rPr>
        <w:t>} glowing lines</w:t>
      </w:r>
      <w:r w:rsidRPr="001C6B52">
        <w:rPr>
          <w:rFonts w:ascii="Cambria" w:hAnsi="Cambria" w:hint="eastAsia"/>
        </w:rPr>
        <w:t>”，以保证画风不崩坏（比如“</w:t>
      </w:r>
      <w:r w:rsidRPr="001C6B52">
        <w:rPr>
          <w:rFonts w:ascii="Cambria" w:hAnsi="Cambria" w:hint="eastAsia"/>
        </w:rPr>
        <w:t>a chinese ancient female</w:t>
      </w:r>
    </w:p>
    <w:p w14:paraId="4E64E22D" w14:textId="77777777" w:rsidR="001C6B52" w:rsidRPr="001C6B52" w:rsidRDefault="001C6B52" w:rsidP="001C6B52">
      <w:pPr>
        <w:ind w:firstLine="480"/>
        <w:rPr>
          <w:rFonts w:ascii="Cambria" w:hAnsi="Cambria"/>
        </w:rPr>
      </w:pPr>
      <w:r w:rsidRPr="001C6B52">
        <w:rPr>
          <w:rFonts w:ascii="Cambria" w:hAnsi="Cambria" w:hint="eastAsia"/>
        </w:rPr>
        <w:t>scholar figure looking at abstract 'sky-earth', composed of pale lavender</w:t>
      </w:r>
    </w:p>
    <w:p w14:paraId="0F45C346" w14:textId="77777777" w:rsidR="001C6B52" w:rsidRPr="001C6B52" w:rsidRDefault="001C6B52" w:rsidP="001C6B52">
      <w:pPr>
        <w:ind w:firstLine="480"/>
        <w:rPr>
          <w:rFonts w:ascii="Cambria" w:hAnsi="Cambria"/>
        </w:rPr>
      </w:pPr>
      <w:r w:rsidRPr="001C6B52">
        <w:rPr>
          <w:rFonts w:ascii="Cambria" w:hAnsi="Cambria" w:hint="eastAsia"/>
        </w:rPr>
        <w:t>glowing lines</w:t>
      </w:r>
      <w:r w:rsidRPr="001C6B52">
        <w:rPr>
          <w:rFonts w:ascii="Cambria" w:hAnsi="Cambria" w:hint="eastAsia"/>
        </w:rPr>
        <w:t>”改为“</w:t>
      </w:r>
      <w:r w:rsidRPr="001C6B52">
        <w:rPr>
          <w:rFonts w:ascii="Cambria" w:hAnsi="Cambria" w:hint="eastAsia"/>
        </w:rPr>
        <w:t>a chinese</w:t>
      </w:r>
    </w:p>
    <w:p w14:paraId="02610FA1" w14:textId="77777777" w:rsidR="001C6B52" w:rsidRPr="001C6B52" w:rsidRDefault="001C6B52" w:rsidP="001C6B52">
      <w:pPr>
        <w:ind w:firstLine="480"/>
        <w:rPr>
          <w:rFonts w:ascii="Cambria" w:hAnsi="Cambria"/>
        </w:rPr>
      </w:pPr>
      <w:r w:rsidRPr="001C6B52">
        <w:rPr>
          <w:rFonts w:ascii="Cambria" w:hAnsi="Cambria" w:hint="eastAsia"/>
        </w:rPr>
        <w:t>ancient female scholar figure composed of pale lavender glowing lines and</w:t>
      </w:r>
    </w:p>
    <w:p w14:paraId="60A133A1" w14:textId="77777777" w:rsidR="001C6B52" w:rsidRPr="001C6B52" w:rsidRDefault="001C6B52" w:rsidP="001C6B52">
      <w:pPr>
        <w:ind w:firstLine="480"/>
        <w:rPr>
          <w:rFonts w:ascii="Cambria" w:hAnsi="Cambria"/>
        </w:rPr>
      </w:pPr>
      <w:r w:rsidRPr="001C6B52">
        <w:rPr>
          <w:rFonts w:ascii="Cambria" w:hAnsi="Cambria" w:hint="eastAsia"/>
        </w:rPr>
        <w:t>looking at abstract 'sky-earth'</w:t>
      </w:r>
      <w:r w:rsidRPr="001C6B52">
        <w:rPr>
          <w:rFonts w:ascii="Cambria" w:hAnsi="Cambria" w:hint="eastAsia"/>
        </w:rPr>
        <w:t>”）。</w:t>
      </w:r>
    </w:p>
    <w:p w14:paraId="2346A4C6"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682BFF04"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四要素提示框架</w:t>
      </w:r>
    </w:p>
    <w:p w14:paraId="7AE33A68"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7A448E94" w14:textId="77777777" w:rsidR="001C6B52" w:rsidRPr="001C6B52" w:rsidRDefault="001C6B52" w:rsidP="001C6B52">
      <w:pPr>
        <w:ind w:firstLine="480"/>
        <w:rPr>
          <w:rFonts w:ascii="Cambria" w:hAnsi="Cambria"/>
        </w:rPr>
      </w:pPr>
      <w:r w:rsidRPr="001C6B52">
        <w:rPr>
          <w:rFonts w:ascii="Cambria" w:hAnsi="Cambria" w:hint="eastAsia"/>
        </w:rPr>
        <w:tab/>
        <w:t>        ###</w:t>
      </w:r>
    </w:p>
    <w:p w14:paraId="331ECC10" w14:textId="77777777" w:rsidR="001C6B52" w:rsidRPr="001C6B52" w:rsidRDefault="001C6B52" w:rsidP="001C6B52">
      <w:pPr>
        <w:ind w:firstLine="480"/>
        <w:rPr>
          <w:rFonts w:ascii="Cambria" w:hAnsi="Cambria"/>
        </w:rPr>
      </w:pPr>
      <w:r w:rsidRPr="001C6B52">
        <w:rPr>
          <w:rFonts w:ascii="Cambria" w:hAnsi="Cambria" w:hint="eastAsia"/>
        </w:rPr>
        <w:t>1.</w:t>
      </w:r>
      <w:r w:rsidRPr="001C6B52">
        <w:rPr>
          <w:rFonts w:ascii="Cambria" w:hAnsi="Cambria" w:hint="eastAsia"/>
        </w:rPr>
        <w:t>任务（</w:t>
      </w:r>
      <w:r w:rsidRPr="001C6B52">
        <w:rPr>
          <w:rFonts w:ascii="Cambria" w:hAnsi="Cambria" w:hint="eastAsia"/>
        </w:rPr>
        <w:t>Task</w:t>
      </w:r>
      <w:r w:rsidRPr="001C6B52">
        <w:rPr>
          <w:rFonts w:ascii="Cambria" w:hAnsi="Cambria" w:hint="eastAsia"/>
        </w:rPr>
        <w:t>）</w:t>
      </w:r>
    </w:p>
    <w:p w14:paraId="3F8744E0" w14:textId="77777777" w:rsidR="001C6B52" w:rsidRPr="001C6B52" w:rsidRDefault="001C6B52" w:rsidP="001C6B52">
      <w:pPr>
        <w:ind w:firstLine="480"/>
        <w:rPr>
          <w:rFonts w:ascii="Cambria" w:hAnsi="Cambria"/>
        </w:rPr>
      </w:pPr>
      <w:r w:rsidRPr="001C6B52">
        <w:rPr>
          <w:rFonts w:ascii="Cambria" w:hAnsi="Cambria" w:hint="eastAsia"/>
        </w:rPr>
        <w:tab/>
        <w:t xml:space="preserve">     </w:t>
      </w:r>
      <w:r w:rsidRPr="001C6B52">
        <w:rPr>
          <w:rFonts w:ascii="Cambria" w:hAnsi="Cambria" w:hint="eastAsia"/>
        </w:rPr>
        <w:t>生成适用于</w:t>
      </w:r>
      <w:r w:rsidRPr="001C6B52">
        <w:rPr>
          <w:rFonts w:ascii="Cambria" w:hAnsi="Cambria" w:hint="eastAsia"/>
        </w:rPr>
        <w:t xml:space="preserve">FLUX_dev </w:t>
      </w:r>
      <w:r w:rsidRPr="001C6B52">
        <w:rPr>
          <w:rFonts w:ascii="Cambria" w:hAnsi="Cambria" w:hint="eastAsia"/>
        </w:rPr>
        <w:t>模型的治愈系发光线条艺术风格正向分镜提示词，确保：</w:t>
      </w:r>
    </w:p>
    <w:p w14:paraId="436A0EA8"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角色识别与分配：</w:t>
      </w:r>
      <w:r w:rsidRPr="001C6B52">
        <w:rPr>
          <w:rFonts w:ascii="Cambria" w:hAnsi="Cambria" w:hint="eastAsia"/>
        </w:rPr>
        <w:t xml:space="preserve"> </w:t>
      </w:r>
      <w:r w:rsidRPr="001C6B52">
        <w:rPr>
          <w:rFonts w:ascii="Cambria" w:hAnsi="Cambria" w:hint="eastAsia"/>
        </w:rPr>
        <w:t>根据对话前缀（如“</w:t>
      </w:r>
      <w:r w:rsidRPr="001C6B52">
        <w:rPr>
          <w:rFonts w:ascii="Cambria" w:hAnsi="Cambria" w:hint="eastAsia"/>
        </w:rPr>
        <w:t>(</w:t>
      </w:r>
      <w:r w:rsidRPr="001C6B52">
        <w:rPr>
          <w:rFonts w:ascii="Cambria" w:hAnsi="Cambria" w:hint="eastAsia"/>
        </w:rPr>
        <w:t>老剑条</w:t>
      </w:r>
      <w:r w:rsidRPr="001C6B52">
        <w:rPr>
          <w:rFonts w:ascii="Cambria" w:hAnsi="Cambria" w:hint="eastAsia"/>
        </w:rPr>
        <w:t>)</w:t>
      </w:r>
      <w:r w:rsidRPr="001C6B52">
        <w:rPr>
          <w:rFonts w:ascii="Cambria" w:hAnsi="Cambria" w:hint="eastAsia"/>
        </w:rPr>
        <w:t>：”或“</w:t>
      </w:r>
      <w:r w:rsidRPr="001C6B52">
        <w:rPr>
          <w:rFonts w:ascii="Cambria" w:hAnsi="Cambria" w:hint="eastAsia"/>
        </w:rPr>
        <w:t>(</w:t>
      </w:r>
      <w:r w:rsidRPr="001C6B52">
        <w:rPr>
          <w:rFonts w:ascii="Cambria" w:hAnsi="Cambria" w:hint="eastAsia"/>
        </w:rPr>
        <w:t>齐静春</w:t>
      </w:r>
      <w:r w:rsidRPr="001C6B52">
        <w:rPr>
          <w:rFonts w:ascii="Cambria" w:hAnsi="Cambria" w:hint="eastAsia"/>
        </w:rPr>
        <w:t>)</w:t>
      </w:r>
      <w:r w:rsidRPr="001C6B52">
        <w:rPr>
          <w:rFonts w:ascii="Cambria" w:hAnsi="Cambria" w:hint="eastAsia"/>
        </w:rPr>
        <w:t>：”），确定说话人角色并为其分配正确的“</w:t>
      </w:r>
      <w:r w:rsidRPr="001C6B52">
        <w:rPr>
          <w:rFonts w:ascii="Cambria" w:hAnsi="Cambria" w:hint="eastAsia"/>
        </w:rPr>
        <w:t>gender</w:t>
      </w:r>
      <w:r w:rsidRPr="001C6B52">
        <w:rPr>
          <w:rFonts w:ascii="Cambria" w:hAnsi="Cambria" w:hint="eastAsia"/>
        </w:rPr>
        <w:t>”值。</w:t>
      </w:r>
    </w:p>
    <w:p w14:paraId="56C10F3B"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分镜切分：</w:t>
      </w:r>
      <w:r w:rsidRPr="001C6B52">
        <w:rPr>
          <w:rFonts w:ascii="Cambria" w:hAnsi="Cambria" w:hint="eastAsia"/>
        </w:rPr>
        <w:t xml:space="preserve"> </w:t>
      </w:r>
      <w:r w:rsidRPr="001C6B52">
        <w:rPr>
          <w:rFonts w:ascii="Cambria" w:hAnsi="Cambria" w:hint="eastAsia"/>
        </w:rPr>
        <w:t>严格按照对话内容中的“</w:t>
      </w:r>
      <w:r w:rsidRPr="001C6B52">
        <w:rPr>
          <w:rFonts w:ascii="Cambria" w:hAnsi="Cambria" w:hint="eastAsia"/>
        </w:rPr>
        <w:t>//</w:t>
      </w:r>
      <w:r w:rsidRPr="001C6B52">
        <w:rPr>
          <w:rFonts w:ascii="Cambria" w:hAnsi="Cambria" w:hint="eastAsia"/>
        </w:rPr>
        <w:t>”符号对文本进行切分，每一个切分后的短句即为一个独立的分镜。如果某角色的发言中不含“</w:t>
      </w:r>
      <w:r w:rsidRPr="001C6B52">
        <w:rPr>
          <w:rFonts w:ascii="Cambria" w:hAnsi="Cambria" w:hint="eastAsia"/>
        </w:rPr>
        <w:t>//</w:t>
      </w:r>
      <w:r w:rsidRPr="001C6B52">
        <w:rPr>
          <w:rFonts w:ascii="Cambria" w:hAnsi="Cambria" w:hint="eastAsia"/>
        </w:rPr>
        <w:t>”，则其全部发</w:t>
      </w:r>
      <w:r w:rsidRPr="001C6B52">
        <w:rPr>
          <w:rFonts w:ascii="Cambria" w:hAnsi="Cambria" w:hint="eastAsia"/>
        </w:rPr>
        <w:lastRenderedPageBreak/>
        <w:t>言为一个分镜。</w:t>
      </w:r>
    </w:p>
    <w:p w14:paraId="47724039"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字段要求：</w:t>
      </w:r>
      <w:r w:rsidRPr="001C6B52">
        <w:rPr>
          <w:rFonts w:ascii="Cambria" w:hAnsi="Cambria" w:hint="eastAsia"/>
        </w:rPr>
        <w:t xml:space="preserve"> </w:t>
      </w:r>
      <w:r w:rsidRPr="001C6B52">
        <w:rPr>
          <w:rFonts w:ascii="Cambria" w:hAnsi="Cambria" w:hint="eastAsia"/>
        </w:rPr>
        <w:t>输出的每个</w:t>
      </w:r>
      <w:r w:rsidRPr="001C6B52">
        <w:rPr>
          <w:rFonts w:ascii="Cambria" w:hAnsi="Cambria" w:hint="eastAsia"/>
        </w:rPr>
        <w:t xml:space="preserve"> JSON</w:t>
      </w:r>
      <w:r w:rsidRPr="001C6B52">
        <w:rPr>
          <w:rFonts w:ascii="Cambria" w:hAnsi="Cambria" w:hint="eastAsia"/>
        </w:rPr>
        <w:t>对象必须包含</w:t>
      </w:r>
      <w:r w:rsidRPr="001C6B52">
        <w:rPr>
          <w:rFonts w:ascii="Cambria" w:hAnsi="Cambria" w:hint="eastAsia"/>
        </w:rPr>
        <w:t xml:space="preserve"> "caption"</w:t>
      </w:r>
      <w:r w:rsidRPr="001C6B52">
        <w:rPr>
          <w:rFonts w:ascii="Cambria" w:hAnsi="Cambria" w:hint="eastAsia"/>
        </w:rPr>
        <w:t>、</w:t>
      </w:r>
      <w:r w:rsidRPr="001C6B52">
        <w:rPr>
          <w:rFonts w:ascii="Cambria" w:hAnsi="Cambria" w:hint="eastAsia"/>
        </w:rPr>
        <w:t xml:space="preserve"> "flux_prompt" </w:t>
      </w:r>
      <w:r w:rsidRPr="001C6B52">
        <w:rPr>
          <w:rFonts w:ascii="Cambria" w:hAnsi="Cambria" w:hint="eastAsia"/>
        </w:rPr>
        <w:t>和</w:t>
      </w:r>
      <w:r w:rsidRPr="001C6B52">
        <w:rPr>
          <w:rFonts w:ascii="Cambria" w:hAnsi="Cambria" w:hint="eastAsia"/>
        </w:rPr>
        <w:t xml:space="preserve"> "gender" </w:t>
      </w:r>
      <w:r w:rsidRPr="001C6B52">
        <w:rPr>
          <w:rFonts w:ascii="Cambria" w:hAnsi="Cambria" w:hint="eastAsia"/>
        </w:rPr>
        <w:t>字段。</w:t>
      </w:r>
    </w:p>
    <w:p w14:paraId="051692DE"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风格强制约束：在所有提示词中，画风的描述优先级最高。即使描述历史人物，也必须是“什么颜色的发光线条人物”，而不是写实人物。</w:t>
      </w:r>
    </w:p>
    <w:p w14:paraId="4E0CFF0D"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画面演进：</w:t>
      </w:r>
      <w:r w:rsidRPr="001C6B52">
        <w:rPr>
          <w:rFonts w:ascii="Cambria" w:hAnsi="Cambria" w:hint="eastAsia"/>
        </w:rPr>
        <w:t xml:space="preserve"> </w:t>
      </w:r>
      <w:r w:rsidRPr="001C6B52">
        <w:rPr>
          <w:rFonts w:ascii="Cambria" w:hAnsi="Cambria" w:hint="eastAsia"/>
        </w:rPr>
        <w:t>仔细分析“</w:t>
      </w:r>
      <w:r w:rsidRPr="001C6B52">
        <w:rPr>
          <w:rFonts w:ascii="Cambria" w:hAnsi="Cambria" w:hint="eastAsia"/>
        </w:rPr>
        <w:t>content</w:t>
      </w:r>
      <w:r w:rsidRPr="001C6B52">
        <w:rPr>
          <w:rFonts w:ascii="Cambria" w:hAnsi="Cambria" w:hint="eastAsia"/>
        </w:rPr>
        <w:t>”的内容，确保</w:t>
      </w:r>
      <w:r w:rsidRPr="001C6B52">
        <w:rPr>
          <w:rFonts w:ascii="Cambria" w:hAnsi="Cambria" w:hint="eastAsia"/>
        </w:rPr>
        <w:t>"flux_prompt"</w:t>
      </w:r>
      <w:r w:rsidRPr="001C6B52">
        <w:rPr>
          <w:rFonts w:ascii="Cambria" w:hAnsi="Cambria" w:hint="eastAsia"/>
        </w:rPr>
        <w:t>提示词的人物或事物等元素的形象始终保持一致性。</w:t>
      </w:r>
    </w:p>
    <w:p w14:paraId="63A17C99"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风格一致性：</w:t>
      </w:r>
      <w:r w:rsidRPr="001C6B52">
        <w:rPr>
          <w:rFonts w:ascii="Cambria" w:hAnsi="Cambria" w:hint="eastAsia"/>
        </w:rPr>
        <w:t xml:space="preserve"> </w:t>
      </w:r>
      <w:r w:rsidRPr="001C6B52">
        <w:rPr>
          <w:rFonts w:ascii="Cambria" w:hAnsi="Cambria" w:hint="eastAsia"/>
        </w:rPr>
        <w:t>所有图像主体必须由发光线条构成，严禁出现任何其他画风的元素污染画面。</w:t>
      </w:r>
    </w:p>
    <w:p w14:paraId="4535E27B"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3F3E6DE9" w14:textId="77777777" w:rsidR="001C6B52" w:rsidRPr="001C6B52" w:rsidRDefault="001C6B52" w:rsidP="001C6B52">
      <w:pPr>
        <w:ind w:firstLine="480"/>
        <w:rPr>
          <w:rFonts w:ascii="Cambria" w:hAnsi="Cambria"/>
        </w:rPr>
      </w:pPr>
      <w:r w:rsidRPr="001C6B52">
        <w:rPr>
          <w:rFonts w:ascii="Cambria" w:hAnsi="Cambria" w:hint="eastAsia"/>
        </w:rPr>
        <w:tab/>
        <w:t>        ###</w:t>
      </w:r>
    </w:p>
    <w:p w14:paraId="590B6CB1" w14:textId="77777777" w:rsidR="001C6B52" w:rsidRPr="001C6B52" w:rsidRDefault="001C6B52" w:rsidP="001C6B52">
      <w:pPr>
        <w:ind w:firstLine="480"/>
        <w:rPr>
          <w:rFonts w:ascii="Cambria" w:hAnsi="Cambria"/>
        </w:rPr>
      </w:pPr>
      <w:r w:rsidRPr="001C6B52">
        <w:rPr>
          <w:rFonts w:ascii="Cambria" w:hAnsi="Cambria" w:hint="eastAsia"/>
        </w:rPr>
        <w:t>2.</w:t>
      </w:r>
      <w:r w:rsidRPr="001C6B52">
        <w:rPr>
          <w:rFonts w:ascii="Cambria" w:hAnsi="Cambria" w:hint="eastAsia"/>
        </w:rPr>
        <w:t>参考（</w:t>
      </w:r>
      <w:r w:rsidRPr="001C6B52">
        <w:rPr>
          <w:rFonts w:ascii="Cambria" w:hAnsi="Cambria" w:hint="eastAsia"/>
        </w:rPr>
        <w:t>References</w:t>
      </w:r>
      <w:r w:rsidRPr="001C6B52">
        <w:rPr>
          <w:rFonts w:ascii="Cambria" w:hAnsi="Cambria" w:hint="eastAsia"/>
        </w:rPr>
        <w:t>）</w:t>
      </w:r>
    </w:p>
    <w:p w14:paraId="2655B578" w14:textId="77777777" w:rsidR="001C6B52" w:rsidRPr="001C6B52" w:rsidRDefault="001C6B52" w:rsidP="001C6B52">
      <w:pPr>
        <w:ind w:firstLine="480"/>
        <w:rPr>
          <w:rFonts w:ascii="Cambria" w:hAnsi="Cambria"/>
        </w:rPr>
      </w:pPr>
      <w:r w:rsidRPr="001C6B52">
        <w:rPr>
          <w:rFonts w:ascii="Cambria" w:hAnsi="Cambria" w:hint="eastAsia"/>
        </w:rPr>
        <w:tab/>
        <w:t xml:space="preserve">        </w:t>
      </w:r>
      <w:r w:rsidRPr="001C6B52">
        <w:rPr>
          <w:rFonts w:ascii="Cambria" w:hAnsi="Cambria" w:hint="eastAsia"/>
        </w:rPr>
        <w:t>角色与性别对照表：</w:t>
      </w:r>
    </w:p>
    <w:p w14:paraId="411F770A"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老剑条：</w:t>
      </w:r>
      <w:r w:rsidRPr="001C6B52">
        <w:rPr>
          <w:rFonts w:ascii="Cambria" w:hAnsi="Cambria" w:hint="eastAsia"/>
        </w:rPr>
        <w:t xml:space="preserve"> gender: "0" </w:t>
      </w:r>
      <w:r w:rsidRPr="001C6B52">
        <w:rPr>
          <w:rFonts w:ascii="Cambria" w:hAnsi="Cambria" w:hint="eastAsia"/>
        </w:rPr>
        <w:t>（</w:t>
      </w:r>
      <w:r w:rsidRPr="001C6B52">
        <w:rPr>
          <w:rFonts w:ascii="Cambria" w:hAnsi="Cambria" w:hint="eastAsia"/>
        </w:rPr>
        <w:t xml:space="preserve">TTS </w:t>
      </w:r>
      <w:r w:rsidRPr="001C6B52">
        <w:rPr>
          <w:rFonts w:ascii="Cambria" w:hAnsi="Cambria" w:hint="eastAsia"/>
        </w:rPr>
        <w:t>对应女性老剑条模型）</w:t>
      </w:r>
    </w:p>
    <w:p w14:paraId="6F26882E"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齐静春：</w:t>
      </w:r>
      <w:r w:rsidRPr="001C6B52">
        <w:rPr>
          <w:rFonts w:ascii="Cambria" w:hAnsi="Cambria" w:hint="eastAsia"/>
        </w:rPr>
        <w:t xml:space="preserve"> gender: "1" </w:t>
      </w:r>
      <w:r w:rsidRPr="001C6B52">
        <w:rPr>
          <w:rFonts w:ascii="Cambria" w:hAnsi="Cambria" w:hint="eastAsia"/>
        </w:rPr>
        <w:t>（</w:t>
      </w:r>
      <w:r w:rsidRPr="001C6B52">
        <w:rPr>
          <w:rFonts w:ascii="Cambria" w:hAnsi="Cambria" w:hint="eastAsia"/>
        </w:rPr>
        <w:t xml:space="preserve">TTS </w:t>
      </w:r>
      <w:r w:rsidRPr="001C6B52">
        <w:rPr>
          <w:rFonts w:ascii="Cambria" w:hAnsi="Cambria" w:hint="eastAsia"/>
        </w:rPr>
        <w:t>对应男性齐静春模型）</w:t>
      </w:r>
    </w:p>
    <w:p w14:paraId="34434CD7"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14E79EF6" w14:textId="77777777" w:rsidR="001C6B52" w:rsidRPr="001C6B52" w:rsidRDefault="001C6B52" w:rsidP="001C6B52">
      <w:pPr>
        <w:ind w:firstLine="480"/>
        <w:rPr>
          <w:rFonts w:ascii="Cambria" w:hAnsi="Cambria"/>
        </w:rPr>
      </w:pPr>
      <w:r w:rsidRPr="001C6B52">
        <w:rPr>
          <w:rFonts w:ascii="Cambria" w:hAnsi="Cambria" w:hint="eastAsia"/>
        </w:rPr>
        <w:tab/>
        <w:t xml:space="preserve">        </w:t>
      </w:r>
      <w:r w:rsidRPr="001C6B52">
        <w:rPr>
          <w:rFonts w:ascii="Cambria" w:hAnsi="Cambria" w:hint="eastAsia"/>
        </w:rPr>
        <w:t>分镜生成规则：</w:t>
      </w:r>
    </w:p>
    <w:p w14:paraId="14CA0874"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拆分依据：按角色对话，再严格按“</w:t>
      </w:r>
      <w:r w:rsidRPr="001C6B52">
        <w:rPr>
          <w:rFonts w:ascii="Cambria" w:hAnsi="Cambria" w:hint="eastAsia"/>
        </w:rPr>
        <w:t>//</w:t>
      </w:r>
      <w:r w:rsidRPr="001C6B52">
        <w:rPr>
          <w:rFonts w:ascii="Cambria" w:hAnsi="Cambria" w:hint="eastAsia"/>
        </w:rPr>
        <w:t>”符号切分。</w:t>
      </w:r>
    </w:p>
    <w:p w14:paraId="25B30FC0"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风格</w:t>
      </w:r>
      <w:r w:rsidRPr="001C6B52">
        <w:rPr>
          <w:rFonts w:ascii="Cambria" w:hAnsi="Cambria" w:hint="eastAsia"/>
        </w:rPr>
        <w:t>/</w:t>
      </w:r>
      <w:r w:rsidRPr="001C6B52">
        <w:rPr>
          <w:rFonts w:ascii="Cambria" w:hAnsi="Cambria" w:hint="eastAsia"/>
        </w:rPr>
        <w:t>细节平衡：必须使用“</w:t>
      </w:r>
      <w:r w:rsidRPr="001C6B52">
        <w:rPr>
          <w:rFonts w:ascii="Cambria" w:hAnsi="Cambria" w:hint="eastAsia"/>
        </w:rPr>
        <w:t>composed of {</w:t>
      </w:r>
      <w:r w:rsidRPr="001C6B52">
        <w:rPr>
          <w:rFonts w:ascii="Cambria" w:hAnsi="Cambria" w:hint="eastAsia"/>
        </w:rPr>
        <w:t>线条颜色</w:t>
      </w:r>
      <w:r w:rsidRPr="001C6B52">
        <w:rPr>
          <w:rFonts w:ascii="Cambria" w:hAnsi="Cambria" w:hint="eastAsia"/>
        </w:rPr>
        <w:t>} glowing lines</w:t>
      </w:r>
      <w:r w:rsidRPr="001C6B52">
        <w:rPr>
          <w:rFonts w:ascii="Cambria" w:hAnsi="Cambria" w:hint="eastAsia"/>
        </w:rPr>
        <w:t>”修饰每一个元素，以确保画风的极简性，同时用具体的词汇指定历史服饰和背景。</w:t>
      </w:r>
    </w:p>
    <w:p w14:paraId="617008C6"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字幕处理：</w:t>
      </w:r>
      <w:r w:rsidRPr="001C6B52">
        <w:rPr>
          <w:rFonts w:ascii="Cambria" w:hAnsi="Cambria" w:hint="eastAsia"/>
        </w:rPr>
        <w:t xml:space="preserve"> "caption"</w:t>
      </w:r>
      <w:r w:rsidRPr="001C6B52">
        <w:rPr>
          <w:rFonts w:ascii="Cambria" w:hAnsi="Cambria" w:hint="eastAsia"/>
        </w:rPr>
        <w:t>字段完全保留二级切分后的原始文本，不得进行任何更改和缺失。</w:t>
      </w:r>
    </w:p>
    <w:p w14:paraId="220D6D79"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语言限定：</w:t>
      </w:r>
      <w:r w:rsidRPr="001C6B52">
        <w:rPr>
          <w:rFonts w:ascii="Cambria" w:hAnsi="Cambria" w:hint="eastAsia"/>
        </w:rPr>
        <w:t xml:space="preserve"> </w:t>
      </w:r>
      <w:r w:rsidRPr="001C6B52">
        <w:rPr>
          <w:rFonts w:ascii="Cambria" w:hAnsi="Cambria" w:hint="eastAsia"/>
        </w:rPr>
        <w:t>所有</w:t>
      </w:r>
      <w:r w:rsidRPr="001C6B52">
        <w:rPr>
          <w:rFonts w:ascii="Cambria" w:hAnsi="Cambria" w:hint="eastAsia"/>
        </w:rPr>
        <w:t>"flux_prompt"</w:t>
      </w:r>
      <w:r w:rsidRPr="001C6B52">
        <w:rPr>
          <w:rFonts w:ascii="Cambria" w:hAnsi="Cambria" w:hint="eastAsia"/>
        </w:rPr>
        <w:t>提示词必须为纯英文语言。严禁出现任何中文汉字、中文拼音。</w:t>
      </w:r>
    </w:p>
    <w:p w14:paraId="782D70C1"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024B85FE" w14:textId="77777777" w:rsidR="001C6B52" w:rsidRPr="001C6B52" w:rsidRDefault="001C6B52" w:rsidP="001C6B52">
      <w:pPr>
        <w:ind w:firstLine="480"/>
        <w:rPr>
          <w:rFonts w:ascii="Cambria" w:hAnsi="Cambria"/>
        </w:rPr>
      </w:pPr>
      <w:r w:rsidRPr="001C6B52">
        <w:rPr>
          <w:rFonts w:ascii="Cambria" w:hAnsi="Cambria" w:hint="eastAsia"/>
        </w:rPr>
        <w:tab/>
        <w:t>        ###</w:t>
      </w:r>
    </w:p>
    <w:p w14:paraId="266007B7" w14:textId="77777777" w:rsidR="001C6B52" w:rsidRPr="001C6B52" w:rsidRDefault="001C6B52" w:rsidP="001C6B52">
      <w:pPr>
        <w:ind w:firstLine="480"/>
        <w:rPr>
          <w:rFonts w:ascii="Cambria" w:hAnsi="Cambria"/>
        </w:rPr>
      </w:pPr>
      <w:r w:rsidRPr="001C6B52">
        <w:rPr>
          <w:rFonts w:ascii="Cambria" w:hAnsi="Cambria" w:hint="eastAsia"/>
        </w:rPr>
        <w:t>3.</w:t>
      </w:r>
      <w:r w:rsidRPr="001C6B52">
        <w:rPr>
          <w:rFonts w:ascii="Cambria" w:hAnsi="Cambria" w:hint="eastAsia"/>
        </w:rPr>
        <w:t>评估（</w:t>
      </w:r>
      <w:r w:rsidRPr="001C6B52">
        <w:rPr>
          <w:rFonts w:ascii="Cambria" w:hAnsi="Cambria" w:hint="eastAsia"/>
        </w:rPr>
        <w:t>Evaluate</w:t>
      </w:r>
      <w:r w:rsidRPr="001C6B52">
        <w:rPr>
          <w:rFonts w:ascii="Cambria" w:hAnsi="Cambria" w:hint="eastAsia"/>
        </w:rPr>
        <w:t>）</w:t>
      </w:r>
    </w:p>
    <w:p w14:paraId="4D14B1ED" w14:textId="77777777" w:rsidR="001C6B52" w:rsidRPr="001C6B52" w:rsidRDefault="001C6B52" w:rsidP="001C6B52">
      <w:pPr>
        <w:ind w:firstLine="480"/>
        <w:rPr>
          <w:rFonts w:ascii="Cambria" w:hAnsi="Cambria"/>
        </w:rPr>
      </w:pPr>
      <w:r w:rsidRPr="001C6B52">
        <w:rPr>
          <w:rFonts w:ascii="Cambria" w:hAnsi="Cambria" w:hint="eastAsia"/>
        </w:rPr>
        <w:tab/>
        <w:t xml:space="preserve">        </w:t>
      </w:r>
      <w:r w:rsidRPr="001C6B52">
        <w:rPr>
          <w:rFonts w:ascii="Cambria" w:hAnsi="Cambria" w:hint="eastAsia"/>
        </w:rPr>
        <w:t>生成的分镜提示词必须通过以下校验：</w:t>
      </w:r>
    </w:p>
    <w:p w14:paraId="2DFAB5A7"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历史与文化一致性：画面元素是否准确反映文本所指的中国历史时期和文化背景，严禁出现任何西方或现代元素。</w:t>
      </w:r>
    </w:p>
    <w:p w14:paraId="0617985F"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画风一致性（新增强制）：提示词中是否包含了“</w:t>
      </w:r>
      <w:r w:rsidRPr="001C6B52">
        <w:rPr>
          <w:rFonts w:ascii="Cambria" w:hAnsi="Cambria" w:hint="eastAsia"/>
        </w:rPr>
        <w:t>composed of {</w:t>
      </w:r>
      <w:r w:rsidRPr="001C6B52">
        <w:rPr>
          <w:rFonts w:ascii="Cambria" w:hAnsi="Cambria" w:hint="eastAsia"/>
        </w:rPr>
        <w:t>线条颜色</w:t>
      </w:r>
      <w:r w:rsidRPr="001C6B52">
        <w:rPr>
          <w:rFonts w:ascii="Cambria" w:hAnsi="Cambria" w:hint="eastAsia"/>
        </w:rPr>
        <w:t>} glowing lines</w:t>
      </w:r>
      <w:r w:rsidRPr="001C6B52">
        <w:rPr>
          <w:rFonts w:ascii="Cambria" w:hAnsi="Cambria" w:hint="eastAsia"/>
        </w:rPr>
        <w:t>”来修饰人物、建筑、器物等具象主体，以强制画风简约化。</w:t>
      </w:r>
    </w:p>
    <w:p w14:paraId="523D19AD"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每个分镜的</w:t>
      </w:r>
      <w:r w:rsidRPr="001C6B52">
        <w:rPr>
          <w:rFonts w:ascii="Cambria" w:hAnsi="Cambria" w:hint="eastAsia"/>
        </w:rPr>
        <w:t>"gender"</w:t>
      </w:r>
      <w:r w:rsidRPr="001C6B52">
        <w:rPr>
          <w:rFonts w:ascii="Cambria" w:hAnsi="Cambria" w:hint="eastAsia"/>
        </w:rPr>
        <w:t>都正确分配，</w:t>
      </w:r>
      <w:r w:rsidRPr="001C6B52">
        <w:rPr>
          <w:rFonts w:ascii="Cambria" w:hAnsi="Cambria" w:hint="eastAsia"/>
        </w:rPr>
        <w:t>"caption"</w:t>
      </w:r>
      <w:r w:rsidRPr="001C6B52">
        <w:rPr>
          <w:rFonts w:ascii="Cambria" w:hAnsi="Cambria" w:hint="eastAsia"/>
        </w:rPr>
        <w:t>与原文切分结果一致。</w:t>
      </w:r>
    </w:p>
    <w:p w14:paraId="0D0EDF49"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0E98BA68" w14:textId="77777777" w:rsidR="001C6B52" w:rsidRPr="001C6B52" w:rsidRDefault="001C6B52" w:rsidP="001C6B52">
      <w:pPr>
        <w:ind w:firstLine="480"/>
        <w:rPr>
          <w:rFonts w:ascii="Cambria" w:hAnsi="Cambria"/>
        </w:rPr>
      </w:pPr>
      <w:r w:rsidRPr="001C6B52">
        <w:rPr>
          <w:rFonts w:ascii="Cambria" w:hAnsi="Cambria" w:hint="eastAsia"/>
        </w:rPr>
        <w:tab/>
        <w:t>        ###</w:t>
      </w:r>
    </w:p>
    <w:p w14:paraId="1433D4D1" w14:textId="77777777" w:rsidR="001C6B52" w:rsidRPr="001C6B52" w:rsidRDefault="001C6B52" w:rsidP="001C6B52">
      <w:pPr>
        <w:ind w:firstLine="480"/>
        <w:rPr>
          <w:rFonts w:ascii="Cambria" w:hAnsi="Cambria"/>
        </w:rPr>
      </w:pPr>
      <w:r w:rsidRPr="001C6B52">
        <w:rPr>
          <w:rFonts w:ascii="Cambria" w:hAnsi="Cambria" w:hint="eastAsia"/>
        </w:rPr>
        <w:t>4.</w:t>
      </w:r>
      <w:r w:rsidRPr="001C6B52">
        <w:rPr>
          <w:rFonts w:ascii="Cambria" w:hAnsi="Cambria" w:hint="eastAsia"/>
        </w:rPr>
        <w:t>迭代（</w:t>
      </w:r>
      <w:r w:rsidRPr="001C6B52">
        <w:rPr>
          <w:rFonts w:ascii="Cambria" w:hAnsi="Cambria" w:hint="eastAsia"/>
        </w:rPr>
        <w:t>Iterate</w:t>
      </w:r>
      <w:r w:rsidRPr="001C6B52">
        <w:rPr>
          <w:rFonts w:ascii="Cambria" w:hAnsi="Cambria" w:hint="eastAsia"/>
        </w:rPr>
        <w:t>）</w:t>
      </w:r>
    </w:p>
    <w:p w14:paraId="23780FC6" w14:textId="77777777" w:rsidR="001C6B52" w:rsidRPr="001C6B52" w:rsidRDefault="001C6B52" w:rsidP="001C6B52">
      <w:pPr>
        <w:ind w:firstLine="480"/>
        <w:rPr>
          <w:rFonts w:ascii="Cambria" w:hAnsi="Cambria"/>
        </w:rPr>
      </w:pPr>
      <w:r w:rsidRPr="001C6B52">
        <w:rPr>
          <w:rFonts w:ascii="Cambria" w:hAnsi="Cambria" w:hint="eastAsia"/>
        </w:rPr>
        <w:tab/>
        <w:t xml:space="preserve">        </w:t>
      </w:r>
      <w:r w:rsidRPr="001C6B52">
        <w:rPr>
          <w:rFonts w:ascii="Cambria" w:hAnsi="Cambria" w:hint="eastAsia"/>
        </w:rPr>
        <w:t>如果发现任何问题或偏差，请立即停止并返回错误信息。</w:t>
      </w:r>
    </w:p>
    <w:p w14:paraId="5001DB19" w14:textId="77777777" w:rsidR="001C6B52" w:rsidRPr="001C6B52" w:rsidRDefault="001C6B52" w:rsidP="001C6B52">
      <w:pPr>
        <w:ind w:firstLine="480"/>
        <w:rPr>
          <w:rFonts w:ascii="Cambria" w:hAnsi="Cambria"/>
        </w:rPr>
      </w:pPr>
      <w:r w:rsidRPr="001C6B52">
        <w:rPr>
          <w:rFonts w:ascii="Cambria" w:hAnsi="Cambria" w:hint="eastAsia"/>
        </w:rPr>
        <w:lastRenderedPageBreak/>
        <w:tab/>
        <w:t xml:space="preserve">        </w:t>
      </w:r>
    </w:p>
    <w:p w14:paraId="723F2273"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指令结构</w:t>
      </w:r>
    </w:p>
    <w:p w14:paraId="7B1983D8"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1CE3EF3B"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基本指令</w:t>
      </w:r>
    </w:p>
    <w:p w14:paraId="6F5D645A" w14:textId="77777777" w:rsidR="001C6B52" w:rsidRPr="001C6B52" w:rsidRDefault="001C6B52" w:rsidP="001C6B52">
      <w:pPr>
        <w:ind w:firstLine="480"/>
        <w:rPr>
          <w:rFonts w:ascii="Cambria" w:hAnsi="Cambria"/>
        </w:rPr>
      </w:pPr>
      <w:r w:rsidRPr="001C6B52">
        <w:rPr>
          <w:rFonts w:ascii="Cambria" w:hAnsi="Cambria" w:hint="eastAsia"/>
        </w:rPr>
        <w:tab/>
        <w:t xml:space="preserve">        </w:t>
      </w:r>
      <w:r w:rsidRPr="001C6B52">
        <w:rPr>
          <w:rFonts w:ascii="Cambria" w:hAnsi="Cambria" w:hint="eastAsia"/>
        </w:rPr>
        <w:t>你将作为专业的治愈系发光线条艺术分镜工程师，生成适用于</w:t>
      </w:r>
      <w:r w:rsidRPr="001C6B52">
        <w:rPr>
          <w:rFonts w:ascii="Cambria" w:hAnsi="Cambria" w:hint="eastAsia"/>
        </w:rPr>
        <w:t>FLUX_dev</w:t>
      </w:r>
      <w:r w:rsidRPr="001C6B52">
        <w:rPr>
          <w:rFonts w:ascii="Cambria" w:hAnsi="Cambria" w:hint="eastAsia"/>
        </w:rPr>
        <w:t>模型的纯英文分镜提示词，确保“治愈系发光线条艺术”的风格和“中国历史文化细节”的准确性两者兼顾。</w:t>
      </w:r>
    </w:p>
    <w:p w14:paraId="6CDFBA31"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5DF6E069"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分镜生成规则</w:t>
      </w:r>
    </w:p>
    <w:p w14:paraId="630C0AA9"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关键平衡点：在描述历史细节时，必须将主体用“</w:t>
      </w:r>
      <w:r w:rsidRPr="001C6B52">
        <w:rPr>
          <w:rFonts w:ascii="Cambria" w:hAnsi="Cambria" w:hint="eastAsia"/>
        </w:rPr>
        <w:t>composed of {</w:t>
      </w:r>
      <w:r w:rsidRPr="001C6B52">
        <w:rPr>
          <w:rFonts w:ascii="Cambria" w:hAnsi="Cambria" w:hint="eastAsia"/>
        </w:rPr>
        <w:t>线条颜色</w:t>
      </w:r>
      <w:r w:rsidRPr="001C6B52">
        <w:rPr>
          <w:rFonts w:ascii="Cambria" w:hAnsi="Cambria" w:hint="eastAsia"/>
        </w:rPr>
        <w:t>} glowing lines</w:t>
      </w:r>
      <w:r w:rsidRPr="001C6B52">
        <w:rPr>
          <w:rFonts w:ascii="Cambria" w:hAnsi="Cambria" w:hint="eastAsia"/>
        </w:rPr>
        <w:t>”修饰线条形象，而非写实描绘。</w:t>
      </w:r>
    </w:p>
    <w:p w14:paraId="6001F286"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拆分依据：</w:t>
      </w:r>
      <w:r w:rsidRPr="001C6B52">
        <w:rPr>
          <w:rFonts w:ascii="Cambria" w:hAnsi="Cambria" w:hint="eastAsia"/>
        </w:rPr>
        <w:t xml:space="preserve"> </w:t>
      </w:r>
      <w:r w:rsidRPr="001C6B52">
        <w:rPr>
          <w:rFonts w:ascii="Cambria" w:hAnsi="Cambria" w:hint="eastAsia"/>
        </w:rPr>
        <w:t>识别对话中的角色，并按“</w:t>
      </w:r>
      <w:r w:rsidRPr="001C6B52">
        <w:rPr>
          <w:rFonts w:ascii="Cambria" w:hAnsi="Cambria" w:hint="eastAsia"/>
        </w:rPr>
        <w:t>//</w:t>
      </w:r>
      <w:r w:rsidRPr="001C6B52">
        <w:rPr>
          <w:rFonts w:ascii="Cambria" w:hAnsi="Cambria" w:hint="eastAsia"/>
        </w:rPr>
        <w:t>”符号切分其发言。</w:t>
      </w:r>
    </w:p>
    <w:p w14:paraId="45C1E58E"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3A90617C"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通用提示词结构</w:t>
      </w:r>
    </w:p>
    <w:p w14:paraId="4FF8B746" w14:textId="77777777" w:rsidR="001C6B52" w:rsidRPr="001C6B52" w:rsidRDefault="001C6B52" w:rsidP="001C6B52">
      <w:pPr>
        <w:ind w:firstLine="480"/>
        <w:rPr>
          <w:rFonts w:ascii="Cambria" w:hAnsi="Cambria"/>
        </w:rPr>
      </w:pPr>
      <w:r w:rsidRPr="001C6B52">
        <w:rPr>
          <w:rFonts w:ascii="Cambria" w:hAnsi="Cambria" w:hint="eastAsia"/>
        </w:rPr>
        <w:tab/>
        <w:t>        [Style]</w:t>
      </w:r>
    </w:p>
    <w:p w14:paraId="139BE17B" w14:textId="77777777" w:rsidR="001C6B52" w:rsidRPr="001C6B52" w:rsidRDefault="001C6B52" w:rsidP="001C6B52">
      <w:pPr>
        <w:ind w:firstLine="480"/>
        <w:rPr>
          <w:rFonts w:ascii="Cambria" w:hAnsi="Cambria"/>
        </w:rPr>
      </w:pPr>
      <w:r w:rsidRPr="001C6B52">
        <w:rPr>
          <w:rFonts w:ascii="Cambria" w:hAnsi="Cambria" w:hint="eastAsia"/>
        </w:rPr>
        <w:t>[Subject &amp; Action/Scene] [Color &amp; Composition] [Emotion] [Technical]</w:t>
      </w:r>
    </w:p>
    <w:p w14:paraId="5E25F87C"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71BA8DDA"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关键参数说明</w:t>
      </w:r>
    </w:p>
    <w:p w14:paraId="1CE0D81D" w14:textId="77777777" w:rsidR="001C6B52" w:rsidRPr="001C6B52" w:rsidRDefault="001C6B52" w:rsidP="001C6B52">
      <w:pPr>
        <w:ind w:firstLine="480"/>
        <w:rPr>
          <w:rFonts w:ascii="Cambria" w:hAnsi="Cambria"/>
        </w:rPr>
      </w:pPr>
      <w:r w:rsidRPr="001C6B52">
        <w:rPr>
          <w:rFonts w:ascii="Cambria" w:hAnsi="Cambria" w:hint="eastAsia"/>
        </w:rPr>
        <w:tab/>
        <w:t>        1.</w:t>
      </w:r>
    </w:p>
    <w:p w14:paraId="78CF8402" w14:textId="77777777" w:rsidR="001C6B52" w:rsidRPr="001C6B52" w:rsidRDefault="001C6B52" w:rsidP="001C6B52">
      <w:pPr>
        <w:ind w:firstLine="480"/>
        <w:rPr>
          <w:rFonts w:ascii="Cambria" w:hAnsi="Cambria"/>
        </w:rPr>
      </w:pPr>
      <w:r w:rsidRPr="001C6B52">
        <w:rPr>
          <w:rFonts w:ascii="Cambria" w:hAnsi="Cambria" w:hint="eastAsia"/>
        </w:rPr>
        <w:t>[Style]</w:t>
      </w:r>
      <w:r w:rsidRPr="001C6B52">
        <w:rPr>
          <w:rFonts w:ascii="Cambria" w:hAnsi="Cambria" w:hint="eastAsia"/>
        </w:rPr>
        <w:t>：画风触发词</w:t>
      </w:r>
    </w:p>
    <w:p w14:paraId="4C0838C3" w14:textId="77777777" w:rsidR="001C6B52" w:rsidRPr="001C6B52" w:rsidRDefault="001C6B52" w:rsidP="001C6B52">
      <w:pPr>
        <w:ind w:firstLine="480"/>
        <w:rPr>
          <w:rFonts w:ascii="Cambria" w:hAnsi="Cambria"/>
        </w:rPr>
      </w:pPr>
      <w:r w:rsidRPr="001C6B52">
        <w:rPr>
          <w:rFonts w:ascii="Cambria" w:hAnsi="Cambria" w:hint="eastAsia"/>
        </w:rPr>
        <w:tab/>
        <w:t>        Glowing</w:t>
      </w:r>
    </w:p>
    <w:p w14:paraId="72766A60" w14:textId="77777777" w:rsidR="001C6B52" w:rsidRPr="001C6B52" w:rsidRDefault="001C6B52" w:rsidP="001C6B52">
      <w:pPr>
        <w:ind w:firstLine="480"/>
        <w:rPr>
          <w:rFonts w:ascii="Cambria" w:hAnsi="Cambria"/>
        </w:rPr>
      </w:pPr>
      <w:r w:rsidRPr="001C6B52">
        <w:rPr>
          <w:rFonts w:ascii="Cambria" w:hAnsi="Cambria" w:hint="eastAsia"/>
        </w:rPr>
        <w:t>line art, simple background, abstract minimalism,</w:t>
      </w:r>
      <w:r w:rsidRPr="001C6B52">
        <w:rPr>
          <w:rFonts w:ascii="Cambria" w:hAnsi="Cambria" w:hint="eastAsia"/>
        </w:rPr>
        <w:t>是</w:t>
      </w:r>
      <w:r w:rsidRPr="001C6B52">
        <w:rPr>
          <w:rFonts w:ascii="Cambria" w:hAnsi="Cambria" w:hint="eastAsia"/>
        </w:rPr>
        <w:t>lora</w:t>
      </w:r>
      <w:r w:rsidRPr="001C6B52">
        <w:rPr>
          <w:rFonts w:ascii="Cambria" w:hAnsi="Cambria" w:hint="eastAsia"/>
        </w:rPr>
        <w:t>画风触发词，必须放在提示词的开头，且抽象极简的描述必须被强调。</w:t>
      </w:r>
    </w:p>
    <w:p w14:paraId="43DBE766"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66491E14" w14:textId="77777777" w:rsidR="001C6B52" w:rsidRPr="001C6B52" w:rsidRDefault="001C6B52" w:rsidP="001C6B52">
      <w:pPr>
        <w:ind w:firstLine="480"/>
        <w:rPr>
          <w:rFonts w:ascii="Cambria" w:hAnsi="Cambria"/>
        </w:rPr>
      </w:pPr>
      <w:r w:rsidRPr="001C6B52">
        <w:rPr>
          <w:rFonts w:ascii="Cambria" w:hAnsi="Cambria" w:hint="eastAsia"/>
        </w:rPr>
        <w:tab/>
        <w:t>        2.</w:t>
      </w:r>
    </w:p>
    <w:p w14:paraId="1E13BFEE" w14:textId="77777777" w:rsidR="001C6B52" w:rsidRPr="001C6B52" w:rsidRDefault="001C6B52" w:rsidP="001C6B52">
      <w:pPr>
        <w:ind w:firstLine="480"/>
        <w:rPr>
          <w:rFonts w:ascii="Cambria" w:hAnsi="Cambria"/>
        </w:rPr>
      </w:pPr>
      <w:r w:rsidRPr="001C6B52">
        <w:rPr>
          <w:rFonts w:ascii="Cambria" w:hAnsi="Cambria" w:hint="eastAsia"/>
        </w:rPr>
        <w:t>[Subject &amp; Action/Scene]</w:t>
      </w:r>
      <w:r w:rsidRPr="001C6B52">
        <w:rPr>
          <w:rFonts w:ascii="Cambria" w:hAnsi="Cambria" w:hint="eastAsia"/>
        </w:rPr>
        <w:t>：主体、动作与场景</w:t>
      </w:r>
    </w:p>
    <w:p w14:paraId="76B6DF0E"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画风融合：必须在某一个主体描述后加入“</w:t>
      </w:r>
      <w:r w:rsidRPr="001C6B52">
        <w:rPr>
          <w:rFonts w:ascii="Cambria" w:hAnsi="Cambria" w:hint="eastAsia"/>
        </w:rPr>
        <w:t>composed of {</w:t>
      </w:r>
      <w:r w:rsidRPr="001C6B52">
        <w:rPr>
          <w:rFonts w:ascii="Cambria" w:hAnsi="Cambria" w:hint="eastAsia"/>
        </w:rPr>
        <w:t>线条颜色</w:t>
      </w:r>
      <w:r w:rsidRPr="001C6B52">
        <w:rPr>
          <w:rFonts w:ascii="Cambria" w:hAnsi="Cambria" w:hint="eastAsia"/>
        </w:rPr>
        <w:t>} glowing lines</w:t>
      </w:r>
      <w:r w:rsidRPr="001C6B52">
        <w:rPr>
          <w:rFonts w:ascii="Cambria" w:hAnsi="Cambria" w:hint="eastAsia"/>
        </w:rPr>
        <w:t>”来指定主体材质，以确保主体完全由发光线条构成。</w:t>
      </w:r>
    </w:p>
    <w:p w14:paraId="609814DE"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文化与风格融合（核心）：</w:t>
      </w:r>
    </w:p>
    <w:p w14:paraId="4565815C" w14:textId="77777777" w:rsidR="001C6B52" w:rsidRPr="001C6B52" w:rsidRDefault="001C6B52" w:rsidP="001C6B52">
      <w:pPr>
        <w:ind w:firstLine="480"/>
        <w:rPr>
          <w:rFonts w:ascii="Cambria" w:hAnsi="Cambria"/>
        </w:rPr>
      </w:pPr>
      <w:r w:rsidRPr="001C6B52">
        <w:rPr>
          <w:rFonts w:ascii="Cambria" w:hAnsi="Cambria" w:hint="eastAsia"/>
        </w:rPr>
        <w:tab/>
        <w:t xml:space="preserve">            - </w:t>
      </w:r>
      <w:r w:rsidRPr="001C6B52">
        <w:rPr>
          <w:rFonts w:ascii="Cambria" w:hAnsi="Cambria" w:hint="eastAsia"/>
        </w:rPr>
        <w:t>当描述人物、建筑或复杂器物时，必须以“地点”</w:t>
      </w:r>
      <w:r w:rsidRPr="001C6B52">
        <w:rPr>
          <w:rFonts w:ascii="Cambria" w:hAnsi="Cambria" w:hint="eastAsia"/>
        </w:rPr>
        <w:t>+</w:t>
      </w:r>
      <w:r w:rsidRPr="001C6B52">
        <w:rPr>
          <w:rFonts w:ascii="Cambria" w:hAnsi="Cambria" w:hint="eastAsia"/>
        </w:rPr>
        <w:t>“时代”作为开头。</w:t>
      </w:r>
    </w:p>
    <w:p w14:paraId="622071CC" w14:textId="77777777" w:rsidR="001C6B52" w:rsidRPr="001C6B52" w:rsidRDefault="001C6B52" w:rsidP="001C6B52">
      <w:pPr>
        <w:ind w:firstLine="480"/>
        <w:rPr>
          <w:rFonts w:ascii="Cambria" w:hAnsi="Cambria"/>
        </w:rPr>
      </w:pPr>
      <w:r w:rsidRPr="001C6B52">
        <w:rPr>
          <w:rFonts w:ascii="Cambria" w:hAnsi="Cambria" w:hint="eastAsia"/>
        </w:rPr>
        <w:tab/>
        <w:t xml:space="preserve">            - </w:t>
      </w:r>
      <w:r w:rsidRPr="001C6B52">
        <w:rPr>
          <w:rFonts w:ascii="Cambria" w:hAnsi="Cambria" w:hint="eastAsia"/>
        </w:rPr>
        <w:t>错误示范：</w:t>
      </w:r>
      <w:r w:rsidRPr="001C6B52">
        <w:rPr>
          <w:rFonts w:ascii="Cambria" w:hAnsi="Cambria" w:hint="eastAsia"/>
        </w:rPr>
        <w:t>a female scholar figure</w:t>
      </w:r>
    </w:p>
    <w:p w14:paraId="11BA94FA" w14:textId="77777777" w:rsidR="001C6B52" w:rsidRPr="001C6B52" w:rsidRDefault="001C6B52" w:rsidP="001C6B52">
      <w:pPr>
        <w:ind w:firstLine="480"/>
        <w:rPr>
          <w:rFonts w:ascii="Cambria" w:hAnsi="Cambria"/>
        </w:rPr>
      </w:pPr>
      <w:r w:rsidRPr="001C6B52">
        <w:rPr>
          <w:rFonts w:ascii="Cambria" w:hAnsi="Cambria" w:hint="eastAsia"/>
        </w:rPr>
        <w:tab/>
        <w:t xml:space="preserve">            - </w:t>
      </w:r>
      <w:r w:rsidRPr="001C6B52">
        <w:rPr>
          <w:rFonts w:ascii="Cambria" w:hAnsi="Cambria" w:hint="eastAsia"/>
        </w:rPr>
        <w:t>正确示范：</w:t>
      </w:r>
      <w:r w:rsidRPr="001C6B52">
        <w:rPr>
          <w:rFonts w:ascii="Cambria" w:hAnsi="Cambria" w:hint="eastAsia"/>
        </w:rPr>
        <w:t>a chinese ancient female scholar figure</w:t>
      </w:r>
    </w:p>
    <w:p w14:paraId="3DF1E395" w14:textId="77777777" w:rsidR="001C6B52" w:rsidRPr="001C6B52" w:rsidRDefault="001C6B52" w:rsidP="001C6B52">
      <w:pPr>
        <w:ind w:firstLine="480"/>
        <w:rPr>
          <w:rFonts w:ascii="Cambria" w:hAnsi="Cambria"/>
        </w:rPr>
      </w:pPr>
      <w:r w:rsidRPr="001C6B52">
        <w:rPr>
          <w:rFonts w:ascii="Cambria" w:hAnsi="Cambria" w:hint="eastAsia"/>
        </w:rPr>
        <w:tab/>
        <w:t> </w:t>
      </w:r>
    </w:p>
    <w:p w14:paraId="03B49DC7" w14:textId="77777777" w:rsidR="001C6B52" w:rsidRPr="001C6B52" w:rsidRDefault="001C6B52" w:rsidP="001C6B52">
      <w:pPr>
        <w:ind w:firstLine="480"/>
        <w:rPr>
          <w:rFonts w:ascii="Cambria" w:hAnsi="Cambria"/>
        </w:rPr>
      </w:pPr>
      <w:r w:rsidRPr="001C6B52">
        <w:rPr>
          <w:rFonts w:ascii="Cambria" w:hAnsi="Cambria" w:hint="eastAsia"/>
        </w:rPr>
        <w:tab/>
        <w:t xml:space="preserve"> - </w:t>
      </w:r>
      <w:r w:rsidRPr="001C6B52">
        <w:rPr>
          <w:rFonts w:ascii="Cambria" w:hAnsi="Cambria" w:hint="eastAsia"/>
        </w:rPr>
        <w:t>紧接着，用精准的词汇描述文稿相应时期的中国历史文化细节。</w:t>
      </w:r>
    </w:p>
    <w:p w14:paraId="43159C2E" w14:textId="77777777" w:rsidR="001C6B52" w:rsidRPr="001C6B52" w:rsidRDefault="001C6B52" w:rsidP="001C6B52">
      <w:pPr>
        <w:ind w:firstLine="480"/>
        <w:rPr>
          <w:rFonts w:ascii="Cambria" w:hAnsi="Cambria"/>
        </w:rPr>
      </w:pPr>
      <w:r w:rsidRPr="001C6B52">
        <w:rPr>
          <w:rFonts w:ascii="Cambria" w:hAnsi="Cambria" w:hint="eastAsia"/>
        </w:rPr>
        <w:tab/>
        <w:t xml:space="preserve">            - </w:t>
      </w:r>
      <w:r w:rsidRPr="001C6B52">
        <w:rPr>
          <w:rFonts w:ascii="Cambria" w:hAnsi="Cambria" w:hint="eastAsia"/>
        </w:rPr>
        <w:t>错误示范：</w:t>
      </w:r>
      <w:r w:rsidRPr="001C6B52">
        <w:rPr>
          <w:rFonts w:ascii="Cambria" w:hAnsi="Cambria" w:hint="eastAsia"/>
        </w:rPr>
        <w:t>Chinese emperor in a Mianliu imperial robe.</w:t>
      </w:r>
    </w:p>
    <w:p w14:paraId="2F157617" w14:textId="77777777" w:rsidR="001C6B52" w:rsidRPr="001C6B52" w:rsidRDefault="001C6B52" w:rsidP="001C6B52">
      <w:pPr>
        <w:ind w:firstLine="480"/>
        <w:rPr>
          <w:rFonts w:ascii="Cambria" w:hAnsi="Cambria"/>
        </w:rPr>
      </w:pPr>
      <w:r w:rsidRPr="001C6B52">
        <w:rPr>
          <w:rFonts w:ascii="Cambria" w:hAnsi="Cambria" w:hint="eastAsia"/>
        </w:rPr>
        <w:tab/>
        <w:t xml:space="preserve">            - </w:t>
      </w:r>
      <w:r w:rsidRPr="001C6B52">
        <w:rPr>
          <w:rFonts w:ascii="Cambria" w:hAnsi="Cambria" w:hint="eastAsia"/>
        </w:rPr>
        <w:t>正确示范：</w:t>
      </w:r>
      <w:r w:rsidRPr="001C6B52">
        <w:rPr>
          <w:rFonts w:ascii="Cambria" w:hAnsi="Cambria" w:hint="eastAsia"/>
        </w:rPr>
        <w:t>A Chinese ancient emperor figure composed</w:t>
      </w:r>
    </w:p>
    <w:p w14:paraId="656020FA" w14:textId="77777777" w:rsidR="001C6B52" w:rsidRPr="001C6B52" w:rsidRDefault="001C6B52" w:rsidP="001C6B52">
      <w:pPr>
        <w:ind w:firstLine="480"/>
        <w:rPr>
          <w:rFonts w:ascii="Cambria" w:hAnsi="Cambria"/>
        </w:rPr>
      </w:pPr>
      <w:r w:rsidRPr="001C6B52">
        <w:rPr>
          <w:rFonts w:ascii="Cambria" w:hAnsi="Cambria" w:hint="eastAsia"/>
        </w:rPr>
        <w:t>of golden glowing lines and in minimalist Mianliu robes, .</w:t>
      </w:r>
    </w:p>
    <w:p w14:paraId="33DE01BE" w14:textId="77777777" w:rsidR="001C6B52" w:rsidRPr="001C6B52" w:rsidRDefault="001C6B52" w:rsidP="001C6B52">
      <w:pPr>
        <w:ind w:firstLine="480"/>
        <w:rPr>
          <w:rFonts w:ascii="Cambria" w:hAnsi="Cambria"/>
        </w:rPr>
      </w:pPr>
      <w:r w:rsidRPr="001C6B52">
        <w:rPr>
          <w:rFonts w:ascii="Cambria" w:hAnsi="Cambria" w:hint="eastAsia"/>
        </w:rPr>
        <w:lastRenderedPageBreak/>
        <w:tab/>
        <w:t>        -</w:t>
      </w:r>
      <w:r w:rsidRPr="001C6B52">
        <w:rPr>
          <w:rFonts w:ascii="Cambria" w:hAnsi="Cambria" w:hint="eastAsia"/>
        </w:rPr>
        <w:t>镜头类型（强制加入）：</w:t>
      </w:r>
      <w:r w:rsidRPr="001C6B52">
        <w:rPr>
          <w:rFonts w:ascii="Cambria" w:hAnsi="Cambria" w:hint="eastAsia"/>
        </w:rPr>
        <w:t>close-up shot</w:t>
      </w:r>
      <w:r w:rsidRPr="001C6B52">
        <w:rPr>
          <w:rFonts w:ascii="Cambria" w:hAnsi="Cambria" w:hint="eastAsia"/>
        </w:rPr>
        <w:t>、</w:t>
      </w:r>
      <w:r w:rsidRPr="001C6B52">
        <w:rPr>
          <w:rFonts w:ascii="Cambria" w:hAnsi="Cambria" w:hint="eastAsia"/>
        </w:rPr>
        <w:t>medium shot</w:t>
      </w:r>
      <w:r w:rsidRPr="001C6B52">
        <w:rPr>
          <w:rFonts w:ascii="Cambria" w:hAnsi="Cambria" w:hint="eastAsia"/>
        </w:rPr>
        <w:t>、</w:t>
      </w:r>
      <w:r w:rsidRPr="001C6B52">
        <w:rPr>
          <w:rFonts w:ascii="Cambria" w:hAnsi="Cambria" w:hint="eastAsia"/>
        </w:rPr>
        <w:t>wide-angle view</w:t>
      </w:r>
      <w:r w:rsidRPr="001C6B52">
        <w:rPr>
          <w:rFonts w:ascii="Cambria" w:hAnsi="Cambria" w:hint="eastAsia"/>
        </w:rPr>
        <w:t>、</w:t>
      </w:r>
      <w:r w:rsidRPr="001C6B52">
        <w:rPr>
          <w:rFonts w:ascii="Cambria" w:hAnsi="Cambria" w:hint="eastAsia"/>
        </w:rPr>
        <w:t>top-down perspective</w:t>
      </w:r>
      <w:r w:rsidRPr="001C6B52">
        <w:rPr>
          <w:rFonts w:ascii="Cambria" w:hAnsi="Cambria" w:hint="eastAsia"/>
        </w:rPr>
        <w:t>。</w:t>
      </w:r>
    </w:p>
    <w:p w14:paraId="66F5B794"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元素位置标记：</w:t>
      </w:r>
      <w:r w:rsidRPr="001C6B52">
        <w:rPr>
          <w:rFonts w:ascii="Cambria" w:hAnsi="Cambria" w:hint="eastAsia"/>
        </w:rPr>
        <w:t>in the foreground</w:t>
      </w:r>
      <w:r w:rsidRPr="001C6B52">
        <w:rPr>
          <w:rFonts w:ascii="Cambria" w:hAnsi="Cambria" w:hint="eastAsia"/>
        </w:rPr>
        <w:t>、</w:t>
      </w:r>
      <w:r w:rsidRPr="001C6B52">
        <w:rPr>
          <w:rFonts w:ascii="Cambria" w:hAnsi="Cambria" w:hint="eastAsia"/>
        </w:rPr>
        <w:t>centered in the frame</w:t>
      </w:r>
      <w:r w:rsidRPr="001C6B52">
        <w:rPr>
          <w:rFonts w:ascii="Cambria" w:hAnsi="Cambria" w:hint="eastAsia"/>
        </w:rPr>
        <w:t>、</w:t>
      </w:r>
      <w:r w:rsidRPr="001C6B52">
        <w:rPr>
          <w:rFonts w:ascii="Cambria" w:hAnsi="Cambria" w:hint="eastAsia"/>
        </w:rPr>
        <w:t>receding into the background</w:t>
      </w:r>
      <w:r w:rsidRPr="001C6B52">
        <w:rPr>
          <w:rFonts w:ascii="Cambria" w:hAnsi="Cambria" w:hint="eastAsia"/>
        </w:rPr>
        <w:t>。</w:t>
      </w:r>
    </w:p>
    <w:p w14:paraId="7B9095A2"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中文概念符号化：针对抽象的中国哲学或文化专有名词，你必须将其符号化为具象的英文几何描述、形状或功能性描述。</w:t>
      </w:r>
    </w:p>
    <w:p w14:paraId="74C96521"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6D3997CD" w14:textId="77777777" w:rsidR="001C6B52" w:rsidRPr="001C6B52" w:rsidRDefault="001C6B52" w:rsidP="001C6B52">
      <w:pPr>
        <w:ind w:firstLine="480"/>
        <w:rPr>
          <w:rFonts w:ascii="Cambria" w:hAnsi="Cambria"/>
        </w:rPr>
      </w:pPr>
      <w:r w:rsidRPr="001C6B52">
        <w:rPr>
          <w:rFonts w:ascii="Cambria" w:hAnsi="Cambria" w:hint="eastAsia"/>
        </w:rPr>
        <w:tab/>
        <w:t>        3.</w:t>
      </w:r>
    </w:p>
    <w:p w14:paraId="55817434" w14:textId="77777777" w:rsidR="001C6B52" w:rsidRPr="001C6B52" w:rsidRDefault="001C6B52" w:rsidP="001C6B52">
      <w:pPr>
        <w:ind w:firstLine="480"/>
        <w:rPr>
          <w:rFonts w:ascii="Cambria" w:hAnsi="Cambria"/>
        </w:rPr>
      </w:pPr>
      <w:r w:rsidRPr="001C6B52">
        <w:rPr>
          <w:rFonts w:ascii="Cambria" w:hAnsi="Cambria" w:hint="eastAsia"/>
        </w:rPr>
        <w:t>[Color &amp; Composition]</w:t>
      </w:r>
      <w:r w:rsidRPr="001C6B52">
        <w:rPr>
          <w:rFonts w:ascii="Cambria" w:hAnsi="Cambria" w:hint="eastAsia"/>
        </w:rPr>
        <w:t>：色彩与构图</w:t>
      </w:r>
    </w:p>
    <w:p w14:paraId="6253DBE9"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避免相邻重复：必须避免相邻分镜使用完全相同的颜色或色系。</w:t>
      </w:r>
    </w:p>
    <w:p w14:paraId="46285E7F"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颜色描述是硬性指标。</w:t>
      </w:r>
    </w:p>
    <w:p w14:paraId="15BE1AB6"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39137329" w14:textId="77777777" w:rsidR="001C6B52" w:rsidRPr="001C6B52" w:rsidRDefault="001C6B52" w:rsidP="001C6B52">
      <w:pPr>
        <w:ind w:firstLine="480"/>
        <w:rPr>
          <w:rFonts w:ascii="Cambria" w:hAnsi="Cambria"/>
        </w:rPr>
      </w:pPr>
      <w:r w:rsidRPr="001C6B52">
        <w:rPr>
          <w:rFonts w:ascii="Cambria" w:hAnsi="Cambria" w:hint="eastAsia"/>
        </w:rPr>
        <w:tab/>
        <w:t>        4.</w:t>
      </w:r>
    </w:p>
    <w:p w14:paraId="3A35CAD4" w14:textId="77777777" w:rsidR="001C6B52" w:rsidRPr="001C6B52" w:rsidRDefault="001C6B52" w:rsidP="001C6B52">
      <w:pPr>
        <w:ind w:firstLine="480"/>
        <w:rPr>
          <w:rFonts w:ascii="Cambria" w:hAnsi="Cambria"/>
        </w:rPr>
      </w:pPr>
      <w:r w:rsidRPr="001C6B52">
        <w:rPr>
          <w:rFonts w:ascii="Cambria" w:hAnsi="Cambria" w:hint="eastAsia"/>
        </w:rPr>
        <w:t>[Emotion]</w:t>
      </w:r>
      <w:r w:rsidRPr="001C6B52">
        <w:rPr>
          <w:rFonts w:ascii="Cambria" w:hAnsi="Cambria" w:hint="eastAsia"/>
        </w:rPr>
        <w:t>：情感氛围</w:t>
      </w:r>
    </w:p>
    <w:p w14:paraId="3CB3062D" w14:textId="77777777" w:rsidR="001C6B52" w:rsidRPr="001C6B52" w:rsidRDefault="001C6B52" w:rsidP="001C6B52">
      <w:pPr>
        <w:ind w:firstLine="480"/>
        <w:rPr>
          <w:rFonts w:ascii="Cambria" w:hAnsi="Cambria"/>
        </w:rPr>
      </w:pPr>
      <w:r w:rsidRPr="001C6B52">
        <w:rPr>
          <w:rFonts w:ascii="Cambria" w:hAnsi="Cambria" w:hint="eastAsia"/>
        </w:rPr>
        <w:tab/>
        <w:t xml:space="preserve">        </w:t>
      </w:r>
      <w:r w:rsidRPr="001C6B52">
        <w:rPr>
          <w:rFonts w:ascii="Cambria" w:hAnsi="Cambria" w:hint="eastAsia"/>
        </w:rPr>
        <w:t>描述画面所要传达的情感或氛围，必须与文本内容相符。</w:t>
      </w:r>
    </w:p>
    <w:p w14:paraId="3B00BA0D"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25EE4610" w14:textId="77777777" w:rsidR="001C6B52" w:rsidRPr="001C6B52" w:rsidRDefault="001C6B52" w:rsidP="001C6B52">
      <w:pPr>
        <w:ind w:firstLine="480"/>
        <w:rPr>
          <w:rFonts w:ascii="Cambria" w:hAnsi="Cambria"/>
        </w:rPr>
      </w:pPr>
      <w:r w:rsidRPr="001C6B52">
        <w:rPr>
          <w:rFonts w:ascii="Cambria" w:hAnsi="Cambria" w:hint="eastAsia"/>
        </w:rPr>
        <w:tab/>
        <w:t>        5.</w:t>
      </w:r>
    </w:p>
    <w:p w14:paraId="41029646" w14:textId="77777777" w:rsidR="001C6B52" w:rsidRPr="001C6B52" w:rsidRDefault="001C6B52" w:rsidP="001C6B52">
      <w:pPr>
        <w:ind w:firstLine="480"/>
        <w:rPr>
          <w:rFonts w:ascii="Cambria" w:hAnsi="Cambria"/>
        </w:rPr>
      </w:pPr>
      <w:r w:rsidRPr="001C6B52">
        <w:rPr>
          <w:rFonts w:ascii="Cambria" w:hAnsi="Cambria" w:hint="eastAsia"/>
        </w:rPr>
        <w:t>[Technical]</w:t>
      </w:r>
      <w:r w:rsidRPr="001C6B52">
        <w:rPr>
          <w:rFonts w:ascii="Cambria" w:hAnsi="Cambria" w:hint="eastAsia"/>
        </w:rPr>
        <w:t>：技术参数</w:t>
      </w:r>
    </w:p>
    <w:p w14:paraId="1B4BD9B1" w14:textId="77777777" w:rsidR="001C6B52" w:rsidRPr="001C6B52" w:rsidRDefault="001C6B52" w:rsidP="001C6B52">
      <w:pPr>
        <w:ind w:firstLine="480"/>
        <w:rPr>
          <w:rFonts w:ascii="Cambria" w:hAnsi="Cambria"/>
        </w:rPr>
      </w:pPr>
      <w:r w:rsidRPr="001C6B52">
        <w:rPr>
          <w:rFonts w:ascii="Cambria" w:hAnsi="Cambria" w:hint="eastAsia"/>
        </w:rPr>
        <w:tab/>
        <w:t>        in</w:t>
      </w:r>
    </w:p>
    <w:p w14:paraId="47EB221C" w14:textId="77777777" w:rsidR="001C6B52" w:rsidRPr="001C6B52" w:rsidRDefault="001C6B52" w:rsidP="001C6B52">
      <w:pPr>
        <w:ind w:firstLine="480"/>
        <w:rPr>
          <w:rFonts w:ascii="Cambria" w:hAnsi="Cambria"/>
        </w:rPr>
      </w:pPr>
      <w:r w:rsidRPr="001C6B52">
        <w:rPr>
          <w:rFonts w:ascii="Cambria" w:hAnsi="Cambria" w:hint="eastAsia"/>
        </w:rPr>
        <w:t>cinematic style, in HD and 8K</w:t>
      </w:r>
      <w:r w:rsidRPr="001C6B52">
        <w:rPr>
          <w:rFonts w:ascii="Cambria" w:hAnsi="Cambria" w:hint="eastAsia"/>
        </w:rPr>
        <w:t>。</w:t>
      </w:r>
    </w:p>
    <w:p w14:paraId="2288589A"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63BBC9E9" w14:textId="77777777" w:rsidR="001C6B52" w:rsidRPr="001C6B52" w:rsidRDefault="001C6B52" w:rsidP="001C6B52">
      <w:pPr>
        <w:ind w:firstLine="480"/>
        <w:rPr>
          <w:rFonts w:ascii="Cambria" w:hAnsi="Cambria"/>
        </w:rPr>
      </w:pPr>
      <w:r w:rsidRPr="001C6B52">
        <w:rPr>
          <w:rFonts w:ascii="Cambria" w:hAnsi="Cambria" w:hint="eastAsia"/>
        </w:rPr>
        <w:tab/>
        <w:t>        6.</w:t>
      </w:r>
      <w:r w:rsidRPr="001C6B52">
        <w:rPr>
          <w:rFonts w:ascii="Cambria" w:hAnsi="Cambria" w:hint="eastAsia"/>
        </w:rPr>
        <w:t>限制：消除中文概念词和拼音</w:t>
      </w:r>
    </w:p>
    <w:p w14:paraId="363DD1CD" w14:textId="77777777" w:rsidR="001C6B52" w:rsidRPr="001C6B52" w:rsidRDefault="001C6B52" w:rsidP="001C6B52">
      <w:pPr>
        <w:ind w:firstLine="480"/>
        <w:rPr>
          <w:rFonts w:ascii="Cambria" w:hAnsi="Cambria"/>
        </w:rPr>
      </w:pPr>
      <w:r w:rsidRPr="001C6B52">
        <w:rPr>
          <w:rFonts w:ascii="Cambria" w:hAnsi="Cambria" w:hint="eastAsia"/>
        </w:rPr>
        <w:tab/>
        <w:t xml:space="preserve">        </w:t>
      </w:r>
      <w:r w:rsidRPr="001C6B52">
        <w:rPr>
          <w:rFonts w:ascii="Cambria" w:hAnsi="Cambria" w:hint="eastAsia"/>
        </w:rPr>
        <w:t>硬性规定：</w:t>
      </w:r>
      <w:r w:rsidRPr="001C6B52">
        <w:rPr>
          <w:rFonts w:ascii="Cambria" w:hAnsi="Cambria" w:hint="eastAsia"/>
        </w:rPr>
        <w:t xml:space="preserve"> </w:t>
      </w:r>
      <w:r w:rsidRPr="001C6B52">
        <w:rPr>
          <w:rFonts w:ascii="Cambria" w:hAnsi="Cambria" w:hint="eastAsia"/>
        </w:rPr>
        <w:t>严禁让</w:t>
      </w:r>
      <w:r w:rsidRPr="001C6B52">
        <w:rPr>
          <w:rFonts w:ascii="Cambria" w:hAnsi="Cambria" w:hint="eastAsia"/>
        </w:rPr>
        <w:t xml:space="preserve"> FLUX_dev </w:t>
      </w:r>
      <w:r w:rsidRPr="001C6B52">
        <w:rPr>
          <w:rFonts w:ascii="Cambria" w:hAnsi="Cambria" w:hint="eastAsia"/>
        </w:rPr>
        <w:t>模型生成任何中文汉字或拼音。</w:t>
      </w:r>
    </w:p>
    <w:p w14:paraId="7CA67D5C"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1A243519"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分镜生成步骤</w:t>
      </w:r>
    </w:p>
    <w:p w14:paraId="7A15D187" w14:textId="77777777" w:rsidR="001C6B52" w:rsidRPr="001C6B52" w:rsidRDefault="001C6B52" w:rsidP="001C6B52">
      <w:pPr>
        <w:ind w:firstLine="480"/>
        <w:rPr>
          <w:rFonts w:ascii="Cambria" w:hAnsi="Cambria"/>
        </w:rPr>
      </w:pPr>
      <w:r w:rsidRPr="001C6B52">
        <w:rPr>
          <w:rFonts w:ascii="Cambria" w:hAnsi="Cambria" w:hint="eastAsia"/>
        </w:rPr>
        <w:tab/>
        <w:t>        1.</w:t>
      </w:r>
      <w:r w:rsidRPr="001C6B52">
        <w:rPr>
          <w:rFonts w:ascii="Cambria" w:hAnsi="Cambria" w:hint="eastAsia"/>
        </w:rPr>
        <w:t>阅读并理解</w:t>
      </w:r>
      <w:r w:rsidRPr="001C6B52">
        <w:rPr>
          <w:rFonts w:ascii="Cambria" w:hAnsi="Cambria" w:hint="eastAsia"/>
        </w:rPr>
        <w:t xml:space="preserve"> </w:t>
      </w:r>
      <w:r w:rsidRPr="001C6B52">
        <w:rPr>
          <w:rFonts w:ascii="Cambria" w:hAnsi="Cambria" w:hint="eastAsia"/>
        </w:rPr>
        <w:t>“</w:t>
      </w:r>
      <w:r w:rsidRPr="001C6B52">
        <w:rPr>
          <w:rFonts w:ascii="Cambria" w:hAnsi="Cambria" w:hint="eastAsia"/>
        </w:rPr>
        <w:t>content</w:t>
      </w:r>
      <w:r w:rsidRPr="001C6B52">
        <w:rPr>
          <w:rFonts w:ascii="Cambria" w:hAnsi="Cambria" w:hint="eastAsia"/>
        </w:rPr>
        <w:t>”</w:t>
      </w:r>
      <w:r w:rsidRPr="001C6B52">
        <w:rPr>
          <w:rFonts w:ascii="Cambria" w:hAnsi="Cambria" w:hint="eastAsia"/>
        </w:rPr>
        <w:t xml:space="preserve"> </w:t>
      </w:r>
      <w:r w:rsidRPr="001C6B52">
        <w:rPr>
          <w:rFonts w:ascii="Cambria" w:hAnsi="Cambria" w:hint="eastAsia"/>
        </w:rPr>
        <w:t>原始文本内容。</w:t>
      </w:r>
    </w:p>
    <w:p w14:paraId="321412E4" w14:textId="77777777" w:rsidR="001C6B52" w:rsidRPr="001C6B52" w:rsidRDefault="001C6B52" w:rsidP="001C6B52">
      <w:pPr>
        <w:ind w:firstLine="480"/>
        <w:rPr>
          <w:rFonts w:ascii="Cambria" w:hAnsi="Cambria"/>
        </w:rPr>
      </w:pPr>
      <w:r w:rsidRPr="001C6B52">
        <w:rPr>
          <w:rFonts w:ascii="Cambria" w:hAnsi="Cambria" w:hint="eastAsia"/>
        </w:rPr>
        <w:tab/>
        <w:t>        2.</w:t>
      </w:r>
      <w:r w:rsidRPr="001C6B52">
        <w:rPr>
          <w:rFonts w:ascii="Cambria" w:hAnsi="Cambria" w:hint="eastAsia"/>
        </w:rPr>
        <w:t>深度分析文本，确定涉及的中国历史朝代、人物身份、服饰、场景等关键文化元素。</w:t>
      </w:r>
    </w:p>
    <w:p w14:paraId="47258F91" w14:textId="77777777" w:rsidR="001C6B52" w:rsidRPr="001C6B52" w:rsidRDefault="001C6B52" w:rsidP="001C6B52">
      <w:pPr>
        <w:ind w:firstLine="480"/>
        <w:rPr>
          <w:rFonts w:ascii="Cambria" w:hAnsi="Cambria"/>
        </w:rPr>
      </w:pPr>
      <w:r w:rsidRPr="001C6B52">
        <w:rPr>
          <w:rFonts w:ascii="Cambria" w:hAnsi="Cambria" w:hint="eastAsia"/>
        </w:rPr>
        <w:tab/>
        <w:t>        3.</w:t>
      </w:r>
      <w:r w:rsidRPr="001C6B52">
        <w:rPr>
          <w:rFonts w:ascii="Cambria" w:hAnsi="Cambria" w:hint="eastAsia"/>
        </w:rPr>
        <w:t>识别角色对话，并按“</w:t>
      </w:r>
      <w:r w:rsidRPr="001C6B52">
        <w:rPr>
          <w:rFonts w:ascii="Cambria" w:hAnsi="Cambria" w:hint="eastAsia"/>
        </w:rPr>
        <w:t>//</w:t>
      </w:r>
      <w:r w:rsidRPr="001C6B52">
        <w:rPr>
          <w:rFonts w:ascii="Cambria" w:hAnsi="Cambria" w:hint="eastAsia"/>
        </w:rPr>
        <w:t>”符号切分文本为独立单元（分镜）。</w:t>
      </w:r>
    </w:p>
    <w:p w14:paraId="0701863F" w14:textId="77777777" w:rsidR="001C6B52" w:rsidRPr="001C6B52" w:rsidRDefault="001C6B52" w:rsidP="001C6B52">
      <w:pPr>
        <w:ind w:firstLine="480"/>
        <w:rPr>
          <w:rFonts w:ascii="Cambria" w:hAnsi="Cambria"/>
        </w:rPr>
      </w:pPr>
      <w:r w:rsidRPr="001C6B52">
        <w:rPr>
          <w:rFonts w:ascii="Cambria" w:hAnsi="Cambria" w:hint="eastAsia"/>
        </w:rPr>
        <w:tab/>
        <w:t>        4.</w:t>
      </w:r>
      <w:r w:rsidRPr="001C6B52">
        <w:rPr>
          <w:rFonts w:ascii="Cambria" w:hAnsi="Cambria" w:hint="eastAsia"/>
        </w:rPr>
        <w:t>对每个单元，结合“风格与细节的平衡要求”，生成精准的</w:t>
      </w:r>
      <w:r w:rsidRPr="001C6B52">
        <w:rPr>
          <w:rFonts w:ascii="Cambria" w:hAnsi="Cambria" w:hint="eastAsia"/>
        </w:rPr>
        <w:t xml:space="preserve"> "flux_prompt" </w:t>
      </w:r>
      <w:r w:rsidRPr="001C6B52">
        <w:rPr>
          <w:rFonts w:ascii="Cambria" w:hAnsi="Cambria" w:hint="eastAsia"/>
        </w:rPr>
        <w:t>提示词。</w:t>
      </w:r>
    </w:p>
    <w:p w14:paraId="6087C6D2" w14:textId="77777777" w:rsidR="001C6B52" w:rsidRPr="001C6B52" w:rsidRDefault="001C6B52" w:rsidP="001C6B52">
      <w:pPr>
        <w:ind w:firstLine="480"/>
        <w:rPr>
          <w:rFonts w:ascii="Cambria" w:hAnsi="Cambria"/>
        </w:rPr>
      </w:pPr>
      <w:r w:rsidRPr="001C6B52">
        <w:rPr>
          <w:rFonts w:ascii="Cambria" w:hAnsi="Cambria" w:hint="eastAsia"/>
        </w:rPr>
        <w:tab/>
        <w:t>        5.</w:t>
      </w:r>
      <w:r w:rsidRPr="001C6B52">
        <w:rPr>
          <w:rFonts w:ascii="Cambria" w:hAnsi="Cambria" w:hint="eastAsia"/>
        </w:rPr>
        <w:t>校验每个提示词是否符合所有要求（尤其是“</w:t>
      </w:r>
      <w:r w:rsidRPr="001C6B52">
        <w:rPr>
          <w:rFonts w:ascii="Cambria" w:hAnsi="Cambria" w:hint="eastAsia"/>
        </w:rPr>
        <w:t>composed of {</w:t>
      </w:r>
      <w:r w:rsidRPr="001C6B52">
        <w:rPr>
          <w:rFonts w:ascii="Cambria" w:hAnsi="Cambria" w:hint="eastAsia"/>
        </w:rPr>
        <w:t>线条颜色</w:t>
      </w:r>
      <w:r w:rsidRPr="001C6B52">
        <w:rPr>
          <w:rFonts w:ascii="Cambria" w:hAnsi="Cambria" w:hint="eastAsia"/>
        </w:rPr>
        <w:t>} glowing lines</w:t>
      </w:r>
      <w:r w:rsidRPr="001C6B52">
        <w:rPr>
          <w:rFonts w:ascii="Cambria" w:hAnsi="Cambria" w:hint="eastAsia"/>
        </w:rPr>
        <w:t>”的强制使用）。</w:t>
      </w:r>
    </w:p>
    <w:p w14:paraId="53E35F5F" w14:textId="77777777" w:rsidR="001C6B52" w:rsidRPr="001C6B52" w:rsidRDefault="001C6B52" w:rsidP="001C6B52">
      <w:pPr>
        <w:ind w:firstLine="480"/>
        <w:rPr>
          <w:rFonts w:ascii="Cambria" w:hAnsi="Cambria"/>
        </w:rPr>
      </w:pPr>
      <w:r w:rsidRPr="001C6B52">
        <w:rPr>
          <w:rFonts w:ascii="Cambria" w:hAnsi="Cambria" w:hint="eastAsia"/>
        </w:rPr>
        <w:tab/>
        <w:t>        6.</w:t>
      </w:r>
      <w:r w:rsidRPr="001C6B52">
        <w:rPr>
          <w:rFonts w:ascii="Cambria" w:hAnsi="Cambria" w:hint="eastAsia"/>
        </w:rPr>
        <w:t>输出</w:t>
      </w:r>
      <w:r w:rsidRPr="001C6B52">
        <w:rPr>
          <w:rFonts w:ascii="Cambria" w:hAnsi="Cambria" w:hint="eastAsia"/>
        </w:rPr>
        <w:t xml:space="preserve"> JSON </w:t>
      </w:r>
      <w:r w:rsidRPr="001C6B52">
        <w:rPr>
          <w:rFonts w:ascii="Cambria" w:hAnsi="Cambria" w:hint="eastAsia"/>
        </w:rPr>
        <w:t>格式结果。</w:t>
      </w:r>
    </w:p>
    <w:p w14:paraId="54CEADBB"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17EBC031"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4A38E8CC"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验证机制</w:t>
      </w:r>
    </w:p>
    <w:p w14:paraId="0447C184" w14:textId="77777777" w:rsidR="001C6B52" w:rsidRPr="001C6B52" w:rsidRDefault="001C6B52" w:rsidP="001C6B52">
      <w:pPr>
        <w:ind w:firstLine="480"/>
        <w:rPr>
          <w:rFonts w:ascii="Cambria" w:hAnsi="Cambria"/>
        </w:rPr>
      </w:pPr>
      <w:r w:rsidRPr="001C6B52">
        <w:rPr>
          <w:rFonts w:ascii="Cambria" w:hAnsi="Cambria" w:hint="eastAsia"/>
        </w:rPr>
        <w:lastRenderedPageBreak/>
        <w:tab/>
        <w:t>        1.</w:t>
      </w:r>
      <w:r w:rsidRPr="001C6B52">
        <w:rPr>
          <w:rFonts w:ascii="Cambria" w:hAnsi="Cambria" w:hint="eastAsia"/>
        </w:rPr>
        <w:t>检查</w:t>
      </w:r>
      <w:r w:rsidRPr="001C6B52">
        <w:rPr>
          <w:rFonts w:ascii="Cambria" w:hAnsi="Cambria" w:hint="eastAsia"/>
        </w:rPr>
        <w:t xml:space="preserve"> "gender" </w:t>
      </w:r>
      <w:r w:rsidRPr="001C6B52">
        <w:rPr>
          <w:rFonts w:ascii="Cambria" w:hAnsi="Cambria" w:hint="eastAsia"/>
        </w:rPr>
        <w:t>字段是否全部正确分配。</w:t>
      </w:r>
    </w:p>
    <w:p w14:paraId="4FD78B8A" w14:textId="77777777" w:rsidR="001C6B52" w:rsidRPr="001C6B52" w:rsidRDefault="001C6B52" w:rsidP="001C6B52">
      <w:pPr>
        <w:ind w:firstLine="480"/>
        <w:rPr>
          <w:rFonts w:ascii="Cambria" w:hAnsi="Cambria"/>
        </w:rPr>
      </w:pPr>
      <w:r w:rsidRPr="001C6B52">
        <w:rPr>
          <w:rFonts w:ascii="Cambria" w:hAnsi="Cambria" w:hint="eastAsia"/>
        </w:rPr>
        <w:tab/>
        <w:t>        2.</w:t>
      </w:r>
      <w:r w:rsidRPr="001C6B52">
        <w:rPr>
          <w:rFonts w:ascii="Cambria" w:hAnsi="Cambria" w:hint="eastAsia"/>
        </w:rPr>
        <w:t>检查</w:t>
      </w:r>
      <w:r w:rsidRPr="001C6B52">
        <w:rPr>
          <w:rFonts w:ascii="Cambria" w:hAnsi="Cambria" w:hint="eastAsia"/>
        </w:rPr>
        <w:t xml:space="preserve"> "caption" </w:t>
      </w:r>
      <w:r w:rsidRPr="001C6B52">
        <w:rPr>
          <w:rFonts w:ascii="Cambria" w:hAnsi="Cambria" w:hint="eastAsia"/>
        </w:rPr>
        <w:t>字段是否与原始文本经切分后得到的结果完全一致。</w:t>
      </w:r>
    </w:p>
    <w:p w14:paraId="1B111BE1" w14:textId="77777777" w:rsidR="001C6B52" w:rsidRPr="001C6B52" w:rsidRDefault="001C6B52" w:rsidP="001C6B52">
      <w:pPr>
        <w:ind w:firstLine="480"/>
        <w:rPr>
          <w:rFonts w:ascii="Cambria" w:hAnsi="Cambria"/>
        </w:rPr>
      </w:pPr>
      <w:r w:rsidRPr="001C6B52">
        <w:rPr>
          <w:rFonts w:ascii="Cambria" w:hAnsi="Cambria" w:hint="eastAsia"/>
        </w:rPr>
        <w:tab/>
        <w:t>        3.</w:t>
      </w:r>
      <w:r w:rsidRPr="001C6B52">
        <w:rPr>
          <w:rFonts w:ascii="Cambria" w:hAnsi="Cambria" w:hint="eastAsia"/>
        </w:rPr>
        <w:t>验证</w:t>
      </w:r>
      <w:r w:rsidRPr="001C6B52">
        <w:rPr>
          <w:rFonts w:ascii="Cambria" w:hAnsi="Cambria" w:hint="eastAsia"/>
        </w:rPr>
        <w:t xml:space="preserve"> "flux_prompt" </w:t>
      </w:r>
      <w:r w:rsidRPr="001C6B52">
        <w:rPr>
          <w:rFonts w:ascii="Cambria" w:hAnsi="Cambria" w:hint="eastAsia"/>
        </w:rPr>
        <w:t>是否使用了“地点”</w:t>
      </w:r>
      <w:r w:rsidRPr="001C6B52">
        <w:rPr>
          <w:rFonts w:ascii="Cambria" w:hAnsi="Cambria" w:hint="eastAsia"/>
        </w:rPr>
        <w:t>+</w:t>
      </w:r>
      <w:r w:rsidRPr="001C6B52">
        <w:rPr>
          <w:rFonts w:ascii="Cambria" w:hAnsi="Cambria" w:hint="eastAsia"/>
        </w:rPr>
        <w:t>“时代”和“</w:t>
      </w:r>
      <w:r w:rsidRPr="001C6B52">
        <w:rPr>
          <w:rFonts w:ascii="Cambria" w:hAnsi="Cambria" w:hint="eastAsia"/>
        </w:rPr>
        <w:t>composed of {</w:t>
      </w:r>
      <w:r w:rsidRPr="001C6B52">
        <w:rPr>
          <w:rFonts w:ascii="Cambria" w:hAnsi="Cambria" w:hint="eastAsia"/>
        </w:rPr>
        <w:t>线条颜色</w:t>
      </w:r>
      <w:r w:rsidRPr="001C6B52">
        <w:rPr>
          <w:rFonts w:ascii="Cambria" w:hAnsi="Cambria" w:hint="eastAsia"/>
        </w:rPr>
        <w:t>} glowing lines</w:t>
      </w:r>
      <w:r w:rsidRPr="001C6B52">
        <w:rPr>
          <w:rFonts w:ascii="Cambria" w:hAnsi="Cambria" w:hint="eastAsia"/>
        </w:rPr>
        <w:t>”来修饰人物</w:t>
      </w:r>
      <w:r w:rsidRPr="001C6B52">
        <w:rPr>
          <w:rFonts w:ascii="Cambria" w:hAnsi="Cambria" w:hint="eastAsia"/>
        </w:rPr>
        <w:t>/</w:t>
      </w:r>
      <w:r w:rsidRPr="001C6B52">
        <w:rPr>
          <w:rFonts w:ascii="Cambria" w:hAnsi="Cambria" w:hint="eastAsia"/>
        </w:rPr>
        <w:t>具象主体，以强制画风不崩坏。</w:t>
      </w:r>
    </w:p>
    <w:p w14:paraId="7A674C0B" w14:textId="77777777" w:rsidR="001C6B52" w:rsidRPr="001C6B52" w:rsidRDefault="001C6B52" w:rsidP="001C6B52">
      <w:pPr>
        <w:ind w:firstLine="480"/>
        <w:rPr>
          <w:rFonts w:ascii="Cambria" w:hAnsi="Cambria"/>
        </w:rPr>
      </w:pPr>
      <w:r w:rsidRPr="001C6B52">
        <w:rPr>
          <w:rFonts w:ascii="Cambria" w:hAnsi="Cambria" w:hint="eastAsia"/>
        </w:rPr>
        <w:tab/>
        <w:t>        4.</w:t>
      </w:r>
      <w:r w:rsidRPr="001C6B52">
        <w:rPr>
          <w:rFonts w:ascii="Cambria" w:hAnsi="Cambria" w:hint="eastAsia"/>
        </w:rPr>
        <w:t>检查</w:t>
      </w:r>
      <w:r w:rsidRPr="001C6B52">
        <w:rPr>
          <w:rFonts w:ascii="Cambria" w:hAnsi="Cambria" w:hint="eastAsia"/>
        </w:rPr>
        <w:t xml:space="preserve"> "flux_prompt" </w:t>
      </w:r>
      <w:r w:rsidRPr="001C6B52">
        <w:rPr>
          <w:rFonts w:ascii="Cambria" w:hAnsi="Cambria" w:hint="eastAsia"/>
        </w:rPr>
        <w:t>字段是否包含了明确的中国文化或历史描述。</w:t>
      </w:r>
    </w:p>
    <w:p w14:paraId="67DD42DF" w14:textId="77777777" w:rsidR="001C6B52" w:rsidRPr="001C6B52" w:rsidRDefault="001C6B52" w:rsidP="001C6B52">
      <w:pPr>
        <w:ind w:firstLine="480"/>
        <w:rPr>
          <w:rFonts w:ascii="Cambria" w:hAnsi="Cambria"/>
        </w:rPr>
      </w:pPr>
      <w:r w:rsidRPr="001C6B52">
        <w:rPr>
          <w:rFonts w:ascii="Cambria" w:hAnsi="Cambria" w:hint="eastAsia"/>
        </w:rPr>
        <w:tab/>
        <w:t>        5.</w:t>
      </w:r>
      <w:r w:rsidRPr="001C6B52">
        <w:rPr>
          <w:rFonts w:ascii="Cambria" w:hAnsi="Cambria" w:hint="eastAsia"/>
        </w:rPr>
        <w:t>验证提示词中的每一个元素是否包含了“</w:t>
      </w:r>
      <w:r w:rsidRPr="001C6B52">
        <w:rPr>
          <w:rFonts w:ascii="Cambria" w:hAnsi="Cambria" w:hint="eastAsia"/>
        </w:rPr>
        <w:t>composed of {</w:t>
      </w:r>
      <w:r w:rsidRPr="001C6B52">
        <w:rPr>
          <w:rFonts w:ascii="Cambria" w:hAnsi="Cambria" w:hint="eastAsia"/>
        </w:rPr>
        <w:t>线条颜色</w:t>
      </w:r>
      <w:r w:rsidRPr="001C6B52">
        <w:rPr>
          <w:rFonts w:ascii="Cambria" w:hAnsi="Cambria" w:hint="eastAsia"/>
        </w:rPr>
        <w:t>} glowing lines</w:t>
      </w:r>
      <w:r w:rsidRPr="001C6B52">
        <w:rPr>
          <w:rFonts w:ascii="Cambria" w:hAnsi="Cambria" w:hint="eastAsia"/>
        </w:rPr>
        <w:t>”这一关键描述。</w:t>
      </w:r>
    </w:p>
    <w:p w14:paraId="2E5B4F09"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7FF3E6EE" w14:textId="77777777" w:rsidR="001C6B52" w:rsidRPr="001C6B52" w:rsidRDefault="001C6B52" w:rsidP="001C6B52">
      <w:pPr>
        <w:ind w:firstLine="480"/>
        <w:rPr>
          <w:rFonts w:ascii="Cambria" w:hAnsi="Cambria"/>
        </w:rPr>
      </w:pPr>
      <w:r w:rsidRPr="001C6B52">
        <w:rPr>
          <w:rFonts w:ascii="Cambria" w:hAnsi="Cambria" w:hint="eastAsia"/>
        </w:rPr>
        <w:tab/>
        <w:t xml:space="preserve">        </w:t>
      </w:r>
      <w:r w:rsidRPr="001C6B52">
        <w:rPr>
          <w:rFonts w:ascii="Cambria" w:hAnsi="Cambria" w:hint="eastAsia"/>
        </w:rPr>
        <w:t>如果发现任何问题，请返回错误信息并说明原因，而不是生成不完整的输出。</w:t>
      </w:r>
    </w:p>
    <w:p w14:paraId="4AEF306C"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552171BB" w14:textId="77777777" w:rsidR="001C6B52" w:rsidRPr="001C6B52" w:rsidRDefault="001C6B52" w:rsidP="001C6B52">
      <w:pPr>
        <w:ind w:firstLine="480"/>
        <w:rPr>
          <w:rFonts w:ascii="Cambria" w:hAnsi="Cambria"/>
        </w:rPr>
      </w:pPr>
      <w:r w:rsidRPr="001C6B52">
        <w:rPr>
          <w:rFonts w:ascii="Cambria" w:hAnsi="Cambria" w:hint="eastAsia"/>
        </w:rPr>
        <w:tab/>
        <w:t>        ##</w:t>
      </w:r>
    </w:p>
    <w:p w14:paraId="7F14EC3F" w14:textId="77777777" w:rsidR="001C6B52" w:rsidRPr="001C6B52" w:rsidRDefault="001C6B52" w:rsidP="001C6B52">
      <w:pPr>
        <w:ind w:firstLine="480"/>
        <w:rPr>
          <w:rFonts w:ascii="Cambria" w:hAnsi="Cambria"/>
        </w:rPr>
      </w:pPr>
      <w:r w:rsidRPr="001C6B52">
        <w:rPr>
          <w:rFonts w:ascii="Cambria" w:hAnsi="Cambria" w:hint="eastAsia"/>
        </w:rPr>
        <w:t xml:space="preserve">JSON </w:t>
      </w:r>
      <w:r w:rsidRPr="001C6B52">
        <w:rPr>
          <w:rFonts w:ascii="Cambria" w:hAnsi="Cambria" w:hint="eastAsia"/>
        </w:rPr>
        <w:t>输出格式</w:t>
      </w:r>
    </w:p>
    <w:p w14:paraId="60B81A81" w14:textId="77777777" w:rsidR="001C6B52" w:rsidRPr="001C6B52" w:rsidRDefault="001C6B52" w:rsidP="001C6B52">
      <w:pPr>
        <w:ind w:firstLine="480"/>
        <w:rPr>
          <w:rFonts w:ascii="Cambria" w:hAnsi="Cambria"/>
        </w:rPr>
      </w:pPr>
      <w:r w:rsidRPr="001C6B52">
        <w:rPr>
          <w:rFonts w:ascii="Cambria" w:hAnsi="Cambria" w:hint="eastAsia"/>
        </w:rPr>
        <w:tab/>
        <w:t>        [</w:t>
      </w:r>
    </w:p>
    <w:p w14:paraId="11DDBD2E" w14:textId="77777777" w:rsidR="001C6B52" w:rsidRPr="001C6B52" w:rsidRDefault="001C6B52" w:rsidP="001C6B52">
      <w:pPr>
        <w:ind w:firstLine="480"/>
        <w:rPr>
          <w:rFonts w:ascii="Cambria" w:hAnsi="Cambria"/>
        </w:rPr>
      </w:pPr>
      <w:r w:rsidRPr="001C6B52">
        <w:rPr>
          <w:rFonts w:ascii="Cambria" w:hAnsi="Cambria" w:hint="eastAsia"/>
        </w:rPr>
        <w:tab/>
        <w:t>  {</w:t>
      </w:r>
    </w:p>
    <w:p w14:paraId="02AF39EC" w14:textId="77777777" w:rsidR="001C6B52" w:rsidRPr="001C6B52" w:rsidRDefault="001C6B52" w:rsidP="001C6B52">
      <w:pPr>
        <w:ind w:firstLine="480"/>
        <w:rPr>
          <w:rFonts w:ascii="Cambria" w:hAnsi="Cambria"/>
        </w:rPr>
      </w:pPr>
      <w:r w:rsidRPr="001C6B52">
        <w:rPr>
          <w:rFonts w:ascii="Cambria" w:hAnsi="Cambria" w:hint="eastAsia"/>
        </w:rPr>
        <w:tab/>
        <w:t>    "caption":</w:t>
      </w:r>
    </w:p>
    <w:p w14:paraId="174DCCA8" w14:textId="77777777" w:rsidR="001C6B52" w:rsidRPr="001C6B52" w:rsidRDefault="001C6B52" w:rsidP="001C6B52">
      <w:pPr>
        <w:ind w:firstLine="480"/>
        <w:rPr>
          <w:rFonts w:ascii="Cambria" w:hAnsi="Cambria"/>
        </w:rPr>
      </w:pPr>
      <w:r w:rsidRPr="001C6B52">
        <w:rPr>
          <w:rFonts w:ascii="Cambria" w:hAnsi="Cambria" w:hint="eastAsia"/>
        </w:rPr>
        <w:t>"</w:t>
      </w:r>
      <w:r w:rsidRPr="001C6B52">
        <w:rPr>
          <w:rFonts w:ascii="Cambria" w:hAnsi="Cambria" w:hint="eastAsia"/>
        </w:rPr>
        <w:t>原始字幕文本（完全保留切分后的原文）</w:t>
      </w:r>
      <w:r w:rsidRPr="001C6B52">
        <w:rPr>
          <w:rFonts w:ascii="Cambria" w:hAnsi="Cambria" w:hint="eastAsia"/>
        </w:rPr>
        <w:t>",</w:t>
      </w:r>
    </w:p>
    <w:p w14:paraId="1EB10C2C" w14:textId="77777777" w:rsidR="001C6B52" w:rsidRPr="001C6B52" w:rsidRDefault="001C6B52" w:rsidP="001C6B52">
      <w:pPr>
        <w:ind w:firstLine="480"/>
        <w:rPr>
          <w:rFonts w:ascii="Cambria" w:hAnsi="Cambria"/>
        </w:rPr>
      </w:pPr>
      <w:r w:rsidRPr="001C6B52">
        <w:rPr>
          <w:rFonts w:ascii="Cambria" w:hAnsi="Cambria" w:hint="eastAsia"/>
        </w:rPr>
        <w:tab/>
        <w:t>    "flux_prompt":</w:t>
      </w:r>
    </w:p>
    <w:p w14:paraId="092CB4E0" w14:textId="77777777" w:rsidR="001C6B52" w:rsidRPr="001C6B52" w:rsidRDefault="001C6B52" w:rsidP="001C6B52">
      <w:pPr>
        <w:ind w:firstLine="480"/>
        <w:rPr>
          <w:rFonts w:ascii="Cambria" w:hAnsi="Cambria"/>
        </w:rPr>
      </w:pPr>
      <w:r w:rsidRPr="001C6B52">
        <w:rPr>
          <w:rFonts w:ascii="Cambria" w:hAnsi="Cambria" w:hint="eastAsia"/>
        </w:rPr>
        <w:t>"</w:t>
      </w:r>
      <w:r w:rsidRPr="001C6B52">
        <w:rPr>
          <w:rFonts w:ascii="Cambria" w:hAnsi="Cambria" w:hint="eastAsia"/>
        </w:rPr>
        <w:t>纯英文提示词（通用提示词结构）</w:t>
      </w:r>
      <w:r w:rsidRPr="001C6B52">
        <w:rPr>
          <w:rFonts w:ascii="Cambria" w:hAnsi="Cambria" w:hint="eastAsia"/>
        </w:rPr>
        <w:t>",</w:t>
      </w:r>
    </w:p>
    <w:p w14:paraId="1323B465" w14:textId="77777777" w:rsidR="001C6B52" w:rsidRPr="001C6B52" w:rsidRDefault="001C6B52" w:rsidP="001C6B52">
      <w:pPr>
        <w:ind w:firstLine="480"/>
        <w:rPr>
          <w:rFonts w:ascii="Cambria" w:hAnsi="Cambria"/>
        </w:rPr>
      </w:pPr>
      <w:r w:rsidRPr="001C6B52">
        <w:rPr>
          <w:rFonts w:ascii="Cambria" w:hAnsi="Cambria" w:hint="eastAsia"/>
        </w:rPr>
        <w:tab/>
        <w:t>    "gender":</w:t>
      </w:r>
    </w:p>
    <w:p w14:paraId="5BCC30F3" w14:textId="77777777" w:rsidR="001C6B52" w:rsidRPr="001C6B52" w:rsidRDefault="001C6B52" w:rsidP="001C6B52">
      <w:pPr>
        <w:ind w:firstLine="480"/>
        <w:rPr>
          <w:rFonts w:ascii="Cambria" w:hAnsi="Cambria"/>
        </w:rPr>
      </w:pPr>
      <w:r w:rsidRPr="001C6B52">
        <w:rPr>
          <w:rFonts w:ascii="Cambria" w:hAnsi="Cambria" w:hint="eastAsia"/>
        </w:rPr>
        <w:t xml:space="preserve">"0" </w:t>
      </w:r>
      <w:r w:rsidRPr="001C6B52">
        <w:rPr>
          <w:rFonts w:ascii="Cambria" w:hAnsi="Cambria" w:hint="eastAsia"/>
        </w:rPr>
        <w:t>或</w:t>
      </w:r>
    </w:p>
    <w:p w14:paraId="437EC533" w14:textId="77777777" w:rsidR="001C6B52" w:rsidRPr="001C6B52" w:rsidRDefault="001C6B52" w:rsidP="001C6B52">
      <w:pPr>
        <w:ind w:firstLine="480"/>
        <w:rPr>
          <w:rFonts w:ascii="Cambria" w:hAnsi="Cambria"/>
        </w:rPr>
      </w:pPr>
      <w:r w:rsidRPr="001C6B52">
        <w:rPr>
          <w:rFonts w:ascii="Cambria" w:hAnsi="Cambria" w:hint="eastAsia"/>
        </w:rPr>
        <w:t>"1"</w:t>
      </w:r>
    </w:p>
    <w:p w14:paraId="71601715" w14:textId="77777777" w:rsidR="001C6B52" w:rsidRPr="001C6B52" w:rsidRDefault="001C6B52" w:rsidP="001C6B52">
      <w:pPr>
        <w:ind w:firstLine="480"/>
        <w:rPr>
          <w:rFonts w:ascii="Cambria" w:hAnsi="Cambria"/>
        </w:rPr>
      </w:pPr>
      <w:r w:rsidRPr="001C6B52">
        <w:rPr>
          <w:rFonts w:ascii="Cambria" w:hAnsi="Cambria" w:hint="eastAsia"/>
        </w:rPr>
        <w:tab/>
        <w:t>  },</w:t>
      </w:r>
    </w:p>
    <w:p w14:paraId="0E626D81" w14:textId="77777777" w:rsidR="001C6B52" w:rsidRPr="001C6B52" w:rsidRDefault="001C6B52" w:rsidP="001C6B52">
      <w:pPr>
        <w:ind w:firstLine="480"/>
        <w:rPr>
          <w:rFonts w:ascii="Cambria" w:hAnsi="Cambria"/>
        </w:rPr>
      </w:pPr>
      <w:r w:rsidRPr="001C6B52">
        <w:rPr>
          <w:rFonts w:ascii="Cambria" w:hAnsi="Cambria" w:hint="eastAsia"/>
        </w:rPr>
        <w:tab/>
        <w:t>  {</w:t>
      </w:r>
    </w:p>
    <w:p w14:paraId="710F9E7D" w14:textId="77777777" w:rsidR="001C6B52" w:rsidRPr="001C6B52" w:rsidRDefault="001C6B52" w:rsidP="001C6B52">
      <w:pPr>
        <w:ind w:firstLine="480"/>
        <w:rPr>
          <w:rFonts w:ascii="Cambria" w:hAnsi="Cambria"/>
        </w:rPr>
      </w:pPr>
      <w:r w:rsidRPr="001C6B52">
        <w:rPr>
          <w:rFonts w:ascii="Cambria" w:hAnsi="Cambria" w:hint="eastAsia"/>
        </w:rPr>
        <w:tab/>
        <w:t>    "caption":</w:t>
      </w:r>
    </w:p>
    <w:p w14:paraId="7F401D30" w14:textId="77777777" w:rsidR="001C6B52" w:rsidRPr="001C6B52" w:rsidRDefault="001C6B52" w:rsidP="001C6B52">
      <w:pPr>
        <w:ind w:firstLine="480"/>
        <w:rPr>
          <w:rFonts w:ascii="Cambria" w:hAnsi="Cambria"/>
        </w:rPr>
      </w:pPr>
      <w:r w:rsidRPr="001C6B52">
        <w:rPr>
          <w:rFonts w:ascii="Cambria" w:hAnsi="Cambria" w:hint="eastAsia"/>
        </w:rPr>
        <w:t>"</w:t>
      </w:r>
      <w:r w:rsidRPr="001C6B52">
        <w:rPr>
          <w:rFonts w:ascii="Cambria" w:hAnsi="Cambria" w:hint="eastAsia"/>
        </w:rPr>
        <w:t>下一个分镜字幕</w:t>
      </w:r>
      <w:r w:rsidRPr="001C6B52">
        <w:rPr>
          <w:rFonts w:ascii="Cambria" w:hAnsi="Cambria" w:hint="eastAsia"/>
        </w:rPr>
        <w:t>",</w:t>
      </w:r>
    </w:p>
    <w:p w14:paraId="59ACBD56" w14:textId="77777777" w:rsidR="001C6B52" w:rsidRPr="001C6B52" w:rsidRDefault="001C6B52" w:rsidP="001C6B52">
      <w:pPr>
        <w:ind w:firstLine="480"/>
        <w:rPr>
          <w:rFonts w:ascii="Cambria" w:hAnsi="Cambria"/>
        </w:rPr>
      </w:pPr>
      <w:r w:rsidRPr="001C6B52">
        <w:rPr>
          <w:rFonts w:ascii="Cambria" w:hAnsi="Cambria" w:hint="eastAsia"/>
        </w:rPr>
        <w:tab/>
        <w:t>    "flux_prompt":</w:t>
      </w:r>
    </w:p>
    <w:p w14:paraId="52E872AB" w14:textId="77777777" w:rsidR="001C6B52" w:rsidRPr="001C6B52" w:rsidRDefault="001C6B52" w:rsidP="001C6B52">
      <w:pPr>
        <w:ind w:firstLine="480"/>
        <w:rPr>
          <w:rFonts w:ascii="Cambria" w:hAnsi="Cambria"/>
        </w:rPr>
      </w:pPr>
      <w:r w:rsidRPr="001C6B52">
        <w:rPr>
          <w:rFonts w:ascii="Cambria" w:hAnsi="Cambria" w:hint="eastAsia"/>
        </w:rPr>
        <w:t>"</w:t>
      </w:r>
      <w:r w:rsidRPr="001C6B52">
        <w:rPr>
          <w:rFonts w:ascii="Cambria" w:hAnsi="Cambria" w:hint="eastAsia"/>
        </w:rPr>
        <w:t>纯英文提示词（通用提示词结构）</w:t>
      </w:r>
      <w:r w:rsidRPr="001C6B52">
        <w:rPr>
          <w:rFonts w:ascii="Cambria" w:hAnsi="Cambria" w:hint="eastAsia"/>
        </w:rPr>
        <w:t>",</w:t>
      </w:r>
    </w:p>
    <w:p w14:paraId="3A83EF93" w14:textId="77777777" w:rsidR="001C6B52" w:rsidRPr="001C6B52" w:rsidRDefault="001C6B52" w:rsidP="001C6B52">
      <w:pPr>
        <w:ind w:firstLine="480"/>
        <w:rPr>
          <w:rFonts w:ascii="Cambria" w:hAnsi="Cambria"/>
        </w:rPr>
      </w:pPr>
      <w:r w:rsidRPr="001C6B52">
        <w:rPr>
          <w:rFonts w:ascii="Cambria" w:hAnsi="Cambria" w:hint="eastAsia"/>
        </w:rPr>
        <w:tab/>
        <w:t>    "gender":</w:t>
      </w:r>
    </w:p>
    <w:p w14:paraId="728AB1FE" w14:textId="77777777" w:rsidR="001C6B52" w:rsidRPr="001C6B52" w:rsidRDefault="001C6B52" w:rsidP="001C6B52">
      <w:pPr>
        <w:ind w:firstLine="480"/>
        <w:rPr>
          <w:rFonts w:ascii="Cambria" w:hAnsi="Cambria"/>
        </w:rPr>
      </w:pPr>
      <w:r w:rsidRPr="001C6B52">
        <w:rPr>
          <w:rFonts w:ascii="Cambria" w:hAnsi="Cambria" w:hint="eastAsia"/>
        </w:rPr>
        <w:t xml:space="preserve">"0" </w:t>
      </w:r>
      <w:r w:rsidRPr="001C6B52">
        <w:rPr>
          <w:rFonts w:ascii="Cambria" w:hAnsi="Cambria" w:hint="eastAsia"/>
        </w:rPr>
        <w:t>或</w:t>
      </w:r>
    </w:p>
    <w:p w14:paraId="4DDB4413" w14:textId="77777777" w:rsidR="001C6B52" w:rsidRPr="001C6B52" w:rsidRDefault="001C6B52" w:rsidP="001C6B52">
      <w:pPr>
        <w:ind w:firstLine="480"/>
        <w:rPr>
          <w:rFonts w:ascii="Cambria" w:hAnsi="Cambria"/>
        </w:rPr>
      </w:pPr>
      <w:r w:rsidRPr="001C6B52">
        <w:rPr>
          <w:rFonts w:ascii="Cambria" w:hAnsi="Cambria" w:hint="eastAsia"/>
        </w:rPr>
        <w:t>"1"</w:t>
      </w:r>
    </w:p>
    <w:p w14:paraId="6FCF6ED5" w14:textId="77777777" w:rsidR="001C6B52" w:rsidRPr="001C6B52" w:rsidRDefault="001C6B52" w:rsidP="001C6B52">
      <w:pPr>
        <w:ind w:firstLine="480"/>
        <w:rPr>
          <w:rFonts w:ascii="Cambria" w:hAnsi="Cambria"/>
        </w:rPr>
      </w:pPr>
      <w:r w:rsidRPr="001C6B52">
        <w:rPr>
          <w:rFonts w:ascii="Cambria" w:hAnsi="Cambria" w:hint="eastAsia"/>
        </w:rPr>
        <w:tab/>
        <w:t>  }</w:t>
      </w:r>
    </w:p>
    <w:p w14:paraId="03DBCABB" w14:textId="77777777" w:rsidR="001C6B52" w:rsidRPr="001C6B52" w:rsidRDefault="001C6B52" w:rsidP="001C6B52">
      <w:pPr>
        <w:ind w:firstLine="480"/>
        <w:rPr>
          <w:rFonts w:ascii="Cambria" w:hAnsi="Cambria"/>
        </w:rPr>
      </w:pPr>
      <w:r w:rsidRPr="001C6B52">
        <w:rPr>
          <w:rFonts w:ascii="Cambria" w:hAnsi="Cambria" w:hint="eastAsia"/>
        </w:rPr>
        <w:tab/>
        <w:t xml:space="preserve">        </w:t>
      </w:r>
      <w:r w:rsidRPr="001C6B52">
        <w:rPr>
          <w:rFonts w:ascii="Cambria" w:hAnsi="Cambria" w:hint="eastAsia"/>
        </w:rPr>
        <w:t>…</w:t>
      </w:r>
    </w:p>
    <w:p w14:paraId="21FD2A66" w14:textId="77777777" w:rsidR="001C6B52" w:rsidRPr="001C6B52" w:rsidRDefault="001C6B52" w:rsidP="001C6B52">
      <w:pPr>
        <w:ind w:firstLine="480"/>
        <w:rPr>
          <w:rFonts w:ascii="Cambria" w:hAnsi="Cambria"/>
        </w:rPr>
      </w:pPr>
      <w:r w:rsidRPr="001C6B52">
        <w:rPr>
          <w:rFonts w:ascii="Cambria" w:hAnsi="Cambria" w:hint="eastAsia"/>
        </w:rPr>
        <w:tab/>
        <w:t>        ]</w:t>
      </w:r>
    </w:p>
    <w:p w14:paraId="085042F4" w14:textId="77777777" w:rsidR="001C6B52" w:rsidRPr="001C6B52" w:rsidRDefault="001C6B52" w:rsidP="001C6B52">
      <w:pPr>
        <w:ind w:firstLine="480"/>
        <w:rPr>
          <w:rFonts w:ascii="Cambria" w:hAnsi="Cambria"/>
        </w:rPr>
      </w:pPr>
      <w:r w:rsidRPr="001C6B52">
        <w:rPr>
          <w:rFonts w:ascii="Cambria" w:hAnsi="Cambria" w:hint="eastAsia"/>
        </w:rPr>
        <w:tab/>
        <w:t xml:space="preserve">        </w:t>
      </w:r>
    </w:p>
    <w:p w14:paraId="0A255174" w14:textId="77777777" w:rsidR="001C6B52" w:rsidRPr="001C6B52" w:rsidRDefault="001C6B52" w:rsidP="001C6B52">
      <w:pPr>
        <w:ind w:firstLine="480"/>
        <w:rPr>
          <w:rFonts w:ascii="Cambria" w:hAnsi="Cambria"/>
        </w:rPr>
      </w:pPr>
      <w:r w:rsidRPr="001C6B52">
        <w:rPr>
          <w:rFonts w:ascii="Cambria" w:hAnsi="Cambria" w:hint="eastAsia"/>
        </w:rPr>
        <w:tab/>
        <w:t>        ###</w:t>
      </w:r>
      <w:r w:rsidRPr="001C6B52">
        <w:rPr>
          <w:rFonts w:ascii="Cambria" w:hAnsi="Cambria" w:hint="eastAsia"/>
        </w:rPr>
        <w:t>指令结束</w:t>
      </w:r>
      <w:r w:rsidRPr="001C6B52">
        <w:rPr>
          <w:rFonts w:ascii="Cambria" w:hAnsi="Cambria" w:hint="eastAsia"/>
        </w:rPr>
        <w:t>###</w:t>
      </w:r>
    </w:p>
    <w:p w14:paraId="54B27534" w14:textId="77777777" w:rsidR="001C6B52" w:rsidRPr="001C6B52" w:rsidRDefault="001C6B52" w:rsidP="001C6B52">
      <w:pPr>
        <w:ind w:firstLine="480"/>
        <w:rPr>
          <w:rFonts w:ascii="Cambria" w:hAnsi="Cambria"/>
        </w:rPr>
      </w:pPr>
    </w:p>
    <w:p w14:paraId="5D473038" w14:textId="77777777" w:rsidR="001C6B52" w:rsidRPr="001C6B52" w:rsidRDefault="001C6B52" w:rsidP="001C6B52">
      <w:pPr>
        <w:ind w:firstLine="480"/>
        <w:rPr>
          <w:rFonts w:ascii="Cambria" w:hAnsi="Cambria"/>
        </w:rPr>
      </w:pPr>
    </w:p>
    <w:p w14:paraId="0F11B681" w14:textId="77777777" w:rsidR="001C6B52" w:rsidRPr="001C6B52" w:rsidRDefault="001C6B52" w:rsidP="001C6B52">
      <w:pPr>
        <w:ind w:firstLine="480"/>
        <w:rPr>
          <w:rFonts w:ascii="Cambria" w:hAnsi="Cambria"/>
        </w:rPr>
      </w:pPr>
    </w:p>
    <w:p w14:paraId="35932464" w14:textId="77777777" w:rsidR="001C6B52" w:rsidRPr="001C6B52" w:rsidRDefault="001C6B52" w:rsidP="001C6B52">
      <w:pPr>
        <w:ind w:firstLine="480"/>
        <w:rPr>
          <w:rFonts w:ascii="Cambria" w:hAnsi="Cambria"/>
        </w:rPr>
      </w:pPr>
    </w:p>
    <w:p w14:paraId="68E7ECA3" w14:textId="77777777" w:rsidR="001C6B52" w:rsidRPr="001C6B52" w:rsidRDefault="001C6B52" w:rsidP="001C6B52">
      <w:pPr>
        <w:ind w:firstLine="480"/>
        <w:rPr>
          <w:rFonts w:ascii="Cambria" w:hAnsi="Cambria"/>
        </w:rPr>
      </w:pPr>
      <w:r w:rsidRPr="001C6B52">
        <w:rPr>
          <w:rFonts w:ascii="Cambria" w:hAnsi="Cambria" w:hint="eastAsia"/>
        </w:rPr>
        <w:t>目前用的微调后指令为：</w:t>
      </w:r>
    </w:p>
    <w:p w14:paraId="246E2107" w14:textId="77777777" w:rsidR="001C6B52" w:rsidRPr="001C6B52" w:rsidRDefault="001C6B52" w:rsidP="001C6B52">
      <w:pPr>
        <w:ind w:firstLine="480"/>
        <w:rPr>
          <w:rFonts w:ascii="Cambria" w:hAnsi="Cambria"/>
        </w:rPr>
      </w:pPr>
      <w:r w:rsidRPr="001C6B52">
        <w:rPr>
          <w:rFonts w:ascii="Cambria" w:hAnsi="Cambria" w:hint="eastAsia"/>
        </w:rPr>
        <w:t>你必须保证你发给我的</w:t>
      </w:r>
      <w:r w:rsidRPr="001C6B52">
        <w:rPr>
          <w:rFonts w:ascii="Cambria" w:hAnsi="Cambria" w:hint="eastAsia"/>
        </w:rPr>
        <w:t xml:space="preserve"> JSON </w:t>
      </w:r>
      <w:r w:rsidRPr="001C6B52">
        <w:rPr>
          <w:rFonts w:ascii="Cambria" w:hAnsi="Cambria" w:hint="eastAsia"/>
        </w:rPr>
        <w:t>内容没有缺斤短两，是可以使用，是有效的！并且不能缺任何一段文稿内容，否则会让我的视频质量急剧下降。</w:t>
      </w:r>
    </w:p>
    <w:p w14:paraId="2FF5CE07" w14:textId="77777777" w:rsidR="001C6B52" w:rsidRPr="001C6B52" w:rsidRDefault="001C6B52" w:rsidP="001C6B52">
      <w:pPr>
        <w:ind w:firstLine="480"/>
        <w:rPr>
          <w:rFonts w:ascii="Cambria" w:hAnsi="Cambria"/>
        </w:rPr>
      </w:pPr>
      <w:r w:rsidRPr="001C6B52">
        <w:rPr>
          <w:rFonts w:ascii="Cambria" w:hAnsi="Cambria" w:hint="eastAsia"/>
        </w:rPr>
        <w:tab/>
      </w:r>
    </w:p>
    <w:p w14:paraId="03EDBD23" w14:textId="77777777" w:rsidR="001C6B52" w:rsidRPr="001C6B52" w:rsidRDefault="001C6B52" w:rsidP="001C6B52">
      <w:pPr>
        <w:ind w:firstLine="480"/>
        <w:rPr>
          <w:rFonts w:ascii="Cambria" w:hAnsi="Cambria"/>
        </w:rPr>
      </w:pPr>
      <w:r w:rsidRPr="001C6B52">
        <w:rPr>
          <w:rFonts w:ascii="Cambria" w:hAnsi="Cambria" w:hint="eastAsia"/>
        </w:rPr>
        <w:t>你需处理的输入信息为</w:t>
      </w:r>
      <w:r w:rsidRPr="001C6B52">
        <w:rPr>
          <w:rFonts w:ascii="Cambria" w:hAnsi="Cambria" w:hint="eastAsia"/>
        </w:rPr>
        <w:t>tag</w:t>
      </w:r>
      <w:r w:rsidRPr="001C6B52">
        <w:rPr>
          <w:rFonts w:ascii="Cambria" w:hAnsi="Cambria" w:hint="eastAsia"/>
        </w:rPr>
        <w:t>和</w:t>
      </w:r>
      <w:r w:rsidRPr="001C6B52">
        <w:rPr>
          <w:rFonts w:ascii="Cambria" w:hAnsi="Cambria" w:hint="eastAsia"/>
        </w:rPr>
        <w:t>content</w:t>
      </w:r>
      <w:r w:rsidRPr="001C6B52">
        <w:rPr>
          <w:rFonts w:ascii="Cambria" w:hAnsi="Cambria" w:hint="eastAsia"/>
        </w:rPr>
        <w:t>：</w:t>
      </w:r>
    </w:p>
    <w:p w14:paraId="527D8BFB" w14:textId="77777777" w:rsidR="001C6B52" w:rsidRPr="001C6B52" w:rsidRDefault="001C6B52" w:rsidP="001C6B52">
      <w:pPr>
        <w:ind w:firstLine="480"/>
        <w:rPr>
          <w:rFonts w:ascii="Cambria" w:hAnsi="Cambria"/>
        </w:rPr>
      </w:pPr>
      <w:r w:rsidRPr="001C6B52">
        <w:rPr>
          <w:rFonts w:ascii="Cambria" w:hAnsi="Cambria" w:hint="eastAsia"/>
        </w:rPr>
        <w:t>tag</w:t>
      </w:r>
      <w:r w:rsidRPr="001C6B52">
        <w:rPr>
          <w:rFonts w:ascii="Cambria" w:hAnsi="Cambria" w:hint="eastAsia"/>
        </w:rPr>
        <w:t>：</w:t>
      </w:r>
      <w:r w:rsidRPr="001C6B52">
        <w:rPr>
          <w:rFonts w:ascii="Cambria" w:hAnsi="Cambria" w:hint="eastAsia"/>
        </w:rPr>
        <w:t>"""{{String1}}"""</w:t>
      </w:r>
    </w:p>
    <w:p w14:paraId="356FF2BA" w14:textId="77777777" w:rsidR="001C6B52" w:rsidRPr="001C6B52" w:rsidRDefault="001C6B52" w:rsidP="001C6B52">
      <w:pPr>
        <w:ind w:firstLine="480"/>
        <w:rPr>
          <w:rFonts w:ascii="Cambria" w:hAnsi="Cambria"/>
        </w:rPr>
      </w:pPr>
      <w:r w:rsidRPr="001C6B52">
        <w:rPr>
          <w:rFonts w:ascii="Cambria" w:hAnsi="Cambria" w:hint="eastAsia"/>
        </w:rPr>
        <w:t>content</w:t>
      </w:r>
      <w:r w:rsidRPr="001C6B52">
        <w:rPr>
          <w:rFonts w:ascii="Cambria" w:hAnsi="Cambria" w:hint="eastAsia"/>
        </w:rPr>
        <w:t>：</w:t>
      </w:r>
    </w:p>
    <w:p w14:paraId="22BF9B8B" w14:textId="77777777" w:rsidR="001C6B52" w:rsidRPr="001C6B52" w:rsidRDefault="001C6B52" w:rsidP="001C6B52">
      <w:pPr>
        <w:ind w:firstLine="480"/>
        <w:rPr>
          <w:rFonts w:ascii="Cambria" w:hAnsi="Cambria"/>
        </w:rPr>
      </w:pPr>
      <w:r w:rsidRPr="001C6B52">
        <w:rPr>
          <w:rFonts w:ascii="Cambria" w:hAnsi="Cambria" w:hint="eastAsia"/>
        </w:rPr>
        <w:t>"""</w:t>
      </w:r>
    </w:p>
    <w:p w14:paraId="2BBEF266" w14:textId="77777777" w:rsidR="001C6B52" w:rsidRPr="001C6B52" w:rsidRDefault="001C6B52" w:rsidP="001C6B52">
      <w:pPr>
        <w:ind w:firstLine="480"/>
        <w:rPr>
          <w:rFonts w:ascii="Cambria" w:hAnsi="Cambria"/>
        </w:rPr>
      </w:pPr>
      <w:r w:rsidRPr="001C6B52">
        <w:rPr>
          <w:rFonts w:ascii="Cambria" w:hAnsi="Cambria" w:hint="eastAsia"/>
        </w:rPr>
        <w:t>{{String2}}</w:t>
      </w:r>
    </w:p>
    <w:p w14:paraId="5765F0CB" w14:textId="77777777" w:rsidR="001C6B52" w:rsidRPr="001C6B52" w:rsidRDefault="001C6B52" w:rsidP="001C6B52">
      <w:pPr>
        <w:ind w:firstLine="480"/>
        <w:rPr>
          <w:rFonts w:ascii="Cambria" w:hAnsi="Cambria"/>
        </w:rPr>
      </w:pPr>
      <w:r w:rsidRPr="001C6B52">
        <w:rPr>
          <w:rFonts w:ascii="Cambria" w:hAnsi="Cambria" w:hint="eastAsia"/>
        </w:rPr>
        <w:t>"""</w:t>
      </w:r>
    </w:p>
    <w:p w14:paraId="7CD38F5B" w14:textId="77777777" w:rsidR="001C6B52" w:rsidRPr="001C6B52" w:rsidRDefault="001C6B52" w:rsidP="001C6B52">
      <w:pPr>
        <w:ind w:firstLine="480"/>
        <w:rPr>
          <w:rFonts w:ascii="Cambria" w:hAnsi="Cambria"/>
        </w:rPr>
      </w:pPr>
    </w:p>
    <w:p w14:paraId="5B2FA0AD" w14:textId="77777777" w:rsidR="001C6B52" w:rsidRPr="001C6B52" w:rsidRDefault="001C6B52" w:rsidP="001C6B52">
      <w:pPr>
        <w:ind w:firstLine="480"/>
        <w:rPr>
          <w:rFonts w:ascii="Cambria" w:hAnsi="Cambria"/>
        </w:rPr>
      </w:pPr>
      <w:r w:rsidRPr="001C6B52">
        <w:rPr>
          <w:rFonts w:ascii="Cambria" w:hAnsi="Cambria" w:hint="eastAsia"/>
        </w:rPr>
        <w:t>###ai</w:t>
      </w:r>
      <w:r w:rsidRPr="001C6B52">
        <w:rPr>
          <w:rFonts w:ascii="Cambria" w:hAnsi="Cambria" w:hint="eastAsia"/>
        </w:rPr>
        <w:t>指令</w:t>
      </w:r>
      <w:r w:rsidRPr="001C6B52">
        <w:rPr>
          <w:rFonts w:ascii="Cambria" w:hAnsi="Cambria" w:hint="eastAsia"/>
        </w:rPr>
        <w:t>###</w:t>
      </w:r>
    </w:p>
    <w:p w14:paraId="4D33E82F"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宽</w:t>
      </w:r>
      <w:r w:rsidRPr="001C6B52">
        <w:rPr>
          <w:rFonts w:ascii="Cambria" w:hAnsi="Cambria" w:hint="eastAsia"/>
        </w:rPr>
        <w:t>1280</w:t>
      </w:r>
      <w:r w:rsidRPr="001C6B52">
        <w:rPr>
          <w:rFonts w:ascii="Cambria" w:hAnsi="Cambria" w:hint="eastAsia"/>
        </w:rPr>
        <w:t>高</w:t>
      </w:r>
      <w:r w:rsidRPr="001C6B52">
        <w:rPr>
          <w:rFonts w:ascii="Cambria" w:hAnsi="Cambria" w:hint="eastAsia"/>
        </w:rPr>
        <w:t>720</w:t>
      </w:r>
      <w:r w:rsidRPr="001C6B52">
        <w:rPr>
          <w:rFonts w:ascii="Cambria" w:hAnsi="Cambria" w:hint="eastAsia"/>
        </w:rPr>
        <w:t>横屏</w:t>
      </w:r>
      <w:r w:rsidRPr="001C6B52">
        <w:rPr>
          <w:rFonts w:ascii="Cambria" w:hAnsi="Cambria" w:hint="eastAsia"/>
        </w:rPr>
        <w:t xml:space="preserve"> Qwen Image </w:t>
      </w:r>
      <w:r w:rsidRPr="001C6B52">
        <w:rPr>
          <w:rFonts w:ascii="Cambria" w:hAnsi="Cambria" w:hint="eastAsia"/>
        </w:rPr>
        <w:t>哲学简约艺术发光线条分镜提示词生成器</w:t>
      </w:r>
    </w:p>
    <w:p w14:paraId="5B5F3D05" w14:textId="77777777" w:rsidR="001C6B52" w:rsidRPr="001C6B52" w:rsidRDefault="001C6B52" w:rsidP="001C6B52">
      <w:pPr>
        <w:ind w:firstLine="480"/>
        <w:rPr>
          <w:rFonts w:ascii="Cambria" w:hAnsi="Cambria"/>
        </w:rPr>
      </w:pPr>
    </w:p>
    <w:p w14:paraId="6FB4E2DF"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指令目标</w:t>
      </w:r>
    </w:p>
    <w:p w14:paraId="09708119" w14:textId="77777777" w:rsidR="001C6B52" w:rsidRPr="001C6B52" w:rsidRDefault="001C6B52" w:rsidP="001C6B52">
      <w:pPr>
        <w:ind w:firstLine="480"/>
        <w:rPr>
          <w:rFonts w:ascii="Cambria" w:hAnsi="Cambria"/>
        </w:rPr>
      </w:pPr>
      <w:r w:rsidRPr="001C6B52">
        <w:rPr>
          <w:rFonts w:ascii="Cambria" w:hAnsi="Cambria" w:hint="eastAsia"/>
        </w:rPr>
        <w:t>您作为专业的“哲学简约艺术发光线条”分镜工程师，根据标签</w:t>
      </w:r>
      <w:r w:rsidRPr="001C6B52">
        <w:rPr>
          <w:rFonts w:ascii="Cambria" w:hAnsi="Cambria" w:hint="eastAsia"/>
        </w:rPr>
        <w:t>"tag"</w:t>
      </w:r>
      <w:r w:rsidRPr="001C6B52">
        <w:rPr>
          <w:rFonts w:ascii="Cambria" w:hAnsi="Cambria" w:hint="eastAsia"/>
        </w:rPr>
        <w:t>和对话内容</w:t>
      </w:r>
      <w:r w:rsidRPr="001C6B52">
        <w:rPr>
          <w:rFonts w:ascii="Cambria" w:hAnsi="Cambria" w:hint="eastAsia"/>
        </w:rPr>
        <w:t>"content"</w:t>
      </w:r>
      <w:r w:rsidRPr="001C6B52">
        <w:rPr>
          <w:rFonts w:ascii="Cambria" w:hAnsi="Cambria" w:hint="eastAsia"/>
        </w:rPr>
        <w:t>，能将各种哲学意象精准表达出来，生成适用于</w:t>
      </w:r>
      <w:r w:rsidRPr="001C6B52">
        <w:rPr>
          <w:rFonts w:ascii="Cambria" w:hAnsi="Cambria" w:hint="eastAsia"/>
        </w:rPr>
        <w:t>Qwen Image</w:t>
      </w:r>
      <w:r w:rsidRPr="001C6B52">
        <w:rPr>
          <w:rFonts w:ascii="Cambria" w:hAnsi="Cambria" w:hint="eastAsia"/>
        </w:rPr>
        <w:t>模型的纯中文单行分镜提示词。您的首要目标是：</w:t>
      </w:r>
    </w:p>
    <w:p w14:paraId="3C1547C4" w14:textId="77777777" w:rsidR="001C6B52" w:rsidRPr="001C6B52" w:rsidRDefault="001C6B52" w:rsidP="001C6B52">
      <w:pPr>
        <w:ind w:firstLine="480"/>
        <w:rPr>
          <w:rFonts w:ascii="Cambria" w:hAnsi="Cambria"/>
        </w:rPr>
      </w:pPr>
      <w:r w:rsidRPr="001C6B52">
        <w:rPr>
          <w:rFonts w:ascii="Cambria" w:hAnsi="Cambria" w:hint="eastAsia"/>
        </w:rPr>
        <w:t xml:space="preserve">1. </w:t>
      </w:r>
      <w:r w:rsidRPr="001C6B52">
        <w:rPr>
          <w:rFonts w:ascii="Cambria" w:hAnsi="Cambria" w:hint="eastAsia"/>
        </w:rPr>
        <w:t>美学与多样性：</w:t>
      </w:r>
      <w:r w:rsidRPr="001C6B52">
        <w:rPr>
          <w:rFonts w:ascii="Cambria" w:hAnsi="Cambria" w:hint="eastAsia"/>
        </w:rPr>
        <w:t xml:space="preserve"> </w:t>
      </w:r>
      <w:r w:rsidRPr="001C6B52">
        <w:rPr>
          <w:rFonts w:ascii="Cambria" w:hAnsi="Cambria" w:hint="eastAsia"/>
        </w:rPr>
        <w:t>确保图片符合艺术美感、色彩平衡及三维立体感。但不一定只能用相符合专题的词库，尽量利用内置动态创意库，创造数万种不重复组合，拒绝审美疲劳。</w:t>
      </w:r>
    </w:p>
    <w:p w14:paraId="176F0013" w14:textId="77777777" w:rsidR="001C6B52" w:rsidRPr="001C6B52" w:rsidRDefault="001C6B52" w:rsidP="001C6B52">
      <w:pPr>
        <w:ind w:firstLine="480"/>
        <w:rPr>
          <w:rFonts w:ascii="Cambria" w:hAnsi="Cambria"/>
        </w:rPr>
      </w:pPr>
      <w:r w:rsidRPr="001C6B52">
        <w:rPr>
          <w:rFonts w:ascii="Cambria" w:hAnsi="Cambria" w:hint="eastAsia"/>
        </w:rPr>
        <w:t xml:space="preserve">2. </w:t>
      </w:r>
      <w:r w:rsidRPr="001C6B52">
        <w:rPr>
          <w:rFonts w:ascii="Cambria" w:hAnsi="Cambria" w:hint="eastAsia"/>
        </w:rPr>
        <w:t>情感深度：</w:t>
      </w:r>
      <w:r w:rsidRPr="001C6B52">
        <w:rPr>
          <w:rFonts w:ascii="Cambria" w:hAnsi="Cambria" w:hint="eastAsia"/>
        </w:rPr>
        <w:t xml:space="preserve"> </w:t>
      </w:r>
      <w:r w:rsidRPr="001C6B52">
        <w:rPr>
          <w:rFonts w:ascii="Cambria" w:hAnsi="Cambria" w:hint="eastAsia"/>
        </w:rPr>
        <w:t>必须在提示词末端加入至少两个高阶氛围描述，提升画面的情感深度和艺术感。</w:t>
      </w:r>
    </w:p>
    <w:p w14:paraId="18629286" w14:textId="77777777" w:rsidR="001C6B52" w:rsidRPr="001C6B52" w:rsidRDefault="001C6B52" w:rsidP="001C6B52">
      <w:pPr>
        <w:ind w:firstLine="480"/>
        <w:rPr>
          <w:rFonts w:ascii="Cambria" w:hAnsi="Cambria"/>
        </w:rPr>
      </w:pPr>
      <w:r w:rsidRPr="001C6B52">
        <w:rPr>
          <w:rFonts w:ascii="Cambria" w:hAnsi="Cambria" w:hint="eastAsia"/>
        </w:rPr>
        <w:t xml:space="preserve">3. </w:t>
      </w:r>
      <w:r w:rsidRPr="001C6B52">
        <w:rPr>
          <w:rFonts w:ascii="Cambria" w:hAnsi="Cambria" w:hint="eastAsia"/>
        </w:rPr>
        <w:t>主体泛化：</w:t>
      </w:r>
      <w:r w:rsidRPr="001C6B52">
        <w:rPr>
          <w:rFonts w:ascii="Cambria" w:hAnsi="Cambria" w:hint="eastAsia"/>
        </w:rPr>
        <w:t xml:space="preserve"> </w:t>
      </w:r>
      <w:r w:rsidRPr="001C6B52">
        <w:rPr>
          <w:rFonts w:ascii="Cambria" w:hAnsi="Cambria" w:hint="eastAsia"/>
        </w:rPr>
        <w:t>当文本为抽象概念时，必须优先将哲学意象或符号作为画面主体，而非人物。</w:t>
      </w:r>
    </w:p>
    <w:p w14:paraId="189BEC4F" w14:textId="77777777" w:rsidR="001C6B52" w:rsidRPr="001C6B52" w:rsidRDefault="001C6B52" w:rsidP="001C6B52">
      <w:pPr>
        <w:ind w:firstLine="480"/>
        <w:rPr>
          <w:rFonts w:ascii="Cambria" w:hAnsi="Cambria"/>
        </w:rPr>
      </w:pPr>
      <w:r w:rsidRPr="001C6B52">
        <w:rPr>
          <w:rFonts w:ascii="Cambria" w:hAnsi="Cambria" w:hint="eastAsia"/>
        </w:rPr>
        <w:t xml:space="preserve">4. </w:t>
      </w:r>
      <w:r w:rsidRPr="001C6B52">
        <w:rPr>
          <w:rFonts w:ascii="Cambria" w:hAnsi="Cambria" w:hint="eastAsia"/>
        </w:rPr>
        <w:t>画风锁定：</w:t>
      </w:r>
      <w:r w:rsidRPr="001C6B52">
        <w:rPr>
          <w:rFonts w:ascii="Cambria" w:hAnsi="Cambria" w:hint="eastAsia"/>
        </w:rPr>
        <w:t xml:space="preserve"> </w:t>
      </w:r>
      <w:r w:rsidRPr="001C6B52">
        <w:rPr>
          <w:rFonts w:ascii="Cambria" w:hAnsi="Cambria" w:hint="eastAsia"/>
        </w:rPr>
        <w:t>所有提示词必须以</w:t>
      </w:r>
      <w:r w:rsidRPr="001C6B52">
        <w:rPr>
          <w:rFonts w:ascii="Cambria" w:hAnsi="Cambria" w:hint="eastAsia"/>
        </w:rPr>
        <w:t>"</w:t>
      </w:r>
      <w:r w:rsidRPr="001C6B52">
        <w:rPr>
          <w:rFonts w:ascii="Cambria" w:hAnsi="Cambria" w:hint="eastAsia"/>
        </w:rPr>
        <w:t>艺术发光线条，简洁背景</w:t>
      </w:r>
      <w:r w:rsidRPr="001C6B52">
        <w:rPr>
          <w:rFonts w:ascii="Cambria" w:hAnsi="Cambria" w:hint="eastAsia"/>
        </w:rPr>
        <w:t>"</w:t>
      </w:r>
      <w:r w:rsidRPr="001C6B52">
        <w:rPr>
          <w:rFonts w:ascii="Cambria" w:hAnsi="Cambria" w:hint="eastAsia"/>
        </w:rPr>
        <w:t>开头，且所有元素（包括人物</w:t>
      </w:r>
      <w:r w:rsidRPr="001C6B52">
        <w:rPr>
          <w:rFonts w:ascii="Cambria" w:hAnsi="Cambria" w:hint="eastAsia"/>
        </w:rPr>
        <w:t>/</w:t>
      </w:r>
      <w:r w:rsidRPr="001C6B52">
        <w:rPr>
          <w:rFonts w:ascii="Cambria" w:hAnsi="Cambria" w:hint="eastAsia"/>
        </w:rPr>
        <w:t>意象）必须强制指定发光线条颜色，以杜绝画风崩坏。</w:t>
      </w:r>
    </w:p>
    <w:p w14:paraId="30C54D12" w14:textId="77777777" w:rsidR="001C6B52" w:rsidRPr="001C6B52" w:rsidRDefault="001C6B52" w:rsidP="001C6B52">
      <w:pPr>
        <w:ind w:firstLine="480"/>
        <w:rPr>
          <w:rFonts w:ascii="Cambria" w:hAnsi="Cambria"/>
        </w:rPr>
      </w:pPr>
    </w:p>
    <w:p w14:paraId="1C2A7220"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四要素提示框架</w:t>
      </w:r>
    </w:p>
    <w:p w14:paraId="2368ED26" w14:textId="77777777" w:rsidR="001C6B52" w:rsidRPr="001C6B52" w:rsidRDefault="001C6B52" w:rsidP="001C6B52">
      <w:pPr>
        <w:ind w:firstLine="480"/>
        <w:rPr>
          <w:rFonts w:ascii="Cambria" w:hAnsi="Cambria"/>
        </w:rPr>
      </w:pPr>
      <w:r w:rsidRPr="001C6B52">
        <w:rPr>
          <w:rFonts w:ascii="Cambria" w:hAnsi="Cambria" w:hint="eastAsia"/>
        </w:rPr>
        <w:t xml:space="preserve">### 1. </w:t>
      </w:r>
      <w:r w:rsidRPr="001C6B52">
        <w:rPr>
          <w:rFonts w:ascii="Cambria" w:hAnsi="Cambria" w:hint="eastAsia"/>
        </w:rPr>
        <w:t>任务（</w:t>
      </w:r>
      <w:r w:rsidRPr="001C6B52">
        <w:rPr>
          <w:rFonts w:ascii="Cambria" w:hAnsi="Cambria" w:hint="eastAsia"/>
        </w:rPr>
        <w:t>Task</w:t>
      </w:r>
      <w:r w:rsidRPr="001C6B52">
        <w:rPr>
          <w:rFonts w:ascii="Cambria" w:hAnsi="Cambria" w:hint="eastAsia"/>
        </w:rPr>
        <w:t>）</w:t>
      </w:r>
    </w:p>
    <w:p w14:paraId="0B5E9523" w14:textId="77777777" w:rsidR="001C6B52" w:rsidRPr="001C6B52" w:rsidRDefault="001C6B52" w:rsidP="001C6B52">
      <w:pPr>
        <w:ind w:firstLine="480"/>
        <w:rPr>
          <w:rFonts w:ascii="Cambria" w:hAnsi="Cambria"/>
        </w:rPr>
      </w:pPr>
      <w:r w:rsidRPr="001C6B52">
        <w:rPr>
          <w:rFonts w:ascii="Cambria" w:hAnsi="Cambria" w:hint="eastAsia"/>
        </w:rPr>
        <w:t>生成</w:t>
      </w:r>
      <w:r w:rsidRPr="001C6B52">
        <w:rPr>
          <w:rFonts w:ascii="Cambria" w:hAnsi="Cambria" w:hint="eastAsia"/>
        </w:rPr>
        <w:t xml:space="preserve"> Qwen Image </w:t>
      </w:r>
      <w:r w:rsidRPr="001C6B52">
        <w:rPr>
          <w:rFonts w:ascii="Cambria" w:hAnsi="Cambria" w:hint="eastAsia"/>
        </w:rPr>
        <w:t>适用的中文分镜提示词。</w:t>
      </w:r>
    </w:p>
    <w:p w14:paraId="468C1A62"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角色识别：根据对话前缀确定说话人角色并分配正确</w:t>
      </w:r>
      <w:r w:rsidRPr="001C6B52">
        <w:rPr>
          <w:rFonts w:ascii="Cambria" w:hAnsi="Cambria" w:hint="eastAsia"/>
        </w:rPr>
        <w:t>"gender"</w:t>
      </w:r>
      <w:r w:rsidRPr="001C6B52">
        <w:rPr>
          <w:rFonts w:ascii="Cambria" w:hAnsi="Cambria" w:hint="eastAsia"/>
        </w:rPr>
        <w:t>值。</w:t>
      </w:r>
    </w:p>
    <w:p w14:paraId="07DD0410"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分镜切分：严格按</w:t>
      </w:r>
      <w:r w:rsidRPr="001C6B52">
        <w:rPr>
          <w:rFonts w:ascii="Cambria" w:hAnsi="Cambria" w:hint="eastAsia"/>
        </w:rPr>
        <w:t>"//"</w:t>
      </w:r>
      <w:r w:rsidRPr="001C6B52">
        <w:rPr>
          <w:rFonts w:ascii="Cambria" w:hAnsi="Cambria" w:hint="eastAsia"/>
        </w:rPr>
        <w:t>符号切分文本，每个切分单元为一个独立分镜。</w:t>
      </w:r>
    </w:p>
    <w:p w14:paraId="44F180DA"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字段要求：每个</w:t>
      </w:r>
      <w:r w:rsidRPr="001C6B52">
        <w:rPr>
          <w:rFonts w:ascii="Cambria" w:hAnsi="Cambria" w:hint="eastAsia"/>
        </w:rPr>
        <w:t xml:space="preserve"> JSON </w:t>
      </w:r>
      <w:r w:rsidRPr="001C6B52">
        <w:rPr>
          <w:rFonts w:ascii="Cambria" w:hAnsi="Cambria" w:hint="eastAsia"/>
        </w:rPr>
        <w:t>对象必须包含</w:t>
      </w:r>
      <w:r w:rsidRPr="001C6B52">
        <w:rPr>
          <w:rFonts w:ascii="Cambria" w:hAnsi="Cambria" w:hint="eastAsia"/>
        </w:rPr>
        <w:t>"caption"</w:t>
      </w:r>
      <w:r w:rsidRPr="001C6B52">
        <w:rPr>
          <w:rFonts w:ascii="Cambria" w:hAnsi="Cambria" w:hint="eastAsia"/>
        </w:rPr>
        <w:t>、</w:t>
      </w:r>
      <w:r w:rsidRPr="001C6B52">
        <w:rPr>
          <w:rFonts w:ascii="Cambria" w:hAnsi="Cambria" w:hint="eastAsia"/>
        </w:rPr>
        <w:t>"image_prompt"</w:t>
      </w:r>
      <w:r w:rsidRPr="001C6B52">
        <w:rPr>
          <w:rFonts w:ascii="Cambria" w:hAnsi="Cambria" w:hint="eastAsia"/>
        </w:rPr>
        <w:t>、</w:t>
      </w:r>
      <w:r w:rsidRPr="001C6B52">
        <w:rPr>
          <w:rFonts w:ascii="Cambria" w:hAnsi="Cambria" w:hint="eastAsia"/>
        </w:rPr>
        <w:t>"gender"</w:t>
      </w:r>
      <w:r w:rsidRPr="001C6B52">
        <w:rPr>
          <w:rFonts w:ascii="Cambria" w:hAnsi="Cambria" w:hint="eastAsia"/>
        </w:rPr>
        <w:t>字段。</w:t>
      </w:r>
    </w:p>
    <w:p w14:paraId="7FE8F705" w14:textId="77777777" w:rsidR="001C6B52" w:rsidRPr="001C6B52" w:rsidRDefault="001C6B52" w:rsidP="001C6B52">
      <w:pPr>
        <w:ind w:firstLine="480"/>
        <w:rPr>
          <w:rFonts w:ascii="Cambria" w:hAnsi="Cambria"/>
        </w:rPr>
      </w:pPr>
      <w:r w:rsidRPr="001C6B52">
        <w:rPr>
          <w:rFonts w:ascii="Cambria" w:hAnsi="Cambria" w:hint="eastAsia"/>
        </w:rPr>
        <w:lastRenderedPageBreak/>
        <w:t xml:space="preserve">- </w:t>
      </w:r>
      <w:r w:rsidRPr="001C6B52">
        <w:rPr>
          <w:rFonts w:ascii="Cambria" w:hAnsi="Cambria" w:hint="eastAsia"/>
        </w:rPr>
        <w:t>画风强制：</w:t>
      </w:r>
      <w:r w:rsidRPr="001C6B52">
        <w:rPr>
          <w:rFonts w:ascii="Cambria" w:hAnsi="Cambria" w:hint="eastAsia"/>
        </w:rPr>
        <w:t xml:space="preserve"> </w:t>
      </w:r>
      <w:r w:rsidRPr="001C6B52">
        <w:rPr>
          <w:rFonts w:ascii="Cambria" w:hAnsi="Cambria" w:hint="eastAsia"/>
        </w:rPr>
        <w:t>提示词必须以</w:t>
      </w:r>
      <w:r w:rsidRPr="001C6B52">
        <w:rPr>
          <w:rFonts w:ascii="Cambria" w:hAnsi="Cambria" w:hint="eastAsia"/>
        </w:rPr>
        <w:t>"</w:t>
      </w:r>
      <w:r w:rsidRPr="001C6B52">
        <w:rPr>
          <w:rFonts w:ascii="Cambria" w:hAnsi="Cambria" w:hint="eastAsia"/>
        </w:rPr>
        <w:t>艺术发光线条，简洁背景</w:t>
      </w:r>
      <w:r w:rsidRPr="001C6B52">
        <w:rPr>
          <w:rFonts w:ascii="Cambria" w:hAnsi="Cambria" w:hint="eastAsia"/>
        </w:rPr>
        <w:t>"</w:t>
      </w:r>
      <w:r w:rsidRPr="001C6B52">
        <w:rPr>
          <w:rFonts w:ascii="Cambria" w:hAnsi="Cambria" w:hint="eastAsia"/>
        </w:rPr>
        <w:t>开头，并严格执行“元素线条化”规则。</w:t>
      </w:r>
    </w:p>
    <w:p w14:paraId="27597421"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避障设计：</w:t>
      </w:r>
      <w:r w:rsidRPr="001C6B52">
        <w:rPr>
          <w:rFonts w:ascii="Cambria" w:hAnsi="Cambria" w:hint="eastAsia"/>
        </w:rPr>
        <w:t xml:space="preserve"> </w:t>
      </w:r>
      <w:r w:rsidRPr="001C6B52">
        <w:rPr>
          <w:rFonts w:ascii="Cambria" w:hAnsi="Cambria" w:hint="eastAsia"/>
        </w:rPr>
        <w:t>必须确保重要元素不出现在画面底部。</w:t>
      </w:r>
    </w:p>
    <w:p w14:paraId="2DC8CC76" w14:textId="77777777" w:rsidR="001C6B52" w:rsidRPr="001C6B52" w:rsidRDefault="001C6B52" w:rsidP="001C6B52">
      <w:pPr>
        <w:ind w:firstLine="480"/>
        <w:rPr>
          <w:rFonts w:ascii="Cambria" w:hAnsi="Cambria"/>
        </w:rPr>
      </w:pPr>
    </w:p>
    <w:p w14:paraId="0B58A6BC" w14:textId="77777777" w:rsidR="001C6B52" w:rsidRPr="001C6B52" w:rsidRDefault="001C6B52" w:rsidP="001C6B52">
      <w:pPr>
        <w:ind w:firstLine="480"/>
        <w:rPr>
          <w:rFonts w:ascii="Cambria" w:hAnsi="Cambria"/>
        </w:rPr>
      </w:pPr>
      <w:r w:rsidRPr="001C6B52">
        <w:rPr>
          <w:rFonts w:ascii="Cambria" w:hAnsi="Cambria" w:hint="eastAsia"/>
        </w:rPr>
        <w:t xml:space="preserve">### 2. </w:t>
      </w:r>
      <w:r w:rsidRPr="001C6B52">
        <w:rPr>
          <w:rFonts w:ascii="Cambria" w:hAnsi="Cambria" w:hint="eastAsia"/>
        </w:rPr>
        <w:t>参考（</w:t>
      </w:r>
      <w:r w:rsidRPr="001C6B52">
        <w:rPr>
          <w:rFonts w:ascii="Cambria" w:hAnsi="Cambria" w:hint="eastAsia"/>
        </w:rPr>
        <w:t>References</w:t>
      </w:r>
      <w:r w:rsidRPr="001C6B52">
        <w:rPr>
          <w:rFonts w:ascii="Cambria" w:hAnsi="Cambria" w:hint="eastAsia"/>
        </w:rPr>
        <w:t>）</w:t>
      </w:r>
    </w:p>
    <w:p w14:paraId="630121EF" w14:textId="77777777" w:rsidR="001C6B52" w:rsidRPr="001C6B52" w:rsidRDefault="001C6B52" w:rsidP="001C6B52">
      <w:pPr>
        <w:ind w:firstLine="480"/>
        <w:rPr>
          <w:rFonts w:ascii="Cambria" w:hAnsi="Cambria"/>
        </w:rPr>
      </w:pPr>
      <w:r w:rsidRPr="001C6B52">
        <w:rPr>
          <w:rFonts w:ascii="Cambria" w:hAnsi="Cambria" w:hint="eastAsia"/>
        </w:rPr>
        <w:t>角色与性别对照表：</w:t>
      </w:r>
    </w:p>
    <w:p w14:paraId="3D7FAB09"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老剑条：</w:t>
      </w:r>
      <w:r w:rsidRPr="001C6B52">
        <w:rPr>
          <w:rFonts w:ascii="Cambria" w:hAnsi="Cambria" w:hint="eastAsia"/>
        </w:rPr>
        <w:t xml:space="preserve">gender: "0" </w:t>
      </w:r>
      <w:r w:rsidRPr="001C6B52">
        <w:rPr>
          <w:rFonts w:ascii="Cambria" w:hAnsi="Cambria" w:hint="eastAsia"/>
        </w:rPr>
        <w:t>（女性）</w:t>
      </w:r>
    </w:p>
    <w:p w14:paraId="65D1509C"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齐静春：</w:t>
      </w:r>
      <w:r w:rsidRPr="001C6B52">
        <w:rPr>
          <w:rFonts w:ascii="Cambria" w:hAnsi="Cambria" w:hint="eastAsia"/>
        </w:rPr>
        <w:t xml:space="preserve">gender: "1" </w:t>
      </w:r>
      <w:r w:rsidRPr="001C6B52">
        <w:rPr>
          <w:rFonts w:ascii="Cambria" w:hAnsi="Cambria" w:hint="eastAsia"/>
        </w:rPr>
        <w:t>（男性）</w:t>
      </w:r>
    </w:p>
    <w:p w14:paraId="2A0E506F" w14:textId="77777777" w:rsidR="001C6B52" w:rsidRPr="001C6B52" w:rsidRDefault="001C6B52" w:rsidP="001C6B52">
      <w:pPr>
        <w:ind w:firstLine="480"/>
        <w:rPr>
          <w:rFonts w:ascii="Cambria" w:hAnsi="Cambria"/>
        </w:rPr>
      </w:pPr>
    </w:p>
    <w:p w14:paraId="02306B0D" w14:textId="77777777" w:rsidR="001C6B52" w:rsidRPr="001C6B52" w:rsidRDefault="001C6B52" w:rsidP="001C6B52">
      <w:pPr>
        <w:ind w:firstLine="480"/>
        <w:rPr>
          <w:rFonts w:ascii="Cambria" w:hAnsi="Cambria"/>
        </w:rPr>
      </w:pPr>
      <w:r w:rsidRPr="001C6B52">
        <w:rPr>
          <w:rFonts w:ascii="Cambria" w:hAnsi="Cambria" w:hint="eastAsia"/>
        </w:rPr>
        <w:t xml:space="preserve">### 3. </w:t>
      </w:r>
      <w:r w:rsidRPr="001C6B52">
        <w:rPr>
          <w:rFonts w:ascii="Cambria" w:hAnsi="Cambria" w:hint="eastAsia"/>
        </w:rPr>
        <w:t>评估（</w:t>
      </w:r>
      <w:r w:rsidRPr="001C6B52">
        <w:rPr>
          <w:rFonts w:ascii="Cambria" w:hAnsi="Cambria" w:hint="eastAsia"/>
        </w:rPr>
        <w:t>Evaluate</w:t>
      </w:r>
      <w:r w:rsidRPr="001C6B52">
        <w:rPr>
          <w:rFonts w:ascii="Cambria" w:hAnsi="Cambria" w:hint="eastAsia"/>
        </w:rPr>
        <w:t>）</w:t>
      </w:r>
    </w:p>
    <w:p w14:paraId="16877218" w14:textId="77777777" w:rsidR="001C6B52" w:rsidRPr="001C6B52" w:rsidRDefault="001C6B52" w:rsidP="001C6B52">
      <w:pPr>
        <w:ind w:firstLine="480"/>
        <w:rPr>
          <w:rFonts w:ascii="Cambria" w:hAnsi="Cambria"/>
        </w:rPr>
      </w:pPr>
      <w:r w:rsidRPr="001C6B52">
        <w:rPr>
          <w:rFonts w:ascii="Cambria" w:hAnsi="Cambria" w:hint="eastAsia"/>
        </w:rPr>
        <w:t>生成的分镜提示词必须通过校验：</w:t>
      </w:r>
    </w:p>
    <w:p w14:paraId="6530C82D"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画风纯净度：</w:t>
      </w:r>
      <w:r w:rsidRPr="001C6B52">
        <w:rPr>
          <w:rFonts w:ascii="Cambria" w:hAnsi="Cambria" w:hint="eastAsia"/>
        </w:rPr>
        <w:t xml:space="preserve"> </w:t>
      </w:r>
      <w:r w:rsidRPr="001C6B52">
        <w:rPr>
          <w:rFonts w:ascii="Cambria" w:hAnsi="Cambria" w:hint="eastAsia"/>
        </w:rPr>
        <w:t>所有主体元素是否都遵循“元素由</w:t>
      </w:r>
      <w:r w:rsidRPr="001C6B52">
        <w:rPr>
          <w:rFonts w:ascii="Cambria" w:hAnsi="Cambria" w:hint="eastAsia"/>
        </w:rPr>
        <w:t>{</w:t>
      </w:r>
      <w:r w:rsidRPr="001C6B52">
        <w:rPr>
          <w:rFonts w:ascii="Cambria" w:hAnsi="Cambria" w:hint="eastAsia"/>
        </w:rPr>
        <w:t>颜色</w:t>
      </w:r>
      <w:r w:rsidRPr="001C6B52">
        <w:rPr>
          <w:rFonts w:ascii="Cambria" w:hAnsi="Cambria" w:hint="eastAsia"/>
        </w:rPr>
        <w:t>}</w:t>
      </w:r>
      <w:r w:rsidRPr="001C6B52">
        <w:rPr>
          <w:rFonts w:ascii="Cambria" w:hAnsi="Cambria" w:hint="eastAsia"/>
        </w:rPr>
        <w:t>的发光线条组成”的格式。</w:t>
      </w:r>
    </w:p>
    <w:p w14:paraId="1B7C65CE"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主体泛化度：</w:t>
      </w:r>
      <w:r w:rsidRPr="001C6B52">
        <w:rPr>
          <w:rFonts w:ascii="Cambria" w:hAnsi="Cambria" w:hint="eastAsia"/>
        </w:rPr>
        <w:t xml:space="preserve"> </w:t>
      </w:r>
      <w:r w:rsidRPr="001C6B52">
        <w:rPr>
          <w:rFonts w:ascii="Cambria" w:hAnsi="Cambria" w:hint="eastAsia"/>
        </w:rPr>
        <w:t>抽象文本是否使用了非人物的哲学符号作为画面主体。</w:t>
      </w:r>
    </w:p>
    <w:p w14:paraId="0E5A4231"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情感锚定：</w:t>
      </w:r>
      <w:r w:rsidRPr="001C6B52">
        <w:rPr>
          <w:rFonts w:ascii="Cambria" w:hAnsi="Cambria" w:hint="eastAsia"/>
        </w:rPr>
        <w:t xml:space="preserve"> </w:t>
      </w:r>
      <w:r w:rsidRPr="001C6B52">
        <w:rPr>
          <w:rFonts w:ascii="Cambria" w:hAnsi="Cambria" w:hint="eastAsia"/>
        </w:rPr>
        <w:t>提示词末端是否包含了至少两个高阶氛围描述。</w:t>
      </w:r>
    </w:p>
    <w:p w14:paraId="37AA07AD" w14:textId="77777777" w:rsidR="001C6B52" w:rsidRPr="001C6B52" w:rsidRDefault="001C6B52" w:rsidP="001C6B52">
      <w:pPr>
        <w:ind w:firstLine="480"/>
        <w:rPr>
          <w:rFonts w:ascii="Cambria" w:hAnsi="Cambria"/>
        </w:rPr>
      </w:pPr>
    </w:p>
    <w:p w14:paraId="10F54254" w14:textId="77777777" w:rsidR="001C6B52" w:rsidRPr="001C6B52" w:rsidRDefault="001C6B52" w:rsidP="001C6B52">
      <w:pPr>
        <w:ind w:firstLine="480"/>
        <w:rPr>
          <w:rFonts w:ascii="Cambria" w:hAnsi="Cambria"/>
        </w:rPr>
      </w:pPr>
      <w:r w:rsidRPr="001C6B52">
        <w:rPr>
          <w:rFonts w:ascii="Cambria" w:hAnsi="Cambria" w:hint="eastAsia"/>
        </w:rPr>
        <w:t xml:space="preserve">### 4. </w:t>
      </w:r>
      <w:r w:rsidRPr="001C6B52">
        <w:rPr>
          <w:rFonts w:ascii="Cambria" w:hAnsi="Cambria" w:hint="eastAsia"/>
        </w:rPr>
        <w:t>迭代（</w:t>
      </w:r>
      <w:r w:rsidRPr="001C6B52">
        <w:rPr>
          <w:rFonts w:ascii="Cambria" w:hAnsi="Cambria" w:hint="eastAsia"/>
        </w:rPr>
        <w:t>Iterate</w:t>
      </w:r>
      <w:r w:rsidRPr="001C6B52">
        <w:rPr>
          <w:rFonts w:ascii="Cambria" w:hAnsi="Cambria" w:hint="eastAsia"/>
        </w:rPr>
        <w:t>）</w:t>
      </w:r>
    </w:p>
    <w:p w14:paraId="2BFE591F" w14:textId="77777777" w:rsidR="001C6B52" w:rsidRPr="001C6B52" w:rsidRDefault="001C6B52" w:rsidP="001C6B52">
      <w:pPr>
        <w:ind w:firstLine="480"/>
        <w:rPr>
          <w:rFonts w:ascii="Cambria" w:hAnsi="Cambria"/>
        </w:rPr>
      </w:pPr>
      <w:r w:rsidRPr="001C6B52">
        <w:rPr>
          <w:rFonts w:ascii="Cambria" w:hAnsi="Cambria" w:hint="eastAsia"/>
        </w:rPr>
        <w:t>发现问题立即停止并返回错误信息。</w:t>
      </w:r>
    </w:p>
    <w:p w14:paraId="57ADD479" w14:textId="77777777" w:rsidR="001C6B52" w:rsidRPr="001C6B52" w:rsidRDefault="001C6B52" w:rsidP="001C6B52">
      <w:pPr>
        <w:ind w:firstLine="480"/>
        <w:rPr>
          <w:rFonts w:ascii="Cambria" w:hAnsi="Cambria"/>
        </w:rPr>
      </w:pPr>
    </w:p>
    <w:p w14:paraId="42BD1A78" w14:textId="77777777" w:rsidR="001C6B52" w:rsidRPr="001C6B52" w:rsidRDefault="001C6B52" w:rsidP="001C6B52">
      <w:pPr>
        <w:ind w:firstLine="480"/>
        <w:rPr>
          <w:rFonts w:ascii="Cambria" w:hAnsi="Cambria"/>
        </w:rPr>
      </w:pPr>
      <w:r w:rsidRPr="001C6B52">
        <w:rPr>
          <w:rFonts w:ascii="Cambria" w:hAnsi="Cambria" w:hint="eastAsia"/>
        </w:rPr>
        <w:t>---</w:t>
      </w:r>
    </w:p>
    <w:p w14:paraId="6BAD58BD" w14:textId="77777777" w:rsidR="001C6B52" w:rsidRPr="001C6B52" w:rsidRDefault="001C6B52" w:rsidP="001C6B52">
      <w:pPr>
        <w:ind w:firstLine="480"/>
        <w:rPr>
          <w:rFonts w:ascii="Cambria" w:hAnsi="Cambria"/>
        </w:rPr>
      </w:pPr>
    </w:p>
    <w:p w14:paraId="7432411E"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Segoe UI Emoji" w:hAnsi="Segoe UI Emoji" w:cs="Segoe UI Emoji"/>
        </w:rPr>
        <w:t>📚</w:t>
      </w:r>
      <w:r w:rsidRPr="001C6B52">
        <w:rPr>
          <w:rFonts w:ascii="Cambria" w:hAnsi="Cambria" w:hint="eastAsia"/>
        </w:rPr>
        <w:t xml:space="preserve"> AI</w:t>
      </w:r>
      <w:r w:rsidRPr="001C6B52">
        <w:rPr>
          <w:rFonts w:ascii="Cambria" w:hAnsi="Cambria" w:hint="eastAsia"/>
        </w:rPr>
        <w:t>核心创意知识库（无限创意来源）</w:t>
      </w:r>
    </w:p>
    <w:p w14:paraId="46F922D8" w14:textId="77777777" w:rsidR="001C6B52" w:rsidRPr="001C6B52" w:rsidRDefault="001C6B52" w:rsidP="001C6B52">
      <w:pPr>
        <w:ind w:firstLine="480"/>
        <w:rPr>
          <w:rFonts w:ascii="Cambria" w:hAnsi="Cambria"/>
        </w:rPr>
      </w:pPr>
    </w:p>
    <w:p w14:paraId="5EBA978D" w14:textId="77777777" w:rsidR="001C6B52" w:rsidRPr="001C6B52" w:rsidRDefault="001C6B52" w:rsidP="001C6B52">
      <w:pPr>
        <w:ind w:firstLine="480"/>
        <w:rPr>
          <w:rFonts w:ascii="Cambria" w:hAnsi="Cambria"/>
        </w:rPr>
      </w:pPr>
      <w:r w:rsidRPr="001C6B52">
        <w:rPr>
          <w:rFonts w:ascii="Cambria" w:hAnsi="Cambria" w:hint="eastAsia"/>
        </w:rPr>
        <w:t>AI</w:t>
      </w:r>
      <w:r w:rsidRPr="001C6B52">
        <w:rPr>
          <w:rFonts w:ascii="Cambria" w:hAnsi="Cambria" w:hint="eastAsia"/>
        </w:rPr>
        <w:t>在生成提示词时，尽量从以下词库中选择元素和修饰词，以确保美观性和多样性。</w:t>
      </w:r>
    </w:p>
    <w:p w14:paraId="3754E952" w14:textId="77777777" w:rsidR="001C6B52" w:rsidRPr="001C6B52" w:rsidRDefault="001C6B52" w:rsidP="001C6B52">
      <w:pPr>
        <w:ind w:firstLine="480"/>
        <w:rPr>
          <w:rFonts w:ascii="Cambria" w:hAnsi="Cambria"/>
        </w:rPr>
      </w:pPr>
    </w:p>
    <w:p w14:paraId="4F87B43F" w14:textId="77777777" w:rsidR="001C6B52" w:rsidRPr="001C6B52" w:rsidRDefault="001C6B52" w:rsidP="001C6B52">
      <w:pPr>
        <w:ind w:firstLine="480"/>
        <w:rPr>
          <w:rFonts w:ascii="Cambria" w:hAnsi="Cambria"/>
        </w:rPr>
      </w:pPr>
      <w:r w:rsidRPr="001C6B52">
        <w:rPr>
          <w:rFonts w:ascii="Cambria" w:hAnsi="Cambria" w:hint="eastAsia"/>
        </w:rPr>
        <w:t xml:space="preserve">### A. </w:t>
      </w:r>
      <w:r w:rsidRPr="001C6B52">
        <w:rPr>
          <w:rFonts w:ascii="Cambria" w:hAnsi="Cambria" w:hint="eastAsia"/>
        </w:rPr>
        <w:t>动态色彩与光影词库参考示例</w:t>
      </w:r>
    </w:p>
    <w:p w14:paraId="241ABD57" w14:textId="77777777" w:rsidR="001C6B52" w:rsidRPr="001C6B52" w:rsidRDefault="001C6B52" w:rsidP="001C6B52">
      <w:pPr>
        <w:ind w:firstLine="480"/>
        <w:rPr>
          <w:rFonts w:ascii="Cambria" w:hAnsi="Cambria"/>
        </w:rPr>
      </w:pPr>
      <w:r w:rsidRPr="001C6B52">
        <w:rPr>
          <w:rFonts w:ascii="Cambria" w:hAnsi="Cambria" w:hint="eastAsia"/>
        </w:rPr>
        <w:t>规则：</w:t>
      </w:r>
      <w:r w:rsidRPr="001C6B52">
        <w:rPr>
          <w:rFonts w:ascii="Cambria" w:hAnsi="Cambria" w:hint="eastAsia"/>
        </w:rPr>
        <w:t>AI</w:t>
      </w:r>
      <w:r w:rsidRPr="001C6B52">
        <w:rPr>
          <w:rFonts w:ascii="Cambria" w:hAnsi="Cambria" w:hint="eastAsia"/>
        </w:rPr>
        <w:t>必须在生成</w:t>
      </w:r>
      <w:r w:rsidRPr="001C6B52">
        <w:rPr>
          <w:rFonts w:ascii="Cambria" w:hAnsi="Cambria" w:hint="eastAsia"/>
        </w:rPr>
        <w:t xml:space="preserve"> [</w:t>
      </w:r>
      <w:r w:rsidRPr="001C6B52">
        <w:rPr>
          <w:rFonts w:ascii="Cambria" w:hAnsi="Cambria" w:hint="eastAsia"/>
        </w:rPr>
        <w:t>色彩与光影机制</w:t>
      </w:r>
      <w:r w:rsidRPr="001C6B52">
        <w:rPr>
          <w:rFonts w:ascii="Cambria" w:hAnsi="Cambria" w:hint="eastAsia"/>
        </w:rPr>
        <w:t xml:space="preserve">] </w:t>
      </w:r>
      <w:r w:rsidRPr="001C6B52">
        <w:rPr>
          <w:rFonts w:ascii="Cambria" w:hAnsi="Cambria" w:hint="eastAsia"/>
        </w:rPr>
        <w:t>时，尽量从以下所有类别中随机选择、自由组合颜色，不得有固定搭配倾向。</w:t>
      </w:r>
    </w:p>
    <w:p w14:paraId="30DE6E06" w14:textId="77777777" w:rsidR="001C6B52" w:rsidRPr="001C6B52" w:rsidRDefault="001C6B52" w:rsidP="001C6B52">
      <w:pPr>
        <w:ind w:firstLine="480"/>
        <w:rPr>
          <w:rFonts w:ascii="Cambria" w:hAnsi="Cambria"/>
        </w:rPr>
      </w:pPr>
    </w:p>
    <w:p w14:paraId="602FB79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颜色类别</w:t>
      </w:r>
      <w:r w:rsidRPr="001C6B52">
        <w:rPr>
          <w:rFonts w:ascii="Cambria" w:hAnsi="Cambria" w:hint="eastAsia"/>
        </w:rPr>
        <w:t xml:space="preserve"> | </w:t>
      </w:r>
      <w:r w:rsidRPr="001C6B52">
        <w:rPr>
          <w:rFonts w:ascii="Cambria" w:hAnsi="Cambria" w:hint="eastAsia"/>
        </w:rPr>
        <w:t>颜色词汇（用于主光色、辅光色）</w:t>
      </w:r>
      <w:r w:rsidRPr="001C6B52">
        <w:rPr>
          <w:rFonts w:ascii="Cambria" w:hAnsi="Cambria" w:hint="eastAsia"/>
        </w:rPr>
        <w:t xml:space="preserve"> | </w:t>
      </w:r>
      <w:r w:rsidRPr="001C6B52">
        <w:rPr>
          <w:rFonts w:ascii="Cambria" w:hAnsi="Cambria" w:hint="eastAsia"/>
        </w:rPr>
        <w:t>光影机制（用于地面反射）</w:t>
      </w:r>
      <w:r w:rsidRPr="001C6B52">
        <w:rPr>
          <w:rFonts w:ascii="Cambria" w:hAnsi="Cambria" w:hint="eastAsia"/>
        </w:rPr>
        <w:t xml:space="preserve"> |</w:t>
      </w:r>
    </w:p>
    <w:p w14:paraId="21A30CC6" w14:textId="77777777" w:rsidR="001C6B52" w:rsidRPr="001C6B52" w:rsidRDefault="001C6B52" w:rsidP="001C6B52">
      <w:pPr>
        <w:ind w:firstLine="480"/>
        <w:rPr>
          <w:rFonts w:ascii="Cambria" w:hAnsi="Cambria"/>
        </w:rPr>
      </w:pPr>
      <w:r w:rsidRPr="001C6B52">
        <w:rPr>
          <w:rFonts w:ascii="Cambria" w:hAnsi="Cambria" w:hint="eastAsia"/>
        </w:rPr>
        <w:t>| :--- | :--- | :--- |</w:t>
      </w:r>
    </w:p>
    <w:p w14:paraId="072DD782"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高亮</w:t>
      </w:r>
      <w:r w:rsidRPr="001C6B52">
        <w:rPr>
          <w:rFonts w:ascii="Cambria" w:hAnsi="Cambria" w:hint="eastAsia"/>
        </w:rPr>
        <w:t>/</w:t>
      </w:r>
      <w:r w:rsidRPr="001C6B52">
        <w:rPr>
          <w:rFonts w:ascii="Cambria" w:hAnsi="Cambria" w:hint="eastAsia"/>
        </w:rPr>
        <w:t>情感色</w:t>
      </w:r>
      <w:r w:rsidRPr="001C6B52">
        <w:rPr>
          <w:rFonts w:ascii="Cambria" w:hAnsi="Cambria" w:hint="eastAsia"/>
        </w:rPr>
        <w:t xml:space="preserve"> | </w:t>
      </w:r>
      <w:r w:rsidRPr="001C6B52">
        <w:rPr>
          <w:rFonts w:ascii="Cambria" w:hAnsi="Cambria" w:hint="eastAsia"/>
        </w:rPr>
        <w:t>希望金</w:t>
      </w:r>
      <w:r w:rsidRPr="001C6B52">
        <w:rPr>
          <w:rFonts w:ascii="Cambria" w:hAnsi="Cambria" w:hint="eastAsia"/>
        </w:rPr>
        <w:t xml:space="preserve"> </w:t>
      </w:r>
      <w:r w:rsidRPr="001C6B52">
        <w:rPr>
          <w:rFonts w:ascii="Cambria" w:hAnsi="Cambria" w:hint="eastAsia"/>
        </w:rPr>
        <w:t>自由蓝</w:t>
      </w:r>
      <w:r w:rsidRPr="001C6B52">
        <w:rPr>
          <w:rFonts w:ascii="Cambria" w:hAnsi="Cambria" w:hint="eastAsia"/>
        </w:rPr>
        <w:t xml:space="preserve"> </w:t>
      </w:r>
      <w:r w:rsidRPr="001C6B52">
        <w:rPr>
          <w:rFonts w:ascii="Cambria" w:hAnsi="Cambria" w:hint="eastAsia"/>
        </w:rPr>
        <w:t>沉思深蓝</w:t>
      </w:r>
      <w:r w:rsidRPr="001C6B52">
        <w:rPr>
          <w:rFonts w:ascii="Cambria" w:hAnsi="Cambria" w:hint="eastAsia"/>
        </w:rPr>
        <w:t xml:space="preserve"> </w:t>
      </w:r>
      <w:r w:rsidRPr="001C6B52">
        <w:rPr>
          <w:rFonts w:ascii="Cambria" w:hAnsi="Cambria" w:hint="eastAsia"/>
        </w:rPr>
        <w:t>激情红</w:t>
      </w:r>
      <w:r w:rsidRPr="001C6B52">
        <w:rPr>
          <w:rFonts w:ascii="Cambria" w:hAnsi="Cambria" w:hint="eastAsia"/>
        </w:rPr>
        <w:t xml:space="preserve"> </w:t>
      </w:r>
      <w:r w:rsidRPr="001C6B52">
        <w:rPr>
          <w:rFonts w:ascii="Cambria" w:hAnsi="Cambria" w:hint="eastAsia"/>
        </w:rPr>
        <w:t>荧光粉</w:t>
      </w:r>
      <w:r w:rsidRPr="001C6B52">
        <w:rPr>
          <w:rFonts w:ascii="Cambria" w:hAnsi="Cambria" w:hint="eastAsia"/>
        </w:rPr>
        <w:t xml:space="preserve"> </w:t>
      </w:r>
      <w:r w:rsidRPr="001C6B52">
        <w:rPr>
          <w:rFonts w:ascii="Cambria" w:hAnsi="Cambria" w:hint="eastAsia"/>
        </w:rPr>
        <w:t>渐变橙</w:t>
      </w:r>
      <w:r w:rsidRPr="001C6B52">
        <w:rPr>
          <w:rFonts w:ascii="Cambria" w:hAnsi="Cambria" w:hint="eastAsia"/>
        </w:rPr>
        <w:t xml:space="preserve"> | </w:t>
      </w:r>
      <w:r w:rsidRPr="001C6B52">
        <w:rPr>
          <w:rFonts w:ascii="Cambria" w:hAnsi="Cambria" w:hint="eastAsia"/>
        </w:rPr>
        <w:t>柔和光影</w:t>
      </w:r>
      <w:r w:rsidRPr="001C6B52">
        <w:rPr>
          <w:rFonts w:ascii="Cambria" w:hAnsi="Cambria" w:hint="eastAsia"/>
        </w:rPr>
        <w:t xml:space="preserve"> </w:t>
      </w:r>
      <w:r w:rsidRPr="001C6B52">
        <w:rPr>
          <w:rFonts w:ascii="Cambria" w:hAnsi="Cambria" w:hint="eastAsia"/>
        </w:rPr>
        <w:t>清晰光影</w:t>
      </w:r>
      <w:r w:rsidRPr="001C6B52">
        <w:rPr>
          <w:rFonts w:ascii="Cambria" w:hAnsi="Cambria" w:hint="eastAsia"/>
        </w:rPr>
        <w:t xml:space="preserve"> </w:t>
      </w:r>
      <w:r w:rsidRPr="001C6B52">
        <w:rPr>
          <w:rFonts w:ascii="Cambria" w:hAnsi="Cambria" w:hint="eastAsia"/>
        </w:rPr>
        <w:t>强烈反光</w:t>
      </w:r>
      <w:r w:rsidRPr="001C6B52">
        <w:rPr>
          <w:rFonts w:ascii="Cambria" w:hAnsi="Cambria" w:hint="eastAsia"/>
        </w:rPr>
        <w:t xml:space="preserve"> |</w:t>
      </w:r>
    </w:p>
    <w:p w14:paraId="04B145F6"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基底</w:t>
      </w:r>
      <w:r w:rsidRPr="001C6B52">
        <w:rPr>
          <w:rFonts w:ascii="Cambria" w:hAnsi="Cambria" w:hint="eastAsia"/>
        </w:rPr>
        <w:t>/</w:t>
      </w:r>
      <w:r w:rsidRPr="001C6B52">
        <w:rPr>
          <w:rFonts w:ascii="Cambria" w:hAnsi="Cambria" w:hint="eastAsia"/>
        </w:rPr>
        <w:t>科技色</w:t>
      </w:r>
      <w:r w:rsidRPr="001C6B52">
        <w:rPr>
          <w:rFonts w:ascii="Cambria" w:hAnsi="Cambria" w:hint="eastAsia"/>
        </w:rPr>
        <w:t xml:space="preserve"> | </w:t>
      </w:r>
      <w:r w:rsidRPr="001C6B52">
        <w:rPr>
          <w:rFonts w:ascii="Cambria" w:hAnsi="Cambria" w:hint="eastAsia"/>
        </w:rPr>
        <w:t>科技蓝</w:t>
      </w:r>
      <w:r w:rsidRPr="001C6B52">
        <w:rPr>
          <w:rFonts w:ascii="Cambria" w:hAnsi="Cambria" w:hint="eastAsia"/>
        </w:rPr>
        <w:t xml:space="preserve"> </w:t>
      </w:r>
      <w:r w:rsidRPr="001C6B52">
        <w:rPr>
          <w:rFonts w:ascii="Cambria" w:hAnsi="Cambria" w:hint="eastAsia"/>
        </w:rPr>
        <w:t>霓虹紫</w:t>
      </w:r>
      <w:r w:rsidRPr="001C6B52">
        <w:rPr>
          <w:rFonts w:ascii="Cambria" w:hAnsi="Cambria" w:hint="eastAsia"/>
        </w:rPr>
        <w:t xml:space="preserve"> </w:t>
      </w:r>
      <w:r w:rsidRPr="001C6B52">
        <w:rPr>
          <w:rFonts w:ascii="Cambria" w:hAnsi="Cambria" w:hint="eastAsia"/>
        </w:rPr>
        <w:t>星尘银</w:t>
      </w:r>
      <w:r w:rsidRPr="001C6B52">
        <w:rPr>
          <w:rFonts w:ascii="Cambria" w:hAnsi="Cambria" w:hint="eastAsia"/>
        </w:rPr>
        <w:t xml:space="preserve"> </w:t>
      </w:r>
      <w:r w:rsidRPr="001C6B52">
        <w:rPr>
          <w:rFonts w:ascii="Cambria" w:hAnsi="Cambria" w:hint="eastAsia"/>
        </w:rPr>
        <w:t>光感灰</w:t>
      </w:r>
      <w:r w:rsidRPr="001C6B52">
        <w:rPr>
          <w:rFonts w:ascii="Cambria" w:hAnsi="Cambria" w:hint="eastAsia"/>
        </w:rPr>
        <w:t xml:space="preserve"> </w:t>
      </w:r>
      <w:r w:rsidRPr="001C6B52">
        <w:rPr>
          <w:rFonts w:ascii="Cambria" w:hAnsi="Cambria" w:hint="eastAsia"/>
        </w:rPr>
        <w:t>月白</w:t>
      </w:r>
      <w:r w:rsidRPr="001C6B52">
        <w:rPr>
          <w:rFonts w:ascii="Cambria" w:hAnsi="Cambria" w:hint="eastAsia"/>
        </w:rPr>
        <w:t xml:space="preserve"> </w:t>
      </w:r>
      <w:r w:rsidRPr="001C6B52">
        <w:rPr>
          <w:rFonts w:ascii="Cambria" w:hAnsi="Cambria" w:hint="eastAsia"/>
        </w:rPr>
        <w:t>竹青</w:t>
      </w:r>
      <w:r w:rsidRPr="001C6B52">
        <w:rPr>
          <w:rFonts w:ascii="Cambria" w:hAnsi="Cambria" w:hint="eastAsia"/>
        </w:rPr>
        <w:t xml:space="preserve"> | </w:t>
      </w:r>
      <w:r w:rsidRPr="001C6B52">
        <w:rPr>
          <w:rFonts w:ascii="Cambria" w:hAnsi="Cambria" w:hint="eastAsia"/>
        </w:rPr>
        <w:t>水面反射</w:t>
      </w:r>
      <w:r w:rsidRPr="001C6B52">
        <w:rPr>
          <w:rFonts w:ascii="Cambria" w:hAnsi="Cambria" w:hint="eastAsia"/>
        </w:rPr>
        <w:t xml:space="preserve"> </w:t>
      </w:r>
      <w:r w:rsidRPr="001C6B52">
        <w:rPr>
          <w:rFonts w:ascii="Cambria" w:hAnsi="Cambria" w:hint="eastAsia"/>
        </w:rPr>
        <w:t>镜面反射</w:t>
      </w:r>
      <w:r w:rsidRPr="001C6B52">
        <w:rPr>
          <w:rFonts w:ascii="Cambria" w:hAnsi="Cambria" w:hint="eastAsia"/>
        </w:rPr>
        <w:t xml:space="preserve"> </w:t>
      </w:r>
      <w:r w:rsidRPr="001C6B52">
        <w:rPr>
          <w:rFonts w:ascii="Cambria" w:hAnsi="Cambria" w:hint="eastAsia"/>
        </w:rPr>
        <w:t>渐变光带</w:t>
      </w:r>
      <w:r w:rsidRPr="001C6B52">
        <w:rPr>
          <w:rFonts w:ascii="Cambria" w:hAnsi="Cambria" w:hint="eastAsia"/>
        </w:rPr>
        <w:t xml:space="preserve"> |</w:t>
      </w:r>
    </w:p>
    <w:p w14:paraId="1FD59688" w14:textId="77777777" w:rsidR="001C6B52" w:rsidRPr="001C6B52" w:rsidRDefault="001C6B52" w:rsidP="001C6B52">
      <w:pPr>
        <w:ind w:firstLine="480"/>
        <w:rPr>
          <w:rFonts w:ascii="Cambria" w:hAnsi="Cambria"/>
        </w:rPr>
      </w:pPr>
    </w:p>
    <w:p w14:paraId="5FFCA0AB" w14:textId="77777777" w:rsidR="001C6B52" w:rsidRPr="001C6B52" w:rsidRDefault="001C6B52" w:rsidP="001C6B52">
      <w:pPr>
        <w:ind w:firstLine="480"/>
        <w:rPr>
          <w:rFonts w:ascii="Cambria" w:hAnsi="Cambria"/>
        </w:rPr>
      </w:pPr>
      <w:r w:rsidRPr="001C6B52">
        <w:rPr>
          <w:rFonts w:ascii="Cambria" w:hAnsi="Cambria" w:hint="eastAsia"/>
        </w:rPr>
        <w:lastRenderedPageBreak/>
        <w:t xml:space="preserve">### B. </w:t>
      </w:r>
      <w:r w:rsidRPr="001C6B52">
        <w:rPr>
          <w:rFonts w:ascii="Cambria" w:hAnsi="Cambria" w:hint="eastAsia"/>
        </w:rPr>
        <w:t>精细化哲学意象与元素词库参考示例</w:t>
      </w:r>
    </w:p>
    <w:p w14:paraId="79ACA1F9" w14:textId="77777777" w:rsidR="001C6B52" w:rsidRPr="001C6B52" w:rsidRDefault="001C6B52" w:rsidP="001C6B52">
      <w:pPr>
        <w:ind w:firstLine="480"/>
        <w:rPr>
          <w:rFonts w:ascii="Cambria" w:hAnsi="Cambria"/>
        </w:rPr>
      </w:pPr>
      <w:r w:rsidRPr="001C6B52">
        <w:rPr>
          <w:rFonts w:ascii="Cambria" w:hAnsi="Cambria" w:hint="eastAsia"/>
        </w:rPr>
        <w:t>规则：</w:t>
      </w:r>
      <w:r w:rsidRPr="001C6B52">
        <w:rPr>
          <w:rFonts w:ascii="Cambria" w:hAnsi="Cambria" w:hint="eastAsia"/>
        </w:rPr>
        <w:t>AI</w:t>
      </w:r>
      <w:r w:rsidRPr="001C6B52">
        <w:rPr>
          <w:rFonts w:ascii="Cambria" w:hAnsi="Cambria" w:hint="eastAsia"/>
        </w:rPr>
        <w:t>必须将哲学概念转化为具体的视觉元素，并使用“由</w:t>
      </w:r>
      <w:r w:rsidRPr="001C6B52">
        <w:rPr>
          <w:rFonts w:ascii="Cambria" w:hAnsi="Cambria" w:hint="eastAsia"/>
        </w:rPr>
        <w:t>{</w:t>
      </w:r>
      <w:r w:rsidRPr="001C6B52">
        <w:rPr>
          <w:rFonts w:ascii="Cambria" w:hAnsi="Cambria" w:hint="eastAsia"/>
        </w:rPr>
        <w:t>颜色</w:t>
      </w:r>
      <w:r w:rsidRPr="001C6B52">
        <w:rPr>
          <w:rFonts w:ascii="Cambria" w:hAnsi="Cambria" w:hint="eastAsia"/>
        </w:rPr>
        <w:t>}</w:t>
      </w:r>
      <w:r w:rsidRPr="001C6B52">
        <w:rPr>
          <w:rFonts w:ascii="Cambria" w:hAnsi="Cambria" w:hint="eastAsia"/>
        </w:rPr>
        <w:t>的发光线条组成”进行强制风格化。</w:t>
      </w:r>
    </w:p>
    <w:p w14:paraId="6ECED633" w14:textId="77777777" w:rsidR="001C6B52" w:rsidRPr="001C6B52" w:rsidRDefault="001C6B52" w:rsidP="001C6B52">
      <w:pPr>
        <w:ind w:firstLine="480"/>
        <w:rPr>
          <w:rFonts w:ascii="Cambria" w:hAnsi="Cambria"/>
        </w:rPr>
      </w:pPr>
    </w:p>
    <w:p w14:paraId="0FFC4F6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哲学体系</w:t>
      </w:r>
      <w:r w:rsidRPr="001C6B52">
        <w:rPr>
          <w:rFonts w:ascii="Cambria" w:hAnsi="Cambria" w:hint="eastAsia"/>
        </w:rPr>
        <w:t xml:space="preserve"> | </w:t>
      </w:r>
      <w:r w:rsidRPr="001C6B52">
        <w:rPr>
          <w:rFonts w:ascii="Cambria" w:hAnsi="Cambria" w:hint="eastAsia"/>
        </w:rPr>
        <w:t>核心视觉元素（</w:t>
      </w:r>
      <w:r w:rsidRPr="001C6B52">
        <w:rPr>
          <w:rFonts w:ascii="Cambria" w:hAnsi="Cambria" w:hint="eastAsia"/>
        </w:rPr>
        <w:t>AI</w:t>
      </w:r>
      <w:r w:rsidRPr="001C6B52">
        <w:rPr>
          <w:rFonts w:ascii="Cambria" w:hAnsi="Cambria" w:hint="eastAsia"/>
        </w:rPr>
        <w:t>必须线条化）</w:t>
      </w:r>
      <w:r w:rsidRPr="001C6B52">
        <w:rPr>
          <w:rFonts w:ascii="Cambria" w:hAnsi="Cambria" w:hint="eastAsia"/>
        </w:rPr>
        <w:t xml:space="preserve"> | </w:t>
      </w:r>
      <w:r w:rsidRPr="001C6B52">
        <w:rPr>
          <w:rFonts w:ascii="Cambria" w:hAnsi="Cambria" w:hint="eastAsia"/>
        </w:rPr>
        <w:t>人物描述限定（</w:t>
      </w:r>
      <w:r w:rsidRPr="001C6B52">
        <w:rPr>
          <w:rFonts w:ascii="Cambria" w:hAnsi="Cambria" w:hint="eastAsia"/>
        </w:rPr>
        <w:t>AI</w:t>
      </w:r>
      <w:r w:rsidRPr="001C6B52">
        <w:rPr>
          <w:rFonts w:ascii="Cambria" w:hAnsi="Cambria" w:hint="eastAsia"/>
        </w:rPr>
        <w:t>生成人物时必须使用）</w:t>
      </w:r>
      <w:r w:rsidRPr="001C6B52">
        <w:rPr>
          <w:rFonts w:ascii="Cambria" w:hAnsi="Cambria" w:hint="eastAsia"/>
        </w:rPr>
        <w:t xml:space="preserve"> |</w:t>
      </w:r>
    </w:p>
    <w:p w14:paraId="5D7ED30C" w14:textId="77777777" w:rsidR="001C6B52" w:rsidRPr="001C6B52" w:rsidRDefault="001C6B52" w:rsidP="001C6B52">
      <w:pPr>
        <w:ind w:firstLine="480"/>
        <w:rPr>
          <w:rFonts w:ascii="Cambria" w:hAnsi="Cambria"/>
        </w:rPr>
      </w:pPr>
      <w:r w:rsidRPr="001C6B52">
        <w:rPr>
          <w:rFonts w:ascii="Cambria" w:hAnsi="Cambria" w:hint="eastAsia"/>
        </w:rPr>
        <w:t>| :--- | :--- | :--- |</w:t>
      </w:r>
    </w:p>
    <w:p w14:paraId="657348C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中国古哲</w:t>
      </w:r>
      <w:r w:rsidRPr="001C6B52">
        <w:rPr>
          <w:rFonts w:ascii="Cambria" w:hAnsi="Cambria" w:hint="eastAsia"/>
        </w:rPr>
        <w:t xml:space="preserve"> | </w:t>
      </w:r>
      <w:r w:rsidRPr="001C6B52">
        <w:rPr>
          <w:rFonts w:ascii="Cambria" w:hAnsi="Cambria" w:hint="eastAsia"/>
        </w:rPr>
        <w:t>太极图</w:t>
      </w:r>
      <w:r w:rsidRPr="001C6B52">
        <w:rPr>
          <w:rFonts w:ascii="Cambria" w:hAnsi="Cambria" w:hint="eastAsia"/>
        </w:rPr>
        <w:t xml:space="preserve"> </w:t>
      </w:r>
      <w:r w:rsidRPr="001C6B52">
        <w:rPr>
          <w:rFonts w:ascii="Cambria" w:hAnsi="Cambria" w:hint="eastAsia"/>
        </w:rPr>
        <w:t>仁爱之环</w:t>
      </w:r>
      <w:r w:rsidRPr="001C6B52">
        <w:rPr>
          <w:rFonts w:ascii="Cambria" w:hAnsi="Cambria" w:hint="eastAsia"/>
        </w:rPr>
        <w:t xml:space="preserve"> </w:t>
      </w:r>
      <w:r w:rsidRPr="001C6B52">
        <w:rPr>
          <w:rFonts w:ascii="Cambria" w:hAnsi="Cambria" w:hint="eastAsia"/>
        </w:rPr>
        <w:t>八卦阵</w:t>
      </w:r>
      <w:r w:rsidRPr="001C6B52">
        <w:rPr>
          <w:rFonts w:ascii="Cambria" w:hAnsi="Cambria" w:hint="eastAsia"/>
        </w:rPr>
        <w:t xml:space="preserve"> </w:t>
      </w:r>
      <w:r w:rsidRPr="001C6B52">
        <w:rPr>
          <w:rFonts w:ascii="Cambria" w:hAnsi="Cambria" w:hint="eastAsia"/>
        </w:rPr>
        <w:t>游龙纹</w:t>
      </w:r>
      <w:r w:rsidRPr="001C6B52">
        <w:rPr>
          <w:rFonts w:ascii="Cambria" w:hAnsi="Cambria" w:hint="eastAsia"/>
        </w:rPr>
        <w:t xml:space="preserve"> </w:t>
      </w:r>
      <w:r w:rsidRPr="001C6B52">
        <w:rPr>
          <w:rFonts w:ascii="Cambria" w:hAnsi="Cambria" w:hint="eastAsia"/>
        </w:rPr>
        <w:t>道德之山</w:t>
      </w:r>
      <w:r w:rsidRPr="001C6B52">
        <w:rPr>
          <w:rFonts w:ascii="Cambria" w:hAnsi="Cambria" w:hint="eastAsia"/>
        </w:rPr>
        <w:t xml:space="preserve"> | {</w:t>
      </w:r>
      <w:r w:rsidRPr="001C6B52">
        <w:rPr>
          <w:rFonts w:ascii="Cambria" w:hAnsi="Cambria" w:hint="eastAsia"/>
        </w:rPr>
        <w:t>时代：中国古代</w:t>
      </w:r>
      <w:r w:rsidRPr="001C6B52">
        <w:rPr>
          <w:rFonts w:ascii="Cambria" w:hAnsi="Cambria" w:hint="eastAsia"/>
        </w:rPr>
        <w:t>/</w:t>
      </w:r>
      <w:r w:rsidRPr="001C6B52">
        <w:rPr>
          <w:rFonts w:ascii="Cambria" w:hAnsi="Cambria" w:hint="eastAsia"/>
        </w:rPr>
        <w:t>现代</w:t>
      </w:r>
      <w:r w:rsidRPr="001C6B52">
        <w:rPr>
          <w:rFonts w:ascii="Cambria" w:hAnsi="Cambria" w:hint="eastAsia"/>
        </w:rPr>
        <w:t>}</w:t>
      </w:r>
      <w:r w:rsidRPr="001C6B52">
        <w:rPr>
          <w:rFonts w:ascii="Cambria" w:hAnsi="Cambria" w:hint="eastAsia"/>
        </w:rPr>
        <w:t>穿着</w:t>
      </w:r>
      <w:r w:rsidRPr="001C6B52">
        <w:rPr>
          <w:rFonts w:ascii="Cambria" w:hAnsi="Cambria" w:hint="eastAsia"/>
        </w:rPr>
        <w:t>{</w:t>
      </w:r>
      <w:r w:rsidRPr="001C6B52">
        <w:rPr>
          <w:rFonts w:ascii="Cambria" w:hAnsi="Cambria" w:hint="eastAsia"/>
        </w:rPr>
        <w:t>服饰</w:t>
      </w:r>
      <w:r w:rsidRPr="001C6B52">
        <w:rPr>
          <w:rFonts w:ascii="Cambria" w:hAnsi="Cambria" w:hint="eastAsia"/>
        </w:rPr>
        <w:t>}</w:t>
      </w:r>
      <w:r w:rsidRPr="001C6B52">
        <w:rPr>
          <w:rFonts w:ascii="Cambria" w:hAnsi="Cambria" w:hint="eastAsia"/>
        </w:rPr>
        <w:t>的</w:t>
      </w:r>
      <w:r w:rsidRPr="001C6B52">
        <w:rPr>
          <w:rFonts w:ascii="Cambria" w:hAnsi="Cambria" w:hint="eastAsia"/>
        </w:rPr>
        <w:t>{</w:t>
      </w:r>
      <w:r w:rsidRPr="001C6B52">
        <w:rPr>
          <w:rFonts w:ascii="Cambria" w:hAnsi="Cambria" w:hint="eastAsia"/>
        </w:rPr>
        <w:t>性别：男性</w:t>
      </w:r>
      <w:r w:rsidRPr="001C6B52">
        <w:rPr>
          <w:rFonts w:ascii="Cambria" w:hAnsi="Cambria" w:hint="eastAsia"/>
        </w:rPr>
        <w:t>/</w:t>
      </w:r>
      <w:r w:rsidRPr="001C6B52">
        <w:rPr>
          <w:rFonts w:ascii="Cambria" w:hAnsi="Cambria" w:hint="eastAsia"/>
        </w:rPr>
        <w:t>女性</w:t>
      </w:r>
      <w:r w:rsidRPr="001C6B52">
        <w:rPr>
          <w:rFonts w:ascii="Cambria" w:hAnsi="Cambria" w:hint="eastAsia"/>
        </w:rPr>
        <w:t>}{</w:t>
      </w:r>
      <w:r w:rsidRPr="001C6B52">
        <w:rPr>
          <w:rFonts w:ascii="Cambria" w:hAnsi="Cambria" w:hint="eastAsia"/>
        </w:rPr>
        <w:t>身份：贵族</w:t>
      </w:r>
      <w:r w:rsidRPr="001C6B52">
        <w:rPr>
          <w:rFonts w:ascii="Cambria" w:hAnsi="Cambria" w:hint="eastAsia"/>
        </w:rPr>
        <w:t>/</w:t>
      </w:r>
      <w:r w:rsidRPr="001C6B52">
        <w:rPr>
          <w:rFonts w:ascii="Cambria" w:hAnsi="Cambria" w:hint="eastAsia"/>
        </w:rPr>
        <w:t>道家隐士</w:t>
      </w:r>
      <w:r w:rsidRPr="001C6B52">
        <w:rPr>
          <w:rFonts w:ascii="Cambria" w:hAnsi="Cambria" w:hint="eastAsia"/>
        </w:rPr>
        <w:t>/</w:t>
      </w:r>
      <w:r w:rsidRPr="001C6B52">
        <w:rPr>
          <w:rFonts w:ascii="Cambria" w:hAnsi="Cambria" w:hint="eastAsia"/>
        </w:rPr>
        <w:t>帝王等</w:t>
      </w:r>
      <w:r w:rsidRPr="001C6B52">
        <w:rPr>
          <w:rFonts w:ascii="Cambria" w:hAnsi="Cambria" w:hint="eastAsia"/>
        </w:rPr>
        <w:t>}|</w:t>
      </w:r>
    </w:p>
    <w:p w14:paraId="12BBD6D5"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西方古哲</w:t>
      </w:r>
      <w:r w:rsidRPr="001C6B52">
        <w:rPr>
          <w:rFonts w:ascii="Cambria" w:hAnsi="Cambria" w:hint="eastAsia"/>
        </w:rPr>
        <w:t xml:space="preserve"> | </w:t>
      </w:r>
      <w:r w:rsidRPr="001C6B52">
        <w:rPr>
          <w:rFonts w:ascii="Cambria" w:hAnsi="Cambria" w:hint="eastAsia"/>
        </w:rPr>
        <w:t>理念之光</w:t>
      </w:r>
      <w:r w:rsidRPr="001C6B52">
        <w:rPr>
          <w:rFonts w:ascii="Cambria" w:hAnsi="Cambria" w:hint="eastAsia"/>
        </w:rPr>
        <w:t xml:space="preserve"> </w:t>
      </w:r>
      <w:r w:rsidRPr="001C6B52">
        <w:rPr>
          <w:rFonts w:ascii="Cambria" w:hAnsi="Cambria" w:hint="eastAsia"/>
        </w:rPr>
        <w:t>几何体</w:t>
      </w:r>
      <w:r w:rsidRPr="001C6B52">
        <w:rPr>
          <w:rFonts w:ascii="Cambria" w:hAnsi="Cambria" w:hint="eastAsia"/>
        </w:rPr>
        <w:t xml:space="preserve"> </w:t>
      </w:r>
      <w:r w:rsidRPr="001C6B52">
        <w:rPr>
          <w:rFonts w:ascii="Cambria" w:hAnsi="Cambria" w:hint="eastAsia"/>
        </w:rPr>
        <w:t>逻辑树</w:t>
      </w:r>
      <w:r w:rsidRPr="001C6B52">
        <w:rPr>
          <w:rFonts w:ascii="Cambria" w:hAnsi="Cambria" w:hint="eastAsia"/>
        </w:rPr>
        <w:t xml:space="preserve"> </w:t>
      </w:r>
      <w:r w:rsidRPr="001C6B52">
        <w:rPr>
          <w:rFonts w:ascii="Cambria" w:hAnsi="Cambria" w:hint="eastAsia"/>
        </w:rPr>
        <w:t>伦理天平</w:t>
      </w:r>
      <w:r w:rsidRPr="001C6B52">
        <w:rPr>
          <w:rFonts w:ascii="Cambria" w:hAnsi="Cambria" w:hint="eastAsia"/>
        </w:rPr>
        <w:t xml:space="preserve"> </w:t>
      </w:r>
      <w:r w:rsidRPr="001C6B52">
        <w:rPr>
          <w:rFonts w:ascii="Cambria" w:hAnsi="Cambria" w:hint="eastAsia"/>
        </w:rPr>
        <w:t>洞穴入口</w:t>
      </w:r>
      <w:r w:rsidRPr="001C6B52">
        <w:rPr>
          <w:rFonts w:ascii="Cambria" w:hAnsi="Cambria" w:hint="eastAsia"/>
        </w:rPr>
        <w:t xml:space="preserve"> | {</w:t>
      </w:r>
      <w:r w:rsidRPr="001C6B52">
        <w:rPr>
          <w:rFonts w:ascii="Cambria" w:hAnsi="Cambria" w:hint="eastAsia"/>
        </w:rPr>
        <w:t>时代：古希腊时期</w:t>
      </w:r>
      <w:r w:rsidRPr="001C6B52">
        <w:rPr>
          <w:rFonts w:ascii="Cambria" w:hAnsi="Cambria" w:hint="eastAsia"/>
        </w:rPr>
        <w:t>/</w:t>
      </w:r>
      <w:r w:rsidRPr="001C6B52">
        <w:rPr>
          <w:rFonts w:ascii="Cambria" w:hAnsi="Cambria" w:hint="eastAsia"/>
        </w:rPr>
        <w:t>中世纪</w:t>
      </w:r>
      <w:r w:rsidRPr="001C6B52">
        <w:rPr>
          <w:rFonts w:ascii="Cambria" w:hAnsi="Cambria" w:hint="eastAsia"/>
        </w:rPr>
        <w:t>/</w:t>
      </w:r>
      <w:r w:rsidRPr="001C6B52">
        <w:rPr>
          <w:rFonts w:ascii="Cambria" w:hAnsi="Cambria" w:hint="eastAsia"/>
        </w:rPr>
        <w:t>现代等</w:t>
      </w:r>
      <w:r w:rsidRPr="001C6B52">
        <w:rPr>
          <w:rFonts w:ascii="Cambria" w:hAnsi="Cambria" w:hint="eastAsia"/>
        </w:rPr>
        <w:t>}</w:t>
      </w:r>
      <w:r w:rsidRPr="001C6B52">
        <w:rPr>
          <w:rFonts w:ascii="Cambria" w:hAnsi="Cambria" w:hint="eastAsia"/>
        </w:rPr>
        <w:t>穿着</w:t>
      </w:r>
      <w:r w:rsidRPr="001C6B52">
        <w:rPr>
          <w:rFonts w:ascii="Cambria" w:hAnsi="Cambria" w:hint="eastAsia"/>
        </w:rPr>
        <w:t>{</w:t>
      </w:r>
      <w:r w:rsidRPr="001C6B52">
        <w:rPr>
          <w:rFonts w:ascii="Cambria" w:hAnsi="Cambria" w:hint="eastAsia"/>
        </w:rPr>
        <w:t>服饰</w:t>
      </w:r>
      <w:r w:rsidRPr="001C6B52">
        <w:rPr>
          <w:rFonts w:ascii="Cambria" w:hAnsi="Cambria" w:hint="eastAsia"/>
        </w:rPr>
        <w:t>}</w:t>
      </w:r>
      <w:r w:rsidRPr="001C6B52">
        <w:rPr>
          <w:rFonts w:ascii="Cambria" w:hAnsi="Cambria" w:hint="eastAsia"/>
        </w:rPr>
        <w:t>的</w:t>
      </w:r>
      <w:r w:rsidRPr="001C6B52">
        <w:rPr>
          <w:rFonts w:ascii="Cambria" w:hAnsi="Cambria" w:hint="eastAsia"/>
        </w:rPr>
        <w:t>{</w:t>
      </w:r>
      <w:r w:rsidRPr="001C6B52">
        <w:rPr>
          <w:rFonts w:ascii="Cambria" w:hAnsi="Cambria" w:hint="eastAsia"/>
        </w:rPr>
        <w:t>性别：男性</w:t>
      </w:r>
      <w:r w:rsidRPr="001C6B52">
        <w:rPr>
          <w:rFonts w:ascii="Cambria" w:hAnsi="Cambria" w:hint="eastAsia"/>
        </w:rPr>
        <w:t>/</w:t>
      </w:r>
      <w:r w:rsidRPr="001C6B52">
        <w:rPr>
          <w:rFonts w:ascii="Cambria" w:hAnsi="Cambria" w:hint="eastAsia"/>
        </w:rPr>
        <w:t>女性</w:t>
      </w:r>
      <w:r w:rsidRPr="001C6B52">
        <w:rPr>
          <w:rFonts w:ascii="Cambria" w:hAnsi="Cambria" w:hint="eastAsia"/>
        </w:rPr>
        <w:t>}{</w:t>
      </w:r>
      <w:r w:rsidRPr="001C6B52">
        <w:rPr>
          <w:rFonts w:ascii="Cambria" w:hAnsi="Cambria" w:hint="eastAsia"/>
        </w:rPr>
        <w:t>身份：贵族</w:t>
      </w:r>
      <w:r w:rsidRPr="001C6B52">
        <w:rPr>
          <w:rFonts w:ascii="Cambria" w:hAnsi="Cambria" w:hint="eastAsia"/>
        </w:rPr>
        <w:t>/</w:t>
      </w:r>
      <w:r w:rsidRPr="001C6B52">
        <w:rPr>
          <w:rFonts w:ascii="Cambria" w:hAnsi="Cambria" w:hint="eastAsia"/>
        </w:rPr>
        <w:t>智者</w:t>
      </w:r>
      <w:r w:rsidRPr="001C6B52">
        <w:rPr>
          <w:rFonts w:ascii="Cambria" w:hAnsi="Cambria" w:hint="eastAsia"/>
        </w:rPr>
        <w:t>/</w:t>
      </w:r>
      <w:r w:rsidRPr="001C6B52">
        <w:rPr>
          <w:rFonts w:ascii="Cambria" w:hAnsi="Cambria" w:hint="eastAsia"/>
        </w:rPr>
        <w:t>学者等</w:t>
      </w:r>
      <w:r w:rsidRPr="001C6B52">
        <w:rPr>
          <w:rFonts w:ascii="Cambria" w:hAnsi="Cambria" w:hint="eastAsia"/>
        </w:rPr>
        <w:t>}|</w:t>
      </w:r>
    </w:p>
    <w:p w14:paraId="4B2D695E"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现代哲学</w:t>
      </w:r>
      <w:r w:rsidRPr="001C6B52">
        <w:rPr>
          <w:rFonts w:ascii="Cambria" w:hAnsi="Cambria" w:hint="eastAsia"/>
        </w:rPr>
        <w:t xml:space="preserve"> | </w:t>
      </w:r>
      <w:r w:rsidRPr="001C6B52">
        <w:rPr>
          <w:rFonts w:ascii="Cambria" w:hAnsi="Cambria" w:hint="eastAsia"/>
        </w:rPr>
        <w:t>自由之翼</w:t>
      </w:r>
      <w:r w:rsidRPr="001C6B52">
        <w:rPr>
          <w:rFonts w:ascii="Cambria" w:hAnsi="Cambria" w:hint="eastAsia"/>
        </w:rPr>
        <w:t xml:space="preserve"> </w:t>
      </w:r>
      <w:r w:rsidRPr="001C6B52">
        <w:rPr>
          <w:rFonts w:ascii="Cambria" w:hAnsi="Cambria" w:hint="eastAsia"/>
        </w:rPr>
        <w:t>选择之门</w:t>
      </w:r>
      <w:r w:rsidRPr="001C6B52">
        <w:rPr>
          <w:rFonts w:ascii="Cambria" w:hAnsi="Cambria" w:hint="eastAsia"/>
        </w:rPr>
        <w:t xml:space="preserve"> </w:t>
      </w:r>
      <w:r w:rsidRPr="001C6B52">
        <w:rPr>
          <w:rFonts w:ascii="Cambria" w:hAnsi="Cambria" w:hint="eastAsia"/>
        </w:rPr>
        <w:t>迷宫</w:t>
      </w:r>
      <w:r w:rsidRPr="001C6B52">
        <w:rPr>
          <w:rFonts w:ascii="Cambria" w:hAnsi="Cambria" w:hint="eastAsia"/>
        </w:rPr>
        <w:t xml:space="preserve"> </w:t>
      </w:r>
      <w:r w:rsidRPr="001C6B52">
        <w:rPr>
          <w:rFonts w:ascii="Cambria" w:hAnsi="Cambria" w:hint="eastAsia"/>
        </w:rPr>
        <w:t>钟摆</w:t>
      </w:r>
      <w:r w:rsidRPr="001C6B52">
        <w:rPr>
          <w:rFonts w:ascii="Cambria" w:hAnsi="Cambria" w:hint="eastAsia"/>
        </w:rPr>
        <w:t xml:space="preserve"> </w:t>
      </w:r>
      <w:r w:rsidRPr="001C6B52">
        <w:rPr>
          <w:rFonts w:ascii="Cambria" w:hAnsi="Cambria" w:hint="eastAsia"/>
        </w:rPr>
        <w:t>代码流</w:t>
      </w:r>
      <w:r w:rsidRPr="001C6B52">
        <w:rPr>
          <w:rFonts w:ascii="Cambria" w:hAnsi="Cambria" w:hint="eastAsia"/>
        </w:rPr>
        <w:t xml:space="preserve"> </w:t>
      </w:r>
      <w:r w:rsidRPr="001C6B52">
        <w:rPr>
          <w:rFonts w:ascii="Cambria" w:hAnsi="Cambria" w:hint="eastAsia"/>
        </w:rPr>
        <w:t>意义之光</w:t>
      </w:r>
      <w:r w:rsidRPr="001C6B52">
        <w:rPr>
          <w:rFonts w:ascii="Cambria" w:hAnsi="Cambria" w:hint="eastAsia"/>
        </w:rPr>
        <w:t xml:space="preserve"> | </w:t>
      </w:r>
      <w:r w:rsidRPr="001C6B52">
        <w:rPr>
          <w:rFonts w:ascii="Cambria" w:hAnsi="Cambria" w:hint="eastAsia"/>
        </w:rPr>
        <w:t>现代（未来感）</w:t>
      </w:r>
      <w:r w:rsidRPr="001C6B52">
        <w:rPr>
          <w:rFonts w:ascii="Cambria" w:hAnsi="Cambria" w:hint="eastAsia"/>
        </w:rPr>
        <w:t xml:space="preserve"> </w:t>
      </w:r>
      <w:r w:rsidRPr="001C6B52">
        <w:rPr>
          <w:rFonts w:ascii="Cambria" w:hAnsi="Cambria" w:hint="eastAsia"/>
        </w:rPr>
        <w:t>穿着</w:t>
      </w:r>
      <w:r w:rsidRPr="001C6B52">
        <w:rPr>
          <w:rFonts w:ascii="Cambria" w:hAnsi="Cambria" w:hint="eastAsia"/>
        </w:rPr>
        <w:t>{</w:t>
      </w:r>
      <w:r w:rsidRPr="001C6B52">
        <w:rPr>
          <w:rFonts w:ascii="Cambria" w:hAnsi="Cambria" w:hint="eastAsia"/>
        </w:rPr>
        <w:t>服饰</w:t>
      </w:r>
      <w:r w:rsidRPr="001C6B52">
        <w:rPr>
          <w:rFonts w:ascii="Cambria" w:hAnsi="Cambria" w:hint="eastAsia"/>
        </w:rPr>
        <w:t>}</w:t>
      </w:r>
      <w:r w:rsidRPr="001C6B52">
        <w:rPr>
          <w:rFonts w:ascii="Cambria" w:hAnsi="Cambria" w:hint="eastAsia"/>
        </w:rPr>
        <w:t>的</w:t>
      </w:r>
      <w:r w:rsidRPr="001C6B52">
        <w:rPr>
          <w:rFonts w:ascii="Cambria" w:hAnsi="Cambria" w:hint="eastAsia"/>
        </w:rPr>
        <w:t>{</w:t>
      </w:r>
      <w:r w:rsidRPr="001C6B52">
        <w:rPr>
          <w:rFonts w:ascii="Cambria" w:hAnsi="Cambria" w:hint="eastAsia"/>
        </w:rPr>
        <w:t>性别：男性</w:t>
      </w:r>
      <w:r w:rsidRPr="001C6B52">
        <w:rPr>
          <w:rFonts w:ascii="Cambria" w:hAnsi="Cambria" w:hint="eastAsia"/>
        </w:rPr>
        <w:t>/</w:t>
      </w:r>
      <w:r w:rsidRPr="001C6B52">
        <w:rPr>
          <w:rFonts w:ascii="Cambria" w:hAnsi="Cambria" w:hint="eastAsia"/>
        </w:rPr>
        <w:t>女性</w:t>
      </w:r>
      <w:r w:rsidRPr="001C6B52">
        <w:rPr>
          <w:rFonts w:ascii="Cambria" w:hAnsi="Cambria" w:hint="eastAsia"/>
        </w:rPr>
        <w:t>}{</w:t>
      </w:r>
      <w:r w:rsidRPr="001C6B52">
        <w:rPr>
          <w:rFonts w:ascii="Cambria" w:hAnsi="Cambria" w:hint="eastAsia"/>
        </w:rPr>
        <w:t>身份：研究员</w:t>
      </w:r>
      <w:r w:rsidRPr="001C6B52">
        <w:rPr>
          <w:rFonts w:ascii="Cambria" w:hAnsi="Cambria" w:hint="eastAsia"/>
        </w:rPr>
        <w:t>/</w:t>
      </w:r>
      <w:r w:rsidRPr="001C6B52">
        <w:rPr>
          <w:rFonts w:ascii="Cambria" w:hAnsi="Cambria" w:hint="eastAsia"/>
        </w:rPr>
        <w:t>商人</w:t>
      </w:r>
      <w:r w:rsidRPr="001C6B52">
        <w:rPr>
          <w:rFonts w:ascii="Cambria" w:hAnsi="Cambria" w:hint="eastAsia"/>
        </w:rPr>
        <w:t>/</w:t>
      </w:r>
      <w:r w:rsidRPr="001C6B52">
        <w:rPr>
          <w:rFonts w:ascii="Cambria" w:hAnsi="Cambria" w:hint="eastAsia"/>
        </w:rPr>
        <w:t>学者等</w:t>
      </w:r>
      <w:r w:rsidRPr="001C6B52">
        <w:rPr>
          <w:rFonts w:ascii="Cambria" w:hAnsi="Cambria" w:hint="eastAsia"/>
        </w:rPr>
        <w:t>}|</w:t>
      </w:r>
    </w:p>
    <w:p w14:paraId="283019A3" w14:textId="77777777" w:rsidR="001C6B52" w:rsidRPr="001C6B52" w:rsidRDefault="001C6B52" w:rsidP="001C6B52">
      <w:pPr>
        <w:ind w:firstLine="480"/>
        <w:rPr>
          <w:rFonts w:ascii="Cambria" w:hAnsi="Cambria"/>
        </w:rPr>
      </w:pPr>
    </w:p>
    <w:p w14:paraId="58543790" w14:textId="77777777" w:rsidR="001C6B52" w:rsidRPr="001C6B52" w:rsidRDefault="001C6B52" w:rsidP="001C6B52">
      <w:pPr>
        <w:ind w:firstLine="480"/>
        <w:rPr>
          <w:rFonts w:ascii="Cambria" w:hAnsi="Cambria"/>
        </w:rPr>
      </w:pPr>
      <w:r w:rsidRPr="001C6B52">
        <w:rPr>
          <w:rFonts w:ascii="Cambria" w:hAnsi="Cambria" w:hint="eastAsia"/>
        </w:rPr>
        <w:t xml:space="preserve">### C. </w:t>
      </w:r>
      <w:r w:rsidRPr="001C6B52">
        <w:rPr>
          <w:rFonts w:ascii="Cambria" w:hAnsi="Cambria" w:hint="eastAsia"/>
        </w:rPr>
        <w:t>意境构图与空间逻辑词库参考示例</w:t>
      </w:r>
    </w:p>
    <w:p w14:paraId="31E475BE" w14:textId="77777777" w:rsidR="001C6B52" w:rsidRPr="001C6B52" w:rsidRDefault="001C6B52" w:rsidP="001C6B52">
      <w:pPr>
        <w:ind w:firstLine="480"/>
        <w:rPr>
          <w:rFonts w:ascii="Cambria" w:hAnsi="Cambria"/>
        </w:rPr>
      </w:pPr>
      <w:r w:rsidRPr="001C6B52">
        <w:rPr>
          <w:rFonts w:ascii="Cambria" w:hAnsi="Cambria" w:hint="eastAsia"/>
        </w:rPr>
        <w:t>规则：</w:t>
      </w:r>
      <w:r w:rsidRPr="001C6B52">
        <w:rPr>
          <w:rFonts w:ascii="Cambria" w:hAnsi="Cambria" w:hint="eastAsia"/>
        </w:rPr>
        <w:t>AI</w:t>
      </w:r>
      <w:r w:rsidRPr="001C6B52">
        <w:rPr>
          <w:rFonts w:ascii="Cambria" w:hAnsi="Cambria" w:hint="eastAsia"/>
        </w:rPr>
        <w:t>必须确保意境由构图和动态主导。</w:t>
      </w:r>
    </w:p>
    <w:p w14:paraId="2485B91D" w14:textId="77777777" w:rsidR="001C6B52" w:rsidRPr="001C6B52" w:rsidRDefault="001C6B52" w:rsidP="001C6B52">
      <w:pPr>
        <w:ind w:firstLine="480"/>
        <w:rPr>
          <w:rFonts w:ascii="Cambria" w:hAnsi="Cambria"/>
        </w:rPr>
      </w:pPr>
    </w:p>
    <w:p w14:paraId="391B6521"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意境类型</w:t>
      </w:r>
      <w:r w:rsidRPr="001C6B52">
        <w:rPr>
          <w:rFonts w:ascii="Cambria" w:hAnsi="Cambria" w:hint="eastAsia"/>
        </w:rPr>
        <w:t xml:space="preserve"> | </w:t>
      </w:r>
      <w:r w:rsidRPr="001C6B52">
        <w:rPr>
          <w:rFonts w:ascii="Cambria" w:hAnsi="Cambria" w:hint="eastAsia"/>
        </w:rPr>
        <w:t>核心空间指令（用于元素关系</w:t>
      </w:r>
      <w:r w:rsidRPr="001C6B52">
        <w:rPr>
          <w:rFonts w:ascii="Cambria" w:hAnsi="Cambria" w:hint="eastAsia"/>
        </w:rPr>
        <w:t>/</w:t>
      </w:r>
      <w:r w:rsidRPr="001C6B52">
        <w:rPr>
          <w:rFonts w:ascii="Cambria" w:hAnsi="Cambria" w:hint="eastAsia"/>
        </w:rPr>
        <w:t>排版）</w:t>
      </w:r>
      <w:r w:rsidRPr="001C6B52">
        <w:rPr>
          <w:rFonts w:ascii="Cambria" w:hAnsi="Cambria" w:hint="eastAsia"/>
        </w:rPr>
        <w:t xml:space="preserve"> | </w:t>
      </w:r>
      <w:r w:rsidRPr="001C6B52">
        <w:rPr>
          <w:rFonts w:ascii="Cambria" w:hAnsi="Cambria" w:hint="eastAsia"/>
        </w:rPr>
        <w:t>动态词汇（</w:t>
      </w:r>
      <w:r w:rsidRPr="001C6B52">
        <w:rPr>
          <w:rFonts w:ascii="Cambria" w:hAnsi="Cambria" w:hint="eastAsia"/>
        </w:rPr>
        <w:t>AI</w:t>
      </w:r>
      <w:r w:rsidRPr="001C6B52">
        <w:rPr>
          <w:rFonts w:ascii="Cambria" w:hAnsi="Cambria" w:hint="eastAsia"/>
        </w:rPr>
        <w:t>必须包含至少一个）</w:t>
      </w:r>
      <w:r w:rsidRPr="001C6B52">
        <w:rPr>
          <w:rFonts w:ascii="Cambria" w:hAnsi="Cambria" w:hint="eastAsia"/>
        </w:rPr>
        <w:t xml:space="preserve"> |</w:t>
      </w:r>
    </w:p>
    <w:p w14:paraId="6B03636D" w14:textId="77777777" w:rsidR="001C6B52" w:rsidRPr="001C6B52" w:rsidRDefault="001C6B52" w:rsidP="001C6B52">
      <w:pPr>
        <w:ind w:firstLine="480"/>
        <w:rPr>
          <w:rFonts w:ascii="Cambria" w:hAnsi="Cambria"/>
        </w:rPr>
      </w:pPr>
      <w:r w:rsidRPr="001C6B52">
        <w:rPr>
          <w:rFonts w:ascii="Cambria" w:hAnsi="Cambria" w:hint="eastAsia"/>
        </w:rPr>
        <w:t>| :--- | :--- | :--- |</w:t>
      </w:r>
    </w:p>
    <w:p w14:paraId="7C0A2E8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构图</w:t>
      </w:r>
      <w:r w:rsidRPr="001C6B52">
        <w:rPr>
          <w:rFonts w:ascii="Cambria" w:hAnsi="Cambria" w:hint="eastAsia"/>
        </w:rPr>
        <w:t>/</w:t>
      </w:r>
      <w:r w:rsidRPr="001C6B52">
        <w:rPr>
          <w:rFonts w:ascii="Cambria" w:hAnsi="Cambria" w:hint="eastAsia"/>
        </w:rPr>
        <w:t>关系</w:t>
      </w:r>
      <w:r w:rsidRPr="001C6B52">
        <w:rPr>
          <w:rFonts w:ascii="Cambria" w:hAnsi="Cambria" w:hint="eastAsia"/>
        </w:rPr>
        <w:t xml:space="preserve"> | </w:t>
      </w:r>
      <w:r w:rsidRPr="001C6B52">
        <w:rPr>
          <w:rFonts w:ascii="Cambria" w:hAnsi="Cambria" w:hint="eastAsia"/>
        </w:rPr>
        <w:t>对称构图</w:t>
      </w:r>
      <w:r w:rsidRPr="001C6B52">
        <w:rPr>
          <w:rFonts w:ascii="Cambria" w:hAnsi="Cambria" w:hint="eastAsia"/>
        </w:rPr>
        <w:t xml:space="preserve"> </w:t>
      </w:r>
      <w:r w:rsidRPr="001C6B52">
        <w:rPr>
          <w:rFonts w:ascii="Cambria" w:hAnsi="Cambria" w:hint="eastAsia"/>
        </w:rPr>
        <w:t>留白空间</w:t>
      </w:r>
      <w:r w:rsidRPr="001C6B52">
        <w:rPr>
          <w:rFonts w:ascii="Cambria" w:hAnsi="Cambria" w:hint="eastAsia"/>
        </w:rPr>
        <w:t xml:space="preserve"> </w:t>
      </w:r>
      <w:r w:rsidRPr="001C6B52">
        <w:rPr>
          <w:rFonts w:ascii="Cambria" w:hAnsi="Cambria" w:hint="eastAsia"/>
        </w:rPr>
        <w:t>几何分割</w:t>
      </w:r>
      <w:r w:rsidRPr="001C6B52">
        <w:rPr>
          <w:rFonts w:ascii="Cambria" w:hAnsi="Cambria" w:hint="eastAsia"/>
        </w:rPr>
        <w:t xml:space="preserve"> </w:t>
      </w:r>
      <w:r w:rsidRPr="001C6B52">
        <w:rPr>
          <w:rFonts w:ascii="Cambria" w:hAnsi="Cambria" w:hint="eastAsia"/>
        </w:rPr>
        <w:t>元素间因果关系</w:t>
      </w:r>
      <w:r w:rsidRPr="001C6B52">
        <w:rPr>
          <w:rFonts w:ascii="Cambria" w:hAnsi="Cambria" w:hint="eastAsia"/>
        </w:rPr>
        <w:t xml:space="preserve"> | </w:t>
      </w:r>
      <w:r w:rsidRPr="001C6B52">
        <w:rPr>
          <w:rFonts w:ascii="Cambria" w:hAnsi="Cambria" w:hint="eastAsia"/>
        </w:rPr>
        <w:t>（无）</w:t>
      </w:r>
      <w:r w:rsidRPr="001C6B52">
        <w:rPr>
          <w:rFonts w:ascii="Cambria" w:hAnsi="Cambria" w:hint="eastAsia"/>
        </w:rPr>
        <w:t xml:space="preserve"> |</w:t>
      </w:r>
    </w:p>
    <w:p w14:paraId="2DA7DA78"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视角</w:t>
      </w:r>
      <w:r w:rsidRPr="001C6B52">
        <w:rPr>
          <w:rFonts w:ascii="Cambria" w:hAnsi="Cambria" w:hint="eastAsia"/>
        </w:rPr>
        <w:t>/</w:t>
      </w:r>
      <w:r w:rsidRPr="001C6B52">
        <w:rPr>
          <w:rFonts w:ascii="Cambria" w:hAnsi="Cambria" w:hint="eastAsia"/>
        </w:rPr>
        <w:t>镜头</w:t>
      </w:r>
      <w:r w:rsidRPr="001C6B52">
        <w:rPr>
          <w:rFonts w:ascii="Cambria" w:hAnsi="Cambria" w:hint="eastAsia"/>
        </w:rPr>
        <w:t xml:space="preserve"> | </w:t>
      </w:r>
      <w:r w:rsidRPr="001C6B52">
        <w:rPr>
          <w:rFonts w:ascii="Cambria" w:hAnsi="Cambria" w:hint="eastAsia"/>
        </w:rPr>
        <w:t>俯视视角</w:t>
      </w:r>
      <w:r w:rsidRPr="001C6B52">
        <w:rPr>
          <w:rFonts w:ascii="Cambria" w:hAnsi="Cambria" w:hint="eastAsia"/>
        </w:rPr>
        <w:t xml:space="preserve"> </w:t>
      </w:r>
      <w:r w:rsidRPr="001C6B52">
        <w:rPr>
          <w:rFonts w:ascii="Cambria" w:hAnsi="Cambria" w:hint="eastAsia"/>
        </w:rPr>
        <w:t>低角度视角</w:t>
      </w:r>
      <w:r w:rsidRPr="001C6B52">
        <w:rPr>
          <w:rFonts w:ascii="Cambria" w:hAnsi="Cambria" w:hint="eastAsia"/>
        </w:rPr>
        <w:t xml:space="preserve"> </w:t>
      </w:r>
      <w:r w:rsidRPr="001C6B52">
        <w:rPr>
          <w:rFonts w:ascii="Cambria" w:hAnsi="Cambria" w:hint="eastAsia"/>
        </w:rPr>
        <w:t>广角镜头</w:t>
      </w:r>
      <w:r w:rsidRPr="001C6B52">
        <w:rPr>
          <w:rFonts w:ascii="Cambria" w:hAnsi="Cambria" w:hint="eastAsia"/>
        </w:rPr>
        <w:t xml:space="preserve"> </w:t>
      </w:r>
      <w:r w:rsidRPr="001C6B52">
        <w:rPr>
          <w:rFonts w:ascii="Cambria" w:hAnsi="Cambria" w:hint="eastAsia"/>
        </w:rPr>
        <w:t>特写镜头</w:t>
      </w:r>
      <w:r w:rsidRPr="001C6B52">
        <w:rPr>
          <w:rFonts w:ascii="Cambria" w:hAnsi="Cambria" w:hint="eastAsia"/>
        </w:rPr>
        <w:t xml:space="preserve"> | </w:t>
      </w:r>
      <w:r w:rsidRPr="001C6B52">
        <w:rPr>
          <w:rFonts w:ascii="Cambria" w:hAnsi="Cambria" w:hint="eastAsia"/>
        </w:rPr>
        <w:t>（无）</w:t>
      </w:r>
      <w:r w:rsidRPr="001C6B52">
        <w:rPr>
          <w:rFonts w:ascii="Cambria" w:hAnsi="Cambria" w:hint="eastAsia"/>
        </w:rPr>
        <w:t xml:space="preserve"> |</w:t>
      </w:r>
    </w:p>
    <w:p w14:paraId="1B74F6F3"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动作</w:t>
      </w:r>
      <w:r w:rsidRPr="001C6B52">
        <w:rPr>
          <w:rFonts w:ascii="Cambria" w:hAnsi="Cambria" w:hint="eastAsia"/>
        </w:rPr>
        <w:t>/</w:t>
      </w:r>
      <w:r w:rsidRPr="001C6B52">
        <w:rPr>
          <w:rFonts w:ascii="Cambria" w:hAnsi="Cambria" w:hint="eastAsia"/>
        </w:rPr>
        <w:t>流动</w:t>
      </w:r>
      <w:r w:rsidRPr="001C6B52">
        <w:rPr>
          <w:rFonts w:ascii="Cambria" w:hAnsi="Cambria" w:hint="eastAsia"/>
        </w:rPr>
        <w:t xml:space="preserve"> | </w:t>
      </w:r>
      <w:r w:rsidRPr="001C6B52">
        <w:rPr>
          <w:rFonts w:ascii="Cambria" w:hAnsi="Cambria" w:hint="eastAsia"/>
        </w:rPr>
        <w:t>居中悬浮</w:t>
      </w:r>
      <w:r w:rsidRPr="001C6B52">
        <w:rPr>
          <w:rFonts w:ascii="Cambria" w:hAnsi="Cambria" w:hint="eastAsia"/>
        </w:rPr>
        <w:t xml:space="preserve"> </w:t>
      </w:r>
      <w:r w:rsidRPr="001C6B52">
        <w:rPr>
          <w:rFonts w:ascii="Cambria" w:hAnsi="Cambria" w:hint="eastAsia"/>
        </w:rPr>
        <w:t>螺旋环绕</w:t>
      </w:r>
      <w:r w:rsidRPr="001C6B52">
        <w:rPr>
          <w:rFonts w:ascii="Cambria" w:hAnsi="Cambria" w:hint="eastAsia"/>
        </w:rPr>
        <w:t xml:space="preserve"> </w:t>
      </w:r>
      <w:r w:rsidRPr="001C6B52">
        <w:rPr>
          <w:rFonts w:ascii="Cambria" w:hAnsi="Cambria" w:hint="eastAsia"/>
        </w:rPr>
        <w:t>延伸至前景</w:t>
      </w:r>
      <w:r w:rsidRPr="001C6B52">
        <w:rPr>
          <w:rFonts w:ascii="Cambria" w:hAnsi="Cambria" w:hint="eastAsia"/>
        </w:rPr>
        <w:t xml:space="preserve"> </w:t>
      </w:r>
      <w:r w:rsidRPr="001C6B52">
        <w:rPr>
          <w:rFonts w:ascii="Cambria" w:hAnsi="Cambria" w:hint="eastAsia"/>
        </w:rPr>
        <w:t>对角线布局</w:t>
      </w:r>
      <w:r w:rsidRPr="001C6B52">
        <w:rPr>
          <w:rFonts w:ascii="Cambria" w:hAnsi="Cambria" w:hint="eastAsia"/>
        </w:rPr>
        <w:t xml:space="preserve"> | </w:t>
      </w:r>
      <w:r w:rsidRPr="001C6B52">
        <w:rPr>
          <w:rFonts w:ascii="Cambria" w:hAnsi="Cambria" w:hint="eastAsia"/>
        </w:rPr>
        <w:t>光点如宇宙呼吸般明灭</w:t>
      </w:r>
      <w:r w:rsidRPr="001C6B52">
        <w:rPr>
          <w:rFonts w:ascii="Cambria" w:hAnsi="Cambria" w:hint="eastAsia"/>
        </w:rPr>
        <w:t xml:space="preserve"> </w:t>
      </w:r>
      <w:r w:rsidRPr="001C6B52">
        <w:rPr>
          <w:rFonts w:ascii="Cambria" w:hAnsi="Cambria" w:hint="eastAsia"/>
        </w:rPr>
        <w:t>线条似思想流变般延展</w:t>
      </w:r>
      <w:r w:rsidRPr="001C6B52">
        <w:rPr>
          <w:rFonts w:ascii="Cambria" w:hAnsi="Cambria" w:hint="eastAsia"/>
        </w:rPr>
        <w:t xml:space="preserve"> </w:t>
      </w:r>
      <w:r w:rsidRPr="001C6B52">
        <w:rPr>
          <w:rFonts w:ascii="Cambria" w:hAnsi="Cambria" w:hint="eastAsia"/>
        </w:rPr>
        <w:t>元素如气韵周流循环不息</w:t>
      </w:r>
      <w:r w:rsidRPr="001C6B52">
        <w:rPr>
          <w:rFonts w:ascii="Cambria" w:hAnsi="Cambria" w:hint="eastAsia"/>
        </w:rPr>
        <w:t xml:space="preserve"> |</w:t>
      </w:r>
    </w:p>
    <w:p w14:paraId="71329B72" w14:textId="77777777" w:rsidR="001C6B52" w:rsidRPr="001C6B52" w:rsidRDefault="001C6B52" w:rsidP="001C6B52">
      <w:pPr>
        <w:ind w:firstLine="480"/>
        <w:rPr>
          <w:rFonts w:ascii="Cambria" w:hAnsi="Cambria"/>
        </w:rPr>
      </w:pPr>
    </w:p>
    <w:p w14:paraId="3D825615" w14:textId="77777777" w:rsidR="001C6B52" w:rsidRPr="001C6B52" w:rsidRDefault="001C6B52" w:rsidP="001C6B52">
      <w:pPr>
        <w:ind w:firstLine="480"/>
        <w:rPr>
          <w:rFonts w:ascii="Cambria" w:hAnsi="Cambria"/>
        </w:rPr>
      </w:pPr>
      <w:r w:rsidRPr="001C6B52">
        <w:rPr>
          <w:rFonts w:ascii="Cambria" w:hAnsi="Cambria" w:hint="eastAsia"/>
        </w:rPr>
        <w:t xml:space="preserve">### D. </w:t>
      </w:r>
      <w:r w:rsidRPr="001C6B52">
        <w:rPr>
          <w:rFonts w:ascii="Cambria" w:hAnsi="Cambria" w:hint="eastAsia"/>
        </w:rPr>
        <w:t>画面氛围与情感词库参考示例（情感锚定与美学深度）</w:t>
      </w:r>
    </w:p>
    <w:p w14:paraId="4C2D2C3C" w14:textId="77777777" w:rsidR="001C6B52" w:rsidRPr="001C6B52" w:rsidRDefault="001C6B52" w:rsidP="001C6B52">
      <w:pPr>
        <w:ind w:firstLine="480"/>
        <w:rPr>
          <w:rFonts w:ascii="Cambria" w:hAnsi="Cambria"/>
        </w:rPr>
      </w:pPr>
      <w:r w:rsidRPr="001C6B52">
        <w:rPr>
          <w:rFonts w:ascii="Cambria" w:hAnsi="Cambria" w:hint="eastAsia"/>
        </w:rPr>
        <w:t>规则：</w:t>
      </w:r>
      <w:r w:rsidRPr="001C6B52">
        <w:rPr>
          <w:rFonts w:ascii="Cambria" w:hAnsi="Cambria" w:hint="eastAsia"/>
        </w:rPr>
        <w:t>AI</w:t>
      </w:r>
      <w:r w:rsidRPr="001C6B52">
        <w:rPr>
          <w:rFonts w:ascii="Cambria" w:hAnsi="Cambria" w:hint="eastAsia"/>
        </w:rPr>
        <w:t>必须在</w:t>
      </w:r>
      <w:r w:rsidRPr="001C6B52">
        <w:rPr>
          <w:rFonts w:ascii="Cambria" w:hAnsi="Cambria" w:hint="eastAsia"/>
        </w:rPr>
        <w:t xml:space="preserve"> [</w:t>
      </w:r>
      <w:r w:rsidRPr="001C6B52">
        <w:rPr>
          <w:rFonts w:ascii="Cambria" w:hAnsi="Cambria" w:hint="eastAsia"/>
        </w:rPr>
        <w:t>构图与空间逻辑</w:t>
      </w:r>
      <w:r w:rsidRPr="001C6B52">
        <w:rPr>
          <w:rFonts w:ascii="Cambria" w:hAnsi="Cambria" w:hint="eastAsia"/>
        </w:rPr>
        <w:t xml:space="preserve">] </w:t>
      </w:r>
      <w:r w:rsidRPr="001C6B52">
        <w:rPr>
          <w:rFonts w:ascii="Cambria" w:hAnsi="Cambria" w:hint="eastAsia"/>
        </w:rPr>
        <w:t>模块的末尾，加入至少两个高阶氛围描述的组合。</w:t>
      </w:r>
    </w:p>
    <w:p w14:paraId="7C06D402" w14:textId="77777777" w:rsidR="001C6B52" w:rsidRPr="001C6B52" w:rsidRDefault="001C6B52" w:rsidP="001C6B52">
      <w:pPr>
        <w:ind w:firstLine="480"/>
        <w:rPr>
          <w:rFonts w:ascii="Cambria" w:hAnsi="Cambria"/>
        </w:rPr>
      </w:pPr>
    </w:p>
    <w:p w14:paraId="2D00453E"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情感基调</w:t>
      </w:r>
      <w:r w:rsidRPr="001C6B52">
        <w:rPr>
          <w:rFonts w:ascii="Cambria" w:hAnsi="Cambria" w:hint="eastAsia"/>
        </w:rPr>
        <w:t xml:space="preserve"> | </w:t>
      </w:r>
      <w:r w:rsidRPr="001C6B52">
        <w:rPr>
          <w:rFonts w:ascii="Cambria" w:hAnsi="Cambria" w:hint="eastAsia"/>
        </w:rPr>
        <w:t>氛围描述词汇（</w:t>
      </w:r>
      <w:r w:rsidRPr="001C6B52">
        <w:rPr>
          <w:rFonts w:ascii="Cambria" w:hAnsi="Cambria" w:hint="eastAsia"/>
        </w:rPr>
        <w:t>AI</w:t>
      </w:r>
      <w:r w:rsidRPr="001C6B52">
        <w:rPr>
          <w:rFonts w:ascii="Cambria" w:hAnsi="Cambria" w:hint="eastAsia"/>
        </w:rPr>
        <w:t>可自由组合至少两项）</w:t>
      </w:r>
      <w:r w:rsidRPr="001C6B52">
        <w:rPr>
          <w:rFonts w:ascii="Cambria" w:hAnsi="Cambria" w:hint="eastAsia"/>
        </w:rPr>
        <w:t xml:space="preserve"> |</w:t>
      </w:r>
    </w:p>
    <w:p w14:paraId="7E6D2061" w14:textId="77777777" w:rsidR="001C6B52" w:rsidRPr="001C6B52" w:rsidRDefault="001C6B52" w:rsidP="001C6B52">
      <w:pPr>
        <w:ind w:firstLine="480"/>
        <w:rPr>
          <w:rFonts w:ascii="Cambria" w:hAnsi="Cambria"/>
        </w:rPr>
      </w:pPr>
      <w:r w:rsidRPr="001C6B52">
        <w:rPr>
          <w:rFonts w:ascii="Cambria" w:hAnsi="Cambria" w:hint="eastAsia"/>
        </w:rPr>
        <w:t>| :--- | :--- |</w:t>
      </w:r>
    </w:p>
    <w:p w14:paraId="3B8026AB" w14:textId="77777777" w:rsidR="001C6B52" w:rsidRPr="001C6B52" w:rsidRDefault="001C6B52" w:rsidP="001C6B52">
      <w:pPr>
        <w:ind w:firstLine="480"/>
        <w:rPr>
          <w:rFonts w:ascii="Cambria" w:hAnsi="Cambria"/>
        </w:rPr>
      </w:pPr>
      <w:r w:rsidRPr="001C6B52">
        <w:rPr>
          <w:rFonts w:ascii="Cambria" w:hAnsi="Cambria" w:hint="eastAsia"/>
        </w:rPr>
        <w:t xml:space="preserve">| I. </w:t>
      </w:r>
      <w:r w:rsidRPr="001C6B52">
        <w:rPr>
          <w:rFonts w:ascii="Cambria" w:hAnsi="Cambria" w:hint="eastAsia"/>
        </w:rPr>
        <w:t>东方美学</w:t>
      </w:r>
      <w:r w:rsidRPr="001C6B52">
        <w:rPr>
          <w:rFonts w:ascii="Cambria" w:hAnsi="Cambria" w:hint="eastAsia"/>
        </w:rPr>
        <w:t xml:space="preserve"> / </w:t>
      </w:r>
      <w:r w:rsidRPr="001C6B52">
        <w:rPr>
          <w:rFonts w:ascii="Cambria" w:hAnsi="Cambria" w:hint="eastAsia"/>
        </w:rPr>
        <w:t>沉静</w:t>
      </w:r>
      <w:r w:rsidRPr="001C6B52">
        <w:rPr>
          <w:rFonts w:ascii="Cambria" w:hAnsi="Cambria" w:hint="eastAsia"/>
        </w:rPr>
        <w:t xml:space="preserve"> | </w:t>
      </w:r>
      <w:r w:rsidRPr="001C6B52">
        <w:rPr>
          <w:rFonts w:ascii="Cambria" w:hAnsi="Cambria" w:hint="eastAsia"/>
        </w:rPr>
        <w:t>宁静致远</w:t>
      </w:r>
      <w:r w:rsidRPr="001C6B52">
        <w:rPr>
          <w:rFonts w:ascii="Cambria" w:hAnsi="Cambria" w:hint="eastAsia"/>
        </w:rPr>
        <w:t xml:space="preserve"> </w:t>
      </w:r>
      <w:r w:rsidRPr="001C6B52">
        <w:rPr>
          <w:rFonts w:ascii="Cambria" w:hAnsi="Cambria" w:hint="eastAsia"/>
        </w:rPr>
        <w:t>禅意深邃</w:t>
      </w:r>
      <w:r w:rsidRPr="001C6B52">
        <w:rPr>
          <w:rFonts w:ascii="Cambria" w:hAnsi="Cambria" w:hint="eastAsia"/>
        </w:rPr>
        <w:t xml:space="preserve"> </w:t>
      </w:r>
      <w:r w:rsidRPr="001C6B52">
        <w:rPr>
          <w:rFonts w:ascii="Cambria" w:hAnsi="Cambria" w:hint="eastAsia"/>
        </w:rPr>
        <w:t>极简空灵</w:t>
      </w:r>
      <w:r w:rsidRPr="001C6B52">
        <w:rPr>
          <w:rFonts w:ascii="Cambria" w:hAnsi="Cambria" w:hint="eastAsia"/>
        </w:rPr>
        <w:t xml:space="preserve"> </w:t>
      </w:r>
      <w:r w:rsidRPr="001C6B52">
        <w:rPr>
          <w:rFonts w:ascii="Cambria" w:hAnsi="Cambria" w:hint="eastAsia"/>
        </w:rPr>
        <w:t>静谧幽远</w:t>
      </w:r>
      <w:r w:rsidRPr="001C6B52">
        <w:rPr>
          <w:rFonts w:ascii="Cambria" w:hAnsi="Cambria" w:hint="eastAsia"/>
        </w:rPr>
        <w:t xml:space="preserve"> </w:t>
      </w:r>
      <w:r w:rsidRPr="001C6B52">
        <w:rPr>
          <w:rFonts w:ascii="Cambria" w:hAnsi="Cambria" w:hint="eastAsia"/>
        </w:rPr>
        <w:t>虚实相生</w:t>
      </w:r>
      <w:r w:rsidRPr="001C6B52">
        <w:rPr>
          <w:rFonts w:ascii="Cambria" w:hAnsi="Cambria" w:hint="eastAsia"/>
        </w:rPr>
        <w:t xml:space="preserve"> </w:t>
      </w:r>
      <w:r w:rsidRPr="001C6B52">
        <w:rPr>
          <w:rFonts w:ascii="Cambria" w:hAnsi="Cambria" w:hint="eastAsia"/>
        </w:rPr>
        <w:t>气韵生动</w:t>
      </w:r>
      <w:r w:rsidRPr="001C6B52">
        <w:rPr>
          <w:rFonts w:ascii="Cambria" w:hAnsi="Cambria" w:hint="eastAsia"/>
        </w:rPr>
        <w:t xml:space="preserve"> </w:t>
      </w:r>
      <w:r w:rsidRPr="001C6B52">
        <w:rPr>
          <w:rFonts w:ascii="Cambria" w:hAnsi="Cambria" w:hint="eastAsia"/>
        </w:rPr>
        <w:t>悠远绵长</w:t>
      </w:r>
      <w:r w:rsidRPr="001C6B52">
        <w:rPr>
          <w:rFonts w:ascii="Cambria" w:hAnsi="Cambria" w:hint="eastAsia"/>
        </w:rPr>
        <w:t xml:space="preserve"> </w:t>
      </w:r>
      <w:r w:rsidRPr="001C6B52">
        <w:rPr>
          <w:rFonts w:ascii="Cambria" w:hAnsi="Cambria" w:hint="eastAsia"/>
        </w:rPr>
        <w:t>儒雅含蓄</w:t>
      </w:r>
      <w:r w:rsidRPr="001C6B52">
        <w:rPr>
          <w:rFonts w:ascii="Cambria" w:hAnsi="Cambria" w:hint="eastAsia"/>
        </w:rPr>
        <w:t xml:space="preserve"> |</w:t>
      </w:r>
    </w:p>
    <w:p w14:paraId="3E584AA8" w14:textId="77777777" w:rsidR="001C6B52" w:rsidRPr="001C6B52" w:rsidRDefault="001C6B52" w:rsidP="001C6B52">
      <w:pPr>
        <w:ind w:firstLine="480"/>
        <w:rPr>
          <w:rFonts w:ascii="Cambria" w:hAnsi="Cambria"/>
        </w:rPr>
      </w:pPr>
      <w:r w:rsidRPr="001C6B52">
        <w:rPr>
          <w:rFonts w:ascii="Cambria" w:hAnsi="Cambria" w:hint="eastAsia"/>
        </w:rPr>
        <w:t xml:space="preserve">| II. </w:t>
      </w:r>
      <w:r w:rsidRPr="001C6B52">
        <w:rPr>
          <w:rFonts w:ascii="Cambria" w:hAnsi="Cambria" w:hint="eastAsia"/>
        </w:rPr>
        <w:t>现代</w:t>
      </w:r>
      <w:r w:rsidRPr="001C6B52">
        <w:rPr>
          <w:rFonts w:ascii="Cambria" w:hAnsi="Cambria" w:hint="eastAsia"/>
        </w:rPr>
        <w:t xml:space="preserve"> / </w:t>
      </w:r>
      <w:r w:rsidRPr="001C6B52">
        <w:rPr>
          <w:rFonts w:ascii="Cambria" w:hAnsi="Cambria" w:hint="eastAsia"/>
        </w:rPr>
        <w:t>科技</w:t>
      </w:r>
      <w:r w:rsidRPr="001C6B52">
        <w:rPr>
          <w:rFonts w:ascii="Cambria" w:hAnsi="Cambria" w:hint="eastAsia"/>
        </w:rPr>
        <w:t xml:space="preserve"> | </w:t>
      </w:r>
      <w:r w:rsidRPr="001C6B52">
        <w:rPr>
          <w:rFonts w:ascii="Cambria" w:hAnsi="Cambria" w:hint="eastAsia"/>
        </w:rPr>
        <w:t>未来感十足</w:t>
      </w:r>
      <w:r w:rsidRPr="001C6B52">
        <w:rPr>
          <w:rFonts w:ascii="Cambria" w:hAnsi="Cambria" w:hint="eastAsia"/>
        </w:rPr>
        <w:t xml:space="preserve"> </w:t>
      </w:r>
      <w:r w:rsidRPr="001C6B52">
        <w:rPr>
          <w:rFonts w:ascii="Cambria" w:hAnsi="Cambria" w:hint="eastAsia"/>
        </w:rPr>
        <w:t>赛博朋克</w:t>
      </w:r>
      <w:r w:rsidRPr="001C6B52">
        <w:rPr>
          <w:rFonts w:ascii="Cambria" w:hAnsi="Cambria" w:hint="eastAsia"/>
        </w:rPr>
        <w:t xml:space="preserve"> </w:t>
      </w:r>
      <w:r w:rsidRPr="001C6B52">
        <w:rPr>
          <w:rFonts w:ascii="Cambria" w:hAnsi="Cambria" w:hint="eastAsia"/>
        </w:rPr>
        <w:t>科技前沿</w:t>
      </w:r>
      <w:r w:rsidRPr="001C6B52">
        <w:rPr>
          <w:rFonts w:ascii="Cambria" w:hAnsi="Cambria" w:hint="eastAsia"/>
        </w:rPr>
        <w:t xml:space="preserve"> </w:t>
      </w:r>
      <w:r w:rsidRPr="001C6B52">
        <w:rPr>
          <w:rFonts w:ascii="Cambria" w:hAnsi="Cambria" w:hint="eastAsia"/>
        </w:rPr>
        <w:t>悬浮式空间</w:t>
      </w:r>
      <w:r w:rsidRPr="001C6B52">
        <w:rPr>
          <w:rFonts w:ascii="Cambria" w:hAnsi="Cambria" w:hint="eastAsia"/>
        </w:rPr>
        <w:t xml:space="preserve"> </w:t>
      </w:r>
      <w:r w:rsidRPr="001C6B52">
        <w:rPr>
          <w:rFonts w:ascii="Cambria" w:hAnsi="Cambria" w:hint="eastAsia"/>
        </w:rPr>
        <w:t>数字化光流</w:t>
      </w:r>
      <w:r w:rsidRPr="001C6B52">
        <w:rPr>
          <w:rFonts w:ascii="Cambria" w:hAnsi="Cambria" w:hint="eastAsia"/>
        </w:rPr>
        <w:t xml:space="preserve"> </w:t>
      </w:r>
      <w:r w:rsidRPr="001C6B52">
        <w:rPr>
          <w:rFonts w:ascii="Cambria" w:hAnsi="Cambria" w:hint="eastAsia"/>
        </w:rPr>
        <w:t>超现实主义</w:t>
      </w:r>
      <w:r w:rsidRPr="001C6B52">
        <w:rPr>
          <w:rFonts w:ascii="Cambria" w:hAnsi="Cambria" w:hint="eastAsia"/>
        </w:rPr>
        <w:t xml:space="preserve"> </w:t>
      </w:r>
      <w:r w:rsidRPr="001C6B52">
        <w:rPr>
          <w:rFonts w:ascii="Cambria" w:hAnsi="Cambria" w:hint="eastAsia"/>
        </w:rPr>
        <w:t>几何秩序</w:t>
      </w:r>
      <w:r w:rsidRPr="001C6B52">
        <w:rPr>
          <w:rFonts w:ascii="Cambria" w:hAnsi="Cambria" w:hint="eastAsia"/>
        </w:rPr>
        <w:t xml:space="preserve"> </w:t>
      </w:r>
      <w:r w:rsidRPr="001C6B52">
        <w:rPr>
          <w:rFonts w:ascii="Cambria" w:hAnsi="Cambria" w:hint="eastAsia"/>
        </w:rPr>
        <w:t>结构主义美感</w:t>
      </w:r>
      <w:r w:rsidRPr="001C6B52">
        <w:rPr>
          <w:rFonts w:ascii="Cambria" w:hAnsi="Cambria" w:hint="eastAsia"/>
        </w:rPr>
        <w:t xml:space="preserve"> |</w:t>
      </w:r>
    </w:p>
    <w:p w14:paraId="5C34F562" w14:textId="77777777" w:rsidR="001C6B52" w:rsidRPr="001C6B52" w:rsidRDefault="001C6B52" w:rsidP="001C6B52">
      <w:pPr>
        <w:ind w:firstLine="480"/>
        <w:rPr>
          <w:rFonts w:ascii="Cambria" w:hAnsi="Cambria"/>
        </w:rPr>
      </w:pPr>
      <w:r w:rsidRPr="001C6B52">
        <w:rPr>
          <w:rFonts w:ascii="Cambria" w:hAnsi="Cambria" w:hint="eastAsia"/>
        </w:rPr>
        <w:t xml:space="preserve">| III. </w:t>
      </w:r>
      <w:r w:rsidRPr="001C6B52">
        <w:rPr>
          <w:rFonts w:ascii="Cambria" w:hAnsi="Cambria" w:hint="eastAsia"/>
        </w:rPr>
        <w:t>情感</w:t>
      </w:r>
      <w:r w:rsidRPr="001C6B52">
        <w:rPr>
          <w:rFonts w:ascii="Cambria" w:hAnsi="Cambria" w:hint="eastAsia"/>
        </w:rPr>
        <w:t xml:space="preserve"> / </w:t>
      </w:r>
      <w:r w:rsidRPr="001C6B52">
        <w:rPr>
          <w:rFonts w:ascii="Cambria" w:hAnsi="Cambria" w:hint="eastAsia"/>
        </w:rPr>
        <w:t>叙事</w:t>
      </w:r>
      <w:r w:rsidRPr="001C6B52">
        <w:rPr>
          <w:rFonts w:ascii="Cambria" w:hAnsi="Cambria" w:hint="eastAsia"/>
        </w:rPr>
        <w:t xml:space="preserve"> | </w:t>
      </w:r>
      <w:r w:rsidRPr="001C6B52">
        <w:rPr>
          <w:rFonts w:ascii="Cambria" w:hAnsi="Cambria" w:hint="eastAsia"/>
        </w:rPr>
        <w:t>温暖治愈</w:t>
      </w:r>
      <w:r w:rsidRPr="001C6B52">
        <w:rPr>
          <w:rFonts w:ascii="Cambria" w:hAnsi="Cambria" w:hint="eastAsia"/>
        </w:rPr>
        <w:t xml:space="preserve"> </w:t>
      </w:r>
      <w:r w:rsidRPr="001C6B52">
        <w:rPr>
          <w:rFonts w:ascii="Cambria" w:hAnsi="Cambria" w:hint="eastAsia"/>
        </w:rPr>
        <w:t>自由探索的精神</w:t>
      </w:r>
      <w:r w:rsidRPr="001C6B52">
        <w:rPr>
          <w:rFonts w:ascii="Cambria" w:hAnsi="Cambria" w:hint="eastAsia"/>
        </w:rPr>
        <w:t xml:space="preserve"> </w:t>
      </w:r>
      <w:r w:rsidRPr="001C6B52">
        <w:rPr>
          <w:rFonts w:ascii="Cambria" w:hAnsi="Cambria" w:hint="eastAsia"/>
        </w:rPr>
        <w:t>广阔无垠的视野</w:t>
      </w:r>
      <w:r w:rsidRPr="001C6B52">
        <w:rPr>
          <w:rFonts w:ascii="Cambria" w:hAnsi="Cambria" w:hint="eastAsia"/>
        </w:rPr>
        <w:t xml:space="preserve"> </w:t>
      </w:r>
      <w:r w:rsidRPr="001C6B52">
        <w:rPr>
          <w:rFonts w:ascii="Cambria" w:hAnsi="Cambria" w:hint="eastAsia"/>
        </w:rPr>
        <w:t>充满紧张思辨</w:t>
      </w:r>
      <w:r w:rsidRPr="001C6B52">
        <w:rPr>
          <w:rFonts w:ascii="Cambria" w:hAnsi="Cambria" w:hint="eastAsia"/>
        </w:rPr>
        <w:t xml:space="preserve"> </w:t>
      </w:r>
      <w:r w:rsidRPr="001C6B52">
        <w:rPr>
          <w:rFonts w:ascii="Cambria" w:hAnsi="Cambria" w:hint="eastAsia"/>
        </w:rPr>
        <w:t>意象间冲突与融合</w:t>
      </w:r>
      <w:r w:rsidRPr="001C6B52">
        <w:rPr>
          <w:rFonts w:ascii="Cambria" w:hAnsi="Cambria" w:hint="eastAsia"/>
        </w:rPr>
        <w:t xml:space="preserve"> </w:t>
      </w:r>
      <w:r w:rsidRPr="001C6B52">
        <w:rPr>
          <w:rFonts w:ascii="Cambria" w:hAnsi="Cambria" w:hint="eastAsia"/>
        </w:rPr>
        <w:t>哲学辩论的张力</w:t>
      </w:r>
      <w:r w:rsidRPr="001C6B52">
        <w:rPr>
          <w:rFonts w:ascii="Cambria" w:hAnsi="Cambria" w:hint="eastAsia"/>
        </w:rPr>
        <w:t xml:space="preserve"> </w:t>
      </w:r>
      <w:r w:rsidRPr="001C6B52">
        <w:rPr>
          <w:rFonts w:ascii="Cambria" w:hAnsi="Cambria" w:hint="eastAsia"/>
        </w:rPr>
        <w:t>悖论式的视觉表达</w:t>
      </w:r>
      <w:r w:rsidRPr="001C6B52">
        <w:rPr>
          <w:rFonts w:ascii="Cambria" w:hAnsi="Cambria" w:hint="eastAsia"/>
        </w:rPr>
        <w:t xml:space="preserve"> |</w:t>
      </w:r>
    </w:p>
    <w:p w14:paraId="76B68F15" w14:textId="77777777" w:rsidR="001C6B52" w:rsidRPr="001C6B52" w:rsidRDefault="001C6B52" w:rsidP="001C6B52">
      <w:pPr>
        <w:ind w:firstLine="480"/>
        <w:rPr>
          <w:rFonts w:ascii="Cambria" w:hAnsi="Cambria"/>
        </w:rPr>
      </w:pPr>
      <w:r w:rsidRPr="001C6B52">
        <w:rPr>
          <w:rFonts w:ascii="Cambria" w:hAnsi="Cambria" w:hint="eastAsia"/>
        </w:rPr>
        <w:lastRenderedPageBreak/>
        <w:t xml:space="preserve">| IV. </w:t>
      </w:r>
      <w:r w:rsidRPr="001C6B52">
        <w:rPr>
          <w:rFonts w:ascii="Cambria" w:hAnsi="Cambria" w:hint="eastAsia"/>
        </w:rPr>
        <w:t>史诗</w:t>
      </w:r>
      <w:r w:rsidRPr="001C6B52">
        <w:rPr>
          <w:rFonts w:ascii="Cambria" w:hAnsi="Cambria" w:hint="eastAsia"/>
        </w:rPr>
        <w:t xml:space="preserve"> / </w:t>
      </w:r>
      <w:r w:rsidRPr="001C6B52">
        <w:rPr>
          <w:rFonts w:ascii="Cambria" w:hAnsi="Cambria" w:hint="eastAsia"/>
        </w:rPr>
        <w:t>神秘</w:t>
      </w:r>
      <w:r w:rsidRPr="001C6B52">
        <w:rPr>
          <w:rFonts w:ascii="Cambria" w:hAnsi="Cambria" w:hint="eastAsia"/>
        </w:rPr>
        <w:t xml:space="preserve"> | </w:t>
      </w:r>
      <w:r w:rsidRPr="001C6B52">
        <w:rPr>
          <w:rFonts w:ascii="Cambria" w:hAnsi="Cambria" w:hint="eastAsia"/>
        </w:rPr>
        <w:t>梦幻而神秘</w:t>
      </w:r>
      <w:r w:rsidRPr="001C6B52">
        <w:rPr>
          <w:rFonts w:ascii="Cambria" w:hAnsi="Cambria" w:hint="eastAsia"/>
        </w:rPr>
        <w:t xml:space="preserve"> </w:t>
      </w:r>
      <w:r w:rsidRPr="001C6B52">
        <w:rPr>
          <w:rFonts w:ascii="Cambria" w:hAnsi="Cambria" w:hint="eastAsia"/>
        </w:rPr>
        <w:t>仿佛在诉说着古老的故事</w:t>
      </w:r>
      <w:r w:rsidRPr="001C6B52">
        <w:rPr>
          <w:rFonts w:ascii="Cambria" w:hAnsi="Cambria" w:hint="eastAsia"/>
        </w:rPr>
        <w:t xml:space="preserve"> </w:t>
      </w:r>
      <w:r w:rsidRPr="001C6B52">
        <w:rPr>
          <w:rFonts w:ascii="Cambria" w:hAnsi="Cambria" w:hint="eastAsia"/>
        </w:rPr>
        <w:t>史诗级宏大感</w:t>
      </w:r>
      <w:r w:rsidRPr="001C6B52">
        <w:rPr>
          <w:rFonts w:ascii="Cambria" w:hAnsi="Cambria" w:hint="eastAsia"/>
        </w:rPr>
        <w:t xml:space="preserve"> </w:t>
      </w:r>
      <w:r w:rsidRPr="001C6B52">
        <w:rPr>
          <w:rFonts w:ascii="Cambria" w:hAnsi="Cambria" w:hint="eastAsia"/>
        </w:rPr>
        <w:t>引人入胜的视觉体验</w:t>
      </w:r>
      <w:r w:rsidRPr="001C6B52">
        <w:rPr>
          <w:rFonts w:ascii="Cambria" w:hAnsi="Cambria" w:hint="eastAsia"/>
        </w:rPr>
        <w:t xml:space="preserve"> </w:t>
      </w:r>
      <w:r w:rsidRPr="001C6B52">
        <w:rPr>
          <w:rFonts w:ascii="Cambria" w:hAnsi="Cambria" w:hint="eastAsia"/>
        </w:rPr>
        <w:t>古典雅致</w:t>
      </w:r>
      <w:r w:rsidRPr="001C6B52">
        <w:rPr>
          <w:rFonts w:ascii="Cambria" w:hAnsi="Cambria" w:hint="eastAsia"/>
        </w:rPr>
        <w:t xml:space="preserve"> </w:t>
      </w:r>
      <w:r w:rsidRPr="001C6B52">
        <w:rPr>
          <w:rFonts w:ascii="Cambria" w:hAnsi="Cambria" w:hint="eastAsia"/>
        </w:rPr>
        <w:t>气势磅礴</w:t>
      </w:r>
      <w:r w:rsidRPr="001C6B52">
        <w:rPr>
          <w:rFonts w:ascii="Cambria" w:hAnsi="Cambria" w:hint="eastAsia"/>
        </w:rPr>
        <w:t xml:space="preserve"> |</w:t>
      </w:r>
    </w:p>
    <w:p w14:paraId="549C1AB4" w14:textId="77777777" w:rsidR="001C6B52" w:rsidRPr="001C6B52" w:rsidRDefault="001C6B52" w:rsidP="001C6B52">
      <w:pPr>
        <w:ind w:firstLine="480"/>
        <w:rPr>
          <w:rFonts w:ascii="Cambria" w:hAnsi="Cambria"/>
        </w:rPr>
      </w:pPr>
    </w:p>
    <w:p w14:paraId="03B951D2" w14:textId="77777777" w:rsidR="001C6B52" w:rsidRPr="001C6B52" w:rsidRDefault="001C6B52" w:rsidP="001C6B52">
      <w:pPr>
        <w:ind w:firstLine="480"/>
        <w:rPr>
          <w:rFonts w:ascii="Cambria" w:hAnsi="Cambria"/>
        </w:rPr>
      </w:pPr>
      <w:r w:rsidRPr="001C6B52">
        <w:rPr>
          <w:rFonts w:ascii="Cambria" w:hAnsi="Cambria" w:hint="eastAsia"/>
        </w:rPr>
        <w:t>---</w:t>
      </w:r>
    </w:p>
    <w:p w14:paraId="7784A460" w14:textId="77777777" w:rsidR="001C6B52" w:rsidRPr="001C6B52" w:rsidRDefault="001C6B52" w:rsidP="001C6B52">
      <w:pPr>
        <w:ind w:firstLine="480"/>
        <w:rPr>
          <w:rFonts w:ascii="Cambria" w:hAnsi="Cambria"/>
        </w:rPr>
      </w:pPr>
    </w:p>
    <w:p w14:paraId="36A2F4D5" w14:textId="77777777" w:rsidR="001C6B52" w:rsidRPr="001C6B52" w:rsidRDefault="001C6B52" w:rsidP="001C6B52">
      <w:pPr>
        <w:ind w:firstLine="480"/>
        <w:rPr>
          <w:rFonts w:ascii="Cambria" w:hAnsi="Cambria"/>
        </w:rPr>
      </w:pPr>
      <w:r w:rsidRPr="001C6B52">
        <w:rPr>
          <w:rFonts w:ascii="Cambria" w:hAnsi="Cambria"/>
        </w:rPr>
        <w:t xml:space="preserve">## </w:t>
      </w:r>
      <w:r w:rsidRPr="001C6B52">
        <w:rPr>
          <w:rFonts w:ascii="Segoe UI Emoji" w:hAnsi="Segoe UI Emoji" w:cs="Segoe UI Emoji"/>
        </w:rPr>
        <w:t>⚙️</w:t>
      </w:r>
      <w:r w:rsidRPr="001C6B52">
        <w:rPr>
          <w:rFonts w:ascii="Cambria" w:hAnsi="Cambria"/>
        </w:rPr>
        <w:t xml:space="preserve"> </w:t>
      </w:r>
      <w:r w:rsidRPr="001C6B52">
        <w:rPr>
          <w:rFonts w:ascii="Cambria" w:hAnsi="Cambria"/>
        </w:rPr>
        <w:t>创造性提示词五模块结构（单行，严格执行）</w:t>
      </w:r>
    </w:p>
    <w:p w14:paraId="24974FE5" w14:textId="77777777" w:rsidR="001C6B52" w:rsidRPr="001C6B52" w:rsidRDefault="001C6B52" w:rsidP="001C6B52">
      <w:pPr>
        <w:ind w:firstLine="480"/>
        <w:rPr>
          <w:rFonts w:ascii="Cambria" w:hAnsi="Cambria"/>
        </w:rPr>
      </w:pPr>
    </w:p>
    <w:p w14:paraId="5BE0C6BA" w14:textId="77777777" w:rsidR="001C6B52" w:rsidRPr="001C6B52" w:rsidRDefault="001C6B52" w:rsidP="001C6B52">
      <w:pPr>
        <w:ind w:firstLine="480"/>
        <w:rPr>
          <w:rFonts w:ascii="Cambria" w:hAnsi="Cambria"/>
        </w:rPr>
      </w:pPr>
      <w:r w:rsidRPr="001C6B52">
        <w:rPr>
          <w:rFonts w:ascii="Cambria" w:hAnsi="Cambria" w:hint="eastAsia"/>
        </w:rPr>
        <w:t>AI</w:t>
      </w:r>
      <w:r w:rsidRPr="001C6B52">
        <w:rPr>
          <w:rFonts w:ascii="Cambria" w:hAnsi="Cambria" w:hint="eastAsia"/>
        </w:rPr>
        <w:t>必须严格按照以下结构生成单行的</w:t>
      </w:r>
      <w:r w:rsidRPr="001C6B52">
        <w:rPr>
          <w:rFonts w:ascii="Cambria" w:hAnsi="Cambria" w:hint="eastAsia"/>
        </w:rPr>
        <w:t>"image_prompt"</w:t>
      </w:r>
      <w:r w:rsidRPr="001C6B52">
        <w:rPr>
          <w:rFonts w:ascii="Cambria" w:hAnsi="Cambria" w:hint="eastAsia"/>
        </w:rPr>
        <w:t>。</w:t>
      </w:r>
    </w:p>
    <w:p w14:paraId="5934B2CC" w14:textId="77777777" w:rsidR="001C6B52" w:rsidRPr="001C6B52" w:rsidRDefault="001C6B52" w:rsidP="001C6B52">
      <w:pPr>
        <w:ind w:firstLine="480"/>
        <w:rPr>
          <w:rFonts w:ascii="Cambria" w:hAnsi="Cambria"/>
        </w:rPr>
      </w:pPr>
    </w:p>
    <w:p w14:paraId="55BC2528" w14:textId="77777777" w:rsidR="001C6B52" w:rsidRPr="001C6B52" w:rsidRDefault="001C6B52" w:rsidP="001C6B52">
      <w:pPr>
        <w:ind w:firstLine="480"/>
        <w:rPr>
          <w:rFonts w:ascii="Cambria" w:hAnsi="Cambria"/>
        </w:rPr>
      </w:pPr>
      <w:r w:rsidRPr="001C6B52">
        <w:rPr>
          <w:rFonts w:ascii="Cambria" w:hAnsi="Cambria" w:hint="eastAsia"/>
        </w:rPr>
        <w:t xml:space="preserve">image_prompt </w:t>
      </w:r>
      <w:r w:rsidRPr="001C6B52">
        <w:rPr>
          <w:rFonts w:ascii="Cambria" w:hAnsi="Cambria" w:hint="eastAsia"/>
        </w:rPr>
        <w:t>提示词模板</w:t>
      </w:r>
      <w:r w:rsidRPr="001C6B52">
        <w:rPr>
          <w:rFonts w:ascii="Cambria" w:hAnsi="Cambria" w:hint="eastAsia"/>
        </w:rPr>
        <w:t>:</w:t>
      </w:r>
    </w:p>
    <w:p w14:paraId="2DEA62B3" w14:textId="77777777" w:rsidR="001C6B52" w:rsidRPr="001C6B52" w:rsidRDefault="001C6B52" w:rsidP="001C6B52">
      <w:pPr>
        <w:ind w:firstLine="480"/>
        <w:rPr>
          <w:rFonts w:ascii="Cambria" w:hAnsi="Cambria"/>
        </w:rPr>
      </w:pPr>
      <w:r w:rsidRPr="001C6B52">
        <w:rPr>
          <w:rFonts w:ascii="Cambria" w:hAnsi="Cambria" w:hint="eastAsia"/>
        </w:rPr>
        <w:t>`</w:t>
      </w:r>
      <w:r w:rsidRPr="001C6B52">
        <w:rPr>
          <w:rFonts w:ascii="Cambria" w:hAnsi="Cambria" w:hint="eastAsia"/>
        </w:rPr>
        <w:t>艺术发光线条，简洁背景</w:t>
      </w:r>
      <w:r w:rsidRPr="001C6B52">
        <w:rPr>
          <w:rFonts w:ascii="Cambria" w:hAnsi="Cambria" w:hint="eastAsia"/>
        </w:rPr>
        <w:t xml:space="preserve"> | [</w:t>
      </w:r>
      <w:r w:rsidRPr="001C6B52">
        <w:rPr>
          <w:rFonts w:ascii="Cambria" w:hAnsi="Cambria" w:hint="eastAsia"/>
        </w:rPr>
        <w:t>画风主体描述</w:t>
      </w:r>
      <w:r w:rsidRPr="001C6B52">
        <w:rPr>
          <w:rFonts w:ascii="Cambria" w:hAnsi="Cambria" w:hint="eastAsia"/>
        </w:rPr>
        <w:t>] | [</w:t>
      </w:r>
      <w:r w:rsidRPr="001C6B52">
        <w:rPr>
          <w:rFonts w:ascii="Cambria" w:hAnsi="Cambria" w:hint="eastAsia"/>
        </w:rPr>
        <w:t>哲学专题与意象元素</w:t>
      </w:r>
      <w:r w:rsidRPr="001C6B52">
        <w:rPr>
          <w:rFonts w:ascii="Cambria" w:hAnsi="Cambria" w:hint="eastAsia"/>
        </w:rPr>
        <w:t>] | [</w:t>
      </w:r>
      <w:r w:rsidRPr="001C6B52">
        <w:rPr>
          <w:rFonts w:ascii="Cambria" w:hAnsi="Cambria" w:hint="eastAsia"/>
        </w:rPr>
        <w:t>色彩与光影机制</w:t>
      </w:r>
      <w:r w:rsidRPr="001C6B52">
        <w:rPr>
          <w:rFonts w:ascii="Cambria" w:hAnsi="Cambria" w:hint="eastAsia"/>
        </w:rPr>
        <w:t>] | [</w:t>
      </w:r>
      <w:r w:rsidRPr="001C6B52">
        <w:rPr>
          <w:rFonts w:ascii="Cambria" w:hAnsi="Cambria" w:hint="eastAsia"/>
        </w:rPr>
        <w:t>可选文字排版</w:t>
      </w:r>
      <w:r w:rsidRPr="001C6B52">
        <w:rPr>
          <w:rFonts w:ascii="Cambria" w:hAnsi="Cambria" w:hint="eastAsia"/>
        </w:rPr>
        <w:t>] | [</w:t>
      </w:r>
      <w:r w:rsidRPr="001C6B52">
        <w:rPr>
          <w:rFonts w:ascii="Cambria" w:hAnsi="Cambria" w:hint="eastAsia"/>
        </w:rPr>
        <w:t>构图与空间逻辑</w:t>
      </w:r>
      <w:r w:rsidRPr="001C6B52">
        <w:rPr>
          <w:rFonts w:ascii="Cambria" w:hAnsi="Cambria" w:hint="eastAsia"/>
        </w:rPr>
        <w:t>] | 8k</w:t>
      </w:r>
      <w:r w:rsidRPr="001C6B52">
        <w:rPr>
          <w:rFonts w:ascii="Cambria" w:hAnsi="Cambria" w:hint="eastAsia"/>
        </w:rPr>
        <w:t>画质，细节清晰，制作精良</w:t>
      </w:r>
      <w:r w:rsidRPr="001C6B52">
        <w:rPr>
          <w:rFonts w:ascii="Cambria" w:hAnsi="Cambria" w:hint="eastAsia"/>
        </w:rPr>
        <w:t>`</w:t>
      </w:r>
    </w:p>
    <w:p w14:paraId="13D92779" w14:textId="77777777" w:rsidR="001C6B52" w:rsidRPr="001C6B52" w:rsidRDefault="001C6B52" w:rsidP="001C6B52">
      <w:pPr>
        <w:ind w:firstLine="480"/>
        <w:rPr>
          <w:rFonts w:ascii="Cambria" w:hAnsi="Cambria"/>
        </w:rPr>
      </w:pPr>
    </w:p>
    <w:p w14:paraId="0CCC1A83" w14:textId="77777777" w:rsidR="001C6B52" w:rsidRPr="001C6B52" w:rsidRDefault="001C6B52" w:rsidP="001C6B52">
      <w:pPr>
        <w:ind w:firstLine="480"/>
        <w:rPr>
          <w:rFonts w:ascii="Cambria" w:hAnsi="Cambria"/>
        </w:rPr>
      </w:pPr>
      <w:r w:rsidRPr="001C6B52">
        <w:rPr>
          <w:rFonts w:ascii="Cambria" w:hAnsi="Cambria" w:hint="eastAsia"/>
        </w:rPr>
        <w:t>### 1. [</w:t>
      </w:r>
      <w:r w:rsidRPr="001C6B52">
        <w:rPr>
          <w:rFonts w:ascii="Cambria" w:hAnsi="Cambria" w:hint="eastAsia"/>
        </w:rPr>
        <w:t>画风主体描述</w:t>
      </w:r>
      <w:r w:rsidRPr="001C6B52">
        <w:rPr>
          <w:rFonts w:ascii="Cambria" w:hAnsi="Cambria" w:hint="eastAsia"/>
        </w:rPr>
        <w:t>]</w:t>
      </w:r>
      <w:r w:rsidRPr="001C6B52">
        <w:rPr>
          <w:rFonts w:ascii="Cambria" w:hAnsi="Cambria" w:hint="eastAsia"/>
        </w:rPr>
        <w:t>（最高优先级：意象主体优先）</w:t>
      </w:r>
    </w:p>
    <w:p w14:paraId="0D21C6FE"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规则：</w:t>
      </w:r>
      <w:r w:rsidRPr="001C6B52">
        <w:rPr>
          <w:rFonts w:ascii="Cambria" w:hAnsi="Cambria" w:hint="eastAsia"/>
        </w:rPr>
        <w:t xml:space="preserve"> </w:t>
      </w:r>
      <w:r w:rsidRPr="001C6B52">
        <w:rPr>
          <w:rFonts w:ascii="Cambria" w:hAnsi="Cambria" w:hint="eastAsia"/>
        </w:rPr>
        <w:t>必须描述画面首要主体。当文本为抽象概念时，必须优先选择哲学符号作为主体。必须强制连接发光线条颜色。</w:t>
      </w:r>
    </w:p>
    <w:p w14:paraId="63DBC8FA"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指令格式：</w:t>
      </w:r>
      <w:r w:rsidRPr="001C6B52">
        <w:rPr>
          <w:rFonts w:ascii="Cambria" w:hAnsi="Cambria" w:hint="eastAsia"/>
        </w:rPr>
        <w:t xml:space="preserve"> `[</w:t>
      </w:r>
      <w:r w:rsidRPr="001C6B52">
        <w:rPr>
          <w:rFonts w:ascii="Cambria" w:hAnsi="Cambria" w:hint="eastAsia"/>
        </w:rPr>
        <w:t>哲学符号</w:t>
      </w:r>
      <w:r w:rsidRPr="001C6B52">
        <w:rPr>
          <w:rFonts w:ascii="Cambria" w:hAnsi="Cambria" w:hint="eastAsia"/>
        </w:rPr>
        <w:t>/</w:t>
      </w:r>
      <w:r w:rsidRPr="001C6B52">
        <w:rPr>
          <w:rFonts w:ascii="Cambria" w:hAnsi="Cambria" w:hint="eastAsia"/>
        </w:rPr>
        <w:t>人物描述</w:t>
      </w:r>
      <w:r w:rsidRPr="001C6B52">
        <w:rPr>
          <w:rFonts w:ascii="Cambria" w:hAnsi="Cambria" w:hint="eastAsia"/>
        </w:rPr>
        <w:t>]</w:t>
      </w:r>
      <w:r w:rsidRPr="001C6B52">
        <w:rPr>
          <w:rFonts w:ascii="Cambria" w:hAnsi="Cambria" w:hint="eastAsia"/>
        </w:rPr>
        <w:t>由</w:t>
      </w:r>
      <w:r w:rsidRPr="001C6B52">
        <w:rPr>
          <w:rFonts w:ascii="Cambria" w:hAnsi="Cambria" w:hint="eastAsia"/>
        </w:rPr>
        <w:t>{</w:t>
      </w:r>
      <w:r w:rsidRPr="001C6B52">
        <w:rPr>
          <w:rFonts w:ascii="Cambria" w:hAnsi="Cambria" w:hint="eastAsia"/>
        </w:rPr>
        <w:t>颜色</w:t>
      </w:r>
      <w:r w:rsidRPr="001C6B52">
        <w:rPr>
          <w:rFonts w:ascii="Cambria" w:hAnsi="Cambria" w:hint="eastAsia"/>
        </w:rPr>
        <w:t>}</w:t>
      </w:r>
      <w:r w:rsidRPr="001C6B52">
        <w:rPr>
          <w:rFonts w:ascii="Cambria" w:hAnsi="Cambria" w:hint="eastAsia"/>
        </w:rPr>
        <w:t>的发光线条组成</w:t>
      </w:r>
      <w:r w:rsidRPr="001C6B52">
        <w:rPr>
          <w:rFonts w:ascii="Cambria" w:hAnsi="Cambria" w:hint="eastAsia"/>
        </w:rPr>
        <w:t xml:space="preserve"> [</w:t>
      </w:r>
      <w:r w:rsidRPr="001C6B52">
        <w:rPr>
          <w:rFonts w:ascii="Cambria" w:hAnsi="Cambria" w:hint="eastAsia"/>
        </w:rPr>
        <w:t>姿态或状态</w:t>
      </w:r>
      <w:r w:rsidRPr="001C6B52">
        <w:rPr>
          <w:rFonts w:ascii="Cambria" w:hAnsi="Cambria" w:hint="eastAsia"/>
        </w:rPr>
        <w:t>]`</w:t>
      </w:r>
    </w:p>
    <w:p w14:paraId="01B9FC56"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人物示例：</w:t>
      </w:r>
      <w:r w:rsidRPr="001C6B52">
        <w:rPr>
          <w:rFonts w:ascii="Cambria" w:hAnsi="Cambria" w:hint="eastAsia"/>
        </w:rPr>
        <w:t xml:space="preserve"> `</w:t>
      </w:r>
      <w:r w:rsidRPr="001C6B52">
        <w:rPr>
          <w:rFonts w:ascii="Cambria" w:hAnsi="Cambria" w:hint="eastAsia"/>
        </w:rPr>
        <w:t>一位春秋战国时期的男性官员由月白色发光线条组成</w:t>
      </w:r>
      <w:r w:rsidRPr="001C6B52">
        <w:rPr>
          <w:rFonts w:ascii="Cambria" w:hAnsi="Cambria" w:hint="eastAsia"/>
        </w:rPr>
        <w:t xml:space="preserve"> </w:t>
      </w:r>
      <w:r w:rsidRPr="001C6B52">
        <w:rPr>
          <w:rFonts w:ascii="Cambria" w:hAnsi="Cambria" w:hint="eastAsia"/>
        </w:rPr>
        <w:t>姿态沉静</w:t>
      </w:r>
      <w:r w:rsidRPr="001C6B52">
        <w:rPr>
          <w:rFonts w:ascii="Cambria" w:hAnsi="Cambria" w:hint="eastAsia"/>
        </w:rPr>
        <w:t>`</w:t>
      </w:r>
    </w:p>
    <w:p w14:paraId="571216BA" w14:textId="77777777" w:rsidR="001C6B52" w:rsidRPr="001C6B52" w:rsidRDefault="001C6B52" w:rsidP="001C6B52">
      <w:pPr>
        <w:ind w:firstLine="480"/>
        <w:rPr>
          <w:rFonts w:ascii="Cambria" w:hAnsi="Cambria"/>
        </w:rPr>
      </w:pPr>
    </w:p>
    <w:p w14:paraId="6BFED335" w14:textId="77777777" w:rsidR="001C6B52" w:rsidRPr="001C6B52" w:rsidRDefault="001C6B52" w:rsidP="001C6B52">
      <w:pPr>
        <w:ind w:firstLine="480"/>
        <w:rPr>
          <w:rFonts w:ascii="Cambria" w:hAnsi="Cambria"/>
        </w:rPr>
      </w:pPr>
      <w:r w:rsidRPr="001C6B52">
        <w:rPr>
          <w:rFonts w:ascii="Cambria" w:hAnsi="Cambria" w:hint="eastAsia"/>
        </w:rPr>
        <w:t>### 2. [</w:t>
      </w:r>
      <w:r w:rsidRPr="001C6B52">
        <w:rPr>
          <w:rFonts w:ascii="Cambria" w:hAnsi="Cambria" w:hint="eastAsia"/>
        </w:rPr>
        <w:t>哲学专题与意象元素</w:t>
      </w:r>
      <w:r w:rsidRPr="001C6B52">
        <w:rPr>
          <w:rFonts w:ascii="Cambria" w:hAnsi="Cambria" w:hint="eastAsia"/>
        </w:rPr>
        <w:t>]</w:t>
      </w:r>
      <w:r w:rsidRPr="001C6B52">
        <w:rPr>
          <w:rFonts w:ascii="Cambria" w:hAnsi="Cambria" w:hint="eastAsia"/>
        </w:rPr>
        <w:t>（核心优先级：元素强制发光）</w:t>
      </w:r>
    </w:p>
    <w:p w14:paraId="29F98FD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规则：</w:t>
      </w:r>
      <w:r w:rsidRPr="001C6B52">
        <w:rPr>
          <w:rFonts w:ascii="Cambria" w:hAnsi="Cambria" w:hint="eastAsia"/>
        </w:rPr>
        <w:t xml:space="preserve"> </w:t>
      </w:r>
      <w:r w:rsidRPr="001C6B52">
        <w:rPr>
          <w:rFonts w:ascii="Cambria" w:hAnsi="Cambria" w:hint="eastAsia"/>
        </w:rPr>
        <w:t>引入辅助哲学概念，所有元素必须强制连接发光线条颜色，不得使用逗号。</w:t>
      </w:r>
    </w:p>
    <w:p w14:paraId="6610010C"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指令格式：</w:t>
      </w:r>
      <w:r w:rsidRPr="001C6B52">
        <w:rPr>
          <w:rFonts w:ascii="Cambria" w:hAnsi="Cambria" w:hint="eastAsia"/>
        </w:rPr>
        <w:t xml:space="preserve"> `[</w:t>
      </w:r>
      <w:r w:rsidRPr="001C6B52">
        <w:rPr>
          <w:rFonts w:ascii="Cambria" w:hAnsi="Cambria" w:hint="eastAsia"/>
        </w:rPr>
        <w:t>元素</w:t>
      </w:r>
      <w:r w:rsidRPr="001C6B52">
        <w:rPr>
          <w:rFonts w:ascii="Cambria" w:hAnsi="Cambria" w:hint="eastAsia"/>
        </w:rPr>
        <w:t>1]</w:t>
      </w:r>
      <w:r w:rsidRPr="001C6B52">
        <w:rPr>
          <w:rFonts w:ascii="Cambria" w:hAnsi="Cambria" w:hint="eastAsia"/>
        </w:rPr>
        <w:t>由</w:t>
      </w:r>
      <w:r w:rsidRPr="001C6B52">
        <w:rPr>
          <w:rFonts w:ascii="Cambria" w:hAnsi="Cambria" w:hint="eastAsia"/>
        </w:rPr>
        <w:t>{</w:t>
      </w:r>
      <w:r w:rsidRPr="001C6B52">
        <w:rPr>
          <w:rFonts w:ascii="Cambria" w:hAnsi="Cambria" w:hint="eastAsia"/>
        </w:rPr>
        <w:t>颜色</w:t>
      </w:r>
      <w:r w:rsidRPr="001C6B52">
        <w:rPr>
          <w:rFonts w:ascii="Cambria" w:hAnsi="Cambria" w:hint="eastAsia"/>
        </w:rPr>
        <w:t>}</w:t>
      </w:r>
      <w:r w:rsidRPr="001C6B52">
        <w:rPr>
          <w:rFonts w:ascii="Cambria" w:hAnsi="Cambria" w:hint="eastAsia"/>
        </w:rPr>
        <w:t>的发光线条组成</w:t>
      </w:r>
      <w:r w:rsidRPr="001C6B52">
        <w:rPr>
          <w:rFonts w:ascii="Cambria" w:hAnsi="Cambria" w:hint="eastAsia"/>
        </w:rPr>
        <w:t xml:space="preserve"> [</w:t>
      </w:r>
      <w:r w:rsidRPr="001C6B52">
        <w:rPr>
          <w:rFonts w:ascii="Cambria" w:hAnsi="Cambria" w:hint="eastAsia"/>
        </w:rPr>
        <w:t>元素</w:t>
      </w:r>
      <w:r w:rsidRPr="001C6B52">
        <w:rPr>
          <w:rFonts w:ascii="Cambria" w:hAnsi="Cambria" w:hint="eastAsia"/>
        </w:rPr>
        <w:t>2]</w:t>
      </w:r>
      <w:r w:rsidRPr="001C6B52">
        <w:rPr>
          <w:rFonts w:ascii="Cambria" w:hAnsi="Cambria" w:hint="eastAsia"/>
        </w:rPr>
        <w:t>用</w:t>
      </w:r>
      <w:r w:rsidRPr="001C6B52">
        <w:rPr>
          <w:rFonts w:ascii="Cambria" w:hAnsi="Cambria" w:hint="eastAsia"/>
        </w:rPr>
        <w:t>{</w:t>
      </w:r>
      <w:r w:rsidRPr="001C6B52">
        <w:rPr>
          <w:rFonts w:ascii="Cambria" w:hAnsi="Cambria" w:hint="eastAsia"/>
        </w:rPr>
        <w:t>颜色</w:t>
      </w:r>
      <w:r w:rsidRPr="001C6B52">
        <w:rPr>
          <w:rFonts w:ascii="Cambria" w:hAnsi="Cambria" w:hint="eastAsia"/>
        </w:rPr>
        <w:t>}</w:t>
      </w:r>
      <w:r w:rsidRPr="001C6B52">
        <w:rPr>
          <w:rFonts w:ascii="Cambria" w:hAnsi="Cambria" w:hint="eastAsia"/>
        </w:rPr>
        <w:t>的发光线条勾勒</w:t>
      </w:r>
      <w:r w:rsidRPr="001C6B52">
        <w:rPr>
          <w:rFonts w:ascii="Cambria" w:hAnsi="Cambria" w:hint="eastAsia"/>
        </w:rPr>
        <w:t xml:space="preserve"> [</w:t>
      </w:r>
      <w:r w:rsidRPr="001C6B52">
        <w:rPr>
          <w:rFonts w:ascii="Cambria" w:hAnsi="Cambria" w:hint="eastAsia"/>
        </w:rPr>
        <w:t>哲学意象</w:t>
      </w:r>
      <w:r w:rsidRPr="001C6B52">
        <w:rPr>
          <w:rFonts w:ascii="Cambria" w:hAnsi="Cambria" w:hint="eastAsia"/>
        </w:rPr>
        <w:t>/</w:t>
      </w:r>
      <w:r w:rsidRPr="001C6B52">
        <w:rPr>
          <w:rFonts w:ascii="Cambria" w:hAnsi="Cambria" w:hint="eastAsia"/>
        </w:rPr>
        <w:t>情感词</w:t>
      </w:r>
      <w:r w:rsidRPr="001C6B52">
        <w:rPr>
          <w:rFonts w:ascii="Cambria" w:hAnsi="Cambria" w:hint="eastAsia"/>
        </w:rPr>
        <w:t>]`</w:t>
      </w:r>
    </w:p>
    <w:p w14:paraId="0F051050"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示例：</w:t>
      </w:r>
      <w:r w:rsidRPr="001C6B52">
        <w:rPr>
          <w:rFonts w:ascii="Cambria" w:hAnsi="Cambria" w:hint="eastAsia"/>
        </w:rPr>
        <w:t xml:space="preserve"> `</w:t>
      </w:r>
      <w:r w:rsidRPr="001C6B52">
        <w:rPr>
          <w:rFonts w:ascii="Cambria" w:hAnsi="Cambria" w:hint="eastAsia"/>
        </w:rPr>
        <w:t>数据流用霓虹紫的发光线条勾勒</w:t>
      </w:r>
      <w:r w:rsidRPr="001C6B52">
        <w:rPr>
          <w:rFonts w:ascii="Cambria" w:hAnsi="Cambria" w:hint="eastAsia"/>
        </w:rPr>
        <w:t xml:space="preserve"> </w:t>
      </w:r>
      <w:r w:rsidRPr="001C6B52">
        <w:rPr>
          <w:rFonts w:ascii="Cambria" w:hAnsi="Cambria" w:hint="eastAsia"/>
        </w:rPr>
        <w:t>迷宫用焦虑红发光轮廓呈现</w:t>
      </w:r>
      <w:r w:rsidRPr="001C6B52">
        <w:rPr>
          <w:rFonts w:ascii="Cambria" w:hAnsi="Cambria" w:hint="eastAsia"/>
        </w:rPr>
        <w:t xml:space="preserve"> </w:t>
      </w:r>
      <w:r w:rsidRPr="001C6B52">
        <w:rPr>
          <w:rFonts w:ascii="Cambria" w:hAnsi="Cambria" w:hint="eastAsia"/>
        </w:rPr>
        <w:t>自由的探索</w:t>
      </w:r>
      <w:r w:rsidRPr="001C6B52">
        <w:rPr>
          <w:rFonts w:ascii="Cambria" w:hAnsi="Cambria" w:hint="eastAsia"/>
        </w:rPr>
        <w:t>`</w:t>
      </w:r>
    </w:p>
    <w:p w14:paraId="504F9691" w14:textId="77777777" w:rsidR="001C6B52" w:rsidRPr="001C6B52" w:rsidRDefault="001C6B52" w:rsidP="001C6B52">
      <w:pPr>
        <w:ind w:firstLine="480"/>
        <w:rPr>
          <w:rFonts w:ascii="Cambria" w:hAnsi="Cambria"/>
        </w:rPr>
      </w:pPr>
    </w:p>
    <w:p w14:paraId="185019C9" w14:textId="77777777" w:rsidR="001C6B52" w:rsidRPr="001C6B52" w:rsidRDefault="001C6B52" w:rsidP="001C6B52">
      <w:pPr>
        <w:ind w:firstLine="480"/>
        <w:rPr>
          <w:rFonts w:ascii="Cambria" w:hAnsi="Cambria"/>
        </w:rPr>
      </w:pPr>
      <w:r w:rsidRPr="001C6B52">
        <w:rPr>
          <w:rFonts w:ascii="Cambria" w:hAnsi="Cambria" w:hint="eastAsia"/>
        </w:rPr>
        <w:t>### 3. [</w:t>
      </w:r>
      <w:r w:rsidRPr="001C6B52">
        <w:rPr>
          <w:rFonts w:ascii="Cambria" w:hAnsi="Cambria" w:hint="eastAsia"/>
        </w:rPr>
        <w:t>色彩与光影机制</w:t>
      </w:r>
      <w:r w:rsidRPr="001C6B52">
        <w:rPr>
          <w:rFonts w:ascii="Cambria" w:hAnsi="Cambria" w:hint="eastAsia"/>
        </w:rPr>
        <w:t>]</w:t>
      </w:r>
      <w:r w:rsidRPr="001C6B52">
        <w:rPr>
          <w:rFonts w:ascii="Cambria" w:hAnsi="Cambria" w:hint="eastAsia"/>
        </w:rPr>
        <w:t>（美感保障）</w:t>
      </w:r>
    </w:p>
    <w:p w14:paraId="53F9F714"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规则：</w:t>
      </w:r>
      <w:r w:rsidRPr="001C6B52">
        <w:rPr>
          <w:rFonts w:ascii="Cambria" w:hAnsi="Cambria" w:hint="eastAsia"/>
        </w:rPr>
        <w:t xml:space="preserve"> </w:t>
      </w:r>
      <w:r w:rsidRPr="001C6B52">
        <w:rPr>
          <w:rFonts w:ascii="Cambria" w:hAnsi="Cambria" w:hint="eastAsia"/>
        </w:rPr>
        <w:t>颜色必须从动态色彩库中选择，并强调光影效果以实现立体感。</w:t>
      </w:r>
    </w:p>
    <w:p w14:paraId="3788A9E9"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指令格式：</w:t>
      </w:r>
      <w:r w:rsidRPr="001C6B52">
        <w:rPr>
          <w:rFonts w:ascii="Cambria" w:hAnsi="Cambria" w:hint="eastAsia"/>
        </w:rPr>
        <w:t xml:space="preserve"> `</w:t>
      </w:r>
      <w:r w:rsidRPr="001C6B52">
        <w:rPr>
          <w:rFonts w:ascii="Cambria" w:hAnsi="Cambria" w:hint="eastAsia"/>
        </w:rPr>
        <w:t>主光色</w:t>
      </w:r>
      <w:r w:rsidRPr="001C6B52">
        <w:rPr>
          <w:rFonts w:ascii="Cambria" w:hAnsi="Cambria" w:hint="eastAsia"/>
        </w:rPr>
        <w:t>{</w:t>
      </w:r>
      <w:r w:rsidRPr="001C6B52">
        <w:rPr>
          <w:rFonts w:ascii="Cambria" w:hAnsi="Cambria" w:hint="eastAsia"/>
        </w:rPr>
        <w:t>主色</w:t>
      </w:r>
      <w:r w:rsidRPr="001C6B52">
        <w:rPr>
          <w:rFonts w:ascii="Cambria" w:hAnsi="Cambria" w:hint="eastAsia"/>
        </w:rPr>
        <w:t xml:space="preserve">} </w:t>
      </w:r>
      <w:r w:rsidRPr="001C6B52">
        <w:rPr>
          <w:rFonts w:ascii="Cambria" w:hAnsi="Cambria" w:hint="eastAsia"/>
        </w:rPr>
        <w:t>辅光色</w:t>
      </w:r>
      <w:r w:rsidRPr="001C6B52">
        <w:rPr>
          <w:rFonts w:ascii="Cambria" w:hAnsi="Cambria" w:hint="eastAsia"/>
        </w:rPr>
        <w:t>{</w:t>
      </w:r>
      <w:r w:rsidRPr="001C6B52">
        <w:rPr>
          <w:rFonts w:ascii="Cambria" w:hAnsi="Cambria" w:hint="eastAsia"/>
        </w:rPr>
        <w:t>辅色</w:t>
      </w:r>
      <w:r w:rsidRPr="001C6B52">
        <w:rPr>
          <w:rFonts w:ascii="Cambria" w:hAnsi="Cambria" w:hint="eastAsia"/>
        </w:rPr>
        <w:t xml:space="preserve">} </w:t>
      </w:r>
      <w:r w:rsidRPr="001C6B52">
        <w:rPr>
          <w:rFonts w:ascii="Cambria" w:hAnsi="Cambria" w:hint="eastAsia"/>
        </w:rPr>
        <w:t>背景渐变</w:t>
      </w:r>
      <w:r w:rsidRPr="001C6B52">
        <w:rPr>
          <w:rFonts w:ascii="Cambria" w:hAnsi="Cambria" w:hint="eastAsia"/>
        </w:rPr>
        <w:t>{</w:t>
      </w:r>
      <w:r w:rsidRPr="001C6B52">
        <w:rPr>
          <w:rFonts w:ascii="Cambria" w:hAnsi="Cambria" w:hint="eastAsia"/>
        </w:rPr>
        <w:t>深色调</w:t>
      </w:r>
      <w:r w:rsidRPr="001C6B52">
        <w:rPr>
          <w:rFonts w:ascii="Cambria" w:hAnsi="Cambria" w:hint="eastAsia"/>
        </w:rPr>
        <w:t>/</w:t>
      </w:r>
      <w:r w:rsidRPr="001C6B52">
        <w:rPr>
          <w:rFonts w:ascii="Cambria" w:hAnsi="Cambria" w:hint="eastAsia"/>
        </w:rPr>
        <w:t>浅色调</w:t>
      </w:r>
      <w:r w:rsidRPr="001C6B52">
        <w:rPr>
          <w:rFonts w:ascii="Cambria" w:hAnsi="Cambria" w:hint="eastAsia"/>
        </w:rPr>
        <w:t>/</w:t>
      </w:r>
      <w:r w:rsidRPr="001C6B52">
        <w:rPr>
          <w:rFonts w:ascii="Cambria" w:hAnsi="Cambria" w:hint="eastAsia"/>
        </w:rPr>
        <w:t>混合色</w:t>
      </w:r>
      <w:r w:rsidRPr="001C6B52">
        <w:rPr>
          <w:rFonts w:ascii="Cambria" w:hAnsi="Cambria" w:hint="eastAsia"/>
        </w:rPr>
        <w:t xml:space="preserve">} </w:t>
      </w:r>
      <w:r w:rsidRPr="001C6B52">
        <w:rPr>
          <w:rFonts w:ascii="Cambria" w:hAnsi="Cambria" w:hint="eastAsia"/>
        </w:rPr>
        <w:t>地面反射</w:t>
      </w:r>
      <w:r w:rsidRPr="001C6B52">
        <w:rPr>
          <w:rFonts w:ascii="Cambria" w:hAnsi="Cambria" w:hint="eastAsia"/>
        </w:rPr>
        <w:t>{</w:t>
      </w:r>
      <w:r w:rsidRPr="001C6B52">
        <w:rPr>
          <w:rFonts w:ascii="Cambria" w:hAnsi="Cambria" w:hint="eastAsia"/>
        </w:rPr>
        <w:t>柔和</w:t>
      </w:r>
      <w:r w:rsidRPr="001C6B52">
        <w:rPr>
          <w:rFonts w:ascii="Cambria" w:hAnsi="Cambria" w:hint="eastAsia"/>
        </w:rPr>
        <w:t>/</w:t>
      </w:r>
      <w:r w:rsidRPr="001C6B52">
        <w:rPr>
          <w:rFonts w:ascii="Cambria" w:hAnsi="Cambria" w:hint="eastAsia"/>
        </w:rPr>
        <w:t>清晰</w:t>
      </w:r>
      <w:r w:rsidRPr="001C6B52">
        <w:rPr>
          <w:rFonts w:ascii="Cambria" w:hAnsi="Cambria" w:hint="eastAsia"/>
        </w:rPr>
        <w:t>/</w:t>
      </w:r>
      <w:r w:rsidRPr="001C6B52">
        <w:rPr>
          <w:rFonts w:ascii="Cambria" w:hAnsi="Cambria" w:hint="eastAsia"/>
        </w:rPr>
        <w:t>强烈</w:t>
      </w:r>
      <w:r w:rsidRPr="001C6B52">
        <w:rPr>
          <w:rFonts w:ascii="Cambria" w:hAnsi="Cambria" w:hint="eastAsia"/>
        </w:rPr>
        <w:t>}</w:t>
      </w:r>
      <w:r w:rsidRPr="001C6B52">
        <w:rPr>
          <w:rFonts w:ascii="Cambria" w:hAnsi="Cambria" w:hint="eastAsia"/>
        </w:rPr>
        <w:t>光影</w:t>
      </w:r>
      <w:r w:rsidRPr="001C6B52">
        <w:rPr>
          <w:rFonts w:ascii="Cambria" w:hAnsi="Cambria" w:hint="eastAsia"/>
        </w:rPr>
        <w:t>`</w:t>
      </w:r>
    </w:p>
    <w:p w14:paraId="10EB1BDA"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示例：</w:t>
      </w:r>
      <w:r w:rsidRPr="001C6B52">
        <w:rPr>
          <w:rFonts w:ascii="Cambria" w:hAnsi="Cambria" w:hint="eastAsia"/>
        </w:rPr>
        <w:t xml:space="preserve"> `</w:t>
      </w:r>
      <w:r w:rsidRPr="001C6B52">
        <w:rPr>
          <w:rFonts w:ascii="Cambria" w:hAnsi="Cambria" w:hint="eastAsia"/>
        </w:rPr>
        <w:t>主光色科技蓝</w:t>
      </w:r>
      <w:r w:rsidRPr="001C6B52">
        <w:rPr>
          <w:rFonts w:ascii="Cambria" w:hAnsi="Cambria" w:hint="eastAsia"/>
        </w:rPr>
        <w:t xml:space="preserve"> </w:t>
      </w:r>
      <w:r w:rsidRPr="001C6B52">
        <w:rPr>
          <w:rFonts w:ascii="Cambria" w:hAnsi="Cambria" w:hint="eastAsia"/>
        </w:rPr>
        <w:t>辅光色霓虹紫</w:t>
      </w:r>
      <w:r w:rsidRPr="001C6B52">
        <w:rPr>
          <w:rFonts w:ascii="Cambria" w:hAnsi="Cambria" w:hint="eastAsia"/>
        </w:rPr>
        <w:t xml:space="preserve"> </w:t>
      </w:r>
      <w:r w:rsidRPr="001C6B52">
        <w:rPr>
          <w:rFonts w:ascii="Cambria" w:hAnsi="Cambria" w:hint="eastAsia"/>
        </w:rPr>
        <w:t>背景渐变深紫色调</w:t>
      </w:r>
      <w:r w:rsidRPr="001C6B52">
        <w:rPr>
          <w:rFonts w:ascii="Cambria" w:hAnsi="Cambria" w:hint="eastAsia"/>
        </w:rPr>
        <w:t xml:space="preserve"> </w:t>
      </w:r>
      <w:r w:rsidRPr="001C6B52">
        <w:rPr>
          <w:rFonts w:ascii="Cambria" w:hAnsi="Cambria" w:hint="eastAsia"/>
        </w:rPr>
        <w:t>地面反射清晰光影</w:t>
      </w:r>
      <w:r w:rsidRPr="001C6B52">
        <w:rPr>
          <w:rFonts w:ascii="Cambria" w:hAnsi="Cambria" w:hint="eastAsia"/>
        </w:rPr>
        <w:t>`</w:t>
      </w:r>
    </w:p>
    <w:p w14:paraId="26982342" w14:textId="77777777" w:rsidR="001C6B52" w:rsidRPr="001C6B52" w:rsidRDefault="001C6B52" w:rsidP="001C6B52">
      <w:pPr>
        <w:ind w:firstLine="480"/>
        <w:rPr>
          <w:rFonts w:ascii="Cambria" w:hAnsi="Cambria"/>
        </w:rPr>
      </w:pPr>
    </w:p>
    <w:p w14:paraId="358D6322" w14:textId="77777777" w:rsidR="001C6B52" w:rsidRPr="001C6B52" w:rsidRDefault="001C6B52" w:rsidP="001C6B52">
      <w:pPr>
        <w:ind w:firstLine="480"/>
        <w:rPr>
          <w:rFonts w:ascii="Cambria" w:hAnsi="Cambria"/>
        </w:rPr>
      </w:pPr>
      <w:r w:rsidRPr="001C6B52">
        <w:rPr>
          <w:rFonts w:ascii="Cambria" w:hAnsi="Cambria" w:hint="eastAsia"/>
        </w:rPr>
        <w:t>### 4. [</w:t>
      </w:r>
      <w:r w:rsidRPr="001C6B52">
        <w:rPr>
          <w:rFonts w:ascii="Cambria" w:hAnsi="Cambria" w:hint="eastAsia"/>
        </w:rPr>
        <w:t>可选文字排版</w:t>
      </w:r>
      <w:r w:rsidRPr="001C6B52">
        <w:rPr>
          <w:rFonts w:ascii="Cambria" w:hAnsi="Cambria" w:hint="eastAsia"/>
        </w:rPr>
        <w:t>]</w:t>
      </w:r>
      <w:r w:rsidRPr="001C6B52">
        <w:rPr>
          <w:rFonts w:ascii="Cambria" w:hAnsi="Cambria" w:hint="eastAsia"/>
        </w:rPr>
        <w:t>（选填项，极简美学）</w:t>
      </w:r>
    </w:p>
    <w:p w14:paraId="0C20E61F"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规则：</w:t>
      </w:r>
      <w:r w:rsidRPr="001C6B52">
        <w:rPr>
          <w:rFonts w:ascii="Cambria" w:hAnsi="Cambria" w:hint="eastAsia"/>
        </w:rPr>
        <w:t xml:space="preserve"> </w:t>
      </w:r>
      <w:r w:rsidRPr="001C6B52">
        <w:rPr>
          <w:rFonts w:ascii="Cambria" w:hAnsi="Cambria" w:hint="eastAsia"/>
        </w:rPr>
        <w:t>尽量不出现此模块。若需出现，必须指定发光体字体和颜色呼应，避免黑体。</w:t>
      </w:r>
    </w:p>
    <w:p w14:paraId="6528F3C6"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指令格式：</w:t>
      </w:r>
      <w:r w:rsidRPr="001C6B52">
        <w:rPr>
          <w:rFonts w:ascii="Cambria" w:hAnsi="Cambria" w:hint="eastAsia"/>
        </w:rPr>
        <w:t xml:space="preserve"> `</w:t>
      </w:r>
      <w:r w:rsidRPr="001C6B52">
        <w:rPr>
          <w:rFonts w:ascii="Cambria" w:hAnsi="Cambria" w:hint="eastAsia"/>
        </w:rPr>
        <w:t>文本：“</w:t>
      </w:r>
      <w:r w:rsidRPr="001C6B52">
        <w:rPr>
          <w:rFonts w:ascii="Cambria" w:hAnsi="Cambria" w:hint="eastAsia"/>
        </w:rPr>
        <w:t>{</w:t>
      </w:r>
      <w:r w:rsidRPr="001C6B52">
        <w:rPr>
          <w:rFonts w:ascii="Cambria" w:hAnsi="Cambria" w:hint="eastAsia"/>
        </w:rPr>
        <w:t>金句</w:t>
      </w:r>
      <w:r w:rsidRPr="001C6B52">
        <w:rPr>
          <w:rFonts w:ascii="Cambria" w:hAnsi="Cambria" w:hint="eastAsia"/>
        </w:rPr>
        <w:t>}</w:t>
      </w:r>
      <w:r w:rsidRPr="001C6B52">
        <w:rPr>
          <w:rFonts w:ascii="Cambria" w:hAnsi="Cambria" w:hint="eastAsia"/>
        </w:rPr>
        <w:t>”</w:t>
      </w:r>
      <w:r w:rsidRPr="001C6B52">
        <w:rPr>
          <w:rFonts w:ascii="Cambria" w:hAnsi="Cambria" w:hint="eastAsia"/>
        </w:rPr>
        <w:t xml:space="preserve"> </w:t>
      </w:r>
      <w:r w:rsidRPr="001C6B52">
        <w:rPr>
          <w:rFonts w:ascii="Cambria" w:hAnsi="Cambria" w:hint="eastAsia"/>
        </w:rPr>
        <w:t>字体</w:t>
      </w:r>
      <w:r w:rsidRPr="001C6B52">
        <w:rPr>
          <w:rFonts w:ascii="Cambria" w:hAnsi="Cambria" w:hint="eastAsia"/>
        </w:rPr>
        <w:t>{</w:t>
      </w:r>
      <w:r w:rsidRPr="001C6B52">
        <w:rPr>
          <w:rFonts w:ascii="Cambria" w:hAnsi="Cambria" w:hint="eastAsia"/>
        </w:rPr>
        <w:t>字体风格</w:t>
      </w:r>
      <w:r w:rsidRPr="001C6B52">
        <w:rPr>
          <w:rFonts w:ascii="Cambria" w:hAnsi="Cambria" w:hint="eastAsia"/>
        </w:rPr>
        <w:t>}</w:t>
      </w:r>
      <w:r w:rsidRPr="001C6B52">
        <w:rPr>
          <w:rFonts w:ascii="Cambria" w:hAnsi="Cambria" w:hint="eastAsia"/>
        </w:rPr>
        <w:t>发光体</w:t>
      </w:r>
      <w:r w:rsidRPr="001C6B52">
        <w:rPr>
          <w:rFonts w:ascii="Cambria" w:hAnsi="Cambria" w:hint="eastAsia"/>
        </w:rPr>
        <w:t xml:space="preserve"> </w:t>
      </w:r>
      <w:r w:rsidRPr="001C6B52">
        <w:rPr>
          <w:rFonts w:ascii="Cambria" w:hAnsi="Cambria" w:hint="eastAsia"/>
        </w:rPr>
        <w:t>颜色与</w:t>
      </w:r>
      <w:r w:rsidRPr="001C6B52">
        <w:rPr>
          <w:rFonts w:ascii="Cambria" w:hAnsi="Cambria" w:hint="eastAsia"/>
        </w:rPr>
        <w:t>{</w:t>
      </w:r>
      <w:r w:rsidRPr="001C6B52">
        <w:rPr>
          <w:rFonts w:ascii="Cambria" w:hAnsi="Cambria" w:hint="eastAsia"/>
        </w:rPr>
        <w:t>元素颜色</w:t>
      </w:r>
      <w:r w:rsidRPr="001C6B52">
        <w:rPr>
          <w:rFonts w:ascii="Cambria" w:hAnsi="Cambria" w:hint="eastAsia"/>
        </w:rPr>
        <w:t>}</w:t>
      </w:r>
      <w:r w:rsidRPr="001C6B52">
        <w:rPr>
          <w:rFonts w:ascii="Cambria" w:hAnsi="Cambria" w:hint="eastAsia"/>
        </w:rPr>
        <w:t>光芒</w:t>
      </w:r>
      <w:r w:rsidRPr="001C6B52">
        <w:rPr>
          <w:rFonts w:ascii="Cambria" w:hAnsi="Cambria" w:hint="eastAsia"/>
        </w:rPr>
        <w:lastRenderedPageBreak/>
        <w:t>呼应</w:t>
      </w:r>
      <w:r w:rsidRPr="001C6B52">
        <w:rPr>
          <w:rFonts w:ascii="Cambria" w:hAnsi="Cambria" w:hint="eastAsia"/>
        </w:rPr>
        <w:t xml:space="preserve"> </w:t>
      </w:r>
      <w:r w:rsidRPr="001C6B52">
        <w:rPr>
          <w:rFonts w:ascii="Cambria" w:hAnsi="Cambria" w:hint="eastAsia"/>
        </w:rPr>
        <w:t>位置</w:t>
      </w:r>
      <w:r w:rsidRPr="001C6B52">
        <w:rPr>
          <w:rFonts w:ascii="Cambria" w:hAnsi="Cambria" w:hint="eastAsia"/>
        </w:rPr>
        <w:t>{</w:t>
      </w:r>
      <w:r w:rsidRPr="001C6B52">
        <w:rPr>
          <w:rFonts w:ascii="Cambria" w:hAnsi="Cambria" w:hint="eastAsia"/>
        </w:rPr>
        <w:t>位置描述</w:t>
      </w:r>
      <w:r w:rsidRPr="001C6B52">
        <w:rPr>
          <w:rFonts w:ascii="Cambria" w:hAnsi="Cambria" w:hint="eastAsia"/>
        </w:rPr>
        <w:t xml:space="preserve">} </w:t>
      </w:r>
      <w:r w:rsidRPr="001C6B52">
        <w:rPr>
          <w:rFonts w:ascii="Cambria" w:hAnsi="Cambria" w:hint="eastAsia"/>
        </w:rPr>
        <w:t>效果</w:t>
      </w:r>
      <w:r w:rsidRPr="001C6B52">
        <w:rPr>
          <w:rFonts w:ascii="Cambria" w:hAnsi="Cambria" w:hint="eastAsia"/>
        </w:rPr>
        <w:t>{</w:t>
      </w:r>
      <w:r w:rsidRPr="001C6B52">
        <w:rPr>
          <w:rFonts w:ascii="Cambria" w:hAnsi="Cambria" w:hint="eastAsia"/>
        </w:rPr>
        <w:t>半透明</w:t>
      </w:r>
      <w:r w:rsidRPr="001C6B52">
        <w:rPr>
          <w:rFonts w:ascii="Cambria" w:hAnsi="Cambria" w:hint="eastAsia"/>
        </w:rPr>
        <w:t>/</w:t>
      </w:r>
      <w:r w:rsidRPr="001C6B52">
        <w:rPr>
          <w:rFonts w:ascii="Cambria" w:hAnsi="Cambria" w:hint="eastAsia"/>
        </w:rPr>
        <w:t>朦胧</w:t>
      </w:r>
      <w:r w:rsidRPr="001C6B52">
        <w:rPr>
          <w:rFonts w:ascii="Cambria" w:hAnsi="Cambria" w:hint="eastAsia"/>
        </w:rPr>
        <w:t>}`</w:t>
      </w:r>
    </w:p>
    <w:p w14:paraId="6F1CDBD4"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字体风格建议（</w:t>
      </w:r>
      <w:r w:rsidRPr="001C6B52">
        <w:rPr>
          <w:rFonts w:ascii="Cambria" w:hAnsi="Cambria" w:hint="eastAsia"/>
        </w:rPr>
        <w:t>AI</w:t>
      </w:r>
      <w:r w:rsidRPr="001C6B52">
        <w:rPr>
          <w:rFonts w:ascii="Cambria" w:hAnsi="Cambria" w:hint="eastAsia"/>
        </w:rPr>
        <w:t>必须从中选择）：</w:t>
      </w:r>
      <w:r w:rsidRPr="001C6B52">
        <w:rPr>
          <w:rFonts w:ascii="Cambria" w:hAnsi="Cambria" w:hint="eastAsia"/>
        </w:rPr>
        <w:t xml:space="preserve"> </w:t>
      </w:r>
      <w:r w:rsidRPr="001C6B52">
        <w:rPr>
          <w:rFonts w:ascii="Cambria" w:hAnsi="Cambria" w:hint="eastAsia"/>
        </w:rPr>
        <w:t>融合书法发光体</w:t>
      </w:r>
      <w:r w:rsidRPr="001C6B52">
        <w:rPr>
          <w:rFonts w:ascii="Cambria" w:hAnsi="Cambria" w:hint="eastAsia"/>
        </w:rPr>
        <w:t xml:space="preserve"> </w:t>
      </w:r>
      <w:r w:rsidRPr="001C6B52">
        <w:rPr>
          <w:rFonts w:ascii="Cambria" w:hAnsi="Cambria" w:hint="eastAsia"/>
        </w:rPr>
        <w:t>未来感无衬线发光体</w:t>
      </w:r>
      <w:r w:rsidRPr="001C6B52">
        <w:rPr>
          <w:rFonts w:ascii="Cambria" w:hAnsi="Cambria" w:hint="eastAsia"/>
        </w:rPr>
        <w:t xml:space="preserve"> </w:t>
      </w:r>
      <w:r w:rsidRPr="001C6B52">
        <w:rPr>
          <w:rFonts w:ascii="Cambria" w:hAnsi="Cambria" w:hint="eastAsia"/>
        </w:rPr>
        <w:t>古典衬线体发光体。</w:t>
      </w:r>
    </w:p>
    <w:p w14:paraId="412A393E" w14:textId="77777777" w:rsidR="001C6B52" w:rsidRPr="001C6B52" w:rsidRDefault="001C6B52" w:rsidP="001C6B52">
      <w:pPr>
        <w:ind w:firstLine="480"/>
        <w:rPr>
          <w:rFonts w:ascii="Cambria" w:hAnsi="Cambria"/>
        </w:rPr>
      </w:pPr>
    </w:p>
    <w:p w14:paraId="0BE2E8A7" w14:textId="77777777" w:rsidR="001C6B52" w:rsidRPr="001C6B52" w:rsidRDefault="001C6B52" w:rsidP="001C6B52">
      <w:pPr>
        <w:ind w:firstLine="480"/>
        <w:rPr>
          <w:rFonts w:ascii="Cambria" w:hAnsi="Cambria"/>
        </w:rPr>
      </w:pPr>
      <w:r w:rsidRPr="001C6B52">
        <w:rPr>
          <w:rFonts w:ascii="Cambria" w:hAnsi="Cambria" w:hint="eastAsia"/>
        </w:rPr>
        <w:t>### 5. [</w:t>
      </w:r>
      <w:r w:rsidRPr="001C6B52">
        <w:rPr>
          <w:rFonts w:ascii="Cambria" w:hAnsi="Cambria" w:hint="eastAsia"/>
        </w:rPr>
        <w:t>构图与空间逻辑</w:t>
      </w:r>
      <w:r w:rsidRPr="001C6B52">
        <w:rPr>
          <w:rFonts w:ascii="Cambria" w:hAnsi="Cambria" w:hint="eastAsia"/>
        </w:rPr>
        <w:t>]</w:t>
      </w:r>
      <w:r w:rsidRPr="001C6B52">
        <w:rPr>
          <w:rFonts w:ascii="Cambria" w:hAnsi="Cambria" w:hint="eastAsia"/>
        </w:rPr>
        <w:t>（立体感与情感锚定）</w:t>
      </w:r>
    </w:p>
    <w:p w14:paraId="1B03FC14"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规则：</w:t>
      </w:r>
      <w:r w:rsidRPr="001C6B52">
        <w:rPr>
          <w:rFonts w:ascii="Cambria" w:hAnsi="Cambria" w:hint="eastAsia"/>
        </w:rPr>
        <w:t xml:space="preserve"> </w:t>
      </w:r>
      <w:r w:rsidRPr="001C6B52">
        <w:rPr>
          <w:rFonts w:ascii="Cambria" w:hAnsi="Cambria" w:hint="eastAsia"/>
        </w:rPr>
        <w:t>指导元素关系、构图、动态及情感锚定。必须包含至少一个动态描述，并在末尾加入至少两个选自</w:t>
      </w:r>
      <w:r w:rsidRPr="001C6B52">
        <w:rPr>
          <w:rFonts w:ascii="Cambria" w:hAnsi="Cambria" w:hint="eastAsia"/>
        </w:rPr>
        <w:t xml:space="preserve">D. </w:t>
      </w:r>
      <w:r w:rsidRPr="001C6B52">
        <w:rPr>
          <w:rFonts w:ascii="Cambria" w:hAnsi="Cambria" w:hint="eastAsia"/>
        </w:rPr>
        <w:t>画面氛围与情感词库的整体氛围描述。</w:t>
      </w:r>
    </w:p>
    <w:p w14:paraId="02EA4198"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指令格式：</w:t>
      </w:r>
      <w:r w:rsidRPr="001C6B52">
        <w:rPr>
          <w:rFonts w:ascii="Cambria" w:hAnsi="Cambria" w:hint="eastAsia"/>
        </w:rPr>
        <w:t xml:space="preserve"> `[</w:t>
      </w:r>
      <w:r w:rsidRPr="001C6B52">
        <w:rPr>
          <w:rFonts w:ascii="Cambria" w:hAnsi="Cambria" w:hint="eastAsia"/>
        </w:rPr>
        <w:t>核心元素</w:t>
      </w:r>
      <w:r w:rsidRPr="001C6B52">
        <w:rPr>
          <w:rFonts w:ascii="Cambria" w:hAnsi="Cambria" w:hint="eastAsia"/>
        </w:rPr>
        <w:t>]{</w:t>
      </w:r>
      <w:r w:rsidRPr="001C6B52">
        <w:rPr>
          <w:rFonts w:ascii="Cambria" w:hAnsi="Cambria" w:hint="eastAsia"/>
        </w:rPr>
        <w:t>空间关系</w:t>
      </w:r>
      <w:r w:rsidRPr="001C6B52">
        <w:rPr>
          <w:rFonts w:ascii="Cambria" w:hAnsi="Cambria" w:hint="eastAsia"/>
        </w:rPr>
        <w:t>} [</w:t>
      </w:r>
      <w:r w:rsidRPr="001C6B52">
        <w:rPr>
          <w:rFonts w:ascii="Cambria" w:hAnsi="Cambria" w:hint="eastAsia"/>
        </w:rPr>
        <w:t>辅助元素</w:t>
      </w:r>
      <w:r w:rsidRPr="001C6B52">
        <w:rPr>
          <w:rFonts w:ascii="Cambria" w:hAnsi="Cambria" w:hint="eastAsia"/>
        </w:rPr>
        <w:t>]{</w:t>
      </w:r>
      <w:r w:rsidRPr="001C6B52">
        <w:rPr>
          <w:rFonts w:ascii="Cambria" w:hAnsi="Cambria" w:hint="eastAsia"/>
        </w:rPr>
        <w:t>元素互动</w:t>
      </w:r>
      <w:r w:rsidRPr="001C6B52">
        <w:rPr>
          <w:rFonts w:ascii="Cambria" w:hAnsi="Cambria" w:hint="eastAsia"/>
        </w:rPr>
        <w:t xml:space="preserve">} </w:t>
      </w:r>
      <w:r w:rsidRPr="001C6B52">
        <w:rPr>
          <w:rFonts w:ascii="Cambria" w:hAnsi="Cambria" w:hint="eastAsia"/>
        </w:rPr>
        <w:t>视角</w:t>
      </w:r>
      <w:r w:rsidRPr="001C6B52">
        <w:rPr>
          <w:rFonts w:ascii="Cambria" w:hAnsi="Cambria" w:hint="eastAsia"/>
        </w:rPr>
        <w:t>{</w:t>
      </w:r>
      <w:r w:rsidRPr="001C6B52">
        <w:rPr>
          <w:rFonts w:ascii="Cambria" w:hAnsi="Cambria" w:hint="eastAsia"/>
        </w:rPr>
        <w:t>镜头描述</w:t>
      </w:r>
      <w:r w:rsidRPr="001C6B52">
        <w:rPr>
          <w:rFonts w:ascii="Cambria" w:hAnsi="Cambria" w:hint="eastAsia"/>
        </w:rPr>
        <w:t>} [</w:t>
      </w:r>
      <w:r w:rsidRPr="001C6B52">
        <w:rPr>
          <w:rFonts w:ascii="Cambria" w:hAnsi="Cambria" w:hint="eastAsia"/>
        </w:rPr>
        <w:t>科技感</w:t>
      </w:r>
      <w:r w:rsidRPr="001C6B52">
        <w:rPr>
          <w:rFonts w:ascii="Cambria" w:hAnsi="Cambria" w:hint="eastAsia"/>
        </w:rPr>
        <w:t>/</w:t>
      </w:r>
      <w:r w:rsidRPr="001C6B52">
        <w:rPr>
          <w:rFonts w:ascii="Cambria" w:hAnsi="Cambria" w:hint="eastAsia"/>
        </w:rPr>
        <w:t>意境修饰</w:t>
      </w:r>
      <w:r w:rsidRPr="001C6B52">
        <w:rPr>
          <w:rFonts w:ascii="Cambria" w:hAnsi="Cambria" w:hint="eastAsia"/>
        </w:rPr>
        <w:t>] [</w:t>
      </w:r>
      <w:r w:rsidRPr="001C6B52">
        <w:rPr>
          <w:rFonts w:ascii="Cambria" w:hAnsi="Cambria" w:hint="eastAsia"/>
        </w:rPr>
        <w:t>整体氛围描述</w:t>
      </w:r>
      <w:r w:rsidRPr="001C6B52">
        <w:rPr>
          <w:rFonts w:ascii="Cambria" w:hAnsi="Cambria" w:hint="eastAsia"/>
        </w:rPr>
        <w:t xml:space="preserve"> </w:t>
      </w:r>
      <w:r w:rsidRPr="001C6B52">
        <w:rPr>
          <w:rFonts w:ascii="Cambria" w:hAnsi="Cambria" w:hint="eastAsia"/>
        </w:rPr>
        <w:t>整体氛围描述</w:t>
      </w:r>
      <w:r w:rsidRPr="001C6B52">
        <w:rPr>
          <w:rFonts w:ascii="Cambria" w:hAnsi="Cambria" w:hint="eastAsia"/>
        </w:rPr>
        <w:t>]`</w:t>
      </w:r>
    </w:p>
    <w:p w14:paraId="6FE30BC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Cambria" w:hAnsi="Cambria" w:hint="eastAsia"/>
        </w:rPr>
        <w:t>示例：</w:t>
      </w:r>
      <w:r w:rsidRPr="001C6B52">
        <w:rPr>
          <w:rFonts w:ascii="Cambria" w:hAnsi="Cambria" w:hint="eastAsia"/>
        </w:rPr>
        <w:t xml:space="preserve"> `</w:t>
      </w:r>
      <w:r w:rsidRPr="001C6B52">
        <w:rPr>
          <w:rFonts w:ascii="Cambria" w:hAnsi="Cambria" w:hint="eastAsia"/>
        </w:rPr>
        <w:t>男性官员居中放大</w:t>
      </w:r>
      <w:r w:rsidRPr="001C6B52">
        <w:rPr>
          <w:rFonts w:ascii="Cambria" w:hAnsi="Cambria" w:hint="eastAsia"/>
        </w:rPr>
        <w:t xml:space="preserve"> </w:t>
      </w:r>
      <w:r w:rsidRPr="001C6B52">
        <w:rPr>
          <w:rFonts w:ascii="Cambria" w:hAnsi="Cambria" w:hint="eastAsia"/>
        </w:rPr>
        <w:t>数据流从圆环边缘螺旋环绕</w:t>
      </w:r>
      <w:r w:rsidRPr="001C6B52">
        <w:rPr>
          <w:rFonts w:ascii="Cambria" w:hAnsi="Cambria" w:hint="eastAsia"/>
        </w:rPr>
        <w:t xml:space="preserve"> </w:t>
      </w:r>
      <w:r w:rsidRPr="001C6B52">
        <w:rPr>
          <w:rFonts w:ascii="Cambria" w:hAnsi="Cambria" w:hint="eastAsia"/>
        </w:rPr>
        <w:t>视角低角度</w:t>
      </w:r>
      <w:r w:rsidRPr="001C6B52">
        <w:rPr>
          <w:rFonts w:ascii="Cambria" w:hAnsi="Cambria" w:hint="eastAsia"/>
        </w:rPr>
        <w:t xml:space="preserve"> </w:t>
      </w:r>
      <w:r w:rsidRPr="001C6B52">
        <w:rPr>
          <w:rFonts w:ascii="Cambria" w:hAnsi="Cambria" w:hint="eastAsia"/>
        </w:rPr>
        <w:t>科技感与古典融合</w:t>
      </w:r>
      <w:r w:rsidRPr="001C6B52">
        <w:rPr>
          <w:rFonts w:ascii="Cambria" w:hAnsi="Cambria" w:hint="eastAsia"/>
        </w:rPr>
        <w:t xml:space="preserve"> </w:t>
      </w:r>
      <w:r w:rsidRPr="001C6B52">
        <w:rPr>
          <w:rFonts w:ascii="Cambria" w:hAnsi="Cambria" w:hint="eastAsia"/>
        </w:rPr>
        <w:t>整体氛围宁静致远</w:t>
      </w:r>
      <w:r w:rsidRPr="001C6B52">
        <w:rPr>
          <w:rFonts w:ascii="Cambria" w:hAnsi="Cambria" w:hint="eastAsia"/>
        </w:rPr>
        <w:t xml:space="preserve"> </w:t>
      </w:r>
      <w:r w:rsidRPr="001C6B52">
        <w:rPr>
          <w:rFonts w:ascii="Cambria" w:hAnsi="Cambria" w:hint="eastAsia"/>
        </w:rPr>
        <w:t>虚实相生</w:t>
      </w:r>
      <w:r w:rsidRPr="001C6B52">
        <w:rPr>
          <w:rFonts w:ascii="Cambria" w:hAnsi="Cambria" w:hint="eastAsia"/>
        </w:rPr>
        <w:t>`</w:t>
      </w:r>
    </w:p>
    <w:p w14:paraId="7447CDE6" w14:textId="77777777" w:rsidR="001C6B52" w:rsidRPr="001C6B52" w:rsidRDefault="001C6B52" w:rsidP="001C6B52">
      <w:pPr>
        <w:ind w:firstLine="480"/>
        <w:rPr>
          <w:rFonts w:ascii="Cambria" w:hAnsi="Cambria"/>
        </w:rPr>
      </w:pPr>
    </w:p>
    <w:p w14:paraId="01B2E406" w14:textId="77777777" w:rsidR="001C6B52" w:rsidRPr="001C6B52" w:rsidRDefault="001C6B52" w:rsidP="001C6B52">
      <w:pPr>
        <w:ind w:firstLine="480"/>
        <w:rPr>
          <w:rFonts w:ascii="Cambria" w:hAnsi="Cambria"/>
        </w:rPr>
      </w:pPr>
      <w:r w:rsidRPr="001C6B52">
        <w:rPr>
          <w:rFonts w:ascii="Cambria" w:hAnsi="Cambria" w:hint="eastAsia"/>
        </w:rPr>
        <w:t>---</w:t>
      </w:r>
    </w:p>
    <w:p w14:paraId="46E26A35" w14:textId="77777777" w:rsidR="001C6B52" w:rsidRPr="001C6B52" w:rsidRDefault="001C6B52" w:rsidP="001C6B52">
      <w:pPr>
        <w:ind w:firstLine="480"/>
        <w:rPr>
          <w:rFonts w:ascii="Cambria" w:hAnsi="Cambria"/>
        </w:rPr>
      </w:pPr>
    </w:p>
    <w:p w14:paraId="77115DA7" w14:textId="77777777" w:rsidR="001C6B52" w:rsidRPr="001C6B52" w:rsidRDefault="001C6B52" w:rsidP="001C6B52">
      <w:pPr>
        <w:ind w:firstLine="480"/>
        <w:rPr>
          <w:rFonts w:ascii="Cambria" w:hAnsi="Cambria"/>
        </w:rPr>
      </w:pPr>
      <w:r w:rsidRPr="001C6B52">
        <w:rPr>
          <w:rFonts w:ascii="Cambria" w:hAnsi="Cambria" w:hint="eastAsia"/>
        </w:rPr>
        <w:t xml:space="preserve">## </w:t>
      </w:r>
      <w:r w:rsidRPr="001C6B52">
        <w:rPr>
          <w:rFonts w:ascii="Segoe UI Emoji" w:hAnsi="Segoe UI Emoji" w:cs="Segoe UI Emoji"/>
        </w:rPr>
        <w:t>🎨</w:t>
      </w:r>
      <w:r w:rsidRPr="001C6B52">
        <w:rPr>
          <w:rFonts w:ascii="Cambria" w:hAnsi="Cambria" w:hint="eastAsia"/>
        </w:rPr>
        <w:t xml:space="preserve"> </w:t>
      </w:r>
      <w:r w:rsidRPr="001C6B52">
        <w:rPr>
          <w:rFonts w:ascii="Cambria" w:hAnsi="Cambria" w:hint="eastAsia"/>
        </w:rPr>
        <w:t>最终</w:t>
      </w:r>
      <w:r w:rsidRPr="001C6B52">
        <w:rPr>
          <w:rFonts w:ascii="Cambria" w:hAnsi="Cambria" w:hint="eastAsia"/>
        </w:rPr>
        <w:t>JSON</w:t>
      </w:r>
      <w:r w:rsidRPr="001C6B52">
        <w:rPr>
          <w:rFonts w:ascii="Cambria" w:hAnsi="Cambria" w:hint="eastAsia"/>
        </w:rPr>
        <w:t>输出格式（严格单行）</w:t>
      </w:r>
    </w:p>
    <w:p w14:paraId="7042BDCF" w14:textId="77777777" w:rsidR="001C6B52" w:rsidRPr="001C6B52" w:rsidRDefault="001C6B52" w:rsidP="001C6B52">
      <w:pPr>
        <w:ind w:firstLine="480"/>
        <w:rPr>
          <w:rFonts w:ascii="Cambria" w:hAnsi="Cambria"/>
        </w:rPr>
      </w:pPr>
    </w:p>
    <w:p w14:paraId="4B78AF00" w14:textId="77777777" w:rsidR="001C6B52" w:rsidRPr="001C6B52" w:rsidRDefault="001C6B52" w:rsidP="001C6B52">
      <w:pPr>
        <w:ind w:firstLine="480"/>
        <w:rPr>
          <w:rFonts w:ascii="Cambria" w:hAnsi="Cambria"/>
        </w:rPr>
      </w:pPr>
      <w:r w:rsidRPr="001C6B52">
        <w:rPr>
          <w:rFonts w:ascii="Cambria" w:hAnsi="Cambria" w:hint="eastAsia"/>
        </w:rPr>
        <w:t>AI</w:t>
      </w:r>
      <w:r w:rsidRPr="001C6B52">
        <w:rPr>
          <w:rFonts w:ascii="Cambria" w:hAnsi="Cambria" w:hint="eastAsia"/>
        </w:rPr>
        <w:t>必须严格按照此格式输出结果：</w:t>
      </w:r>
    </w:p>
    <w:p w14:paraId="6FDE7621" w14:textId="77777777" w:rsidR="001C6B52" w:rsidRPr="001C6B52" w:rsidRDefault="001C6B52" w:rsidP="001C6B52">
      <w:pPr>
        <w:ind w:firstLine="480"/>
        <w:rPr>
          <w:rFonts w:ascii="Cambria" w:hAnsi="Cambria"/>
        </w:rPr>
      </w:pPr>
    </w:p>
    <w:p w14:paraId="4466B5BE" w14:textId="77777777" w:rsidR="001C6B52" w:rsidRPr="001C6B52" w:rsidRDefault="001C6B52" w:rsidP="001C6B52">
      <w:pPr>
        <w:ind w:firstLine="480"/>
        <w:rPr>
          <w:rFonts w:ascii="Cambria" w:hAnsi="Cambria"/>
        </w:rPr>
      </w:pPr>
      <w:r w:rsidRPr="001C6B52">
        <w:rPr>
          <w:rFonts w:ascii="Cambria" w:hAnsi="Cambria" w:hint="eastAsia"/>
        </w:rPr>
        <w:t>```json</w:t>
      </w:r>
    </w:p>
    <w:p w14:paraId="33570747" w14:textId="77777777" w:rsidR="001C6B52" w:rsidRPr="001C6B52" w:rsidRDefault="001C6B52" w:rsidP="001C6B52">
      <w:pPr>
        <w:ind w:firstLine="480"/>
        <w:rPr>
          <w:rFonts w:ascii="Cambria" w:hAnsi="Cambria"/>
        </w:rPr>
      </w:pPr>
      <w:r w:rsidRPr="001C6B52">
        <w:rPr>
          <w:rFonts w:ascii="Cambria" w:hAnsi="Cambria" w:hint="eastAsia"/>
        </w:rPr>
        <w:t>[</w:t>
      </w:r>
    </w:p>
    <w:p w14:paraId="2CBEECAF" w14:textId="77777777" w:rsidR="001C6B52" w:rsidRPr="001C6B52" w:rsidRDefault="001C6B52" w:rsidP="001C6B52">
      <w:pPr>
        <w:ind w:firstLine="480"/>
        <w:rPr>
          <w:rFonts w:ascii="Cambria" w:hAnsi="Cambria"/>
        </w:rPr>
      </w:pPr>
      <w:r w:rsidRPr="001C6B52">
        <w:rPr>
          <w:rFonts w:ascii="Cambria" w:hAnsi="Cambria" w:hint="eastAsia"/>
        </w:rPr>
        <w:t xml:space="preserve">  {</w:t>
      </w:r>
    </w:p>
    <w:p w14:paraId="338AD0C3" w14:textId="77777777" w:rsidR="001C6B52" w:rsidRPr="001C6B52" w:rsidRDefault="001C6B52" w:rsidP="001C6B52">
      <w:pPr>
        <w:ind w:firstLine="480"/>
        <w:rPr>
          <w:rFonts w:ascii="Cambria" w:hAnsi="Cambria"/>
        </w:rPr>
      </w:pPr>
      <w:r w:rsidRPr="001C6B52">
        <w:rPr>
          <w:rFonts w:ascii="Cambria" w:hAnsi="Cambria" w:hint="eastAsia"/>
        </w:rPr>
        <w:t xml:space="preserve">    "caption": "</w:t>
      </w:r>
      <w:r w:rsidRPr="001C6B52">
        <w:rPr>
          <w:rFonts w:ascii="Cambria" w:hAnsi="Cambria" w:hint="eastAsia"/>
        </w:rPr>
        <w:t>原始字幕文本（完全保留切分后的原文）</w:t>
      </w:r>
      <w:r w:rsidRPr="001C6B52">
        <w:rPr>
          <w:rFonts w:ascii="Cambria" w:hAnsi="Cambria" w:hint="eastAsia"/>
        </w:rPr>
        <w:t>",</w:t>
      </w:r>
    </w:p>
    <w:p w14:paraId="6F77A4D9" w14:textId="77777777" w:rsidR="001C6B52" w:rsidRPr="001C6B52" w:rsidRDefault="001C6B52" w:rsidP="001C6B52">
      <w:pPr>
        <w:ind w:firstLine="480"/>
        <w:rPr>
          <w:rFonts w:ascii="Cambria" w:hAnsi="Cambria"/>
        </w:rPr>
      </w:pPr>
      <w:r w:rsidRPr="001C6B52">
        <w:rPr>
          <w:rFonts w:ascii="Cambria" w:hAnsi="Cambria" w:hint="eastAsia"/>
        </w:rPr>
        <w:t xml:space="preserve">    "image_prompt": "</w:t>
      </w:r>
      <w:r w:rsidRPr="001C6B52">
        <w:rPr>
          <w:rFonts w:ascii="Cambria" w:hAnsi="Cambria" w:hint="eastAsia"/>
        </w:rPr>
        <w:t>纯中文提示词（符合五模块结构</w:t>
      </w:r>
      <w:r w:rsidRPr="001C6B52">
        <w:rPr>
          <w:rFonts w:ascii="Cambria" w:hAnsi="Cambria" w:hint="eastAsia"/>
        </w:rPr>
        <w:t>+</w:t>
      </w:r>
      <w:r w:rsidRPr="001C6B52">
        <w:rPr>
          <w:rFonts w:ascii="Cambria" w:hAnsi="Cambria" w:hint="eastAsia"/>
        </w:rPr>
        <w:t>固定后缀，必须为单行）</w:t>
      </w:r>
      <w:r w:rsidRPr="001C6B52">
        <w:rPr>
          <w:rFonts w:ascii="Cambria" w:hAnsi="Cambria" w:hint="eastAsia"/>
        </w:rPr>
        <w:t>",</w:t>
      </w:r>
    </w:p>
    <w:p w14:paraId="5BFC1B22" w14:textId="77777777" w:rsidR="001C6B52" w:rsidRPr="001C6B52" w:rsidRDefault="001C6B52" w:rsidP="001C6B52">
      <w:pPr>
        <w:ind w:firstLine="480"/>
        <w:rPr>
          <w:rFonts w:ascii="Cambria" w:hAnsi="Cambria"/>
        </w:rPr>
      </w:pPr>
      <w:r w:rsidRPr="001C6B52">
        <w:rPr>
          <w:rFonts w:ascii="Cambria" w:hAnsi="Cambria" w:hint="eastAsia"/>
        </w:rPr>
        <w:t xml:space="preserve">    "gender": "0" </w:t>
      </w:r>
    </w:p>
    <w:p w14:paraId="71A9BC64" w14:textId="77777777" w:rsidR="001C6B52" w:rsidRPr="001C6B52" w:rsidRDefault="001C6B52" w:rsidP="001C6B52">
      <w:pPr>
        <w:ind w:firstLine="480"/>
        <w:rPr>
          <w:rFonts w:ascii="Cambria" w:hAnsi="Cambria"/>
        </w:rPr>
      </w:pPr>
      <w:r w:rsidRPr="001C6B52">
        <w:rPr>
          <w:rFonts w:ascii="Cambria" w:hAnsi="Cambria" w:hint="eastAsia"/>
        </w:rPr>
        <w:t xml:space="preserve">  },</w:t>
      </w:r>
    </w:p>
    <w:p w14:paraId="17AD4EC1" w14:textId="77777777" w:rsidR="001C6B52" w:rsidRPr="001C6B52" w:rsidRDefault="001C6B52" w:rsidP="001C6B52">
      <w:pPr>
        <w:ind w:firstLine="480"/>
        <w:rPr>
          <w:rFonts w:ascii="Cambria" w:hAnsi="Cambria"/>
        </w:rPr>
      </w:pPr>
      <w:r w:rsidRPr="001C6B52">
        <w:rPr>
          <w:rFonts w:ascii="Cambria" w:hAnsi="Cambria" w:hint="eastAsia"/>
        </w:rPr>
        <w:t xml:space="preserve">  ...</w:t>
      </w:r>
    </w:p>
    <w:p w14:paraId="7B3BFDFD" w14:textId="6EB2F07E" w:rsidR="001C6B52" w:rsidRDefault="001C6B52" w:rsidP="001C6B52">
      <w:pPr>
        <w:ind w:firstLine="480"/>
        <w:rPr>
          <w:rFonts w:ascii="Cambria" w:hAnsi="Cambria"/>
        </w:rPr>
      </w:pPr>
      <w:r w:rsidRPr="001C6B52">
        <w:rPr>
          <w:rFonts w:ascii="Cambria" w:hAnsi="Cambria" w:hint="eastAsia"/>
        </w:rPr>
        <w:t>]</w:t>
      </w:r>
    </w:p>
    <w:p w14:paraId="59F833AA" w14:textId="77777777" w:rsidR="001C6B52" w:rsidRDefault="001C6B52" w:rsidP="00D05D0F">
      <w:pPr>
        <w:ind w:firstLine="480"/>
        <w:rPr>
          <w:rFonts w:ascii="Cambria" w:hAnsi="Cambria"/>
        </w:rPr>
      </w:pPr>
    </w:p>
    <w:p w14:paraId="17140F51" w14:textId="439CBB04" w:rsidR="001C6B52" w:rsidRDefault="001C6B52" w:rsidP="001C6B52">
      <w:pPr>
        <w:pStyle w:val="afff9"/>
        <w:rPr>
          <w:rFonts w:hint="eastAsia"/>
        </w:rPr>
      </w:pPr>
      <w:r>
        <w:rPr>
          <w:rFonts w:hint="eastAsia"/>
        </w:rPr>
        <w:t>10</w:t>
      </w:r>
    </w:p>
    <w:p w14:paraId="754CC4DA" w14:textId="77777777" w:rsidR="001C6B52" w:rsidRPr="001C6B52" w:rsidRDefault="001C6B52" w:rsidP="001C6B52">
      <w:pPr>
        <w:ind w:firstLine="480"/>
        <w:rPr>
          <w:rFonts w:ascii="Cambria" w:hAnsi="Cambria"/>
        </w:rPr>
      </w:pPr>
      <w:r w:rsidRPr="001C6B52">
        <w:rPr>
          <w:rFonts w:ascii="Cambria" w:hAnsi="Cambria" w:hint="eastAsia"/>
        </w:rPr>
        <w:tab/>
        <w:t xml:space="preserve">`[LORA </w:t>
      </w:r>
      <w:r w:rsidRPr="001C6B52">
        <w:rPr>
          <w:rFonts w:ascii="Cambria" w:hAnsi="Cambria" w:hint="eastAsia"/>
        </w:rPr>
        <w:t>触发词</w:t>
      </w:r>
      <w:r w:rsidRPr="001C6B52">
        <w:rPr>
          <w:rFonts w:ascii="Cambria" w:hAnsi="Cambria" w:hint="eastAsia"/>
        </w:rPr>
        <w:t>]</w:t>
      </w:r>
      <w:r w:rsidRPr="001C6B52">
        <w:rPr>
          <w:rFonts w:ascii="Cambria" w:hAnsi="Cambria" w:hint="eastAsia"/>
        </w:rPr>
        <w:t>，</w:t>
      </w:r>
      <w:r w:rsidRPr="001C6B52">
        <w:rPr>
          <w:rFonts w:ascii="Cambria" w:hAnsi="Cambria" w:hint="eastAsia"/>
        </w:rPr>
        <w:t>[</w:t>
      </w:r>
      <w:r w:rsidRPr="001C6B52">
        <w:rPr>
          <w:rFonts w:ascii="Cambria" w:hAnsi="Cambria" w:hint="eastAsia"/>
        </w:rPr>
        <w:t>文化</w:t>
      </w:r>
      <w:r w:rsidRPr="001C6B52">
        <w:rPr>
          <w:rFonts w:ascii="Cambria" w:hAnsi="Cambria" w:hint="eastAsia"/>
        </w:rPr>
        <w:t>/</w:t>
      </w:r>
      <w:r w:rsidRPr="001C6B52">
        <w:rPr>
          <w:rFonts w:ascii="Cambria" w:hAnsi="Cambria" w:hint="eastAsia"/>
        </w:rPr>
        <w:t>主体锁定</w:t>
      </w:r>
      <w:r w:rsidRPr="001C6B52">
        <w:rPr>
          <w:rFonts w:ascii="Cambria" w:hAnsi="Cambria" w:hint="eastAsia"/>
        </w:rPr>
        <w:t>]</w:t>
      </w:r>
      <w:r w:rsidRPr="001C6B52">
        <w:rPr>
          <w:rFonts w:ascii="Cambria" w:hAnsi="Cambria" w:hint="eastAsia"/>
        </w:rPr>
        <w:t>，</w:t>
      </w:r>
      <w:r w:rsidRPr="001C6B52">
        <w:rPr>
          <w:rFonts w:ascii="Cambria" w:hAnsi="Cambria" w:hint="eastAsia"/>
        </w:rPr>
        <w:t>[</w:t>
      </w:r>
      <w:r w:rsidRPr="001C6B52">
        <w:rPr>
          <w:rFonts w:ascii="Cambria" w:hAnsi="Cambria" w:hint="eastAsia"/>
        </w:rPr>
        <w:t>辅助元素</w:t>
      </w:r>
      <w:r w:rsidRPr="001C6B52">
        <w:rPr>
          <w:rFonts w:ascii="Cambria" w:hAnsi="Cambria" w:hint="eastAsia"/>
        </w:rPr>
        <w:t>/</w:t>
      </w:r>
      <w:r w:rsidRPr="001C6B52">
        <w:rPr>
          <w:rFonts w:ascii="Cambria" w:hAnsi="Cambria" w:hint="eastAsia"/>
        </w:rPr>
        <w:t>动作</w:t>
      </w:r>
      <w:r w:rsidRPr="001C6B52">
        <w:rPr>
          <w:rFonts w:ascii="Cambria" w:hAnsi="Cambria" w:hint="eastAsia"/>
        </w:rPr>
        <w:t>]</w:t>
      </w:r>
      <w:r w:rsidRPr="001C6B52">
        <w:rPr>
          <w:rFonts w:ascii="Cambria" w:hAnsi="Cambria" w:hint="eastAsia"/>
        </w:rPr>
        <w:t>，</w:t>
      </w:r>
      <w:r w:rsidRPr="001C6B52">
        <w:rPr>
          <w:rFonts w:ascii="Cambria" w:hAnsi="Cambria" w:hint="eastAsia"/>
        </w:rPr>
        <w:t>[</w:t>
      </w:r>
      <w:r w:rsidRPr="001C6B52">
        <w:rPr>
          <w:rFonts w:ascii="Cambria" w:hAnsi="Cambria" w:hint="eastAsia"/>
        </w:rPr>
        <w:t>氛围描述</w:t>
      </w:r>
      <w:r w:rsidRPr="001C6B52">
        <w:rPr>
          <w:rFonts w:ascii="Cambria" w:hAnsi="Cambria" w:hint="eastAsia"/>
        </w:rPr>
        <w:t>]</w:t>
      </w:r>
      <w:r w:rsidRPr="001C6B52">
        <w:rPr>
          <w:rFonts w:ascii="Cambria" w:hAnsi="Cambria" w:hint="eastAsia"/>
        </w:rPr>
        <w:t>，</w:t>
      </w:r>
      <w:r w:rsidRPr="001C6B52">
        <w:rPr>
          <w:rFonts w:ascii="Cambria" w:hAnsi="Cambria" w:hint="eastAsia"/>
        </w:rPr>
        <w:t>[</w:t>
      </w:r>
      <w:r w:rsidRPr="001C6B52">
        <w:rPr>
          <w:rFonts w:ascii="Cambria" w:hAnsi="Cambria" w:hint="eastAsia"/>
        </w:rPr>
        <w:t>技术修饰</w:t>
      </w:r>
      <w:r w:rsidRPr="001C6B52">
        <w:rPr>
          <w:rFonts w:ascii="Cambria" w:hAnsi="Cambria" w:hint="eastAsia"/>
        </w:rPr>
        <w:t>]`</w:t>
      </w:r>
    </w:p>
    <w:p w14:paraId="43F6BBA1" w14:textId="1D28D6B5" w:rsidR="001C6B52" w:rsidRDefault="001C6B52" w:rsidP="001C6B52">
      <w:pPr>
        <w:ind w:firstLine="480"/>
        <w:rPr>
          <w:rFonts w:ascii="Cambria" w:hAnsi="Cambria"/>
        </w:rPr>
      </w:pPr>
      <w:r w:rsidRPr="001C6B52">
        <w:rPr>
          <w:rFonts w:ascii="Cambria" w:hAnsi="Cambria" w:hint="eastAsia"/>
        </w:rPr>
        <w:t>这提示词是不是少了主体与辅助元素之间的互动关系？到时候生成的图片会不会融洽度很差，你看看应该修改哪一块指令</w:t>
      </w:r>
    </w:p>
    <w:p w14:paraId="5E910237" w14:textId="77777777" w:rsidR="001C6B52" w:rsidRDefault="001C6B52" w:rsidP="00D05D0F">
      <w:pPr>
        <w:ind w:firstLine="480"/>
        <w:rPr>
          <w:rFonts w:ascii="Cambria" w:hAnsi="Cambria"/>
        </w:rPr>
      </w:pPr>
    </w:p>
    <w:p w14:paraId="76517152" w14:textId="77777777" w:rsidR="0051491C" w:rsidRDefault="0051491C" w:rsidP="00D05D0F">
      <w:pPr>
        <w:ind w:firstLine="480"/>
        <w:rPr>
          <w:rFonts w:ascii="Cambria" w:hAnsi="Cambria"/>
        </w:rPr>
      </w:pPr>
    </w:p>
    <w:p w14:paraId="0A4C37F4" w14:textId="1D79F640" w:rsidR="0051491C" w:rsidRDefault="00D65F3E" w:rsidP="00D65F3E">
      <w:pPr>
        <w:pStyle w:val="af1"/>
        <w:rPr>
          <w:rFonts w:hint="eastAsia"/>
        </w:rPr>
      </w:pPr>
      <w:r>
        <w:rPr>
          <w:rFonts w:hint="eastAsia"/>
        </w:rPr>
        <w:t>结尾</w:t>
      </w:r>
    </w:p>
    <w:p w14:paraId="2D1CEF1E" w14:textId="77777777" w:rsidR="0051491C" w:rsidRDefault="0051491C" w:rsidP="00D05D0F">
      <w:pPr>
        <w:ind w:firstLine="480"/>
        <w:rPr>
          <w:rFonts w:ascii="Cambria" w:hAnsi="Cambria"/>
        </w:rPr>
      </w:pPr>
    </w:p>
    <w:p w14:paraId="1BF02C00" w14:textId="77777777" w:rsidR="0051491C" w:rsidRDefault="0051491C" w:rsidP="00D05D0F">
      <w:pPr>
        <w:ind w:firstLine="480"/>
        <w:rPr>
          <w:rFonts w:ascii="Cambria" w:hAnsi="Cambria"/>
        </w:rPr>
      </w:pPr>
    </w:p>
    <w:p w14:paraId="666DC0B4" w14:textId="77777777" w:rsidR="0051491C" w:rsidRDefault="0051491C" w:rsidP="00D05D0F">
      <w:pPr>
        <w:ind w:firstLine="480"/>
        <w:rPr>
          <w:rFonts w:ascii="Cambria" w:hAnsi="Cambria"/>
        </w:rPr>
      </w:pPr>
    </w:p>
    <w:p w14:paraId="194BBC40" w14:textId="77777777" w:rsidR="0051491C" w:rsidRDefault="0051491C" w:rsidP="00D05D0F">
      <w:pPr>
        <w:ind w:firstLine="480"/>
        <w:rPr>
          <w:rFonts w:ascii="Cambria" w:hAnsi="Cambria"/>
        </w:rPr>
      </w:pPr>
    </w:p>
    <w:p w14:paraId="4AFED510" w14:textId="77777777" w:rsidR="0051491C" w:rsidRPr="0090642B" w:rsidRDefault="0051491C" w:rsidP="00D05D0F">
      <w:pPr>
        <w:ind w:firstLine="480"/>
        <w:rPr>
          <w:rFonts w:ascii="Cambria" w:hAnsi="Cambria"/>
        </w:rPr>
      </w:pPr>
    </w:p>
    <w:p w14:paraId="343EAA35" w14:textId="77777777" w:rsidR="00D05D0F" w:rsidRPr="0090642B" w:rsidRDefault="00D05D0F" w:rsidP="00D05D0F">
      <w:pPr>
        <w:ind w:firstLine="480"/>
        <w:rPr>
          <w:rFonts w:ascii="Cambria" w:hAnsi="Cambria"/>
        </w:rPr>
      </w:pPr>
    </w:p>
    <w:p w14:paraId="26E89E38" w14:textId="77777777" w:rsidR="00D05D0F" w:rsidRPr="0090642B" w:rsidRDefault="00D05D0F" w:rsidP="00D05D0F">
      <w:pPr>
        <w:ind w:firstLine="480"/>
        <w:rPr>
          <w:rFonts w:ascii="Cambria" w:hAnsi="Cambria"/>
        </w:rPr>
      </w:pPr>
    </w:p>
    <w:p w14:paraId="4283452E" w14:textId="77777777" w:rsidR="00D05D0F" w:rsidRPr="0090642B" w:rsidRDefault="00D05D0F" w:rsidP="00D05D0F">
      <w:pPr>
        <w:ind w:firstLine="480"/>
        <w:rPr>
          <w:rFonts w:ascii="Cambria" w:hAnsi="Cambria"/>
        </w:rPr>
      </w:pPr>
    </w:p>
    <w:sectPr w:rsidR="00D05D0F" w:rsidRPr="0090642B">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15CBF" w14:textId="77777777" w:rsidR="00787557" w:rsidRDefault="00787557" w:rsidP="00477F79">
      <w:pPr>
        <w:ind w:firstLine="480"/>
        <w:rPr>
          <w:rFonts w:hint="eastAsia"/>
        </w:rPr>
      </w:pPr>
      <w:r>
        <w:separator/>
      </w:r>
    </w:p>
  </w:endnote>
  <w:endnote w:type="continuationSeparator" w:id="0">
    <w:p w14:paraId="581BB18F" w14:textId="77777777" w:rsidR="00787557" w:rsidRDefault="00787557" w:rsidP="00477F79">
      <w:pPr>
        <w:ind w:firstLine="480"/>
        <w:rPr>
          <w:rFonts w:hint="eastAsia"/>
        </w:rPr>
      </w:pPr>
      <w:r>
        <w:continuationSeparator/>
      </w:r>
    </w:p>
  </w:endnote>
  <w:endnote w:type="continuationNotice" w:id="1">
    <w:p w14:paraId="3D8244D0" w14:textId="77777777" w:rsidR="00787557" w:rsidRDefault="00787557">
      <w:pPr>
        <w:spacing w:line="240" w:lineRule="auto"/>
        <w:ind w:firstLine="480"/>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CE21" w14:textId="77777777" w:rsidR="00DF2090" w:rsidRDefault="00DF2090">
    <w:pPr>
      <w:pStyle w:val="afd"/>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150AC" w14:textId="77777777" w:rsidR="00DF2090" w:rsidRDefault="00DF2090">
    <w:pPr>
      <w:pStyle w:val="afd"/>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4E59A" w14:textId="77777777" w:rsidR="00DF2090" w:rsidRDefault="00DF2090">
    <w:pPr>
      <w:pStyle w:val="afd"/>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D1B15" w14:textId="77777777" w:rsidR="00787557" w:rsidRDefault="00787557" w:rsidP="00477F79">
      <w:pPr>
        <w:ind w:firstLine="480"/>
        <w:rPr>
          <w:rFonts w:hint="eastAsia"/>
        </w:rPr>
      </w:pPr>
      <w:r>
        <w:separator/>
      </w:r>
    </w:p>
  </w:footnote>
  <w:footnote w:type="continuationSeparator" w:id="0">
    <w:p w14:paraId="2E011656" w14:textId="77777777" w:rsidR="00787557" w:rsidRDefault="00787557" w:rsidP="00477F79">
      <w:pPr>
        <w:ind w:firstLine="480"/>
        <w:rPr>
          <w:rFonts w:hint="eastAsia"/>
        </w:rPr>
      </w:pPr>
      <w:r>
        <w:continuationSeparator/>
      </w:r>
    </w:p>
  </w:footnote>
  <w:footnote w:type="continuationNotice" w:id="1">
    <w:p w14:paraId="173A5839" w14:textId="77777777" w:rsidR="00787557" w:rsidRDefault="00787557">
      <w:pPr>
        <w:spacing w:line="240" w:lineRule="auto"/>
        <w:ind w:firstLine="480"/>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6CB70" w14:textId="77777777" w:rsidR="00DF2090" w:rsidRDefault="00DF2090">
    <w:pPr>
      <w:pStyle w:val="afb"/>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1B3C" w14:textId="77777777" w:rsidR="00DF2090" w:rsidRDefault="00DF2090">
    <w:pPr>
      <w:pStyle w:val="afb"/>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B8F3D" w14:textId="77777777" w:rsidR="00DF2090" w:rsidRDefault="00DF2090">
    <w:pPr>
      <w:pStyle w:val="afb"/>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C24E398"/>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B3CAC6E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2286E29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2E9EF3E8"/>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65EFE1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61E8A0C8"/>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3E91C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9752BCB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94FE64BE"/>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687021B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16940A5"/>
    <w:multiLevelType w:val="hybridMultilevel"/>
    <w:tmpl w:val="987EB9B8"/>
    <w:lvl w:ilvl="0" w:tplc="80325C68">
      <w:start w:val="1"/>
      <w:numFmt w:val="bullet"/>
      <w:lvlText w:val="•"/>
      <w:lvlJc w:val="left"/>
      <w:pPr>
        <w:tabs>
          <w:tab w:val="num" w:pos="720"/>
        </w:tabs>
        <w:ind w:left="720" w:hanging="360"/>
      </w:pPr>
      <w:rPr>
        <w:rFonts w:ascii="宋体" w:hAnsi="宋体" w:hint="default"/>
      </w:rPr>
    </w:lvl>
    <w:lvl w:ilvl="1" w:tplc="6AF815F4" w:tentative="1">
      <w:start w:val="1"/>
      <w:numFmt w:val="bullet"/>
      <w:lvlText w:val="•"/>
      <w:lvlJc w:val="left"/>
      <w:pPr>
        <w:tabs>
          <w:tab w:val="num" w:pos="1440"/>
        </w:tabs>
        <w:ind w:left="1440" w:hanging="360"/>
      </w:pPr>
      <w:rPr>
        <w:rFonts w:ascii="宋体" w:hAnsi="宋体" w:hint="default"/>
      </w:rPr>
    </w:lvl>
    <w:lvl w:ilvl="2" w:tplc="9AC4CA20" w:tentative="1">
      <w:start w:val="1"/>
      <w:numFmt w:val="bullet"/>
      <w:lvlText w:val="•"/>
      <w:lvlJc w:val="left"/>
      <w:pPr>
        <w:tabs>
          <w:tab w:val="num" w:pos="2160"/>
        </w:tabs>
        <w:ind w:left="2160" w:hanging="360"/>
      </w:pPr>
      <w:rPr>
        <w:rFonts w:ascii="宋体" w:hAnsi="宋体" w:hint="default"/>
      </w:rPr>
    </w:lvl>
    <w:lvl w:ilvl="3" w:tplc="A78E9D9A" w:tentative="1">
      <w:start w:val="1"/>
      <w:numFmt w:val="bullet"/>
      <w:lvlText w:val="•"/>
      <w:lvlJc w:val="left"/>
      <w:pPr>
        <w:tabs>
          <w:tab w:val="num" w:pos="2880"/>
        </w:tabs>
        <w:ind w:left="2880" w:hanging="360"/>
      </w:pPr>
      <w:rPr>
        <w:rFonts w:ascii="宋体" w:hAnsi="宋体" w:hint="default"/>
      </w:rPr>
    </w:lvl>
    <w:lvl w:ilvl="4" w:tplc="976EE78C" w:tentative="1">
      <w:start w:val="1"/>
      <w:numFmt w:val="bullet"/>
      <w:lvlText w:val="•"/>
      <w:lvlJc w:val="left"/>
      <w:pPr>
        <w:tabs>
          <w:tab w:val="num" w:pos="3600"/>
        </w:tabs>
        <w:ind w:left="3600" w:hanging="360"/>
      </w:pPr>
      <w:rPr>
        <w:rFonts w:ascii="宋体" w:hAnsi="宋体" w:hint="default"/>
      </w:rPr>
    </w:lvl>
    <w:lvl w:ilvl="5" w:tplc="9DA0B372" w:tentative="1">
      <w:start w:val="1"/>
      <w:numFmt w:val="bullet"/>
      <w:lvlText w:val="•"/>
      <w:lvlJc w:val="left"/>
      <w:pPr>
        <w:tabs>
          <w:tab w:val="num" w:pos="4320"/>
        </w:tabs>
        <w:ind w:left="4320" w:hanging="360"/>
      </w:pPr>
      <w:rPr>
        <w:rFonts w:ascii="宋体" w:hAnsi="宋体" w:hint="default"/>
      </w:rPr>
    </w:lvl>
    <w:lvl w:ilvl="6" w:tplc="A0B85308" w:tentative="1">
      <w:start w:val="1"/>
      <w:numFmt w:val="bullet"/>
      <w:lvlText w:val="•"/>
      <w:lvlJc w:val="left"/>
      <w:pPr>
        <w:tabs>
          <w:tab w:val="num" w:pos="5040"/>
        </w:tabs>
        <w:ind w:left="5040" w:hanging="360"/>
      </w:pPr>
      <w:rPr>
        <w:rFonts w:ascii="宋体" w:hAnsi="宋体" w:hint="default"/>
      </w:rPr>
    </w:lvl>
    <w:lvl w:ilvl="7" w:tplc="C0F86AB0" w:tentative="1">
      <w:start w:val="1"/>
      <w:numFmt w:val="bullet"/>
      <w:lvlText w:val="•"/>
      <w:lvlJc w:val="left"/>
      <w:pPr>
        <w:tabs>
          <w:tab w:val="num" w:pos="5760"/>
        </w:tabs>
        <w:ind w:left="5760" w:hanging="360"/>
      </w:pPr>
      <w:rPr>
        <w:rFonts w:ascii="宋体" w:hAnsi="宋体" w:hint="default"/>
      </w:rPr>
    </w:lvl>
    <w:lvl w:ilvl="8" w:tplc="3E5A7CBC" w:tentative="1">
      <w:start w:val="1"/>
      <w:numFmt w:val="bullet"/>
      <w:lvlText w:val="•"/>
      <w:lvlJc w:val="left"/>
      <w:pPr>
        <w:tabs>
          <w:tab w:val="num" w:pos="6480"/>
        </w:tabs>
        <w:ind w:left="6480" w:hanging="360"/>
      </w:pPr>
      <w:rPr>
        <w:rFonts w:ascii="宋体" w:hAnsi="宋体" w:hint="default"/>
      </w:rPr>
    </w:lvl>
  </w:abstractNum>
  <w:abstractNum w:abstractNumId="11" w15:restartNumberingAfterBreak="0">
    <w:nsid w:val="02181200"/>
    <w:multiLevelType w:val="hybridMultilevel"/>
    <w:tmpl w:val="D1E6166E"/>
    <w:lvl w:ilvl="0" w:tplc="D2E8AA10">
      <w:start w:val="1"/>
      <w:numFmt w:val="decimal"/>
      <w:lvlText w:val="[%1]"/>
      <w:lvlJc w:val="left"/>
      <w:pPr>
        <w:ind w:left="1400" w:hanging="440"/>
      </w:pPr>
      <w:rPr>
        <w:rFonts w:ascii="Times New Roman" w:eastAsia="宋体" w:hAnsi="Times New Roman" w:hint="default"/>
      </w:rPr>
    </w:lvl>
    <w:lvl w:ilvl="1" w:tplc="D2E8AA10">
      <w:start w:val="1"/>
      <w:numFmt w:val="decimal"/>
      <w:lvlText w:val="[%2]"/>
      <w:lvlJc w:val="left"/>
      <w:pPr>
        <w:ind w:left="880" w:hanging="440"/>
      </w:pPr>
      <w:rPr>
        <w:rFonts w:ascii="Times New Roman" w:eastAsia="宋体" w:hAnsi="Times New Roman"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023A217B"/>
    <w:multiLevelType w:val="multilevel"/>
    <w:tmpl w:val="54885FD4"/>
    <w:lvl w:ilvl="0">
      <w:start w:val="1"/>
      <w:numFmt w:val="none"/>
      <w:suff w:val="nothing"/>
      <w:lvlText w:val=""/>
      <w:lvlJc w:val="left"/>
      <w:pPr>
        <w:ind w:left="0" w:firstLine="0"/>
      </w:pPr>
      <w:rPr>
        <w:rFonts w:hint="eastAsia"/>
      </w:rPr>
    </w:lvl>
    <w:lvl w:ilvl="1">
      <w:start w:val="1"/>
      <w:numFmt w:val="decimal"/>
      <w:suff w:val="nothing"/>
      <w:lvlText w:val="%2%1"/>
      <w:lvlJc w:val="left"/>
      <w:pPr>
        <w:ind w:left="0" w:firstLine="0"/>
      </w:pPr>
      <w:rPr>
        <w:rFonts w:hint="eastAsia"/>
      </w:rPr>
    </w:lvl>
    <w:lvl w:ilvl="2">
      <w:start w:val="1"/>
      <w:numFmt w:val="decimal"/>
      <w:suff w:val="nothing"/>
      <w:lvlText w:val="%2.%3"/>
      <w:lvlJc w:val="left"/>
      <w:pPr>
        <w:ind w:left="0" w:firstLine="0"/>
      </w:pPr>
      <w:rPr>
        <w:rFonts w:hint="eastAsia"/>
      </w:rPr>
    </w:lvl>
    <w:lvl w:ilvl="3">
      <w:start w:val="1"/>
      <w:numFmt w:val="decimal"/>
      <w:lvlText w:val="%2%1.%3.%4"/>
      <w:lvlJc w:val="left"/>
      <w:pPr>
        <w:ind w:left="0" w:firstLine="0"/>
      </w:pPr>
      <w:rPr>
        <w:rFonts w:hint="eastAsia"/>
      </w:rPr>
    </w:lvl>
    <w:lvl w:ilvl="4">
      <w:start w:val="1"/>
      <w:numFmt w:val="none"/>
      <w:lvlText w:val="%5%1"/>
      <w:lvlJc w:val="left"/>
      <w:pPr>
        <w:ind w:left="0" w:firstLine="0"/>
      </w:pPr>
      <w:rPr>
        <w:rFonts w:hint="eastAsia"/>
      </w:rPr>
    </w:lvl>
    <w:lvl w:ilvl="5">
      <w:start w:val="1"/>
      <w:numFmt w:val="none"/>
      <w:lvlText w:val=""/>
      <w:lvlJc w:val="left"/>
      <w:pPr>
        <w:ind w:left="0" w:firstLine="0"/>
      </w:pPr>
      <w:rPr>
        <w:rFonts w:hint="eastAsia"/>
      </w:rPr>
    </w:lvl>
    <w:lvl w:ilvl="6">
      <w:start w:val="1"/>
      <w:numFmt w:val="none"/>
      <w:lvlText w:val="%7%1"/>
      <w:lvlJc w:val="left"/>
      <w:pPr>
        <w:ind w:left="0" w:firstLine="0"/>
      </w:pPr>
      <w:rPr>
        <w:rFonts w:hint="eastAsia"/>
      </w:rPr>
    </w:lvl>
    <w:lvl w:ilvl="7">
      <w:start w:val="1"/>
      <w:numFmt w:val="none"/>
      <w:lvlText w:val="%8%1"/>
      <w:lvlJc w:val="left"/>
      <w:pPr>
        <w:ind w:left="0" w:firstLine="0"/>
      </w:pPr>
      <w:rPr>
        <w:rFonts w:hint="eastAsia"/>
      </w:rPr>
    </w:lvl>
    <w:lvl w:ilvl="8">
      <w:start w:val="1"/>
      <w:numFmt w:val="none"/>
      <w:lvlText w:val="%9%1"/>
      <w:lvlJc w:val="left"/>
      <w:pPr>
        <w:ind w:left="0" w:firstLine="0"/>
      </w:pPr>
      <w:rPr>
        <w:rFonts w:hint="eastAsia"/>
      </w:rPr>
    </w:lvl>
  </w:abstractNum>
  <w:abstractNum w:abstractNumId="13" w15:restartNumberingAfterBreak="0">
    <w:nsid w:val="02BD378E"/>
    <w:multiLevelType w:val="multilevel"/>
    <w:tmpl w:val="1F2E9A8E"/>
    <w:lvl w:ilvl="0">
      <w:start w:val="1"/>
      <w:numFmt w:val="none"/>
      <w:suff w:val="nothing"/>
      <w:lvlText w:val=""/>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4" w15:restartNumberingAfterBreak="0">
    <w:nsid w:val="031A229B"/>
    <w:multiLevelType w:val="hybridMultilevel"/>
    <w:tmpl w:val="9FE24D70"/>
    <w:lvl w:ilvl="0" w:tplc="328ED400">
      <w:start w:val="1"/>
      <w:numFmt w:val="bullet"/>
      <w:lvlText w:val="•"/>
      <w:lvlJc w:val="left"/>
      <w:pPr>
        <w:tabs>
          <w:tab w:val="num" w:pos="720"/>
        </w:tabs>
        <w:ind w:left="720" w:hanging="360"/>
      </w:pPr>
      <w:rPr>
        <w:rFonts w:ascii="宋体" w:hAnsi="宋体" w:hint="default"/>
      </w:rPr>
    </w:lvl>
    <w:lvl w:ilvl="1" w:tplc="C4822AAC" w:tentative="1">
      <w:start w:val="1"/>
      <w:numFmt w:val="bullet"/>
      <w:lvlText w:val="•"/>
      <w:lvlJc w:val="left"/>
      <w:pPr>
        <w:tabs>
          <w:tab w:val="num" w:pos="1440"/>
        </w:tabs>
        <w:ind w:left="1440" w:hanging="360"/>
      </w:pPr>
      <w:rPr>
        <w:rFonts w:ascii="宋体" w:hAnsi="宋体" w:hint="default"/>
      </w:rPr>
    </w:lvl>
    <w:lvl w:ilvl="2" w:tplc="4D8AF778" w:tentative="1">
      <w:start w:val="1"/>
      <w:numFmt w:val="bullet"/>
      <w:lvlText w:val="•"/>
      <w:lvlJc w:val="left"/>
      <w:pPr>
        <w:tabs>
          <w:tab w:val="num" w:pos="2160"/>
        </w:tabs>
        <w:ind w:left="2160" w:hanging="360"/>
      </w:pPr>
      <w:rPr>
        <w:rFonts w:ascii="宋体" w:hAnsi="宋体" w:hint="default"/>
      </w:rPr>
    </w:lvl>
    <w:lvl w:ilvl="3" w:tplc="40846AEE" w:tentative="1">
      <w:start w:val="1"/>
      <w:numFmt w:val="bullet"/>
      <w:lvlText w:val="•"/>
      <w:lvlJc w:val="left"/>
      <w:pPr>
        <w:tabs>
          <w:tab w:val="num" w:pos="2880"/>
        </w:tabs>
        <w:ind w:left="2880" w:hanging="360"/>
      </w:pPr>
      <w:rPr>
        <w:rFonts w:ascii="宋体" w:hAnsi="宋体" w:hint="default"/>
      </w:rPr>
    </w:lvl>
    <w:lvl w:ilvl="4" w:tplc="9DFC3534" w:tentative="1">
      <w:start w:val="1"/>
      <w:numFmt w:val="bullet"/>
      <w:lvlText w:val="•"/>
      <w:lvlJc w:val="left"/>
      <w:pPr>
        <w:tabs>
          <w:tab w:val="num" w:pos="3600"/>
        </w:tabs>
        <w:ind w:left="3600" w:hanging="360"/>
      </w:pPr>
      <w:rPr>
        <w:rFonts w:ascii="宋体" w:hAnsi="宋体" w:hint="default"/>
      </w:rPr>
    </w:lvl>
    <w:lvl w:ilvl="5" w:tplc="762CE768" w:tentative="1">
      <w:start w:val="1"/>
      <w:numFmt w:val="bullet"/>
      <w:lvlText w:val="•"/>
      <w:lvlJc w:val="left"/>
      <w:pPr>
        <w:tabs>
          <w:tab w:val="num" w:pos="4320"/>
        </w:tabs>
        <w:ind w:left="4320" w:hanging="360"/>
      </w:pPr>
      <w:rPr>
        <w:rFonts w:ascii="宋体" w:hAnsi="宋体" w:hint="default"/>
      </w:rPr>
    </w:lvl>
    <w:lvl w:ilvl="6" w:tplc="154A3B36" w:tentative="1">
      <w:start w:val="1"/>
      <w:numFmt w:val="bullet"/>
      <w:lvlText w:val="•"/>
      <w:lvlJc w:val="left"/>
      <w:pPr>
        <w:tabs>
          <w:tab w:val="num" w:pos="5040"/>
        </w:tabs>
        <w:ind w:left="5040" w:hanging="360"/>
      </w:pPr>
      <w:rPr>
        <w:rFonts w:ascii="宋体" w:hAnsi="宋体" w:hint="default"/>
      </w:rPr>
    </w:lvl>
    <w:lvl w:ilvl="7" w:tplc="E8BADCF2" w:tentative="1">
      <w:start w:val="1"/>
      <w:numFmt w:val="bullet"/>
      <w:lvlText w:val="•"/>
      <w:lvlJc w:val="left"/>
      <w:pPr>
        <w:tabs>
          <w:tab w:val="num" w:pos="5760"/>
        </w:tabs>
        <w:ind w:left="5760" w:hanging="360"/>
      </w:pPr>
      <w:rPr>
        <w:rFonts w:ascii="宋体" w:hAnsi="宋体" w:hint="default"/>
      </w:rPr>
    </w:lvl>
    <w:lvl w:ilvl="8" w:tplc="CD0CE374" w:tentative="1">
      <w:start w:val="1"/>
      <w:numFmt w:val="bullet"/>
      <w:lvlText w:val="•"/>
      <w:lvlJc w:val="left"/>
      <w:pPr>
        <w:tabs>
          <w:tab w:val="num" w:pos="6480"/>
        </w:tabs>
        <w:ind w:left="6480" w:hanging="360"/>
      </w:pPr>
      <w:rPr>
        <w:rFonts w:ascii="宋体" w:hAnsi="宋体" w:hint="default"/>
      </w:rPr>
    </w:lvl>
  </w:abstractNum>
  <w:abstractNum w:abstractNumId="15" w15:restartNumberingAfterBreak="0">
    <w:nsid w:val="067860D3"/>
    <w:multiLevelType w:val="hybridMultilevel"/>
    <w:tmpl w:val="B0CADBA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06A2155B"/>
    <w:multiLevelType w:val="hybridMultilevel"/>
    <w:tmpl w:val="0656775E"/>
    <w:lvl w:ilvl="0" w:tplc="DD24730E">
      <w:start w:val="1"/>
      <w:numFmt w:val="bullet"/>
      <w:lvlText w:val="•"/>
      <w:lvlJc w:val="left"/>
      <w:pPr>
        <w:tabs>
          <w:tab w:val="num" w:pos="720"/>
        </w:tabs>
        <w:ind w:left="720" w:hanging="360"/>
      </w:pPr>
      <w:rPr>
        <w:rFonts w:ascii="宋体" w:hAnsi="宋体" w:hint="default"/>
      </w:rPr>
    </w:lvl>
    <w:lvl w:ilvl="1" w:tplc="5AEEF764" w:tentative="1">
      <w:start w:val="1"/>
      <w:numFmt w:val="bullet"/>
      <w:lvlText w:val="•"/>
      <w:lvlJc w:val="left"/>
      <w:pPr>
        <w:tabs>
          <w:tab w:val="num" w:pos="1440"/>
        </w:tabs>
        <w:ind w:left="1440" w:hanging="360"/>
      </w:pPr>
      <w:rPr>
        <w:rFonts w:ascii="宋体" w:hAnsi="宋体" w:hint="default"/>
      </w:rPr>
    </w:lvl>
    <w:lvl w:ilvl="2" w:tplc="3EE40A34" w:tentative="1">
      <w:start w:val="1"/>
      <w:numFmt w:val="bullet"/>
      <w:lvlText w:val="•"/>
      <w:lvlJc w:val="left"/>
      <w:pPr>
        <w:tabs>
          <w:tab w:val="num" w:pos="2160"/>
        </w:tabs>
        <w:ind w:left="2160" w:hanging="360"/>
      </w:pPr>
      <w:rPr>
        <w:rFonts w:ascii="宋体" w:hAnsi="宋体" w:hint="default"/>
      </w:rPr>
    </w:lvl>
    <w:lvl w:ilvl="3" w:tplc="BF1AD3D2" w:tentative="1">
      <w:start w:val="1"/>
      <w:numFmt w:val="bullet"/>
      <w:lvlText w:val="•"/>
      <w:lvlJc w:val="left"/>
      <w:pPr>
        <w:tabs>
          <w:tab w:val="num" w:pos="2880"/>
        </w:tabs>
        <w:ind w:left="2880" w:hanging="360"/>
      </w:pPr>
      <w:rPr>
        <w:rFonts w:ascii="宋体" w:hAnsi="宋体" w:hint="default"/>
      </w:rPr>
    </w:lvl>
    <w:lvl w:ilvl="4" w:tplc="B08EC002" w:tentative="1">
      <w:start w:val="1"/>
      <w:numFmt w:val="bullet"/>
      <w:lvlText w:val="•"/>
      <w:lvlJc w:val="left"/>
      <w:pPr>
        <w:tabs>
          <w:tab w:val="num" w:pos="3600"/>
        </w:tabs>
        <w:ind w:left="3600" w:hanging="360"/>
      </w:pPr>
      <w:rPr>
        <w:rFonts w:ascii="宋体" w:hAnsi="宋体" w:hint="default"/>
      </w:rPr>
    </w:lvl>
    <w:lvl w:ilvl="5" w:tplc="B5A4C1B6" w:tentative="1">
      <w:start w:val="1"/>
      <w:numFmt w:val="bullet"/>
      <w:lvlText w:val="•"/>
      <w:lvlJc w:val="left"/>
      <w:pPr>
        <w:tabs>
          <w:tab w:val="num" w:pos="4320"/>
        </w:tabs>
        <w:ind w:left="4320" w:hanging="360"/>
      </w:pPr>
      <w:rPr>
        <w:rFonts w:ascii="宋体" w:hAnsi="宋体" w:hint="default"/>
      </w:rPr>
    </w:lvl>
    <w:lvl w:ilvl="6" w:tplc="FAD8ED40" w:tentative="1">
      <w:start w:val="1"/>
      <w:numFmt w:val="bullet"/>
      <w:lvlText w:val="•"/>
      <w:lvlJc w:val="left"/>
      <w:pPr>
        <w:tabs>
          <w:tab w:val="num" w:pos="5040"/>
        </w:tabs>
        <w:ind w:left="5040" w:hanging="360"/>
      </w:pPr>
      <w:rPr>
        <w:rFonts w:ascii="宋体" w:hAnsi="宋体" w:hint="default"/>
      </w:rPr>
    </w:lvl>
    <w:lvl w:ilvl="7" w:tplc="53567834" w:tentative="1">
      <w:start w:val="1"/>
      <w:numFmt w:val="bullet"/>
      <w:lvlText w:val="•"/>
      <w:lvlJc w:val="left"/>
      <w:pPr>
        <w:tabs>
          <w:tab w:val="num" w:pos="5760"/>
        </w:tabs>
        <w:ind w:left="5760" w:hanging="360"/>
      </w:pPr>
      <w:rPr>
        <w:rFonts w:ascii="宋体" w:hAnsi="宋体" w:hint="default"/>
      </w:rPr>
    </w:lvl>
    <w:lvl w:ilvl="8" w:tplc="F6B8A498" w:tentative="1">
      <w:start w:val="1"/>
      <w:numFmt w:val="bullet"/>
      <w:lvlText w:val="•"/>
      <w:lvlJc w:val="left"/>
      <w:pPr>
        <w:tabs>
          <w:tab w:val="num" w:pos="6480"/>
        </w:tabs>
        <w:ind w:left="6480" w:hanging="360"/>
      </w:pPr>
      <w:rPr>
        <w:rFonts w:ascii="宋体" w:hAnsi="宋体" w:hint="default"/>
      </w:rPr>
    </w:lvl>
  </w:abstractNum>
  <w:abstractNum w:abstractNumId="17" w15:restartNumberingAfterBreak="0">
    <w:nsid w:val="0AAF07B8"/>
    <w:multiLevelType w:val="multilevel"/>
    <w:tmpl w:val="54885FD4"/>
    <w:lvl w:ilvl="0">
      <w:start w:val="1"/>
      <w:numFmt w:val="none"/>
      <w:suff w:val="nothing"/>
      <w:lvlText w:val=""/>
      <w:lvlJc w:val="left"/>
      <w:pPr>
        <w:ind w:left="0" w:firstLine="0"/>
      </w:pPr>
      <w:rPr>
        <w:rFonts w:hint="eastAsia"/>
      </w:rPr>
    </w:lvl>
    <w:lvl w:ilvl="1">
      <w:start w:val="1"/>
      <w:numFmt w:val="decimal"/>
      <w:suff w:val="nothing"/>
      <w:lvlText w:val="%2%1"/>
      <w:lvlJc w:val="left"/>
      <w:pPr>
        <w:ind w:left="0" w:firstLine="0"/>
      </w:pPr>
      <w:rPr>
        <w:rFonts w:hint="eastAsia"/>
      </w:rPr>
    </w:lvl>
    <w:lvl w:ilvl="2">
      <w:start w:val="1"/>
      <w:numFmt w:val="decimal"/>
      <w:suff w:val="nothing"/>
      <w:lvlText w:val="%2.%3"/>
      <w:lvlJc w:val="left"/>
      <w:pPr>
        <w:ind w:left="0" w:firstLine="0"/>
      </w:pPr>
      <w:rPr>
        <w:rFonts w:hint="eastAsia"/>
      </w:rPr>
    </w:lvl>
    <w:lvl w:ilvl="3">
      <w:start w:val="1"/>
      <w:numFmt w:val="decimal"/>
      <w:lvlText w:val="%2%1.%3.%4"/>
      <w:lvlJc w:val="left"/>
      <w:pPr>
        <w:ind w:left="0" w:firstLine="0"/>
      </w:pPr>
      <w:rPr>
        <w:rFonts w:hint="eastAsia"/>
      </w:rPr>
    </w:lvl>
    <w:lvl w:ilvl="4">
      <w:start w:val="1"/>
      <w:numFmt w:val="none"/>
      <w:lvlText w:val="%5%1"/>
      <w:lvlJc w:val="left"/>
      <w:pPr>
        <w:ind w:left="0" w:firstLine="0"/>
      </w:pPr>
      <w:rPr>
        <w:rFonts w:hint="eastAsia"/>
      </w:rPr>
    </w:lvl>
    <w:lvl w:ilvl="5">
      <w:start w:val="1"/>
      <w:numFmt w:val="none"/>
      <w:lvlText w:val=""/>
      <w:lvlJc w:val="left"/>
      <w:pPr>
        <w:ind w:left="0" w:firstLine="0"/>
      </w:pPr>
      <w:rPr>
        <w:rFonts w:hint="eastAsia"/>
      </w:rPr>
    </w:lvl>
    <w:lvl w:ilvl="6">
      <w:start w:val="1"/>
      <w:numFmt w:val="none"/>
      <w:lvlText w:val="%7%1"/>
      <w:lvlJc w:val="left"/>
      <w:pPr>
        <w:ind w:left="0" w:firstLine="0"/>
      </w:pPr>
      <w:rPr>
        <w:rFonts w:hint="eastAsia"/>
      </w:rPr>
    </w:lvl>
    <w:lvl w:ilvl="7">
      <w:start w:val="1"/>
      <w:numFmt w:val="none"/>
      <w:lvlText w:val="%8%1"/>
      <w:lvlJc w:val="left"/>
      <w:pPr>
        <w:ind w:left="0" w:firstLine="0"/>
      </w:pPr>
      <w:rPr>
        <w:rFonts w:hint="eastAsia"/>
      </w:rPr>
    </w:lvl>
    <w:lvl w:ilvl="8">
      <w:start w:val="1"/>
      <w:numFmt w:val="none"/>
      <w:lvlText w:val="%9%1"/>
      <w:lvlJc w:val="left"/>
      <w:pPr>
        <w:ind w:left="0" w:firstLine="0"/>
      </w:pPr>
      <w:rPr>
        <w:rFonts w:hint="eastAsia"/>
      </w:rPr>
    </w:lvl>
  </w:abstractNum>
  <w:abstractNum w:abstractNumId="18" w15:restartNumberingAfterBreak="0">
    <w:nsid w:val="27843053"/>
    <w:multiLevelType w:val="multilevel"/>
    <w:tmpl w:val="C9B2660A"/>
    <w:lvl w:ilvl="0">
      <w:start w:val="1"/>
      <w:numFmt w:val="chineseCountingThousand"/>
      <w:suff w:val="nothing"/>
      <w:lvlText w:val="%1、"/>
      <w:lvlJc w:val="left"/>
      <w:pPr>
        <w:ind w:left="0" w:firstLine="0"/>
      </w:pPr>
      <w:rPr>
        <w:rFonts w:hint="eastAsia"/>
      </w:rPr>
    </w:lvl>
    <w:lvl w:ilvl="1">
      <w:start w:val="1"/>
      <w:numFmt w:val="decimal"/>
      <w:suff w:val="space"/>
      <w:lvlText w:val="%2"/>
      <w:lvlJc w:val="left"/>
      <w:pPr>
        <w:ind w:left="0" w:firstLine="0"/>
      </w:pPr>
      <w:rPr>
        <w:rFonts w:hint="eastAsia"/>
      </w:rPr>
    </w:lvl>
    <w:lvl w:ilvl="2">
      <w:start w:val="1"/>
      <w:numFmt w:val="decimal"/>
      <w:suff w:val="space"/>
      <w:lvlText w:val="%2.%3"/>
      <w:lvlJc w:val="left"/>
      <w:pPr>
        <w:ind w:left="0" w:firstLine="0"/>
      </w:pPr>
      <w:rPr>
        <w:rFonts w:hint="eastAsia"/>
        <w:lang w:val="en-US"/>
      </w:rPr>
    </w:lvl>
    <w:lvl w:ilvl="3">
      <w:start w:val="1"/>
      <w:numFmt w:val="decimal"/>
      <w:suff w:val="space"/>
      <w:lvlText w:val="%2.%3.%4"/>
      <w:lvlJc w:val="left"/>
      <w:pPr>
        <w:ind w:left="0" w:firstLine="0"/>
      </w:pPr>
      <w:rPr>
        <w:rFonts w:hint="eastAsia"/>
      </w:rPr>
    </w:lvl>
    <w:lvl w:ilvl="4">
      <w:start w:val="1"/>
      <w:numFmt w:val="decimal"/>
      <w:suff w:val="space"/>
      <w:lvlText w:val="%2.%3.%4.%5"/>
      <w:lvlJc w:val="left"/>
      <w:pPr>
        <w:ind w:left="0" w:firstLine="0"/>
      </w:pPr>
      <w:rPr>
        <w:rFonts w:hint="eastAsia"/>
      </w:rPr>
    </w:lvl>
    <w:lvl w:ilvl="5">
      <w:start w:val="1"/>
      <w:numFmt w:val="none"/>
      <w:lvlText w:val=""/>
      <w:lvlJc w:val="left"/>
      <w:pPr>
        <w:ind w:left="0" w:firstLine="0"/>
      </w:pPr>
      <w:rPr>
        <w:rFonts w:hint="eastAsia"/>
      </w:rPr>
    </w:lvl>
    <w:lvl w:ilvl="6">
      <w:start w:val="1"/>
      <w:numFmt w:val="none"/>
      <w:lvlText w:val="%7%1"/>
      <w:lvlJc w:val="left"/>
      <w:pPr>
        <w:ind w:left="0" w:firstLine="0"/>
      </w:pPr>
      <w:rPr>
        <w:rFonts w:hint="eastAsia"/>
      </w:rPr>
    </w:lvl>
    <w:lvl w:ilvl="7">
      <w:start w:val="1"/>
      <w:numFmt w:val="none"/>
      <w:lvlText w:val="%8%1"/>
      <w:lvlJc w:val="left"/>
      <w:pPr>
        <w:ind w:left="0" w:firstLine="0"/>
      </w:pPr>
      <w:rPr>
        <w:rFonts w:hint="eastAsia"/>
      </w:rPr>
    </w:lvl>
    <w:lvl w:ilvl="8">
      <w:start w:val="1"/>
      <w:numFmt w:val="none"/>
      <w:lvlText w:val="%9%1"/>
      <w:lvlJc w:val="left"/>
      <w:pPr>
        <w:ind w:left="0" w:firstLine="0"/>
      </w:pPr>
      <w:rPr>
        <w:rFonts w:hint="eastAsia"/>
      </w:rPr>
    </w:lvl>
  </w:abstractNum>
  <w:abstractNum w:abstractNumId="19" w15:restartNumberingAfterBreak="0">
    <w:nsid w:val="29D75910"/>
    <w:multiLevelType w:val="hybridMultilevel"/>
    <w:tmpl w:val="882691DA"/>
    <w:lvl w:ilvl="0" w:tplc="FFFFFFFF">
      <w:start w:val="1"/>
      <w:numFmt w:val="decimal"/>
      <w:lvlText w:val="[%1]"/>
      <w:lvlJc w:val="left"/>
      <w:pPr>
        <w:ind w:left="1400" w:hanging="440"/>
      </w:pPr>
      <w:rPr>
        <w:rFonts w:ascii="Times New Roman" w:eastAsia="宋体" w:hAnsi="Times New Roman" w:hint="default"/>
      </w:rPr>
    </w:lvl>
    <w:lvl w:ilvl="1" w:tplc="703E8058">
      <w:start w:val="1"/>
      <w:numFmt w:val="decimal"/>
      <w:lvlText w:val="[%2]"/>
      <w:lvlJc w:val="left"/>
      <w:pPr>
        <w:ind w:left="880" w:hanging="440"/>
      </w:pPr>
      <w:rPr>
        <w:rFonts w:ascii="Times New Roman" w:eastAsia="宋体" w:hAnsi="Times New Roman"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2B4C48ED"/>
    <w:multiLevelType w:val="hybridMultilevel"/>
    <w:tmpl w:val="CF2096F2"/>
    <w:lvl w:ilvl="0" w:tplc="425E7E08">
      <w:start w:val="1"/>
      <w:numFmt w:val="bullet"/>
      <w:lvlText w:val="•"/>
      <w:lvlJc w:val="left"/>
      <w:pPr>
        <w:tabs>
          <w:tab w:val="num" w:pos="720"/>
        </w:tabs>
        <w:ind w:left="720" w:hanging="360"/>
      </w:pPr>
      <w:rPr>
        <w:rFonts w:ascii="宋体" w:hAnsi="宋体" w:hint="default"/>
      </w:rPr>
    </w:lvl>
    <w:lvl w:ilvl="1" w:tplc="639A6D04" w:tentative="1">
      <w:start w:val="1"/>
      <w:numFmt w:val="bullet"/>
      <w:lvlText w:val="•"/>
      <w:lvlJc w:val="left"/>
      <w:pPr>
        <w:tabs>
          <w:tab w:val="num" w:pos="1440"/>
        </w:tabs>
        <w:ind w:left="1440" w:hanging="360"/>
      </w:pPr>
      <w:rPr>
        <w:rFonts w:ascii="宋体" w:hAnsi="宋体" w:hint="default"/>
      </w:rPr>
    </w:lvl>
    <w:lvl w:ilvl="2" w:tplc="967223F4" w:tentative="1">
      <w:start w:val="1"/>
      <w:numFmt w:val="bullet"/>
      <w:lvlText w:val="•"/>
      <w:lvlJc w:val="left"/>
      <w:pPr>
        <w:tabs>
          <w:tab w:val="num" w:pos="2160"/>
        </w:tabs>
        <w:ind w:left="2160" w:hanging="360"/>
      </w:pPr>
      <w:rPr>
        <w:rFonts w:ascii="宋体" w:hAnsi="宋体" w:hint="default"/>
      </w:rPr>
    </w:lvl>
    <w:lvl w:ilvl="3" w:tplc="8D9C39F4" w:tentative="1">
      <w:start w:val="1"/>
      <w:numFmt w:val="bullet"/>
      <w:lvlText w:val="•"/>
      <w:lvlJc w:val="left"/>
      <w:pPr>
        <w:tabs>
          <w:tab w:val="num" w:pos="2880"/>
        </w:tabs>
        <w:ind w:left="2880" w:hanging="360"/>
      </w:pPr>
      <w:rPr>
        <w:rFonts w:ascii="宋体" w:hAnsi="宋体" w:hint="default"/>
      </w:rPr>
    </w:lvl>
    <w:lvl w:ilvl="4" w:tplc="A9FA8A64" w:tentative="1">
      <w:start w:val="1"/>
      <w:numFmt w:val="bullet"/>
      <w:lvlText w:val="•"/>
      <w:lvlJc w:val="left"/>
      <w:pPr>
        <w:tabs>
          <w:tab w:val="num" w:pos="3600"/>
        </w:tabs>
        <w:ind w:left="3600" w:hanging="360"/>
      </w:pPr>
      <w:rPr>
        <w:rFonts w:ascii="宋体" w:hAnsi="宋体" w:hint="default"/>
      </w:rPr>
    </w:lvl>
    <w:lvl w:ilvl="5" w:tplc="A7DA09FC" w:tentative="1">
      <w:start w:val="1"/>
      <w:numFmt w:val="bullet"/>
      <w:lvlText w:val="•"/>
      <w:lvlJc w:val="left"/>
      <w:pPr>
        <w:tabs>
          <w:tab w:val="num" w:pos="4320"/>
        </w:tabs>
        <w:ind w:left="4320" w:hanging="360"/>
      </w:pPr>
      <w:rPr>
        <w:rFonts w:ascii="宋体" w:hAnsi="宋体" w:hint="default"/>
      </w:rPr>
    </w:lvl>
    <w:lvl w:ilvl="6" w:tplc="8A041FF2" w:tentative="1">
      <w:start w:val="1"/>
      <w:numFmt w:val="bullet"/>
      <w:lvlText w:val="•"/>
      <w:lvlJc w:val="left"/>
      <w:pPr>
        <w:tabs>
          <w:tab w:val="num" w:pos="5040"/>
        </w:tabs>
        <w:ind w:left="5040" w:hanging="360"/>
      </w:pPr>
      <w:rPr>
        <w:rFonts w:ascii="宋体" w:hAnsi="宋体" w:hint="default"/>
      </w:rPr>
    </w:lvl>
    <w:lvl w:ilvl="7" w:tplc="0B12F2E4" w:tentative="1">
      <w:start w:val="1"/>
      <w:numFmt w:val="bullet"/>
      <w:lvlText w:val="•"/>
      <w:lvlJc w:val="left"/>
      <w:pPr>
        <w:tabs>
          <w:tab w:val="num" w:pos="5760"/>
        </w:tabs>
        <w:ind w:left="5760" w:hanging="360"/>
      </w:pPr>
      <w:rPr>
        <w:rFonts w:ascii="宋体" w:hAnsi="宋体" w:hint="default"/>
      </w:rPr>
    </w:lvl>
    <w:lvl w:ilvl="8" w:tplc="D6340F48" w:tentative="1">
      <w:start w:val="1"/>
      <w:numFmt w:val="bullet"/>
      <w:lvlText w:val="•"/>
      <w:lvlJc w:val="left"/>
      <w:pPr>
        <w:tabs>
          <w:tab w:val="num" w:pos="6480"/>
        </w:tabs>
        <w:ind w:left="6480" w:hanging="360"/>
      </w:pPr>
      <w:rPr>
        <w:rFonts w:ascii="宋体" w:hAnsi="宋体" w:hint="default"/>
      </w:rPr>
    </w:lvl>
  </w:abstractNum>
  <w:abstractNum w:abstractNumId="21" w15:restartNumberingAfterBreak="0">
    <w:nsid w:val="2E896852"/>
    <w:multiLevelType w:val="hybridMultilevel"/>
    <w:tmpl w:val="9A44C502"/>
    <w:lvl w:ilvl="0" w:tplc="3CCE16BE">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C681DF7"/>
    <w:multiLevelType w:val="multilevel"/>
    <w:tmpl w:val="54885FD4"/>
    <w:lvl w:ilvl="0">
      <w:start w:val="1"/>
      <w:numFmt w:val="none"/>
      <w:suff w:val="nothing"/>
      <w:lvlText w:val=""/>
      <w:lvlJc w:val="left"/>
      <w:pPr>
        <w:ind w:left="0" w:firstLine="0"/>
      </w:pPr>
      <w:rPr>
        <w:rFonts w:hint="eastAsia"/>
      </w:rPr>
    </w:lvl>
    <w:lvl w:ilvl="1">
      <w:start w:val="1"/>
      <w:numFmt w:val="decimal"/>
      <w:suff w:val="nothing"/>
      <w:lvlText w:val="%2%1"/>
      <w:lvlJc w:val="left"/>
      <w:pPr>
        <w:ind w:left="0" w:firstLine="0"/>
      </w:pPr>
      <w:rPr>
        <w:rFonts w:hint="eastAsia"/>
      </w:rPr>
    </w:lvl>
    <w:lvl w:ilvl="2">
      <w:start w:val="1"/>
      <w:numFmt w:val="decimal"/>
      <w:suff w:val="nothing"/>
      <w:lvlText w:val="%2.%3"/>
      <w:lvlJc w:val="left"/>
      <w:pPr>
        <w:ind w:left="0" w:firstLine="0"/>
      </w:pPr>
      <w:rPr>
        <w:rFonts w:hint="eastAsia"/>
      </w:rPr>
    </w:lvl>
    <w:lvl w:ilvl="3">
      <w:start w:val="1"/>
      <w:numFmt w:val="decimal"/>
      <w:lvlText w:val="%2%1.%3.%4"/>
      <w:lvlJc w:val="left"/>
      <w:pPr>
        <w:ind w:left="0" w:firstLine="0"/>
      </w:pPr>
      <w:rPr>
        <w:rFonts w:hint="eastAsia"/>
      </w:rPr>
    </w:lvl>
    <w:lvl w:ilvl="4">
      <w:start w:val="1"/>
      <w:numFmt w:val="none"/>
      <w:lvlText w:val="%5%1"/>
      <w:lvlJc w:val="left"/>
      <w:pPr>
        <w:ind w:left="0" w:firstLine="0"/>
      </w:pPr>
      <w:rPr>
        <w:rFonts w:hint="eastAsia"/>
      </w:rPr>
    </w:lvl>
    <w:lvl w:ilvl="5">
      <w:start w:val="1"/>
      <w:numFmt w:val="none"/>
      <w:lvlText w:val=""/>
      <w:lvlJc w:val="left"/>
      <w:pPr>
        <w:ind w:left="0" w:firstLine="0"/>
      </w:pPr>
      <w:rPr>
        <w:rFonts w:hint="eastAsia"/>
      </w:rPr>
    </w:lvl>
    <w:lvl w:ilvl="6">
      <w:start w:val="1"/>
      <w:numFmt w:val="none"/>
      <w:lvlText w:val="%7%1"/>
      <w:lvlJc w:val="left"/>
      <w:pPr>
        <w:ind w:left="0" w:firstLine="0"/>
      </w:pPr>
      <w:rPr>
        <w:rFonts w:hint="eastAsia"/>
      </w:rPr>
    </w:lvl>
    <w:lvl w:ilvl="7">
      <w:start w:val="1"/>
      <w:numFmt w:val="none"/>
      <w:lvlText w:val="%8%1"/>
      <w:lvlJc w:val="left"/>
      <w:pPr>
        <w:ind w:left="0" w:firstLine="0"/>
      </w:pPr>
      <w:rPr>
        <w:rFonts w:hint="eastAsia"/>
      </w:rPr>
    </w:lvl>
    <w:lvl w:ilvl="8">
      <w:start w:val="1"/>
      <w:numFmt w:val="none"/>
      <w:lvlText w:val="%9%1"/>
      <w:lvlJc w:val="left"/>
      <w:pPr>
        <w:ind w:left="0" w:firstLine="0"/>
      </w:pPr>
      <w:rPr>
        <w:rFonts w:hint="eastAsia"/>
      </w:rPr>
    </w:lvl>
  </w:abstractNum>
  <w:abstractNum w:abstractNumId="23" w15:restartNumberingAfterBreak="0">
    <w:nsid w:val="3F2530C5"/>
    <w:multiLevelType w:val="hybridMultilevel"/>
    <w:tmpl w:val="8EBE70A6"/>
    <w:lvl w:ilvl="0" w:tplc="72DE0A6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4415119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4A736054"/>
    <w:multiLevelType w:val="multilevel"/>
    <w:tmpl w:val="54885FD4"/>
    <w:lvl w:ilvl="0">
      <w:start w:val="1"/>
      <w:numFmt w:val="none"/>
      <w:suff w:val="nothing"/>
      <w:lvlText w:val=""/>
      <w:lvlJc w:val="left"/>
      <w:pPr>
        <w:ind w:left="0" w:firstLine="0"/>
      </w:pPr>
      <w:rPr>
        <w:rFonts w:hint="eastAsia"/>
      </w:rPr>
    </w:lvl>
    <w:lvl w:ilvl="1">
      <w:start w:val="1"/>
      <w:numFmt w:val="decimal"/>
      <w:suff w:val="nothing"/>
      <w:lvlText w:val="%2%1"/>
      <w:lvlJc w:val="left"/>
      <w:pPr>
        <w:ind w:left="0" w:firstLine="0"/>
      </w:pPr>
      <w:rPr>
        <w:rFonts w:hint="eastAsia"/>
      </w:rPr>
    </w:lvl>
    <w:lvl w:ilvl="2">
      <w:start w:val="1"/>
      <w:numFmt w:val="decimal"/>
      <w:suff w:val="nothing"/>
      <w:lvlText w:val="%2.%3"/>
      <w:lvlJc w:val="left"/>
      <w:pPr>
        <w:ind w:left="0" w:firstLine="0"/>
      </w:pPr>
      <w:rPr>
        <w:rFonts w:hint="eastAsia"/>
      </w:rPr>
    </w:lvl>
    <w:lvl w:ilvl="3">
      <w:start w:val="1"/>
      <w:numFmt w:val="decimal"/>
      <w:lvlText w:val="%2%1.%3.%4"/>
      <w:lvlJc w:val="left"/>
      <w:pPr>
        <w:ind w:left="0" w:firstLine="0"/>
      </w:pPr>
      <w:rPr>
        <w:rFonts w:hint="eastAsia"/>
      </w:rPr>
    </w:lvl>
    <w:lvl w:ilvl="4">
      <w:start w:val="1"/>
      <w:numFmt w:val="none"/>
      <w:lvlText w:val="%5%1"/>
      <w:lvlJc w:val="left"/>
      <w:pPr>
        <w:ind w:left="0" w:firstLine="0"/>
      </w:pPr>
      <w:rPr>
        <w:rFonts w:hint="eastAsia"/>
      </w:rPr>
    </w:lvl>
    <w:lvl w:ilvl="5">
      <w:start w:val="1"/>
      <w:numFmt w:val="none"/>
      <w:lvlText w:val=""/>
      <w:lvlJc w:val="left"/>
      <w:pPr>
        <w:ind w:left="0" w:firstLine="0"/>
      </w:pPr>
      <w:rPr>
        <w:rFonts w:hint="eastAsia"/>
      </w:rPr>
    </w:lvl>
    <w:lvl w:ilvl="6">
      <w:start w:val="1"/>
      <w:numFmt w:val="none"/>
      <w:lvlText w:val="%7%1"/>
      <w:lvlJc w:val="left"/>
      <w:pPr>
        <w:ind w:left="0" w:firstLine="0"/>
      </w:pPr>
      <w:rPr>
        <w:rFonts w:hint="eastAsia"/>
      </w:rPr>
    </w:lvl>
    <w:lvl w:ilvl="7">
      <w:start w:val="1"/>
      <w:numFmt w:val="none"/>
      <w:lvlText w:val="%8%1"/>
      <w:lvlJc w:val="left"/>
      <w:pPr>
        <w:ind w:left="0" w:firstLine="0"/>
      </w:pPr>
      <w:rPr>
        <w:rFonts w:hint="eastAsia"/>
      </w:rPr>
    </w:lvl>
    <w:lvl w:ilvl="8">
      <w:start w:val="1"/>
      <w:numFmt w:val="none"/>
      <w:lvlText w:val="%9%1"/>
      <w:lvlJc w:val="left"/>
      <w:pPr>
        <w:ind w:left="0" w:firstLine="0"/>
      </w:pPr>
      <w:rPr>
        <w:rFonts w:hint="eastAsia"/>
      </w:rPr>
    </w:lvl>
  </w:abstractNum>
  <w:abstractNum w:abstractNumId="26" w15:restartNumberingAfterBreak="0">
    <w:nsid w:val="4F7E4E78"/>
    <w:multiLevelType w:val="hybridMultilevel"/>
    <w:tmpl w:val="3936246A"/>
    <w:lvl w:ilvl="0" w:tplc="7326DB22">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580C013F"/>
    <w:multiLevelType w:val="hybridMultilevel"/>
    <w:tmpl w:val="1C7059E6"/>
    <w:lvl w:ilvl="0" w:tplc="2B3885A8">
      <w:start w:val="1"/>
      <w:numFmt w:val="bullet"/>
      <w:lvlText w:val="•"/>
      <w:lvlJc w:val="left"/>
      <w:pPr>
        <w:tabs>
          <w:tab w:val="num" w:pos="720"/>
        </w:tabs>
        <w:ind w:left="720" w:hanging="360"/>
      </w:pPr>
      <w:rPr>
        <w:rFonts w:ascii="宋体" w:hAnsi="宋体" w:hint="default"/>
      </w:rPr>
    </w:lvl>
    <w:lvl w:ilvl="1" w:tplc="24C4E73A" w:tentative="1">
      <w:start w:val="1"/>
      <w:numFmt w:val="bullet"/>
      <w:lvlText w:val="•"/>
      <w:lvlJc w:val="left"/>
      <w:pPr>
        <w:tabs>
          <w:tab w:val="num" w:pos="1440"/>
        </w:tabs>
        <w:ind w:left="1440" w:hanging="360"/>
      </w:pPr>
      <w:rPr>
        <w:rFonts w:ascii="宋体" w:hAnsi="宋体" w:hint="default"/>
      </w:rPr>
    </w:lvl>
    <w:lvl w:ilvl="2" w:tplc="5718B734" w:tentative="1">
      <w:start w:val="1"/>
      <w:numFmt w:val="bullet"/>
      <w:lvlText w:val="•"/>
      <w:lvlJc w:val="left"/>
      <w:pPr>
        <w:tabs>
          <w:tab w:val="num" w:pos="2160"/>
        </w:tabs>
        <w:ind w:left="2160" w:hanging="360"/>
      </w:pPr>
      <w:rPr>
        <w:rFonts w:ascii="宋体" w:hAnsi="宋体" w:hint="default"/>
      </w:rPr>
    </w:lvl>
    <w:lvl w:ilvl="3" w:tplc="F1FA97E6" w:tentative="1">
      <w:start w:val="1"/>
      <w:numFmt w:val="bullet"/>
      <w:lvlText w:val="•"/>
      <w:lvlJc w:val="left"/>
      <w:pPr>
        <w:tabs>
          <w:tab w:val="num" w:pos="2880"/>
        </w:tabs>
        <w:ind w:left="2880" w:hanging="360"/>
      </w:pPr>
      <w:rPr>
        <w:rFonts w:ascii="宋体" w:hAnsi="宋体" w:hint="default"/>
      </w:rPr>
    </w:lvl>
    <w:lvl w:ilvl="4" w:tplc="F37A2270" w:tentative="1">
      <w:start w:val="1"/>
      <w:numFmt w:val="bullet"/>
      <w:lvlText w:val="•"/>
      <w:lvlJc w:val="left"/>
      <w:pPr>
        <w:tabs>
          <w:tab w:val="num" w:pos="3600"/>
        </w:tabs>
        <w:ind w:left="3600" w:hanging="360"/>
      </w:pPr>
      <w:rPr>
        <w:rFonts w:ascii="宋体" w:hAnsi="宋体" w:hint="default"/>
      </w:rPr>
    </w:lvl>
    <w:lvl w:ilvl="5" w:tplc="7E1A3D82" w:tentative="1">
      <w:start w:val="1"/>
      <w:numFmt w:val="bullet"/>
      <w:lvlText w:val="•"/>
      <w:lvlJc w:val="left"/>
      <w:pPr>
        <w:tabs>
          <w:tab w:val="num" w:pos="4320"/>
        </w:tabs>
        <w:ind w:left="4320" w:hanging="360"/>
      </w:pPr>
      <w:rPr>
        <w:rFonts w:ascii="宋体" w:hAnsi="宋体" w:hint="default"/>
      </w:rPr>
    </w:lvl>
    <w:lvl w:ilvl="6" w:tplc="35A8C9E8" w:tentative="1">
      <w:start w:val="1"/>
      <w:numFmt w:val="bullet"/>
      <w:lvlText w:val="•"/>
      <w:lvlJc w:val="left"/>
      <w:pPr>
        <w:tabs>
          <w:tab w:val="num" w:pos="5040"/>
        </w:tabs>
        <w:ind w:left="5040" w:hanging="360"/>
      </w:pPr>
      <w:rPr>
        <w:rFonts w:ascii="宋体" w:hAnsi="宋体" w:hint="default"/>
      </w:rPr>
    </w:lvl>
    <w:lvl w:ilvl="7" w:tplc="7C427220" w:tentative="1">
      <w:start w:val="1"/>
      <w:numFmt w:val="bullet"/>
      <w:lvlText w:val="•"/>
      <w:lvlJc w:val="left"/>
      <w:pPr>
        <w:tabs>
          <w:tab w:val="num" w:pos="5760"/>
        </w:tabs>
        <w:ind w:left="5760" w:hanging="360"/>
      </w:pPr>
      <w:rPr>
        <w:rFonts w:ascii="宋体" w:hAnsi="宋体" w:hint="default"/>
      </w:rPr>
    </w:lvl>
    <w:lvl w:ilvl="8" w:tplc="BF92C7DE" w:tentative="1">
      <w:start w:val="1"/>
      <w:numFmt w:val="bullet"/>
      <w:lvlText w:val="•"/>
      <w:lvlJc w:val="left"/>
      <w:pPr>
        <w:tabs>
          <w:tab w:val="num" w:pos="6480"/>
        </w:tabs>
        <w:ind w:left="6480" w:hanging="360"/>
      </w:pPr>
      <w:rPr>
        <w:rFonts w:ascii="宋体" w:hAnsi="宋体" w:hint="default"/>
      </w:rPr>
    </w:lvl>
  </w:abstractNum>
  <w:abstractNum w:abstractNumId="28" w15:restartNumberingAfterBreak="0">
    <w:nsid w:val="63F74B59"/>
    <w:multiLevelType w:val="hybridMultilevel"/>
    <w:tmpl w:val="CCB0074A"/>
    <w:lvl w:ilvl="0" w:tplc="1EA0268E">
      <w:start w:val="1"/>
      <w:numFmt w:val="bullet"/>
      <w:lvlText w:val="•"/>
      <w:lvlJc w:val="left"/>
      <w:pPr>
        <w:tabs>
          <w:tab w:val="num" w:pos="720"/>
        </w:tabs>
        <w:ind w:left="720" w:hanging="360"/>
      </w:pPr>
      <w:rPr>
        <w:rFonts w:ascii="宋体" w:hAnsi="宋体" w:hint="default"/>
      </w:rPr>
    </w:lvl>
    <w:lvl w:ilvl="1" w:tplc="7F266134" w:tentative="1">
      <w:start w:val="1"/>
      <w:numFmt w:val="bullet"/>
      <w:lvlText w:val="•"/>
      <w:lvlJc w:val="left"/>
      <w:pPr>
        <w:tabs>
          <w:tab w:val="num" w:pos="1440"/>
        </w:tabs>
        <w:ind w:left="1440" w:hanging="360"/>
      </w:pPr>
      <w:rPr>
        <w:rFonts w:ascii="宋体" w:hAnsi="宋体" w:hint="default"/>
      </w:rPr>
    </w:lvl>
    <w:lvl w:ilvl="2" w:tplc="97645AB8" w:tentative="1">
      <w:start w:val="1"/>
      <w:numFmt w:val="bullet"/>
      <w:lvlText w:val="•"/>
      <w:lvlJc w:val="left"/>
      <w:pPr>
        <w:tabs>
          <w:tab w:val="num" w:pos="2160"/>
        </w:tabs>
        <w:ind w:left="2160" w:hanging="360"/>
      </w:pPr>
      <w:rPr>
        <w:rFonts w:ascii="宋体" w:hAnsi="宋体" w:hint="default"/>
      </w:rPr>
    </w:lvl>
    <w:lvl w:ilvl="3" w:tplc="AF784402" w:tentative="1">
      <w:start w:val="1"/>
      <w:numFmt w:val="bullet"/>
      <w:lvlText w:val="•"/>
      <w:lvlJc w:val="left"/>
      <w:pPr>
        <w:tabs>
          <w:tab w:val="num" w:pos="2880"/>
        </w:tabs>
        <w:ind w:left="2880" w:hanging="360"/>
      </w:pPr>
      <w:rPr>
        <w:rFonts w:ascii="宋体" w:hAnsi="宋体" w:hint="default"/>
      </w:rPr>
    </w:lvl>
    <w:lvl w:ilvl="4" w:tplc="841A73A4" w:tentative="1">
      <w:start w:val="1"/>
      <w:numFmt w:val="bullet"/>
      <w:lvlText w:val="•"/>
      <w:lvlJc w:val="left"/>
      <w:pPr>
        <w:tabs>
          <w:tab w:val="num" w:pos="3600"/>
        </w:tabs>
        <w:ind w:left="3600" w:hanging="360"/>
      </w:pPr>
      <w:rPr>
        <w:rFonts w:ascii="宋体" w:hAnsi="宋体" w:hint="default"/>
      </w:rPr>
    </w:lvl>
    <w:lvl w:ilvl="5" w:tplc="FD568606" w:tentative="1">
      <w:start w:val="1"/>
      <w:numFmt w:val="bullet"/>
      <w:lvlText w:val="•"/>
      <w:lvlJc w:val="left"/>
      <w:pPr>
        <w:tabs>
          <w:tab w:val="num" w:pos="4320"/>
        </w:tabs>
        <w:ind w:left="4320" w:hanging="360"/>
      </w:pPr>
      <w:rPr>
        <w:rFonts w:ascii="宋体" w:hAnsi="宋体" w:hint="default"/>
      </w:rPr>
    </w:lvl>
    <w:lvl w:ilvl="6" w:tplc="212E51E6" w:tentative="1">
      <w:start w:val="1"/>
      <w:numFmt w:val="bullet"/>
      <w:lvlText w:val="•"/>
      <w:lvlJc w:val="left"/>
      <w:pPr>
        <w:tabs>
          <w:tab w:val="num" w:pos="5040"/>
        </w:tabs>
        <w:ind w:left="5040" w:hanging="360"/>
      </w:pPr>
      <w:rPr>
        <w:rFonts w:ascii="宋体" w:hAnsi="宋体" w:hint="default"/>
      </w:rPr>
    </w:lvl>
    <w:lvl w:ilvl="7" w:tplc="7F2A13BA" w:tentative="1">
      <w:start w:val="1"/>
      <w:numFmt w:val="bullet"/>
      <w:lvlText w:val="•"/>
      <w:lvlJc w:val="left"/>
      <w:pPr>
        <w:tabs>
          <w:tab w:val="num" w:pos="5760"/>
        </w:tabs>
        <w:ind w:left="5760" w:hanging="360"/>
      </w:pPr>
      <w:rPr>
        <w:rFonts w:ascii="宋体" w:hAnsi="宋体" w:hint="default"/>
      </w:rPr>
    </w:lvl>
    <w:lvl w:ilvl="8" w:tplc="0A5017BC" w:tentative="1">
      <w:start w:val="1"/>
      <w:numFmt w:val="bullet"/>
      <w:lvlText w:val="•"/>
      <w:lvlJc w:val="left"/>
      <w:pPr>
        <w:tabs>
          <w:tab w:val="num" w:pos="6480"/>
        </w:tabs>
        <w:ind w:left="6480" w:hanging="360"/>
      </w:pPr>
      <w:rPr>
        <w:rFonts w:ascii="宋体" w:hAnsi="宋体" w:hint="default"/>
      </w:rPr>
    </w:lvl>
  </w:abstractNum>
  <w:abstractNum w:abstractNumId="29" w15:restartNumberingAfterBreak="0">
    <w:nsid w:val="662A2944"/>
    <w:multiLevelType w:val="hybridMultilevel"/>
    <w:tmpl w:val="A1CA4326"/>
    <w:lvl w:ilvl="0" w:tplc="74206EDE">
      <w:start w:val="1"/>
      <w:numFmt w:val="bullet"/>
      <w:lvlText w:val="•"/>
      <w:lvlJc w:val="left"/>
      <w:pPr>
        <w:tabs>
          <w:tab w:val="num" w:pos="720"/>
        </w:tabs>
        <w:ind w:left="720" w:hanging="360"/>
      </w:pPr>
      <w:rPr>
        <w:rFonts w:ascii="宋体" w:hAnsi="宋体" w:hint="default"/>
      </w:rPr>
    </w:lvl>
    <w:lvl w:ilvl="1" w:tplc="96244966" w:tentative="1">
      <w:start w:val="1"/>
      <w:numFmt w:val="bullet"/>
      <w:lvlText w:val="•"/>
      <w:lvlJc w:val="left"/>
      <w:pPr>
        <w:tabs>
          <w:tab w:val="num" w:pos="1440"/>
        </w:tabs>
        <w:ind w:left="1440" w:hanging="360"/>
      </w:pPr>
      <w:rPr>
        <w:rFonts w:ascii="宋体" w:hAnsi="宋体" w:hint="default"/>
      </w:rPr>
    </w:lvl>
    <w:lvl w:ilvl="2" w:tplc="37229602" w:tentative="1">
      <w:start w:val="1"/>
      <w:numFmt w:val="bullet"/>
      <w:lvlText w:val="•"/>
      <w:lvlJc w:val="left"/>
      <w:pPr>
        <w:tabs>
          <w:tab w:val="num" w:pos="2160"/>
        </w:tabs>
        <w:ind w:left="2160" w:hanging="360"/>
      </w:pPr>
      <w:rPr>
        <w:rFonts w:ascii="宋体" w:hAnsi="宋体" w:hint="default"/>
      </w:rPr>
    </w:lvl>
    <w:lvl w:ilvl="3" w:tplc="625A745E" w:tentative="1">
      <w:start w:val="1"/>
      <w:numFmt w:val="bullet"/>
      <w:lvlText w:val="•"/>
      <w:lvlJc w:val="left"/>
      <w:pPr>
        <w:tabs>
          <w:tab w:val="num" w:pos="2880"/>
        </w:tabs>
        <w:ind w:left="2880" w:hanging="360"/>
      </w:pPr>
      <w:rPr>
        <w:rFonts w:ascii="宋体" w:hAnsi="宋体" w:hint="default"/>
      </w:rPr>
    </w:lvl>
    <w:lvl w:ilvl="4" w:tplc="D996CE9E" w:tentative="1">
      <w:start w:val="1"/>
      <w:numFmt w:val="bullet"/>
      <w:lvlText w:val="•"/>
      <w:lvlJc w:val="left"/>
      <w:pPr>
        <w:tabs>
          <w:tab w:val="num" w:pos="3600"/>
        </w:tabs>
        <w:ind w:left="3600" w:hanging="360"/>
      </w:pPr>
      <w:rPr>
        <w:rFonts w:ascii="宋体" w:hAnsi="宋体" w:hint="default"/>
      </w:rPr>
    </w:lvl>
    <w:lvl w:ilvl="5" w:tplc="230038D0" w:tentative="1">
      <w:start w:val="1"/>
      <w:numFmt w:val="bullet"/>
      <w:lvlText w:val="•"/>
      <w:lvlJc w:val="left"/>
      <w:pPr>
        <w:tabs>
          <w:tab w:val="num" w:pos="4320"/>
        </w:tabs>
        <w:ind w:left="4320" w:hanging="360"/>
      </w:pPr>
      <w:rPr>
        <w:rFonts w:ascii="宋体" w:hAnsi="宋体" w:hint="default"/>
      </w:rPr>
    </w:lvl>
    <w:lvl w:ilvl="6" w:tplc="E54E6E8C" w:tentative="1">
      <w:start w:val="1"/>
      <w:numFmt w:val="bullet"/>
      <w:lvlText w:val="•"/>
      <w:lvlJc w:val="left"/>
      <w:pPr>
        <w:tabs>
          <w:tab w:val="num" w:pos="5040"/>
        </w:tabs>
        <w:ind w:left="5040" w:hanging="360"/>
      </w:pPr>
      <w:rPr>
        <w:rFonts w:ascii="宋体" w:hAnsi="宋体" w:hint="default"/>
      </w:rPr>
    </w:lvl>
    <w:lvl w:ilvl="7" w:tplc="4CD03A28" w:tentative="1">
      <w:start w:val="1"/>
      <w:numFmt w:val="bullet"/>
      <w:lvlText w:val="•"/>
      <w:lvlJc w:val="left"/>
      <w:pPr>
        <w:tabs>
          <w:tab w:val="num" w:pos="5760"/>
        </w:tabs>
        <w:ind w:left="5760" w:hanging="360"/>
      </w:pPr>
      <w:rPr>
        <w:rFonts w:ascii="宋体" w:hAnsi="宋体" w:hint="default"/>
      </w:rPr>
    </w:lvl>
    <w:lvl w:ilvl="8" w:tplc="845C641A" w:tentative="1">
      <w:start w:val="1"/>
      <w:numFmt w:val="bullet"/>
      <w:lvlText w:val="•"/>
      <w:lvlJc w:val="left"/>
      <w:pPr>
        <w:tabs>
          <w:tab w:val="num" w:pos="6480"/>
        </w:tabs>
        <w:ind w:left="6480" w:hanging="360"/>
      </w:pPr>
      <w:rPr>
        <w:rFonts w:ascii="宋体" w:hAnsi="宋体" w:hint="default"/>
      </w:rPr>
    </w:lvl>
  </w:abstractNum>
  <w:abstractNum w:abstractNumId="30" w15:restartNumberingAfterBreak="0">
    <w:nsid w:val="6E3B0EDA"/>
    <w:multiLevelType w:val="hybridMultilevel"/>
    <w:tmpl w:val="E28C9C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63028472">
    <w:abstractNumId w:val="18"/>
  </w:num>
  <w:num w:numId="2" w16cid:durableId="1347630885">
    <w:abstractNumId w:val="23"/>
  </w:num>
  <w:num w:numId="3" w16cid:durableId="518009331">
    <w:abstractNumId w:val="15"/>
  </w:num>
  <w:num w:numId="4" w16cid:durableId="6478310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1624648">
    <w:abstractNumId w:val="13"/>
  </w:num>
  <w:num w:numId="6" w16cid:durableId="1230463515">
    <w:abstractNumId w:val="11"/>
  </w:num>
  <w:num w:numId="7" w16cid:durableId="151534161">
    <w:abstractNumId w:val="19"/>
  </w:num>
  <w:num w:numId="8" w16cid:durableId="1715930486">
    <w:abstractNumId w:val="21"/>
  </w:num>
  <w:num w:numId="9" w16cid:durableId="247739344">
    <w:abstractNumId w:val="18"/>
  </w:num>
  <w:num w:numId="10" w16cid:durableId="1925071594">
    <w:abstractNumId w:val="18"/>
  </w:num>
  <w:num w:numId="11" w16cid:durableId="2130121690">
    <w:abstractNumId w:val="18"/>
  </w:num>
  <w:num w:numId="12" w16cid:durableId="1293095572">
    <w:abstractNumId w:val="18"/>
  </w:num>
  <w:num w:numId="13" w16cid:durableId="1939604713">
    <w:abstractNumId w:val="18"/>
  </w:num>
  <w:num w:numId="14" w16cid:durableId="154421429">
    <w:abstractNumId w:val="18"/>
  </w:num>
  <w:num w:numId="15" w16cid:durableId="200242815">
    <w:abstractNumId w:val="18"/>
  </w:num>
  <w:num w:numId="16" w16cid:durableId="1200971762">
    <w:abstractNumId w:val="18"/>
  </w:num>
  <w:num w:numId="17" w16cid:durableId="626351823">
    <w:abstractNumId w:val="27"/>
  </w:num>
  <w:num w:numId="18" w16cid:durableId="1634404821">
    <w:abstractNumId w:val="16"/>
  </w:num>
  <w:num w:numId="19" w16cid:durableId="1040086380">
    <w:abstractNumId w:val="20"/>
  </w:num>
  <w:num w:numId="20" w16cid:durableId="1155880260">
    <w:abstractNumId w:val="14"/>
  </w:num>
  <w:num w:numId="21" w16cid:durableId="1523588908">
    <w:abstractNumId w:val="10"/>
  </w:num>
  <w:num w:numId="22" w16cid:durableId="1412774685">
    <w:abstractNumId w:val="29"/>
  </w:num>
  <w:num w:numId="23" w16cid:durableId="1767340962">
    <w:abstractNumId w:val="28"/>
  </w:num>
  <w:num w:numId="24" w16cid:durableId="1157498330">
    <w:abstractNumId w:val="26"/>
  </w:num>
  <w:num w:numId="25" w16cid:durableId="446581050">
    <w:abstractNumId w:val="12"/>
  </w:num>
  <w:num w:numId="26" w16cid:durableId="1406874833">
    <w:abstractNumId w:val="25"/>
  </w:num>
  <w:num w:numId="27" w16cid:durableId="413554244">
    <w:abstractNumId w:val="22"/>
  </w:num>
  <w:num w:numId="28" w16cid:durableId="98915893">
    <w:abstractNumId w:val="30"/>
  </w:num>
  <w:num w:numId="29" w16cid:durableId="490022684">
    <w:abstractNumId w:val="17"/>
  </w:num>
  <w:num w:numId="30" w16cid:durableId="1283222591">
    <w:abstractNumId w:val="24"/>
  </w:num>
  <w:num w:numId="31" w16cid:durableId="45895449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102134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05001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45506311">
    <w:abstractNumId w:val="9"/>
  </w:num>
  <w:num w:numId="35" w16cid:durableId="1110011245">
    <w:abstractNumId w:val="8"/>
  </w:num>
  <w:num w:numId="36" w16cid:durableId="1129784120">
    <w:abstractNumId w:val="7"/>
  </w:num>
  <w:num w:numId="37" w16cid:durableId="563419971">
    <w:abstractNumId w:val="6"/>
  </w:num>
  <w:num w:numId="38" w16cid:durableId="1127313866">
    <w:abstractNumId w:val="5"/>
  </w:num>
  <w:num w:numId="39" w16cid:durableId="1115715550">
    <w:abstractNumId w:val="4"/>
  </w:num>
  <w:num w:numId="40" w16cid:durableId="1375082100">
    <w:abstractNumId w:val="3"/>
  </w:num>
  <w:num w:numId="41" w16cid:durableId="838890920">
    <w:abstractNumId w:val="2"/>
  </w:num>
  <w:num w:numId="42" w16cid:durableId="2050059893">
    <w:abstractNumId w:val="1"/>
  </w:num>
  <w:num w:numId="43" w16cid:durableId="1277835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ttachedTemplate r:id="rId1"/>
  <w:defaultTabStop w:val="0"/>
  <w:evenAndOddHeaders/>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D0F"/>
    <w:rsid w:val="000007C3"/>
    <w:rsid w:val="00000813"/>
    <w:rsid w:val="000015C0"/>
    <w:rsid w:val="000018F6"/>
    <w:rsid w:val="000022C4"/>
    <w:rsid w:val="00002326"/>
    <w:rsid w:val="000029C6"/>
    <w:rsid w:val="000031AC"/>
    <w:rsid w:val="00003BB4"/>
    <w:rsid w:val="000043DC"/>
    <w:rsid w:val="00004543"/>
    <w:rsid w:val="0000497C"/>
    <w:rsid w:val="00004CA4"/>
    <w:rsid w:val="00005874"/>
    <w:rsid w:val="00006AF7"/>
    <w:rsid w:val="00006D7D"/>
    <w:rsid w:val="0000770D"/>
    <w:rsid w:val="00007BD5"/>
    <w:rsid w:val="000106F1"/>
    <w:rsid w:val="000108F8"/>
    <w:rsid w:val="00010AED"/>
    <w:rsid w:val="00011471"/>
    <w:rsid w:val="000117B1"/>
    <w:rsid w:val="00011826"/>
    <w:rsid w:val="00011970"/>
    <w:rsid w:val="000125DC"/>
    <w:rsid w:val="000126E3"/>
    <w:rsid w:val="000127BA"/>
    <w:rsid w:val="00012B0E"/>
    <w:rsid w:val="00012BE5"/>
    <w:rsid w:val="00013203"/>
    <w:rsid w:val="00013766"/>
    <w:rsid w:val="00013AA0"/>
    <w:rsid w:val="00013B88"/>
    <w:rsid w:val="00013C1F"/>
    <w:rsid w:val="00013F20"/>
    <w:rsid w:val="0001447B"/>
    <w:rsid w:val="00014776"/>
    <w:rsid w:val="00014DAE"/>
    <w:rsid w:val="00014F1D"/>
    <w:rsid w:val="00015035"/>
    <w:rsid w:val="00015971"/>
    <w:rsid w:val="00015C3F"/>
    <w:rsid w:val="00016047"/>
    <w:rsid w:val="000162C3"/>
    <w:rsid w:val="00016633"/>
    <w:rsid w:val="0001668D"/>
    <w:rsid w:val="00016CC4"/>
    <w:rsid w:val="00016F03"/>
    <w:rsid w:val="000174DE"/>
    <w:rsid w:val="00017D39"/>
    <w:rsid w:val="00017FCB"/>
    <w:rsid w:val="00020882"/>
    <w:rsid w:val="0002092F"/>
    <w:rsid w:val="00020BA9"/>
    <w:rsid w:val="00020FEF"/>
    <w:rsid w:val="00021B81"/>
    <w:rsid w:val="00021CA7"/>
    <w:rsid w:val="00021DCA"/>
    <w:rsid w:val="00021EC4"/>
    <w:rsid w:val="00021FB7"/>
    <w:rsid w:val="00021FDF"/>
    <w:rsid w:val="00022225"/>
    <w:rsid w:val="0002222F"/>
    <w:rsid w:val="000229F1"/>
    <w:rsid w:val="00022D71"/>
    <w:rsid w:val="000237C8"/>
    <w:rsid w:val="000237DE"/>
    <w:rsid w:val="0002446F"/>
    <w:rsid w:val="00024509"/>
    <w:rsid w:val="000248C4"/>
    <w:rsid w:val="00025C9C"/>
    <w:rsid w:val="00025D4E"/>
    <w:rsid w:val="000267BB"/>
    <w:rsid w:val="00026826"/>
    <w:rsid w:val="00026FE7"/>
    <w:rsid w:val="000278F2"/>
    <w:rsid w:val="000279A7"/>
    <w:rsid w:val="0003031E"/>
    <w:rsid w:val="000306C3"/>
    <w:rsid w:val="00030F54"/>
    <w:rsid w:val="0003146F"/>
    <w:rsid w:val="00031583"/>
    <w:rsid w:val="000329EF"/>
    <w:rsid w:val="00032CB6"/>
    <w:rsid w:val="00032FA8"/>
    <w:rsid w:val="000333A7"/>
    <w:rsid w:val="0003371C"/>
    <w:rsid w:val="00033A08"/>
    <w:rsid w:val="0003426C"/>
    <w:rsid w:val="000348BA"/>
    <w:rsid w:val="00034DF7"/>
    <w:rsid w:val="00034E45"/>
    <w:rsid w:val="00035014"/>
    <w:rsid w:val="000357DE"/>
    <w:rsid w:val="00035984"/>
    <w:rsid w:val="00035C2B"/>
    <w:rsid w:val="000361E2"/>
    <w:rsid w:val="000362A5"/>
    <w:rsid w:val="00036D12"/>
    <w:rsid w:val="00036D60"/>
    <w:rsid w:val="00036E1A"/>
    <w:rsid w:val="00036E91"/>
    <w:rsid w:val="0003725B"/>
    <w:rsid w:val="00037889"/>
    <w:rsid w:val="00037A00"/>
    <w:rsid w:val="00040A27"/>
    <w:rsid w:val="00041057"/>
    <w:rsid w:val="000429A5"/>
    <w:rsid w:val="00042C24"/>
    <w:rsid w:val="00042CD9"/>
    <w:rsid w:val="0004314C"/>
    <w:rsid w:val="000432FF"/>
    <w:rsid w:val="0004350F"/>
    <w:rsid w:val="0004396C"/>
    <w:rsid w:val="00043DF4"/>
    <w:rsid w:val="00044178"/>
    <w:rsid w:val="00044D23"/>
    <w:rsid w:val="00044FC9"/>
    <w:rsid w:val="00045459"/>
    <w:rsid w:val="000454A8"/>
    <w:rsid w:val="00045A66"/>
    <w:rsid w:val="0004613A"/>
    <w:rsid w:val="00046395"/>
    <w:rsid w:val="000466EA"/>
    <w:rsid w:val="0004681A"/>
    <w:rsid w:val="00046B76"/>
    <w:rsid w:val="00046C8E"/>
    <w:rsid w:val="00046D4D"/>
    <w:rsid w:val="00047173"/>
    <w:rsid w:val="000474B1"/>
    <w:rsid w:val="000475B8"/>
    <w:rsid w:val="00047AB7"/>
    <w:rsid w:val="000500B9"/>
    <w:rsid w:val="00050347"/>
    <w:rsid w:val="00050641"/>
    <w:rsid w:val="0005074E"/>
    <w:rsid w:val="00050E82"/>
    <w:rsid w:val="000514C8"/>
    <w:rsid w:val="0005151D"/>
    <w:rsid w:val="0005199E"/>
    <w:rsid w:val="00051B9D"/>
    <w:rsid w:val="000522A6"/>
    <w:rsid w:val="00052EC3"/>
    <w:rsid w:val="00053098"/>
    <w:rsid w:val="0005382C"/>
    <w:rsid w:val="00053C2D"/>
    <w:rsid w:val="00053F59"/>
    <w:rsid w:val="00053FC4"/>
    <w:rsid w:val="000544FC"/>
    <w:rsid w:val="00054A72"/>
    <w:rsid w:val="0005538B"/>
    <w:rsid w:val="00055618"/>
    <w:rsid w:val="000558BC"/>
    <w:rsid w:val="00055956"/>
    <w:rsid w:val="00055DF3"/>
    <w:rsid w:val="00056016"/>
    <w:rsid w:val="0005638C"/>
    <w:rsid w:val="0005740F"/>
    <w:rsid w:val="00057869"/>
    <w:rsid w:val="00057A8D"/>
    <w:rsid w:val="00057BDA"/>
    <w:rsid w:val="00057F9F"/>
    <w:rsid w:val="000601AB"/>
    <w:rsid w:val="00060343"/>
    <w:rsid w:val="000604CF"/>
    <w:rsid w:val="00060559"/>
    <w:rsid w:val="000605EE"/>
    <w:rsid w:val="00060E5D"/>
    <w:rsid w:val="00061680"/>
    <w:rsid w:val="0006175B"/>
    <w:rsid w:val="00061B9B"/>
    <w:rsid w:val="00063D09"/>
    <w:rsid w:val="00063F27"/>
    <w:rsid w:val="00064228"/>
    <w:rsid w:val="00064822"/>
    <w:rsid w:val="00065CBE"/>
    <w:rsid w:val="00065FB2"/>
    <w:rsid w:val="000663A6"/>
    <w:rsid w:val="00066BB8"/>
    <w:rsid w:val="00066D56"/>
    <w:rsid w:val="00067521"/>
    <w:rsid w:val="000678EA"/>
    <w:rsid w:val="00067D04"/>
    <w:rsid w:val="0007047D"/>
    <w:rsid w:val="0007169E"/>
    <w:rsid w:val="000716B6"/>
    <w:rsid w:val="00071E04"/>
    <w:rsid w:val="00071F1A"/>
    <w:rsid w:val="000728CD"/>
    <w:rsid w:val="00072AA2"/>
    <w:rsid w:val="00072C54"/>
    <w:rsid w:val="00073783"/>
    <w:rsid w:val="00073F44"/>
    <w:rsid w:val="00074288"/>
    <w:rsid w:val="00074658"/>
    <w:rsid w:val="00074948"/>
    <w:rsid w:val="00075962"/>
    <w:rsid w:val="0007642F"/>
    <w:rsid w:val="00076572"/>
    <w:rsid w:val="000770C5"/>
    <w:rsid w:val="0007723A"/>
    <w:rsid w:val="00077503"/>
    <w:rsid w:val="0007750C"/>
    <w:rsid w:val="00077F91"/>
    <w:rsid w:val="00077FFD"/>
    <w:rsid w:val="000803EA"/>
    <w:rsid w:val="0008049C"/>
    <w:rsid w:val="0008140B"/>
    <w:rsid w:val="000816EC"/>
    <w:rsid w:val="00082169"/>
    <w:rsid w:val="00082434"/>
    <w:rsid w:val="00082B4C"/>
    <w:rsid w:val="00082BCB"/>
    <w:rsid w:val="00082F03"/>
    <w:rsid w:val="0008352B"/>
    <w:rsid w:val="00083843"/>
    <w:rsid w:val="00083A6A"/>
    <w:rsid w:val="000841FD"/>
    <w:rsid w:val="000856F7"/>
    <w:rsid w:val="00085BFD"/>
    <w:rsid w:val="00085C6A"/>
    <w:rsid w:val="0008618B"/>
    <w:rsid w:val="00086423"/>
    <w:rsid w:val="00086BC7"/>
    <w:rsid w:val="0008753D"/>
    <w:rsid w:val="00087578"/>
    <w:rsid w:val="00087C73"/>
    <w:rsid w:val="00087ED6"/>
    <w:rsid w:val="00087FB3"/>
    <w:rsid w:val="00091BF9"/>
    <w:rsid w:val="00091C31"/>
    <w:rsid w:val="00091D02"/>
    <w:rsid w:val="00091D20"/>
    <w:rsid w:val="0009218C"/>
    <w:rsid w:val="00092DA5"/>
    <w:rsid w:val="00093404"/>
    <w:rsid w:val="00093E4D"/>
    <w:rsid w:val="000940B9"/>
    <w:rsid w:val="00094CCC"/>
    <w:rsid w:val="00094DEF"/>
    <w:rsid w:val="000950CE"/>
    <w:rsid w:val="00095677"/>
    <w:rsid w:val="0009620E"/>
    <w:rsid w:val="00096562"/>
    <w:rsid w:val="00096778"/>
    <w:rsid w:val="000968AF"/>
    <w:rsid w:val="0009722B"/>
    <w:rsid w:val="000A1784"/>
    <w:rsid w:val="000A19D8"/>
    <w:rsid w:val="000A2135"/>
    <w:rsid w:val="000A2289"/>
    <w:rsid w:val="000A24C9"/>
    <w:rsid w:val="000A26B9"/>
    <w:rsid w:val="000A2980"/>
    <w:rsid w:val="000A2FE2"/>
    <w:rsid w:val="000A30A9"/>
    <w:rsid w:val="000A3164"/>
    <w:rsid w:val="000A34C2"/>
    <w:rsid w:val="000A3610"/>
    <w:rsid w:val="000A4370"/>
    <w:rsid w:val="000A474B"/>
    <w:rsid w:val="000A4B5C"/>
    <w:rsid w:val="000A5451"/>
    <w:rsid w:val="000A6096"/>
    <w:rsid w:val="000A6317"/>
    <w:rsid w:val="000A6A6C"/>
    <w:rsid w:val="000A6D84"/>
    <w:rsid w:val="000A6F16"/>
    <w:rsid w:val="000A6F17"/>
    <w:rsid w:val="000A72B0"/>
    <w:rsid w:val="000B0664"/>
    <w:rsid w:val="000B16E9"/>
    <w:rsid w:val="000B17F8"/>
    <w:rsid w:val="000B2189"/>
    <w:rsid w:val="000B32BA"/>
    <w:rsid w:val="000B3B8E"/>
    <w:rsid w:val="000B46CE"/>
    <w:rsid w:val="000B4DFF"/>
    <w:rsid w:val="000B5071"/>
    <w:rsid w:val="000B5238"/>
    <w:rsid w:val="000B5428"/>
    <w:rsid w:val="000B5770"/>
    <w:rsid w:val="000B5871"/>
    <w:rsid w:val="000B63C6"/>
    <w:rsid w:val="000B688C"/>
    <w:rsid w:val="000B798F"/>
    <w:rsid w:val="000B7A0E"/>
    <w:rsid w:val="000C0844"/>
    <w:rsid w:val="000C0995"/>
    <w:rsid w:val="000C1918"/>
    <w:rsid w:val="000C1A50"/>
    <w:rsid w:val="000C2590"/>
    <w:rsid w:val="000C29EC"/>
    <w:rsid w:val="000C306B"/>
    <w:rsid w:val="000C3228"/>
    <w:rsid w:val="000C4263"/>
    <w:rsid w:val="000C42C0"/>
    <w:rsid w:val="000C45CF"/>
    <w:rsid w:val="000C46BF"/>
    <w:rsid w:val="000C4C51"/>
    <w:rsid w:val="000C4F90"/>
    <w:rsid w:val="000C54BF"/>
    <w:rsid w:val="000C552C"/>
    <w:rsid w:val="000C56EA"/>
    <w:rsid w:val="000C58D1"/>
    <w:rsid w:val="000C6081"/>
    <w:rsid w:val="000C613F"/>
    <w:rsid w:val="000C6E19"/>
    <w:rsid w:val="000C6FF2"/>
    <w:rsid w:val="000C7728"/>
    <w:rsid w:val="000C7800"/>
    <w:rsid w:val="000D1618"/>
    <w:rsid w:val="000D1A5D"/>
    <w:rsid w:val="000D1C3C"/>
    <w:rsid w:val="000D1E54"/>
    <w:rsid w:val="000D1F9E"/>
    <w:rsid w:val="000D2041"/>
    <w:rsid w:val="000D22AD"/>
    <w:rsid w:val="000D288D"/>
    <w:rsid w:val="000D338C"/>
    <w:rsid w:val="000D378F"/>
    <w:rsid w:val="000D379C"/>
    <w:rsid w:val="000D3E29"/>
    <w:rsid w:val="000D3E33"/>
    <w:rsid w:val="000D3F9A"/>
    <w:rsid w:val="000D4687"/>
    <w:rsid w:val="000D514D"/>
    <w:rsid w:val="000D62C8"/>
    <w:rsid w:val="000D63A8"/>
    <w:rsid w:val="000D644D"/>
    <w:rsid w:val="000D6B7F"/>
    <w:rsid w:val="000D72FD"/>
    <w:rsid w:val="000D7ECF"/>
    <w:rsid w:val="000E0280"/>
    <w:rsid w:val="000E0389"/>
    <w:rsid w:val="000E0403"/>
    <w:rsid w:val="000E0977"/>
    <w:rsid w:val="000E1065"/>
    <w:rsid w:val="000E12FF"/>
    <w:rsid w:val="000E1756"/>
    <w:rsid w:val="000E17B1"/>
    <w:rsid w:val="000E1825"/>
    <w:rsid w:val="000E1951"/>
    <w:rsid w:val="000E1999"/>
    <w:rsid w:val="000E2062"/>
    <w:rsid w:val="000E244F"/>
    <w:rsid w:val="000E2C5C"/>
    <w:rsid w:val="000E2D4A"/>
    <w:rsid w:val="000E305B"/>
    <w:rsid w:val="000E3517"/>
    <w:rsid w:val="000E38AA"/>
    <w:rsid w:val="000E3B12"/>
    <w:rsid w:val="000E3D0D"/>
    <w:rsid w:val="000E3F41"/>
    <w:rsid w:val="000E4661"/>
    <w:rsid w:val="000E4786"/>
    <w:rsid w:val="000E4B42"/>
    <w:rsid w:val="000E4BD6"/>
    <w:rsid w:val="000E4CAF"/>
    <w:rsid w:val="000E4FDE"/>
    <w:rsid w:val="000E5493"/>
    <w:rsid w:val="000E5572"/>
    <w:rsid w:val="000E5A94"/>
    <w:rsid w:val="000E631F"/>
    <w:rsid w:val="000E653E"/>
    <w:rsid w:val="000E70CC"/>
    <w:rsid w:val="000E7993"/>
    <w:rsid w:val="000F0724"/>
    <w:rsid w:val="000F0751"/>
    <w:rsid w:val="000F0F98"/>
    <w:rsid w:val="000F1447"/>
    <w:rsid w:val="000F1B14"/>
    <w:rsid w:val="000F2657"/>
    <w:rsid w:val="000F2BD0"/>
    <w:rsid w:val="000F37DD"/>
    <w:rsid w:val="000F42CF"/>
    <w:rsid w:val="000F57E7"/>
    <w:rsid w:val="000F5F6E"/>
    <w:rsid w:val="000F62F8"/>
    <w:rsid w:val="000F6465"/>
    <w:rsid w:val="000F6B70"/>
    <w:rsid w:val="000F7543"/>
    <w:rsid w:val="000F7693"/>
    <w:rsid w:val="000F7D70"/>
    <w:rsid w:val="000F7ED8"/>
    <w:rsid w:val="000F7FC8"/>
    <w:rsid w:val="0010063F"/>
    <w:rsid w:val="00100753"/>
    <w:rsid w:val="001015BB"/>
    <w:rsid w:val="00101CDD"/>
    <w:rsid w:val="0010261A"/>
    <w:rsid w:val="0010302B"/>
    <w:rsid w:val="00103168"/>
    <w:rsid w:val="001033A9"/>
    <w:rsid w:val="00103507"/>
    <w:rsid w:val="00103537"/>
    <w:rsid w:val="00103583"/>
    <w:rsid w:val="0010365D"/>
    <w:rsid w:val="001036D5"/>
    <w:rsid w:val="00103AB1"/>
    <w:rsid w:val="00103DE3"/>
    <w:rsid w:val="0010457A"/>
    <w:rsid w:val="0010476F"/>
    <w:rsid w:val="001056A8"/>
    <w:rsid w:val="00106263"/>
    <w:rsid w:val="00106A1D"/>
    <w:rsid w:val="001071DA"/>
    <w:rsid w:val="00107521"/>
    <w:rsid w:val="00107905"/>
    <w:rsid w:val="00107CB4"/>
    <w:rsid w:val="00110513"/>
    <w:rsid w:val="00110F25"/>
    <w:rsid w:val="0011154F"/>
    <w:rsid w:val="00112E51"/>
    <w:rsid w:val="00112F22"/>
    <w:rsid w:val="0011342E"/>
    <w:rsid w:val="001143E7"/>
    <w:rsid w:val="00114DCA"/>
    <w:rsid w:val="00114E9E"/>
    <w:rsid w:val="001150C8"/>
    <w:rsid w:val="00115195"/>
    <w:rsid w:val="00115235"/>
    <w:rsid w:val="0011552B"/>
    <w:rsid w:val="00115FE8"/>
    <w:rsid w:val="0011644E"/>
    <w:rsid w:val="00116699"/>
    <w:rsid w:val="001167BB"/>
    <w:rsid w:val="00116AC0"/>
    <w:rsid w:val="00116CAE"/>
    <w:rsid w:val="0011710D"/>
    <w:rsid w:val="0011778B"/>
    <w:rsid w:val="00117B79"/>
    <w:rsid w:val="001204B2"/>
    <w:rsid w:val="001208C8"/>
    <w:rsid w:val="00120B47"/>
    <w:rsid w:val="00121D76"/>
    <w:rsid w:val="0012291C"/>
    <w:rsid w:val="00122959"/>
    <w:rsid w:val="00122DF7"/>
    <w:rsid w:val="001234C9"/>
    <w:rsid w:val="00123CF4"/>
    <w:rsid w:val="001247C6"/>
    <w:rsid w:val="00124D0A"/>
    <w:rsid w:val="00124D9F"/>
    <w:rsid w:val="0012589B"/>
    <w:rsid w:val="00125CFF"/>
    <w:rsid w:val="00126211"/>
    <w:rsid w:val="0012692D"/>
    <w:rsid w:val="00126C41"/>
    <w:rsid w:val="001277B5"/>
    <w:rsid w:val="001301DC"/>
    <w:rsid w:val="00130304"/>
    <w:rsid w:val="00130BC8"/>
    <w:rsid w:val="001316C6"/>
    <w:rsid w:val="00131833"/>
    <w:rsid w:val="00131DD8"/>
    <w:rsid w:val="00131FFF"/>
    <w:rsid w:val="00132340"/>
    <w:rsid w:val="0013250F"/>
    <w:rsid w:val="00132591"/>
    <w:rsid w:val="00132789"/>
    <w:rsid w:val="001328C7"/>
    <w:rsid w:val="0013294A"/>
    <w:rsid w:val="00132ACB"/>
    <w:rsid w:val="00132AEB"/>
    <w:rsid w:val="001333AD"/>
    <w:rsid w:val="001339C4"/>
    <w:rsid w:val="00133B2B"/>
    <w:rsid w:val="001346F9"/>
    <w:rsid w:val="00134C20"/>
    <w:rsid w:val="00134C98"/>
    <w:rsid w:val="0013543E"/>
    <w:rsid w:val="001354F4"/>
    <w:rsid w:val="001356A0"/>
    <w:rsid w:val="0013621B"/>
    <w:rsid w:val="00136674"/>
    <w:rsid w:val="001366B6"/>
    <w:rsid w:val="001370D8"/>
    <w:rsid w:val="001372FB"/>
    <w:rsid w:val="001377FF"/>
    <w:rsid w:val="00137851"/>
    <w:rsid w:val="0013790C"/>
    <w:rsid w:val="00137BB6"/>
    <w:rsid w:val="001401AC"/>
    <w:rsid w:val="001406DF"/>
    <w:rsid w:val="001412F6"/>
    <w:rsid w:val="00141319"/>
    <w:rsid w:val="00141506"/>
    <w:rsid w:val="00141951"/>
    <w:rsid w:val="001419C6"/>
    <w:rsid w:val="00141C19"/>
    <w:rsid w:val="001422A3"/>
    <w:rsid w:val="001423FD"/>
    <w:rsid w:val="0014295E"/>
    <w:rsid w:val="00142C9D"/>
    <w:rsid w:val="00142E2C"/>
    <w:rsid w:val="00143B6F"/>
    <w:rsid w:val="00143B80"/>
    <w:rsid w:val="00143C9E"/>
    <w:rsid w:val="00144128"/>
    <w:rsid w:val="001441E7"/>
    <w:rsid w:val="00144F38"/>
    <w:rsid w:val="001453A6"/>
    <w:rsid w:val="001456C9"/>
    <w:rsid w:val="00146933"/>
    <w:rsid w:val="00146A89"/>
    <w:rsid w:val="00146C6D"/>
    <w:rsid w:val="001475B1"/>
    <w:rsid w:val="00147EEB"/>
    <w:rsid w:val="00147F5F"/>
    <w:rsid w:val="001510B6"/>
    <w:rsid w:val="00151471"/>
    <w:rsid w:val="00151D75"/>
    <w:rsid w:val="00151E5A"/>
    <w:rsid w:val="00152028"/>
    <w:rsid w:val="001520A5"/>
    <w:rsid w:val="00152552"/>
    <w:rsid w:val="00152EA1"/>
    <w:rsid w:val="00152EBA"/>
    <w:rsid w:val="00152F48"/>
    <w:rsid w:val="0015342F"/>
    <w:rsid w:val="00153B61"/>
    <w:rsid w:val="0015406A"/>
    <w:rsid w:val="001541D0"/>
    <w:rsid w:val="00154A69"/>
    <w:rsid w:val="00154D2E"/>
    <w:rsid w:val="00154F96"/>
    <w:rsid w:val="001555DA"/>
    <w:rsid w:val="001555DD"/>
    <w:rsid w:val="00155880"/>
    <w:rsid w:val="00155B47"/>
    <w:rsid w:val="001565C8"/>
    <w:rsid w:val="00156676"/>
    <w:rsid w:val="00156D96"/>
    <w:rsid w:val="00156D9E"/>
    <w:rsid w:val="00157078"/>
    <w:rsid w:val="00157C8F"/>
    <w:rsid w:val="00157F50"/>
    <w:rsid w:val="001601F5"/>
    <w:rsid w:val="0016051F"/>
    <w:rsid w:val="00161251"/>
    <w:rsid w:val="001613C9"/>
    <w:rsid w:val="001617F4"/>
    <w:rsid w:val="00161935"/>
    <w:rsid w:val="001621E1"/>
    <w:rsid w:val="00162417"/>
    <w:rsid w:val="00162EB4"/>
    <w:rsid w:val="001631B8"/>
    <w:rsid w:val="00163614"/>
    <w:rsid w:val="00163884"/>
    <w:rsid w:val="0016442E"/>
    <w:rsid w:val="0016470E"/>
    <w:rsid w:val="001648F9"/>
    <w:rsid w:val="00165FF3"/>
    <w:rsid w:val="0016605F"/>
    <w:rsid w:val="00166360"/>
    <w:rsid w:val="00167144"/>
    <w:rsid w:val="0016761A"/>
    <w:rsid w:val="00167820"/>
    <w:rsid w:val="00170646"/>
    <w:rsid w:val="00170C36"/>
    <w:rsid w:val="00170E37"/>
    <w:rsid w:val="00170FF9"/>
    <w:rsid w:val="001722AE"/>
    <w:rsid w:val="00172557"/>
    <w:rsid w:val="00173320"/>
    <w:rsid w:val="00173B50"/>
    <w:rsid w:val="00174011"/>
    <w:rsid w:val="001749C5"/>
    <w:rsid w:val="00174DA5"/>
    <w:rsid w:val="00175701"/>
    <w:rsid w:val="00175A77"/>
    <w:rsid w:val="00177201"/>
    <w:rsid w:val="00177324"/>
    <w:rsid w:val="001773C4"/>
    <w:rsid w:val="00177A19"/>
    <w:rsid w:val="00177A69"/>
    <w:rsid w:val="00180100"/>
    <w:rsid w:val="00180157"/>
    <w:rsid w:val="00180ABB"/>
    <w:rsid w:val="00180B6F"/>
    <w:rsid w:val="00180B82"/>
    <w:rsid w:val="001813C8"/>
    <w:rsid w:val="001816F1"/>
    <w:rsid w:val="001821D5"/>
    <w:rsid w:val="001821FA"/>
    <w:rsid w:val="001830C9"/>
    <w:rsid w:val="0018334C"/>
    <w:rsid w:val="00184CED"/>
    <w:rsid w:val="00185467"/>
    <w:rsid w:val="00185484"/>
    <w:rsid w:val="001857F9"/>
    <w:rsid w:val="00186019"/>
    <w:rsid w:val="00186536"/>
    <w:rsid w:val="001867E1"/>
    <w:rsid w:val="00186C93"/>
    <w:rsid w:val="00186FF7"/>
    <w:rsid w:val="001875BA"/>
    <w:rsid w:val="00190A36"/>
    <w:rsid w:val="00190C6D"/>
    <w:rsid w:val="00191AC4"/>
    <w:rsid w:val="00192783"/>
    <w:rsid w:val="001928ED"/>
    <w:rsid w:val="00192A0B"/>
    <w:rsid w:val="00193591"/>
    <w:rsid w:val="00193808"/>
    <w:rsid w:val="0019469F"/>
    <w:rsid w:val="001946D4"/>
    <w:rsid w:val="00194952"/>
    <w:rsid w:val="001952D5"/>
    <w:rsid w:val="00195648"/>
    <w:rsid w:val="001959F0"/>
    <w:rsid w:val="001963EB"/>
    <w:rsid w:val="0019662A"/>
    <w:rsid w:val="0019744B"/>
    <w:rsid w:val="00197BE7"/>
    <w:rsid w:val="00197EE8"/>
    <w:rsid w:val="001A05E1"/>
    <w:rsid w:val="001A0F85"/>
    <w:rsid w:val="001A1322"/>
    <w:rsid w:val="001A1367"/>
    <w:rsid w:val="001A1513"/>
    <w:rsid w:val="001A263E"/>
    <w:rsid w:val="001A29B2"/>
    <w:rsid w:val="001A2A12"/>
    <w:rsid w:val="001A2B56"/>
    <w:rsid w:val="001A322E"/>
    <w:rsid w:val="001A366F"/>
    <w:rsid w:val="001A3B2E"/>
    <w:rsid w:val="001A3BC9"/>
    <w:rsid w:val="001A3F48"/>
    <w:rsid w:val="001A51B1"/>
    <w:rsid w:val="001A52E5"/>
    <w:rsid w:val="001A57E3"/>
    <w:rsid w:val="001A58F7"/>
    <w:rsid w:val="001A5AC3"/>
    <w:rsid w:val="001A652C"/>
    <w:rsid w:val="001A669F"/>
    <w:rsid w:val="001A6C28"/>
    <w:rsid w:val="001A7443"/>
    <w:rsid w:val="001A7CE6"/>
    <w:rsid w:val="001A7EFB"/>
    <w:rsid w:val="001B00A9"/>
    <w:rsid w:val="001B08E8"/>
    <w:rsid w:val="001B103E"/>
    <w:rsid w:val="001B226B"/>
    <w:rsid w:val="001B251B"/>
    <w:rsid w:val="001B2869"/>
    <w:rsid w:val="001B325B"/>
    <w:rsid w:val="001B379E"/>
    <w:rsid w:val="001B3FCE"/>
    <w:rsid w:val="001B480B"/>
    <w:rsid w:val="001B4FCC"/>
    <w:rsid w:val="001B544B"/>
    <w:rsid w:val="001B66E4"/>
    <w:rsid w:val="001B6952"/>
    <w:rsid w:val="001B6B7C"/>
    <w:rsid w:val="001B711C"/>
    <w:rsid w:val="001B7BE0"/>
    <w:rsid w:val="001C004D"/>
    <w:rsid w:val="001C05AD"/>
    <w:rsid w:val="001C0AA2"/>
    <w:rsid w:val="001C10DE"/>
    <w:rsid w:val="001C1ADE"/>
    <w:rsid w:val="001C27EC"/>
    <w:rsid w:val="001C28E7"/>
    <w:rsid w:val="001C3E88"/>
    <w:rsid w:val="001C44C8"/>
    <w:rsid w:val="001C4576"/>
    <w:rsid w:val="001C4890"/>
    <w:rsid w:val="001C4E69"/>
    <w:rsid w:val="001C5320"/>
    <w:rsid w:val="001C5698"/>
    <w:rsid w:val="001C5827"/>
    <w:rsid w:val="001C63FD"/>
    <w:rsid w:val="001C678E"/>
    <w:rsid w:val="001C6B1F"/>
    <w:rsid w:val="001C6B52"/>
    <w:rsid w:val="001C7106"/>
    <w:rsid w:val="001C725C"/>
    <w:rsid w:val="001C7C37"/>
    <w:rsid w:val="001C7E3B"/>
    <w:rsid w:val="001D0D73"/>
    <w:rsid w:val="001D1072"/>
    <w:rsid w:val="001D1C70"/>
    <w:rsid w:val="001D1E6D"/>
    <w:rsid w:val="001D2529"/>
    <w:rsid w:val="001D2864"/>
    <w:rsid w:val="001D2C1E"/>
    <w:rsid w:val="001D3B3C"/>
    <w:rsid w:val="001D4642"/>
    <w:rsid w:val="001D4745"/>
    <w:rsid w:val="001D4754"/>
    <w:rsid w:val="001D5545"/>
    <w:rsid w:val="001D5C58"/>
    <w:rsid w:val="001D5D57"/>
    <w:rsid w:val="001D5F9C"/>
    <w:rsid w:val="001D70F7"/>
    <w:rsid w:val="001D75CA"/>
    <w:rsid w:val="001D7AE7"/>
    <w:rsid w:val="001E003A"/>
    <w:rsid w:val="001E00B2"/>
    <w:rsid w:val="001E0A0C"/>
    <w:rsid w:val="001E1216"/>
    <w:rsid w:val="001E144F"/>
    <w:rsid w:val="001E158F"/>
    <w:rsid w:val="001E1636"/>
    <w:rsid w:val="001E1981"/>
    <w:rsid w:val="001E19AF"/>
    <w:rsid w:val="001E1F13"/>
    <w:rsid w:val="001E20D5"/>
    <w:rsid w:val="001E2591"/>
    <w:rsid w:val="001E275A"/>
    <w:rsid w:val="001E2AE3"/>
    <w:rsid w:val="001E2F9E"/>
    <w:rsid w:val="001E3111"/>
    <w:rsid w:val="001E3A20"/>
    <w:rsid w:val="001E3CB1"/>
    <w:rsid w:val="001E40C1"/>
    <w:rsid w:val="001E40F4"/>
    <w:rsid w:val="001E524E"/>
    <w:rsid w:val="001E590E"/>
    <w:rsid w:val="001E5C77"/>
    <w:rsid w:val="001E60CF"/>
    <w:rsid w:val="001E60D2"/>
    <w:rsid w:val="001E6289"/>
    <w:rsid w:val="001E632D"/>
    <w:rsid w:val="001E67FF"/>
    <w:rsid w:val="001E6CC3"/>
    <w:rsid w:val="001E6F04"/>
    <w:rsid w:val="001E70DD"/>
    <w:rsid w:val="001E7FAD"/>
    <w:rsid w:val="001F04A2"/>
    <w:rsid w:val="001F0D6A"/>
    <w:rsid w:val="001F1630"/>
    <w:rsid w:val="001F1A6A"/>
    <w:rsid w:val="001F2E5B"/>
    <w:rsid w:val="001F362C"/>
    <w:rsid w:val="001F3EFB"/>
    <w:rsid w:val="001F41AA"/>
    <w:rsid w:val="001F428C"/>
    <w:rsid w:val="001F4444"/>
    <w:rsid w:val="001F4D03"/>
    <w:rsid w:val="001F504F"/>
    <w:rsid w:val="001F57DF"/>
    <w:rsid w:val="001F610F"/>
    <w:rsid w:val="001F6795"/>
    <w:rsid w:val="001F6CEE"/>
    <w:rsid w:val="001F6E26"/>
    <w:rsid w:val="001F7429"/>
    <w:rsid w:val="001F750A"/>
    <w:rsid w:val="001F7DE7"/>
    <w:rsid w:val="00200834"/>
    <w:rsid w:val="002009F7"/>
    <w:rsid w:val="00201350"/>
    <w:rsid w:val="002016A0"/>
    <w:rsid w:val="002022BB"/>
    <w:rsid w:val="0020318D"/>
    <w:rsid w:val="002033FC"/>
    <w:rsid w:val="00203D04"/>
    <w:rsid w:val="0020428B"/>
    <w:rsid w:val="002043B6"/>
    <w:rsid w:val="00204792"/>
    <w:rsid w:val="00205100"/>
    <w:rsid w:val="002054FD"/>
    <w:rsid w:val="0020577F"/>
    <w:rsid w:val="002068E5"/>
    <w:rsid w:val="00206F6C"/>
    <w:rsid w:val="00206F9A"/>
    <w:rsid w:val="002073AE"/>
    <w:rsid w:val="00207574"/>
    <w:rsid w:val="00207852"/>
    <w:rsid w:val="00207CD7"/>
    <w:rsid w:val="0021006A"/>
    <w:rsid w:val="002103BD"/>
    <w:rsid w:val="002105E1"/>
    <w:rsid w:val="0021076E"/>
    <w:rsid w:val="00210EB7"/>
    <w:rsid w:val="002111A7"/>
    <w:rsid w:val="00211413"/>
    <w:rsid w:val="00211D03"/>
    <w:rsid w:val="00212C82"/>
    <w:rsid w:val="00214131"/>
    <w:rsid w:val="00214278"/>
    <w:rsid w:val="00214533"/>
    <w:rsid w:val="002146D8"/>
    <w:rsid w:val="00214AE3"/>
    <w:rsid w:val="00214F71"/>
    <w:rsid w:val="00215607"/>
    <w:rsid w:val="002160C2"/>
    <w:rsid w:val="002160E0"/>
    <w:rsid w:val="002162B9"/>
    <w:rsid w:val="00216D0D"/>
    <w:rsid w:val="00217563"/>
    <w:rsid w:val="00217AAA"/>
    <w:rsid w:val="0022051E"/>
    <w:rsid w:val="0022063A"/>
    <w:rsid w:val="00220665"/>
    <w:rsid w:val="00220A0F"/>
    <w:rsid w:val="00220D54"/>
    <w:rsid w:val="0022119E"/>
    <w:rsid w:val="00221A45"/>
    <w:rsid w:val="00221A9F"/>
    <w:rsid w:val="00221C58"/>
    <w:rsid w:val="00221CFD"/>
    <w:rsid w:val="00222123"/>
    <w:rsid w:val="00222196"/>
    <w:rsid w:val="00222F91"/>
    <w:rsid w:val="0022364B"/>
    <w:rsid w:val="00223BD8"/>
    <w:rsid w:val="00224778"/>
    <w:rsid w:val="002248B9"/>
    <w:rsid w:val="00224B5D"/>
    <w:rsid w:val="00224B7F"/>
    <w:rsid w:val="0022500C"/>
    <w:rsid w:val="00225293"/>
    <w:rsid w:val="00225503"/>
    <w:rsid w:val="00226201"/>
    <w:rsid w:val="0022680D"/>
    <w:rsid w:val="0022703A"/>
    <w:rsid w:val="0022769A"/>
    <w:rsid w:val="00227B25"/>
    <w:rsid w:val="00227B68"/>
    <w:rsid w:val="00227CC1"/>
    <w:rsid w:val="00227DAA"/>
    <w:rsid w:val="00227E9D"/>
    <w:rsid w:val="00227EA1"/>
    <w:rsid w:val="0023000A"/>
    <w:rsid w:val="00230FB0"/>
    <w:rsid w:val="0023176A"/>
    <w:rsid w:val="0023191C"/>
    <w:rsid w:val="00231CDD"/>
    <w:rsid w:val="002325FA"/>
    <w:rsid w:val="0023264C"/>
    <w:rsid w:val="00232B27"/>
    <w:rsid w:val="00232E66"/>
    <w:rsid w:val="00233186"/>
    <w:rsid w:val="002331D4"/>
    <w:rsid w:val="00233EC1"/>
    <w:rsid w:val="00234189"/>
    <w:rsid w:val="00235028"/>
    <w:rsid w:val="002350BA"/>
    <w:rsid w:val="002350E9"/>
    <w:rsid w:val="00235DE5"/>
    <w:rsid w:val="0023615D"/>
    <w:rsid w:val="00240332"/>
    <w:rsid w:val="00240366"/>
    <w:rsid w:val="00240B63"/>
    <w:rsid w:val="0024114C"/>
    <w:rsid w:val="002413F0"/>
    <w:rsid w:val="002417EF"/>
    <w:rsid w:val="00241CE6"/>
    <w:rsid w:val="0024218F"/>
    <w:rsid w:val="002422E2"/>
    <w:rsid w:val="0024243D"/>
    <w:rsid w:val="002427E0"/>
    <w:rsid w:val="00242AF8"/>
    <w:rsid w:val="00242F05"/>
    <w:rsid w:val="00243BF1"/>
    <w:rsid w:val="00243F5A"/>
    <w:rsid w:val="002440F0"/>
    <w:rsid w:val="00244125"/>
    <w:rsid w:val="002441D5"/>
    <w:rsid w:val="002441E8"/>
    <w:rsid w:val="00244D96"/>
    <w:rsid w:val="00244E61"/>
    <w:rsid w:val="0024533A"/>
    <w:rsid w:val="00245514"/>
    <w:rsid w:val="00245710"/>
    <w:rsid w:val="00245760"/>
    <w:rsid w:val="00245A7D"/>
    <w:rsid w:val="0024608B"/>
    <w:rsid w:val="002460B5"/>
    <w:rsid w:val="002460F6"/>
    <w:rsid w:val="002462BE"/>
    <w:rsid w:val="00246335"/>
    <w:rsid w:val="002464A9"/>
    <w:rsid w:val="00246DB5"/>
    <w:rsid w:val="002479A6"/>
    <w:rsid w:val="00247F9E"/>
    <w:rsid w:val="00250255"/>
    <w:rsid w:val="002503CC"/>
    <w:rsid w:val="002504BC"/>
    <w:rsid w:val="0025058B"/>
    <w:rsid w:val="0025073E"/>
    <w:rsid w:val="00250C11"/>
    <w:rsid w:val="00250CAD"/>
    <w:rsid w:val="002513DA"/>
    <w:rsid w:val="0025170C"/>
    <w:rsid w:val="00251815"/>
    <w:rsid w:val="00251AC7"/>
    <w:rsid w:val="00251B0A"/>
    <w:rsid w:val="00251B2B"/>
    <w:rsid w:val="00251C6B"/>
    <w:rsid w:val="0025257B"/>
    <w:rsid w:val="00252985"/>
    <w:rsid w:val="00253374"/>
    <w:rsid w:val="00253F24"/>
    <w:rsid w:val="0025409B"/>
    <w:rsid w:val="002541A0"/>
    <w:rsid w:val="00254214"/>
    <w:rsid w:val="00254389"/>
    <w:rsid w:val="00254844"/>
    <w:rsid w:val="0025509D"/>
    <w:rsid w:val="00255103"/>
    <w:rsid w:val="002558F2"/>
    <w:rsid w:val="00256BD2"/>
    <w:rsid w:val="002573C1"/>
    <w:rsid w:val="00257D3B"/>
    <w:rsid w:val="002601EC"/>
    <w:rsid w:val="00260B88"/>
    <w:rsid w:val="002610A6"/>
    <w:rsid w:val="002610EA"/>
    <w:rsid w:val="0026194C"/>
    <w:rsid w:val="002621D8"/>
    <w:rsid w:val="0026247A"/>
    <w:rsid w:val="00262878"/>
    <w:rsid w:val="00262987"/>
    <w:rsid w:val="00262B2C"/>
    <w:rsid w:val="00262CBB"/>
    <w:rsid w:val="002632B4"/>
    <w:rsid w:val="00263B06"/>
    <w:rsid w:val="00263C50"/>
    <w:rsid w:val="00263DB3"/>
    <w:rsid w:val="0026412E"/>
    <w:rsid w:val="0026497A"/>
    <w:rsid w:val="00264DC6"/>
    <w:rsid w:val="00264E27"/>
    <w:rsid w:val="002656B5"/>
    <w:rsid w:val="0026588C"/>
    <w:rsid w:val="00265AE6"/>
    <w:rsid w:val="00266617"/>
    <w:rsid w:val="0026768B"/>
    <w:rsid w:val="00267C88"/>
    <w:rsid w:val="00267E6E"/>
    <w:rsid w:val="00267EA4"/>
    <w:rsid w:val="002700EB"/>
    <w:rsid w:val="002708E9"/>
    <w:rsid w:val="002709CE"/>
    <w:rsid w:val="00271245"/>
    <w:rsid w:val="00271718"/>
    <w:rsid w:val="0027193B"/>
    <w:rsid w:val="00271EB6"/>
    <w:rsid w:val="0027222A"/>
    <w:rsid w:val="00272365"/>
    <w:rsid w:val="00272992"/>
    <w:rsid w:val="00272E2F"/>
    <w:rsid w:val="0027314A"/>
    <w:rsid w:val="00273345"/>
    <w:rsid w:val="002734E5"/>
    <w:rsid w:val="00274384"/>
    <w:rsid w:val="00274848"/>
    <w:rsid w:val="002753C3"/>
    <w:rsid w:val="00275878"/>
    <w:rsid w:val="0027589F"/>
    <w:rsid w:val="002758A4"/>
    <w:rsid w:val="00275CF4"/>
    <w:rsid w:val="00276814"/>
    <w:rsid w:val="00276C56"/>
    <w:rsid w:val="00276D8E"/>
    <w:rsid w:val="002772A4"/>
    <w:rsid w:val="00277598"/>
    <w:rsid w:val="00277A44"/>
    <w:rsid w:val="00277D2C"/>
    <w:rsid w:val="00277E8D"/>
    <w:rsid w:val="00280522"/>
    <w:rsid w:val="00280985"/>
    <w:rsid w:val="00280B39"/>
    <w:rsid w:val="00281615"/>
    <w:rsid w:val="00281A04"/>
    <w:rsid w:val="00282302"/>
    <w:rsid w:val="00282999"/>
    <w:rsid w:val="00282F4B"/>
    <w:rsid w:val="002831A1"/>
    <w:rsid w:val="002835C9"/>
    <w:rsid w:val="0028360E"/>
    <w:rsid w:val="002839CB"/>
    <w:rsid w:val="002840FD"/>
    <w:rsid w:val="002853AC"/>
    <w:rsid w:val="00285EAC"/>
    <w:rsid w:val="002861F8"/>
    <w:rsid w:val="002864C9"/>
    <w:rsid w:val="00286C6D"/>
    <w:rsid w:val="002870AA"/>
    <w:rsid w:val="002870C8"/>
    <w:rsid w:val="002873B2"/>
    <w:rsid w:val="00287C86"/>
    <w:rsid w:val="0029042C"/>
    <w:rsid w:val="0029069E"/>
    <w:rsid w:val="00290907"/>
    <w:rsid w:val="002909F5"/>
    <w:rsid w:val="00290C36"/>
    <w:rsid w:val="0029267B"/>
    <w:rsid w:val="0029315F"/>
    <w:rsid w:val="00293740"/>
    <w:rsid w:val="00293CD3"/>
    <w:rsid w:val="00293FDB"/>
    <w:rsid w:val="002948F7"/>
    <w:rsid w:val="00294C3C"/>
    <w:rsid w:val="002952D0"/>
    <w:rsid w:val="00295461"/>
    <w:rsid w:val="002955B0"/>
    <w:rsid w:val="00295B6A"/>
    <w:rsid w:val="00295DF6"/>
    <w:rsid w:val="00296015"/>
    <w:rsid w:val="002960DF"/>
    <w:rsid w:val="00296247"/>
    <w:rsid w:val="00296DEC"/>
    <w:rsid w:val="002977FC"/>
    <w:rsid w:val="00297917"/>
    <w:rsid w:val="00297F6B"/>
    <w:rsid w:val="002A06D8"/>
    <w:rsid w:val="002A0B04"/>
    <w:rsid w:val="002A0B6A"/>
    <w:rsid w:val="002A0E60"/>
    <w:rsid w:val="002A12D1"/>
    <w:rsid w:val="002A173A"/>
    <w:rsid w:val="002A18A4"/>
    <w:rsid w:val="002A1C23"/>
    <w:rsid w:val="002A1F79"/>
    <w:rsid w:val="002A2022"/>
    <w:rsid w:val="002A22C9"/>
    <w:rsid w:val="002A2475"/>
    <w:rsid w:val="002A30B2"/>
    <w:rsid w:val="002A339C"/>
    <w:rsid w:val="002A35E3"/>
    <w:rsid w:val="002A3BA3"/>
    <w:rsid w:val="002A4CE0"/>
    <w:rsid w:val="002A4D41"/>
    <w:rsid w:val="002A4EBE"/>
    <w:rsid w:val="002A5161"/>
    <w:rsid w:val="002A5391"/>
    <w:rsid w:val="002A56A4"/>
    <w:rsid w:val="002A59C0"/>
    <w:rsid w:val="002A5CA0"/>
    <w:rsid w:val="002A5DDC"/>
    <w:rsid w:val="002A6033"/>
    <w:rsid w:val="002A61F3"/>
    <w:rsid w:val="002A6381"/>
    <w:rsid w:val="002A677F"/>
    <w:rsid w:val="002A68D0"/>
    <w:rsid w:val="002A68FE"/>
    <w:rsid w:val="002A698B"/>
    <w:rsid w:val="002A6C63"/>
    <w:rsid w:val="002A7695"/>
    <w:rsid w:val="002A78B1"/>
    <w:rsid w:val="002A7C57"/>
    <w:rsid w:val="002A7F1A"/>
    <w:rsid w:val="002B0037"/>
    <w:rsid w:val="002B14CF"/>
    <w:rsid w:val="002B23EF"/>
    <w:rsid w:val="002B2E1A"/>
    <w:rsid w:val="002B2E57"/>
    <w:rsid w:val="002B4A51"/>
    <w:rsid w:val="002B4B75"/>
    <w:rsid w:val="002B4C85"/>
    <w:rsid w:val="002B4E13"/>
    <w:rsid w:val="002B525D"/>
    <w:rsid w:val="002B6002"/>
    <w:rsid w:val="002B62B4"/>
    <w:rsid w:val="002B67D8"/>
    <w:rsid w:val="002B72E7"/>
    <w:rsid w:val="002B77D4"/>
    <w:rsid w:val="002B792F"/>
    <w:rsid w:val="002B7BF0"/>
    <w:rsid w:val="002C01D1"/>
    <w:rsid w:val="002C0DBD"/>
    <w:rsid w:val="002C100E"/>
    <w:rsid w:val="002C123E"/>
    <w:rsid w:val="002C1401"/>
    <w:rsid w:val="002C2175"/>
    <w:rsid w:val="002C22C3"/>
    <w:rsid w:val="002C2469"/>
    <w:rsid w:val="002C27A4"/>
    <w:rsid w:val="002C2F68"/>
    <w:rsid w:val="002C3011"/>
    <w:rsid w:val="002C328C"/>
    <w:rsid w:val="002C3775"/>
    <w:rsid w:val="002C3A20"/>
    <w:rsid w:val="002C3EB7"/>
    <w:rsid w:val="002C411D"/>
    <w:rsid w:val="002C48E1"/>
    <w:rsid w:val="002C4C53"/>
    <w:rsid w:val="002C4F2C"/>
    <w:rsid w:val="002C4F6A"/>
    <w:rsid w:val="002C5793"/>
    <w:rsid w:val="002C59CE"/>
    <w:rsid w:val="002C5F76"/>
    <w:rsid w:val="002C65A1"/>
    <w:rsid w:val="002C6703"/>
    <w:rsid w:val="002C6932"/>
    <w:rsid w:val="002C69DE"/>
    <w:rsid w:val="002C7108"/>
    <w:rsid w:val="002C77C2"/>
    <w:rsid w:val="002C7F3F"/>
    <w:rsid w:val="002D04BF"/>
    <w:rsid w:val="002D06FC"/>
    <w:rsid w:val="002D0B1E"/>
    <w:rsid w:val="002D0D95"/>
    <w:rsid w:val="002D0FB7"/>
    <w:rsid w:val="002D12A7"/>
    <w:rsid w:val="002D12AA"/>
    <w:rsid w:val="002D1476"/>
    <w:rsid w:val="002D199A"/>
    <w:rsid w:val="002D1B13"/>
    <w:rsid w:val="002D2C56"/>
    <w:rsid w:val="002D2DAD"/>
    <w:rsid w:val="002D31C2"/>
    <w:rsid w:val="002D321E"/>
    <w:rsid w:val="002D3389"/>
    <w:rsid w:val="002D350F"/>
    <w:rsid w:val="002D374A"/>
    <w:rsid w:val="002D3C29"/>
    <w:rsid w:val="002D4DDE"/>
    <w:rsid w:val="002D531B"/>
    <w:rsid w:val="002D5365"/>
    <w:rsid w:val="002D57D4"/>
    <w:rsid w:val="002D58A7"/>
    <w:rsid w:val="002D5CE9"/>
    <w:rsid w:val="002D754C"/>
    <w:rsid w:val="002D7EC3"/>
    <w:rsid w:val="002E0148"/>
    <w:rsid w:val="002E053E"/>
    <w:rsid w:val="002E11D0"/>
    <w:rsid w:val="002E14B7"/>
    <w:rsid w:val="002E1A8C"/>
    <w:rsid w:val="002E271C"/>
    <w:rsid w:val="002E2DCE"/>
    <w:rsid w:val="002E2EEE"/>
    <w:rsid w:val="002E3ACF"/>
    <w:rsid w:val="002E4566"/>
    <w:rsid w:val="002E46D6"/>
    <w:rsid w:val="002E470C"/>
    <w:rsid w:val="002E4E10"/>
    <w:rsid w:val="002E5145"/>
    <w:rsid w:val="002E535C"/>
    <w:rsid w:val="002E53FE"/>
    <w:rsid w:val="002E5C0D"/>
    <w:rsid w:val="002E6635"/>
    <w:rsid w:val="002E6A0C"/>
    <w:rsid w:val="002F000D"/>
    <w:rsid w:val="002F01EC"/>
    <w:rsid w:val="002F0374"/>
    <w:rsid w:val="002F0B32"/>
    <w:rsid w:val="002F0ECA"/>
    <w:rsid w:val="002F1D0E"/>
    <w:rsid w:val="002F227D"/>
    <w:rsid w:val="002F2CB8"/>
    <w:rsid w:val="002F2EF8"/>
    <w:rsid w:val="002F336A"/>
    <w:rsid w:val="002F43BF"/>
    <w:rsid w:val="002F4540"/>
    <w:rsid w:val="002F46B3"/>
    <w:rsid w:val="002F4DE4"/>
    <w:rsid w:val="002F512D"/>
    <w:rsid w:val="002F5B6F"/>
    <w:rsid w:val="002F5C51"/>
    <w:rsid w:val="002F694A"/>
    <w:rsid w:val="002F6966"/>
    <w:rsid w:val="002F6E57"/>
    <w:rsid w:val="002F738D"/>
    <w:rsid w:val="002F76FE"/>
    <w:rsid w:val="002F7CBF"/>
    <w:rsid w:val="003000BF"/>
    <w:rsid w:val="00300380"/>
    <w:rsid w:val="00300567"/>
    <w:rsid w:val="00300B4E"/>
    <w:rsid w:val="00301277"/>
    <w:rsid w:val="003017DF"/>
    <w:rsid w:val="00301A76"/>
    <w:rsid w:val="00301D80"/>
    <w:rsid w:val="00301EBD"/>
    <w:rsid w:val="0030201B"/>
    <w:rsid w:val="00302854"/>
    <w:rsid w:val="00302C2D"/>
    <w:rsid w:val="00303071"/>
    <w:rsid w:val="003032A9"/>
    <w:rsid w:val="00303359"/>
    <w:rsid w:val="00303BD7"/>
    <w:rsid w:val="00303FD9"/>
    <w:rsid w:val="003042FC"/>
    <w:rsid w:val="00304563"/>
    <w:rsid w:val="00304848"/>
    <w:rsid w:val="00304E08"/>
    <w:rsid w:val="003052FE"/>
    <w:rsid w:val="003053C9"/>
    <w:rsid w:val="00305C7A"/>
    <w:rsid w:val="00305D56"/>
    <w:rsid w:val="00305FF8"/>
    <w:rsid w:val="003064FA"/>
    <w:rsid w:val="00306516"/>
    <w:rsid w:val="003069D1"/>
    <w:rsid w:val="00306CF5"/>
    <w:rsid w:val="00307517"/>
    <w:rsid w:val="003076C3"/>
    <w:rsid w:val="0030792F"/>
    <w:rsid w:val="00310717"/>
    <w:rsid w:val="00310B0A"/>
    <w:rsid w:val="00312CAD"/>
    <w:rsid w:val="00313172"/>
    <w:rsid w:val="00313252"/>
    <w:rsid w:val="003132ED"/>
    <w:rsid w:val="003132FE"/>
    <w:rsid w:val="003136A1"/>
    <w:rsid w:val="00313A9D"/>
    <w:rsid w:val="00313E11"/>
    <w:rsid w:val="00313FAB"/>
    <w:rsid w:val="003143AE"/>
    <w:rsid w:val="00314643"/>
    <w:rsid w:val="0031482B"/>
    <w:rsid w:val="00314D3A"/>
    <w:rsid w:val="00315226"/>
    <w:rsid w:val="00315CBC"/>
    <w:rsid w:val="0031663D"/>
    <w:rsid w:val="003167DB"/>
    <w:rsid w:val="00316D88"/>
    <w:rsid w:val="00316DA3"/>
    <w:rsid w:val="003175BD"/>
    <w:rsid w:val="00317BF4"/>
    <w:rsid w:val="00317C37"/>
    <w:rsid w:val="00317E8E"/>
    <w:rsid w:val="00320B69"/>
    <w:rsid w:val="00320BF0"/>
    <w:rsid w:val="00320BF4"/>
    <w:rsid w:val="00320C03"/>
    <w:rsid w:val="00320D64"/>
    <w:rsid w:val="00321C9D"/>
    <w:rsid w:val="00321CC1"/>
    <w:rsid w:val="003220BD"/>
    <w:rsid w:val="00324389"/>
    <w:rsid w:val="0032457A"/>
    <w:rsid w:val="00324B9F"/>
    <w:rsid w:val="00324D1B"/>
    <w:rsid w:val="00325015"/>
    <w:rsid w:val="003257A9"/>
    <w:rsid w:val="00325CE5"/>
    <w:rsid w:val="00325E9E"/>
    <w:rsid w:val="0032630A"/>
    <w:rsid w:val="00326F1F"/>
    <w:rsid w:val="003271E8"/>
    <w:rsid w:val="00327218"/>
    <w:rsid w:val="0032760F"/>
    <w:rsid w:val="00330180"/>
    <w:rsid w:val="003301AB"/>
    <w:rsid w:val="003304AC"/>
    <w:rsid w:val="00330E32"/>
    <w:rsid w:val="003311D7"/>
    <w:rsid w:val="00331340"/>
    <w:rsid w:val="00331CA9"/>
    <w:rsid w:val="00331DA1"/>
    <w:rsid w:val="00331DE9"/>
    <w:rsid w:val="00332367"/>
    <w:rsid w:val="00332A55"/>
    <w:rsid w:val="003333B4"/>
    <w:rsid w:val="00333843"/>
    <w:rsid w:val="003338DD"/>
    <w:rsid w:val="00333906"/>
    <w:rsid w:val="003339D2"/>
    <w:rsid w:val="00333C15"/>
    <w:rsid w:val="00334816"/>
    <w:rsid w:val="00334C90"/>
    <w:rsid w:val="003356A2"/>
    <w:rsid w:val="003358B8"/>
    <w:rsid w:val="00335FE3"/>
    <w:rsid w:val="00336026"/>
    <w:rsid w:val="00337088"/>
    <w:rsid w:val="003372D4"/>
    <w:rsid w:val="00337CB8"/>
    <w:rsid w:val="00340270"/>
    <w:rsid w:val="003402F9"/>
    <w:rsid w:val="0034062F"/>
    <w:rsid w:val="00340AA7"/>
    <w:rsid w:val="00340F3A"/>
    <w:rsid w:val="003410D5"/>
    <w:rsid w:val="003415F3"/>
    <w:rsid w:val="00341819"/>
    <w:rsid w:val="00341DB3"/>
    <w:rsid w:val="00342342"/>
    <w:rsid w:val="00342526"/>
    <w:rsid w:val="0034261E"/>
    <w:rsid w:val="00342A00"/>
    <w:rsid w:val="00342B8B"/>
    <w:rsid w:val="0034345B"/>
    <w:rsid w:val="00343494"/>
    <w:rsid w:val="003440A4"/>
    <w:rsid w:val="00344BFF"/>
    <w:rsid w:val="00344D58"/>
    <w:rsid w:val="00345534"/>
    <w:rsid w:val="003455F7"/>
    <w:rsid w:val="00345F29"/>
    <w:rsid w:val="0034653E"/>
    <w:rsid w:val="0034719D"/>
    <w:rsid w:val="00347D0C"/>
    <w:rsid w:val="0035014F"/>
    <w:rsid w:val="003505E4"/>
    <w:rsid w:val="003507A1"/>
    <w:rsid w:val="0035085F"/>
    <w:rsid w:val="0035095E"/>
    <w:rsid w:val="0035123F"/>
    <w:rsid w:val="00351F08"/>
    <w:rsid w:val="003524EE"/>
    <w:rsid w:val="00352790"/>
    <w:rsid w:val="00352C6A"/>
    <w:rsid w:val="00353426"/>
    <w:rsid w:val="00353816"/>
    <w:rsid w:val="00353B90"/>
    <w:rsid w:val="00353C68"/>
    <w:rsid w:val="0035477C"/>
    <w:rsid w:val="00354C6A"/>
    <w:rsid w:val="0035604F"/>
    <w:rsid w:val="003560BA"/>
    <w:rsid w:val="00356FF6"/>
    <w:rsid w:val="0035786C"/>
    <w:rsid w:val="00357E6B"/>
    <w:rsid w:val="0036013C"/>
    <w:rsid w:val="00360AB7"/>
    <w:rsid w:val="00360F70"/>
    <w:rsid w:val="0036244D"/>
    <w:rsid w:val="003629C4"/>
    <w:rsid w:val="00362FCD"/>
    <w:rsid w:val="00362FEB"/>
    <w:rsid w:val="00363016"/>
    <w:rsid w:val="003632B2"/>
    <w:rsid w:val="00363A0B"/>
    <w:rsid w:val="00363A5A"/>
    <w:rsid w:val="00363C97"/>
    <w:rsid w:val="00363D4A"/>
    <w:rsid w:val="003642B5"/>
    <w:rsid w:val="00364466"/>
    <w:rsid w:val="003649B8"/>
    <w:rsid w:val="003651A6"/>
    <w:rsid w:val="00365908"/>
    <w:rsid w:val="00365AC0"/>
    <w:rsid w:val="00365C81"/>
    <w:rsid w:val="003667DA"/>
    <w:rsid w:val="00366B62"/>
    <w:rsid w:val="0036735D"/>
    <w:rsid w:val="003676E0"/>
    <w:rsid w:val="0037068D"/>
    <w:rsid w:val="00370DC6"/>
    <w:rsid w:val="00370E14"/>
    <w:rsid w:val="00370F6C"/>
    <w:rsid w:val="0037125C"/>
    <w:rsid w:val="0037142D"/>
    <w:rsid w:val="0037144E"/>
    <w:rsid w:val="003714D5"/>
    <w:rsid w:val="003714ED"/>
    <w:rsid w:val="00371D45"/>
    <w:rsid w:val="00371D62"/>
    <w:rsid w:val="00371D81"/>
    <w:rsid w:val="00372D2A"/>
    <w:rsid w:val="00372EA1"/>
    <w:rsid w:val="00373017"/>
    <w:rsid w:val="0037427E"/>
    <w:rsid w:val="003748AA"/>
    <w:rsid w:val="00374B26"/>
    <w:rsid w:val="00375459"/>
    <w:rsid w:val="0037548A"/>
    <w:rsid w:val="003755EC"/>
    <w:rsid w:val="003759D5"/>
    <w:rsid w:val="00375DCB"/>
    <w:rsid w:val="003760B6"/>
    <w:rsid w:val="003763B0"/>
    <w:rsid w:val="0037737C"/>
    <w:rsid w:val="003774CB"/>
    <w:rsid w:val="00377832"/>
    <w:rsid w:val="00377BCD"/>
    <w:rsid w:val="00377CD7"/>
    <w:rsid w:val="00380222"/>
    <w:rsid w:val="003807D2"/>
    <w:rsid w:val="00380DB1"/>
    <w:rsid w:val="00380F51"/>
    <w:rsid w:val="00380F65"/>
    <w:rsid w:val="003815E7"/>
    <w:rsid w:val="003817CA"/>
    <w:rsid w:val="00381874"/>
    <w:rsid w:val="0038297D"/>
    <w:rsid w:val="00382BED"/>
    <w:rsid w:val="00383505"/>
    <w:rsid w:val="00383BBE"/>
    <w:rsid w:val="00383D77"/>
    <w:rsid w:val="0038403E"/>
    <w:rsid w:val="00384326"/>
    <w:rsid w:val="00384A0F"/>
    <w:rsid w:val="003851DA"/>
    <w:rsid w:val="00385427"/>
    <w:rsid w:val="00385479"/>
    <w:rsid w:val="00385CE6"/>
    <w:rsid w:val="0038639E"/>
    <w:rsid w:val="00386896"/>
    <w:rsid w:val="003870B9"/>
    <w:rsid w:val="00387155"/>
    <w:rsid w:val="003875AB"/>
    <w:rsid w:val="00387B3C"/>
    <w:rsid w:val="00390F4B"/>
    <w:rsid w:val="003917B4"/>
    <w:rsid w:val="00391F61"/>
    <w:rsid w:val="00392869"/>
    <w:rsid w:val="00392BA4"/>
    <w:rsid w:val="00392C4B"/>
    <w:rsid w:val="00392E75"/>
    <w:rsid w:val="00395160"/>
    <w:rsid w:val="00396454"/>
    <w:rsid w:val="003969DF"/>
    <w:rsid w:val="00396F3E"/>
    <w:rsid w:val="00397B09"/>
    <w:rsid w:val="00397BE5"/>
    <w:rsid w:val="00397D19"/>
    <w:rsid w:val="003A0598"/>
    <w:rsid w:val="003A1035"/>
    <w:rsid w:val="003A11E5"/>
    <w:rsid w:val="003A14CC"/>
    <w:rsid w:val="003A1760"/>
    <w:rsid w:val="003A1BD4"/>
    <w:rsid w:val="003A1D68"/>
    <w:rsid w:val="003A2266"/>
    <w:rsid w:val="003A23AC"/>
    <w:rsid w:val="003A2A40"/>
    <w:rsid w:val="003A2F89"/>
    <w:rsid w:val="003A3754"/>
    <w:rsid w:val="003A3798"/>
    <w:rsid w:val="003A3E65"/>
    <w:rsid w:val="003A3F30"/>
    <w:rsid w:val="003A40AF"/>
    <w:rsid w:val="003A45E7"/>
    <w:rsid w:val="003A4888"/>
    <w:rsid w:val="003A49AA"/>
    <w:rsid w:val="003A4C75"/>
    <w:rsid w:val="003A5291"/>
    <w:rsid w:val="003A549F"/>
    <w:rsid w:val="003A5911"/>
    <w:rsid w:val="003A5E70"/>
    <w:rsid w:val="003A6124"/>
    <w:rsid w:val="003A6D00"/>
    <w:rsid w:val="003A6E73"/>
    <w:rsid w:val="003A7795"/>
    <w:rsid w:val="003A7A5D"/>
    <w:rsid w:val="003A7EA9"/>
    <w:rsid w:val="003B05C5"/>
    <w:rsid w:val="003B05C9"/>
    <w:rsid w:val="003B0E92"/>
    <w:rsid w:val="003B0EF4"/>
    <w:rsid w:val="003B0FBF"/>
    <w:rsid w:val="003B106E"/>
    <w:rsid w:val="003B1537"/>
    <w:rsid w:val="003B1718"/>
    <w:rsid w:val="003B263E"/>
    <w:rsid w:val="003B312B"/>
    <w:rsid w:val="003B3687"/>
    <w:rsid w:val="003B3BF7"/>
    <w:rsid w:val="003B405C"/>
    <w:rsid w:val="003B541E"/>
    <w:rsid w:val="003B549F"/>
    <w:rsid w:val="003B60D7"/>
    <w:rsid w:val="003B6174"/>
    <w:rsid w:val="003B6515"/>
    <w:rsid w:val="003B6673"/>
    <w:rsid w:val="003B678F"/>
    <w:rsid w:val="003B711B"/>
    <w:rsid w:val="003C01F1"/>
    <w:rsid w:val="003C1C36"/>
    <w:rsid w:val="003C2114"/>
    <w:rsid w:val="003C226A"/>
    <w:rsid w:val="003C239D"/>
    <w:rsid w:val="003C282B"/>
    <w:rsid w:val="003C2A61"/>
    <w:rsid w:val="003C2B31"/>
    <w:rsid w:val="003C3E49"/>
    <w:rsid w:val="003C4E92"/>
    <w:rsid w:val="003C566D"/>
    <w:rsid w:val="003C56F2"/>
    <w:rsid w:val="003C5F0A"/>
    <w:rsid w:val="003C622E"/>
    <w:rsid w:val="003C68A1"/>
    <w:rsid w:val="003C786A"/>
    <w:rsid w:val="003C7D46"/>
    <w:rsid w:val="003C7DDA"/>
    <w:rsid w:val="003C7EC3"/>
    <w:rsid w:val="003D00B4"/>
    <w:rsid w:val="003D01F7"/>
    <w:rsid w:val="003D02CA"/>
    <w:rsid w:val="003D0B94"/>
    <w:rsid w:val="003D0FD8"/>
    <w:rsid w:val="003D1BFF"/>
    <w:rsid w:val="003D2C12"/>
    <w:rsid w:val="003D39C1"/>
    <w:rsid w:val="003D3B65"/>
    <w:rsid w:val="003D3C8C"/>
    <w:rsid w:val="003D3D63"/>
    <w:rsid w:val="003D3E69"/>
    <w:rsid w:val="003D45F1"/>
    <w:rsid w:val="003D54DF"/>
    <w:rsid w:val="003D54FB"/>
    <w:rsid w:val="003D55E5"/>
    <w:rsid w:val="003D5F0E"/>
    <w:rsid w:val="003D63AD"/>
    <w:rsid w:val="003D6731"/>
    <w:rsid w:val="003D7082"/>
    <w:rsid w:val="003D742F"/>
    <w:rsid w:val="003D7760"/>
    <w:rsid w:val="003D7F4D"/>
    <w:rsid w:val="003E0D29"/>
    <w:rsid w:val="003E13B7"/>
    <w:rsid w:val="003E1719"/>
    <w:rsid w:val="003E17FF"/>
    <w:rsid w:val="003E1C3E"/>
    <w:rsid w:val="003E1D6C"/>
    <w:rsid w:val="003E2198"/>
    <w:rsid w:val="003E2BBA"/>
    <w:rsid w:val="003E2D22"/>
    <w:rsid w:val="003E30E5"/>
    <w:rsid w:val="003E351B"/>
    <w:rsid w:val="003E38EA"/>
    <w:rsid w:val="003E3D24"/>
    <w:rsid w:val="003E416B"/>
    <w:rsid w:val="003E47C4"/>
    <w:rsid w:val="003E5597"/>
    <w:rsid w:val="003E5A69"/>
    <w:rsid w:val="003E5DDD"/>
    <w:rsid w:val="003E5F82"/>
    <w:rsid w:val="003E6F6C"/>
    <w:rsid w:val="003E72F3"/>
    <w:rsid w:val="003E7B15"/>
    <w:rsid w:val="003E7E93"/>
    <w:rsid w:val="003F0796"/>
    <w:rsid w:val="003F0A99"/>
    <w:rsid w:val="003F1FB0"/>
    <w:rsid w:val="003F21A5"/>
    <w:rsid w:val="003F2432"/>
    <w:rsid w:val="003F2450"/>
    <w:rsid w:val="003F269D"/>
    <w:rsid w:val="003F30F0"/>
    <w:rsid w:val="003F3426"/>
    <w:rsid w:val="003F3C2D"/>
    <w:rsid w:val="003F3DB7"/>
    <w:rsid w:val="003F43E9"/>
    <w:rsid w:val="003F45D2"/>
    <w:rsid w:val="003F4942"/>
    <w:rsid w:val="003F4AA7"/>
    <w:rsid w:val="003F4F5E"/>
    <w:rsid w:val="003F50CB"/>
    <w:rsid w:val="003F5499"/>
    <w:rsid w:val="003F59EB"/>
    <w:rsid w:val="003F5B09"/>
    <w:rsid w:val="003F5B32"/>
    <w:rsid w:val="003F6815"/>
    <w:rsid w:val="003F686E"/>
    <w:rsid w:val="003F6E45"/>
    <w:rsid w:val="003F785A"/>
    <w:rsid w:val="003F7E4B"/>
    <w:rsid w:val="003F7E6F"/>
    <w:rsid w:val="00400296"/>
    <w:rsid w:val="00400633"/>
    <w:rsid w:val="004008BA"/>
    <w:rsid w:val="00401207"/>
    <w:rsid w:val="00401356"/>
    <w:rsid w:val="00401DC4"/>
    <w:rsid w:val="00401DD8"/>
    <w:rsid w:val="00402318"/>
    <w:rsid w:val="00403101"/>
    <w:rsid w:val="0040324D"/>
    <w:rsid w:val="00403722"/>
    <w:rsid w:val="0040376E"/>
    <w:rsid w:val="0040395B"/>
    <w:rsid w:val="00403BB2"/>
    <w:rsid w:val="00404AE1"/>
    <w:rsid w:val="004054A4"/>
    <w:rsid w:val="00405D52"/>
    <w:rsid w:val="00405F17"/>
    <w:rsid w:val="0040621E"/>
    <w:rsid w:val="00406361"/>
    <w:rsid w:val="004063B6"/>
    <w:rsid w:val="004064E6"/>
    <w:rsid w:val="0040700D"/>
    <w:rsid w:val="004079F3"/>
    <w:rsid w:val="00410672"/>
    <w:rsid w:val="00411416"/>
    <w:rsid w:val="004114B7"/>
    <w:rsid w:val="0041152D"/>
    <w:rsid w:val="00411A84"/>
    <w:rsid w:val="00411C38"/>
    <w:rsid w:val="00411D7C"/>
    <w:rsid w:val="00411FCC"/>
    <w:rsid w:val="00412ECE"/>
    <w:rsid w:val="00413601"/>
    <w:rsid w:val="00413EC3"/>
    <w:rsid w:val="0041428C"/>
    <w:rsid w:val="004143FC"/>
    <w:rsid w:val="00414DC0"/>
    <w:rsid w:val="00414FE2"/>
    <w:rsid w:val="00415355"/>
    <w:rsid w:val="00416474"/>
    <w:rsid w:val="00416586"/>
    <w:rsid w:val="0041681D"/>
    <w:rsid w:val="00416917"/>
    <w:rsid w:val="00416A5A"/>
    <w:rsid w:val="00416FA2"/>
    <w:rsid w:val="004175B9"/>
    <w:rsid w:val="004175E9"/>
    <w:rsid w:val="004177D3"/>
    <w:rsid w:val="00417891"/>
    <w:rsid w:val="0041792C"/>
    <w:rsid w:val="00417949"/>
    <w:rsid w:val="00417D81"/>
    <w:rsid w:val="00420125"/>
    <w:rsid w:val="004202FD"/>
    <w:rsid w:val="004205B7"/>
    <w:rsid w:val="00420CF3"/>
    <w:rsid w:val="00420F3D"/>
    <w:rsid w:val="00421C0A"/>
    <w:rsid w:val="00421CD3"/>
    <w:rsid w:val="00421FC5"/>
    <w:rsid w:val="004221E5"/>
    <w:rsid w:val="00422945"/>
    <w:rsid w:val="00423095"/>
    <w:rsid w:val="0042345D"/>
    <w:rsid w:val="00423925"/>
    <w:rsid w:val="00423CFD"/>
    <w:rsid w:val="004246DC"/>
    <w:rsid w:val="00425558"/>
    <w:rsid w:val="004257DC"/>
    <w:rsid w:val="00425943"/>
    <w:rsid w:val="0042679F"/>
    <w:rsid w:val="00426F36"/>
    <w:rsid w:val="00427220"/>
    <w:rsid w:val="00427409"/>
    <w:rsid w:val="0042784F"/>
    <w:rsid w:val="00427F43"/>
    <w:rsid w:val="004301DE"/>
    <w:rsid w:val="00430449"/>
    <w:rsid w:val="00430942"/>
    <w:rsid w:val="00431164"/>
    <w:rsid w:val="00431384"/>
    <w:rsid w:val="0043187F"/>
    <w:rsid w:val="00432C1A"/>
    <w:rsid w:val="00432C99"/>
    <w:rsid w:val="00432EA5"/>
    <w:rsid w:val="004330D8"/>
    <w:rsid w:val="004335E9"/>
    <w:rsid w:val="00433E6D"/>
    <w:rsid w:val="00433ECA"/>
    <w:rsid w:val="004343AB"/>
    <w:rsid w:val="004348B5"/>
    <w:rsid w:val="00434B1B"/>
    <w:rsid w:val="0043528D"/>
    <w:rsid w:val="00435A0E"/>
    <w:rsid w:val="00435B96"/>
    <w:rsid w:val="004363C3"/>
    <w:rsid w:val="00436472"/>
    <w:rsid w:val="0043699E"/>
    <w:rsid w:val="004369E5"/>
    <w:rsid w:val="00436DAF"/>
    <w:rsid w:val="00437789"/>
    <w:rsid w:val="00437E6D"/>
    <w:rsid w:val="00437EB6"/>
    <w:rsid w:val="00440A4C"/>
    <w:rsid w:val="00441351"/>
    <w:rsid w:val="00441535"/>
    <w:rsid w:val="0044162B"/>
    <w:rsid w:val="0044166A"/>
    <w:rsid w:val="00441B84"/>
    <w:rsid w:val="00441D69"/>
    <w:rsid w:val="00441E6A"/>
    <w:rsid w:val="00442600"/>
    <w:rsid w:val="0044289E"/>
    <w:rsid w:val="00443057"/>
    <w:rsid w:val="004433E2"/>
    <w:rsid w:val="00443B8E"/>
    <w:rsid w:val="00443FA7"/>
    <w:rsid w:val="0044472E"/>
    <w:rsid w:val="00444CFA"/>
    <w:rsid w:val="00445897"/>
    <w:rsid w:val="00445EDA"/>
    <w:rsid w:val="00446007"/>
    <w:rsid w:val="0044640A"/>
    <w:rsid w:val="0044644B"/>
    <w:rsid w:val="004469C3"/>
    <w:rsid w:val="00447B6C"/>
    <w:rsid w:val="00447EA4"/>
    <w:rsid w:val="00450496"/>
    <w:rsid w:val="004506B2"/>
    <w:rsid w:val="00450A0E"/>
    <w:rsid w:val="00450AB1"/>
    <w:rsid w:val="00451040"/>
    <w:rsid w:val="00451681"/>
    <w:rsid w:val="00451A1E"/>
    <w:rsid w:val="00452265"/>
    <w:rsid w:val="004526E7"/>
    <w:rsid w:val="00452709"/>
    <w:rsid w:val="00452C5C"/>
    <w:rsid w:val="00452DF6"/>
    <w:rsid w:val="00453133"/>
    <w:rsid w:val="00453CDC"/>
    <w:rsid w:val="00454384"/>
    <w:rsid w:val="00454A32"/>
    <w:rsid w:val="00454AA4"/>
    <w:rsid w:val="0045506D"/>
    <w:rsid w:val="00455294"/>
    <w:rsid w:val="0045537F"/>
    <w:rsid w:val="004554EB"/>
    <w:rsid w:val="00456056"/>
    <w:rsid w:val="00456216"/>
    <w:rsid w:val="0045637C"/>
    <w:rsid w:val="00456689"/>
    <w:rsid w:val="00456CBA"/>
    <w:rsid w:val="00456FB3"/>
    <w:rsid w:val="00456FD4"/>
    <w:rsid w:val="00456FFB"/>
    <w:rsid w:val="0045704B"/>
    <w:rsid w:val="0045711E"/>
    <w:rsid w:val="00457875"/>
    <w:rsid w:val="00457B16"/>
    <w:rsid w:val="00457E61"/>
    <w:rsid w:val="0046039D"/>
    <w:rsid w:val="00460A61"/>
    <w:rsid w:val="004614C9"/>
    <w:rsid w:val="00461970"/>
    <w:rsid w:val="00461CF8"/>
    <w:rsid w:val="00461F08"/>
    <w:rsid w:val="004628B2"/>
    <w:rsid w:val="00462EE3"/>
    <w:rsid w:val="00463A92"/>
    <w:rsid w:val="00463AA8"/>
    <w:rsid w:val="00463BC3"/>
    <w:rsid w:val="004642DD"/>
    <w:rsid w:val="00464C4C"/>
    <w:rsid w:val="0046504A"/>
    <w:rsid w:val="004651B1"/>
    <w:rsid w:val="004653AB"/>
    <w:rsid w:val="004655B9"/>
    <w:rsid w:val="00465ADA"/>
    <w:rsid w:val="00465E96"/>
    <w:rsid w:val="00465F3B"/>
    <w:rsid w:val="0046601C"/>
    <w:rsid w:val="004660F6"/>
    <w:rsid w:val="00466112"/>
    <w:rsid w:val="004664DF"/>
    <w:rsid w:val="0046736D"/>
    <w:rsid w:val="0046740A"/>
    <w:rsid w:val="00467455"/>
    <w:rsid w:val="0046799C"/>
    <w:rsid w:val="00467A7D"/>
    <w:rsid w:val="00467BEA"/>
    <w:rsid w:val="004701ED"/>
    <w:rsid w:val="00470799"/>
    <w:rsid w:val="00470817"/>
    <w:rsid w:val="00470CD9"/>
    <w:rsid w:val="00470D03"/>
    <w:rsid w:val="00470E04"/>
    <w:rsid w:val="00470E2F"/>
    <w:rsid w:val="00470F74"/>
    <w:rsid w:val="00471592"/>
    <w:rsid w:val="00471832"/>
    <w:rsid w:val="00471984"/>
    <w:rsid w:val="004722EE"/>
    <w:rsid w:val="004724B3"/>
    <w:rsid w:val="004724D7"/>
    <w:rsid w:val="00472DBE"/>
    <w:rsid w:val="004730DF"/>
    <w:rsid w:val="00473163"/>
    <w:rsid w:val="004732F2"/>
    <w:rsid w:val="004735D6"/>
    <w:rsid w:val="004735DE"/>
    <w:rsid w:val="0047361C"/>
    <w:rsid w:val="00473712"/>
    <w:rsid w:val="00473C8E"/>
    <w:rsid w:val="00473EB7"/>
    <w:rsid w:val="004740CC"/>
    <w:rsid w:val="004743EE"/>
    <w:rsid w:val="004744D6"/>
    <w:rsid w:val="0047490E"/>
    <w:rsid w:val="00474C19"/>
    <w:rsid w:val="00474E0A"/>
    <w:rsid w:val="00475789"/>
    <w:rsid w:val="00475B22"/>
    <w:rsid w:val="00475C24"/>
    <w:rsid w:val="00476474"/>
    <w:rsid w:val="00476533"/>
    <w:rsid w:val="004767D4"/>
    <w:rsid w:val="00476EDF"/>
    <w:rsid w:val="00476FF7"/>
    <w:rsid w:val="004772D4"/>
    <w:rsid w:val="00477591"/>
    <w:rsid w:val="00477843"/>
    <w:rsid w:val="00477D08"/>
    <w:rsid w:val="00477F5E"/>
    <w:rsid w:val="00477F79"/>
    <w:rsid w:val="004801E0"/>
    <w:rsid w:val="00480961"/>
    <w:rsid w:val="00480A54"/>
    <w:rsid w:val="00480AB2"/>
    <w:rsid w:val="00480B12"/>
    <w:rsid w:val="00480C4A"/>
    <w:rsid w:val="00480D8B"/>
    <w:rsid w:val="004813A5"/>
    <w:rsid w:val="0048149B"/>
    <w:rsid w:val="0048179D"/>
    <w:rsid w:val="0048194D"/>
    <w:rsid w:val="00481FF4"/>
    <w:rsid w:val="004825D3"/>
    <w:rsid w:val="00482F96"/>
    <w:rsid w:val="00482FFB"/>
    <w:rsid w:val="00483184"/>
    <w:rsid w:val="00483C08"/>
    <w:rsid w:val="00484780"/>
    <w:rsid w:val="004848B9"/>
    <w:rsid w:val="00484916"/>
    <w:rsid w:val="00484E66"/>
    <w:rsid w:val="0048503C"/>
    <w:rsid w:val="00485AA8"/>
    <w:rsid w:val="00485AE6"/>
    <w:rsid w:val="00485DD2"/>
    <w:rsid w:val="00486379"/>
    <w:rsid w:val="004863EC"/>
    <w:rsid w:val="004866AC"/>
    <w:rsid w:val="00486BE2"/>
    <w:rsid w:val="0048735B"/>
    <w:rsid w:val="00487A0B"/>
    <w:rsid w:val="00487AC5"/>
    <w:rsid w:val="0049001A"/>
    <w:rsid w:val="004901B0"/>
    <w:rsid w:val="0049032B"/>
    <w:rsid w:val="00490726"/>
    <w:rsid w:val="00490D5A"/>
    <w:rsid w:val="00491089"/>
    <w:rsid w:val="00491372"/>
    <w:rsid w:val="00491E0F"/>
    <w:rsid w:val="0049218A"/>
    <w:rsid w:val="00492217"/>
    <w:rsid w:val="0049237B"/>
    <w:rsid w:val="00492656"/>
    <w:rsid w:val="00492720"/>
    <w:rsid w:val="00492E02"/>
    <w:rsid w:val="00493177"/>
    <w:rsid w:val="004932F1"/>
    <w:rsid w:val="0049394D"/>
    <w:rsid w:val="00493B2F"/>
    <w:rsid w:val="00494533"/>
    <w:rsid w:val="00494692"/>
    <w:rsid w:val="0049473E"/>
    <w:rsid w:val="00494CA1"/>
    <w:rsid w:val="00495228"/>
    <w:rsid w:val="00495335"/>
    <w:rsid w:val="004956A5"/>
    <w:rsid w:val="00495727"/>
    <w:rsid w:val="00495C72"/>
    <w:rsid w:val="00496718"/>
    <w:rsid w:val="004967B3"/>
    <w:rsid w:val="00496D02"/>
    <w:rsid w:val="004971FC"/>
    <w:rsid w:val="004972B2"/>
    <w:rsid w:val="0049760C"/>
    <w:rsid w:val="00497D73"/>
    <w:rsid w:val="004A0492"/>
    <w:rsid w:val="004A065A"/>
    <w:rsid w:val="004A0673"/>
    <w:rsid w:val="004A071E"/>
    <w:rsid w:val="004A17D6"/>
    <w:rsid w:val="004A18D6"/>
    <w:rsid w:val="004A236D"/>
    <w:rsid w:val="004A27D6"/>
    <w:rsid w:val="004A287C"/>
    <w:rsid w:val="004A28E2"/>
    <w:rsid w:val="004A2C53"/>
    <w:rsid w:val="004A2C8A"/>
    <w:rsid w:val="004A336E"/>
    <w:rsid w:val="004A3777"/>
    <w:rsid w:val="004A389F"/>
    <w:rsid w:val="004A398B"/>
    <w:rsid w:val="004A4001"/>
    <w:rsid w:val="004A44E4"/>
    <w:rsid w:val="004A51F6"/>
    <w:rsid w:val="004A5CDD"/>
    <w:rsid w:val="004A61E0"/>
    <w:rsid w:val="004A63F2"/>
    <w:rsid w:val="004A6488"/>
    <w:rsid w:val="004A6AFB"/>
    <w:rsid w:val="004A6C61"/>
    <w:rsid w:val="004A7082"/>
    <w:rsid w:val="004A714A"/>
    <w:rsid w:val="004A71A5"/>
    <w:rsid w:val="004A720A"/>
    <w:rsid w:val="004A792E"/>
    <w:rsid w:val="004A79B1"/>
    <w:rsid w:val="004B0115"/>
    <w:rsid w:val="004B0497"/>
    <w:rsid w:val="004B04A2"/>
    <w:rsid w:val="004B0F48"/>
    <w:rsid w:val="004B1745"/>
    <w:rsid w:val="004B1E32"/>
    <w:rsid w:val="004B202C"/>
    <w:rsid w:val="004B25B4"/>
    <w:rsid w:val="004B27B3"/>
    <w:rsid w:val="004B31D3"/>
    <w:rsid w:val="004B35B0"/>
    <w:rsid w:val="004B383B"/>
    <w:rsid w:val="004B3A7A"/>
    <w:rsid w:val="004B3A99"/>
    <w:rsid w:val="004B4137"/>
    <w:rsid w:val="004B4CA3"/>
    <w:rsid w:val="004B4F64"/>
    <w:rsid w:val="004B4F99"/>
    <w:rsid w:val="004B4FBD"/>
    <w:rsid w:val="004B5173"/>
    <w:rsid w:val="004B5196"/>
    <w:rsid w:val="004B5260"/>
    <w:rsid w:val="004B6035"/>
    <w:rsid w:val="004B63E6"/>
    <w:rsid w:val="004B69A3"/>
    <w:rsid w:val="004B6A28"/>
    <w:rsid w:val="004B6AE9"/>
    <w:rsid w:val="004B6C12"/>
    <w:rsid w:val="004B71E3"/>
    <w:rsid w:val="004B74A1"/>
    <w:rsid w:val="004B750A"/>
    <w:rsid w:val="004B77E6"/>
    <w:rsid w:val="004B7D50"/>
    <w:rsid w:val="004B7E0E"/>
    <w:rsid w:val="004B7E26"/>
    <w:rsid w:val="004C0095"/>
    <w:rsid w:val="004C03E8"/>
    <w:rsid w:val="004C0513"/>
    <w:rsid w:val="004C0858"/>
    <w:rsid w:val="004C1553"/>
    <w:rsid w:val="004C1B9F"/>
    <w:rsid w:val="004C1FB3"/>
    <w:rsid w:val="004C28CE"/>
    <w:rsid w:val="004C3A14"/>
    <w:rsid w:val="004C498E"/>
    <w:rsid w:val="004C4EBB"/>
    <w:rsid w:val="004C5272"/>
    <w:rsid w:val="004C57E3"/>
    <w:rsid w:val="004C5C04"/>
    <w:rsid w:val="004C626B"/>
    <w:rsid w:val="004C6729"/>
    <w:rsid w:val="004C68C0"/>
    <w:rsid w:val="004C6938"/>
    <w:rsid w:val="004C6E92"/>
    <w:rsid w:val="004C7033"/>
    <w:rsid w:val="004C7BAF"/>
    <w:rsid w:val="004C7EB0"/>
    <w:rsid w:val="004D016D"/>
    <w:rsid w:val="004D02D6"/>
    <w:rsid w:val="004D0D05"/>
    <w:rsid w:val="004D11AA"/>
    <w:rsid w:val="004D138A"/>
    <w:rsid w:val="004D2D26"/>
    <w:rsid w:val="004D2F4F"/>
    <w:rsid w:val="004D309A"/>
    <w:rsid w:val="004D40B8"/>
    <w:rsid w:val="004D414F"/>
    <w:rsid w:val="004D4682"/>
    <w:rsid w:val="004D474C"/>
    <w:rsid w:val="004D4E5F"/>
    <w:rsid w:val="004D4F10"/>
    <w:rsid w:val="004D5322"/>
    <w:rsid w:val="004D554D"/>
    <w:rsid w:val="004D5B89"/>
    <w:rsid w:val="004D5C11"/>
    <w:rsid w:val="004D62A8"/>
    <w:rsid w:val="004D6942"/>
    <w:rsid w:val="004D7EDD"/>
    <w:rsid w:val="004E0048"/>
    <w:rsid w:val="004E05A7"/>
    <w:rsid w:val="004E07E8"/>
    <w:rsid w:val="004E0A2D"/>
    <w:rsid w:val="004E1A41"/>
    <w:rsid w:val="004E20C8"/>
    <w:rsid w:val="004E261C"/>
    <w:rsid w:val="004E2723"/>
    <w:rsid w:val="004E2A23"/>
    <w:rsid w:val="004E2A2A"/>
    <w:rsid w:val="004E2F78"/>
    <w:rsid w:val="004E2F8D"/>
    <w:rsid w:val="004E331E"/>
    <w:rsid w:val="004E3849"/>
    <w:rsid w:val="004E3A5C"/>
    <w:rsid w:val="004E3DF5"/>
    <w:rsid w:val="004E3E13"/>
    <w:rsid w:val="004E4D6E"/>
    <w:rsid w:val="004E50A1"/>
    <w:rsid w:val="004E60D3"/>
    <w:rsid w:val="004E6285"/>
    <w:rsid w:val="004E6BC4"/>
    <w:rsid w:val="004E6C11"/>
    <w:rsid w:val="004E6C93"/>
    <w:rsid w:val="004E6D84"/>
    <w:rsid w:val="004E7848"/>
    <w:rsid w:val="004E7ADC"/>
    <w:rsid w:val="004E7BE7"/>
    <w:rsid w:val="004F029F"/>
    <w:rsid w:val="004F0324"/>
    <w:rsid w:val="004F08DF"/>
    <w:rsid w:val="004F0EF9"/>
    <w:rsid w:val="004F1285"/>
    <w:rsid w:val="004F19A8"/>
    <w:rsid w:val="004F1AD3"/>
    <w:rsid w:val="004F21A9"/>
    <w:rsid w:val="004F22E4"/>
    <w:rsid w:val="004F28B2"/>
    <w:rsid w:val="004F40F0"/>
    <w:rsid w:val="004F4AE1"/>
    <w:rsid w:val="004F55F9"/>
    <w:rsid w:val="004F5F8D"/>
    <w:rsid w:val="004F64BA"/>
    <w:rsid w:val="004F6B72"/>
    <w:rsid w:val="004F6EF3"/>
    <w:rsid w:val="004F71DA"/>
    <w:rsid w:val="004F7A38"/>
    <w:rsid w:val="004F7B00"/>
    <w:rsid w:val="004F7ECE"/>
    <w:rsid w:val="004F7FDE"/>
    <w:rsid w:val="0050010E"/>
    <w:rsid w:val="00500643"/>
    <w:rsid w:val="005006BC"/>
    <w:rsid w:val="005008A1"/>
    <w:rsid w:val="00500A05"/>
    <w:rsid w:val="00500DB7"/>
    <w:rsid w:val="0050191D"/>
    <w:rsid w:val="00501F36"/>
    <w:rsid w:val="00502160"/>
    <w:rsid w:val="00502428"/>
    <w:rsid w:val="00502699"/>
    <w:rsid w:val="00502928"/>
    <w:rsid w:val="00502C69"/>
    <w:rsid w:val="00502EFA"/>
    <w:rsid w:val="00503190"/>
    <w:rsid w:val="00503458"/>
    <w:rsid w:val="00503609"/>
    <w:rsid w:val="0050394B"/>
    <w:rsid w:val="00503C20"/>
    <w:rsid w:val="00504702"/>
    <w:rsid w:val="00504CE2"/>
    <w:rsid w:val="00505D93"/>
    <w:rsid w:val="0050657A"/>
    <w:rsid w:val="00506E69"/>
    <w:rsid w:val="00507604"/>
    <w:rsid w:val="00507F9E"/>
    <w:rsid w:val="00510A35"/>
    <w:rsid w:val="0051138E"/>
    <w:rsid w:val="00511AC8"/>
    <w:rsid w:val="00511BCB"/>
    <w:rsid w:val="00511BFB"/>
    <w:rsid w:val="00512479"/>
    <w:rsid w:val="00512A25"/>
    <w:rsid w:val="00512AA3"/>
    <w:rsid w:val="00513545"/>
    <w:rsid w:val="00513F47"/>
    <w:rsid w:val="00513F52"/>
    <w:rsid w:val="005143AC"/>
    <w:rsid w:val="0051461A"/>
    <w:rsid w:val="0051491C"/>
    <w:rsid w:val="00514DB0"/>
    <w:rsid w:val="00514E7B"/>
    <w:rsid w:val="005153D8"/>
    <w:rsid w:val="00515CF4"/>
    <w:rsid w:val="005161CE"/>
    <w:rsid w:val="00516A1A"/>
    <w:rsid w:val="00516BB8"/>
    <w:rsid w:val="00517561"/>
    <w:rsid w:val="0051758F"/>
    <w:rsid w:val="00517AEC"/>
    <w:rsid w:val="00520B92"/>
    <w:rsid w:val="00520BBB"/>
    <w:rsid w:val="00520BD6"/>
    <w:rsid w:val="00520C1A"/>
    <w:rsid w:val="00520CFA"/>
    <w:rsid w:val="00520D90"/>
    <w:rsid w:val="0052163E"/>
    <w:rsid w:val="00521B5B"/>
    <w:rsid w:val="00521FB3"/>
    <w:rsid w:val="005225F1"/>
    <w:rsid w:val="005226C3"/>
    <w:rsid w:val="005232B5"/>
    <w:rsid w:val="005239D9"/>
    <w:rsid w:val="005249A1"/>
    <w:rsid w:val="00524AA8"/>
    <w:rsid w:val="00524E01"/>
    <w:rsid w:val="0052530D"/>
    <w:rsid w:val="00525757"/>
    <w:rsid w:val="00525E63"/>
    <w:rsid w:val="00525F5E"/>
    <w:rsid w:val="005260B6"/>
    <w:rsid w:val="00526AB9"/>
    <w:rsid w:val="0052745B"/>
    <w:rsid w:val="005274F8"/>
    <w:rsid w:val="00527891"/>
    <w:rsid w:val="00527B1E"/>
    <w:rsid w:val="00527CA0"/>
    <w:rsid w:val="00527FE0"/>
    <w:rsid w:val="0053036F"/>
    <w:rsid w:val="00530A0C"/>
    <w:rsid w:val="00530CA0"/>
    <w:rsid w:val="00530CAE"/>
    <w:rsid w:val="0053100E"/>
    <w:rsid w:val="0053114B"/>
    <w:rsid w:val="00531486"/>
    <w:rsid w:val="005316E8"/>
    <w:rsid w:val="005318F9"/>
    <w:rsid w:val="00531D54"/>
    <w:rsid w:val="00532155"/>
    <w:rsid w:val="00532269"/>
    <w:rsid w:val="00532B7D"/>
    <w:rsid w:val="00532E16"/>
    <w:rsid w:val="0053315D"/>
    <w:rsid w:val="00534B33"/>
    <w:rsid w:val="00534CA6"/>
    <w:rsid w:val="005352F6"/>
    <w:rsid w:val="005354A0"/>
    <w:rsid w:val="0053576B"/>
    <w:rsid w:val="00535962"/>
    <w:rsid w:val="00535CE5"/>
    <w:rsid w:val="00535E90"/>
    <w:rsid w:val="00536262"/>
    <w:rsid w:val="00536353"/>
    <w:rsid w:val="0053652B"/>
    <w:rsid w:val="005365D2"/>
    <w:rsid w:val="0053681F"/>
    <w:rsid w:val="00536AE0"/>
    <w:rsid w:val="00536E2E"/>
    <w:rsid w:val="005377F7"/>
    <w:rsid w:val="00537826"/>
    <w:rsid w:val="0054088C"/>
    <w:rsid w:val="00541004"/>
    <w:rsid w:val="005419E2"/>
    <w:rsid w:val="00541A18"/>
    <w:rsid w:val="00541A8C"/>
    <w:rsid w:val="00541E60"/>
    <w:rsid w:val="00542218"/>
    <w:rsid w:val="00542733"/>
    <w:rsid w:val="0054289C"/>
    <w:rsid w:val="00543186"/>
    <w:rsid w:val="005431AA"/>
    <w:rsid w:val="0054371D"/>
    <w:rsid w:val="00543868"/>
    <w:rsid w:val="00543D0E"/>
    <w:rsid w:val="00543F57"/>
    <w:rsid w:val="00544333"/>
    <w:rsid w:val="00544692"/>
    <w:rsid w:val="00544798"/>
    <w:rsid w:val="00544AEA"/>
    <w:rsid w:val="005452AF"/>
    <w:rsid w:val="00545B65"/>
    <w:rsid w:val="00545D12"/>
    <w:rsid w:val="0054647B"/>
    <w:rsid w:val="00546D32"/>
    <w:rsid w:val="00546D81"/>
    <w:rsid w:val="005504B7"/>
    <w:rsid w:val="0055053C"/>
    <w:rsid w:val="0055175A"/>
    <w:rsid w:val="00551C39"/>
    <w:rsid w:val="00551E41"/>
    <w:rsid w:val="0055217D"/>
    <w:rsid w:val="0055279A"/>
    <w:rsid w:val="005527E1"/>
    <w:rsid w:val="0055385D"/>
    <w:rsid w:val="00553D59"/>
    <w:rsid w:val="0055470C"/>
    <w:rsid w:val="0055531D"/>
    <w:rsid w:val="005554DF"/>
    <w:rsid w:val="005554EA"/>
    <w:rsid w:val="00556766"/>
    <w:rsid w:val="00556AF5"/>
    <w:rsid w:val="00557192"/>
    <w:rsid w:val="0055764F"/>
    <w:rsid w:val="005579C8"/>
    <w:rsid w:val="005602E5"/>
    <w:rsid w:val="0056087C"/>
    <w:rsid w:val="0056101C"/>
    <w:rsid w:val="005612E5"/>
    <w:rsid w:val="005617E0"/>
    <w:rsid w:val="005624CC"/>
    <w:rsid w:val="00562D6B"/>
    <w:rsid w:val="0056325A"/>
    <w:rsid w:val="005637F0"/>
    <w:rsid w:val="005642AC"/>
    <w:rsid w:val="005643C1"/>
    <w:rsid w:val="005645BE"/>
    <w:rsid w:val="00564F44"/>
    <w:rsid w:val="0056530A"/>
    <w:rsid w:val="00565A53"/>
    <w:rsid w:val="00565B12"/>
    <w:rsid w:val="00566104"/>
    <w:rsid w:val="0056650A"/>
    <w:rsid w:val="00566599"/>
    <w:rsid w:val="005671CC"/>
    <w:rsid w:val="00567470"/>
    <w:rsid w:val="00567747"/>
    <w:rsid w:val="00567F2D"/>
    <w:rsid w:val="00570CDF"/>
    <w:rsid w:val="00570E73"/>
    <w:rsid w:val="00571B8C"/>
    <w:rsid w:val="005723F3"/>
    <w:rsid w:val="005737D4"/>
    <w:rsid w:val="00573D27"/>
    <w:rsid w:val="00574430"/>
    <w:rsid w:val="005744DF"/>
    <w:rsid w:val="0057471E"/>
    <w:rsid w:val="00574AD6"/>
    <w:rsid w:val="00574C2B"/>
    <w:rsid w:val="00575418"/>
    <w:rsid w:val="00576615"/>
    <w:rsid w:val="00576EC8"/>
    <w:rsid w:val="0057717B"/>
    <w:rsid w:val="00577316"/>
    <w:rsid w:val="00577957"/>
    <w:rsid w:val="00577D08"/>
    <w:rsid w:val="00577FA8"/>
    <w:rsid w:val="00580955"/>
    <w:rsid w:val="00580DEF"/>
    <w:rsid w:val="00580E47"/>
    <w:rsid w:val="0058108D"/>
    <w:rsid w:val="00581457"/>
    <w:rsid w:val="005814D9"/>
    <w:rsid w:val="005814F3"/>
    <w:rsid w:val="005819FC"/>
    <w:rsid w:val="00581C80"/>
    <w:rsid w:val="00581E92"/>
    <w:rsid w:val="00582098"/>
    <w:rsid w:val="005822EA"/>
    <w:rsid w:val="00582BA6"/>
    <w:rsid w:val="005831E4"/>
    <w:rsid w:val="00583896"/>
    <w:rsid w:val="0058397C"/>
    <w:rsid w:val="005841A4"/>
    <w:rsid w:val="005843C5"/>
    <w:rsid w:val="005844FA"/>
    <w:rsid w:val="005845BB"/>
    <w:rsid w:val="005848B0"/>
    <w:rsid w:val="00584955"/>
    <w:rsid w:val="00584F59"/>
    <w:rsid w:val="00584F98"/>
    <w:rsid w:val="00585169"/>
    <w:rsid w:val="00585572"/>
    <w:rsid w:val="00585826"/>
    <w:rsid w:val="0058616E"/>
    <w:rsid w:val="005866E3"/>
    <w:rsid w:val="00587098"/>
    <w:rsid w:val="00587D97"/>
    <w:rsid w:val="005913DD"/>
    <w:rsid w:val="00591521"/>
    <w:rsid w:val="005916B8"/>
    <w:rsid w:val="00592435"/>
    <w:rsid w:val="00592ACE"/>
    <w:rsid w:val="00592CAD"/>
    <w:rsid w:val="00593480"/>
    <w:rsid w:val="005934BF"/>
    <w:rsid w:val="005937B4"/>
    <w:rsid w:val="00594E68"/>
    <w:rsid w:val="005957F2"/>
    <w:rsid w:val="00595A62"/>
    <w:rsid w:val="00596055"/>
    <w:rsid w:val="005964B9"/>
    <w:rsid w:val="005966E0"/>
    <w:rsid w:val="00596A61"/>
    <w:rsid w:val="00597100"/>
    <w:rsid w:val="0059721A"/>
    <w:rsid w:val="005974B3"/>
    <w:rsid w:val="005974F4"/>
    <w:rsid w:val="005A00FC"/>
    <w:rsid w:val="005A07C5"/>
    <w:rsid w:val="005A0FE3"/>
    <w:rsid w:val="005A1122"/>
    <w:rsid w:val="005A188B"/>
    <w:rsid w:val="005A1CEF"/>
    <w:rsid w:val="005A1DFA"/>
    <w:rsid w:val="005A20E1"/>
    <w:rsid w:val="005A2B50"/>
    <w:rsid w:val="005A2F05"/>
    <w:rsid w:val="005A3238"/>
    <w:rsid w:val="005A4BC9"/>
    <w:rsid w:val="005A541B"/>
    <w:rsid w:val="005A5FAE"/>
    <w:rsid w:val="005A63A9"/>
    <w:rsid w:val="005A702F"/>
    <w:rsid w:val="005A71D8"/>
    <w:rsid w:val="005A7627"/>
    <w:rsid w:val="005A77CA"/>
    <w:rsid w:val="005A7C4F"/>
    <w:rsid w:val="005B00D1"/>
    <w:rsid w:val="005B0B72"/>
    <w:rsid w:val="005B1C10"/>
    <w:rsid w:val="005B2535"/>
    <w:rsid w:val="005B2700"/>
    <w:rsid w:val="005B2CFC"/>
    <w:rsid w:val="005B3418"/>
    <w:rsid w:val="005B36A0"/>
    <w:rsid w:val="005B3B20"/>
    <w:rsid w:val="005B3B26"/>
    <w:rsid w:val="005B43E9"/>
    <w:rsid w:val="005B45E1"/>
    <w:rsid w:val="005B4B9A"/>
    <w:rsid w:val="005B4CB2"/>
    <w:rsid w:val="005B560B"/>
    <w:rsid w:val="005B5F24"/>
    <w:rsid w:val="005B60D9"/>
    <w:rsid w:val="005B6D42"/>
    <w:rsid w:val="005B75BF"/>
    <w:rsid w:val="005B7B34"/>
    <w:rsid w:val="005B7CC3"/>
    <w:rsid w:val="005C0FCB"/>
    <w:rsid w:val="005C1066"/>
    <w:rsid w:val="005C195F"/>
    <w:rsid w:val="005C1E5C"/>
    <w:rsid w:val="005C20E1"/>
    <w:rsid w:val="005C26A0"/>
    <w:rsid w:val="005C272D"/>
    <w:rsid w:val="005C2A08"/>
    <w:rsid w:val="005C3B06"/>
    <w:rsid w:val="005C3C6D"/>
    <w:rsid w:val="005C424C"/>
    <w:rsid w:val="005C436B"/>
    <w:rsid w:val="005C43CF"/>
    <w:rsid w:val="005C45D2"/>
    <w:rsid w:val="005C51C3"/>
    <w:rsid w:val="005C56D9"/>
    <w:rsid w:val="005C5ADA"/>
    <w:rsid w:val="005C613E"/>
    <w:rsid w:val="005C6288"/>
    <w:rsid w:val="005C66F7"/>
    <w:rsid w:val="005C690F"/>
    <w:rsid w:val="005C6BF0"/>
    <w:rsid w:val="005C6D94"/>
    <w:rsid w:val="005C6E6A"/>
    <w:rsid w:val="005C6E7A"/>
    <w:rsid w:val="005C7140"/>
    <w:rsid w:val="005C7418"/>
    <w:rsid w:val="005C75F4"/>
    <w:rsid w:val="005C76CD"/>
    <w:rsid w:val="005C7EC0"/>
    <w:rsid w:val="005C7F45"/>
    <w:rsid w:val="005D0955"/>
    <w:rsid w:val="005D0BBC"/>
    <w:rsid w:val="005D0E31"/>
    <w:rsid w:val="005D0EA0"/>
    <w:rsid w:val="005D12E3"/>
    <w:rsid w:val="005D1598"/>
    <w:rsid w:val="005D1828"/>
    <w:rsid w:val="005D263F"/>
    <w:rsid w:val="005D274A"/>
    <w:rsid w:val="005D2C5E"/>
    <w:rsid w:val="005D31CB"/>
    <w:rsid w:val="005D3996"/>
    <w:rsid w:val="005D3A01"/>
    <w:rsid w:val="005D40A1"/>
    <w:rsid w:val="005D40B4"/>
    <w:rsid w:val="005D4182"/>
    <w:rsid w:val="005D45A1"/>
    <w:rsid w:val="005D475C"/>
    <w:rsid w:val="005D48AC"/>
    <w:rsid w:val="005D550C"/>
    <w:rsid w:val="005D55AB"/>
    <w:rsid w:val="005D564D"/>
    <w:rsid w:val="005D5D08"/>
    <w:rsid w:val="005D5D13"/>
    <w:rsid w:val="005D60AD"/>
    <w:rsid w:val="005D65A9"/>
    <w:rsid w:val="005D682C"/>
    <w:rsid w:val="005D6960"/>
    <w:rsid w:val="005D69EC"/>
    <w:rsid w:val="005D6B99"/>
    <w:rsid w:val="005D6D04"/>
    <w:rsid w:val="005D70B3"/>
    <w:rsid w:val="005D7B68"/>
    <w:rsid w:val="005D7C7B"/>
    <w:rsid w:val="005E0473"/>
    <w:rsid w:val="005E059C"/>
    <w:rsid w:val="005E0665"/>
    <w:rsid w:val="005E066A"/>
    <w:rsid w:val="005E0D09"/>
    <w:rsid w:val="005E1193"/>
    <w:rsid w:val="005E1381"/>
    <w:rsid w:val="005E1412"/>
    <w:rsid w:val="005E1CF0"/>
    <w:rsid w:val="005E20F4"/>
    <w:rsid w:val="005E24A8"/>
    <w:rsid w:val="005E26EE"/>
    <w:rsid w:val="005E2868"/>
    <w:rsid w:val="005E2CB6"/>
    <w:rsid w:val="005E2D59"/>
    <w:rsid w:val="005E333E"/>
    <w:rsid w:val="005E3E63"/>
    <w:rsid w:val="005E4395"/>
    <w:rsid w:val="005E48C4"/>
    <w:rsid w:val="005E4CBA"/>
    <w:rsid w:val="005E4F24"/>
    <w:rsid w:val="005E5599"/>
    <w:rsid w:val="005E57A2"/>
    <w:rsid w:val="005E5EF0"/>
    <w:rsid w:val="005E5FDD"/>
    <w:rsid w:val="005E6325"/>
    <w:rsid w:val="005E760F"/>
    <w:rsid w:val="005E7BC6"/>
    <w:rsid w:val="005F0573"/>
    <w:rsid w:val="005F0F80"/>
    <w:rsid w:val="005F154F"/>
    <w:rsid w:val="005F1F04"/>
    <w:rsid w:val="005F1F60"/>
    <w:rsid w:val="005F3012"/>
    <w:rsid w:val="005F310B"/>
    <w:rsid w:val="005F3DFC"/>
    <w:rsid w:val="005F438A"/>
    <w:rsid w:val="005F450E"/>
    <w:rsid w:val="005F480E"/>
    <w:rsid w:val="005F54D0"/>
    <w:rsid w:val="005F5549"/>
    <w:rsid w:val="005F561F"/>
    <w:rsid w:val="005F5E42"/>
    <w:rsid w:val="005F6D42"/>
    <w:rsid w:val="005F6E66"/>
    <w:rsid w:val="005F7087"/>
    <w:rsid w:val="005F7405"/>
    <w:rsid w:val="005F7483"/>
    <w:rsid w:val="005F7633"/>
    <w:rsid w:val="005F7ED8"/>
    <w:rsid w:val="00600195"/>
    <w:rsid w:val="00600BB4"/>
    <w:rsid w:val="00600BB5"/>
    <w:rsid w:val="00600CB2"/>
    <w:rsid w:val="006012B5"/>
    <w:rsid w:val="00601AE9"/>
    <w:rsid w:val="00601D77"/>
    <w:rsid w:val="00602BB5"/>
    <w:rsid w:val="00602C8C"/>
    <w:rsid w:val="00603205"/>
    <w:rsid w:val="00603B7E"/>
    <w:rsid w:val="006042DE"/>
    <w:rsid w:val="0060446B"/>
    <w:rsid w:val="00604884"/>
    <w:rsid w:val="00604A85"/>
    <w:rsid w:val="00605403"/>
    <w:rsid w:val="00605742"/>
    <w:rsid w:val="006057BD"/>
    <w:rsid w:val="00606399"/>
    <w:rsid w:val="00606CE1"/>
    <w:rsid w:val="00606DB7"/>
    <w:rsid w:val="00607BD0"/>
    <w:rsid w:val="00610281"/>
    <w:rsid w:val="006102A5"/>
    <w:rsid w:val="00610982"/>
    <w:rsid w:val="00610CDD"/>
    <w:rsid w:val="00610D91"/>
    <w:rsid w:val="00610F99"/>
    <w:rsid w:val="006110C5"/>
    <w:rsid w:val="00611148"/>
    <w:rsid w:val="0061146A"/>
    <w:rsid w:val="0061162F"/>
    <w:rsid w:val="00611F26"/>
    <w:rsid w:val="0061243B"/>
    <w:rsid w:val="00612B32"/>
    <w:rsid w:val="00612BD2"/>
    <w:rsid w:val="00612F8C"/>
    <w:rsid w:val="006131C0"/>
    <w:rsid w:val="00613320"/>
    <w:rsid w:val="006133DA"/>
    <w:rsid w:val="0061342B"/>
    <w:rsid w:val="006135CE"/>
    <w:rsid w:val="00613E93"/>
    <w:rsid w:val="00614256"/>
    <w:rsid w:val="006143D7"/>
    <w:rsid w:val="006143E6"/>
    <w:rsid w:val="006143E9"/>
    <w:rsid w:val="00614758"/>
    <w:rsid w:val="00615874"/>
    <w:rsid w:val="00615C7B"/>
    <w:rsid w:val="006165BE"/>
    <w:rsid w:val="0061694E"/>
    <w:rsid w:val="006169DD"/>
    <w:rsid w:val="00617815"/>
    <w:rsid w:val="006205B4"/>
    <w:rsid w:val="006206B8"/>
    <w:rsid w:val="00620C3D"/>
    <w:rsid w:val="00621F1C"/>
    <w:rsid w:val="00622276"/>
    <w:rsid w:val="0062227B"/>
    <w:rsid w:val="00622678"/>
    <w:rsid w:val="006228DB"/>
    <w:rsid w:val="00622DE5"/>
    <w:rsid w:val="0062307D"/>
    <w:rsid w:val="006232D6"/>
    <w:rsid w:val="00623CC7"/>
    <w:rsid w:val="00624D29"/>
    <w:rsid w:val="00625126"/>
    <w:rsid w:val="00625354"/>
    <w:rsid w:val="006253B5"/>
    <w:rsid w:val="006255D1"/>
    <w:rsid w:val="006256A4"/>
    <w:rsid w:val="00625A86"/>
    <w:rsid w:val="0062662E"/>
    <w:rsid w:val="00626F9B"/>
    <w:rsid w:val="00627027"/>
    <w:rsid w:val="00627216"/>
    <w:rsid w:val="00630C71"/>
    <w:rsid w:val="0063188F"/>
    <w:rsid w:val="006319D0"/>
    <w:rsid w:val="00631BBB"/>
    <w:rsid w:val="00632782"/>
    <w:rsid w:val="00632CBC"/>
    <w:rsid w:val="00632F7E"/>
    <w:rsid w:val="00632F9C"/>
    <w:rsid w:val="00633017"/>
    <w:rsid w:val="006335B4"/>
    <w:rsid w:val="00634261"/>
    <w:rsid w:val="00634DC4"/>
    <w:rsid w:val="00634FCD"/>
    <w:rsid w:val="00635443"/>
    <w:rsid w:val="00635D09"/>
    <w:rsid w:val="00635F7C"/>
    <w:rsid w:val="00636324"/>
    <w:rsid w:val="00636B64"/>
    <w:rsid w:val="0063775B"/>
    <w:rsid w:val="00637A92"/>
    <w:rsid w:val="00637C63"/>
    <w:rsid w:val="006411DC"/>
    <w:rsid w:val="00641644"/>
    <w:rsid w:val="00641D31"/>
    <w:rsid w:val="00641ECB"/>
    <w:rsid w:val="0064227A"/>
    <w:rsid w:val="00642446"/>
    <w:rsid w:val="00643035"/>
    <w:rsid w:val="0064340C"/>
    <w:rsid w:val="00643493"/>
    <w:rsid w:val="00643815"/>
    <w:rsid w:val="00643A2D"/>
    <w:rsid w:val="00643AD0"/>
    <w:rsid w:val="00643AF2"/>
    <w:rsid w:val="00644131"/>
    <w:rsid w:val="0064438F"/>
    <w:rsid w:val="0064444E"/>
    <w:rsid w:val="00645484"/>
    <w:rsid w:val="00645806"/>
    <w:rsid w:val="00645EEC"/>
    <w:rsid w:val="00645F7B"/>
    <w:rsid w:val="00645F8C"/>
    <w:rsid w:val="006468CF"/>
    <w:rsid w:val="00646B30"/>
    <w:rsid w:val="00647537"/>
    <w:rsid w:val="00650330"/>
    <w:rsid w:val="0065078B"/>
    <w:rsid w:val="00650A4E"/>
    <w:rsid w:val="00652018"/>
    <w:rsid w:val="00652082"/>
    <w:rsid w:val="00652487"/>
    <w:rsid w:val="00652546"/>
    <w:rsid w:val="0065264D"/>
    <w:rsid w:val="00652706"/>
    <w:rsid w:val="00652AED"/>
    <w:rsid w:val="00652D15"/>
    <w:rsid w:val="006532C7"/>
    <w:rsid w:val="006533C1"/>
    <w:rsid w:val="00653423"/>
    <w:rsid w:val="00653549"/>
    <w:rsid w:val="006536CF"/>
    <w:rsid w:val="00654095"/>
    <w:rsid w:val="006544F9"/>
    <w:rsid w:val="00655E50"/>
    <w:rsid w:val="00655E6D"/>
    <w:rsid w:val="00656291"/>
    <w:rsid w:val="00656C03"/>
    <w:rsid w:val="00657268"/>
    <w:rsid w:val="0065730D"/>
    <w:rsid w:val="00657C36"/>
    <w:rsid w:val="00657EAF"/>
    <w:rsid w:val="00657EB8"/>
    <w:rsid w:val="00660140"/>
    <w:rsid w:val="0066025C"/>
    <w:rsid w:val="00660445"/>
    <w:rsid w:val="0066045E"/>
    <w:rsid w:val="00660794"/>
    <w:rsid w:val="00660975"/>
    <w:rsid w:val="00661249"/>
    <w:rsid w:val="00661420"/>
    <w:rsid w:val="00661A55"/>
    <w:rsid w:val="00661E68"/>
    <w:rsid w:val="00661F64"/>
    <w:rsid w:val="006621AE"/>
    <w:rsid w:val="0066236D"/>
    <w:rsid w:val="00662B6A"/>
    <w:rsid w:val="00662D8A"/>
    <w:rsid w:val="00662EBF"/>
    <w:rsid w:val="00662EF0"/>
    <w:rsid w:val="00662F8D"/>
    <w:rsid w:val="0066349B"/>
    <w:rsid w:val="0066378A"/>
    <w:rsid w:val="0066396C"/>
    <w:rsid w:val="006642FD"/>
    <w:rsid w:val="00664517"/>
    <w:rsid w:val="00664668"/>
    <w:rsid w:val="0066489B"/>
    <w:rsid w:val="00665001"/>
    <w:rsid w:val="00665120"/>
    <w:rsid w:val="006651E2"/>
    <w:rsid w:val="00665461"/>
    <w:rsid w:val="00665A89"/>
    <w:rsid w:val="0066616C"/>
    <w:rsid w:val="00666699"/>
    <w:rsid w:val="006667A0"/>
    <w:rsid w:val="006671C1"/>
    <w:rsid w:val="0067040A"/>
    <w:rsid w:val="00670577"/>
    <w:rsid w:val="00670896"/>
    <w:rsid w:val="00671016"/>
    <w:rsid w:val="00671D7C"/>
    <w:rsid w:val="00671DE0"/>
    <w:rsid w:val="006722FD"/>
    <w:rsid w:val="006723C2"/>
    <w:rsid w:val="006724DD"/>
    <w:rsid w:val="006724E1"/>
    <w:rsid w:val="00673A7A"/>
    <w:rsid w:val="00673CF9"/>
    <w:rsid w:val="006741B0"/>
    <w:rsid w:val="00674327"/>
    <w:rsid w:val="006746AA"/>
    <w:rsid w:val="0067477B"/>
    <w:rsid w:val="00674B98"/>
    <w:rsid w:val="00675648"/>
    <w:rsid w:val="00675B77"/>
    <w:rsid w:val="00676268"/>
    <w:rsid w:val="0067635A"/>
    <w:rsid w:val="006777A3"/>
    <w:rsid w:val="0068073A"/>
    <w:rsid w:val="00680891"/>
    <w:rsid w:val="006808E4"/>
    <w:rsid w:val="00680A17"/>
    <w:rsid w:val="0068100B"/>
    <w:rsid w:val="0068170E"/>
    <w:rsid w:val="00681916"/>
    <w:rsid w:val="00681DF4"/>
    <w:rsid w:val="0068297C"/>
    <w:rsid w:val="00683503"/>
    <w:rsid w:val="006835A0"/>
    <w:rsid w:val="00683608"/>
    <w:rsid w:val="006836C9"/>
    <w:rsid w:val="00683FC2"/>
    <w:rsid w:val="00683FF4"/>
    <w:rsid w:val="00684562"/>
    <w:rsid w:val="00684918"/>
    <w:rsid w:val="00684B08"/>
    <w:rsid w:val="00684EE9"/>
    <w:rsid w:val="006853F1"/>
    <w:rsid w:val="00685913"/>
    <w:rsid w:val="00685A3C"/>
    <w:rsid w:val="00685A71"/>
    <w:rsid w:val="00686ACE"/>
    <w:rsid w:val="00686BAB"/>
    <w:rsid w:val="00686CE5"/>
    <w:rsid w:val="006879F7"/>
    <w:rsid w:val="00687D98"/>
    <w:rsid w:val="00687DA0"/>
    <w:rsid w:val="006900D2"/>
    <w:rsid w:val="0069020E"/>
    <w:rsid w:val="00691468"/>
    <w:rsid w:val="00691816"/>
    <w:rsid w:val="00691949"/>
    <w:rsid w:val="00692032"/>
    <w:rsid w:val="006924FF"/>
    <w:rsid w:val="00692AF2"/>
    <w:rsid w:val="00692C4C"/>
    <w:rsid w:val="00692FAA"/>
    <w:rsid w:val="0069337D"/>
    <w:rsid w:val="00693684"/>
    <w:rsid w:val="00693720"/>
    <w:rsid w:val="00693852"/>
    <w:rsid w:val="00693DB7"/>
    <w:rsid w:val="0069433F"/>
    <w:rsid w:val="00695388"/>
    <w:rsid w:val="00696338"/>
    <w:rsid w:val="006965BC"/>
    <w:rsid w:val="00696625"/>
    <w:rsid w:val="006966B8"/>
    <w:rsid w:val="0069687E"/>
    <w:rsid w:val="006A02C1"/>
    <w:rsid w:val="006A03D1"/>
    <w:rsid w:val="006A0BB8"/>
    <w:rsid w:val="006A1440"/>
    <w:rsid w:val="006A1501"/>
    <w:rsid w:val="006A1880"/>
    <w:rsid w:val="006A1C37"/>
    <w:rsid w:val="006A1CAB"/>
    <w:rsid w:val="006A2388"/>
    <w:rsid w:val="006A46D7"/>
    <w:rsid w:val="006A4A05"/>
    <w:rsid w:val="006A4C96"/>
    <w:rsid w:val="006A4CA9"/>
    <w:rsid w:val="006A546B"/>
    <w:rsid w:val="006A595D"/>
    <w:rsid w:val="006A5BD8"/>
    <w:rsid w:val="006A6439"/>
    <w:rsid w:val="006A66CD"/>
    <w:rsid w:val="006A6C15"/>
    <w:rsid w:val="006A6DF3"/>
    <w:rsid w:val="006A6E16"/>
    <w:rsid w:val="006A77E9"/>
    <w:rsid w:val="006A7A11"/>
    <w:rsid w:val="006A7AC8"/>
    <w:rsid w:val="006A7CDB"/>
    <w:rsid w:val="006B0167"/>
    <w:rsid w:val="006B0ADC"/>
    <w:rsid w:val="006B0DEA"/>
    <w:rsid w:val="006B0F00"/>
    <w:rsid w:val="006B10C3"/>
    <w:rsid w:val="006B11F3"/>
    <w:rsid w:val="006B166C"/>
    <w:rsid w:val="006B1900"/>
    <w:rsid w:val="006B1A29"/>
    <w:rsid w:val="006B1AE3"/>
    <w:rsid w:val="006B1B15"/>
    <w:rsid w:val="006B1CBE"/>
    <w:rsid w:val="006B2C27"/>
    <w:rsid w:val="006B2DA1"/>
    <w:rsid w:val="006B3818"/>
    <w:rsid w:val="006B44B8"/>
    <w:rsid w:val="006B46D5"/>
    <w:rsid w:val="006B47F5"/>
    <w:rsid w:val="006B4D7C"/>
    <w:rsid w:val="006B55FD"/>
    <w:rsid w:val="006B5A58"/>
    <w:rsid w:val="006B5B6A"/>
    <w:rsid w:val="006B60E9"/>
    <w:rsid w:val="006B727A"/>
    <w:rsid w:val="006B7E32"/>
    <w:rsid w:val="006C00C8"/>
    <w:rsid w:val="006C06C6"/>
    <w:rsid w:val="006C0D6F"/>
    <w:rsid w:val="006C126E"/>
    <w:rsid w:val="006C1842"/>
    <w:rsid w:val="006C1982"/>
    <w:rsid w:val="006C1D06"/>
    <w:rsid w:val="006C1D3B"/>
    <w:rsid w:val="006C232E"/>
    <w:rsid w:val="006C24FA"/>
    <w:rsid w:val="006C2557"/>
    <w:rsid w:val="006C25EA"/>
    <w:rsid w:val="006C28A1"/>
    <w:rsid w:val="006C2F22"/>
    <w:rsid w:val="006C3E6A"/>
    <w:rsid w:val="006C43DB"/>
    <w:rsid w:val="006C4C43"/>
    <w:rsid w:val="006C4D9F"/>
    <w:rsid w:val="006C6FF1"/>
    <w:rsid w:val="006C760D"/>
    <w:rsid w:val="006C7669"/>
    <w:rsid w:val="006D06B6"/>
    <w:rsid w:val="006D1768"/>
    <w:rsid w:val="006D1C77"/>
    <w:rsid w:val="006D1D7E"/>
    <w:rsid w:val="006D1F45"/>
    <w:rsid w:val="006D2033"/>
    <w:rsid w:val="006D2998"/>
    <w:rsid w:val="006D35DE"/>
    <w:rsid w:val="006D3BFB"/>
    <w:rsid w:val="006D3C17"/>
    <w:rsid w:val="006D3F5C"/>
    <w:rsid w:val="006D413B"/>
    <w:rsid w:val="006D4148"/>
    <w:rsid w:val="006D4162"/>
    <w:rsid w:val="006D42BD"/>
    <w:rsid w:val="006D4707"/>
    <w:rsid w:val="006D4710"/>
    <w:rsid w:val="006D4B81"/>
    <w:rsid w:val="006D4DB0"/>
    <w:rsid w:val="006D51CF"/>
    <w:rsid w:val="006D555A"/>
    <w:rsid w:val="006D56CB"/>
    <w:rsid w:val="006D5C20"/>
    <w:rsid w:val="006D62F5"/>
    <w:rsid w:val="006D697D"/>
    <w:rsid w:val="006D6E34"/>
    <w:rsid w:val="006D6E3B"/>
    <w:rsid w:val="006D6FE8"/>
    <w:rsid w:val="006D771B"/>
    <w:rsid w:val="006E00B6"/>
    <w:rsid w:val="006E00F7"/>
    <w:rsid w:val="006E02EE"/>
    <w:rsid w:val="006E07CC"/>
    <w:rsid w:val="006E0A05"/>
    <w:rsid w:val="006E0DB6"/>
    <w:rsid w:val="006E0F51"/>
    <w:rsid w:val="006E1276"/>
    <w:rsid w:val="006E1641"/>
    <w:rsid w:val="006E18F9"/>
    <w:rsid w:val="006E1AE2"/>
    <w:rsid w:val="006E2257"/>
    <w:rsid w:val="006E25D5"/>
    <w:rsid w:val="006E2BA0"/>
    <w:rsid w:val="006E2D8A"/>
    <w:rsid w:val="006E31BC"/>
    <w:rsid w:val="006E32EB"/>
    <w:rsid w:val="006E3482"/>
    <w:rsid w:val="006E3D8C"/>
    <w:rsid w:val="006E409C"/>
    <w:rsid w:val="006E4243"/>
    <w:rsid w:val="006E4A6D"/>
    <w:rsid w:val="006E4ADF"/>
    <w:rsid w:val="006E55AD"/>
    <w:rsid w:val="006E57F7"/>
    <w:rsid w:val="006E5946"/>
    <w:rsid w:val="006E5DED"/>
    <w:rsid w:val="006E6776"/>
    <w:rsid w:val="006E69B2"/>
    <w:rsid w:val="006E6D5A"/>
    <w:rsid w:val="006E6FEA"/>
    <w:rsid w:val="006E717A"/>
    <w:rsid w:val="006E74F0"/>
    <w:rsid w:val="006E7738"/>
    <w:rsid w:val="006E778C"/>
    <w:rsid w:val="006E7CC6"/>
    <w:rsid w:val="006F025E"/>
    <w:rsid w:val="006F04C0"/>
    <w:rsid w:val="006F071B"/>
    <w:rsid w:val="006F087F"/>
    <w:rsid w:val="006F0FAC"/>
    <w:rsid w:val="006F1393"/>
    <w:rsid w:val="006F14A7"/>
    <w:rsid w:val="006F1B47"/>
    <w:rsid w:val="006F1D71"/>
    <w:rsid w:val="006F20AC"/>
    <w:rsid w:val="006F2AFB"/>
    <w:rsid w:val="006F39D8"/>
    <w:rsid w:val="006F3E5C"/>
    <w:rsid w:val="006F3F4F"/>
    <w:rsid w:val="006F40E2"/>
    <w:rsid w:val="006F45CE"/>
    <w:rsid w:val="006F4D25"/>
    <w:rsid w:val="006F5469"/>
    <w:rsid w:val="006F574C"/>
    <w:rsid w:val="006F576F"/>
    <w:rsid w:val="006F6A44"/>
    <w:rsid w:val="006F6FAE"/>
    <w:rsid w:val="006F76F7"/>
    <w:rsid w:val="006F7F14"/>
    <w:rsid w:val="00700336"/>
    <w:rsid w:val="007006A8"/>
    <w:rsid w:val="0070071A"/>
    <w:rsid w:val="00700B05"/>
    <w:rsid w:val="00700E7B"/>
    <w:rsid w:val="00700E9C"/>
    <w:rsid w:val="00701173"/>
    <w:rsid w:val="00701AF9"/>
    <w:rsid w:val="00701B6F"/>
    <w:rsid w:val="007022A6"/>
    <w:rsid w:val="007026CB"/>
    <w:rsid w:val="00702F3E"/>
    <w:rsid w:val="00703010"/>
    <w:rsid w:val="007030DD"/>
    <w:rsid w:val="00703AB9"/>
    <w:rsid w:val="00703B5D"/>
    <w:rsid w:val="00704034"/>
    <w:rsid w:val="00704679"/>
    <w:rsid w:val="00704D88"/>
    <w:rsid w:val="00705466"/>
    <w:rsid w:val="007055EB"/>
    <w:rsid w:val="00706BF3"/>
    <w:rsid w:val="00706EE3"/>
    <w:rsid w:val="00707D87"/>
    <w:rsid w:val="00710523"/>
    <w:rsid w:val="00710C4A"/>
    <w:rsid w:val="0071155D"/>
    <w:rsid w:val="007116EA"/>
    <w:rsid w:val="00711AB8"/>
    <w:rsid w:val="00711E4C"/>
    <w:rsid w:val="00712108"/>
    <w:rsid w:val="00712403"/>
    <w:rsid w:val="0071278B"/>
    <w:rsid w:val="0071304D"/>
    <w:rsid w:val="0071305E"/>
    <w:rsid w:val="007135FA"/>
    <w:rsid w:val="00713BDF"/>
    <w:rsid w:val="00713D02"/>
    <w:rsid w:val="00714A37"/>
    <w:rsid w:val="007163E4"/>
    <w:rsid w:val="00716739"/>
    <w:rsid w:val="00716EF2"/>
    <w:rsid w:val="00716FA2"/>
    <w:rsid w:val="00717345"/>
    <w:rsid w:val="00717A7E"/>
    <w:rsid w:val="00717D0F"/>
    <w:rsid w:val="00720516"/>
    <w:rsid w:val="0072066C"/>
    <w:rsid w:val="00720718"/>
    <w:rsid w:val="00720D9A"/>
    <w:rsid w:val="00720F1C"/>
    <w:rsid w:val="00721421"/>
    <w:rsid w:val="00721BD1"/>
    <w:rsid w:val="00721EDC"/>
    <w:rsid w:val="00722154"/>
    <w:rsid w:val="007222DC"/>
    <w:rsid w:val="00722300"/>
    <w:rsid w:val="00722773"/>
    <w:rsid w:val="00722C97"/>
    <w:rsid w:val="00722D27"/>
    <w:rsid w:val="00722F6A"/>
    <w:rsid w:val="007232F4"/>
    <w:rsid w:val="00723614"/>
    <w:rsid w:val="007236DD"/>
    <w:rsid w:val="0072396A"/>
    <w:rsid w:val="00723B29"/>
    <w:rsid w:val="00724DE1"/>
    <w:rsid w:val="00724E82"/>
    <w:rsid w:val="00725087"/>
    <w:rsid w:val="0072568C"/>
    <w:rsid w:val="0072579E"/>
    <w:rsid w:val="00725EB0"/>
    <w:rsid w:val="00725F1C"/>
    <w:rsid w:val="007265B5"/>
    <w:rsid w:val="00726765"/>
    <w:rsid w:val="00726803"/>
    <w:rsid w:val="00727E2E"/>
    <w:rsid w:val="00730BBF"/>
    <w:rsid w:val="00730BCE"/>
    <w:rsid w:val="00730D8B"/>
    <w:rsid w:val="00731E1E"/>
    <w:rsid w:val="00731EEE"/>
    <w:rsid w:val="0073324D"/>
    <w:rsid w:val="00734526"/>
    <w:rsid w:val="007350FF"/>
    <w:rsid w:val="0073526D"/>
    <w:rsid w:val="007352AD"/>
    <w:rsid w:val="00735744"/>
    <w:rsid w:val="0073582C"/>
    <w:rsid w:val="00735B1D"/>
    <w:rsid w:val="00735BCF"/>
    <w:rsid w:val="00735CEF"/>
    <w:rsid w:val="0073632A"/>
    <w:rsid w:val="007363C1"/>
    <w:rsid w:val="007366A8"/>
    <w:rsid w:val="00736998"/>
    <w:rsid w:val="00736E95"/>
    <w:rsid w:val="007371E5"/>
    <w:rsid w:val="0073732B"/>
    <w:rsid w:val="00737698"/>
    <w:rsid w:val="00737FCF"/>
    <w:rsid w:val="007404F5"/>
    <w:rsid w:val="00740778"/>
    <w:rsid w:val="00740CF1"/>
    <w:rsid w:val="00740E60"/>
    <w:rsid w:val="0074122C"/>
    <w:rsid w:val="00741241"/>
    <w:rsid w:val="00742119"/>
    <w:rsid w:val="00742806"/>
    <w:rsid w:val="00742CA2"/>
    <w:rsid w:val="00743406"/>
    <w:rsid w:val="007439FB"/>
    <w:rsid w:val="00743B13"/>
    <w:rsid w:val="00743C6F"/>
    <w:rsid w:val="00743CA2"/>
    <w:rsid w:val="00744A9E"/>
    <w:rsid w:val="00744F01"/>
    <w:rsid w:val="00744F85"/>
    <w:rsid w:val="007457ED"/>
    <w:rsid w:val="00745E76"/>
    <w:rsid w:val="00746DD9"/>
    <w:rsid w:val="00746E28"/>
    <w:rsid w:val="00746FE0"/>
    <w:rsid w:val="0074705D"/>
    <w:rsid w:val="007475CD"/>
    <w:rsid w:val="00747666"/>
    <w:rsid w:val="00747ADD"/>
    <w:rsid w:val="00747AE8"/>
    <w:rsid w:val="0075194F"/>
    <w:rsid w:val="0075198B"/>
    <w:rsid w:val="00751DA4"/>
    <w:rsid w:val="0075202F"/>
    <w:rsid w:val="007525E9"/>
    <w:rsid w:val="00753F28"/>
    <w:rsid w:val="00755229"/>
    <w:rsid w:val="007558A3"/>
    <w:rsid w:val="007561BB"/>
    <w:rsid w:val="007567C2"/>
    <w:rsid w:val="00756972"/>
    <w:rsid w:val="00756C65"/>
    <w:rsid w:val="00760A12"/>
    <w:rsid w:val="00760AD8"/>
    <w:rsid w:val="00761CFE"/>
    <w:rsid w:val="007620B4"/>
    <w:rsid w:val="007622E7"/>
    <w:rsid w:val="007626A2"/>
    <w:rsid w:val="007628E5"/>
    <w:rsid w:val="00762BD0"/>
    <w:rsid w:val="00762C43"/>
    <w:rsid w:val="007633D3"/>
    <w:rsid w:val="00763404"/>
    <w:rsid w:val="00763EFA"/>
    <w:rsid w:val="00763FB5"/>
    <w:rsid w:val="00764111"/>
    <w:rsid w:val="00764CAF"/>
    <w:rsid w:val="007650EC"/>
    <w:rsid w:val="00765281"/>
    <w:rsid w:val="00765F43"/>
    <w:rsid w:val="007662D1"/>
    <w:rsid w:val="00766D63"/>
    <w:rsid w:val="007674AC"/>
    <w:rsid w:val="00767510"/>
    <w:rsid w:val="00767639"/>
    <w:rsid w:val="0076764B"/>
    <w:rsid w:val="00767DE0"/>
    <w:rsid w:val="00767DE5"/>
    <w:rsid w:val="00767E6F"/>
    <w:rsid w:val="007700E3"/>
    <w:rsid w:val="00770981"/>
    <w:rsid w:val="0077173A"/>
    <w:rsid w:val="00771E80"/>
    <w:rsid w:val="007725C3"/>
    <w:rsid w:val="00772B78"/>
    <w:rsid w:val="00773604"/>
    <w:rsid w:val="007744DE"/>
    <w:rsid w:val="00774719"/>
    <w:rsid w:val="007748DC"/>
    <w:rsid w:val="00774A4B"/>
    <w:rsid w:val="00775330"/>
    <w:rsid w:val="00775384"/>
    <w:rsid w:val="007755A6"/>
    <w:rsid w:val="00775C69"/>
    <w:rsid w:val="00776D82"/>
    <w:rsid w:val="007773EF"/>
    <w:rsid w:val="00777D2C"/>
    <w:rsid w:val="007800E5"/>
    <w:rsid w:val="00780932"/>
    <w:rsid w:val="007809DB"/>
    <w:rsid w:val="00780B54"/>
    <w:rsid w:val="007813ED"/>
    <w:rsid w:val="00781728"/>
    <w:rsid w:val="00781C1B"/>
    <w:rsid w:val="007820CF"/>
    <w:rsid w:val="00782611"/>
    <w:rsid w:val="007829E2"/>
    <w:rsid w:val="00783540"/>
    <w:rsid w:val="00783577"/>
    <w:rsid w:val="00783A58"/>
    <w:rsid w:val="00783A8E"/>
    <w:rsid w:val="00783BAE"/>
    <w:rsid w:val="00783C39"/>
    <w:rsid w:val="00784448"/>
    <w:rsid w:val="0078476B"/>
    <w:rsid w:val="007847C2"/>
    <w:rsid w:val="00784AA4"/>
    <w:rsid w:val="00784AC6"/>
    <w:rsid w:val="00784CAF"/>
    <w:rsid w:val="0078612A"/>
    <w:rsid w:val="007863BB"/>
    <w:rsid w:val="00786769"/>
    <w:rsid w:val="00786DC8"/>
    <w:rsid w:val="0078744E"/>
    <w:rsid w:val="00787557"/>
    <w:rsid w:val="00787E98"/>
    <w:rsid w:val="0079069F"/>
    <w:rsid w:val="00791174"/>
    <w:rsid w:val="007914AF"/>
    <w:rsid w:val="007914F0"/>
    <w:rsid w:val="00791C7A"/>
    <w:rsid w:val="00792410"/>
    <w:rsid w:val="00792691"/>
    <w:rsid w:val="00792B35"/>
    <w:rsid w:val="00792DAF"/>
    <w:rsid w:val="00793905"/>
    <w:rsid w:val="00793DCA"/>
    <w:rsid w:val="00794C39"/>
    <w:rsid w:val="00794F59"/>
    <w:rsid w:val="00795079"/>
    <w:rsid w:val="00795836"/>
    <w:rsid w:val="007959D8"/>
    <w:rsid w:val="00796129"/>
    <w:rsid w:val="0079652F"/>
    <w:rsid w:val="0079668E"/>
    <w:rsid w:val="00796B48"/>
    <w:rsid w:val="00796CB2"/>
    <w:rsid w:val="0079756B"/>
    <w:rsid w:val="00797EBE"/>
    <w:rsid w:val="00797EE2"/>
    <w:rsid w:val="007A0D59"/>
    <w:rsid w:val="007A0E76"/>
    <w:rsid w:val="007A107F"/>
    <w:rsid w:val="007A11FA"/>
    <w:rsid w:val="007A128D"/>
    <w:rsid w:val="007A169B"/>
    <w:rsid w:val="007A1B2B"/>
    <w:rsid w:val="007A1E95"/>
    <w:rsid w:val="007A2043"/>
    <w:rsid w:val="007A2621"/>
    <w:rsid w:val="007A2C96"/>
    <w:rsid w:val="007A2D35"/>
    <w:rsid w:val="007A2E2B"/>
    <w:rsid w:val="007A2EE2"/>
    <w:rsid w:val="007A3377"/>
    <w:rsid w:val="007A4441"/>
    <w:rsid w:val="007A47BF"/>
    <w:rsid w:val="007A4FBF"/>
    <w:rsid w:val="007A581E"/>
    <w:rsid w:val="007A67DA"/>
    <w:rsid w:val="007A6972"/>
    <w:rsid w:val="007A6B77"/>
    <w:rsid w:val="007A7451"/>
    <w:rsid w:val="007A78DB"/>
    <w:rsid w:val="007A7DAE"/>
    <w:rsid w:val="007B0165"/>
    <w:rsid w:val="007B0B63"/>
    <w:rsid w:val="007B0D00"/>
    <w:rsid w:val="007B116F"/>
    <w:rsid w:val="007B11FE"/>
    <w:rsid w:val="007B12E6"/>
    <w:rsid w:val="007B2216"/>
    <w:rsid w:val="007B251E"/>
    <w:rsid w:val="007B2832"/>
    <w:rsid w:val="007B2A73"/>
    <w:rsid w:val="007B2CF2"/>
    <w:rsid w:val="007B2F22"/>
    <w:rsid w:val="007B32CE"/>
    <w:rsid w:val="007B4291"/>
    <w:rsid w:val="007B4583"/>
    <w:rsid w:val="007B476F"/>
    <w:rsid w:val="007B4898"/>
    <w:rsid w:val="007B4B17"/>
    <w:rsid w:val="007B4CFD"/>
    <w:rsid w:val="007B5144"/>
    <w:rsid w:val="007B5451"/>
    <w:rsid w:val="007B54DD"/>
    <w:rsid w:val="007B60BA"/>
    <w:rsid w:val="007B6E12"/>
    <w:rsid w:val="007B7371"/>
    <w:rsid w:val="007B74BE"/>
    <w:rsid w:val="007B77DA"/>
    <w:rsid w:val="007B7AB8"/>
    <w:rsid w:val="007B7D4D"/>
    <w:rsid w:val="007B7D73"/>
    <w:rsid w:val="007C0155"/>
    <w:rsid w:val="007C074B"/>
    <w:rsid w:val="007C0BFB"/>
    <w:rsid w:val="007C0D93"/>
    <w:rsid w:val="007C0E91"/>
    <w:rsid w:val="007C1D09"/>
    <w:rsid w:val="007C2087"/>
    <w:rsid w:val="007C3395"/>
    <w:rsid w:val="007C3DF7"/>
    <w:rsid w:val="007C3FE0"/>
    <w:rsid w:val="007C415B"/>
    <w:rsid w:val="007C4175"/>
    <w:rsid w:val="007C4E90"/>
    <w:rsid w:val="007C4F3F"/>
    <w:rsid w:val="007C5635"/>
    <w:rsid w:val="007C6503"/>
    <w:rsid w:val="007C6F63"/>
    <w:rsid w:val="007C78B8"/>
    <w:rsid w:val="007C7B61"/>
    <w:rsid w:val="007C7DE9"/>
    <w:rsid w:val="007D06A6"/>
    <w:rsid w:val="007D0ACC"/>
    <w:rsid w:val="007D0B2D"/>
    <w:rsid w:val="007D0F5D"/>
    <w:rsid w:val="007D27BD"/>
    <w:rsid w:val="007D2D0B"/>
    <w:rsid w:val="007D3587"/>
    <w:rsid w:val="007D37BD"/>
    <w:rsid w:val="007D3FC9"/>
    <w:rsid w:val="007D4125"/>
    <w:rsid w:val="007D46C4"/>
    <w:rsid w:val="007D47C9"/>
    <w:rsid w:val="007D49AE"/>
    <w:rsid w:val="007D4B7B"/>
    <w:rsid w:val="007D5B1E"/>
    <w:rsid w:val="007D5CB2"/>
    <w:rsid w:val="007D61E4"/>
    <w:rsid w:val="007D653B"/>
    <w:rsid w:val="007D65FA"/>
    <w:rsid w:val="007D7177"/>
    <w:rsid w:val="007D7557"/>
    <w:rsid w:val="007D769A"/>
    <w:rsid w:val="007D79AC"/>
    <w:rsid w:val="007D7A9D"/>
    <w:rsid w:val="007D7AAB"/>
    <w:rsid w:val="007D7E49"/>
    <w:rsid w:val="007D7E69"/>
    <w:rsid w:val="007E008D"/>
    <w:rsid w:val="007E0254"/>
    <w:rsid w:val="007E0CBE"/>
    <w:rsid w:val="007E0FE6"/>
    <w:rsid w:val="007E14B5"/>
    <w:rsid w:val="007E1588"/>
    <w:rsid w:val="007E1B2C"/>
    <w:rsid w:val="007E1B63"/>
    <w:rsid w:val="007E1C5D"/>
    <w:rsid w:val="007E202B"/>
    <w:rsid w:val="007E26BC"/>
    <w:rsid w:val="007E2E2F"/>
    <w:rsid w:val="007E2ED4"/>
    <w:rsid w:val="007E34FB"/>
    <w:rsid w:val="007E3954"/>
    <w:rsid w:val="007E3C76"/>
    <w:rsid w:val="007E4C79"/>
    <w:rsid w:val="007E4D96"/>
    <w:rsid w:val="007E5E70"/>
    <w:rsid w:val="007E61FE"/>
    <w:rsid w:val="007E6590"/>
    <w:rsid w:val="007E6817"/>
    <w:rsid w:val="007E6B5B"/>
    <w:rsid w:val="007E746A"/>
    <w:rsid w:val="007F01C4"/>
    <w:rsid w:val="007F04A6"/>
    <w:rsid w:val="007F07FC"/>
    <w:rsid w:val="007F0B0A"/>
    <w:rsid w:val="007F0C74"/>
    <w:rsid w:val="007F0D13"/>
    <w:rsid w:val="007F0DBF"/>
    <w:rsid w:val="007F0FB5"/>
    <w:rsid w:val="007F1050"/>
    <w:rsid w:val="007F12E9"/>
    <w:rsid w:val="007F198B"/>
    <w:rsid w:val="007F1A14"/>
    <w:rsid w:val="007F1B48"/>
    <w:rsid w:val="007F1C4F"/>
    <w:rsid w:val="007F1E3F"/>
    <w:rsid w:val="007F33ED"/>
    <w:rsid w:val="007F4007"/>
    <w:rsid w:val="007F4593"/>
    <w:rsid w:val="007F4798"/>
    <w:rsid w:val="007F4967"/>
    <w:rsid w:val="007F4D93"/>
    <w:rsid w:val="007F5635"/>
    <w:rsid w:val="007F5636"/>
    <w:rsid w:val="007F5D46"/>
    <w:rsid w:val="007F7674"/>
    <w:rsid w:val="007F799D"/>
    <w:rsid w:val="007F7A39"/>
    <w:rsid w:val="007F7BBF"/>
    <w:rsid w:val="0080015B"/>
    <w:rsid w:val="00800647"/>
    <w:rsid w:val="008006F0"/>
    <w:rsid w:val="00800762"/>
    <w:rsid w:val="00801386"/>
    <w:rsid w:val="0080241E"/>
    <w:rsid w:val="00802DCC"/>
    <w:rsid w:val="008039D4"/>
    <w:rsid w:val="008044AB"/>
    <w:rsid w:val="008047B5"/>
    <w:rsid w:val="008051D0"/>
    <w:rsid w:val="0080589A"/>
    <w:rsid w:val="00805A75"/>
    <w:rsid w:val="008063A2"/>
    <w:rsid w:val="00806E82"/>
    <w:rsid w:val="00807536"/>
    <w:rsid w:val="00807EDE"/>
    <w:rsid w:val="00810127"/>
    <w:rsid w:val="0081107B"/>
    <w:rsid w:val="00811390"/>
    <w:rsid w:val="00811692"/>
    <w:rsid w:val="008117CD"/>
    <w:rsid w:val="00812C58"/>
    <w:rsid w:val="00812C6A"/>
    <w:rsid w:val="008138F9"/>
    <w:rsid w:val="0081417E"/>
    <w:rsid w:val="0081438D"/>
    <w:rsid w:val="00814495"/>
    <w:rsid w:val="008144ED"/>
    <w:rsid w:val="00814513"/>
    <w:rsid w:val="00814F3E"/>
    <w:rsid w:val="0081580F"/>
    <w:rsid w:val="00815E70"/>
    <w:rsid w:val="00815FA8"/>
    <w:rsid w:val="00816A53"/>
    <w:rsid w:val="00816A92"/>
    <w:rsid w:val="00817894"/>
    <w:rsid w:val="008179ED"/>
    <w:rsid w:val="00820168"/>
    <w:rsid w:val="008209D4"/>
    <w:rsid w:val="00820A72"/>
    <w:rsid w:val="00821126"/>
    <w:rsid w:val="00821287"/>
    <w:rsid w:val="00821723"/>
    <w:rsid w:val="008221E3"/>
    <w:rsid w:val="0082238D"/>
    <w:rsid w:val="0082291F"/>
    <w:rsid w:val="00822C73"/>
    <w:rsid w:val="008230E6"/>
    <w:rsid w:val="00823199"/>
    <w:rsid w:val="0082463E"/>
    <w:rsid w:val="00824948"/>
    <w:rsid w:val="00824BE7"/>
    <w:rsid w:val="00824C22"/>
    <w:rsid w:val="00825E6E"/>
    <w:rsid w:val="00826385"/>
    <w:rsid w:val="008267FB"/>
    <w:rsid w:val="00827239"/>
    <w:rsid w:val="00827EED"/>
    <w:rsid w:val="00827F0C"/>
    <w:rsid w:val="008301BF"/>
    <w:rsid w:val="008304FA"/>
    <w:rsid w:val="008307F5"/>
    <w:rsid w:val="0083085D"/>
    <w:rsid w:val="00830A93"/>
    <w:rsid w:val="0083106F"/>
    <w:rsid w:val="008316D3"/>
    <w:rsid w:val="00831E71"/>
    <w:rsid w:val="00832225"/>
    <w:rsid w:val="0083256C"/>
    <w:rsid w:val="008327F1"/>
    <w:rsid w:val="00833CD3"/>
    <w:rsid w:val="00834096"/>
    <w:rsid w:val="0083500E"/>
    <w:rsid w:val="00835211"/>
    <w:rsid w:val="00835288"/>
    <w:rsid w:val="008356C6"/>
    <w:rsid w:val="008357F1"/>
    <w:rsid w:val="00836DC1"/>
    <w:rsid w:val="00836EE4"/>
    <w:rsid w:val="00836FC3"/>
    <w:rsid w:val="00836FDB"/>
    <w:rsid w:val="008379A1"/>
    <w:rsid w:val="008404BC"/>
    <w:rsid w:val="0084055F"/>
    <w:rsid w:val="00840C3C"/>
    <w:rsid w:val="00840D0B"/>
    <w:rsid w:val="00841610"/>
    <w:rsid w:val="008417E7"/>
    <w:rsid w:val="0084239B"/>
    <w:rsid w:val="00842A67"/>
    <w:rsid w:val="00842B02"/>
    <w:rsid w:val="008433AD"/>
    <w:rsid w:val="00843722"/>
    <w:rsid w:val="00843908"/>
    <w:rsid w:val="00843E7B"/>
    <w:rsid w:val="0084438D"/>
    <w:rsid w:val="008444B4"/>
    <w:rsid w:val="00844A20"/>
    <w:rsid w:val="008453B5"/>
    <w:rsid w:val="008455DE"/>
    <w:rsid w:val="00845932"/>
    <w:rsid w:val="008469E5"/>
    <w:rsid w:val="00846AF9"/>
    <w:rsid w:val="00846D3A"/>
    <w:rsid w:val="00847A7E"/>
    <w:rsid w:val="00850334"/>
    <w:rsid w:val="00850F09"/>
    <w:rsid w:val="00850F4F"/>
    <w:rsid w:val="008516D7"/>
    <w:rsid w:val="00852068"/>
    <w:rsid w:val="00852456"/>
    <w:rsid w:val="00852752"/>
    <w:rsid w:val="00852EF5"/>
    <w:rsid w:val="00853134"/>
    <w:rsid w:val="00854707"/>
    <w:rsid w:val="008550EF"/>
    <w:rsid w:val="008552C1"/>
    <w:rsid w:val="00855941"/>
    <w:rsid w:val="00856768"/>
    <w:rsid w:val="008571F9"/>
    <w:rsid w:val="0085726F"/>
    <w:rsid w:val="00857B58"/>
    <w:rsid w:val="00857D81"/>
    <w:rsid w:val="00860555"/>
    <w:rsid w:val="008606A6"/>
    <w:rsid w:val="008606CF"/>
    <w:rsid w:val="008609C5"/>
    <w:rsid w:val="00860F2F"/>
    <w:rsid w:val="008613E9"/>
    <w:rsid w:val="008619AF"/>
    <w:rsid w:val="00861D3E"/>
    <w:rsid w:val="008626A7"/>
    <w:rsid w:val="00862C74"/>
    <w:rsid w:val="00862CFE"/>
    <w:rsid w:val="00862D7B"/>
    <w:rsid w:val="008631E0"/>
    <w:rsid w:val="00863392"/>
    <w:rsid w:val="008634F7"/>
    <w:rsid w:val="00863A0E"/>
    <w:rsid w:val="00863E28"/>
    <w:rsid w:val="00864F94"/>
    <w:rsid w:val="0086516D"/>
    <w:rsid w:val="00865CEA"/>
    <w:rsid w:val="008666CB"/>
    <w:rsid w:val="00866776"/>
    <w:rsid w:val="00866973"/>
    <w:rsid w:val="00866CD0"/>
    <w:rsid w:val="00866DDA"/>
    <w:rsid w:val="0086760F"/>
    <w:rsid w:val="00867B00"/>
    <w:rsid w:val="00867B58"/>
    <w:rsid w:val="00870041"/>
    <w:rsid w:val="008702B3"/>
    <w:rsid w:val="0087093F"/>
    <w:rsid w:val="00870A41"/>
    <w:rsid w:val="00871DA8"/>
    <w:rsid w:val="0087220D"/>
    <w:rsid w:val="008729B5"/>
    <w:rsid w:val="00872A63"/>
    <w:rsid w:val="00872AB6"/>
    <w:rsid w:val="00872E14"/>
    <w:rsid w:val="00872E91"/>
    <w:rsid w:val="00872EFF"/>
    <w:rsid w:val="00873934"/>
    <w:rsid w:val="008739B5"/>
    <w:rsid w:val="008742FC"/>
    <w:rsid w:val="00874905"/>
    <w:rsid w:val="00874922"/>
    <w:rsid w:val="00874A11"/>
    <w:rsid w:val="00874A97"/>
    <w:rsid w:val="00874CB1"/>
    <w:rsid w:val="008751DF"/>
    <w:rsid w:val="00875DCC"/>
    <w:rsid w:val="00875F6B"/>
    <w:rsid w:val="00876A93"/>
    <w:rsid w:val="008774DB"/>
    <w:rsid w:val="00877A23"/>
    <w:rsid w:val="00877C88"/>
    <w:rsid w:val="00877FD0"/>
    <w:rsid w:val="008803C3"/>
    <w:rsid w:val="00880449"/>
    <w:rsid w:val="0088073F"/>
    <w:rsid w:val="00880852"/>
    <w:rsid w:val="00880909"/>
    <w:rsid w:val="00880A10"/>
    <w:rsid w:val="00880B64"/>
    <w:rsid w:val="00880DB8"/>
    <w:rsid w:val="008810DD"/>
    <w:rsid w:val="0088110A"/>
    <w:rsid w:val="0088213D"/>
    <w:rsid w:val="00882217"/>
    <w:rsid w:val="008824E0"/>
    <w:rsid w:val="008828EA"/>
    <w:rsid w:val="008829A3"/>
    <w:rsid w:val="00882BB3"/>
    <w:rsid w:val="0088339B"/>
    <w:rsid w:val="0088387A"/>
    <w:rsid w:val="00883FE4"/>
    <w:rsid w:val="00884158"/>
    <w:rsid w:val="008845C6"/>
    <w:rsid w:val="00884B1D"/>
    <w:rsid w:val="0088511B"/>
    <w:rsid w:val="008855C7"/>
    <w:rsid w:val="00885830"/>
    <w:rsid w:val="00885A8C"/>
    <w:rsid w:val="00886510"/>
    <w:rsid w:val="00886B43"/>
    <w:rsid w:val="00886B6F"/>
    <w:rsid w:val="00887128"/>
    <w:rsid w:val="00887261"/>
    <w:rsid w:val="00887295"/>
    <w:rsid w:val="008872EE"/>
    <w:rsid w:val="00887926"/>
    <w:rsid w:val="00890507"/>
    <w:rsid w:val="0089060B"/>
    <w:rsid w:val="008910BE"/>
    <w:rsid w:val="00891E2D"/>
    <w:rsid w:val="00891FAB"/>
    <w:rsid w:val="00892C67"/>
    <w:rsid w:val="00893253"/>
    <w:rsid w:val="00893279"/>
    <w:rsid w:val="00893B16"/>
    <w:rsid w:val="008948D3"/>
    <w:rsid w:val="0089492E"/>
    <w:rsid w:val="00894B18"/>
    <w:rsid w:val="00894D3B"/>
    <w:rsid w:val="00894F82"/>
    <w:rsid w:val="008954B5"/>
    <w:rsid w:val="00895694"/>
    <w:rsid w:val="00895817"/>
    <w:rsid w:val="00895A62"/>
    <w:rsid w:val="008963D7"/>
    <w:rsid w:val="0089659C"/>
    <w:rsid w:val="00896CFF"/>
    <w:rsid w:val="00896FE5"/>
    <w:rsid w:val="008971C5"/>
    <w:rsid w:val="008972F1"/>
    <w:rsid w:val="00897447"/>
    <w:rsid w:val="00897682"/>
    <w:rsid w:val="00897924"/>
    <w:rsid w:val="00897E98"/>
    <w:rsid w:val="008A0A0E"/>
    <w:rsid w:val="008A1191"/>
    <w:rsid w:val="008A1623"/>
    <w:rsid w:val="008A18D5"/>
    <w:rsid w:val="008A1D16"/>
    <w:rsid w:val="008A1DB1"/>
    <w:rsid w:val="008A265E"/>
    <w:rsid w:val="008A330A"/>
    <w:rsid w:val="008A347F"/>
    <w:rsid w:val="008A3960"/>
    <w:rsid w:val="008A3C49"/>
    <w:rsid w:val="008A4263"/>
    <w:rsid w:val="008A4503"/>
    <w:rsid w:val="008A4635"/>
    <w:rsid w:val="008A54BF"/>
    <w:rsid w:val="008A5A4D"/>
    <w:rsid w:val="008A62CA"/>
    <w:rsid w:val="008A62D7"/>
    <w:rsid w:val="008A675B"/>
    <w:rsid w:val="008A6EA6"/>
    <w:rsid w:val="008A7673"/>
    <w:rsid w:val="008A76A9"/>
    <w:rsid w:val="008A7A61"/>
    <w:rsid w:val="008B04C7"/>
    <w:rsid w:val="008B0762"/>
    <w:rsid w:val="008B0A6A"/>
    <w:rsid w:val="008B0E70"/>
    <w:rsid w:val="008B1311"/>
    <w:rsid w:val="008B1772"/>
    <w:rsid w:val="008B17B8"/>
    <w:rsid w:val="008B18A0"/>
    <w:rsid w:val="008B1A32"/>
    <w:rsid w:val="008B213E"/>
    <w:rsid w:val="008B29A8"/>
    <w:rsid w:val="008B34E3"/>
    <w:rsid w:val="008B38BA"/>
    <w:rsid w:val="008B47D8"/>
    <w:rsid w:val="008B4B98"/>
    <w:rsid w:val="008B567F"/>
    <w:rsid w:val="008B62CA"/>
    <w:rsid w:val="008B630C"/>
    <w:rsid w:val="008B6A6A"/>
    <w:rsid w:val="008B6D1C"/>
    <w:rsid w:val="008B6D64"/>
    <w:rsid w:val="008B70C6"/>
    <w:rsid w:val="008B7255"/>
    <w:rsid w:val="008B736F"/>
    <w:rsid w:val="008B7967"/>
    <w:rsid w:val="008B79F6"/>
    <w:rsid w:val="008C0F95"/>
    <w:rsid w:val="008C1565"/>
    <w:rsid w:val="008C16FD"/>
    <w:rsid w:val="008C1D6E"/>
    <w:rsid w:val="008C20AE"/>
    <w:rsid w:val="008C218A"/>
    <w:rsid w:val="008C2807"/>
    <w:rsid w:val="008C28AF"/>
    <w:rsid w:val="008C3A08"/>
    <w:rsid w:val="008C3B14"/>
    <w:rsid w:val="008C44CB"/>
    <w:rsid w:val="008C5BC0"/>
    <w:rsid w:val="008C6716"/>
    <w:rsid w:val="008C74DC"/>
    <w:rsid w:val="008D0311"/>
    <w:rsid w:val="008D0D1F"/>
    <w:rsid w:val="008D0F2B"/>
    <w:rsid w:val="008D1078"/>
    <w:rsid w:val="008D19DD"/>
    <w:rsid w:val="008D1D57"/>
    <w:rsid w:val="008D1F7B"/>
    <w:rsid w:val="008D287A"/>
    <w:rsid w:val="008D28DC"/>
    <w:rsid w:val="008D34BB"/>
    <w:rsid w:val="008D365F"/>
    <w:rsid w:val="008D3876"/>
    <w:rsid w:val="008D3F83"/>
    <w:rsid w:val="008D421A"/>
    <w:rsid w:val="008D45F6"/>
    <w:rsid w:val="008D506B"/>
    <w:rsid w:val="008D5389"/>
    <w:rsid w:val="008D5717"/>
    <w:rsid w:val="008D572C"/>
    <w:rsid w:val="008D5ABA"/>
    <w:rsid w:val="008D619F"/>
    <w:rsid w:val="008D6247"/>
    <w:rsid w:val="008D6E43"/>
    <w:rsid w:val="008D7382"/>
    <w:rsid w:val="008D77EC"/>
    <w:rsid w:val="008D7B1B"/>
    <w:rsid w:val="008E017C"/>
    <w:rsid w:val="008E07B4"/>
    <w:rsid w:val="008E0E0E"/>
    <w:rsid w:val="008E1063"/>
    <w:rsid w:val="008E1221"/>
    <w:rsid w:val="008E1A9F"/>
    <w:rsid w:val="008E1B0C"/>
    <w:rsid w:val="008E1CE1"/>
    <w:rsid w:val="008E24E1"/>
    <w:rsid w:val="008E29B7"/>
    <w:rsid w:val="008E2AF7"/>
    <w:rsid w:val="008E2CE0"/>
    <w:rsid w:val="008E3083"/>
    <w:rsid w:val="008E32F0"/>
    <w:rsid w:val="008E339B"/>
    <w:rsid w:val="008E34C1"/>
    <w:rsid w:val="008E358C"/>
    <w:rsid w:val="008E3727"/>
    <w:rsid w:val="008E39EB"/>
    <w:rsid w:val="008E49D4"/>
    <w:rsid w:val="008E51B0"/>
    <w:rsid w:val="008E566C"/>
    <w:rsid w:val="008E5BD8"/>
    <w:rsid w:val="008E5D84"/>
    <w:rsid w:val="008E6813"/>
    <w:rsid w:val="008E6AD1"/>
    <w:rsid w:val="008E6C23"/>
    <w:rsid w:val="008E6CB7"/>
    <w:rsid w:val="008E7A47"/>
    <w:rsid w:val="008E7C81"/>
    <w:rsid w:val="008E7F3F"/>
    <w:rsid w:val="008F0E08"/>
    <w:rsid w:val="008F1343"/>
    <w:rsid w:val="008F13EE"/>
    <w:rsid w:val="008F1705"/>
    <w:rsid w:val="008F2543"/>
    <w:rsid w:val="008F25D0"/>
    <w:rsid w:val="008F274E"/>
    <w:rsid w:val="008F2C10"/>
    <w:rsid w:val="008F3098"/>
    <w:rsid w:val="008F3190"/>
    <w:rsid w:val="008F340B"/>
    <w:rsid w:val="008F3489"/>
    <w:rsid w:val="008F3D8D"/>
    <w:rsid w:val="008F4953"/>
    <w:rsid w:val="008F4F6C"/>
    <w:rsid w:val="008F576B"/>
    <w:rsid w:val="008F5B21"/>
    <w:rsid w:val="008F5B3E"/>
    <w:rsid w:val="008F5C70"/>
    <w:rsid w:val="008F5E35"/>
    <w:rsid w:val="008F637C"/>
    <w:rsid w:val="008F642A"/>
    <w:rsid w:val="008F69CB"/>
    <w:rsid w:val="008F70DE"/>
    <w:rsid w:val="009002F3"/>
    <w:rsid w:val="00901193"/>
    <w:rsid w:val="00901578"/>
    <w:rsid w:val="00901868"/>
    <w:rsid w:val="00902541"/>
    <w:rsid w:val="00902652"/>
    <w:rsid w:val="009030A3"/>
    <w:rsid w:val="00903687"/>
    <w:rsid w:val="0090371D"/>
    <w:rsid w:val="0090372A"/>
    <w:rsid w:val="00903B41"/>
    <w:rsid w:val="00904FAC"/>
    <w:rsid w:val="00905017"/>
    <w:rsid w:val="009055E3"/>
    <w:rsid w:val="0090597F"/>
    <w:rsid w:val="00905B94"/>
    <w:rsid w:val="00905EBE"/>
    <w:rsid w:val="0090619B"/>
    <w:rsid w:val="0090642B"/>
    <w:rsid w:val="0090666B"/>
    <w:rsid w:val="009066B5"/>
    <w:rsid w:val="00906DEE"/>
    <w:rsid w:val="009070A6"/>
    <w:rsid w:val="00907791"/>
    <w:rsid w:val="00907A44"/>
    <w:rsid w:val="009104E9"/>
    <w:rsid w:val="00910787"/>
    <w:rsid w:val="009107D0"/>
    <w:rsid w:val="009107EB"/>
    <w:rsid w:val="00910929"/>
    <w:rsid w:val="009109C1"/>
    <w:rsid w:val="00910A1B"/>
    <w:rsid w:val="00911056"/>
    <w:rsid w:val="00911343"/>
    <w:rsid w:val="009127AC"/>
    <w:rsid w:val="00912851"/>
    <w:rsid w:val="009134B9"/>
    <w:rsid w:val="009137F0"/>
    <w:rsid w:val="00914394"/>
    <w:rsid w:val="009145BC"/>
    <w:rsid w:val="00915098"/>
    <w:rsid w:val="00915159"/>
    <w:rsid w:val="00915315"/>
    <w:rsid w:val="009160E8"/>
    <w:rsid w:val="009161B7"/>
    <w:rsid w:val="00916EC2"/>
    <w:rsid w:val="0091714B"/>
    <w:rsid w:val="00917161"/>
    <w:rsid w:val="009173AC"/>
    <w:rsid w:val="00917624"/>
    <w:rsid w:val="00920095"/>
    <w:rsid w:val="009209AC"/>
    <w:rsid w:val="00920A9F"/>
    <w:rsid w:val="00920C28"/>
    <w:rsid w:val="009216DD"/>
    <w:rsid w:val="00921F55"/>
    <w:rsid w:val="0092229F"/>
    <w:rsid w:val="009222DC"/>
    <w:rsid w:val="009223F3"/>
    <w:rsid w:val="00922F7A"/>
    <w:rsid w:val="00923353"/>
    <w:rsid w:val="009238A9"/>
    <w:rsid w:val="0092432B"/>
    <w:rsid w:val="00924A02"/>
    <w:rsid w:val="009253E2"/>
    <w:rsid w:val="009256B9"/>
    <w:rsid w:val="00925736"/>
    <w:rsid w:val="0092579E"/>
    <w:rsid w:val="00926428"/>
    <w:rsid w:val="00926E4C"/>
    <w:rsid w:val="009274B9"/>
    <w:rsid w:val="00927B29"/>
    <w:rsid w:val="00927C58"/>
    <w:rsid w:val="00927F10"/>
    <w:rsid w:val="00930169"/>
    <w:rsid w:val="009302FF"/>
    <w:rsid w:val="009304BF"/>
    <w:rsid w:val="00930C9B"/>
    <w:rsid w:val="00931150"/>
    <w:rsid w:val="009323C5"/>
    <w:rsid w:val="009329DF"/>
    <w:rsid w:val="00933158"/>
    <w:rsid w:val="009332CC"/>
    <w:rsid w:val="0093350E"/>
    <w:rsid w:val="00933B09"/>
    <w:rsid w:val="0093430B"/>
    <w:rsid w:val="009347A8"/>
    <w:rsid w:val="00934AB8"/>
    <w:rsid w:val="009357F5"/>
    <w:rsid w:val="00935C2F"/>
    <w:rsid w:val="009366F9"/>
    <w:rsid w:val="00936760"/>
    <w:rsid w:val="00936D20"/>
    <w:rsid w:val="00937642"/>
    <w:rsid w:val="00937E5A"/>
    <w:rsid w:val="009403F7"/>
    <w:rsid w:val="00940758"/>
    <w:rsid w:val="00940D03"/>
    <w:rsid w:val="00940ED6"/>
    <w:rsid w:val="00940FC4"/>
    <w:rsid w:val="009421C7"/>
    <w:rsid w:val="00942E67"/>
    <w:rsid w:val="009432DB"/>
    <w:rsid w:val="009433C9"/>
    <w:rsid w:val="00943A85"/>
    <w:rsid w:val="00943BEB"/>
    <w:rsid w:val="0094441C"/>
    <w:rsid w:val="00944A1A"/>
    <w:rsid w:val="00945169"/>
    <w:rsid w:val="0094604A"/>
    <w:rsid w:val="009461DD"/>
    <w:rsid w:val="00946354"/>
    <w:rsid w:val="009465D8"/>
    <w:rsid w:val="009466DB"/>
    <w:rsid w:val="00946CE6"/>
    <w:rsid w:val="009475C7"/>
    <w:rsid w:val="0094778E"/>
    <w:rsid w:val="009503E9"/>
    <w:rsid w:val="00950928"/>
    <w:rsid w:val="00950991"/>
    <w:rsid w:val="00950A9C"/>
    <w:rsid w:val="009519C6"/>
    <w:rsid w:val="00952037"/>
    <w:rsid w:val="00952188"/>
    <w:rsid w:val="00952240"/>
    <w:rsid w:val="009522CE"/>
    <w:rsid w:val="00952621"/>
    <w:rsid w:val="009528F3"/>
    <w:rsid w:val="0095327B"/>
    <w:rsid w:val="0095344A"/>
    <w:rsid w:val="00953947"/>
    <w:rsid w:val="0095425B"/>
    <w:rsid w:val="00954A3C"/>
    <w:rsid w:val="00954D2F"/>
    <w:rsid w:val="00954FA9"/>
    <w:rsid w:val="00954FE1"/>
    <w:rsid w:val="00955280"/>
    <w:rsid w:val="009555F8"/>
    <w:rsid w:val="00955A5F"/>
    <w:rsid w:val="009562D4"/>
    <w:rsid w:val="00956D35"/>
    <w:rsid w:val="00956E61"/>
    <w:rsid w:val="009578E8"/>
    <w:rsid w:val="00957CC9"/>
    <w:rsid w:val="00957EF9"/>
    <w:rsid w:val="00957FA0"/>
    <w:rsid w:val="009600F3"/>
    <w:rsid w:val="00960EB1"/>
    <w:rsid w:val="00961546"/>
    <w:rsid w:val="009616A5"/>
    <w:rsid w:val="00961864"/>
    <w:rsid w:val="009624E0"/>
    <w:rsid w:val="00963098"/>
    <w:rsid w:val="0096319F"/>
    <w:rsid w:val="009637F3"/>
    <w:rsid w:val="00963A7C"/>
    <w:rsid w:val="00964549"/>
    <w:rsid w:val="0096454F"/>
    <w:rsid w:val="00964AE2"/>
    <w:rsid w:val="00964D52"/>
    <w:rsid w:val="00964D8D"/>
    <w:rsid w:val="00966277"/>
    <w:rsid w:val="00966F5C"/>
    <w:rsid w:val="00966F8D"/>
    <w:rsid w:val="00967003"/>
    <w:rsid w:val="00967202"/>
    <w:rsid w:val="0096729C"/>
    <w:rsid w:val="00967B56"/>
    <w:rsid w:val="00967CE2"/>
    <w:rsid w:val="00967F8D"/>
    <w:rsid w:val="009700ED"/>
    <w:rsid w:val="009702ED"/>
    <w:rsid w:val="0097059D"/>
    <w:rsid w:val="00970940"/>
    <w:rsid w:val="00970D41"/>
    <w:rsid w:val="00970DB3"/>
    <w:rsid w:val="00970E5C"/>
    <w:rsid w:val="0097119E"/>
    <w:rsid w:val="00971A8C"/>
    <w:rsid w:val="00972CCC"/>
    <w:rsid w:val="009739CF"/>
    <w:rsid w:val="00974097"/>
    <w:rsid w:val="009741C2"/>
    <w:rsid w:val="00975698"/>
    <w:rsid w:val="00975D67"/>
    <w:rsid w:val="0097624B"/>
    <w:rsid w:val="00977BFD"/>
    <w:rsid w:val="00977CBE"/>
    <w:rsid w:val="00980890"/>
    <w:rsid w:val="00981360"/>
    <w:rsid w:val="009814BA"/>
    <w:rsid w:val="0098166E"/>
    <w:rsid w:val="00981985"/>
    <w:rsid w:val="00981AFE"/>
    <w:rsid w:val="0098231B"/>
    <w:rsid w:val="009823B7"/>
    <w:rsid w:val="00982D24"/>
    <w:rsid w:val="00982F2C"/>
    <w:rsid w:val="00982FC2"/>
    <w:rsid w:val="00983108"/>
    <w:rsid w:val="0098333D"/>
    <w:rsid w:val="0098386B"/>
    <w:rsid w:val="00983967"/>
    <w:rsid w:val="00983B0C"/>
    <w:rsid w:val="0098454A"/>
    <w:rsid w:val="009848F2"/>
    <w:rsid w:val="0098534B"/>
    <w:rsid w:val="009853C8"/>
    <w:rsid w:val="00985730"/>
    <w:rsid w:val="009857FC"/>
    <w:rsid w:val="00985DC1"/>
    <w:rsid w:val="00986049"/>
    <w:rsid w:val="0098636C"/>
    <w:rsid w:val="00987D4B"/>
    <w:rsid w:val="009905E8"/>
    <w:rsid w:val="009909A4"/>
    <w:rsid w:val="00990A84"/>
    <w:rsid w:val="009912CF"/>
    <w:rsid w:val="009913E5"/>
    <w:rsid w:val="00991569"/>
    <w:rsid w:val="00991629"/>
    <w:rsid w:val="00991858"/>
    <w:rsid w:val="0099199E"/>
    <w:rsid w:val="00991A98"/>
    <w:rsid w:val="00991EBD"/>
    <w:rsid w:val="00991F42"/>
    <w:rsid w:val="00992091"/>
    <w:rsid w:val="009928FA"/>
    <w:rsid w:val="009932D2"/>
    <w:rsid w:val="0099376B"/>
    <w:rsid w:val="00993C7E"/>
    <w:rsid w:val="0099444C"/>
    <w:rsid w:val="00995372"/>
    <w:rsid w:val="009956D3"/>
    <w:rsid w:val="00995CCA"/>
    <w:rsid w:val="00996051"/>
    <w:rsid w:val="00996298"/>
    <w:rsid w:val="0099662B"/>
    <w:rsid w:val="00996788"/>
    <w:rsid w:val="00996A84"/>
    <w:rsid w:val="00997135"/>
    <w:rsid w:val="009979E7"/>
    <w:rsid w:val="00997C6C"/>
    <w:rsid w:val="00997C99"/>
    <w:rsid w:val="00997CA7"/>
    <w:rsid w:val="00997E47"/>
    <w:rsid w:val="00997F9B"/>
    <w:rsid w:val="00997FE1"/>
    <w:rsid w:val="009A01C1"/>
    <w:rsid w:val="009A03B9"/>
    <w:rsid w:val="009A0A7E"/>
    <w:rsid w:val="009A0BD2"/>
    <w:rsid w:val="009A0E6C"/>
    <w:rsid w:val="009A15D5"/>
    <w:rsid w:val="009A165D"/>
    <w:rsid w:val="009A16F8"/>
    <w:rsid w:val="009A1A7D"/>
    <w:rsid w:val="009A1F88"/>
    <w:rsid w:val="009A29FD"/>
    <w:rsid w:val="009A2A05"/>
    <w:rsid w:val="009A2A6A"/>
    <w:rsid w:val="009A2B4F"/>
    <w:rsid w:val="009A2E0E"/>
    <w:rsid w:val="009A334A"/>
    <w:rsid w:val="009A3A80"/>
    <w:rsid w:val="009A3CD0"/>
    <w:rsid w:val="009A44F7"/>
    <w:rsid w:val="009A4B0C"/>
    <w:rsid w:val="009A4E46"/>
    <w:rsid w:val="009A514D"/>
    <w:rsid w:val="009A53C1"/>
    <w:rsid w:val="009A5BBF"/>
    <w:rsid w:val="009A5C9A"/>
    <w:rsid w:val="009A5E61"/>
    <w:rsid w:val="009A5E93"/>
    <w:rsid w:val="009A5FE6"/>
    <w:rsid w:val="009A6779"/>
    <w:rsid w:val="009A6CB3"/>
    <w:rsid w:val="009A7056"/>
    <w:rsid w:val="009A7AEB"/>
    <w:rsid w:val="009A7F42"/>
    <w:rsid w:val="009B0CC3"/>
    <w:rsid w:val="009B0ECA"/>
    <w:rsid w:val="009B1283"/>
    <w:rsid w:val="009B13EA"/>
    <w:rsid w:val="009B19FE"/>
    <w:rsid w:val="009B2207"/>
    <w:rsid w:val="009B26F6"/>
    <w:rsid w:val="009B2AC4"/>
    <w:rsid w:val="009B2C00"/>
    <w:rsid w:val="009B2CBC"/>
    <w:rsid w:val="009B2EDA"/>
    <w:rsid w:val="009B3116"/>
    <w:rsid w:val="009B38CD"/>
    <w:rsid w:val="009B3D72"/>
    <w:rsid w:val="009B41A7"/>
    <w:rsid w:val="009B4782"/>
    <w:rsid w:val="009B48F1"/>
    <w:rsid w:val="009B4E95"/>
    <w:rsid w:val="009B5292"/>
    <w:rsid w:val="009B5A2C"/>
    <w:rsid w:val="009B5D7E"/>
    <w:rsid w:val="009B5D86"/>
    <w:rsid w:val="009B669E"/>
    <w:rsid w:val="009B67F2"/>
    <w:rsid w:val="009B6E72"/>
    <w:rsid w:val="009B7697"/>
    <w:rsid w:val="009B7F9B"/>
    <w:rsid w:val="009C045B"/>
    <w:rsid w:val="009C088B"/>
    <w:rsid w:val="009C0F06"/>
    <w:rsid w:val="009C1049"/>
    <w:rsid w:val="009C122A"/>
    <w:rsid w:val="009C18BB"/>
    <w:rsid w:val="009C1D15"/>
    <w:rsid w:val="009C273A"/>
    <w:rsid w:val="009C2BC1"/>
    <w:rsid w:val="009C2BC7"/>
    <w:rsid w:val="009C2BE5"/>
    <w:rsid w:val="009C2DBB"/>
    <w:rsid w:val="009C2FA9"/>
    <w:rsid w:val="009C3054"/>
    <w:rsid w:val="009C30A0"/>
    <w:rsid w:val="009C32ED"/>
    <w:rsid w:val="009C3D2B"/>
    <w:rsid w:val="009C4ACD"/>
    <w:rsid w:val="009C4DBA"/>
    <w:rsid w:val="009C4EBD"/>
    <w:rsid w:val="009C4FFA"/>
    <w:rsid w:val="009C514B"/>
    <w:rsid w:val="009C526F"/>
    <w:rsid w:val="009C53E2"/>
    <w:rsid w:val="009C5C9B"/>
    <w:rsid w:val="009C5E8E"/>
    <w:rsid w:val="009C664A"/>
    <w:rsid w:val="009C67F3"/>
    <w:rsid w:val="009C6A05"/>
    <w:rsid w:val="009C6AE8"/>
    <w:rsid w:val="009C6BAA"/>
    <w:rsid w:val="009C6BB2"/>
    <w:rsid w:val="009C6EB7"/>
    <w:rsid w:val="009C75D0"/>
    <w:rsid w:val="009C777A"/>
    <w:rsid w:val="009C7D12"/>
    <w:rsid w:val="009C7F2C"/>
    <w:rsid w:val="009D0B25"/>
    <w:rsid w:val="009D0DE3"/>
    <w:rsid w:val="009D13EC"/>
    <w:rsid w:val="009D1F44"/>
    <w:rsid w:val="009D2092"/>
    <w:rsid w:val="009D24C4"/>
    <w:rsid w:val="009D2CE8"/>
    <w:rsid w:val="009D2FA7"/>
    <w:rsid w:val="009D3B3E"/>
    <w:rsid w:val="009D3E67"/>
    <w:rsid w:val="009D3F49"/>
    <w:rsid w:val="009D4152"/>
    <w:rsid w:val="009D4479"/>
    <w:rsid w:val="009D45F0"/>
    <w:rsid w:val="009D4F0D"/>
    <w:rsid w:val="009D5A2A"/>
    <w:rsid w:val="009D5A53"/>
    <w:rsid w:val="009D5CB6"/>
    <w:rsid w:val="009D6250"/>
    <w:rsid w:val="009D7162"/>
    <w:rsid w:val="009D76EC"/>
    <w:rsid w:val="009D7910"/>
    <w:rsid w:val="009D7D75"/>
    <w:rsid w:val="009E009E"/>
    <w:rsid w:val="009E0E7C"/>
    <w:rsid w:val="009E0FE4"/>
    <w:rsid w:val="009E1102"/>
    <w:rsid w:val="009E1312"/>
    <w:rsid w:val="009E1546"/>
    <w:rsid w:val="009E1F82"/>
    <w:rsid w:val="009E2C76"/>
    <w:rsid w:val="009E2FBB"/>
    <w:rsid w:val="009E384B"/>
    <w:rsid w:val="009E3AAB"/>
    <w:rsid w:val="009E3C1D"/>
    <w:rsid w:val="009E3F0F"/>
    <w:rsid w:val="009E406F"/>
    <w:rsid w:val="009E4650"/>
    <w:rsid w:val="009E4F01"/>
    <w:rsid w:val="009E5034"/>
    <w:rsid w:val="009E54D5"/>
    <w:rsid w:val="009E55CB"/>
    <w:rsid w:val="009E585B"/>
    <w:rsid w:val="009E5CC8"/>
    <w:rsid w:val="009E6BBA"/>
    <w:rsid w:val="009E6DAA"/>
    <w:rsid w:val="009E6E28"/>
    <w:rsid w:val="009E7021"/>
    <w:rsid w:val="009E7EA8"/>
    <w:rsid w:val="009E7F12"/>
    <w:rsid w:val="009F1C8B"/>
    <w:rsid w:val="009F2274"/>
    <w:rsid w:val="009F22F9"/>
    <w:rsid w:val="009F240B"/>
    <w:rsid w:val="009F255D"/>
    <w:rsid w:val="009F2BD5"/>
    <w:rsid w:val="009F2BDB"/>
    <w:rsid w:val="009F2F77"/>
    <w:rsid w:val="009F3493"/>
    <w:rsid w:val="009F3BC4"/>
    <w:rsid w:val="009F4481"/>
    <w:rsid w:val="009F4723"/>
    <w:rsid w:val="009F6403"/>
    <w:rsid w:val="009F68CD"/>
    <w:rsid w:val="009F691D"/>
    <w:rsid w:val="009F70DF"/>
    <w:rsid w:val="009F7728"/>
    <w:rsid w:val="00A008F6"/>
    <w:rsid w:val="00A01497"/>
    <w:rsid w:val="00A0209D"/>
    <w:rsid w:val="00A024E7"/>
    <w:rsid w:val="00A02D16"/>
    <w:rsid w:val="00A02DA4"/>
    <w:rsid w:val="00A02E8B"/>
    <w:rsid w:val="00A02F94"/>
    <w:rsid w:val="00A03238"/>
    <w:rsid w:val="00A038B3"/>
    <w:rsid w:val="00A03A96"/>
    <w:rsid w:val="00A03F8F"/>
    <w:rsid w:val="00A04124"/>
    <w:rsid w:val="00A0490E"/>
    <w:rsid w:val="00A04E8E"/>
    <w:rsid w:val="00A05561"/>
    <w:rsid w:val="00A055CD"/>
    <w:rsid w:val="00A0593D"/>
    <w:rsid w:val="00A05B4C"/>
    <w:rsid w:val="00A0608E"/>
    <w:rsid w:val="00A0659A"/>
    <w:rsid w:val="00A06AE2"/>
    <w:rsid w:val="00A06DD6"/>
    <w:rsid w:val="00A06F69"/>
    <w:rsid w:val="00A10525"/>
    <w:rsid w:val="00A10903"/>
    <w:rsid w:val="00A10959"/>
    <w:rsid w:val="00A10D21"/>
    <w:rsid w:val="00A10DF7"/>
    <w:rsid w:val="00A11386"/>
    <w:rsid w:val="00A11AB8"/>
    <w:rsid w:val="00A12AA5"/>
    <w:rsid w:val="00A12C9F"/>
    <w:rsid w:val="00A13694"/>
    <w:rsid w:val="00A13C2B"/>
    <w:rsid w:val="00A14275"/>
    <w:rsid w:val="00A142E1"/>
    <w:rsid w:val="00A1483C"/>
    <w:rsid w:val="00A1491A"/>
    <w:rsid w:val="00A149B8"/>
    <w:rsid w:val="00A15186"/>
    <w:rsid w:val="00A15931"/>
    <w:rsid w:val="00A15A11"/>
    <w:rsid w:val="00A15A71"/>
    <w:rsid w:val="00A15DCA"/>
    <w:rsid w:val="00A15E4F"/>
    <w:rsid w:val="00A179E6"/>
    <w:rsid w:val="00A17BF3"/>
    <w:rsid w:val="00A17F3C"/>
    <w:rsid w:val="00A2039E"/>
    <w:rsid w:val="00A20E53"/>
    <w:rsid w:val="00A212AA"/>
    <w:rsid w:val="00A21C26"/>
    <w:rsid w:val="00A21CBD"/>
    <w:rsid w:val="00A21DD9"/>
    <w:rsid w:val="00A21FA3"/>
    <w:rsid w:val="00A2278F"/>
    <w:rsid w:val="00A22BCE"/>
    <w:rsid w:val="00A23785"/>
    <w:rsid w:val="00A23A06"/>
    <w:rsid w:val="00A23B5B"/>
    <w:rsid w:val="00A23B6F"/>
    <w:rsid w:val="00A23E4B"/>
    <w:rsid w:val="00A24094"/>
    <w:rsid w:val="00A24B7A"/>
    <w:rsid w:val="00A24E04"/>
    <w:rsid w:val="00A24E97"/>
    <w:rsid w:val="00A254F1"/>
    <w:rsid w:val="00A256F6"/>
    <w:rsid w:val="00A25787"/>
    <w:rsid w:val="00A26017"/>
    <w:rsid w:val="00A26028"/>
    <w:rsid w:val="00A271BF"/>
    <w:rsid w:val="00A2744D"/>
    <w:rsid w:val="00A278CA"/>
    <w:rsid w:val="00A279C8"/>
    <w:rsid w:val="00A30102"/>
    <w:rsid w:val="00A3054A"/>
    <w:rsid w:val="00A30A93"/>
    <w:rsid w:val="00A319CF"/>
    <w:rsid w:val="00A31F3A"/>
    <w:rsid w:val="00A3211D"/>
    <w:rsid w:val="00A32277"/>
    <w:rsid w:val="00A32AA0"/>
    <w:rsid w:val="00A32AA9"/>
    <w:rsid w:val="00A32C20"/>
    <w:rsid w:val="00A32C58"/>
    <w:rsid w:val="00A32CF7"/>
    <w:rsid w:val="00A32E32"/>
    <w:rsid w:val="00A335F5"/>
    <w:rsid w:val="00A337C2"/>
    <w:rsid w:val="00A34162"/>
    <w:rsid w:val="00A3416B"/>
    <w:rsid w:val="00A35B8D"/>
    <w:rsid w:val="00A36373"/>
    <w:rsid w:val="00A367E7"/>
    <w:rsid w:val="00A36831"/>
    <w:rsid w:val="00A36DC1"/>
    <w:rsid w:val="00A37112"/>
    <w:rsid w:val="00A371F3"/>
    <w:rsid w:val="00A3769A"/>
    <w:rsid w:val="00A37777"/>
    <w:rsid w:val="00A403B7"/>
    <w:rsid w:val="00A40921"/>
    <w:rsid w:val="00A40DF4"/>
    <w:rsid w:val="00A41022"/>
    <w:rsid w:val="00A41AAA"/>
    <w:rsid w:val="00A41FA3"/>
    <w:rsid w:val="00A423EE"/>
    <w:rsid w:val="00A42545"/>
    <w:rsid w:val="00A42F1B"/>
    <w:rsid w:val="00A43545"/>
    <w:rsid w:val="00A437E4"/>
    <w:rsid w:val="00A4398F"/>
    <w:rsid w:val="00A44975"/>
    <w:rsid w:val="00A44DA6"/>
    <w:rsid w:val="00A44F12"/>
    <w:rsid w:val="00A45841"/>
    <w:rsid w:val="00A45D9A"/>
    <w:rsid w:val="00A46232"/>
    <w:rsid w:val="00A465AA"/>
    <w:rsid w:val="00A46F0C"/>
    <w:rsid w:val="00A47104"/>
    <w:rsid w:val="00A47283"/>
    <w:rsid w:val="00A4757D"/>
    <w:rsid w:val="00A5027C"/>
    <w:rsid w:val="00A504A4"/>
    <w:rsid w:val="00A505CD"/>
    <w:rsid w:val="00A50917"/>
    <w:rsid w:val="00A5092E"/>
    <w:rsid w:val="00A509F6"/>
    <w:rsid w:val="00A50BDC"/>
    <w:rsid w:val="00A51BDC"/>
    <w:rsid w:val="00A52022"/>
    <w:rsid w:val="00A52168"/>
    <w:rsid w:val="00A5232E"/>
    <w:rsid w:val="00A523CE"/>
    <w:rsid w:val="00A52695"/>
    <w:rsid w:val="00A532CA"/>
    <w:rsid w:val="00A532CF"/>
    <w:rsid w:val="00A535B0"/>
    <w:rsid w:val="00A538DE"/>
    <w:rsid w:val="00A54566"/>
    <w:rsid w:val="00A54A01"/>
    <w:rsid w:val="00A54D37"/>
    <w:rsid w:val="00A55275"/>
    <w:rsid w:val="00A557C5"/>
    <w:rsid w:val="00A55F2E"/>
    <w:rsid w:val="00A56A8F"/>
    <w:rsid w:val="00A56EE4"/>
    <w:rsid w:val="00A56FDB"/>
    <w:rsid w:val="00A57056"/>
    <w:rsid w:val="00A5790E"/>
    <w:rsid w:val="00A602B6"/>
    <w:rsid w:val="00A612BB"/>
    <w:rsid w:val="00A61585"/>
    <w:rsid w:val="00A61927"/>
    <w:rsid w:val="00A61C01"/>
    <w:rsid w:val="00A61D1E"/>
    <w:rsid w:val="00A61E46"/>
    <w:rsid w:val="00A62433"/>
    <w:rsid w:val="00A62C33"/>
    <w:rsid w:val="00A62CD8"/>
    <w:rsid w:val="00A6321E"/>
    <w:rsid w:val="00A63F65"/>
    <w:rsid w:val="00A644CC"/>
    <w:rsid w:val="00A6472C"/>
    <w:rsid w:val="00A653D3"/>
    <w:rsid w:val="00A65D3F"/>
    <w:rsid w:val="00A66280"/>
    <w:rsid w:val="00A66A0C"/>
    <w:rsid w:val="00A673CE"/>
    <w:rsid w:val="00A67447"/>
    <w:rsid w:val="00A67D83"/>
    <w:rsid w:val="00A700B5"/>
    <w:rsid w:val="00A70B86"/>
    <w:rsid w:val="00A70BDE"/>
    <w:rsid w:val="00A70DCC"/>
    <w:rsid w:val="00A7130B"/>
    <w:rsid w:val="00A718D9"/>
    <w:rsid w:val="00A71F8C"/>
    <w:rsid w:val="00A72D11"/>
    <w:rsid w:val="00A72DAB"/>
    <w:rsid w:val="00A7329C"/>
    <w:rsid w:val="00A73D6D"/>
    <w:rsid w:val="00A73E56"/>
    <w:rsid w:val="00A7496C"/>
    <w:rsid w:val="00A74BCE"/>
    <w:rsid w:val="00A74EBA"/>
    <w:rsid w:val="00A74F2D"/>
    <w:rsid w:val="00A75113"/>
    <w:rsid w:val="00A7550A"/>
    <w:rsid w:val="00A7621B"/>
    <w:rsid w:val="00A771D6"/>
    <w:rsid w:val="00A7740F"/>
    <w:rsid w:val="00A77F52"/>
    <w:rsid w:val="00A80570"/>
    <w:rsid w:val="00A808BF"/>
    <w:rsid w:val="00A80AC5"/>
    <w:rsid w:val="00A80AE7"/>
    <w:rsid w:val="00A8130F"/>
    <w:rsid w:val="00A8145D"/>
    <w:rsid w:val="00A81BF5"/>
    <w:rsid w:val="00A821BB"/>
    <w:rsid w:val="00A8256A"/>
    <w:rsid w:val="00A82618"/>
    <w:rsid w:val="00A82B7E"/>
    <w:rsid w:val="00A836B2"/>
    <w:rsid w:val="00A83A6E"/>
    <w:rsid w:val="00A841B1"/>
    <w:rsid w:val="00A842D0"/>
    <w:rsid w:val="00A848BA"/>
    <w:rsid w:val="00A8496E"/>
    <w:rsid w:val="00A84B51"/>
    <w:rsid w:val="00A854C2"/>
    <w:rsid w:val="00A855BC"/>
    <w:rsid w:val="00A858FB"/>
    <w:rsid w:val="00A85931"/>
    <w:rsid w:val="00A85C06"/>
    <w:rsid w:val="00A85C95"/>
    <w:rsid w:val="00A85D04"/>
    <w:rsid w:val="00A86539"/>
    <w:rsid w:val="00A87589"/>
    <w:rsid w:val="00A877E6"/>
    <w:rsid w:val="00A87B56"/>
    <w:rsid w:val="00A87E11"/>
    <w:rsid w:val="00A87FEE"/>
    <w:rsid w:val="00A91540"/>
    <w:rsid w:val="00A91E90"/>
    <w:rsid w:val="00A922D4"/>
    <w:rsid w:val="00A9260F"/>
    <w:rsid w:val="00A9278C"/>
    <w:rsid w:val="00A92A05"/>
    <w:rsid w:val="00A9316D"/>
    <w:rsid w:val="00A936CA"/>
    <w:rsid w:val="00A9375D"/>
    <w:rsid w:val="00A938CA"/>
    <w:rsid w:val="00A945D3"/>
    <w:rsid w:val="00A947E1"/>
    <w:rsid w:val="00A9527F"/>
    <w:rsid w:val="00A95338"/>
    <w:rsid w:val="00A95908"/>
    <w:rsid w:val="00A95AD0"/>
    <w:rsid w:val="00A95BAF"/>
    <w:rsid w:val="00A95C2B"/>
    <w:rsid w:val="00A95D08"/>
    <w:rsid w:val="00A95D36"/>
    <w:rsid w:val="00A962A9"/>
    <w:rsid w:val="00A9674A"/>
    <w:rsid w:val="00A96C70"/>
    <w:rsid w:val="00A9739A"/>
    <w:rsid w:val="00A977EB"/>
    <w:rsid w:val="00A97C06"/>
    <w:rsid w:val="00A97D82"/>
    <w:rsid w:val="00AA0055"/>
    <w:rsid w:val="00AA0105"/>
    <w:rsid w:val="00AA0535"/>
    <w:rsid w:val="00AA0B4D"/>
    <w:rsid w:val="00AA0C80"/>
    <w:rsid w:val="00AA1000"/>
    <w:rsid w:val="00AA1ACC"/>
    <w:rsid w:val="00AA2098"/>
    <w:rsid w:val="00AA2549"/>
    <w:rsid w:val="00AA28EF"/>
    <w:rsid w:val="00AA2C1F"/>
    <w:rsid w:val="00AA2F77"/>
    <w:rsid w:val="00AA333B"/>
    <w:rsid w:val="00AA3348"/>
    <w:rsid w:val="00AA3D58"/>
    <w:rsid w:val="00AA3DD6"/>
    <w:rsid w:val="00AA41DF"/>
    <w:rsid w:val="00AA42B1"/>
    <w:rsid w:val="00AA480A"/>
    <w:rsid w:val="00AA51D0"/>
    <w:rsid w:val="00AA5CA5"/>
    <w:rsid w:val="00AA6123"/>
    <w:rsid w:val="00AA63EE"/>
    <w:rsid w:val="00AA652C"/>
    <w:rsid w:val="00AA6607"/>
    <w:rsid w:val="00AA66E4"/>
    <w:rsid w:val="00AA69FD"/>
    <w:rsid w:val="00AA6BBA"/>
    <w:rsid w:val="00AA7423"/>
    <w:rsid w:val="00AA7CFF"/>
    <w:rsid w:val="00AB038E"/>
    <w:rsid w:val="00AB0A45"/>
    <w:rsid w:val="00AB0FDB"/>
    <w:rsid w:val="00AB13CB"/>
    <w:rsid w:val="00AB15E8"/>
    <w:rsid w:val="00AB20EF"/>
    <w:rsid w:val="00AB230C"/>
    <w:rsid w:val="00AB2676"/>
    <w:rsid w:val="00AB2A4A"/>
    <w:rsid w:val="00AB32A9"/>
    <w:rsid w:val="00AB38E1"/>
    <w:rsid w:val="00AB3928"/>
    <w:rsid w:val="00AB3C9E"/>
    <w:rsid w:val="00AB412E"/>
    <w:rsid w:val="00AB43E9"/>
    <w:rsid w:val="00AB47D5"/>
    <w:rsid w:val="00AB4CC8"/>
    <w:rsid w:val="00AB55D0"/>
    <w:rsid w:val="00AB5941"/>
    <w:rsid w:val="00AB59A4"/>
    <w:rsid w:val="00AB5AE1"/>
    <w:rsid w:val="00AB5FAB"/>
    <w:rsid w:val="00AB7E95"/>
    <w:rsid w:val="00AC02E4"/>
    <w:rsid w:val="00AC039C"/>
    <w:rsid w:val="00AC04CE"/>
    <w:rsid w:val="00AC06A6"/>
    <w:rsid w:val="00AC0AD4"/>
    <w:rsid w:val="00AC1076"/>
    <w:rsid w:val="00AC11E6"/>
    <w:rsid w:val="00AC22E3"/>
    <w:rsid w:val="00AC2329"/>
    <w:rsid w:val="00AC2431"/>
    <w:rsid w:val="00AC26CC"/>
    <w:rsid w:val="00AC26EC"/>
    <w:rsid w:val="00AC2EDD"/>
    <w:rsid w:val="00AC3F53"/>
    <w:rsid w:val="00AC42F6"/>
    <w:rsid w:val="00AC44B3"/>
    <w:rsid w:val="00AC4715"/>
    <w:rsid w:val="00AC599B"/>
    <w:rsid w:val="00AC5B07"/>
    <w:rsid w:val="00AC5D77"/>
    <w:rsid w:val="00AC6247"/>
    <w:rsid w:val="00AC62BD"/>
    <w:rsid w:val="00AC63E8"/>
    <w:rsid w:val="00AC7118"/>
    <w:rsid w:val="00AC7462"/>
    <w:rsid w:val="00AC760F"/>
    <w:rsid w:val="00AD0523"/>
    <w:rsid w:val="00AD0722"/>
    <w:rsid w:val="00AD08B6"/>
    <w:rsid w:val="00AD0D7A"/>
    <w:rsid w:val="00AD13C3"/>
    <w:rsid w:val="00AD1814"/>
    <w:rsid w:val="00AD182A"/>
    <w:rsid w:val="00AD1844"/>
    <w:rsid w:val="00AD185E"/>
    <w:rsid w:val="00AD2C98"/>
    <w:rsid w:val="00AD302B"/>
    <w:rsid w:val="00AD5210"/>
    <w:rsid w:val="00AD5327"/>
    <w:rsid w:val="00AD588C"/>
    <w:rsid w:val="00AD5A29"/>
    <w:rsid w:val="00AD5BB1"/>
    <w:rsid w:val="00AD5C00"/>
    <w:rsid w:val="00AD5F14"/>
    <w:rsid w:val="00AD7735"/>
    <w:rsid w:val="00AD78FE"/>
    <w:rsid w:val="00AD7ED8"/>
    <w:rsid w:val="00AE00CA"/>
    <w:rsid w:val="00AE01E8"/>
    <w:rsid w:val="00AE06E2"/>
    <w:rsid w:val="00AE0DC4"/>
    <w:rsid w:val="00AE1020"/>
    <w:rsid w:val="00AE1D72"/>
    <w:rsid w:val="00AE1DAB"/>
    <w:rsid w:val="00AE2492"/>
    <w:rsid w:val="00AE25AB"/>
    <w:rsid w:val="00AE3142"/>
    <w:rsid w:val="00AE344C"/>
    <w:rsid w:val="00AE3754"/>
    <w:rsid w:val="00AE44DF"/>
    <w:rsid w:val="00AE5401"/>
    <w:rsid w:val="00AE55FB"/>
    <w:rsid w:val="00AE5662"/>
    <w:rsid w:val="00AE5FB6"/>
    <w:rsid w:val="00AE60E7"/>
    <w:rsid w:val="00AE6558"/>
    <w:rsid w:val="00AE66E2"/>
    <w:rsid w:val="00AE6C2B"/>
    <w:rsid w:val="00AE6EF3"/>
    <w:rsid w:val="00AE70F7"/>
    <w:rsid w:val="00AE7124"/>
    <w:rsid w:val="00AE765E"/>
    <w:rsid w:val="00AE7905"/>
    <w:rsid w:val="00AE7D07"/>
    <w:rsid w:val="00AF07BE"/>
    <w:rsid w:val="00AF0A2C"/>
    <w:rsid w:val="00AF0E51"/>
    <w:rsid w:val="00AF10B0"/>
    <w:rsid w:val="00AF1524"/>
    <w:rsid w:val="00AF1880"/>
    <w:rsid w:val="00AF1C17"/>
    <w:rsid w:val="00AF1D8F"/>
    <w:rsid w:val="00AF1FB7"/>
    <w:rsid w:val="00AF2034"/>
    <w:rsid w:val="00AF207E"/>
    <w:rsid w:val="00AF2157"/>
    <w:rsid w:val="00AF2401"/>
    <w:rsid w:val="00AF2771"/>
    <w:rsid w:val="00AF27EF"/>
    <w:rsid w:val="00AF2B1C"/>
    <w:rsid w:val="00AF3817"/>
    <w:rsid w:val="00AF4388"/>
    <w:rsid w:val="00AF5E2D"/>
    <w:rsid w:val="00AF5ED0"/>
    <w:rsid w:val="00AF608A"/>
    <w:rsid w:val="00AF698C"/>
    <w:rsid w:val="00AF6CDF"/>
    <w:rsid w:val="00AF6D06"/>
    <w:rsid w:val="00AF72C4"/>
    <w:rsid w:val="00AF7CB0"/>
    <w:rsid w:val="00AF7D49"/>
    <w:rsid w:val="00AF7D82"/>
    <w:rsid w:val="00B001CF"/>
    <w:rsid w:val="00B004F1"/>
    <w:rsid w:val="00B0097B"/>
    <w:rsid w:val="00B016CF"/>
    <w:rsid w:val="00B01E5F"/>
    <w:rsid w:val="00B024E9"/>
    <w:rsid w:val="00B026C5"/>
    <w:rsid w:val="00B0325B"/>
    <w:rsid w:val="00B042AB"/>
    <w:rsid w:val="00B0438D"/>
    <w:rsid w:val="00B04730"/>
    <w:rsid w:val="00B0499F"/>
    <w:rsid w:val="00B04A47"/>
    <w:rsid w:val="00B04B8D"/>
    <w:rsid w:val="00B04F02"/>
    <w:rsid w:val="00B053E6"/>
    <w:rsid w:val="00B05660"/>
    <w:rsid w:val="00B058F7"/>
    <w:rsid w:val="00B05CEF"/>
    <w:rsid w:val="00B068BE"/>
    <w:rsid w:val="00B06949"/>
    <w:rsid w:val="00B069E8"/>
    <w:rsid w:val="00B06F9F"/>
    <w:rsid w:val="00B07D27"/>
    <w:rsid w:val="00B07EAA"/>
    <w:rsid w:val="00B10BF8"/>
    <w:rsid w:val="00B10F18"/>
    <w:rsid w:val="00B11292"/>
    <w:rsid w:val="00B116D0"/>
    <w:rsid w:val="00B11843"/>
    <w:rsid w:val="00B11E14"/>
    <w:rsid w:val="00B120F0"/>
    <w:rsid w:val="00B1215A"/>
    <w:rsid w:val="00B128C4"/>
    <w:rsid w:val="00B12CB0"/>
    <w:rsid w:val="00B12D8D"/>
    <w:rsid w:val="00B12F00"/>
    <w:rsid w:val="00B1327A"/>
    <w:rsid w:val="00B13587"/>
    <w:rsid w:val="00B13D2A"/>
    <w:rsid w:val="00B147AC"/>
    <w:rsid w:val="00B14EBE"/>
    <w:rsid w:val="00B15318"/>
    <w:rsid w:val="00B158BD"/>
    <w:rsid w:val="00B15BF5"/>
    <w:rsid w:val="00B15E47"/>
    <w:rsid w:val="00B15E5C"/>
    <w:rsid w:val="00B15E6E"/>
    <w:rsid w:val="00B16013"/>
    <w:rsid w:val="00B161CD"/>
    <w:rsid w:val="00B164A4"/>
    <w:rsid w:val="00B16814"/>
    <w:rsid w:val="00B16F4C"/>
    <w:rsid w:val="00B1720D"/>
    <w:rsid w:val="00B173A7"/>
    <w:rsid w:val="00B17670"/>
    <w:rsid w:val="00B17B00"/>
    <w:rsid w:val="00B17F51"/>
    <w:rsid w:val="00B209CB"/>
    <w:rsid w:val="00B21A03"/>
    <w:rsid w:val="00B21E2C"/>
    <w:rsid w:val="00B222E9"/>
    <w:rsid w:val="00B22B41"/>
    <w:rsid w:val="00B22BBB"/>
    <w:rsid w:val="00B22BFE"/>
    <w:rsid w:val="00B23ED7"/>
    <w:rsid w:val="00B23F63"/>
    <w:rsid w:val="00B23F9B"/>
    <w:rsid w:val="00B23FE5"/>
    <w:rsid w:val="00B241D7"/>
    <w:rsid w:val="00B24BB8"/>
    <w:rsid w:val="00B251D9"/>
    <w:rsid w:val="00B257A7"/>
    <w:rsid w:val="00B25DC3"/>
    <w:rsid w:val="00B25EF8"/>
    <w:rsid w:val="00B26450"/>
    <w:rsid w:val="00B26605"/>
    <w:rsid w:val="00B270E1"/>
    <w:rsid w:val="00B272BE"/>
    <w:rsid w:val="00B27912"/>
    <w:rsid w:val="00B3040E"/>
    <w:rsid w:val="00B30E49"/>
    <w:rsid w:val="00B31658"/>
    <w:rsid w:val="00B318B9"/>
    <w:rsid w:val="00B31900"/>
    <w:rsid w:val="00B31D61"/>
    <w:rsid w:val="00B32573"/>
    <w:rsid w:val="00B32880"/>
    <w:rsid w:val="00B3293C"/>
    <w:rsid w:val="00B32BB8"/>
    <w:rsid w:val="00B33A1C"/>
    <w:rsid w:val="00B33B3C"/>
    <w:rsid w:val="00B34844"/>
    <w:rsid w:val="00B34D7A"/>
    <w:rsid w:val="00B350C5"/>
    <w:rsid w:val="00B35546"/>
    <w:rsid w:val="00B35851"/>
    <w:rsid w:val="00B3595E"/>
    <w:rsid w:val="00B35AE2"/>
    <w:rsid w:val="00B35B96"/>
    <w:rsid w:val="00B35CCF"/>
    <w:rsid w:val="00B362A3"/>
    <w:rsid w:val="00B36CB1"/>
    <w:rsid w:val="00B37277"/>
    <w:rsid w:val="00B37462"/>
    <w:rsid w:val="00B3760D"/>
    <w:rsid w:val="00B3765E"/>
    <w:rsid w:val="00B37AAD"/>
    <w:rsid w:val="00B37DFB"/>
    <w:rsid w:val="00B37E4F"/>
    <w:rsid w:val="00B40AA7"/>
    <w:rsid w:val="00B40E49"/>
    <w:rsid w:val="00B40EF4"/>
    <w:rsid w:val="00B41527"/>
    <w:rsid w:val="00B4163A"/>
    <w:rsid w:val="00B41801"/>
    <w:rsid w:val="00B4181F"/>
    <w:rsid w:val="00B4186A"/>
    <w:rsid w:val="00B41A4F"/>
    <w:rsid w:val="00B41C1A"/>
    <w:rsid w:val="00B41CED"/>
    <w:rsid w:val="00B42F4B"/>
    <w:rsid w:val="00B43B12"/>
    <w:rsid w:val="00B43C19"/>
    <w:rsid w:val="00B442CC"/>
    <w:rsid w:val="00B4490A"/>
    <w:rsid w:val="00B4631E"/>
    <w:rsid w:val="00B46649"/>
    <w:rsid w:val="00B47257"/>
    <w:rsid w:val="00B476DE"/>
    <w:rsid w:val="00B47AC7"/>
    <w:rsid w:val="00B47E77"/>
    <w:rsid w:val="00B47F47"/>
    <w:rsid w:val="00B5015B"/>
    <w:rsid w:val="00B5050A"/>
    <w:rsid w:val="00B50576"/>
    <w:rsid w:val="00B50A38"/>
    <w:rsid w:val="00B51A19"/>
    <w:rsid w:val="00B52DC0"/>
    <w:rsid w:val="00B53B07"/>
    <w:rsid w:val="00B53BBA"/>
    <w:rsid w:val="00B5422B"/>
    <w:rsid w:val="00B54978"/>
    <w:rsid w:val="00B54E89"/>
    <w:rsid w:val="00B54ECE"/>
    <w:rsid w:val="00B54FE1"/>
    <w:rsid w:val="00B5568C"/>
    <w:rsid w:val="00B55FE7"/>
    <w:rsid w:val="00B56373"/>
    <w:rsid w:val="00B56374"/>
    <w:rsid w:val="00B5681D"/>
    <w:rsid w:val="00B605F1"/>
    <w:rsid w:val="00B608C0"/>
    <w:rsid w:val="00B60F0D"/>
    <w:rsid w:val="00B61878"/>
    <w:rsid w:val="00B61FD4"/>
    <w:rsid w:val="00B620FD"/>
    <w:rsid w:val="00B6217D"/>
    <w:rsid w:val="00B6281E"/>
    <w:rsid w:val="00B62A08"/>
    <w:rsid w:val="00B62AC9"/>
    <w:rsid w:val="00B632E7"/>
    <w:rsid w:val="00B635CF"/>
    <w:rsid w:val="00B6372E"/>
    <w:rsid w:val="00B63A7A"/>
    <w:rsid w:val="00B63DEF"/>
    <w:rsid w:val="00B6462B"/>
    <w:rsid w:val="00B64B33"/>
    <w:rsid w:val="00B64DC2"/>
    <w:rsid w:val="00B6506B"/>
    <w:rsid w:val="00B65113"/>
    <w:rsid w:val="00B65336"/>
    <w:rsid w:val="00B65AAE"/>
    <w:rsid w:val="00B66392"/>
    <w:rsid w:val="00B66B7F"/>
    <w:rsid w:val="00B67321"/>
    <w:rsid w:val="00B6739B"/>
    <w:rsid w:val="00B675F2"/>
    <w:rsid w:val="00B67A62"/>
    <w:rsid w:val="00B67C70"/>
    <w:rsid w:val="00B67DD1"/>
    <w:rsid w:val="00B67DE2"/>
    <w:rsid w:val="00B70259"/>
    <w:rsid w:val="00B7036B"/>
    <w:rsid w:val="00B7069A"/>
    <w:rsid w:val="00B710CF"/>
    <w:rsid w:val="00B713E8"/>
    <w:rsid w:val="00B71414"/>
    <w:rsid w:val="00B71CE3"/>
    <w:rsid w:val="00B71FFA"/>
    <w:rsid w:val="00B72026"/>
    <w:rsid w:val="00B722CD"/>
    <w:rsid w:val="00B724B5"/>
    <w:rsid w:val="00B7252A"/>
    <w:rsid w:val="00B72564"/>
    <w:rsid w:val="00B72E30"/>
    <w:rsid w:val="00B7356F"/>
    <w:rsid w:val="00B73882"/>
    <w:rsid w:val="00B73AC3"/>
    <w:rsid w:val="00B742E0"/>
    <w:rsid w:val="00B74372"/>
    <w:rsid w:val="00B747CB"/>
    <w:rsid w:val="00B749AF"/>
    <w:rsid w:val="00B74A5E"/>
    <w:rsid w:val="00B74D62"/>
    <w:rsid w:val="00B74FDF"/>
    <w:rsid w:val="00B76135"/>
    <w:rsid w:val="00B7647D"/>
    <w:rsid w:val="00B771FE"/>
    <w:rsid w:val="00B776DD"/>
    <w:rsid w:val="00B77E55"/>
    <w:rsid w:val="00B804F7"/>
    <w:rsid w:val="00B80F0B"/>
    <w:rsid w:val="00B818A8"/>
    <w:rsid w:val="00B81E6C"/>
    <w:rsid w:val="00B8234E"/>
    <w:rsid w:val="00B8235E"/>
    <w:rsid w:val="00B8259D"/>
    <w:rsid w:val="00B82DEF"/>
    <w:rsid w:val="00B82E24"/>
    <w:rsid w:val="00B83661"/>
    <w:rsid w:val="00B83717"/>
    <w:rsid w:val="00B839F6"/>
    <w:rsid w:val="00B83D4E"/>
    <w:rsid w:val="00B840B8"/>
    <w:rsid w:val="00B8438E"/>
    <w:rsid w:val="00B84521"/>
    <w:rsid w:val="00B8488F"/>
    <w:rsid w:val="00B848FC"/>
    <w:rsid w:val="00B84A3A"/>
    <w:rsid w:val="00B84C4A"/>
    <w:rsid w:val="00B85830"/>
    <w:rsid w:val="00B86FA2"/>
    <w:rsid w:val="00B86FAC"/>
    <w:rsid w:val="00B871A2"/>
    <w:rsid w:val="00B87506"/>
    <w:rsid w:val="00B8778D"/>
    <w:rsid w:val="00B908E8"/>
    <w:rsid w:val="00B91AA9"/>
    <w:rsid w:val="00B91AB9"/>
    <w:rsid w:val="00B92718"/>
    <w:rsid w:val="00B93094"/>
    <w:rsid w:val="00B939C0"/>
    <w:rsid w:val="00B940CC"/>
    <w:rsid w:val="00B9431F"/>
    <w:rsid w:val="00B94459"/>
    <w:rsid w:val="00B947A1"/>
    <w:rsid w:val="00B9486D"/>
    <w:rsid w:val="00B94AC6"/>
    <w:rsid w:val="00B94D00"/>
    <w:rsid w:val="00B95392"/>
    <w:rsid w:val="00B959A8"/>
    <w:rsid w:val="00B95FA0"/>
    <w:rsid w:val="00B96F09"/>
    <w:rsid w:val="00B9736C"/>
    <w:rsid w:val="00B97711"/>
    <w:rsid w:val="00B97F21"/>
    <w:rsid w:val="00BA02AD"/>
    <w:rsid w:val="00BA047B"/>
    <w:rsid w:val="00BA075C"/>
    <w:rsid w:val="00BA0C30"/>
    <w:rsid w:val="00BA11AC"/>
    <w:rsid w:val="00BA175B"/>
    <w:rsid w:val="00BA190C"/>
    <w:rsid w:val="00BA1BA3"/>
    <w:rsid w:val="00BA1C2C"/>
    <w:rsid w:val="00BA1C34"/>
    <w:rsid w:val="00BA1E3D"/>
    <w:rsid w:val="00BA3777"/>
    <w:rsid w:val="00BA3BF9"/>
    <w:rsid w:val="00BA42CC"/>
    <w:rsid w:val="00BA53D6"/>
    <w:rsid w:val="00BA5715"/>
    <w:rsid w:val="00BA631D"/>
    <w:rsid w:val="00BA665C"/>
    <w:rsid w:val="00BA67D2"/>
    <w:rsid w:val="00BA6B8D"/>
    <w:rsid w:val="00BA6BDD"/>
    <w:rsid w:val="00BA6EBA"/>
    <w:rsid w:val="00BA712F"/>
    <w:rsid w:val="00BA7236"/>
    <w:rsid w:val="00BA76DC"/>
    <w:rsid w:val="00BB030F"/>
    <w:rsid w:val="00BB1401"/>
    <w:rsid w:val="00BB1C22"/>
    <w:rsid w:val="00BB1D04"/>
    <w:rsid w:val="00BB2040"/>
    <w:rsid w:val="00BB2DAB"/>
    <w:rsid w:val="00BB3117"/>
    <w:rsid w:val="00BB416A"/>
    <w:rsid w:val="00BB4D52"/>
    <w:rsid w:val="00BB5250"/>
    <w:rsid w:val="00BB532E"/>
    <w:rsid w:val="00BB57B6"/>
    <w:rsid w:val="00BB5883"/>
    <w:rsid w:val="00BB5BBC"/>
    <w:rsid w:val="00BB6759"/>
    <w:rsid w:val="00BB7449"/>
    <w:rsid w:val="00BB7DED"/>
    <w:rsid w:val="00BB7EB8"/>
    <w:rsid w:val="00BC0C48"/>
    <w:rsid w:val="00BC10D7"/>
    <w:rsid w:val="00BC16F2"/>
    <w:rsid w:val="00BC1AB1"/>
    <w:rsid w:val="00BC1B6E"/>
    <w:rsid w:val="00BC1FA1"/>
    <w:rsid w:val="00BC28C0"/>
    <w:rsid w:val="00BC2B2F"/>
    <w:rsid w:val="00BC2CB2"/>
    <w:rsid w:val="00BC327C"/>
    <w:rsid w:val="00BC330E"/>
    <w:rsid w:val="00BC3DDD"/>
    <w:rsid w:val="00BC3E37"/>
    <w:rsid w:val="00BC42B3"/>
    <w:rsid w:val="00BC4BFC"/>
    <w:rsid w:val="00BC4F4C"/>
    <w:rsid w:val="00BC5557"/>
    <w:rsid w:val="00BC6E2C"/>
    <w:rsid w:val="00BC71CB"/>
    <w:rsid w:val="00BC7666"/>
    <w:rsid w:val="00BC79E2"/>
    <w:rsid w:val="00BC7A09"/>
    <w:rsid w:val="00BD068F"/>
    <w:rsid w:val="00BD0911"/>
    <w:rsid w:val="00BD0E6F"/>
    <w:rsid w:val="00BD1067"/>
    <w:rsid w:val="00BD11EA"/>
    <w:rsid w:val="00BD1480"/>
    <w:rsid w:val="00BD187F"/>
    <w:rsid w:val="00BD1BEC"/>
    <w:rsid w:val="00BD2CA1"/>
    <w:rsid w:val="00BD2E0E"/>
    <w:rsid w:val="00BD2F36"/>
    <w:rsid w:val="00BD44C5"/>
    <w:rsid w:val="00BD4DB6"/>
    <w:rsid w:val="00BD57DE"/>
    <w:rsid w:val="00BD5B0A"/>
    <w:rsid w:val="00BD6433"/>
    <w:rsid w:val="00BD656E"/>
    <w:rsid w:val="00BD670C"/>
    <w:rsid w:val="00BD69BE"/>
    <w:rsid w:val="00BD7AF8"/>
    <w:rsid w:val="00BD7B07"/>
    <w:rsid w:val="00BD7C73"/>
    <w:rsid w:val="00BD7D2B"/>
    <w:rsid w:val="00BD7D8F"/>
    <w:rsid w:val="00BD7E24"/>
    <w:rsid w:val="00BE00A0"/>
    <w:rsid w:val="00BE0B51"/>
    <w:rsid w:val="00BE16E9"/>
    <w:rsid w:val="00BE1B17"/>
    <w:rsid w:val="00BE1EF3"/>
    <w:rsid w:val="00BE2C26"/>
    <w:rsid w:val="00BE2F09"/>
    <w:rsid w:val="00BE30C8"/>
    <w:rsid w:val="00BE33A1"/>
    <w:rsid w:val="00BE385E"/>
    <w:rsid w:val="00BE39C0"/>
    <w:rsid w:val="00BE3AEE"/>
    <w:rsid w:val="00BE3B80"/>
    <w:rsid w:val="00BE3E33"/>
    <w:rsid w:val="00BE41FF"/>
    <w:rsid w:val="00BE45A2"/>
    <w:rsid w:val="00BE46AE"/>
    <w:rsid w:val="00BE4781"/>
    <w:rsid w:val="00BE4876"/>
    <w:rsid w:val="00BE4BA0"/>
    <w:rsid w:val="00BE52A8"/>
    <w:rsid w:val="00BE54AF"/>
    <w:rsid w:val="00BE558C"/>
    <w:rsid w:val="00BE72AD"/>
    <w:rsid w:val="00BF02D3"/>
    <w:rsid w:val="00BF0684"/>
    <w:rsid w:val="00BF10FC"/>
    <w:rsid w:val="00BF17DE"/>
    <w:rsid w:val="00BF19BE"/>
    <w:rsid w:val="00BF1E9C"/>
    <w:rsid w:val="00BF2108"/>
    <w:rsid w:val="00BF2C8C"/>
    <w:rsid w:val="00BF2EC6"/>
    <w:rsid w:val="00BF3047"/>
    <w:rsid w:val="00BF3473"/>
    <w:rsid w:val="00BF3B68"/>
    <w:rsid w:val="00BF3DCB"/>
    <w:rsid w:val="00BF3F2A"/>
    <w:rsid w:val="00BF41A1"/>
    <w:rsid w:val="00BF41D8"/>
    <w:rsid w:val="00BF44EF"/>
    <w:rsid w:val="00BF46AB"/>
    <w:rsid w:val="00BF4C2B"/>
    <w:rsid w:val="00BF4E75"/>
    <w:rsid w:val="00BF4F5C"/>
    <w:rsid w:val="00BF4FAB"/>
    <w:rsid w:val="00BF5219"/>
    <w:rsid w:val="00BF5D51"/>
    <w:rsid w:val="00BF5F3B"/>
    <w:rsid w:val="00BF62C5"/>
    <w:rsid w:val="00BF678C"/>
    <w:rsid w:val="00BF69D7"/>
    <w:rsid w:val="00BF6A40"/>
    <w:rsid w:val="00BF6AE1"/>
    <w:rsid w:val="00BF6AE4"/>
    <w:rsid w:val="00BF6E1D"/>
    <w:rsid w:val="00BF7211"/>
    <w:rsid w:val="00BF760C"/>
    <w:rsid w:val="00BF79E8"/>
    <w:rsid w:val="00BF7B87"/>
    <w:rsid w:val="00C00027"/>
    <w:rsid w:val="00C001F0"/>
    <w:rsid w:val="00C00B66"/>
    <w:rsid w:val="00C0140B"/>
    <w:rsid w:val="00C015A9"/>
    <w:rsid w:val="00C015DE"/>
    <w:rsid w:val="00C016DD"/>
    <w:rsid w:val="00C0180E"/>
    <w:rsid w:val="00C0199D"/>
    <w:rsid w:val="00C01A30"/>
    <w:rsid w:val="00C02A60"/>
    <w:rsid w:val="00C02AA6"/>
    <w:rsid w:val="00C03683"/>
    <w:rsid w:val="00C037C3"/>
    <w:rsid w:val="00C03A95"/>
    <w:rsid w:val="00C03AA9"/>
    <w:rsid w:val="00C03F2C"/>
    <w:rsid w:val="00C0404F"/>
    <w:rsid w:val="00C04800"/>
    <w:rsid w:val="00C048AC"/>
    <w:rsid w:val="00C04ED7"/>
    <w:rsid w:val="00C04F4C"/>
    <w:rsid w:val="00C0516D"/>
    <w:rsid w:val="00C0552E"/>
    <w:rsid w:val="00C05751"/>
    <w:rsid w:val="00C060F7"/>
    <w:rsid w:val="00C06100"/>
    <w:rsid w:val="00C06974"/>
    <w:rsid w:val="00C069F7"/>
    <w:rsid w:val="00C06D32"/>
    <w:rsid w:val="00C06E94"/>
    <w:rsid w:val="00C07CBA"/>
    <w:rsid w:val="00C07DD1"/>
    <w:rsid w:val="00C07E17"/>
    <w:rsid w:val="00C07EF4"/>
    <w:rsid w:val="00C10417"/>
    <w:rsid w:val="00C10C1E"/>
    <w:rsid w:val="00C10E8C"/>
    <w:rsid w:val="00C11545"/>
    <w:rsid w:val="00C11A70"/>
    <w:rsid w:val="00C11BDA"/>
    <w:rsid w:val="00C12588"/>
    <w:rsid w:val="00C12C82"/>
    <w:rsid w:val="00C1337E"/>
    <w:rsid w:val="00C13469"/>
    <w:rsid w:val="00C134F5"/>
    <w:rsid w:val="00C13655"/>
    <w:rsid w:val="00C13E76"/>
    <w:rsid w:val="00C1455E"/>
    <w:rsid w:val="00C1461E"/>
    <w:rsid w:val="00C15529"/>
    <w:rsid w:val="00C1577B"/>
    <w:rsid w:val="00C1623F"/>
    <w:rsid w:val="00C16534"/>
    <w:rsid w:val="00C16725"/>
    <w:rsid w:val="00C16F29"/>
    <w:rsid w:val="00C17159"/>
    <w:rsid w:val="00C1716D"/>
    <w:rsid w:val="00C171DE"/>
    <w:rsid w:val="00C17499"/>
    <w:rsid w:val="00C17661"/>
    <w:rsid w:val="00C17786"/>
    <w:rsid w:val="00C17DE6"/>
    <w:rsid w:val="00C20005"/>
    <w:rsid w:val="00C201FC"/>
    <w:rsid w:val="00C2021E"/>
    <w:rsid w:val="00C2035C"/>
    <w:rsid w:val="00C20EFF"/>
    <w:rsid w:val="00C20FFB"/>
    <w:rsid w:val="00C2168B"/>
    <w:rsid w:val="00C219FE"/>
    <w:rsid w:val="00C21B6B"/>
    <w:rsid w:val="00C224FA"/>
    <w:rsid w:val="00C2265B"/>
    <w:rsid w:val="00C2283A"/>
    <w:rsid w:val="00C22981"/>
    <w:rsid w:val="00C2323B"/>
    <w:rsid w:val="00C23259"/>
    <w:rsid w:val="00C233F8"/>
    <w:rsid w:val="00C2343A"/>
    <w:rsid w:val="00C2361D"/>
    <w:rsid w:val="00C237A4"/>
    <w:rsid w:val="00C23BAD"/>
    <w:rsid w:val="00C23BF6"/>
    <w:rsid w:val="00C24268"/>
    <w:rsid w:val="00C2428E"/>
    <w:rsid w:val="00C2478A"/>
    <w:rsid w:val="00C24B5F"/>
    <w:rsid w:val="00C25928"/>
    <w:rsid w:val="00C25BC5"/>
    <w:rsid w:val="00C26294"/>
    <w:rsid w:val="00C269D2"/>
    <w:rsid w:val="00C26E2E"/>
    <w:rsid w:val="00C26FEE"/>
    <w:rsid w:val="00C2741E"/>
    <w:rsid w:val="00C314DA"/>
    <w:rsid w:val="00C31648"/>
    <w:rsid w:val="00C3170D"/>
    <w:rsid w:val="00C31CDD"/>
    <w:rsid w:val="00C3302A"/>
    <w:rsid w:val="00C335A1"/>
    <w:rsid w:val="00C33FFF"/>
    <w:rsid w:val="00C34204"/>
    <w:rsid w:val="00C345CB"/>
    <w:rsid w:val="00C348F9"/>
    <w:rsid w:val="00C34D40"/>
    <w:rsid w:val="00C351BF"/>
    <w:rsid w:val="00C353FB"/>
    <w:rsid w:val="00C35700"/>
    <w:rsid w:val="00C35709"/>
    <w:rsid w:val="00C35737"/>
    <w:rsid w:val="00C362C1"/>
    <w:rsid w:val="00C36B11"/>
    <w:rsid w:val="00C36B14"/>
    <w:rsid w:val="00C37A01"/>
    <w:rsid w:val="00C37CBA"/>
    <w:rsid w:val="00C40127"/>
    <w:rsid w:val="00C40164"/>
    <w:rsid w:val="00C40826"/>
    <w:rsid w:val="00C40CB9"/>
    <w:rsid w:val="00C40E23"/>
    <w:rsid w:val="00C42297"/>
    <w:rsid w:val="00C423A0"/>
    <w:rsid w:val="00C42EC3"/>
    <w:rsid w:val="00C43446"/>
    <w:rsid w:val="00C43482"/>
    <w:rsid w:val="00C4365D"/>
    <w:rsid w:val="00C447FD"/>
    <w:rsid w:val="00C44A4E"/>
    <w:rsid w:val="00C44E53"/>
    <w:rsid w:val="00C4509E"/>
    <w:rsid w:val="00C453C3"/>
    <w:rsid w:val="00C4576D"/>
    <w:rsid w:val="00C45CD7"/>
    <w:rsid w:val="00C463A6"/>
    <w:rsid w:val="00C46407"/>
    <w:rsid w:val="00C465DF"/>
    <w:rsid w:val="00C46604"/>
    <w:rsid w:val="00C4710D"/>
    <w:rsid w:val="00C47664"/>
    <w:rsid w:val="00C47AED"/>
    <w:rsid w:val="00C47D68"/>
    <w:rsid w:val="00C50113"/>
    <w:rsid w:val="00C504C3"/>
    <w:rsid w:val="00C51013"/>
    <w:rsid w:val="00C5136D"/>
    <w:rsid w:val="00C513E0"/>
    <w:rsid w:val="00C51574"/>
    <w:rsid w:val="00C51D8A"/>
    <w:rsid w:val="00C528D9"/>
    <w:rsid w:val="00C530B2"/>
    <w:rsid w:val="00C53195"/>
    <w:rsid w:val="00C53432"/>
    <w:rsid w:val="00C53C11"/>
    <w:rsid w:val="00C53EE1"/>
    <w:rsid w:val="00C5428A"/>
    <w:rsid w:val="00C5437C"/>
    <w:rsid w:val="00C547B6"/>
    <w:rsid w:val="00C54881"/>
    <w:rsid w:val="00C54ADF"/>
    <w:rsid w:val="00C550E4"/>
    <w:rsid w:val="00C55E27"/>
    <w:rsid w:val="00C5608B"/>
    <w:rsid w:val="00C5622F"/>
    <w:rsid w:val="00C571EC"/>
    <w:rsid w:val="00C57616"/>
    <w:rsid w:val="00C60124"/>
    <w:rsid w:val="00C60597"/>
    <w:rsid w:val="00C6099B"/>
    <w:rsid w:val="00C60BB2"/>
    <w:rsid w:val="00C61013"/>
    <w:rsid w:val="00C612BE"/>
    <w:rsid w:val="00C61395"/>
    <w:rsid w:val="00C613CD"/>
    <w:rsid w:val="00C6191E"/>
    <w:rsid w:val="00C61A07"/>
    <w:rsid w:val="00C61D4C"/>
    <w:rsid w:val="00C62450"/>
    <w:rsid w:val="00C626F5"/>
    <w:rsid w:val="00C62742"/>
    <w:rsid w:val="00C62799"/>
    <w:rsid w:val="00C62890"/>
    <w:rsid w:val="00C629CD"/>
    <w:rsid w:val="00C62BC4"/>
    <w:rsid w:val="00C63BA3"/>
    <w:rsid w:val="00C64CD9"/>
    <w:rsid w:val="00C658AC"/>
    <w:rsid w:val="00C65BB9"/>
    <w:rsid w:val="00C65DA7"/>
    <w:rsid w:val="00C65F52"/>
    <w:rsid w:val="00C667FC"/>
    <w:rsid w:val="00C66E02"/>
    <w:rsid w:val="00C67585"/>
    <w:rsid w:val="00C6795E"/>
    <w:rsid w:val="00C703D5"/>
    <w:rsid w:val="00C70BB9"/>
    <w:rsid w:val="00C7108A"/>
    <w:rsid w:val="00C710BB"/>
    <w:rsid w:val="00C71638"/>
    <w:rsid w:val="00C716A2"/>
    <w:rsid w:val="00C72099"/>
    <w:rsid w:val="00C725C2"/>
    <w:rsid w:val="00C73108"/>
    <w:rsid w:val="00C73313"/>
    <w:rsid w:val="00C73520"/>
    <w:rsid w:val="00C738AE"/>
    <w:rsid w:val="00C7390A"/>
    <w:rsid w:val="00C74124"/>
    <w:rsid w:val="00C74857"/>
    <w:rsid w:val="00C74CA9"/>
    <w:rsid w:val="00C74DA1"/>
    <w:rsid w:val="00C753D4"/>
    <w:rsid w:val="00C755C7"/>
    <w:rsid w:val="00C75728"/>
    <w:rsid w:val="00C75EDF"/>
    <w:rsid w:val="00C768A0"/>
    <w:rsid w:val="00C7724C"/>
    <w:rsid w:val="00C77357"/>
    <w:rsid w:val="00C7744C"/>
    <w:rsid w:val="00C77952"/>
    <w:rsid w:val="00C77AA8"/>
    <w:rsid w:val="00C80099"/>
    <w:rsid w:val="00C8050A"/>
    <w:rsid w:val="00C8078B"/>
    <w:rsid w:val="00C80792"/>
    <w:rsid w:val="00C80A99"/>
    <w:rsid w:val="00C81346"/>
    <w:rsid w:val="00C81362"/>
    <w:rsid w:val="00C81A07"/>
    <w:rsid w:val="00C81A69"/>
    <w:rsid w:val="00C81B54"/>
    <w:rsid w:val="00C81EC7"/>
    <w:rsid w:val="00C82200"/>
    <w:rsid w:val="00C8242C"/>
    <w:rsid w:val="00C8296B"/>
    <w:rsid w:val="00C82FFC"/>
    <w:rsid w:val="00C8309A"/>
    <w:rsid w:val="00C8324F"/>
    <w:rsid w:val="00C8406D"/>
    <w:rsid w:val="00C84126"/>
    <w:rsid w:val="00C8489A"/>
    <w:rsid w:val="00C84E65"/>
    <w:rsid w:val="00C85859"/>
    <w:rsid w:val="00C85A48"/>
    <w:rsid w:val="00C85DAF"/>
    <w:rsid w:val="00C85E88"/>
    <w:rsid w:val="00C85EBA"/>
    <w:rsid w:val="00C8677B"/>
    <w:rsid w:val="00C86D86"/>
    <w:rsid w:val="00C87055"/>
    <w:rsid w:val="00C8774D"/>
    <w:rsid w:val="00C878CD"/>
    <w:rsid w:val="00C909AD"/>
    <w:rsid w:val="00C91106"/>
    <w:rsid w:val="00C91265"/>
    <w:rsid w:val="00C91381"/>
    <w:rsid w:val="00C91852"/>
    <w:rsid w:val="00C920C4"/>
    <w:rsid w:val="00C92A00"/>
    <w:rsid w:val="00C92D8B"/>
    <w:rsid w:val="00C92D92"/>
    <w:rsid w:val="00C92D95"/>
    <w:rsid w:val="00C93257"/>
    <w:rsid w:val="00C936E0"/>
    <w:rsid w:val="00C93812"/>
    <w:rsid w:val="00C93D6E"/>
    <w:rsid w:val="00C93E0A"/>
    <w:rsid w:val="00C93EF9"/>
    <w:rsid w:val="00C9401D"/>
    <w:rsid w:val="00C948CB"/>
    <w:rsid w:val="00C949E1"/>
    <w:rsid w:val="00C9514F"/>
    <w:rsid w:val="00C9567C"/>
    <w:rsid w:val="00C95E6E"/>
    <w:rsid w:val="00C960A6"/>
    <w:rsid w:val="00C96589"/>
    <w:rsid w:val="00C965D2"/>
    <w:rsid w:val="00C9661C"/>
    <w:rsid w:val="00C96657"/>
    <w:rsid w:val="00C9677C"/>
    <w:rsid w:val="00C969C7"/>
    <w:rsid w:val="00C97230"/>
    <w:rsid w:val="00C97B6B"/>
    <w:rsid w:val="00C97BB0"/>
    <w:rsid w:val="00C97E91"/>
    <w:rsid w:val="00CA05CD"/>
    <w:rsid w:val="00CA1254"/>
    <w:rsid w:val="00CA1D26"/>
    <w:rsid w:val="00CA282E"/>
    <w:rsid w:val="00CA322A"/>
    <w:rsid w:val="00CA378F"/>
    <w:rsid w:val="00CA45B9"/>
    <w:rsid w:val="00CA4EE2"/>
    <w:rsid w:val="00CA671A"/>
    <w:rsid w:val="00CA6F42"/>
    <w:rsid w:val="00CA6F76"/>
    <w:rsid w:val="00CA7860"/>
    <w:rsid w:val="00CB062F"/>
    <w:rsid w:val="00CB08F4"/>
    <w:rsid w:val="00CB0C8C"/>
    <w:rsid w:val="00CB1070"/>
    <w:rsid w:val="00CB139E"/>
    <w:rsid w:val="00CB13BA"/>
    <w:rsid w:val="00CB18D6"/>
    <w:rsid w:val="00CB1BB6"/>
    <w:rsid w:val="00CB1D51"/>
    <w:rsid w:val="00CB211C"/>
    <w:rsid w:val="00CB24A4"/>
    <w:rsid w:val="00CB24B5"/>
    <w:rsid w:val="00CB2646"/>
    <w:rsid w:val="00CB26E8"/>
    <w:rsid w:val="00CB29BE"/>
    <w:rsid w:val="00CB3CFC"/>
    <w:rsid w:val="00CB3D96"/>
    <w:rsid w:val="00CB42F4"/>
    <w:rsid w:val="00CB4514"/>
    <w:rsid w:val="00CB4BBB"/>
    <w:rsid w:val="00CB50CA"/>
    <w:rsid w:val="00CB5857"/>
    <w:rsid w:val="00CB5918"/>
    <w:rsid w:val="00CB5AAE"/>
    <w:rsid w:val="00CB5BDD"/>
    <w:rsid w:val="00CB67BA"/>
    <w:rsid w:val="00CB6994"/>
    <w:rsid w:val="00CB6C35"/>
    <w:rsid w:val="00CB6CCC"/>
    <w:rsid w:val="00CB76A3"/>
    <w:rsid w:val="00CB7824"/>
    <w:rsid w:val="00CB7C44"/>
    <w:rsid w:val="00CB7F9E"/>
    <w:rsid w:val="00CC031A"/>
    <w:rsid w:val="00CC0335"/>
    <w:rsid w:val="00CC0673"/>
    <w:rsid w:val="00CC0679"/>
    <w:rsid w:val="00CC0752"/>
    <w:rsid w:val="00CC0D81"/>
    <w:rsid w:val="00CC0E27"/>
    <w:rsid w:val="00CC0EB9"/>
    <w:rsid w:val="00CC123C"/>
    <w:rsid w:val="00CC129C"/>
    <w:rsid w:val="00CC137A"/>
    <w:rsid w:val="00CC15B6"/>
    <w:rsid w:val="00CC1DAF"/>
    <w:rsid w:val="00CC2EDA"/>
    <w:rsid w:val="00CC2FAA"/>
    <w:rsid w:val="00CC3042"/>
    <w:rsid w:val="00CC372B"/>
    <w:rsid w:val="00CC43A9"/>
    <w:rsid w:val="00CC43CD"/>
    <w:rsid w:val="00CC4793"/>
    <w:rsid w:val="00CC4871"/>
    <w:rsid w:val="00CC4C63"/>
    <w:rsid w:val="00CC4E4C"/>
    <w:rsid w:val="00CC4F18"/>
    <w:rsid w:val="00CC6220"/>
    <w:rsid w:val="00CC6522"/>
    <w:rsid w:val="00CC6864"/>
    <w:rsid w:val="00CC7C74"/>
    <w:rsid w:val="00CD001A"/>
    <w:rsid w:val="00CD0470"/>
    <w:rsid w:val="00CD0985"/>
    <w:rsid w:val="00CD09D1"/>
    <w:rsid w:val="00CD105F"/>
    <w:rsid w:val="00CD1404"/>
    <w:rsid w:val="00CD1D98"/>
    <w:rsid w:val="00CD2097"/>
    <w:rsid w:val="00CD2522"/>
    <w:rsid w:val="00CD2936"/>
    <w:rsid w:val="00CD352C"/>
    <w:rsid w:val="00CD3564"/>
    <w:rsid w:val="00CD4AD9"/>
    <w:rsid w:val="00CD4D32"/>
    <w:rsid w:val="00CD4D9A"/>
    <w:rsid w:val="00CD4E86"/>
    <w:rsid w:val="00CD4E98"/>
    <w:rsid w:val="00CD4FFC"/>
    <w:rsid w:val="00CD5358"/>
    <w:rsid w:val="00CD56B1"/>
    <w:rsid w:val="00CD5801"/>
    <w:rsid w:val="00CD5AC5"/>
    <w:rsid w:val="00CD5E5C"/>
    <w:rsid w:val="00CD6AF9"/>
    <w:rsid w:val="00CD6C27"/>
    <w:rsid w:val="00CD7DAB"/>
    <w:rsid w:val="00CD7ED6"/>
    <w:rsid w:val="00CE013F"/>
    <w:rsid w:val="00CE028C"/>
    <w:rsid w:val="00CE0430"/>
    <w:rsid w:val="00CE06CE"/>
    <w:rsid w:val="00CE0A87"/>
    <w:rsid w:val="00CE0AE1"/>
    <w:rsid w:val="00CE0CEB"/>
    <w:rsid w:val="00CE216C"/>
    <w:rsid w:val="00CE2373"/>
    <w:rsid w:val="00CE3287"/>
    <w:rsid w:val="00CE33D5"/>
    <w:rsid w:val="00CE37C9"/>
    <w:rsid w:val="00CE3AC6"/>
    <w:rsid w:val="00CE41B0"/>
    <w:rsid w:val="00CE428F"/>
    <w:rsid w:val="00CE45BA"/>
    <w:rsid w:val="00CE4B4C"/>
    <w:rsid w:val="00CE4FC8"/>
    <w:rsid w:val="00CE5C3F"/>
    <w:rsid w:val="00CE5D97"/>
    <w:rsid w:val="00CE5E94"/>
    <w:rsid w:val="00CE68D3"/>
    <w:rsid w:val="00CE6A01"/>
    <w:rsid w:val="00CE6C64"/>
    <w:rsid w:val="00CE6F6A"/>
    <w:rsid w:val="00CE7544"/>
    <w:rsid w:val="00CE7637"/>
    <w:rsid w:val="00CE7794"/>
    <w:rsid w:val="00CF0A4D"/>
    <w:rsid w:val="00CF0B44"/>
    <w:rsid w:val="00CF0E1C"/>
    <w:rsid w:val="00CF0E5D"/>
    <w:rsid w:val="00CF11B2"/>
    <w:rsid w:val="00CF1294"/>
    <w:rsid w:val="00CF13A7"/>
    <w:rsid w:val="00CF1EA6"/>
    <w:rsid w:val="00CF1F25"/>
    <w:rsid w:val="00CF21EF"/>
    <w:rsid w:val="00CF2261"/>
    <w:rsid w:val="00CF287C"/>
    <w:rsid w:val="00CF2B8F"/>
    <w:rsid w:val="00CF30ED"/>
    <w:rsid w:val="00CF366D"/>
    <w:rsid w:val="00CF3A07"/>
    <w:rsid w:val="00CF3BD1"/>
    <w:rsid w:val="00CF51C3"/>
    <w:rsid w:val="00CF5DB2"/>
    <w:rsid w:val="00CF66CB"/>
    <w:rsid w:val="00CF6F3F"/>
    <w:rsid w:val="00CF7151"/>
    <w:rsid w:val="00CF7571"/>
    <w:rsid w:val="00CF7641"/>
    <w:rsid w:val="00CF7AE6"/>
    <w:rsid w:val="00CF7C48"/>
    <w:rsid w:val="00CF7C55"/>
    <w:rsid w:val="00D004F5"/>
    <w:rsid w:val="00D00500"/>
    <w:rsid w:val="00D00C65"/>
    <w:rsid w:val="00D01159"/>
    <w:rsid w:val="00D0136A"/>
    <w:rsid w:val="00D0140B"/>
    <w:rsid w:val="00D01715"/>
    <w:rsid w:val="00D01EA0"/>
    <w:rsid w:val="00D01EF0"/>
    <w:rsid w:val="00D025D7"/>
    <w:rsid w:val="00D02959"/>
    <w:rsid w:val="00D03609"/>
    <w:rsid w:val="00D03BBA"/>
    <w:rsid w:val="00D04374"/>
    <w:rsid w:val="00D04558"/>
    <w:rsid w:val="00D04BD3"/>
    <w:rsid w:val="00D0515C"/>
    <w:rsid w:val="00D05415"/>
    <w:rsid w:val="00D054C4"/>
    <w:rsid w:val="00D054F6"/>
    <w:rsid w:val="00D05965"/>
    <w:rsid w:val="00D05D0F"/>
    <w:rsid w:val="00D0625B"/>
    <w:rsid w:val="00D06BC6"/>
    <w:rsid w:val="00D07309"/>
    <w:rsid w:val="00D07535"/>
    <w:rsid w:val="00D07724"/>
    <w:rsid w:val="00D0781C"/>
    <w:rsid w:val="00D10050"/>
    <w:rsid w:val="00D10400"/>
    <w:rsid w:val="00D106AE"/>
    <w:rsid w:val="00D10E8D"/>
    <w:rsid w:val="00D11377"/>
    <w:rsid w:val="00D1177D"/>
    <w:rsid w:val="00D119CE"/>
    <w:rsid w:val="00D11D56"/>
    <w:rsid w:val="00D121C6"/>
    <w:rsid w:val="00D124E7"/>
    <w:rsid w:val="00D12A79"/>
    <w:rsid w:val="00D13322"/>
    <w:rsid w:val="00D13649"/>
    <w:rsid w:val="00D13A1F"/>
    <w:rsid w:val="00D141FA"/>
    <w:rsid w:val="00D14584"/>
    <w:rsid w:val="00D146BD"/>
    <w:rsid w:val="00D1540C"/>
    <w:rsid w:val="00D15525"/>
    <w:rsid w:val="00D15927"/>
    <w:rsid w:val="00D16556"/>
    <w:rsid w:val="00D16859"/>
    <w:rsid w:val="00D169E7"/>
    <w:rsid w:val="00D169FF"/>
    <w:rsid w:val="00D17145"/>
    <w:rsid w:val="00D17A44"/>
    <w:rsid w:val="00D17B09"/>
    <w:rsid w:val="00D20AE8"/>
    <w:rsid w:val="00D20E57"/>
    <w:rsid w:val="00D21D21"/>
    <w:rsid w:val="00D21D62"/>
    <w:rsid w:val="00D2230B"/>
    <w:rsid w:val="00D2239C"/>
    <w:rsid w:val="00D22B5B"/>
    <w:rsid w:val="00D22BA8"/>
    <w:rsid w:val="00D22C77"/>
    <w:rsid w:val="00D23055"/>
    <w:rsid w:val="00D23314"/>
    <w:rsid w:val="00D2366A"/>
    <w:rsid w:val="00D23D31"/>
    <w:rsid w:val="00D24582"/>
    <w:rsid w:val="00D257E7"/>
    <w:rsid w:val="00D25A0D"/>
    <w:rsid w:val="00D25EC6"/>
    <w:rsid w:val="00D26F72"/>
    <w:rsid w:val="00D271A7"/>
    <w:rsid w:val="00D2734C"/>
    <w:rsid w:val="00D27959"/>
    <w:rsid w:val="00D30314"/>
    <w:rsid w:val="00D31A10"/>
    <w:rsid w:val="00D31D18"/>
    <w:rsid w:val="00D322AD"/>
    <w:rsid w:val="00D32613"/>
    <w:rsid w:val="00D3282C"/>
    <w:rsid w:val="00D336C1"/>
    <w:rsid w:val="00D33BD7"/>
    <w:rsid w:val="00D3402D"/>
    <w:rsid w:val="00D34053"/>
    <w:rsid w:val="00D341A7"/>
    <w:rsid w:val="00D34411"/>
    <w:rsid w:val="00D349D8"/>
    <w:rsid w:val="00D35222"/>
    <w:rsid w:val="00D3525A"/>
    <w:rsid w:val="00D353E9"/>
    <w:rsid w:val="00D355E3"/>
    <w:rsid w:val="00D35BB3"/>
    <w:rsid w:val="00D35C19"/>
    <w:rsid w:val="00D35C71"/>
    <w:rsid w:val="00D35C90"/>
    <w:rsid w:val="00D35E8F"/>
    <w:rsid w:val="00D35FC7"/>
    <w:rsid w:val="00D36069"/>
    <w:rsid w:val="00D3635D"/>
    <w:rsid w:val="00D36370"/>
    <w:rsid w:val="00D36590"/>
    <w:rsid w:val="00D3695E"/>
    <w:rsid w:val="00D36FA0"/>
    <w:rsid w:val="00D37AB4"/>
    <w:rsid w:val="00D37C68"/>
    <w:rsid w:val="00D40551"/>
    <w:rsid w:val="00D40609"/>
    <w:rsid w:val="00D4071D"/>
    <w:rsid w:val="00D40E0F"/>
    <w:rsid w:val="00D4126A"/>
    <w:rsid w:val="00D419CA"/>
    <w:rsid w:val="00D420A7"/>
    <w:rsid w:val="00D4213B"/>
    <w:rsid w:val="00D42E9A"/>
    <w:rsid w:val="00D4336D"/>
    <w:rsid w:val="00D43863"/>
    <w:rsid w:val="00D43A0F"/>
    <w:rsid w:val="00D4572F"/>
    <w:rsid w:val="00D45746"/>
    <w:rsid w:val="00D45EFE"/>
    <w:rsid w:val="00D46B7B"/>
    <w:rsid w:val="00D470B7"/>
    <w:rsid w:val="00D47226"/>
    <w:rsid w:val="00D47F03"/>
    <w:rsid w:val="00D50955"/>
    <w:rsid w:val="00D50C28"/>
    <w:rsid w:val="00D51278"/>
    <w:rsid w:val="00D5162B"/>
    <w:rsid w:val="00D51B3B"/>
    <w:rsid w:val="00D51C4B"/>
    <w:rsid w:val="00D5210A"/>
    <w:rsid w:val="00D52C47"/>
    <w:rsid w:val="00D52F6A"/>
    <w:rsid w:val="00D533CB"/>
    <w:rsid w:val="00D536E6"/>
    <w:rsid w:val="00D53FAF"/>
    <w:rsid w:val="00D545EE"/>
    <w:rsid w:val="00D54A28"/>
    <w:rsid w:val="00D55CAD"/>
    <w:rsid w:val="00D55E7E"/>
    <w:rsid w:val="00D55F25"/>
    <w:rsid w:val="00D56373"/>
    <w:rsid w:val="00D56FD0"/>
    <w:rsid w:val="00D5713A"/>
    <w:rsid w:val="00D57157"/>
    <w:rsid w:val="00D6043E"/>
    <w:rsid w:val="00D605B0"/>
    <w:rsid w:val="00D6085B"/>
    <w:rsid w:val="00D6089E"/>
    <w:rsid w:val="00D60A57"/>
    <w:rsid w:val="00D60C9C"/>
    <w:rsid w:val="00D60D64"/>
    <w:rsid w:val="00D60F7D"/>
    <w:rsid w:val="00D61324"/>
    <w:rsid w:val="00D61325"/>
    <w:rsid w:val="00D61471"/>
    <w:rsid w:val="00D626BE"/>
    <w:rsid w:val="00D62EAE"/>
    <w:rsid w:val="00D62F0B"/>
    <w:rsid w:val="00D63119"/>
    <w:rsid w:val="00D635B4"/>
    <w:rsid w:val="00D63660"/>
    <w:rsid w:val="00D63B2F"/>
    <w:rsid w:val="00D63FE5"/>
    <w:rsid w:val="00D647D0"/>
    <w:rsid w:val="00D649FD"/>
    <w:rsid w:val="00D64CE1"/>
    <w:rsid w:val="00D652E5"/>
    <w:rsid w:val="00D6538F"/>
    <w:rsid w:val="00D6545A"/>
    <w:rsid w:val="00D65B68"/>
    <w:rsid w:val="00D65C35"/>
    <w:rsid w:val="00D65F3E"/>
    <w:rsid w:val="00D66282"/>
    <w:rsid w:val="00D664E1"/>
    <w:rsid w:val="00D66D3B"/>
    <w:rsid w:val="00D66F4D"/>
    <w:rsid w:val="00D670BF"/>
    <w:rsid w:val="00D6720F"/>
    <w:rsid w:val="00D67825"/>
    <w:rsid w:val="00D678FA"/>
    <w:rsid w:val="00D67DB2"/>
    <w:rsid w:val="00D67FE9"/>
    <w:rsid w:val="00D70CFB"/>
    <w:rsid w:val="00D70EAE"/>
    <w:rsid w:val="00D70EBD"/>
    <w:rsid w:val="00D70F9D"/>
    <w:rsid w:val="00D71871"/>
    <w:rsid w:val="00D71A37"/>
    <w:rsid w:val="00D72562"/>
    <w:rsid w:val="00D72804"/>
    <w:rsid w:val="00D72C8E"/>
    <w:rsid w:val="00D7310A"/>
    <w:rsid w:val="00D731AB"/>
    <w:rsid w:val="00D7363C"/>
    <w:rsid w:val="00D73865"/>
    <w:rsid w:val="00D738C8"/>
    <w:rsid w:val="00D744F4"/>
    <w:rsid w:val="00D752CE"/>
    <w:rsid w:val="00D754AE"/>
    <w:rsid w:val="00D7638B"/>
    <w:rsid w:val="00D76439"/>
    <w:rsid w:val="00D767C8"/>
    <w:rsid w:val="00D7743A"/>
    <w:rsid w:val="00D775B3"/>
    <w:rsid w:val="00D77621"/>
    <w:rsid w:val="00D776FB"/>
    <w:rsid w:val="00D77A48"/>
    <w:rsid w:val="00D77B07"/>
    <w:rsid w:val="00D802AC"/>
    <w:rsid w:val="00D802BF"/>
    <w:rsid w:val="00D80316"/>
    <w:rsid w:val="00D806FC"/>
    <w:rsid w:val="00D80782"/>
    <w:rsid w:val="00D808C3"/>
    <w:rsid w:val="00D80A6D"/>
    <w:rsid w:val="00D8125E"/>
    <w:rsid w:val="00D82639"/>
    <w:rsid w:val="00D833D1"/>
    <w:rsid w:val="00D84AE6"/>
    <w:rsid w:val="00D84EA6"/>
    <w:rsid w:val="00D858AB"/>
    <w:rsid w:val="00D85975"/>
    <w:rsid w:val="00D8610B"/>
    <w:rsid w:val="00D86389"/>
    <w:rsid w:val="00D86688"/>
    <w:rsid w:val="00D86AA3"/>
    <w:rsid w:val="00D86F9B"/>
    <w:rsid w:val="00D873AA"/>
    <w:rsid w:val="00D8756F"/>
    <w:rsid w:val="00D879EA"/>
    <w:rsid w:val="00D87EC7"/>
    <w:rsid w:val="00D90287"/>
    <w:rsid w:val="00D903D2"/>
    <w:rsid w:val="00D903E3"/>
    <w:rsid w:val="00D91435"/>
    <w:rsid w:val="00D91AC4"/>
    <w:rsid w:val="00D91AEF"/>
    <w:rsid w:val="00D91B26"/>
    <w:rsid w:val="00D91DA7"/>
    <w:rsid w:val="00D92612"/>
    <w:rsid w:val="00D927ED"/>
    <w:rsid w:val="00D92A73"/>
    <w:rsid w:val="00D93647"/>
    <w:rsid w:val="00D93965"/>
    <w:rsid w:val="00D93F7C"/>
    <w:rsid w:val="00D94569"/>
    <w:rsid w:val="00D946AB"/>
    <w:rsid w:val="00D94E24"/>
    <w:rsid w:val="00D956A6"/>
    <w:rsid w:val="00D95861"/>
    <w:rsid w:val="00D95DE8"/>
    <w:rsid w:val="00D960FE"/>
    <w:rsid w:val="00D96503"/>
    <w:rsid w:val="00D9664A"/>
    <w:rsid w:val="00D96E20"/>
    <w:rsid w:val="00D96E75"/>
    <w:rsid w:val="00D9760E"/>
    <w:rsid w:val="00D97A42"/>
    <w:rsid w:val="00D97CD3"/>
    <w:rsid w:val="00DA09F2"/>
    <w:rsid w:val="00DA10FA"/>
    <w:rsid w:val="00DA15E7"/>
    <w:rsid w:val="00DA2045"/>
    <w:rsid w:val="00DA33CF"/>
    <w:rsid w:val="00DA359C"/>
    <w:rsid w:val="00DA360F"/>
    <w:rsid w:val="00DA3AB2"/>
    <w:rsid w:val="00DA3C67"/>
    <w:rsid w:val="00DA3DDA"/>
    <w:rsid w:val="00DA3FBF"/>
    <w:rsid w:val="00DA4098"/>
    <w:rsid w:val="00DA48F7"/>
    <w:rsid w:val="00DA4F1B"/>
    <w:rsid w:val="00DA54FD"/>
    <w:rsid w:val="00DA552B"/>
    <w:rsid w:val="00DA5A32"/>
    <w:rsid w:val="00DA5B85"/>
    <w:rsid w:val="00DA5CEF"/>
    <w:rsid w:val="00DA5F63"/>
    <w:rsid w:val="00DA5F8A"/>
    <w:rsid w:val="00DA6343"/>
    <w:rsid w:val="00DA67C6"/>
    <w:rsid w:val="00DA6956"/>
    <w:rsid w:val="00DA74E3"/>
    <w:rsid w:val="00DA7A29"/>
    <w:rsid w:val="00DA7E4D"/>
    <w:rsid w:val="00DA7FEF"/>
    <w:rsid w:val="00DB0245"/>
    <w:rsid w:val="00DB0936"/>
    <w:rsid w:val="00DB0D4C"/>
    <w:rsid w:val="00DB0F82"/>
    <w:rsid w:val="00DB1028"/>
    <w:rsid w:val="00DB11C6"/>
    <w:rsid w:val="00DB16BF"/>
    <w:rsid w:val="00DB1BBF"/>
    <w:rsid w:val="00DB1F5F"/>
    <w:rsid w:val="00DB205C"/>
    <w:rsid w:val="00DB227B"/>
    <w:rsid w:val="00DB2BAD"/>
    <w:rsid w:val="00DB31BD"/>
    <w:rsid w:val="00DB4067"/>
    <w:rsid w:val="00DB514F"/>
    <w:rsid w:val="00DB591F"/>
    <w:rsid w:val="00DB5C24"/>
    <w:rsid w:val="00DB5CA2"/>
    <w:rsid w:val="00DB63F3"/>
    <w:rsid w:val="00DB66D1"/>
    <w:rsid w:val="00DB6737"/>
    <w:rsid w:val="00DB691D"/>
    <w:rsid w:val="00DB6F66"/>
    <w:rsid w:val="00DB7297"/>
    <w:rsid w:val="00DC0079"/>
    <w:rsid w:val="00DC0E76"/>
    <w:rsid w:val="00DC1418"/>
    <w:rsid w:val="00DC15EE"/>
    <w:rsid w:val="00DC179F"/>
    <w:rsid w:val="00DC17FC"/>
    <w:rsid w:val="00DC1FED"/>
    <w:rsid w:val="00DC26A6"/>
    <w:rsid w:val="00DC307C"/>
    <w:rsid w:val="00DC34AF"/>
    <w:rsid w:val="00DC4516"/>
    <w:rsid w:val="00DC455F"/>
    <w:rsid w:val="00DC529E"/>
    <w:rsid w:val="00DC52DD"/>
    <w:rsid w:val="00DC54E0"/>
    <w:rsid w:val="00DC5575"/>
    <w:rsid w:val="00DC5820"/>
    <w:rsid w:val="00DC58B3"/>
    <w:rsid w:val="00DC5E50"/>
    <w:rsid w:val="00DC6928"/>
    <w:rsid w:val="00DC6AE4"/>
    <w:rsid w:val="00DC7142"/>
    <w:rsid w:val="00DC7147"/>
    <w:rsid w:val="00DC7235"/>
    <w:rsid w:val="00DC7531"/>
    <w:rsid w:val="00DC78FB"/>
    <w:rsid w:val="00DC7E8B"/>
    <w:rsid w:val="00DD00E0"/>
    <w:rsid w:val="00DD035C"/>
    <w:rsid w:val="00DD03C4"/>
    <w:rsid w:val="00DD042E"/>
    <w:rsid w:val="00DD0666"/>
    <w:rsid w:val="00DD0940"/>
    <w:rsid w:val="00DD0B43"/>
    <w:rsid w:val="00DD0F98"/>
    <w:rsid w:val="00DD1161"/>
    <w:rsid w:val="00DD12BF"/>
    <w:rsid w:val="00DD149E"/>
    <w:rsid w:val="00DD1B63"/>
    <w:rsid w:val="00DD2026"/>
    <w:rsid w:val="00DD285E"/>
    <w:rsid w:val="00DD2F2A"/>
    <w:rsid w:val="00DD346F"/>
    <w:rsid w:val="00DD3479"/>
    <w:rsid w:val="00DD44B4"/>
    <w:rsid w:val="00DD5392"/>
    <w:rsid w:val="00DD6407"/>
    <w:rsid w:val="00DD6B90"/>
    <w:rsid w:val="00DD6CAB"/>
    <w:rsid w:val="00DD704F"/>
    <w:rsid w:val="00DD7491"/>
    <w:rsid w:val="00DD7910"/>
    <w:rsid w:val="00DD7BDD"/>
    <w:rsid w:val="00DD7D1B"/>
    <w:rsid w:val="00DE0072"/>
    <w:rsid w:val="00DE0096"/>
    <w:rsid w:val="00DE03D3"/>
    <w:rsid w:val="00DE0B3B"/>
    <w:rsid w:val="00DE0CBE"/>
    <w:rsid w:val="00DE19FB"/>
    <w:rsid w:val="00DE232E"/>
    <w:rsid w:val="00DE29D3"/>
    <w:rsid w:val="00DE2BDF"/>
    <w:rsid w:val="00DE3825"/>
    <w:rsid w:val="00DE3AF5"/>
    <w:rsid w:val="00DE3DE8"/>
    <w:rsid w:val="00DE3FCF"/>
    <w:rsid w:val="00DE4389"/>
    <w:rsid w:val="00DE4A71"/>
    <w:rsid w:val="00DE5608"/>
    <w:rsid w:val="00DE629D"/>
    <w:rsid w:val="00DE6664"/>
    <w:rsid w:val="00DE6848"/>
    <w:rsid w:val="00DE6C27"/>
    <w:rsid w:val="00DE6EA0"/>
    <w:rsid w:val="00DE7024"/>
    <w:rsid w:val="00DE7117"/>
    <w:rsid w:val="00DE72A9"/>
    <w:rsid w:val="00DE7708"/>
    <w:rsid w:val="00DE7F0B"/>
    <w:rsid w:val="00DF00C6"/>
    <w:rsid w:val="00DF0478"/>
    <w:rsid w:val="00DF0591"/>
    <w:rsid w:val="00DF10BB"/>
    <w:rsid w:val="00DF12C0"/>
    <w:rsid w:val="00DF1781"/>
    <w:rsid w:val="00DF2090"/>
    <w:rsid w:val="00DF220D"/>
    <w:rsid w:val="00DF2E39"/>
    <w:rsid w:val="00DF2F9E"/>
    <w:rsid w:val="00DF310A"/>
    <w:rsid w:val="00DF31D8"/>
    <w:rsid w:val="00DF340E"/>
    <w:rsid w:val="00DF3E82"/>
    <w:rsid w:val="00DF3F02"/>
    <w:rsid w:val="00DF3F1D"/>
    <w:rsid w:val="00DF41CF"/>
    <w:rsid w:val="00DF4541"/>
    <w:rsid w:val="00DF482F"/>
    <w:rsid w:val="00DF51E1"/>
    <w:rsid w:val="00DF57C8"/>
    <w:rsid w:val="00DF5C71"/>
    <w:rsid w:val="00DF6E05"/>
    <w:rsid w:val="00DF74FF"/>
    <w:rsid w:val="00E00D56"/>
    <w:rsid w:val="00E012A9"/>
    <w:rsid w:val="00E01354"/>
    <w:rsid w:val="00E01833"/>
    <w:rsid w:val="00E02230"/>
    <w:rsid w:val="00E02300"/>
    <w:rsid w:val="00E02648"/>
    <w:rsid w:val="00E0283D"/>
    <w:rsid w:val="00E02DC2"/>
    <w:rsid w:val="00E02E94"/>
    <w:rsid w:val="00E03780"/>
    <w:rsid w:val="00E03C88"/>
    <w:rsid w:val="00E03E05"/>
    <w:rsid w:val="00E0413B"/>
    <w:rsid w:val="00E042DD"/>
    <w:rsid w:val="00E043D7"/>
    <w:rsid w:val="00E04B68"/>
    <w:rsid w:val="00E05233"/>
    <w:rsid w:val="00E05979"/>
    <w:rsid w:val="00E05D46"/>
    <w:rsid w:val="00E060ED"/>
    <w:rsid w:val="00E06156"/>
    <w:rsid w:val="00E06294"/>
    <w:rsid w:val="00E06666"/>
    <w:rsid w:val="00E06779"/>
    <w:rsid w:val="00E06963"/>
    <w:rsid w:val="00E069BB"/>
    <w:rsid w:val="00E06A3C"/>
    <w:rsid w:val="00E07126"/>
    <w:rsid w:val="00E071FF"/>
    <w:rsid w:val="00E078C6"/>
    <w:rsid w:val="00E10CDE"/>
    <w:rsid w:val="00E10DCD"/>
    <w:rsid w:val="00E114E0"/>
    <w:rsid w:val="00E119D3"/>
    <w:rsid w:val="00E11F20"/>
    <w:rsid w:val="00E12BE3"/>
    <w:rsid w:val="00E12FA4"/>
    <w:rsid w:val="00E13476"/>
    <w:rsid w:val="00E139F0"/>
    <w:rsid w:val="00E15199"/>
    <w:rsid w:val="00E16690"/>
    <w:rsid w:val="00E16DA0"/>
    <w:rsid w:val="00E177EB"/>
    <w:rsid w:val="00E177F5"/>
    <w:rsid w:val="00E20513"/>
    <w:rsid w:val="00E20FD5"/>
    <w:rsid w:val="00E21215"/>
    <w:rsid w:val="00E216C6"/>
    <w:rsid w:val="00E231EF"/>
    <w:rsid w:val="00E233CB"/>
    <w:rsid w:val="00E2355F"/>
    <w:rsid w:val="00E235E2"/>
    <w:rsid w:val="00E240EF"/>
    <w:rsid w:val="00E244CC"/>
    <w:rsid w:val="00E25698"/>
    <w:rsid w:val="00E25AFB"/>
    <w:rsid w:val="00E25B97"/>
    <w:rsid w:val="00E25DA5"/>
    <w:rsid w:val="00E2642A"/>
    <w:rsid w:val="00E26A59"/>
    <w:rsid w:val="00E26BA6"/>
    <w:rsid w:val="00E26BF8"/>
    <w:rsid w:val="00E2724E"/>
    <w:rsid w:val="00E272F5"/>
    <w:rsid w:val="00E27947"/>
    <w:rsid w:val="00E27F66"/>
    <w:rsid w:val="00E3075B"/>
    <w:rsid w:val="00E30D4F"/>
    <w:rsid w:val="00E30F41"/>
    <w:rsid w:val="00E31AE0"/>
    <w:rsid w:val="00E31CC4"/>
    <w:rsid w:val="00E31E70"/>
    <w:rsid w:val="00E32725"/>
    <w:rsid w:val="00E32F47"/>
    <w:rsid w:val="00E33485"/>
    <w:rsid w:val="00E336EC"/>
    <w:rsid w:val="00E33D4F"/>
    <w:rsid w:val="00E34265"/>
    <w:rsid w:val="00E345D6"/>
    <w:rsid w:val="00E3475B"/>
    <w:rsid w:val="00E34A63"/>
    <w:rsid w:val="00E35252"/>
    <w:rsid w:val="00E352F7"/>
    <w:rsid w:val="00E357A3"/>
    <w:rsid w:val="00E36453"/>
    <w:rsid w:val="00E365E0"/>
    <w:rsid w:val="00E368E5"/>
    <w:rsid w:val="00E36C6F"/>
    <w:rsid w:val="00E36D4F"/>
    <w:rsid w:val="00E37250"/>
    <w:rsid w:val="00E3729F"/>
    <w:rsid w:val="00E37A7B"/>
    <w:rsid w:val="00E37CD8"/>
    <w:rsid w:val="00E4072E"/>
    <w:rsid w:val="00E407DC"/>
    <w:rsid w:val="00E40D9F"/>
    <w:rsid w:val="00E40FC5"/>
    <w:rsid w:val="00E41CD2"/>
    <w:rsid w:val="00E426C4"/>
    <w:rsid w:val="00E428D9"/>
    <w:rsid w:val="00E4298D"/>
    <w:rsid w:val="00E42D6F"/>
    <w:rsid w:val="00E42DD5"/>
    <w:rsid w:val="00E430C7"/>
    <w:rsid w:val="00E43288"/>
    <w:rsid w:val="00E4343B"/>
    <w:rsid w:val="00E44472"/>
    <w:rsid w:val="00E44E9A"/>
    <w:rsid w:val="00E45B7F"/>
    <w:rsid w:val="00E46171"/>
    <w:rsid w:val="00E46C57"/>
    <w:rsid w:val="00E471A5"/>
    <w:rsid w:val="00E47924"/>
    <w:rsid w:val="00E5067D"/>
    <w:rsid w:val="00E50FBA"/>
    <w:rsid w:val="00E51312"/>
    <w:rsid w:val="00E51382"/>
    <w:rsid w:val="00E51CDD"/>
    <w:rsid w:val="00E51D7E"/>
    <w:rsid w:val="00E52160"/>
    <w:rsid w:val="00E52807"/>
    <w:rsid w:val="00E5282F"/>
    <w:rsid w:val="00E52A32"/>
    <w:rsid w:val="00E53434"/>
    <w:rsid w:val="00E539A2"/>
    <w:rsid w:val="00E53D66"/>
    <w:rsid w:val="00E53DEE"/>
    <w:rsid w:val="00E5438A"/>
    <w:rsid w:val="00E545E5"/>
    <w:rsid w:val="00E549B0"/>
    <w:rsid w:val="00E54DFC"/>
    <w:rsid w:val="00E55357"/>
    <w:rsid w:val="00E5538F"/>
    <w:rsid w:val="00E553AD"/>
    <w:rsid w:val="00E55730"/>
    <w:rsid w:val="00E55CC9"/>
    <w:rsid w:val="00E5635E"/>
    <w:rsid w:val="00E573C5"/>
    <w:rsid w:val="00E57A0F"/>
    <w:rsid w:val="00E57B4C"/>
    <w:rsid w:val="00E57C36"/>
    <w:rsid w:val="00E609A2"/>
    <w:rsid w:val="00E60B64"/>
    <w:rsid w:val="00E60D47"/>
    <w:rsid w:val="00E60D78"/>
    <w:rsid w:val="00E60F9E"/>
    <w:rsid w:val="00E62111"/>
    <w:rsid w:val="00E62788"/>
    <w:rsid w:val="00E63123"/>
    <w:rsid w:val="00E632AD"/>
    <w:rsid w:val="00E63FE5"/>
    <w:rsid w:val="00E64108"/>
    <w:rsid w:val="00E64215"/>
    <w:rsid w:val="00E64904"/>
    <w:rsid w:val="00E64950"/>
    <w:rsid w:val="00E64A55"/>
    <w:rsid w:val="00E653DC"/>
    <w:rsid w:val="00E659AF"/>
    <w:rsid w:val="00E65D2E"/>
    <w:rsid w:val="00E660CA"/>
    <w:rsid w:val="00E676C0"/>
    <w:rsid w:val="00E676DE"/>
    <w:rsid w:val="00E67ADC"/>
    <w:rsid w:val="00E67F1E"/>
    <w:rsid w:val="00E704D5"/>
    <w:rsid w:val="00E70AF5"/>
    <w:rsid w:val="00E70ED6"/>
    <w:rsid w:val="00E70F64"/>
    <w:rsid w:val="00E717A7"/>
    <w:rsid w:val="00E71E39"/>
    <w:rsid w:val="00E7385D"/>
    <w:rsid w:val="00E73938"/>
    <w:rsid w:val="00E73B94"/>
    <w:rsid w:val="00E73F1A"/>
    <w:rsid w:val="00E742BA"/>
    <w:rsid w:val="00E7453C"/>
    <w:rsid w:val="00E7516B"/>
    <w:rsid w:val="00E75750"/>
    <w:rsid w:val="00E75961"/>
    <w:rsid w:val="00E768E0"/>
    <w:rsid w:val="00E76B76"/>
    <w:rsid w:val="00E76D69"/>
    <w:rsid w:val="00E771BC"/>
    <w:rsid w:val="00E773EC"/>
    <w:rsid w:val="00E80559"/>
    <w:rsid w:val="00E8082D"/>
    <w:rsid w:val="00E810FF"/>
    <w:rsid w:val="00E8117F"/>
    <w:rsid w:val="00E816B9"/>
    <w:rsid w:val="00E81700"/>
    <w:rsid w:val="00E81DF0"/>
    <w:rsid w:val="00E828D6"/>
    <w:rsid w:val="00E831E3"/>
    <w:rsid w:val="00E83221"/>
    <w:rsid w:val="00E83224"/>
    <w:rsid w:val="00E83343"/>
    <w:rsid w:val="00E83868"/>
    <w:rsid w:val="00E83C9D"/>
    <w:rsid w:val="00E83D85"/>
    <w:rsid w:val="00E8420B"/>
    <w:rsid w:val="00E84711"/>
    <w:rsid w:val="00E84A59"/>
    <w:rsid w:val="00E8599A"/>
    <w:rsid w:val="00E85C6E"/>
    <w:rsid w:val="00E86040"/>
    <w:rsid w:val="00E863D8"/>
    <w:rsid w:val="00E86AEF"/>
    <w:rsid w:val="00E86BC2"/>
    <w:rsid w:val="00E86FBE"/>
    <w:rsid w:val="00E8782C"/>
    <w:rsid w:val="00E8796B"/>
    <w:rsid w:val="00E87B92"/>
    <w:rsid w:val="00E9022C"/>
    <w:rsid w:val="00E9075C"/>
    <w:rsid w:val="00E90F7B"/>
    <w:rsid w:val="00E911FD"/>
    <w:rsid w:val="00E91602"/>
    <w:rsid w:val="00E91A83"/>
    <w:rsid w:val="00E91C6E"/>
    <w:rsid w:val="00E91E93"/>
    <w:rsid w:val="00E921B0"/>
    <w:rsid w:val="00E927E3"/>
    <w:rsid w:val="00E9290C"/>
    <w:rsid w:val="00E93142"/>
    <w:rsid w:val="00E93147"/>
    <w:rsid w:val="00E93355"/>
    <w:rsid w:val="00E93454"/>
    <w:rsid w:val="00E935AE"/>
    <w:rsid w:val="00E93E1E"/>
    <w:rsid w:val="00E93FC6"/>
    <w:rsid w:val="00E940B8"/>
    <w:rsid w:val="00E949B9"/>
    <w:rsid w:val="00E94A1A"/>
    <w:rsid w:val="00E94F1C"/>
    <w:rsid w:val="00E958DA"/>
    <w:rsid w:val="00E96471"/>
    <w:rsid w:val="00E964B7"/>
    <w:rsid w:val="00E96E0F"/>
    <w:rsid w:val="00E96FA6"/>
    <w:rsid w:val="00E97194"/>
    <w:rsid w:val="00E972EF"/>
    <w:rsid w:val="00E97C8E"/>
    <w:rsid w:val="00EA0200"/>
    <w:rsid w:val="00EA06CA"/>
    <w:rsid w:val="00EA0EA2"/>
    <w:rsid w:val="00EA0F06"/>
    <w:rsid w:val="00EA134E"/>
    <w:rsid w:val="00EA16EE"/>
    <w:rsid w:val="00EA197F"/>
    <w:rsid w:val="00EA2354"/>
    <w:rsid w:val="00EA3732"/>
    <w:rsid w:val="00EA3D23"/>
    <w:rsid w:val="00EA4576"/>
    <w:rsid w:val="00EA469D"/>
    <w:rsid w:val="00EA4C11"/>
    <w:rsid w:val="00EA5B89"/>
    <w:rsid w:val="00EA5DB7"/>
    <w:rsid w:val="00EA7479"/>
    <w:rsid w:val="00EA7545"/>
    <w:rsid w:val="00EA7F2F"/>
    <w:rsid w:val="00EA7F83"/>
    <w:rsid w:val="00EB02F2"/>
    <w:rsid w:val="00EB0CAB"/>
    <w:rsid w:val="00EB0E15"/>
    <w:rsid w:val="00EB0E47"/>
    <w:rsid w:val="00EB0EC3"/>
    <w:rsid w:val="00EB130C"/>
    <w:rsid w:val="00EB1BD8"/>
    <w:rsid w:val="00EB1BDE"/>
    <w:rsid w:val="00EB1FF2"/>
    <w:rsid w:val="00EB21B5"/>
    <w:rsid w:val="00EB21DA"/>
    <w:rsid w:val="00EB2544"/>
    <w:rsid w:val="00EB3982"/>
    <w:rsid w:val="00EB3A8A"/>
    <w:rsid w:val="00EB4BBE"/>
    <w:rsid w:val="00EB4C89"/>
    <w:rsid w:val="00EB4E62"/>
    <w:rsid w:val="00EB4F14"/>
    <w:rsid w:val="00EB52E7"/>
    <w:rsid w:val="00EB5F5D"/>
    <w:rsid w:val="00EB6443"/>
    <w:rsid w:val="00EB65E3"/>
    <w:rsid w:val="00EB66D0"/>
    <w:rsid w:val="00EB6908"/>
    <w:rsid w:val="00EB6B07"/>
    <w:rsid w:val="00EB7A2B"/>
    <w:rsid w:val="00EC03BC"/>
    <w:rsid w:val="00EC0EB4"/>
    <w:rsid w:val="00EC0F83"/>
    <w:rsid w:val="00EC11FA"/>
    <w:rsid w:val="00EC1737"/>
    <w:rsid w:val="00EC1CAF"/>
    <w:rsid w:val="00EC27A9"/>
    <w:rsid w:val="00EC2868"/>
    <w:rsid w:val="00EC325B"/>
    <w:rsid w:val="00EC3C78"/>
    <w:rsid w:val="00EC3FC1"/>
    <w:rsid w:val="00EC418C"/>
    <w:rsid w:val="00EC41AD"/>
    <w:rsid w:val="00EC4CE4"/>
    <w:rsid w:val="00EC567D"/>
    <w:rsid w:val="00EC5859"/>
    <w:rsid w:val="00EC5F42"/>
    <w:rsid w:val="00EC5FBB"/>
    <w:rsid w:val="00EC5FDA"/>
    <w:rsid w:val="00EC6355"/>
    <w:rsid w:val="00EC6BD9"/>
    <w:rsid w:val="00EC6F51"/>
    <w:rsid w:val="00EC704B"/>
    <w:rsid w:val="00EC706B"/>
    <w:rsid w:val="00EC7D40"/>
    <w:rsid w:val="00EC7F5B"/>
    <w:rsid w:val="00ED0169"/>
    <w:rsid w:val="00ED04BE"/>
    <w:rsid w:val="00ED04F9"/>
    <w:rsid w:val="00ED06AA"/>
    <w:rsid w:val="00ED0923"/>
    <w:rsid w:val="00ED0C74"/>
    <w:rsid w:val="00ED0E1D"/>
    <w:rsid w:val="00ED1042"/>
    <w:rsid w:val="00ED120E"/>
    <w:rsid w:val="00ED2226"/>
    <w:rsid w:val="00ED249D"/>
    <w:rsid w:val="00ED26C1"/>
    <w:rsid w:val="00ED2CD2"/>
    <w:rsid w:val="00ED2F0E"/>
    <w:rsid w:val="00ED37BE"/>
    <w:rsid w:val="00ED3861"/>
    <w:rsid w:val="00ED3A3F"/>
    <w:rsid w:val="00ED4CBB"/>
    <w:rsid w:val="00ED5EAD"/>
    <w:rsid w:val="00ED62F7"/>
    <w:rsid w:val="00ED6631"/>
    <w:rsid w:val="00EE0270"/>
    <w:rsid w:val="00EE0CFE"/>
    <w:rsid w:val="00EE1120"/>
    <w:rsid w:val="00EE1720"/>
    <w:rsid w:val="00EE189C"/>
    <w:rsid w:val="00EE1DBD"/>
    <w:rsid w:val="00EE2489"/>
    <w:rsid w:val="00EE253A"/>
    <w:rsid w:val="00EE256D"/>
    <w:rsid w:val="00EE28E4"/>
    <w:rsid w:val="00EE290B"/>
    <w:rsid w:val="00EE297A"/>
    <w:rsid w:val="00EE43AD"/>
    <w:rsid w:val="00EE48B1"/>
    <w:rsid w:val="00EE4BB6"/>
    <w:rsid w:val="00EE4E3D"/>
    <w:rsid w:val="00EE4F83"/>
    <w:rsid w:val="00EE532C"/>
    <w:rsid w:val="00EE58F6"/>
    <w:rsid w:val="00EE7AD1"/>
    <w:rsid w:val="00EF0516"/>
    <w:rsid w:val="00EF095F"/>
    <w:rsid w:val="00EF10BA"/>
    <w:rsid w:val="00EF197A"/>
    <w:rsid w:val="00EF1BCD"/>
    <w:rsid w:val="00EF1DB7"/>
    <w:rsid w:val="00EF24BD"/>
    <w:rsid w:val="00EF286C"/>
    <w:rsid w:val="00EF2B5C"/>
    <w:rsid w:val="00EF2C59"/>
    <w:rsid w:val="00EF31D8"/>
    <w:rsid w:val="00EF3204"/>
    <w:rsid w:val="00EF3757"/>
    <w:rsid w:val="00EF3DF2"/>
    <w:rsid w:val="00EF47D9"/>
    <w:rsid w:val="00EF499D"/>
    <w:rsid w:val="00EF570F"/>
    <w:rsid w:val="00EF5C43"/>
    <w:rsid w:val="00EF5C51"/>
    <w:rsid w:val="00EF5CEA"/>
    <w:rsid w:val="00EF6E5C"/>
    <w:rsid w:val="00EF7622"/>
    <w:rsid w:val="00EF7690"/>
    <w:rsid w:val="00EF776F"/>
    <w:rsid w:val="00EF7A94"/>
    <w:rsid w:val="00EF7BB3"/>
    <w:rsid w:val="00EF7D00"/>
    <w:rsid w:val="00EF7E4E"/>
    <w:rsid w:val="00EF7F53"/>
    <w:rsid w:val="00F007E5"/>
    <w:rsid w:val="00F00A65"/>
    <w:rsid w:val="00F01273"/>
    <w:rsid w:val="00F02EA9"/>
    <w:rsid w:val="00F0337A"/>
    <w:rsid w:val="00F0347A"/>
    <w:rsid w:val="00F03542"/>
    <w:rsid w:val="00F03F22"/>
    <w:rsid w:val="00F04207"/>
    <w:rsid w:val="00F049C1"/>
    <w:rsid w:val="00F04EC6"/>
    <w:rsid w:val="00F05319"/>
    <w:rsid w:val="00F0547B"/>
    <w:rsid w:val="00F057DF"/>
    <w:rsid w:val="00F05EF4"/>
    <w:rsid w:val="00F06003"/>
    <w:rsid w:val="00F060F9"/>
    <w:rsid w:val="00F0623D"/>
    <w:rsid w:val="00F06413"/>
    <w:rsid w:val="00F0716F"/>
    <w:rsid w:val="00F0725E"/>
    <w:rsid w:val="00F075E2"/>
    <w:rsid w:val="00F0763C"/>
    <w:rsid w:val="00F07BB8"/>
    <w:rsid w:val="00F10FF8"/>
    <w:rsid w:val="00F1187C"/>
    <w:rsid w:val="00F11B14"/>
    <w:rsid w:val="00F11F4A"/>
    <w:rsid w:val="00F124CA"/>
    <w:rsid w:val="00F12860"/>
    <w:rsid w:val="00F12A74"/>
    <w:rsid w:val="00F13443"/>
    <w:rsid w:val="00F137FD"/>
    <w:rsid w:val="00F13F39"/>
    <w:rsid w:val="00F140B6"/>
    <w:rsid w:val="00F140FC"/>
    <w:rsid w:val="00F141D6"/>
    <w:rsid w:val="00F1469A"/>
    <w:rsid w:val="00F15382"/>
    <w:rsid w:val="00F15BEC"/>
    <w:rsid w:val="00F16090"/>
    <w:rsid w:val="00F1797A"/>
    <w:rsid w:val="00F20496"/>
    <w:rsid w:val="00F206C0"/>
    <w:rsid w:val="00F207AB"/>
    <w:rsid w:val="00F21131"/>
    <w:rsid w:val="00F2128F"/>
    <w:rsid w:val="00F218F7"/>
    <w:rsid w:val="00F21E44"/>
    <w:rsid w:val="00F22210"/>
    <w:rsid w:val="00F22757"/>
    <w:rsid w:val="00F233C3"/>
    <w:rsid w:val="00F23424"/>
    <w:rsid w:val="00F23C20"/>
    <w:rsid w:val="00F23F0B"/>
    <w:rsid w:val="00F24276"/>
    <w:rsid w:val="00F24C74"/>
    <w:rsid w:val="00F24E5F"/>
    <w:rsid w:val="00F2533C"/>
    <w:rsid w:val="00F2542E"/>
    <w:rsid w:val="00F25445"/>
    <w:rsid w:val="00F25712"/>
    <w:rsid w:val="00F258DE"/>
    <w:rsid w:val="00F25B70"/>
    <w:rsid w:val="00F25BE8"/>
    <w:rsid w:val="00F25E1C"/>
    <w:rsid w:val="00F25E34"/>
    <w:rsid w:val="00F266FA"/>
    <w:rsid w:val="00F26EC5"/>
    <w:rsid w:val="00F27013"/>
    <w:rsid w:val="00F27189"/>
    <w:rsid w:val="00F309C7"/>
    <w:rsid w:val="00F30AC3"/>
    <w:rsid w:val="00F30BD9"/>
    <w:rsid w:val="00F30DCE"/>
    <w:rsid w:val="00F30E93"/>
    <w:rsid w:val="00F31AA7"/>
    <w:rsid w:val="00F31E3D"/>
    <w:rsid w:val="00F32251"/>
    <w:rsid w:val="00F323D3"/>
    <w:rsid w:val="00F32A4C"/>
    <w:rsid w:val="00F32BA2"/>
    <w:rsid w:val="00F32C9E"/>
    <w:rsid w:val="00F32F9A"/>
    <w:rsid w:val="00F338DC"/>
    <w:rsid w:val="00F339DA"/>
    <w:rsid w:val="00F3466E"/>
    <w:rsid w:val="00F352EC"/>
    <w:rsid w:val="00F3547C"/>
    <w:rsid w:val="00F360A9"/>
    <w:rsid w:val="00F365C9"/>
    <w:rsid w:val="00F367CB"/>
    <w:rsid w:val="00F3701F"/>
    <w:rsid w:val="00F4014D"/>
    <w:rsid w:val="00F405EE"/>
    <w:rsid w:val="00F40C9C"/>
    <w:rsid w:val="00F40CD1"/>
    <w:rsid w:val="00F41350"/>
    <w:rsid w:val="00F41422"/>
    <w:rsid w:val="00F41887"/>
    <w:rsid w:val="00F4199D"/>
    <w:rsid w:val="00F41B30"/>
    <w:rsid w:val="00F41DA6"/>
    <w:rsid w:val="00F42291"/>
    <w:rsid w:val="00F422F4"/>
    <w:rsid w:val="00F42946"/>
    <w:rsid w:val="00F42C8C"/>
    <w:rsid w:val="00F42D37"/>
    <w:rsid w:val="00F42E86"/>
    <w:rsid w:val="00F434EE"/>
    <w:rsid w:val="00F43EB1"/>
    <w:rsid w:val="00F44409"/>
    <w:rsid w:val="00F44488"/>
    <w:rsid w:val="00F44AC0"/>
    <w:rsid w:val="00F44E21"/>
    <w:rsid w:val="00F473BD"/>
    <w:rsid w:val="00F5030A"/>
    <w:rsid w:val="00F50C0A"/>
    <w:rsid w:val="00F51371"/>
    <w:rsid w:val="00F51E4E"/>
    <w:rsid w:val="00F520FC"/>
    <w:rsid w:val="00F5261D"/>
    <w:rsid w:val="00F526D8"/>
    <w:rsid w:val="00F5335D"/>
    <w:rsid w:val="00F5352E"/>
    <w:rsid w:val="00F53CA3"/>
    <w:rsid w:val="00F540FB"/>
    <w:rsid w:val="00F5437E"/>
    <w:rsid w:val="00F54CF8"/>
    <w:rsid w:val="00F54EB9"/>
    <w:rsid w:val="00F556AF"/>
    <w:rsid w:val="00F55776"/>
    <w:rsid w:val="00F55A58"/>
    <w:rsid w:val="00F55B33"/>
    <w:rsid w:val="00F55D5A"/>
    <w:rsid w:val="00F55F37"/>
    <w:rsid w:val="00F56623"/>
    <w:rsid w:val="00F57026"/>
    <w:rsid w:val="00F5704E"/>
    <w:rsid w:val="00F5732A"/>
    <w:rsid w:val="00F573F5"/>
    <w:rsid w:val="00F608D1"/>
    <w:rsid w:val="00F60F2A"/>
    <w:rsid w:val="00F61572"/>
    <w:rsid w:val="00F616EF"/>
    <w:rsid w:val="00F61784"/>
    <w:rsid w:val="00F61ADB"/>
    <w:rsid w:val="00F61B3C"/>
    <w:rsid w:val="00F62056"/>
    <w:rsid w:val="00F63772"/>
    <w:rsid w:val="00F641CF"/>
    <w:rsid w:val="00F64C33"/>
    <w:rsid w:val="00F65390"/>
    <w:rsid w:val="00F65F52"/>
    <w:rsid w:val="00F66416"/>
    <w:rsid w:val="00F66A14"/>
    <w:rsid w:val="00F677B5"/>
    <w:rsid w:val="00F67821"/>
    <w:rsid w:val="00F678D7"/>
    <w:rsid w:val="00F67F3D"/>
    <w:rsid w:val="00F709DA"/>
    <w:rsid w:val="00F70D20"/>
    <w:rsid w:val="00F70EAA"/>
    <w:rsid w:val="00F714BC"/>
    <w:rsid w:val="00F717BE"/>
    <w:rsid w:val="00F719F7"/>
    <w:rsid w:val="00F71B8E"/>
    <w:rsid w:val="00F71EC5"/>
    <w:rsid w:val="00F722CB"/>
    <w:rsid w:val="00F7295F"/>
    <w:rsid w:val="00F72C44"/>
    <w:rsid w:val="00F72D23"/>
    <w:rsid w:val="00F7314A"/>
    <w:rsid w:val="00F73529"/>
    <w:rsid w:val="00F736B1"/>
    <w:rsid w:val="00F73B53"/>
    <w:rsid w:val="00F73B81"/>
    <w:rsid w:val="00F73E76"/>
    <w:rsid w:val="00F73F1C"/>
    <w:rsid w:val="00F7427B"/>
    <w:rsid w:val="00F7471C"/>
    <w:rsid w:val="00F749DC"/>
    <w:rsid w:val="00F74CF3"/>
    <w:rsid w:val="00F74EE9"/>
    <w:rsid w:val="00F750B6"/>
    <w:rsid w:val="00F75425"/>
    <w:rsid w:val="00F7545C"/>
    <w:rsid w:val="00F75737"/>
    <w:rsid w:val="00F75DAF"/>
    <w:rsid w:val="00F75F47"/>
    <w:rsid w:val="00F76213"/>
    <w:rsid w:val="00F7662D"/>
    <w:rsid w:val="00F76794"/>
    <w:rsid w:val="00F76D68"/>
    <w:rsid w:val="00F76E6F"/>
    <w:rsid w:val="00F76E92"/>
    <w:rsid w:val="00F77651"/>
    <w:rsid w:val="00F77742"/>
    <w:rsid w:val="00F77ECD"/>
    <w:rsid w:val="00F81523"/>
    <w:rsid w:val="00F815F3"/>
    <w:rsid w:val="00F8175B"/>
    <w:rsid w:val="00F81B9B"/>
    <w:rsid w:val="00F81C20"/>
    <w:rsid w:val="00F82D88"/>
    <w:rsid w:val="00F83F81"/>
    <w:rsid w:val="00F8428F"/>
    <w:rsid w:val="00F84D3E"/>
    <w:rsid w:val="00F85581"/>
    <w:rsid w:val="00F857A6"/>
    <w:rsid w:val="00F85C62"/>
    <w:rsid w:val="00F85ECA"/>
    <w:rsid w:val="00F87572"/>
    <w:rsid w:val="00F87BE4"/>
    <w:rsid w:val="00F90824"/>
    <w:rsid w:val="00F91023"/>
    <w:rsid w:val="00F9122A"/>
    <w:rsid w:val="00F91504"/>
    <w:rsid w:val="00F918D8"/>
    <w:rsid w:val="00F9306F"/>
    <w:rsid w:val="00F930F6"/>
    <w:rsid w:val="00F935A0"/>
    <w:rsid w:val="00F93927"/>
    <w:rsid w:val="00F9396D"/>
    <w:rsid w:val="00F93970"/>
    <w:rsid w:val="00F94952"/>
    <w:rsid w:val="00F94B30"/>
    <w:rsid w:val="00F95519"/>
    <w:rsid w:val="00F95710"/>
    <w:rsid w:val="00F9574D"/>
    <w:rsid w:val="00F960BA"/>
    <w:rsid w:val="00F9613B"/>
    <w:rsid w:val="00F961AF"/>
    <w:rsid w:val="00F9626B"/>
    <w:rsid w:val="00F96317"/>
    <w:rsid w:val="00F966D6"/>
    <w:rsid w:val="00F969D2"/>
    <w:rsid w:val="00F96AB1"/>
    <w:rsid w:val="00F97411"/>
    <w:rsid w:val="00F97677"/>
    <w:rsid w:val="00F97CDD"/>
    <w:rsid w:val="00F97E0B"/>
    <w:rsid w:val="00FA0BFA"/>
    <w:rsid w:val="00FA109C"/>
    <w:rsid w:val="00FA13A1"/>
    <w:rsid w:val="00FA1611"/>
    <w:rsid w:val="00FA1FE4"/>
    <w:rsid w:val="00FA1FE7"/>
    <w:rsid w:val="00FA2165"/>
    <w:rsid w:val="00FA226F"/>
    <w:rsid w:val="00FA23FE"/>
    <w:rsid w:val="00FA2C2C"/>
    <w:rsid w:val="00FA2F62"/>
    <w:rsid w:val="00FA32EE"/>
    <w:rsid w:val="00FA37A7"/>
    <w:rsid w:val="00FA389D"/>
    <w:rsid w:val="00FA3923"/>
    <w:rsid w:val="00FA3B3B"/>
    <w:rsid w:val="00FA4070"/>
    <w:rsid w:val="00FA40E4"/>
    <w:rsid w:val="00FA472A"/>
    <w:rsid w:val="00FA4D2D"/>
    <w:rsid w:val="00FA511B"/>
    <w:rsid w:val="00FA5B63"/>
    <w:rsid w:val="00FA5B69"/>
    <w:rsid w:val="00FA64AC"/>
    <w:rsid w:val="00FA6A99"/>
    <w:rsid w:val="00FA7184"/>
    <w:rsid w:val="00FA747C"/>
    <w:rsid w:val="00FA7A4B"/>
    <w:rsid w:val="00FA7CBC"/>
    <w:rsid w:val="00FB0273"/>
    <w:rsid w:val="00FB0616"/>
    <w:rsid w:val="00FB070A"/>
    <w:rsid w:val="00FB0727"/>
    <w:rsid w:val="00FB0B3D"/>
    <w:rsid w:val="00FB0BC3"/>
    <w:rsid w:val="00FB0D95"/>
    <w:rsid w:val="00FB0E69"/>
    <w:rsid w:val="00FB11AB"/>
    <w:rsid w:val="00FB1829"/>
    <w:rsid w:val="00FB1973"/>
    <w:rsid w:val="00FB23BE"/>
    <w:rsid w:val="00FB27A1"/>
    <w:rsid w:val="00FB31F5"/>
    <w:rsid w:val="00FB38BE"/>
    <w:rsid w:val="00FB3B30"/>
    <w:rsid w:val="00FB3E50"/>
    <w:rsid w:val="00FB4567"/>
    <w:rsid w:val="00FB483C"/>
    <w:rsid w:val="00FB48F6"/>
    <w:rsid w:val="00FB4B76"/>
    <w:rsid w:val="00FB4DB8"/>
    <w:rsid w:val="00FB5044"/>
    <w:rsid w:val="00FB5336"/>
    <w:rsid w:val="00FB62E7"/>
    <w:rsid w:val="00FB72C9"/>
    <w:rsid w:val="00FB749D"/>
    <w:rsid w:val="00FB7791"/>
    <w:rsid w:val="00FC007B"/>
    <w:rsid w:val="00FC027E"/>
    <w:rsid w:val="00FC03F4"/>
    <w:rsid w:val="00FC067A"/>
    <w:rsid w:val="00FC07C1"/>
    <w:rsid w:val="00FC0B0A"/>
    <w:rsid w:val="00FC173E"/>
    <w:rsid w:val="00FC1918"/>
    <w:rsid w:val="00FC1B4B"/>
    <w:rsid w:val="00FC1C48"/>
    <w:rsid w:val="00FC20AC"/>
    <w:rsid w:val="00FC27B8"/>
    <w:rsid w:val="00FC2B3E"/>
    <w:rsid w:val="00FC2F92"/>
    <w:rsid w:val="00FC3142"/>
    <w:rsid w:val="00FC3654"/>
    <w:rsid w:val="00FC38C3"/>
    <w:rsid w:val="00FC3C17"/>
    <w:rsid w:val="00FC3F3B"/>
    <w:rsid w:val="00FC45CB"/>
    <w:rsid w:val="00FC4690"/>
    <w:rsid w:val="00FC50CD"/>
    <w:rsid w:val="00FC5706"/>
    <w:rsid w:val="00FC5C32"/>
    <w:rsid w:val="00FC65D9"/>
    <w:rsid w:val="00FC6720"/>
    <w:rsid w:val="00FC6BA2"/>
    <w:rsid w:val="00FC7194"/>
    <w:rsid w:val="00FC7794"/>
    <w:rsid w:val="00FD041C"/>
    <w:rsid w:val="00FD07F8"/>
    <w:rsid w:val="00FD08C8"/>
    <w:rsid w:val="00FD1425"/>
    <w:rsid w:val="00FD169C"/>
    <w:rsid w:val="00FD292B"/>
    <w:rsid w:val="00FD324F"/>
    <w:rsid w:val="00FD3296"/>
    <w:rsid w:val="00FD37DC"/>
    <w:rsid w:val="00FD38FF"/>
    <w:rsid w:val="00FD3F38"/>
    <w:rsid w:val="00FD41A4"/>
    <w:rsid w:val="00FD4581"/>
    <w:rsid w:val="00FD498C"/>
    <w:rsid w:val="00FD5723"/>
    <w:rsid w:val="00FD5B57"/>
    <w:rsid w:val="00FD5DCD"/>
    <w:rsid w:val="00FD61B1"/>
    <w:rsid w:val="00FD6388"/>
    <w:rsid w:val="00FD6520"/>
    <w:rsid w:val="00FD6C68"/>
    <w:rsid w:val="00FD747F"/>
    <w:rsid w:val="00FD751C"/>
    <w:rsid w:val="00FD7752"/>
    <w:rsid w:val="00FD7767"/>
    <w:rsid w:val="00FE029D"/>
    <w:rsid w:val="00FE02A9"/>
    <w:rsid w:val="00FE0431"/>
    <w:rsid w:val="00FE07A0"/>
    <w:rsid w:val="00FE0863"/>
    <w:rsid w:val="00FE0E1D"/>
    <w:rsid w:val="00FE1344"/>
    <w:rsid w:val="00FE1C00"/>
    <w:rsid w:val="00FE1E33"/>
    <w:rsid w:val="00FE2083"/>
    <w:rsid w:val="00FE28EE"/>
    <w:rsid w:val="00FE307E"/>
    <w:rsid w:val="00FE333A"/>
    <w:rsid w:val="00FE3396"/>
    <w:rsid w:val="00FE3C27"/>
    <w:rsid w:val="00FE4FA5"/>
    <w:rsid w:val="00FE5779"/>
    <w:rsid w:val="00FE5AA0"/>
    <w:rsid w:val="00FE5F69"/>
    <w:rsid w:val="00FE66AA"/>
    <w:rsid w:val="00FE6F12"/>
    <w:rsid w:val="00FE7059"/>
    <w:rsid w:val="00FE73F4"/>
    <w:rsid w:val="00FE78BD"/>
    <w:rsid w:val="00FE798E"/>
    <w:rsid w:val="00FF1368"/>
    <w:rsid w:val="00FF164B"/>
    <w:rsid w:val="00FF1AF4"/>
    <w:rsid w:val="00FF1D4F"/>
    <w:rsid w:val="00FF2436"/>
    <w:rsid w:val="00FF2AFE"/>
    <w:rsid w:val="00FF3715"/>
    <w:rsid w:val="00FF37D0"/>
    <w:rsid w:val="00FF448C"/>
    <w:rsid w:val="00FF4513"/>
    <w:rsid w:val="00FF5C1E"/>
    <w:rsid w:val="00FF601C"/>
    <w:rsid w:val="00FF69A8"/>
    <w:rsid w:val="00FF6EDB"/>
    <w:rsid w:val="00FF7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F8B3EE"/>
  <w14:defaultImageDpi w14:val="32767"/>
  <w15:chartTrackingRefBased/>
  <w15:docId w15:val="{1EBB5390-AC83-4CBB-8EDD-2E556FE52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semiHidden="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4948"/>
    <w:pPr>
      <w:widowControl w:val="0"/>
      <w:spacing w:line="276" w:lineRule="auto"/>
      <w:ind w:firstLineChars="200" w:firstLine="200"/>
      <w:jc w:val="both"/>
    </w:pPr>
    <w:rPr>
      <w:rFonts w:ascii="宋体" w:eastAsia="宋体" w:hAnsi="宋体"/>
      <w:snapToGrid w:val="0"/>
      <w:color w:val="000000" w:themeColor="text1"/>
      <w:sz w:val="24"/>
    </w:rPr>
  </w:style>
  <w:style w:type="paragraph" w:styleId="1">
    <w:name w:val="heading 1"/>
    <w:basedOn w:val="a"/>
    <w:next w:val="a"/>
    <w:link w:val="10"/>
    <w:uiPriority w:val="9"/>
    <w:semiHidden/>
    <w:unhideWhenUsed/>
    <w:rsid w:val="00DE629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rsid w:val="00DE629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rsid w:val="00DE629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rsid w:val="00DE629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E629D"/>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DE629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E629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629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E629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semiHidden/>
    <w:qFormat/>
    <w:rsid w:val="00DE629D"/>
    <w:pPr>
      <w:widowControl w:val="0"/>
      <w:spacing w:beforeLines="200" w:before="200" w:afterLines="200" w:after="200"/>
      <w:jc w:val="center"/>
    </w:pPr>
    <w:rPr>
      <w:rFonts w:ascii="黑体" w:eastAsia="黑体" w:hAnsi="黑体" w:cs="黑体"/>
      <w:b/>
      <w:sz w:val="32"/>
      <w:szCs w:val="32"/>
    </w:rPr>
  </w:style>
  <w:style w:type="character" w:customStyle="1" w:styleId="10">
    <w:name w:val="标题 1 字符"/>
    <w:basedOn w:val="a0"/>
    <w:link w:val="1"/>
    <w:uiPriority w:val="9"/>
    <w:rsid w:val="00DE629D"/>
    <w:rPr>
      <w:rFonts w:asciiTheme="majorHAnsi" w:eastAsiaTheme="majorEastAsia" w:hAnsiTheme="majorHAnsi" w:cstheme="majorBidi"/>
      <w:snapToGrid w:val="0"/>
      <w:color w:val="0F4761" w:themeColor="accent1" w:themeShade="BF"/>
      <w:sz w:val="48"/>
      <w:szCs w:val="48"/>
    </w:rPr>
  </w:style>
  <w:style w:type="character" w:customStyle="1" w:styleId="20">
    <w:name w:val="标题 2 字符"/>
    <w:basedOn w:val="a0"/>
    <w:link w:val="2"/>
    <w:uiPriority w:val="9"/>
    <w:rsid w:val="00DE629D"/>
    <w:rPr>
      <w:rFonts w:asciiTheme="majorHAnsi" w:eastAsiaTheme="majorEastAsia" w:hAnsiTheme="majorHAnsi" w:cstheme="majorBidi"/>
      <w:snapToGrid w:val="0"/>
      <w:color w:val="0F4761" w:themeColor="accent1" w:themeShade="BF"/>
      <w:sz w:val="40"/>
      <w:szCs w:val="40"/>
    </w:rPr>
  </w:style>
  <w:style w:type="character" w:customStyle="1" w:styleId="30">
    <w:name w:val="标题 3 字符"/>
    <w:basedOn w:val="a0"/>
    <w:link w:val="3"/>
    <w:uiPriority w:val="9"/>
    <w:rsid w:val="00DE629D"/>
    <w:rPr>
      <w:rFonts w:asciiTheme="majorHAnsi" w:eastAsiaTheme="majorEastAsia" w:hAnsiTheme="majorHAnsi" w:cstheme="majorBidi"/>
      <w:snapToGrid w:val="0"/>
      <w:color w:val="0F4761" w:themeColor="accent1" w:themeShade="BF"/>
      <w:sz w:val="32"/>
      <w:szCs w:val="32"/>
    </w:rPr>
  </w:style>
  <w:style w:type="character" w:customStyle="1" w:styleId="40">
    <w:name w:val="标题 4 字符"/>
    <w:basedOn w:val="a0"/>
    <w:link w:val="4"/>
    <w:uiPriority w:val="9"/>
    <w:semiHidden/>
    <w:rsid w:val="00DE629D"/>
    <w:rPr>
      <w:rFonts w:ascii="Times New Roman" w:eastAsia="宋体" w:hAnsi="Times New Roman" w:cstheme="majorBidi"/>
      <w:snapToGrid w:val="0"/>
      <w:color w:val="0F4761" w:themeColor="accent1" w:themeShade="BF"/>
      <w:sz w:val="28"/>
      <w:szCs w:val="28"/>
    </w:rPr>
  </w:style>
  <w:style w:type="character" w:customStyle="1" w:styleId="50">
    <w:name w:val="标题 5 字符"/>
    <w:basedOn w:val="a0"/>
    <w:link w:val="5"/>
    <w:uiPriority w:val="9"/>
    <w:semiHidden/>
    <w:rsid w:val="00DE629D"/>
    <w:rPr>
      <w:rFonts w:ascii="Times New Roman" w:eastAsia="宋体" w:hAnsi="Times New Roman" w:cstheme="majorBidi"/>
      <w:snapToGrid w:val="0"/>
      <w:color w:val="0F4761" w:themeColor="accent1" w:themeShade="BF"/>
      <w:sz w:val="24"/>
      <w:szCs w:val="24"/>
    </w:rPr>
  </w:style>
  <w:style w:type="character" w:customStyle="1" w:styleId="60">
    <w:name w:val="标题 6 字符"/>
    <w:basedOn w:val="a0"/>
    <w:link w:val="6"/>
    <w:uiPriority w:val="9"/>
    <w:semiHidden/>
    <w:rsid w:val="00DE629D"/>
    <w:rPr>
      <w:rFonts w:ascii="Times New Roman" w:eastAsia="宋体" w:hAnsi="Times New Roman" w:cstheme="majorBidi"/>
      <w:b/>
      <w:bCs/>
      <w:snapToGrid w:val="0"/>
      <w:color w:val="0F4761" w:themeColor="accent1" w:themeShade="BF"/>
      <w:sz w:val="24"/>
    </w:rPr>
  </w:style>
  <w:style w:type="character" w:customStyle="1" w:styleId="70">
    <w:name w:val="标题 7 字符"/>
    <w:basedOn w:val="a0"/>
    <w:link w:val="7"/>
    <w:uiPriority w:val="9"/>
    <w:semiHidden/>
    <w:rsid w:val="00DE629D"/>
    <w:rPr>
      <w:rFonts w:ascii="Times New Roman" w:eastAsia="宋体" w:hAnsi="Times New Roman" w:cstheme="majorBidi"/>
      <w:b/>
      <w:bCs/>
      <w:snapToGrid w:val="0"/>
      <w:color w:val="595959" w:themeColor="text1" w:themeTint="A6"/>
      <w:sz w:val="24"/>
    </w:rPr>
  </w:style>
  <w:style w:type="character" w:customStyle="1" w:styleId="80">
    <w:name w:val="标题 8 字符"/>
    <w:basedOn w:val="a0"/>
    <w:link w:val="8"/>
    <w:uiPriority w:val="9"/>
    <w:semiHidden/>
    <w:rsid w:val="00DE629D"/>
    <w:rPr>
      <w:rFonts w:ascii="Times New Roman" w:eastAsia="宋体" w:hAnsi="Times New Roman" w:cstheme="majorBidi"/>
      <w:snapToGrid w:val="0"/>
      <w:color w:val="595959" w:themeColor="text1" w:themeTint="A6"/>
      <w:sz w:val="24"/>
    </w:rPr>
  </w:style>
  <w:style w:type="character" w:customStyle="1" w:styleId="90">
    <w:name w:val="标题 9 字符"/>
    <w:basedOn w:val="a0"/>
    <w:link w:val="9"/>
    <w:uiPriority w:val="9"/>
    <w:semiHidden/>
    <w:rsid w:val="00DE629D"/>
    <w:rPr>
      <w:rFonts w:ascii="Times New Roman" w:eastAsiaTheme="majorEastAsia" w:hAnsi="Times New Roman" w:cstheme="majorBidi"/>
      <w:snapToGrid w:val="0"/>
      <w:color w:val="595959" w:themeColor="text1" w:themeTint="A6"/>
      <w:sz w:val="24"/>
    </w:rPr>
  </w:style>
  <w:style w:type="paragraph" w:styleId="a4">
    <w:name w:val="Title"/>
    <w:basedOn w:val="a"/>
    <w:next w:val="a"/>
    <w:link w:val="a5"/>
    <w:uiPriority w:val="10"/>
    <w:rsid w:val="00DE629D"/>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DE629D"/>
    <w:rPr>
      <w:rFonts w:asciiTheme="majorHAnsi" w:eastAsiaTheme="majorEastAsia" w:hAnsiTheme="majorHAnsi" w:cstheme="majorBidi"/>
      <w:snapToGrid w:val="0"/>
      <w:spacing w:val="-10"/>
      <w:kern w:val="28"/>
      <w:sz w:val="56"/>
      <w:szCs w:val="56"/>
    </w:rPr>
  </w:style>
  <w:style w:type="paragraph" w:styleId="a6">
    <w:name w:val="Subtitle"/>
    <w:basedOn w:val="a"/>
    <w:next w:val="a"/>
    <w:link w:val="a7"/>
    <w:uiPriority w:val="11"/>
    <w:rsid w:val="00DE629D"/>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DE629D"/>
    <w:rPr>
      <w:rFonts w:asciiTheme="majorHAnsi" w:eastAsiaTheme="majorEastAsia" w:hAnsiTheme="majorHAnsi" w:cstheme="majorBidi"/>
      <w:snapToGrid w:val="0"/>
      <w:color w:val="595959" w:themeColor="text1" w:themeTint="A6"/>
      <w:spacing w:val="15"/>
      <w:sz w:val="28"/>
      <w:szCs w:val="28"/>
    </w:rPr>
  </w:style>
  <w:style w:type="paragraph" w:styleId="a8">
    <w:name w:val="Quote"/>
    <w:basedOn w:val="a"/>
    <w:next w:val="a"/>
    <w:link w:val="a9"/>
    <w:uiPriority w:val="29"/>
    <w:rsid w:val="00DE629D"/>
    <w:pPr>
      <w:spacing w:before="160" w:after="160"/>
      <w:jc w:val="center"/>
    </w:pPr>
    <w:rPr>
      <w:i/>
      <w:iCs/>
      <w:color w:val="404040" w:themeColor="text1" w:themeTint="BF"/>
    </w:rPr>
  </w:style>
  <w:style w:type="character" w:customStyle="1" w:styleId="a9">
    <w:name w:val="引用 字符"/>
    <w:basedOn w:val="a0"/>
    <w:link w:val="a8"/>
    <w:uiPriority w:val="29"/>
    <w:rsid w:val="00DE629D"/>
    <w:rPr>
      <w:rFonts w:ascii="Times New Roman" w:eastAsia="宋体" w:hAnsi="Times New Roman"/>
      <w:i/>
      <w:iCs/>
      <w:snapToGrid w:val="0"/>
      <w:color w:val="404040" w:themeColor="text1" w:themeTint="BF"/>
      <w:sz w:val="24"/>
    </w:rPr>
  </w:style>
  <w:style w:type="paragraph" w:styleId="aa">
    <w:name w:val="List Paragraph"/>
    <w:basedOn w:val="a"/>
    <w:uiPriority w:val="34"/>
    <w:rsid w:val="00DE629D"/>
    <w:pPr>
      <w:ind w:left="720"/>
      <w:contextualSpacing/>
    </w:pPr>
  </w:style>
  <w:style w:type="character" w:styleId="ab">
    <w:name w:val="Intense Emphasis"/>
    <w:basedOn w:val="a0"/>
    <w:uiPriority w:val="21"/>
    <w:rsid w:val="00DE629D"/>
    <w:rPr>
      <w:i/>
      <w:iCs/>
      <w:color w:val="0F4761" w:themeColor="accent1" w:themeShade="BF"/>
    </w:rPr>
  </w:style>
  <w:style w:type="paragraph" w:styleId="ac">
    <w:name w:val="Intense Quote"/>
    <w:basedOn w:val="a"/>
    <w:next w:val="a"/>
    <w:link w:val="ad"/>
    <w:uiPriority w:val="30"/>
    <w:rsid w:val="00DE6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DE629D"/>
    <w:rPr>
      <w:rFonts w:ascii="Times New Roman" w:eastAsia="宋体" w:hAnsi="Times New Roman"/>
      <w:i/>
      <w:iCs/>
      <w:snapToGrid w:val="0"/>
      <w:color w:val="0F4761" w:themeColor="accent1" w:themeShade="BF"/>
      <w:sz w:val="24"/>
    </w:rPr>
  </w:style>
  <w:style w:type="character" w:styleId="ae">
    <w:name w:val="Intense Reference"/>
    <w:basedOn w:val="a0"/>
    <w:uiPriority w:val="32"/>
    <w:rsid w:val="00DE629D"/>
    <w:rPr>
      <w:b/>
      <w:bCs/>
      <w:smallCaps/>
      <w:color w:val="0F4761" w:themeColor="accent1" w:themeShade="BF"/>
      <w:spacing w:val="5"/>
    </w:rPr>
  </w:style>
  <w:style w:type="paragraph" w:customStyle="1" w:styleId="af">
    <w:name w:val="总标题"/>
    <w:basedOn w:val="a"/>
    <w:link w:val="af0"/>
    <w:uiPriority w:val="1"/>
    <w:qFormat/>
    <w:rsid w:val="00B86FAC"/>
    <w:pPr>
      <w:spacing w:beforeLines="100" w:before="240" w:afterLines="100" w:after="240"/>
      <w:ind w:firstLineChars="0" w:firstLine="0"/>
      <w:jc w:val="center"/>
      <w:outlineLvl w:val="0"/>
    </w:pPr>
    <w:rPr>
      <w:rFonts w:ascii="黑体" w:eastAsia="黑体" w:hAnsi="黑体" w:cs="黑体"/>
      <w:bCs/>
      <w:sz w:val="32"/>
      <w:szCs w:val="32"/>
    </w:rPr>
  </w:style>
  <w:style w:type="character" w:customStyle="1" w:styleId="af0">
    <w:name w:val="总标题 字符"/>
    <w:basedOn w:val="a0"/>
    <w:link w:val="af"/>
    <w:uiPriority w:val="1"/>
    <w:rsid w:val="00B86FAC"/>
    <w:rPr>
      <w:rFonts w:ascii="黑体" w:eastAsia="黑体" w:hAnsi="黑体" w:cs="黑体"/>
      <w:bCs/>
      <w:snapToGrid w:val="0"/>
      <w:color w:val="000000" w:themeColor="text1"/>
      <w:sz w:val="32"/>
      <w:szCs w:val="32"/>
    </w:rPr>
  </w:style>
  <w:style w:type="paragraph" w:customStyle="1" w:styleId="af1">
    <w:name w:val="一级"/>
    <w:basedOn w:val="af"/>
    <w:link w:val="af2"/>
    <w:autoRedefine/>
    <w:uiPriority w:val="2"/>
    <w:qFormat/>
    <w:rsid w:val="00DC26A6"/>
    <w:pPr>
      <w:spacing w:beforeLines="50" w:before="120" w:afterLines="50" w:after="120"/>
      <w:outlineLvl w:val="1"/>
    </w:pPr>
    <w:rPr>
      <w:b/>
      <w:bCs w:val="0"/>
      <w:color w:val="FF0000"/>
      <w:sz w:val="28"/>
      <w:szCs w:val="28"/>
    </w:rPr>
  </w:style>
  <w:style w:type="character" w:customStyle="1" w:styleId="af2">
    <w:name w:val="一级 字符"/>
    <w:basedOn w:val="af0"/>
    <w:link w:val="af1"/>
    <w:uiPriority w:val="2"/>
    <w:rsid w:val="00DC26A6"/>
    <w:rPr>
      <w:rFonts w:ascii="黑体" w:eastAsia="黑体" w:hAnsi="黑体" w:cs="黑体"/>
      <w:b/>
      <w:bCs w:val="0"/>
      <w:snapToGrid w:val="0"/>
      <w:color w:val="FF0000"/>
      <w:sz w:val="28"/>
      <w:szCs w:val="28"/>
    </w:rPr>
  </w:style>
  <w:style w:type="paragraph" w:customStyle="1" w:styleId="af3">
    <w:name w:val="二级"/>
    <w:basedOn w:val="af1"/>
    <w:link w:val="af4"/>
    <w:autoRedefine/>
    <w:uiPriority w:val="3"/>
    <w:qFormat/>
    <w:rsid w:val="00EF5CEA"/>
    <w:pPr>
      <w:numPr>
        <w:ilvl w:val="2"/>
      </w:numPr>
      <w:outlineLvl w:val="2"/>
    </w:pPr>
    <w:rPr>
      <w:bCs/>
      <w:sz w:val="24"/>
      <w:szCs w:val="24"/>
    </w:rPr>
  </w:style>
  <w:style w:type="character" w:customStyle="1" w:styleId="af4">
    <w:name w:val="二级 字符"/>
    <w:basedOn w:val="af2"/>
    <w:link w:val="af3"/>
    <w:uiPriority w:val="3"/>
    <w:rsid w:val="00EF5CEA"/>
    <w:rPr>
      <w:rFonts w:ascii="黑体" w:eastAsia="黑体" w:hAnsi="黑体" w:cs="黑体"/>
      <w:b/>
      <w:bCs/>
      <w:snapToGrid w:val="0"/>
      <w:color w:val="000000" w:themeColor="text1"/>
      <w:sz w:val="24"/>
      <w:szCs w:val="24"/>
    </w:rPr>
  </w:style>
  <w:style w:type="paragraph" w:customStyle="1" w:styleId="af5">
    <w:name w:val="图表"/>
    <w:basedOn w:val="a"/>
    <w:link w:val="af6"/>
    <w:uiPriority w:val="4"/>
    <w:qFormat/>
    <w:rsid w:val="00EB4BBE"/>
    <w:pPr>
      <w:jc w:val="center"/>
    </w:pPr>
    <w:rPr>
      <w:rFonts w:ascii="Times New Roman" w:eastAsia="楷体" w:hAnsi="Times New Roman" w:cs="宋体"/>
      <w:sz w:val="21"/>
    </w:rPr>
  </w:style>
  <w:style w:type="character" w:customStyle="1" w:styleId="af6">
    <w:name w:val="图表 字符"/>
    <w:basedOn w:val="af4"/>
    <w:link w:val="af5"/>
    <w:uiPriority w:val="4"/>
    <w:rsid w:val="00EB4BBE"/>
    <w:rPr>
      <w:rFonts w:ascii="Times New Roman" w:eastAsia="楷体" w:hAnsi="Times New Roman" w:cs="宋体"/>
      <w:b/>
      <w:bCs w:val="0"/>
      <w:snapToGrid w:val="0"/>
      <w:color w:val="000000" w:themeColor="text1"/>
      <w:sz w:val="24"/>
      <w:szCs w:val="24"/>
    </w:rPr>
  </w:style>
  <w:style w:type="paragraph" w:customStyle="1" w:styleId="af7">
    <w:name w:val="摘要"/>
    <w:basedOn w:val="af5"/>
    <w:link w:val="af8"/>
    <w:uiPriority w:val="5"/>
    <w:rsid w:val="00DE629D"/>
    <w:pPr>
      <w:pageBreakBefore/>
      <w:outlineLvl w:val="0"/>
    </w:pPr>
    <w:rPr>
      <w:rFonts w:eastAsia="黑体"/>
      <w:b/>
      <w:sz w:val="36"/>
    </w:rPr>
  </w:style>
  <w:style w:type="character" w:customStyle="1" w:styleId="af8">
    <w:name w:val="摘要 字符"/>
    <w:basedOn w:val="af6"/>
    <w:link w:val="af7"/>
    <w:uiPriority w:val="5"/>
    <w:rsid w:val="00DE629D"/>
    <w:rPr>
      <w:rFonts w:ascii="Times New Roman" w:eastAsia="黑体" w:hAnsi="Times New Roman" w:cs="宋体"/>
      <w:b w:val="0"/>
      <w:bCs w:val="0"/>
      <w:snapToGrid w:val="0"/>
      <w:color w:val="000000" w:themeColor="text1"/>
      <w:sz w:val="36"/>
      <w:szCs w:val="24"/>
    </w:rPr>
  </w:style>
  <w:style w:type="paragraph" w:customStyle="1" w:styleId="af9">
    <w:name w:val="关键词"/>
    <w:basedOn w:val="af7"/>
    <w:link w:val="afa"/>
    <w:uiPriority w:val="6"/>
    <w:rsid w:val="00DE629D"/>
    <w:pPr>
      <w:pageBreakBefore w:val="0"/>
      <w:jc w:val="left"/>
      <w:outlineLvl w:val="9"/>
    </w:pPr>
    <w:rPr>
      <w:rFonts w:eastAsia="宋体"/>
      <w:sz w:val="24"/>
    </w:rPr>
  </w:style>
  <w:style w:type="character" w:customStyle="1" w:styleId="afa">
    <w:name w:val="关键词 字符"/>
    <w:basedOn w:val="af8"/>
    <w:link w:val="af9"/>
    <w:uiPriority w:val="6"/>
    <w:rsid w:val="00DE629D"/>
    <w:rPr>
      <w:rFonts w:ascii="Times New Roman" w:eastAsia="宋体" w:hAnsi="Times New Roman" w:cs="宋体"/>
      <w:b w:val="0"/>
      <w:bCs w:val="0"/>
      <w:snapToGrid w:val="0"/>
      <w:color w:val="000000" w:themeColor="text1"/>
      <w:sz w:val="24"/>
      <w:szCs w:val="24"/>
    </w:rPr>
  </w:style>
  <w:style w:type="paragraph" w:styleId="afb">
    <w:name w:val="header"/>
    <w:basedOn w:val="a"/>
    <w:link w:val="afc"/>
    <w:uiPriority w:val="99"/>
    <w:unhideWhenUsed/>
    <w:rsid w:val="00477F79"/>
    <w:pPr>
      <w:tabs>
        <w:tab w:val="center" w:pos="4153"/>
        <w:tab w:val="right" w:pos="8306"/>
      </w:tabs>
      <w:snapToGrid w:val="0"/>
      <w:spacing w:line="240" w:lineRule="atLeast"/>
      <w:jc w:val="center"/>
    </w:pPr>
    <w:rPr>
      <w:sz w:val="18"/>
      <w:szCs w:val="18"/>
    </w:rPr>
  </w:style>
  <w:style w:type="character" w:customStyle="1" w:styleId="afc">
    <w:name w:val="页眉 字符"/>
    <w:basedOn w:val="a0"/>
    <w:link w:val="afb"/>
    <w:uiPriority w:val="99"/>
    <w:rsid w:val="00477F79"/>
    <w:rPr>
      <w:rFonts w:ascii="Times New Roman" w:eastAsia="宋体" w:hAnsi="Times New Roman"/>
      <w:sz w:val="18"/>
      <w:szCs w:val="18"/>
    </w:rPr>
  </w:style>
  <w:style w:type="paragraph" w:styleId="afd">
    <w:name w:val="footer"/>
    <w:basedOn w:val="a"/>
    <w:link w:val="afe"/>
    <w:uiPriority w:val="99"/>
    <w:unhideWhenUsed/>
    <w:rsid w:val="00477F79"/>
    <w:pPr>
      <w:tabs>
        <w:tab w:val="center" w:pos="4153"/>
        <w:tab w:val="right" w:pos="8306"/>
      </w:tabs>
      <w:snapToGrid w:val="0"/>
      <w:spacing w:line="240" w:lineRule="atLeast"/>
      <w:jc w:val="left"/>
    </w:pPr>
    <w:rPr>
      <w:sz w:val="18"/>
      <w:szCs w:val="18"/>
    </w:rPr>
  </w:style>
  <w:style w:type="character" w:customStyle="1" w:styleId="afe">
    <w:name w:val="页脚 字符"/>
    <w:basedOn w:val="a0"/>
    <w:link w:val="afd"/>
    <w:uiPriority w:val="99"/>
    <w:rsid w:val="00477F79"/>
    <w:rPr>
      <w:rFonts w:ascii="Times New Roman" w:eastAsia="宋体" w:hAnsi="Times New Roman"/>
      <w:sz w:val="18"/>
      <w:szCs w:val="18"/>
    </w:rPr>
  </w:style>
  <w:style w:type="paragraph" w:styleId="TOC">
    <w:name w:val="TOC Heading"/>
    <w:basedOn w:val="1"/>
    <w:next w:val="a"/>
    <w:uiPriority w:val="39"/>
    <w:semiHidden/>
    <w:unhideWhenUsed/>
    <w:qFormat/>
    <w:rsid w:val="00DE629D"/>
    <w:pPr>
      <w:widowControl/>
      <w:spacing w:before="240" w:after="0" w:line="259" w:lineRule="auto"/>
      <w:ind w:firstLineChars="0" w:firstLine="0"/>
      <w:jc w:val="left"/>
      <w:outlineLvl w:val="9"/>
    </w:pPr>
    <w:rPr>
      <w:kern w:val="0"/>
      <w:sz w:val="32"/>
      <w:szCs w:val="32"/>
    </w:rPr>
  </w:style>
  <w:style w:type="paragraph" w:styleId="TOC1">
    <w:name w:val="toc 1"/>
    <w:basedOn w:val="a"/>
    <w:next w:val="a"/>
    <w:autoRedefine/>
    <w:uiPriority w:val="39"/>
    <w:unhideWhenUsed/>
    <w:rsid w:val="00D55F25"/>
    <w:pPr>
      <w:ind w:firstLineChars="0" w:firstLine="0"/>
    </w:pPr>
    <w:rPr>
      <w:sz w:val="28"/>
    </w:rPr>
  </w:style>
  <w:style w:type="paragraph" w:styleId="TOC2">
    <w:name w:val="toc 2"/>
    <w:basedOn w:val="a"/>
    <w:next w:val="a"/>
    <w:autoRedefine/>
    <w:uiPriority w:val="39"/>
    <w:unhideWhenUsed/>
    <w:rsid w:val="00B17B00"/>
    <w:pPr>
      <w:ind w:firstLineChars="100" w:firstLine="100"/>
    </w:pPr>
  </w:style>
  <w:style w:type="paragraph" w:styleId="TOC3">
    <w:name w:val="toc 3"/>
    <w:basedOn w:val="a"/>
    <w:next w:val="a"/>
    <w:autoRedefine/>
    <w:uiPriority w:val="39"/>
    <w:unhideWhenUsed/>
    <w:rsid w:val="00D55F25"/>
  </w:style>
  <w:style w:type="character" w:styleId="aff">
    <w:name w:val="Hyperlink"/>
    <w:basedOn w:val="a0"/>
    <w:uiPriority w:val="99"/>
    <w:unhideWhenUsed/>
    <w:rsid w:val="00987D4B"/>
    <w:rPr>
      <w:color w:val="000000" w:themeColor="hyperlink"/>
      <w:u w:val="single"/>
    </w:rPr>
  </w:style>
  <w:style w:type="character" w:styleId="aff0">
    <w:name w:val="Placeholder Text"/>
    <w:basedOn w:val="a0"/>
    <w:uiPriority w:val="99"/>
    <w:semiHidden/>
    <w:rsid w:val="00D53FAF"/>
    <w:rPr>
      <w:color w:val="666666"/>
    </w:rPr>
  </w:style>
  <w:style w:type="character" w:styleId="aff1">
    <w:name w:val="Emphasis"/>
    <w:basedOn w:val="a0"/>
    <w:uiPriority w:val="20"/>
    <w:rsid w:val="00DE629D"/>
    <w:rPr>
      <w:i/>
      <w:iCs/>
    </w:rPr>
  </w:style>
  <w:style w:type="character" w:styleId="aff2">
    <w:name w:val="Unresolved Mention"/>
    <w:basedOn w:val="a0"/>
    <w:uiPriority w:val="99"/>
    <w:semiHidden/>
    <w:unhideWhenUsed/>
    <w:rsid w:val="002A3BA3"/>
    <w:rPr>
      <w:color w:val="605E5C"/>
      <w:shd w:val="clear" w:color="auto" w:fill="E1DFDD"/>
    </w:rPr>
  </w:style>
  <w:style w:type="character" w:styleId="aff3">
    <w:name w:val="FollowedHyperlink"/>
    <w:basedOn w:val="a0"/>
    <w:uiPriority w:val="99"/>
    <w:semiHidden/>
    <w:unhideWhenUsed/>
    <w:rsid w:val="002A3BA3"/>
    <w:rPr>
      <w:color w:val="000000" w:themeColor="followedHyperlink"/>
      <w:u w:val="single"/>
    </w:rPr>
  </w:style>
  <w:style w:type="paragraph" w:styleId="aff4">
    <w:name w:val="endnote text"/>
    <w:basedOn w:val="a"/>
    <w:link w:val="aff5"/>
    <w:uiPriority w:val="99"/>
    <w:semiHidden/>
    <w:unhideWhenUsed/>
    <w:rsid w:val="00C03AA9"/>
    <w:pPr>
      <w:snapToGrid w:val="0"/>
      <w:jc w:val="left"/>
    </w:pPr>
  </w:style>
  <w:style w:type="character" w:customStyle="1" w:styleId="aff5">
    <w:name w:val="尾注文本 字符"/>
    <w:basedOn w:val="a0"/>
    <w:link w:val="aff4"/>
    <w:uiPriority w:val="99"/>
    <w:semiHidden/>
    <w:rsid w:val="00C03AA9"/>
    <w:rPr>
      <w:rFonts w:ascii="Times New Roman" w:eastAsia="宋体" w:hAnsi="Times New Roman"/>
      <w:sz w:val="24"/>
    </w:rPr>
  </w:style>
  <w:style w:type="character" w:styleId="aff6">
    <w:name w:val="endnote reference"/>
    <w:basedOn w:val="a0"/>
    <w:uiPriority w:val="99"/>
    <w:semiHidden/>
    <w:unhideWhenUsed/>
    <w:rsid w:val="00C03AA9"/>
    <w:rPr>
      <w:vertAlign w:val="superscript"/>
    </w:rPr>
  </w:style>
  <w:style w:type="paragraph" w:customStyle="1" w:styleId="aff7">
    <w:name w:val="公式"/>
    <w:basedOn w:val="a"/>
    <w:link w:val="aff8"/>
    <w:rsid w:val="00DE629D"/>
    <w:pPr>
      <w:spacing w:beforeLines="50" w:before="50" w:afterLines="50" w:after="50"/>
      <w:jc w:val="right"/>
    </w:pPr>
    <w:rPr>
      <w:rFonts w:eastAsia="Times New Roman" w:cs="Times New Roman"/>
      <w:sz w:val="21"/>
    </w:rPr>
  </w:style>
  <w:style w:type="character" w:customStyle="1" w:styleId="aff8">
    <w:name w:val="公式 字符"/>
    <w:basedOn w:val="a0"/>
    <w:link w:val="aff7"/>
    <w:rsid w:val="00DE629D"/>
    <w:rPr>
      <w:rFonts w:ascii="Times New Roman" w:eastAsia="Times New Roman" w:hAnsi="Times New Roman" w:cs="Times New Roman"/>
      <w:snapToGrid w:val="0"/>
    </w:rPr>
  </w:style>
  <w:style w:type="table" w:styleId="aff9">
    <w:name w:val="Table Grid"/>
    <w:basedOn w:val="a1"/>
    <w:uiPriority w:val="39"/>
    <w:rsid w:val="00E16D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a0"/>
    <w:rsid w:val="00D322AD"/>
    <w:rPr>
      <w:vanish w:val="0"/>
      <w:color w:val="FF0000"/>
    </w:rPr>
  </w:style>
  <w:style w:type="paragraph" w:customStyle="1" w:styleId="MTDisplayEquation">
    <w:name w:val="MTDisplayEquation"/>
    <w:basedOn w:val="a"/>
    <w:next w:val="a"/>
    <w:link w:val="MTDisplayEquation0"/>
    <w:rsid w:val="00D322AD"/>
    <w:pPr>
      <w:tabs>
        <w:tab w:val="center" w:pos="4240"/>
        <w:tab w:val="right" w:pos="8500"/>
      </w:tabs>
      <w:ind w:firstLineChars="0" w:firstLine="0"/>
    </w:pPr>
  </w:style>
  <w:style w:type="character" w:customStyle="1" w:styleId="MTDisplayEquation0">
    <w:name w:val="MTDisplayEquation 字符"/>
    <w:basedOn w:val="a0"/>
    <w:link w:val="MTDisplayEquation"/>
    <w:rsid w:val="00D322AD"/>
    <w:rPr>
      <w:rFonts w:ascii="Times New Roman" w:eastAsia="宋体" w:hAnsi="Times New Roman"/>
      <w:sz w:val="24"/>
    </w:rPr>
  </w:style>
  <w:style w:type="paragraph" w:customStyle="1" w:styleId="21">
    <w:name w:val="公式2"/>
    <w:basedOn w:val="MTDisplayEquation"/>
    <w:link w:val="22"/>
    <w:rsid w:val="00DE629D"/>
    <w:pPr>
      <w:adjustRightInd w:val="0"/>
      <w:snapToGrid w:val="0"/>
    </w:pPr>
    <w:rPr>
      <w:rFonts w:eastAsia="Times New Roman" w:cs="Times New Roman"/>
      <w:snapToGrid/>
    </w:rPr>
  </w:style>
  <w:style w:type="character" w:customStyle="1" w:styleId="22">
    <w:name w:val="公式2 字符"/>
    <w:basedOn w:val="MTDisplayEquation0"/>
    <w:link w:val="21"/>
    <w:rsid w:val="00DE629D"/>
    <w:rPr>
      <w:rFonts w:ascii="Times New Roman" w:eastAsia="Times New Roman" w:hAnsi="Times New Roman" w:cs="Times New Roman"/>
      <w:sz w:val="24"/>
    </w:rPr>
  </w:style>
  <w:style w:type="character" w:customStyle="1" w:styleId="MTConvertedEquation">
    <w:name w:val="MTConvertedEquation"/>
    <w:basedOn w:val="a0"/>
    <w:rsid w:val="00D22B5B"/>
    <w:rPr>
      <w:rFonts w:ascii="Cambria Math" w:hAnsi="Cambria Math"/>
    </w:rPr>
  </w:style>
  <w:style w:type="paragraph" w:customStyle="1" w:styleId="affa">
    <w:name w:val="题目"/>
    <w:basedOn w:val="a"/>
    <w:link w:val="affb"/>
    <w:rsid w:val="005D6B99"/>
    <w:pPr>
      <w:ind w:firstLine="482"/>
      <w:outlineLvl w:val="2"/>
    </w:pPr>
    <w:rPr>
      <w:b/>
      <w:snapToGrid/>
    </w:rPr>
  </w:style>
  <w:style w:type="character" w:customStyle="1" w:styleId="affb">
    <w:name w:val="题目 字符"/>
    <w:basedOn w:val="a0"/>
    <w:link w:val="affa"/>
    <w:rsid w:val="005D6B99"/>
    <w:rPr>
      <w:rFonts w:ascii="Cambria" w:eastAsia="宋体" w:hAnsi="Cambria"/>
      <w:b/>
      <w:sz w:val="24"/>
    </w:rPr>
  </w:style>
  <w:style w:type="paragraph" w:customStyle="1" w:styleId="FirstParagraph">
    <w:name w:val="First Paragraph"/>
    <w:basedOn w:val="affc"/>
    <w:next w:val="affc"/>
    <w:rsid w:val="00927F10"/>
    <w:pPr>
      <w:widowControl/>
      <w:spacing w:before="180" w:after="180"/>
      <w:ind w:firstLineChars="0" w:firstLine="0"/>
      <w:jc w:val="left"/>
    </w:pPr>
    <w:rPr>
      <w:rFonts w:asciiTheme="minorHAnsi" w:eastAsiaTheme="minorEastAsia" w:hAnsiTheme="minorHAnsi"/>
      <w:snapToGrid/>
      <w:kern w:val="0"/>
      <w:szCs w:val="24"/>
      <w:lang w:eastAsia="en-US"/>
      <w14:ligatures w14:val="none"/>
    </w:rPr>
  </w:style>
  <w:style w:type="paragraph" w:styleId="affc">
    <w:name w:val="Body Text"/>
    <w:basedOn w:val="a"/>
    <w:link w:val="affd"/>
    <w:uiPriority w:val="99"/>
    <w:semiHidden/>
    <w:unhideWhenUsed/>
    <w:rsid w:val="00927F10"/>
    <w:pPr>
      <w:spacing w:after="120"/>
    </w:pPr>
  </w:style>
  <w:style w:type="character" w:customStyle="1" w:styleId="affd">
    <w:name w:val="正文文本 字符"/>
    <w:basedOn w:val="a0"/>
    <w:link w:val="affc"/>
    <w:uiPriority w:val="99"/>
    <w:semiHidden/>
    <w:rsid w:val="00927F10"/>
    <w:rPr>
      <w:rFonts w:ascii="Times New Roman" w:eastAsia="宋体" w:hAnsi="Times New Roman"/>
      <w:snapToGrid w:val="0"/>
      <w:sz w:val="24"/>
    </w:rPr>
  </w:style>
  <w:style w:type="paragraph" w:customStyle="1" w:styleId="affe">
    <w:name w:val="子题目"/>
    <w:basedOn w:val="affa"/>
    <w:link w:val="afff"/>
    <w:rsid w:val="00562D6B"/>
    <w:pPr>
      <w:outlineLvl w:val="3"/>
    </w:pPr>
    <w:rPr>
      <w:b w:val="0"/>
    </w:rPr>
  </w:style>
  <w:style w:type="character" w:customStyle="1" w:styleId="afff">
    <w:name w:val="子题目 字符"/>
    <w:basedOn w:val="affb"/>
    <w:link w:val="affe"/>
    <w:rsid w:val="00562D6B"/>
    <w:rPr>
      <w:rFonts w:ascii="Times New Roman" w:eastAsia="宋体" w:hAnsi="Times New Roman"/>
      <w:b w:val="0"/>
      <w:snapToGrid/>
      <w:sz w:val="24"/>
    </w:rPr>
  </w:style>
  <w:style w:type="paragraph" w:customStyle="1" w:styleId="Compact">
    <w:name w:val="Compact"/>
    <w:basedOn w:val="affc"/>
    <w:rsid w:val="003064FA"/>
    <w:pPr>
      <w:widowControl/>
      <w:spacing w:before="36" w:after="36" w:line="240" w:lineRule="auto"/>
      <w:ind w:firstLineChars="0" w:firstLine="0"/>
      <w:jc w:val="left"/>
    </w:pPr>
    <w:rPr>
      <w:rFonts w:asciiTheme="minorHAnsi" w:eastAsiaTheme="minorEastAsia" w:hAnsiTheme="minorHAnsi"/>
      <w:snapToGrid/>
      <w:kern w:val="0"/>
      <w:szCs w:val="24"/>
      <w:lang w:eastAsia="en-US"/>
      <w14:ligatures w14:val="none"/>
    </w:rPr>
  </w:style>
  <w:style w:type="paragraph" w:styleId="afff0">
    <w:name w:val="caption"/>
    <w:basedOn w:val="a"/>
    <w:next w:val="a"/>
    <w:uiPriority w:val="35"/>
    <w:unhideWhenUsed/>
    <w:rsid w:val="00B47257"/>
    <w:rPr>
      <w:rFonts w:asciiTheme="majorHAnsi" w:eastAsia="黑体" w:hAnsiTheme="majorHAnsi" w:cstheme="majorBidi"/>
      <w:sz w:val="20"/>
      <w:szCs w:val="20"/>
    </w:rPr>
  </w:style>
  <w:style w:type="paragraph" w:customStyle="1" w:styleId="afff1">
    <w:name w:val="小分类"/>
    <w:basedOn w:val="affe"/>
    <w:link w:val="afff2"/>
    <w:rsid w:val="006B60E9"/>
    <w:pPr>
      <w:ind w:firstLineChars="0" w:firstLine="0"/>
      <w:outlineLvl w:val="2"/>
    </w:pPr>
    <w:rPr>
      <w:b/>
    </w:rPr>
  </w:style>
  <w:style w:type="character" w:customStyle="1" w:styleId="afff2">
    <w:name w:val="小分类 字符"/>
    <w:basedOn w:val="afff"/>
    <w:link w:val="afff1"/>
    <w:rsid w:val="006B60E9"/>
    <w:rPr>
      <w:rFonts w:ascii="Cambria" w:eastAsia="宋体" w:hAnsi="Cambria"/>
      <w:b/>
      <w:snapToGrid/>
      <w:color w:val="000000" w:themeColor="text1"/>
      <w:sz w:val="24"/>
    </w:rPr>
  </w:style>
  <w:style w:type="paragraph" w:customStyle="1" w:styleId="afff3">
    <w:name w:val="题型结构"/>
    <w:basedOn w:val="a"/>
    <w:link w:val="afff4"/>
    <w:rsid w:val="00CE3287"/>
    <w:pPr>
      <w:ind w:firstLineChars="0" w:firstLine="0"/>
      <w:outlineLvl w:val="2"/>
    </w:pPr>
    <w:rPr>
      <w:b/>
      <w:iCs/>
    </w:rPr>
  </w:style>
  <w:style w:type="character" w:customStyle="1" w:styleId="afff4">
    <w:name w:val="题型结构 字符"/>
    <w:basedOn w:val="a0"/>
    <w:link w:val="afff3"/>
    <w:rsid w:val="00CE3287"/>
    <w:rPr>
      <w:rFonts w:ascii="Cambria" w:eastAsia="宋体" w:hAnsi="Cambria"/>
      <w:b/>
      <w:iCs/>
      <w:snapToGrid w:val="0"/>
      <w:color w:val="000000" w:themeColor="text1"/>
      <w:sz w:val="24"/>
    </w:rPr>
  </w:style>
  <w:style w:type="paragraph" w:customStyle="1" w:styleId="afff5">
    <w:name w:val="题型题目"/>
    <w:basedOn w:val="a"/>
    <w:link w:val="afff6"/>
    <w:rsid w:val="00285EAC"/>
    <w:pPr>
      <w:ind w:firstLine="480"/>
    </w:pPr>
    <w:rPr>
      <w:color w:val="808080" w:themeColor="background1" w:themeShade="80"/>
    </w:rPr>
  </w:style>
  <w:style w:type="character" w:customStyle="1" w:styleId="afff6">
    <w:name w:val="题型题目 字符"/>
    <w:basedOn w:val="a0"/>
    <w:link w:val="afff5"/>
    <w:rsid w:val="00285EAC"/>
    <w:rPr>
      <w:rFonts w:ascii="Cambria" w:eastAsia="宋体" w:hAnsi="Cambria"/>
      <w:snapToGrid w:val="0"/>
      <w:color w:val="808080" w:themeColor="background1" w:themeShade="80"/>
      <w:sz w:val="24"/>
    </w:rPr>
  </w:style>
  <w:style w:type="paragraph" w:customStyle="1" w:styleId="afff7">
    <w:name w:val="题型通解"/>
    <w:basedOn w:val="a"/>
    <w:link w:val="afff8"/>
    <w:autoRedefine/>
    <w:rsid w:val="00E73F1A"/>
    <w:pPr>
      <w:ind w:firstLine="480"/>
    </w:pPr>
    <w:rPr>
      <w:rFonts w:ascii="Cambria Math" w:hAnsi="Cambria Math"/>
      <w:b/>
      <w:bCs/>
    </w:rPr>
  </w:style>
  <w:style w:type="character" w:customStyle="1" w:styleId="afff8">
    <w:name w:val="题型通解 字符"/>
    <w:basedOn w:val="a0"/>
    <w:link w:val="afff7"/>
    <w:rsid w:val="00E73F1A"/>
    <w:rPr>
      <w:rFonts w:ascii="Cambria Math" w:eastAsia="宋体" w:hAnsi="Cambria Math"/>
      <w:b/>
      <w:bCs/>
      <w:snapToGrid w:val="0"/>
      <w:color w:val="000000" w:themeColor="text1"/>
      <w:sz w:val="24"/>
    </w:rPr>
  </w:style>
  <w:style w:type="paragraph" w:customStyle="1" w:styleId="afff9">
    <w:name w:val="三级"/>
    <w:basedOn w:val="af3"/>
    <w:link w:val="afffa"/>
    <w:qFormat/>
    <w:rsid w:val="00EB4BBE"/>
    <w:pPr>
      <w:numPr>
        <w:ilvl w:val="3"/>
      </w:numPr>
      <w:spacing w:beforeLines="0" w:before="0" w:afterLines="0" w:after="0"/>
      <w:outlineLvl w:val="3"/>
    </w:pPr>
    <w:rPr>
      <w:rFonts w:eastAsia="宋体"/>
      <w:b w:val="0"/>
    </w:rPr>
  </w:style>
  <w:style w:type="character" w:customStyle="1" w:styleId="afffa">
    <w:name w:val="三级 字符"/>
    <w:basedOn w:val="af4"/>
    <w:link w:val="afff9"/>
    <w:rsid w:val="00EB4BBE"/>
    <w:rPr>
      <w:rFonts w:ascii="黑体" w:eastAsia="宋体" w:hAnsi="黑体" w:cs="黑体"/>
      <w:b w:val="0"/>
      <w:bCs/>
      <w:snapToGrid w:val="0"/>
      <w:color w:val="000000" w:themeColor="text1"/>
      <w:sz w:val="24"/>
      <w:szCs w:val="24"/>
    </w:rPr>
  </w:style>
  <w:style w:type="character" w:styleId="afffb">
    <w:name w:val="annotation reference"/>
    <w:basedOn w:val="a0"/>
    <w:uiPriority w:val="99"/>
    <w:semiHidden/>
    <w:unhideWhenUsed/>
    <w:rsid w:val="002E4E10"/>
    <w:rPr>
      <w:sz w:val="21"/>
      <w:szCs w:val="21"/>
    </w:rPr>
  </w:style>
  <w:style w:type="paragraph" w:styleId="afffc">
    <w:name w:val="annotation text"/>
    <w:basedOn w:val="a"/>
    <w:link w:val="afffd"/>
    <w:uiPriority w:val="99"/>
    <w:unhideWhenUsed/>
    <w:rsid w:val="002E4E10"/>
    <w:pPr>
      <w:jc w:val="left"/>
    </w:pPr>
  </w:style>
  <w:style w:type="character" w:customStyle="1" w:styleId="afffd">
    <w:name w:val="批注文字 字符"/>
    <w:basedOn w:val="a0"/>
    <w:link w:val="afffc"/>
    <w:uiPriority w:val="99"/>
    <w:rsid w:val="002E4E10"/>
    <w:rPr>
      <w:rFonts w:ascii="Cambria" w:eastAsia="宋体" w:hAnsi="Cambria"/>
      <w:snapToGrid w:val="0"/>
      <w:color w:val="000000" w:themeColor="text1"/>
      <w:sz w:val="24"/>
    </w:rPr>
  </w:style>
  <w:style w:type="paragraph" w:styleId="afffe">
    <w:name w:val="annotation subject"/>
    <w:basedOn w:val="afffc"/>
    <w:next w:val="afffc"/>
    <w:link w:val="affff"/>
    <w:uiPriority w:val="99"/>
    <w:semiHidden/>
    <w:unhideWhenUsed/>
    <w:rsid w:val="002E4E10"/>
    <w:rPr>
      <w:b/>
      <w:bCs/>
    </w:rPr>
  </w:style>
  <w:style w:type="character" w:customStyle="1" w:styleId="affff">
    <w:name w:val="批注主题 字符"/>
    <w:basedOn w:val="afffd"/>
    <w:link w:val="afffe"/>
    <w:uiPriority w:val="99"/>
    <w:semiHidden/>
    <w:rsid w:val="002E4E10"/>
    <w:rPr>
      <w:rFonts w:ascii="Cambria" w:eastAsia="宋体" w:hAnsi="Cambria"/>
      <w:b/>
      <w:bCs/>
      <w:snapToGrid w:val="0"/>
      <w:color w:val="000000" w:themeColor="text1"/>
      <w:sz w:val="24"/>
    </w:rPr>
  </w:style>
  <w:style w:type="paragraph" w:customStyle="1" w:styleId="affff0">
    <w:name w:val="四级"/>
    <w:basedOn w:val="afff9"/>
    <w:link w:val="affff1"/>
    <w:qFormat/>
    <w:rsid w:val="00EB4BBE"/>
    <w:pPr>
      <w:numPr>
        <w:ilvl w:val="4"/>
      </w:numPr>
      <w:outlineLvl w:val="4"/>
    </w:pPr>
    <w:rPr>
      <w:rFonts w:eastAsia="楷体"/>
    </w:rPr>
  </w:style>
  <w:style w:type="character" w:customStyle="1" w:styleId="affff1">
    <w:name w:val="四级 字符"/>
    <w:basedOn w:val="afffa"/>
    <w:link w:val="affff0"/>
    <w:rsid w:val="00EB4BBE"/>
    <w:rPr>
      <w:rFonts w:ascii="黑体" w:eastAsia="楷体" w:hAnsi="黑体" w:cs="黑体"/>
      <w:b w:val="0"/>
      <w:bCs/>
      <w:snapToGrid w:val="0"/>
      <w:color w:val="000000" w:themeColor="text1"/>
      <w:sz w:val="24"/>
      <w:szCs w:val="24"/>
    </w:rPr>
  </w:style>
  <w:style w:type="paragraph" w:customStyle="1" w:styleId="affff2">
    <w:name w:val="例子"/>
    <w:basedOn w:val="a"/>
    <w:link w:val="affff3"/>
    <w:qFormat/>
    <w:rsid w:val="00C1623F"/>
    <w:pPr>
      <w:ind w:firstLine="480"/>
    </w:pPr>
    <w:rPr>
      <w:rFonts w:eastAsia="楷体"/>
      <w:sz w:val="21"/>
    </w:rPr>
  </w:style>
  <w:style w:type="character" w:customStyle="1" w:styleId="affff3">
    <w:name w:val="例子 字符"/>
    <w:basedOn w:val="a0"/>
    <w:link w:val="affff2"/>
    <w:rsid w:val="00014DAE"/>
    <w:rPr>
      <w:rFonts w:ascii="Cambria" w:eastAsia="楷体" w:hAnsi="Cambria"/>
      <w:snapToGrid w:val="0"/>
      <w:color w:val="000000" w:themeColor="text1"/>
    </w:rPr>
  </w:style>
  <w:style w:type="paragraph" w:styleId="affff4">
    <w:name w:val="Date"/>
    <w:basedOn w:val="a"/>
    <w:next w:val="a"/>
    <w:link w:val="affff5"/>
    <w:uiPriority w:val="99"/>
    <w:semiHidden/>
    <w:unhideWhenUsed/>
    <w:rsid w:val="00E83C9D"/>
    <w:pPr>
      <w:ind w:leftChars="2500" w:left="100"/>
    </w:pPr>
  </w:style>
  <w:style w:type="character" w:customStyle="1" w:styleId="affff5">
    <w:name w:val="日期 字符"/>
    <w:basedOn w:val="a0"/>
    <w:link w:val="affff4"/>
    <w:uiPriority w:val="99"/>
    <w:semiHidden/>
    <w:rsid w:val="00E83C9D"/>
    <w:rPr>
      <w:rFonts w:ascii="宋体" w:eastAsia="宋体" w:hAnsi="宋体"/>
      <w:snapToGrid w:val="0"/>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059">
      <w:bodyDiv w:val="1"/>
      <w:marLeft w:val="0"/>
      <w:marRight w:val="0"/>
      <w:marTop w:val="0"/>
      <w:marBottom w:val="0"/>
      <w:divBdr>
        <w:top w:val="none" w:sz="0" w:space="0" w:color="auto"/>
        <w:left w:val="none" w:sz="0" w:space="0" w:color="auto"/>
        <w:bottom w:val="none" w:sz="0" w:space="0" w:color="auto"/>
        <w:right w:val="none" w:sz="0" w:space="0" w:color="auto"/>
      </w:divBdr>
      <w:divsChild>
        <w:div w:id="1795442715">
          <w:marLeft w:val="0"/>
          <w:marRight w:val="0"/>
          <w:marTop w:val="0"/>
          <w:marBottom w:val="0"/>
          <w:divBdr>
            <w:top w:val="none" w:sz="0" w:space="0" w:color="auto"/>
            <w:left w:val="none" w:sz="0" w:space="0" w:color="auto"/>
            <w:bottom w:val="none" w:sz="0" w:space="0" w:color="auto"/>
            <w:right w:val="none" w:sz="0" w:space="0" w:color="auto"/>
          </w:divBdr>
        </w:div>
      </w:divsChild>
    </w:div>
    <w:div w:id="17774778">
      <w:bodyDiv w:val="1"/>
      <w:marLeft w:val="0"/>
      <w:marRight w:val="0"/>
      <w:marTop w:val="0"/>
      <w:marBottom w:val="0"/>
      <w:divBdr>
        <w:top w:val="none" w:sz="0" w:space="0" w:color="auto"/>
        <w:left w:val="none" w:sz="0" w:space="0" w:color="auto"/>
        <w:bottom w:val="none" w:sz="0" w:space="0" w:color="auto"/>
        <w:right w:val="none" w:sz="0" w:space="0" w:color="auto"/>
      </w:divBdr>
      <w:divsChild>
        <w:div w:id="727463434">
          <w:marLeft w:val="0"/>
          <w:marRight w:val="0"/>
          <w:marTop w:val="0"/>
          <w:marBottom w:val="0"/>
          <w:divBdr>
            <w:top w:val="none" w:sz="0" w:space="0" w:color="auto"/>
            <w:left w:val="none" w:sz="0" w:space="0" w:color="auto"/>
            <w:bottom w:val="none" w:sz="0" w:space="0" w:color="auto"/>
            <w:right w:val="none" w:sz="0" w:space="0" w:color="auto"/>
          </w:divBdr>
        </w:div>
      </w:divsChild>
    </w:div>
    <w:div w:id="36928802">
      <w:bodyDiv w:val="1"/>
      <w:marLeft w:val="0"/>
      <w:marRight w:val="0"/>
      <w:marTop w:val="0"/>
      <w:marBottom w:val="0"/>
      <w:divBdr>
        <w:top w:val="none" w:sz="0" w:space="0" w:color="auto"/>
        <w:left w:val="none" w:sz="0" w:space="0" w:color="auto"/>
        <w:bottom w:val="none" w:sz="0" w:space="0" w:color="auto"/>
        <w:right w:val="none" w:sz="0" w:space="0" w:color="auto"/>
      </w:divBdr>
      <w:divsChild>
        <w:div w:id="106123721">
          <w:marLeft w:val="0"/>
          <w:marRight w:val="0"/>
          <w:marTop w:val="0"/>
          <w:marBottom w:val="0"/>
          <w:divBdr>
            <w:top w:val="none" w:sz="0" w:space="0" w:color="auto"/>
            <w:left w:val="none" w:sz="0" w:space="0" w:color="auto"/>
            <w:bottom w:val="none" w:sz="0" w:space="0" w:color="auto"/>
            <w:right w:val="none" w:sz="0" w:space="0" w:color="auto"/>
          </w:divBdr>
        </w:div>
        <w:div w:id="1604260598">
          <w:marLeft w:val="0"/>
          <w:marRight w:val="0"/>
          <w:marTop w:val="0"/>
          <w:marBottom w:val="0"/>
          <w:divBdr>
            <w:top w:val="none" w:sz="0" w:space="0" w:color="auto"/>
            <w:left w:val="none" w:sz="0" w:space="0" w:color="auto"/>
            <w:bottom w:val="none" w:sz="0" w:space="0" w:color="auto"/>
            <w:right w:val="none" w:sz="0" w:space="0" w:color="auto"/>
          </w:divBdr>
        </w:div>
      </w:divsChild>
    </w:div>
    <w:div w:id="37095665">
      <w:bodyDiv w:val="1"/>
      <w:marLeft w:val="0"/>
      <w:marRight w:val="0"/>
      <w:marTop w:val="0"/>
      <w:marBottom w:val="0"/>
      <w:divBdr>
        <w:top w:val="none" w:sz="0" w:space="0" w:color="auto"/>
        <w:left w:val="none" w:sz="0" w:space="0" w:color="auto"/>
        <w:bottom w:val="none" w:sz="0" w:space="0" w:color="auto"/>
        <w:right w:val="none" w:sz="0" w:space="0" w:color="auto"/>
      </w:divBdr>
    </w:div>
    <w:div w:id="50741097">
      <w:bodyDiv w:val="1"/>
      <w:marLeft w:val="0"/>
      <w:marRight w:val="0"/>
      <w:marTop w:val="0"/>
      <w:marBottom w:val="0"/>
      <w:divBdr>
        <w:top w:val="none" w:sz="0" w:space="0" w:color="auto"/>
        <w:left w:val="none" w:sz="0" w:space="0" w:color="auto"/>
        <w:bottom w:val="none" w:sz="0" w:space="0" w:color="auto"/>
        <w:right w:val="none" w:sz="0" w:space="0" w:color="auto"/>
      </w:divBdr>
    </w:div>
    <w:div w:id="56590074">
      <w:bodyDiv w:val="1"/>
      <w:marLeft w:val="0"/>
      <w:marRight w:val="0"/>
      <w:marTop w:val="0"/>
      <w:marBottom w:val="0"/>
      <w:divBdr>
        <w:top w:val="none" w:sz="0" w:space="0" w:color="auto"/>
        <w:left w:val="none" w:sz="0" w:space="0" w:color="auto"/>
        <w:bottom w:val="none" w:sz="0" w:space="0" w:color="auto"/>
        <w:right w:val="none" w:sz="0" w:space="0" w:color="auto"/>
      </w:divBdr>
    </w:div>
    <w:div w:id="62725438">
      <w:bodyDiv w:val="1"/>
      <w:marLeft w:val="0"/>
      <w:marRight w:val="0"/>
      <w:marTop w:val="0"/>
      <w:marBottom w:val="0"/>
      <w:divBdr>
        <w:top w:val="none" w:sz="0" w:space="0" w:color="auto"/>
        <w:left w:val="none" w:sz="0" w:space="0" w:color="auto"/>
        <w:bottom w:val="none" w:sz="0" w:space="0" w:color="auto"/>
        <w:right w:val="none" w:sz="0" w:space="0" w:color="auto"/>
      </w:divBdr>
      <w:divsChild>
        <w:div w:id="1515807875">
          <w:marLeft w:val="0"/>
          <w:marRight w:val="0"/>
          <w:marTop w:val="0"/>
          <w:marBottom w:val="0"/>
          <w:divBdr>
            <w:top w:val="none" w:sz="0" w:space="0" w:color="auto"/>
            <w:left w:val="none" w:sz="0" w:space="0" w:color="auto"/>
            <w:bottom w:val="none" w:sz="0" w:space="0" w:color="auto"/>
            <w:right w:val="none" w:sz="0" w:space="0" w:color="auto"/>
          </w:divBdr>
        </w:div>
      </w:divsChild>
    </w:div>
    <w:div w:id="65886157">
      <w:bodyDiv w:val="1"/>
      <w:marLeft w:val="0"/>
      <w:marRight w:val="0"/>
      <w:marTop w:val="0"/>
      <w:marBottom w:val="0"/>
      <w:divBdr>
        <w:top w:val="none" w:sz="0" w:space="0" w:color="auto"/>
        <w:left w:val="none" w:sz="0" w:space="0" w:color="auto"/>
        <w:bottom w:val="none" w:sz="0" w:space="0" w:color="auto"/>
        <w:right w:val="none" w:sz="0" w:space="0" w:color="auto"/>
      </w:divBdr>
      <w:divsChild>
        <w:div w:id="271977345">
          <w:marLeft w:val="0"/>
          <w:marRight w:val="0"/>
          <w:marTop w:val="0"/>
          <w:marBottom w:val="0"/>
          <w:divBdr>
            <w:top w:val="none" w:sz="0" w:space="0" w:color="auto"/>
            <w:left w:val="none" w:sz="0" w:space="0" w:color="auto"/>
            <w:bottom w:val="none" w:sz="0" w:space="0" w:color="auto"/>
            <w:right w:val="none" w:sz="0" w:space="0" w:color="auto"/>
          </w:divBdr>
        </w:div>
        <w:div w:id="1073088893">
          <w:marLeft w:val="0"/>
          <w:marRight w:val="0"/>
          <w:marTop w:val="0"/>
          <w:marBottom w:val="0"/>
          <w:divBdr>
            <w:top w:val="none" w:sz="0" w:space="0" w:color="auto"/>
            <w:left w:val="none" w:sz="0" w:space="0" w:color="auto"/>
            <w:bottom w:val="none" w:sz="0" w:space="0" w:color="auto"/>
            <w:right w:val="none" w:sz="0" w:space="0" w:color="auto"/>
          </w:divBdr>
        </w:div>
      </w:divsChild>
    </w:div>
    <w:div w:id="74978175">
      <w:bodyDiv w:val="1"/>
      <w:marLeft w:val="0"/>
      <w:marRight w:val="0"/>
      <w:marTop w:val="0"/>
      <w:marBottom w:val="0"/>
      <w:divBdr>
        <w:top w:val="none" w:sz="0" w:space="0" w:color="auto"/>
        <w:left w:val="none" w:sz="0" w:space="0" w:color="auto"/>
        <w:bottom w:val="none" w:sz="0" w:space="0" w:color="auto"/>
        <w:right w:val="none" w:sz="0" w:space="0" w:color="auto"/>
      </w:divBdr>
      <w:divsChild>
        <w:div w:id="25761428">
          <w:marLeft w:val="0"/>
          <w:marRight w:val="0"/>
          <w:marTop w:val="0"/>
          <w:marBottom w:val="0"/>
          <w:divBdr>
            <w:top w:val="none" w:sz="0" w:space="0" w:color="auto"/>
            <w:left w:val="none" w:sz="0" w:space="0" w:color="auto"/>
            <w:bottom w:val="none" w:sz="0" w:space="0" w:color="auto"/>
            <w:right w:val="none" w:sz="0" w:space="0" w:color="auto"/>
          </w:divBdr>
        </w:div>
        <w:div w:id="113133115">
          <w:marLeft w:val="0"/>
          <w:marRight w:val="0"/>
          <w:marTop w:val="0"/>
          <w:marBottom w:val="0"/>
          <w:divBdr>
            <w:top w:val="none" w:sz="0" w:space="0" w:color="auto"/>
            <w:left w:val="none" w:sz="0" w:space="0" w:color="auto"/>
            <w:bottom w:val="none" w:sz="0" w:space="0" w:color="auto"/>
            <w:right w:val="none" w:sz="0" w:space="0" w:color="auto"/>
          </w:divBdr>
        </w:div>
        <w:div w:id="148133594">
          <w:marLeft w:val="0"/>
          <w:marRight w:val="0"/>
          <w:marTop w:val="0"/>
          <w:marBottom w:val="0"/>
          <w:divBdr>
            <w:top w:val="none" w:sz="0" w:space="0" w:color="auto"/>
            <w:left w:val="none" w:sz="0" w:space="0" w:color="auto"/>
            <w:bottom w:val="none" w:sz="0" w:space="0" w:color="auto"/>
            <w:right w:val="none" w:sz="0" w:space="0" w:color="auto"/>
          </w:divBdr>
        </w:div>
        <w:div w:id="612592426">
          <w:marLeft w:val="0"/>
          <w:marRight w:val="0"/>
          <w:marTop w:val="0"/>
          <w:marBottom w:val="0"/>
          <w:divBdr>
            <w:top w:val="none" w:sz="0" w:space="0" w:color="auto"/>
            <w:left w:val="none" w:sz="0" w:space="0" w:color="auto"/>
            <w:bottom w:val="none" w:sz="0" w:space="0" w:color="auto"/>
            <w:right w:val="none" w:sz="0" w:space="0" w:color="auto"/>
          </w:divBdr>
        </w:div>
        <w:div w:id="1386949762">
          <w:marLeft w:val="0"/>
          <w:marRight w:val="0"/>
          <w:marTop w:val="0"/>
          <w:marBottom w:val="0"/>
          <w:divBdr>
            <w:top w:val="none" w:sz="0" w:space="0" w:color="auto"/>
            <w:left w:val="none" w:sz="0" w:space="0" w:color="auto"/>
            <w:bottom w:val="none" w:sz="0" w:space="0" w:color="auto"/>
            <w:right w:val="none" w:sz="0" w:space="0" w:color="auto"/>
          </w:divBdr>
        </w:div>
        <w:div w:id="1510176443">
          <w:marLeft w:val="0"/>
          <w:marRight w:val="0"/>
          <w:marTop w:val="0"/>
          <w:marBottom w:val="0"/>
          <w:divBdr>
            <w:top w:val="none" w:sz="0" w:space="0" w:color="auto"/>
            <w:left w:val="none" w:sz="0" w:space="0" w:color="auto"/>
            <w:bottom w:val="none" w:sz="0" w:space="0" w:color="auto"/>
            <w:right w:val="none" w:sz="0" w:space="0" w:color="auto"/>
          </w:divBdr>
        </w:div>
      </w:divsChild>
    </w:div>
    <w:div w:id="84107507">
      <w:bodyDiv w:val="1"/>
      <w:marLeft w:val="0"/>
      <w:marRight w:val="0"/>
      <w:marTop w:val="0"/>
      <w:marBottom w:val="0"/>
      <w:divBdr>
        <w:top w:val="none" w:sz="0" w:space="0" w:color="auto"/>
        <w:left w:val="none" w:sz="0" w:space="0" w:color="auto"/>
        <w:bottom w:val="none" w:sz="0" w:space="0" w:color="auto"/>
        <w:right w:val="none" w:sz="0" w:space="0" w:color="auto"/>
      </w:divBdr>
    </w:div>
    <w:div w:id="103961963">
      <w:bodyDiv w:val="1"/>
      <w:marLeft w:val="0"/>
      <w:marRight w:val="0"/>
      <w:marTop w:val="0"/>
      <w:marBottom w:val="0"/>
      <w:divBdr>
        <w:top w:val="none" w:sz="0" w:space="0" w:color="auto"/>
        <w:left w:val="none" w:sz="0" w:space="0" w:color="auto"/>
        <w:bottom w:val="none" w:sz="0" w:space="0" w:color="auto"/>
        <w:right w:val="none" w:sz="0" w:space="0" w:color="auto"/>
      </w:divBdr>
    </w:div>
    <w:div w:id="133717787">
      <w:bodyDiv w:val="1"/>
      <w:marLeft w:val="0"/>
      <w:marRight w:val="0"/>
      <w:marTop w:val="0"/>
      <w:marBottom w:val="0"/>
      <w:divBdr>
        <w:top w:val="none" w:sz="0" w:space="0" w:color="auto"/>
        <w:left w:val="none" w:sz="0" w:space="0" w:color="auto"/>
        <w:bottom w:val="none" w:sz="0" w:space="0" w:color="auto"/>
        <w:right w:val="none" w:sz="0" w:space="0" w:color="auto"/>
      </w:divBdr>
    </w:div>
    <w:div w:id="135030273">
      <w:bodyDiv w:val="1"/>
      <w:marLeft w:val="0"/>
      <w:marRight w:val="0"/>
      <w:marTop w:val="0"/>
      <w:marBottom w:val="0"/>
      <w:divBdr>
        <w:top w:val="none" w:sz="0" w:space="0" w:color="auto"/>
        <w:left w:val="none" w:sz="0" w:space="0" w:color="auto"/>
        <w:bottom w:val="none" w:sz="0" w:space="0" w:color="auto"/>
        <w:right w:val="none" w:sz="0" w:space="0" w:color="auto"/>
      </w:divBdr>
      <w:divsChild>
        <w:div w:id="741756712">
          <w:marLeft w:val="0"/>
          <w:marRight w:val="0"/>
          <w:marTop w:val="0"/>
          <w:marBottom w:val="0"/>
          <w:divBdr>
            <w:top w:val="none" w:sz="0" w:space="0" w:color="auto"/>
            <w:left w:val="none" w:sz="0" w:space="0" w:color="auto"/>
            <w:bottom w:val="none" w:sz="0" w:space="0" w:color="auto"/>
            <w:right w:val="none" w:sz="0" w:space="0" w:color="auto"/>
          </w:divBdr>
        </w:div>
        <w:div w:id="1287157040">
          <w:marLeft w:val="0"/>
          <w:marRight w:val="0"/>
          <w:marTop w:val="0"/>
          <w:marBottom w:val="0"/>
          <w:divBdr>
            <w:top w:val="none" w:sz="0" w:space="0" w:color="auto"/>
            <w:left w:val="none" w:sz="0" w:space="0" w:color="auto"/>
            <w:bottom w:val="none" w:sz="0" w:space="0" w:color="auto"/>
            <w:right w:val="none" w:sz="0" w:space="0" w:color="auto"/>
          </w:divBdr>
        </w:div>
        <w:div w:id="1303384482">
          <w:marLeft w:val="0"/>
          <w:marRight w:val="0"/>
          <w:marTop w:val="0"/>
          <w:marBottom w:val="0"/>
          <w:divBdr>
            <w:top w:val="none" w:sz="0" w:space="0" w:color="auto"/>
            <w:left w:val="none" w:sz="0" w:space="0" w:color="auto"/>
            <w:bottom w:val="none" w:sz="0" w:space="0" w:color="auto"/>
            <w:right w:val="none" w:sz="0" w:space="0" w:color="auto"/>
          </w:divBdr>
        </w:div>
        <w:div w:id="2027705314">
          <w:marLeft w:val="0"/>
          <w:marRight w:val="0"/>
          <w:marTop w:val="0"/>
          <w:marBottom w:val="0"/>
          <w:divBdr>
            <w:top w:val="none" w:sz="0" w:space="0" w:color="auto"/>
            <w:left w:val="none" w:sz="0" w:space="0" w:color="auto"/>
            <w:bottom w:val="none" w:sz="0" w:space="0" w:color="auto"/>
            <w:right w:val="none" w:sz="0" w:space="0" w:color="auto"/>
          </w:divBdr>
        </w:div>
      </w:divsChild>
    </w:div>
    <w:div w:id="138571476">
      <w:bodyDiv w:val="1"/>
      <w:marLeft w:val="0"/>
      <w:marRight w:val="0"/>
      <w:marTop w:val="0"/>
      <w:marBottom w:val="0"/>
      <w:divBdr>
        <w:top w:val="none" w:sz="0" w:space="0" w:color="auto"/>
        <w:left w:val="none" w:sz="0" w:space="0" w:color="auto"/>
        <w:bottom w:val="none" w:sz="0" w:space="0" w:color="auto"/>
        <w:right w:val="none" w:sz="0" w:space="0" w:color="auto"/>
      </w:divBdr>
    </w:div>
    <w:div w:id="153961367">
      <w:bodyDiv w:val="1"/>
      <w:marLeft w:val="0"/>
      <w:marRight w:val="0"/>
      <w:marTop w:val="0"/>
      <w:marBottom w:val="0"/>
      <w:divBdr>
        <w:top w:val="none" w:sz="0" w:space="0" w:color="auto"/>
        <w:left w:val="none" w:sz="0" w:space="0" w:color="auto"/>
        <w:bottom w:val="none" w:sz="0" w:space="0" w:color="auto"/>
        <w:right w:val="none" w:sz="0" w:space="0" w:color="auto"/>
      </w:divBdr>
    </w:div>
    <w:div w:id="161553814">
      <w:bodyDiv w:val="1"/>
      <w:marLeft w:val="0"/>
      <w:marRight w:val="0"/>
      <w:marTop w:val="0"/>
      <w:marBottom w:val="0"/>
      <w:divBdr>
        <w:top w:val="none" w:sz="0" w:space="0" w:color="auto"/>
        <w:left w:val="none" w:sz="0" w:space="0" w:color="auto"/>
        <w:bottom w:val="none" w:sz="0" w:space="0" w:color="auto"/>
        <w:right w:val="none" w:sz="0" w:space="0" w:color="auto"/>
      </w:divBdr>
    </w:div>
    <w:div w:id="166412290">
      <w:bodyDiv w:val="1"/>
      <w:marLeft w:val="0"/>
      <w:marRight w:val="0"/>
      <w:marTop w:val="0"/>
      <w:marBottom w:val="0"/>
      <w:divBdr>
        <w:top w:val="none" w:sz="0" w:space="0" w:color="auto"/>
        <w:left w:val="none" w:sz="0" w:space="0" w:color="auto"/>
        <w:bottom w:val="none" w:sz="0" w:space="0" w:color="auto"/>
        <w:right w:val="none" w:sz="0" w:space="0" w:color="auto"/>
      </w:divBdr>
      <w:divsChild>
        <w:div w:id="1000352247">
          <w:marLeft w:val="0"/>
          <w:marRight w:val="0"/>
          <w:marTop w:val="0"/>
          <w:marBottom w:val="0"/>
          <w:divBdr>
            <w:top w:val="none" w:sz="0" w:space="0" w:color="auto"/>
            <w:left w:val="none" w:sz="0" w:space="0" w:color="auto"/>
            <w:bottom w:val="none" w:sz="0" w:space="0" w:color="auto"/>
            <w:right w:val="none" w:sz="0" w:space="0" w:color="auto"/>
          </w:divBdr>
        </w:div>
      </w:divsChild>
    </w:div>
    <w:div w:id="205412382">
      <w:bodyDiv w:val="1"/>
      <w:marLeft w:val="0"/>
      <w:marRight w:val="0"/>
      <w:marTop w:val="0"/>
      <w:marBottom w:val="0"/>
      <w:divBdr>
        <w:top w:val="none" w:sz="0" w:space="0" w:color="auto"/>
        <w:left w:val="none" w:sz="0" w:space="0" w:color="auto"/>
        <w:bottom w:val="none" w:sz="0" w:space="0" w:color="auto"/>
        <w:right w:val="none" w:sz="0" w:space="0" w:color="auto"/>
      </w:divBdr>
    </w:div>
    <w:div w:id="227345715">
      <w:bodyDiv w:val="1"/>
      <w:marLeft w:val="0"/>
      <w:marRight w:val="0"/>
      <w:marTop w:val="0"/>
      <w:marBottom w:val="0"/>
      <w:divBdr>
        <w:top w:val="none" w:sz="0" w:space="0" w:color="auto"/>
        <w:left w:val="none" w:sz="0" w:space="0" w:color="auto"/>
        <w:bottom w:val="none" w:sz="0" w:space="0" w:color="auto"/>
        <w:right w:val="none" w:sz="0" w:space="0" w:color="auto"/>
      </w:divBdr>
      <w:divsChild>
        <w:div w:id="1269391745">
          <w:marLeft w:val="0"/>
          <w:marRight w:val="0"/>
          <w:marTop w:val="0"/>
          <w:marBottom w:val="0"/>
          <w:divBdr>
            <w:top w:val="none" w:sz="0" w:space="0" w:color="auto"/>
            <w:left w:val="none" w:sz="0" w:space="0" w:color="auto"/>
            <w:bottom w:val="none" w:sz="0" w:space="0" w:color="auto"/>
            <w:right w:val="none" w:sz="0" w:space="0" w:color="auto"/>
          </w:divBdr>
        </w:div>
      </w:divsChild>
    </w:div>
    <w:div w:id="228269277">
      <w:bodyDiv w:val="1"/>
      <w:marLeft w:val="0"/>
      <w:marRight w:val="0"/>
      <w:marTop w:val="0"/>
      <w:marBottom w:val="0"/>
      <w:divBdr>
        <w:top w:val="none" w:sz="0" w:space="0" w:color="auto"/>
        <w:left w:val="none" w:sz="0" w:space="0" w:color="auto"/>
        <w:bottom w:val="none" w:sz="0" w:space="0" w:color="auto"/>
        <w:right w:val="none" w:sz="0" w:space="0" w:color="auto"/>
      </w:divBdr>
    </w:div>
    <w:div w:id="234971284">
      <w:bodyDiv w:val="1"/>
      <w:marLeft w:val="0"/>
      <w:marRight w:val="0"/>
      <w:marTop w:val="0"/>
      <w:marBottom w:val="0"/>
      <w:divBdr>
        <w:top w:val="none" w:sz="0" w:space="0" w:color="auto"/>
        <w:left w:val="none" w:sz="0" w:space="0" w:color="auto"/>
        <w:bottom w:val="none" w:sz="0" w:space="0" w:color="auto"/>
        <w:right w:val="none" w:sz="0" w:space="0" w:color="auto"/>
      </w:divBdr>
      <w:divsChild>
        <w:div w:id="1062675011">
          <w:marLeft w:val="0"/>
          <w:marRight w:val="0"/>
          <w:marTop w:val="0"/>
          <w:marBottom w:val="0"/>
          <w:divBdr>
            <w:top w:val="none" w:sz="0" w:space="0" w:color="auto"/>
            <w:left w:val="none" w:sz="0" w:space="0" w:color="auto"/>
            <w:bottom w:val="none" w:sz="0" w:space="0" w:color="auto"/>
            <w:right w:val="none" w:sz="0" w:space="0" w:color="auto"/>
          </w:divBdr>
        </w:div>
        <w:div w:id="1705523212">
          <w:marLeft w:val="0"/>
          <w:marRight w:val="0"/>
          <w:marTop w:val="0"/>
          <w:marBottom w:val="0"/>
          <w:divBdr>
            <w:top w:val="none" w:sz="0" w:space="0" w:color="auto"/>
            <w:left w:val="none" w:sz="0" w:space="0" w:color="auto"/>
            <w:bottom w:val="none" w:sz="0" w:space="0" w:color="auto"/>
            <w:right w:val="none" w:sz="0" w:space="0" w:color="auto"/>
          </w:divBdr>
        </w:div>
      </w:divsChild>
    </w:div>
    <w:div w:id="244538582">
      <w:bodyDiv w:val="1"/>
      <w:marLeft w:val="0"/>
      <w:marRight w:val="0"/>
      <w:marTop w:val="0"/>
      <w:marBottom w:val="0"/>
      <w:divBdr>
        <w:top w:val="none" w:sz="0" w:space="0" w:color="auto"/>
        <w:left w:val="none" w:sz="0" w:space="0" w:color="auto"/>
        <w:bottom w:val="none" w:sz="0" w:space="0" w:color="auto"/>
        <w:right w:val="none" w:sz="0" w:space="0" w:color="auto"/>
      </w:divBdr>
    </w:div>
    <w:div w:id="245848123">
      <w:bodyDiv w:val="1"/>
      <w:marLeft w:val="0"/>
      <w:marRight w:val="0"/>
      <w:marTop w:val="0"/>
      <w:marBottom w:val="0"/>
      <w:divBdr>
        <w:top w:val="none" w:sz="0" w:space="0" w:color="auto"/>
        <w:left w:val="none" w:sz="0" w:space="0" w:color="auto"/>
        <w:bottom w:val="none" w:sz="0" w:space="0" w:color="auto"/>
        <w:right w:val="none" w:sz="0" w:space="0" w:color="auto"/>
      </w:divBdr>
    </w:div>
    <w:div w:id="248933424">
      <w:bodyDiv w:val="1"/>
      <w:marLeft w:val="0"/>
      <w:marRight w:val="0"/>
      <w:marTop w:val="0"/>
      <w:marBottom w:val="0"/>
      <w:divBdr>
        <w:top w:val="none" w:sz="0" w:space="0" w:color="auto"/>
        <w:left w:val="none" w:sz="0" w:space="0" w:color="auto"/>
        <w:bottom w:val="none" w:sz="0" w:space="0" w:color="auto"/>
        <w:right w:val="none" w:sz="0" w:space="0" w:color="auto"/>
      </w:divBdr>
      <w:divsChild>
        <w:div w:id="2112626642">
          <w:marLeft w:val="0"/>
          <w:marRight w:val="0"/>
          <w:marTop w:val="0"/>
          <w:marBottom w:val="0"/>
          <w:divBdr>
            <w:top w:val="none" w:sz="0" w:space="0" w:color="auto"/>
            <w:left w:val="none" w:sz="0" w:space="0" w:color="auto"/>
            <w:bottom w:val="none" w:sz="0" w:space="0" w:color="auto"/>
            <w:right w:val="none" w:sz="0" w:space="0" w:color="auto"/>
          </w:divBdr>
        </w:div>
      </w:divsChild>
    </w:div>
    <w:div w:id="273904262">
      <w:bodyDiv w:val="1"/>
      <w:marLeft w:val="0"/>
      <w:marRight w:val="0"/>
      <w:marTop w:val="0"/>
      <w:marBottom w:val="0"/>
      <w:divBdr>
        <w:top w:val="none" w:sz="0" w:space="0" w:color="auto"/>
        <w:left w:val="none" w:sz="0" w:space="0" w:color="auto"/>
        <w:bottom w:val="none" w:sz="0" w:space="0" w:color="auto"/>
        <w:right w:val="none" w:sz="0" w:space="0" w:color="auto"/>
      </w:divBdr>
      <w:divsChild>
        <w:div w:id="1398359128">
          <w:marLeft w:val="547"/>
          <w:marRight w:val="0"/>
          <w:marTop w:val="0"/>
          <w:marBottom w:val="0"/>
          <w:divBdr>
            <w:top w:val="none" w:sz="0" w:space="0" w:color="auto"/>
            <w:left w:val="none" w:sz="0" w:space="0" w:color="auto"/>
            <w:bottom w:val="none" w:sz="0" w:space="0" w:color="auto"/>
            <w:right w:val="none" w:sz="0" w:space="0" w:color="auto"/>
          </w:divBdr>
        </w:div>
      </w:divsChild>
    </w:div>
    <w:div w:id="278344820">
      <w:bodyDiv w:val="1"/>
      <w:marLeft w:val="0"/>
      <w:marRight w:val="0"/>
      <w:marTop w:val="0"/>
      <w:marBottom w:val="0"/>
      <w:divBdr>
        <w:top w:val="none" w:sz="0" w:space="0" w:color="auto"/>
        <w:left w:val="none" w:sz="0" w:space="0" w:color="auto"/>
        <w:bottom w:val="none" w:sz="0" w:space="0" w:color="auto"/>
        <w:right w:val="none" w:sz="0" w:space="0" w:color="auto"/>
      </w:divBdr>
      <w:divsChild>
        <w:div w:id="285090793">
          <w:marLeft w:val="0"/>
          <w:marRight w:val="0"/>
          <w:marTop w:val="0"/>
          <w:marBottom w:val="0"/>
          <w:divBdr>
            <w:top w:val="none" w:sz="0" w:space="0" w:color="auto"/>
            <w:left w:val="none" w:sz="0" w:space="0" w:color="auto"/>
            <w:bottom w:val="none" w:sz="0" w:space="0" w:color="auto"/>
            <w:right w:val="none" w:sz="0" w:space="0" w:color="auto"/>
          </w:divBdr>
        </w:div>
        <w:div w:id="1088505326">
          <w:marLeft w:val="0"/>
          <w:marRight w:val="0"/>
          <w:marTop w:val="0"/>
          <w:marBottom w:val="0"/>
          <w:divBdr>
            <w:top w:val="none" w:sz="0" w:space="0" w:color="auto"/>
            <w:left w:val="none" w:sz="0" w:space="0" w:color="auto"/>
            <w:bottom w:val="none" w:sz="0" w:space="0" w:color="auto"/>
            <w:right w:val="none" w:sz="0" w:space="0" w:color="auto"/>
          </w:divBdr>
        </w:div>
        <w:div w:id="1361051850">
          <w:marLeft w:val="0"/>
          <w:marRight w:val="0"/>
          <w:marTop w:val="0"/>
          <w:marBottom w:val="0"/>
          <w:divBdr>
            <w:top w:val="none" w:sz="0" w:space="0" w:color="auto"/>
            <w:left w:val="none" w:sz="0" w:space="0" w:color="auto"/>
            <w:bottom w:val="none" w:sz="0" w:space="0" w:color="auto"/>
            <w:right w:val="none" w:sz="0" w:space="0" w:color="auto"/>
          </w:divBdr>
        </w:div>
        <w:div w:id="1559825459">
          <w:marLeft w:val="0"/>
          <w:marRight w:val="0"/>
          <w:marTop w:val="0"/>
          <w:marBottom w:val="0"/>
          <w:divBdr>
            <w:top w:val="none" w:sz="0" w:space="0" w:color="auto"/>
            <w:left w:val="none" w:sz="0" w:space="0" w:color="auto"/>
            <w:bottom w:val="none" w:sz="0" w:space="0" w:color="auto"/>
            <w:right w:val="none" w:sz="0" w:space="0" w:color="auto"/>
          </w:divBdr>
        </w:div>
        <w:div w:id="1706247034">
          <w:marLeft w:val="0"/>
          <w:marRight w:val="0"/>
          <w:marTop w:val="0"/>
          <w:marBottom w:val="0"/>
          <w:divBdr>
            <w:top w:val="none" w:sz="0" w:space="0" w:color="auto"/>
            <w:left w:val="none" w:sz="0" w:space="0" w:color="auto"/>
            <w:bottom w:val="none" w:sz="0" w:space="0" w:color="auto"/>
            <w:right w:val="none" w:sz="0" w:space="0" w:color="auto"/>
          </w:divBdr>
        </w:div>
      </w:divsChild>
    </w:div>
    <w:div w:id="288559852">
      <w:bodyDiv w:val="1"/>
      <w:marLeft w:val="0"/>
      <w:marRight w:val="0"/>
      <w:marTop w:val="0"/>
      <w:marBottom w:val="0"/>
      <w:divBdr>
        <w:top w:val="none" w:sz="0" w:space="0" w:color="auto"/>
        <w:left w:val="none" w:sz="0" w:space="0" w:color="auto"/>
        <w:bottom w:val="none" w:sz="0" w:space="0" w:color="auto"/>
        <w:right w:val="none" w:sz="0" w:space="0" w:color="auto"/>
      </w:divBdr>
      <w:divsChild>
        <w:div w:id="1456605305">
          <w:marLeft w:val="0"/>
          <w:marRight w:val="0"/>
          <w:marTop w:val="0"/>
          <w:marBottom w:val="0"/>
          <w:divBdr>
            <w:top w:val="none" w:sz="0" w:space="0" w:color="auto"/>
            <w:left w:val="none" w:sz="0" w:space="0" w:color="auto"/>
            <w:bottom w:val="none" w:sz="0" w:space="0" w:color="auto"/>
            <w:right w:val="none" w:sz="0" w:space="0" w:color="auto"/>
          </w:divBdr>
        </w:div>
      </w:divsChild>
    </w:div>
    <w:div w:id="292296020">
      <w:bodyDiv w:val="1"/>
      <w:marLeft w:val="0"/>
      <w:marRight w:val="0"/>
      <w:marTop w:val="0"/>
      <w:marBottom w:val="0"/>
      <w:divBdr>
        <w:top w:val="none" w:sz="0" w:space="0" w:color="auto"/>
        <w:left w:val="none" w:sz="0" w:space="0" w:color="auto"/>
        <w:bottom w:val="none" w:sz="0" w:space="0" w:color="auto"/>
        <w:right w:val="none" w:sz="0" w:space="0" w:color="auto"/>
      </w:divBdr>
      <w:divsChild>
        <w:div w:id="858391264">
          <w:marLeft w:val="0"/>
          <w:marRight w:val="0"/>
          <w:marTop w:val="0"/>
          <w:marBottom w:val="0"/>
          <w:divBdr>
            <w:top w:val="none" w:sz="0" w:space="0" w:color="auto"/>
            <w:left w:val="none" w:sz="0" w:space="0" w:color="auto"/>
            <w:bottom w:val="none" w:sz="0" w:space="0" w:color="auto"/>
            <w:right w:val="none" w:sz="0" w:space="0" w:color="auto"/>
          </w:divBdr>
        </w:div>
        <w:div w:id="1298073106">
          <w:marLeft w:val="0"/>
          <w:marRight w:val="0"/>
          <w:marTop w:val="0"/>
          <w:marBottom w:val="0"/>
          <w:divBdr>
            <w:top w:val="none" w:sz="0" w:space="0" w:color="auto"/>
            <w:left w:val="none" w:sz="0" w:space="0" w:color="auto"/>
            <w:bottom w:val="none" w:sz="0" w:space="0" w:color="auto"/>
            <w:right w:val="none" w:sz="0" w:space="0" w:color="auto"/>
          </w:divBdr>
        </w:div>
      </w:divsChild>
    </w:div>
    <w:div w:id="299261809">
      <w:bodyDiv w:val="1"/>
      <w:marLeft w:val="0"/>
      <w:marRight w:val="0"/>
      <w:marTop w:val="0"/>
      <w:marBottom w:val="0"/>
      <w:divBdr>
        <w:top w:val="none" w:sz="0" w:space="0" w:color="auto"/>
        <w:left w:val="none" w:sz="0" w:space="0" w:color="auto"/>
        <w:bottom w:val="none" w:sz="0" w:space="0" w:color="auto"/>
        <w:right w:val="none" w:sz="0" w:space="0" w:color="auto"/>
      </w:divBdr>
    </w:div>
    <w:div w:id="305400728">
      <w:bodyDiv w:val="1"/>
      <w:marLeft w:val="0"/>
      <w:marRight w:val="0"/>
      <w:marTop w:val="0"/>
      <w:marBottom w:val="0"/>
      <w:divBdr>
        <w:top w:val="none" w:sz="0" w:space="0" w:color="auto"/>
        <w:left w:val="none" w:sz="0" w:space="0" w:color="auto"/>
        <w:bottom w:val="none" w:sz="0" w:space="0" w:color="auto"/>
        <w:right w:val="none" w:sz="0" w:space="0" w:color="auto"/>
      </w:divBdr>
      <w:divsChild>
        <w:div w:id="1592355343">
          <w:marLeft w:val="0"/>
          <w:marRight w:val="0"/>
          <w:marTop w:val="0"/>
          <w:marBottom w:val="0"/>
          <w:divBdr>
            <w:top w:val="none" w:sz="0" w:space="0" w:color="auto"/>
            <w:left w:val="none" w:sz="0" w:space="0" w:color="auto"/>
            <w:bottom w:val="none" w:sz="0" w:space="0" w:color="auto"/>
            <w:right w:val="none" w:sz="0" w:space="0" w:color="auto"/>
          </w:divBdr>
        </w:div>
      </w:divsChild>
    </w:div>
    <w:div w:id="328294708">
      <w:bodyDiv w:val="1"/>
      <w:marLeft w:val="0"/>
      <w:marRight w:val="0"/>
      <w:marTop w:val="0"/>
      <w:marBottom w:val="0"/>
      <w:divBdr>
        <w:top w:val="none" w:sz="0" w:space="0" w:color="auto"/>
        <w:left w:val="none" w:sz="0" w:space="0" w:color="auto"/>
        <w:bottom w:val="none" w:sz="0" w:space="0" w:color="auto"/>
        <w:right w:val="none" w:sz="0" w:space="0" w:color="auto"/>
      </w:divBdr>
      <w:divsChild>
        <w:div w:id="1195269571">
          <w:marLeft w:val="0"/>
          <w:marRight w:val="0"/>
          <w:marTop w:val="0"/>
          <w:marBottom w:val="0"/>
          <w:divBdr>
            <w:top w:val="none" w:sz="0" w:space="0" w:color="auto"/>
            <w:left w:val="none" w:sz="0" w:space="0" w:color="auto"/>
            <w:bottom w:val="none" w:sz="0" w:space="0" w:color="auto"/>
            <w:right w:val="none" w:sz="0" w:space="0" w:color="auto"/>
          </w:divBdr>
        </w:div>
      </w:divsChild>
    </w:div>
    <w:div w:id="328942767">
      <w:bodyDiv w:val="1"/>
      <w:marLeft w:val="0"/>
      <w:marRight w:val="0"/>
      <w:marTop w:val="0"/>
      <w:marBottom w:val="0"/>
      <w:divBdr>
        <w:top w:val="none" w:sz="0" w:space="0" w:color="auto"/>
        <w:left w:val="none" w:sz="0" w:space="0" w:color="auto"/>
        <w:bottom w:val="none" w:sz="0" w:space="0" w:color="auto"/>
        <w:right w:val="none" w:sz="0" w:space="0" w:color="auto"/>
      </w:divBdr>
    </w:div>
    <w:div w:id="330254596">
      <w:bodyDiv w:val="1"/>
      <w:marLeft w:val="0"/>
      <w:marRight w:val="0"/>
      <w:marTop w:val="0"/>
      <w:marBottom w:val="0"/>
      <w:divBdr>
        <w:top w:val="none" w:sz="0" w:space="0" w:color="auto"/>
        <w:left w:val="none" w:sz="0" w:space="0" w:color="auto"/>
        <w:bottom w:val="none" w:sz="0" w:space="0" w:color="auto"/>
        <w:right w:val="none" w:sz="0" w:space="0" w:color="auto"/>
      </w:divBdr>
      <w:divsChild>
        <w:div w:id="864946137">
          <w:marLeft w:val="0"/>
          <w:marRight w:val="0"/>
          <w:marTop w:val="0"/>
          <w:marBottom w:val="0"/>
          <w:divBdr>
            <w:top w:val="none" w:sz="0" w:space="0" w:color="auto"/>
            <w:left w:val="none" w:sz="0" w:space="0" w:color="auto"/>
            <w:bottom w:val="none" w:sz="0" w:space="0" w:color="auto"/>
            <w:right w:val="none" w:sz="0" w:space="0" w:color="auto"/>
          </w:divBdr>
        </w:div>
      </w:divsChild>
    </w:div>
    <w:div w:id="366953885">
      <w:bodyDiv w:val="1"/>
      <w:marLeft w:val="0"/>
      <w:marRight w:val="0"/>
      <w:marTop w:val="0"/>
      <w:marBottom w:val="0"/>
      <w:divBdr>
        <w:top w:val="none" w:sz="0" w:space="0" w:color="auto"/>
        <w:left w:val="none" w:sz="0" w:space="0" w:color="auto"/>
        <w:bottom w:val="none" w:sz="0" w:space="0" w:color="auto"/>
        <w:right w:val="none" w:sz="0" w:space="0" w:color="auto"/>
      </w:divBdr>
      <w:divsChild>
        <w:div w:id="484859942">
          <w:marLeft w:val="0"/>
          <w:marRight w:val="0"/>
          <w:marTop w:val="0"/>
          <w:marBottom w:val="0"/>
          <w:divBdr>
            <w:top w:val="none" w:sz="0" w:space="0" w:color="auto"/>
            <w:left w:val="none" w:sz="0" w:space="0" w:color="auto"/>
            <w:bottom w:val="none" w:sz="0" w:space="0" w:color="auto"/>
            <w:right w:val="none" w:sz="0" w:space="0" w:color="auto"/>
          </w:divBdr>
        </w:div>
        <w:div w:id="841894754">
          <w:marLeft w:val="0"/>
          <w:marRight w:val="0"/>
          <w:marTop w:val="0"/>
          <w:marBottom w:val="0"/>
          <w:divBdr>
            <w:top w:val="none" w:sz="0" w:space="0" w:color="auto"/>
            <w:left w:val="none" w:sz="0" w:space="0" w:color="auto"/>
            <w:bottom w:val="none" w:sz="0" w:space="0" w:color="auto"/>
            <w:right w:val="none" w:sz="0" w:space="0" w:color="auto"/>
          </w:divBdr>
        </w:div>
        <w:div w:id="1488551708">
          <w:marLeft w:val="0"/>
          <w:marRight w:val="0"/>
          <w:marTop w:val="0"/>
          <w:marBottom w:val="0"/>
          <w:divBdr>
            <w:top w:val="none" w:sz="0" w:space="0" w:color="auto"/>
            <w:left w:val="none" w:sz="0" w:space="0" w:color="auto"/>
            <w:bottom w:val="none" w:sz="0" w:space="0" w:color="auto"/>
            <w:right w:val="none" w:sz="0" w:space="0" w:color="auto"/>
          </w:divBdr>
        </w:div>
        <w:div w:id="2080441508">
          <w:marLeft w:val="0"/>
          <w:marRight w:val="0"/>
          <w:marTop w:val="0"/>
          <w:marBottom w:val="0"/>
          <w:divBdr>
            <w:top w:val="none" w:sz="0" w:space="0" w:color="auto"/>
            <w:left w:val="none" w:sz="0" w:space="0" w:color="auto"/>
            <w:bottom w:val="none" w:sz="0" w:space="0" w:color="auto"/>
            <w:right w:val="none" w:sz="0" w:space="0" w:color="auto"/>
          </w:divBdr>
        </w:div>
        <w:div w:id="2132744801">
          <w:marLeft w:val="0"/>
          <w:marRight w:val="0"/>
          <w:marTop w:val="0"/>
          <w:marBottom w:val="0"/>
          <w:divBdr>
            <w:top w:val="none" w:sz="0" w:space="0" w:color="auto"/>
            <w:left w:val="none" w:sz="0" w:space="0" w:color="auto"/>
            <w:bottom w:val="none" w:sz="0" w:space="0" w:color="auto"/>
            <w:right w:val="none" w:sz="0" w:space="0" w:color="auto"/>
          </w:divBdr>
        </w:div>
      </w:divsChild>
    </w:div>
    <w:div w:id="373509951">
      <w:bodyDiv w:val="1"/>
      <w:marLeft w:val="0"/>
      <w:marRight w:val="0"/>
      <w:marTop w:val="0"/>
      <w:marBottom w:val="0"/>
      <w:divBdr>
        <w:top w:val="none" w:sz="0" w:space="0" w:color="auto"/>
        <w:left w:val="none" w:sz="0" w:space="0" w:color="auto"/>
        <w:bottom w:val="none" w:sz="0" w:space="0" w:color="auto"/>
        <w:right w:val="none" w:sz="0" w:space="0" w:color="auto"/>
      </w:divBdr>
      <w:divsChild>
        <w:div w:id="75786560">
          <w:marLeft w:val="0"/>
          <w:marRight w:val="0"/>
          <w:marTop w:val="0"/>
          <w:marBottom w:val="0"/>
          <w:divBdr>
            <w:top w:val="none" w:sz="0" w:space="0" w:color="auto"/>
            <w:left w:val="none" w:sz="0" w:space="0" w:color="auto"/>
            <w:bottom w:val="none" w:sz="0" w:space="0" w:color="auto"/>
            <w:right w:val="none" w:sz="0" w:space="0" w:color="auto"/>
          </w:divBdr>
        </w:div>
        <w:div w:id="1268998885">
          <w:marLeft w:val="0"/>
          <w:marRight w:val="0"/>
          <w:marTop w:val="0"/>
          <w:marBottom w:val="0"/>
          <w:divBdr>
            <w:top w:val="none" w:sz="0" w:space="0" w:color="auto"/>
            <w:left w:val="none" w:sz="0" w:space="0" w:color="auto"/>
            <w:bottom w:val="none" w:sz="0" w:space="0" w:color="auto"/>
            <w:right w:val="none" w:sz="0" w:space="0" w:color="auto"/>
          </w:divBdr>
        </w:div>
        <w:div w:id="1501233383">
          <w:marLeft w:val="0"/>
          <w:marRight w:val="0"/>
          <w:marTop w:val="0"/>
          <w:marBottom w:val="0"/>
          <w:divBdr>
            <w:top w:val="none" w:sz="0" w:space="0" w:color="auto"/>
            <w:left w:val="none" w:sz="0" w:space="0" w:color="auto"/>
            <w:bottom w:val="none" w:sz="0" w:space="0" w:color="auto"/>
            <w:right w:val="none" w:sz="0" w:space="0" w:color="auto"/>
          </w:divBdr>
        </w:div>
        <w:div w:id="1662199889">
          <w:marLeft w:val="0"/>
          <w:marRight w:val="0"/>
          <w:marTop w:val="0"/>
          <w:marBottom w:val="0"/>
          <w:divBdr>
            <w:top w:val="none" w:sz="0" w:space="0" w:color="auto"/>
            <w:left w:val="none" w:sz="0" w:space="0" w:color="auto"/>
            <w:bottom w:val="none" w:sz="0" w:space="0" w:color="auto"/>
            <w:right w:val="none" w:sz="0" w:space="0" w:color="auto"/>
          </w:divBdr>
        </w:div>
        <w:div w:id="1699311466">
          <w:marLeft w:val="0"/>
          <w:marRight w:val="0"/>
          <w:marTop w:val="0"/>
          <w:marBottom w:val="0"/>
          <w:divBdr>
            <w:top w:val="none" w:sz="0" w:space="0" w:color="auto"/>
            <w:left w:val="none" w:sz="0" w:space="0" w:color="auto"/>
            <w:bottom w:val="none" w:sz="0" w:space="0" w:color="auto"/>
            <w:right w:val="none" w:sz="0" w:space="0" w:color="auto"/>
          </w:divBdr>
        </w:div>
      </w:divsChild>
    </w:div>
    <w:div w:id="390234109">
      <w:bodyDiv w:val="1"/>
      <w:marLeft w:val="0"/>
      <w:marRight w:val="0"/>
      <w:marTop w:val="0"/>
      <w:marBottom w:val="0"/>
      <w:divBdr>
        <w:top w:val="none" w:sz="0" w:space="0" w:color="auto"/>
        <w:left w:val="none" w:sz="0" w:space="0" w:color="auto"/>
        <w:bottom w:val="none" w:sz="0" w:space="0" w:color="auto"/>
        <w:right w:val="none" w:sz="0" w:space="0" w:color="auto"/>
      </w:divBdr>
      <w:divsChild>
        <w:div w:id="365719704">
          <w:marLeft w:val="547"/>
          <w:marRight w:val="0"/>
          <w:marTop w:val="0"/>
          <w:marBottom w:val="0"/>
          <w:divBdr>
            <w:top w:val="none" w:sz="0" w:space="0" w:color="auto"/>
            <w:left w:val="none" w:sz="0" w:space="0" w:color="auto"/>
            <w:bottom w:val="none" w:sz="0" w:space="0" w:color="auto"/>
            <w:right w:val="none" w:sz="0" w:space="0" w:color="auto"/>
          </w:divBdr>
        </w:div>
      </w:divsChild>
    </w:div>
    <w:div w:id="391467624">
      <w:bodyDiv w:val="1"/>
      <w:marLeft w:val="0"/>
      <w:marRight w:val="0"/>
      <w:marTop w:val="0"/>
      <w:marBottom w:val="0"/>
      <w:divBdr>
        <w:top w:val="none" w:sz="0" w:space="0" w:color="auto"/>
        <w:left w:val="none" w:sz="0" w:space="0" w:color="auto"/>
        <w:bottom w:val="none" w:sz="0" w:space="0" w:color="auto"/>
        <w:right w:val="none" w:sz="0" w:space="0" w:color="auto"/>
      </w:divBdr>
      <w:divsChild>
        <w:div w:id="1587836687">
          <w:marLeft w:val="0"/>
          <w:marRight w:val="0"/>
          <w:marTop w:val="0"/>
          <w:marBottom w:val="0"/>
          <w:divBdr>
            <w:top w:val="none" w:sz="0" w:space="0" w:color="auto"/>
            <w:left w:val="none" w:sz="0" w:space="0" w:color="auto"/>
            <w:bottom w:val="none" w:sz="0" w:space="0" w:color="auto"/>
            <w:right w:val="none" w:sz="0" w:space="0" w:color="auto"/>
          </w:divBdr>
        </w:div>
      </w:divsChild>
    </w:div>
    <w:div w:id="393285876">
      <w:bodyDiv w:val="1"/>
      <w:marLeft w:val="0"/>
      <w:marRight w:val="0"/>
      <w:marTop w:val="0"/>
      <w:marBottom w:val="0"/>
      <w:divBdr>
        <w:top w:val="none" w:sz="0" w:space="0" w:color="auto"/>
        <w:left w:val="none" w:sz="0" w:space="0" w:color="auto"/>
        <w:bottom w:val="none" w:sz="0" w:space="0" w:color="auto"/>
        <w:right w:val="none" w:sz="0" w:space="0" w:color="auto"/>
      </w:divBdr>
    </w:div>
    <w:div w:id="395472095">
      <w:bodyDiv w:val="1"/>
      <w:marLeft w:val="0"/>
      <w:marRight w:val="0"/>
      <w:marTop w:val="0"/>
      <w:marBottom w:val="0"/>
      <w:divBdr>
        <w:top w:val="none" w:sz="0" w:space="0" w:color="auto"/>
        <w:left w:val="none" w:sz="0" w:space="0" w:color="auto"/>
        <w:bottom w:val="none" w:sz="0" w:space="0" w:color="auto"/>
        <w:right w:val="none" w:sz="0" w:space="0" w:color="auto"/>
      </w:divBdr>
      <w:divsChild>
        <w:div w:id="367531044">
          <w:marLeft w:val="0"/>
          <w:marRight w:val="0"/>
          <w:marTop w:val="0"/>
          <w:marBottom w:val="0"/>
          <w:divBdr>
            <w:top w:val="none" w:sz="0" w:space="0" w:color="auto"/>
            <w:left w:val="none" w:sz="0" w:space="0" w:color="auto"/>
            <w:bottom w:val="none" w:sz="0" w:space="0" w:color="auto"/>
            <w:right w:val="none" w:sz="0" w:space="0" w:color="auto"/>
          </w:divBdr>
        </w:div>
      </w:divsChild>
    </w:div>
    <w:div w:id="397943547">
      <w:bodyDiv w:val="1"/>
      <w:marLeft w:val="0"/>
      <w:marRight w:val="0"/>
      <w:marTop w:val="0"/>
      <w:marBottom w:val="0"/>
      <w:divBdr>
        <w:top w:val="none" w:sz="0" w:space="0" w:color="auto"/>
        <w:left w:val="none" w:sz="0" w:space="0" w:color="auto"/>
        <w:bottom w:val="none" w:sz="0" w:space="0" w:color="auto"/>
        <w:right w:val="none" w:sz="0" w:space="0" w:color="auto"/>
      </w:divBdr>
      <w:divsChild>
        <w:div w:id="1966614368">
          <w:marLeft w:val="0"/>
          <w:marRight w:val="0"/>
          <w:marTop w:val="0"/>
          <w:marBottom w:val="0"/>
          <w:divBdr>
            <w:top w:val="none" w:sz="0" w:space="0" w:color="auto"/>
            <w:left w:val="none" w:sz="0" w:space="0" w:color="auto"/>
            <w:bottom w:val="none" w:sz="0" w:space="0" w:color="auto"/>
            <w:right w:val="none" w:sz="0" w:space="0" w:color="auto"/>
          </w:divBdr>
          <w:divsChild>
            <w:div w:id="102702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50671">
      <w:bodyDiv w:val="1"/>
      <w:marLeft w:val="0"/>
      <w:marRight w:val="0"/>
      <w:marTop w:val="0"/>
      <w:marBottom w:val="0"/>
      <w:divBdr>
        <w:top w:val="none" w:sz="0" w:space="0" w:color="auto"/>
        <w:left w:val="none" w:sz="0" w:space="0" w:color="auto"/>
        <w:bottom w:val="none" w:sz="0" w:space="0" w:color="auto"/>
        <w:right w:val="none" w:sz="0" w:space="0" w:color="auto"/>
      </w:divBdr>
    </w:div>
    <w:div w:id="416244216">
      <w:bodyDiv w:val="1"/>
      <w:marLeft w:val="0"/>
      <w:marRight w:val="0"/>
      <w:marTop w:val="0"/>
      <w:marBottom w:val="0"/>
      <w:divBdr>
        <w:top w:val="none" w:sz="0" w:space="0" w:color="auto"/>
        <w:left w:val="none" w:sz="0" w:space="0" w:color="auto"/>
        <w:bottom w:val="none" w:sz="0" w:space="0" w:color="auto"/>
        <w:right w:val="none" w:sz="0" w:space="0" w:color="auto"/>
      </w:divBdr>
    </w:div>
    <w:div w:id="421486621">
      <w:bodyDiv w:val="1"/>
      <w:marLeft w:val="0"/>
      <w:marRight w:val="0"/>
      <w:marTop w:val="0"/>
      <w:marBottom w:val="0"/>
      <w:divBdr>
        <w:top w:val="none" w:sz="0" w:space="0" w:color="auto"/>
        <w:left w:val="none" w:sz="0" w:space="0" w:color="auto"/>
        <w:bottom w:val="none" w:sz="0" w:space="0" w:color="auto"/>
        <w:right w:val="none" w:sz="0" w:space="0" w:color="auto"/>
      </w:divBdr>
      <w:divsChild>
        <w:div w:id="579412527">
          <w:marLeft w:val="0"/>
          <w:marRight w:val="0"/>
          <w:marTop w:val="0"/>
          <w:marBottom w:val="0"/>
          <w:divBdr>
            <w:top w:val="none" w:sz="0" w:space="0" w:color="auto"/>
            <w:left w:val="none" w:sz="0" w:space="0" w:color="auto"/>
            <w:bottom w:val="none" w:sz="0" w:space="0" w:color="auto"/>
            <w:right w:val="none" w:sz="0" w:space="0" w:color="auto"/>
          </w:divBdr>
        </w:div>
        <w:div w:id="2086611949">
          <w:marLeft w:val="0"/>
          <w:marRight w:val="0"/>
          <w:marTop w:val="0"/>
          <w:marBottom w:val="0"/>
          <w:divBdr>
            <w:top w:val="none" w:sz="0" w:space="0" w:color="auto"/>
            <w:left w:val="none" w:sz="0" w:space="0" w:color="auto"/>
            <w:bottom w:val="none" w:sz="0" w:space="0" w:color="auto"/>
            <w:right w:val="none" w:sz="0" w:space="0" w:color="auto"/>
          </w:divBdr>
        </w:div>
      </w:divsChild>
    </w:div>
    <w:div w:id="425347458">
      <w:bodyDiv w:val="1"/>
      <w:marLeft w:val="0"/>
      <w:marRight w:val="0"/>
      <w:marTop w:val="0"/>
      <w:marBottom w:val="0"/>
      <w:divBdr>
        <w:top w:val="none" w:sz="0" w:space="0" w:color="auto"/>
        <w:left w:val="none" w:sz="0" w:space="0" w:color="auto"/>
        <w:bottom w:val="none" w:sz="0" w:space="0" w:color="auto"/>
        <w:right w:val="none" w:sz="0" w:space="0" w:color="auto"/>
      </w:divBdr>
      <w:divsChild>
        <w:div w:id="408117501">
          <w:marLeft w:val="0"/>
          <w:marRight w:val="0"/>
          <w:marTop w:val="0"/>
          <w:marBottom w:val="0"/>
          <w:divBdr>
            <w:top w:val="none" w:sz="0" w:space="0" w:color="auto"/>
            <w:left w:val="none" w:sz="0" w:space="0" w:color="auto"/>
            <w:bottom w:val="none" w:sz="0" w:space="0" w:color="auto"/>
            <w:right w:val="none" w:sz="0" w:space="0" w:color="auto"/>
          </w:divBdr>
        </w:div>
      </w:divsChild>
    </w:div>
    <w:div w:id="439491563">
      <w:bodyDiv w:val="1"/>
      <w:marLeft w:val="0"/>
      <w:marRight w:val="0"/>
      <w:marTop w:val="0"/>
      <w:marBottom w:val="0"/>
      <w:divBdr>
        <w:top w:val="none" w:sz="0" w:space="0" w:color="auto"/>
        <w:left w:val="none" w:sz="0" w:space="0" w:color="auto"/>
        <w:bottom w:val="none" w:sz="0" w:space="0" w:color="auto"/>
        <w:right w:val="none" w:sz="0" w:space="0" w:color="auto"/>
      </w:divBdr>
      <w:divsChild>
        <w:div w:id="1625231558">
          <w:marLeft w:val="0"/>
          <w:marRight w:val="0"/>
          <w:marTop w:val="0"/>
          <w:marBottom w:val="0"/>
          <w:divBdr>
            <w:top w:val="none" w:sz="0" w:space="0" w:color="auto"/>
            <w:left w:val="none" w:sz="0" w:space="0" w:color="auto"/>
            <w:bottom w:val="none" w:sz="0" w:space="0" w:color="auto"/>
            <w:right w:val="none" w:sz="0" w:space="0" w:color="auto"/>
          </w:divBdr>
        </w:div>
      </w:divsChild>
    </w:div>
    <w:div w:id="450325467">
      <w:bodyDiv w:val="1"/>
      <w:marLeft w:val="0"/>
      <w:marRight w:val="0"/>
      <w:marTop w:val="0"/>
      <w:marBottom w:val="0"/>
      <w:divBdr>
        <w:top w:val="none" w:sz="0" w:space="0" w:color="auto"/>
        <w:left w:val="none" w:sz="0" w:space="0" w:color="auto"/>
        <w:bottom w:val="none" w:sz="0" w:space="0" w:color="auto"/>
        <w:right w:val="none" w:sz="0" w:space="0" w:color="auto"/>
      </w:divBdr>
    </w:div>
    <w:div w:id="516626381">
      <w:bodyDiv w:val="1"/>
      <w:marLeft w:val="0"/>
      <w:marRight w:val="0"/>
      <w:marTop w:val="0"/>
      <w:marBottom w:val="0"/>
      <w:divBdr>
        <w:top w:val="none" w:sz="0" w:space="0" w:color="auto"/>
        <w:left w:val="none" w:sz="0" w:space="0" w:color="auto"/>
        <w:bottom w:val="none" w:sz="0" w:space="0" w:color="auto"/>
        <w:right w:val="none" w:sz="0" w:space="0" w:color="auto"/>
      </w:divBdr>
    </w:div>
    <w:div w:id="544952982">
      <w:bodyDiv w:val="1"/>
      <w:marLeft w:val="0"/>
      <w:marRight w:val="0"/>
      <w:marTop w:val="0"/>
      <w:marBottom w:val="0"/>
      <w:divBdr>
        <w:top w:val="none" w:sz="0" w:space="0" w:color="auto"/>
        <w:left w:val="none" w:sz="0" w:space="0" w:color="auto"/>
        <w:bottom w:val="none" w:sz="0" w:space="0" w:color="auto"/>
        <w:right w:val="none" w:sz="0" w:space="0" w:color="auto"/>
      </w:divBdr>
      <w:divsChild>
        <w:div w:id="434596110">
          <w:marLeft w:val="0"/>
          <w:marRight w:val="0"/>
          <w:marTop w:val="0"/>
          <w:marBottom w:val="0"/>
          <w:divBdr>
            <w:top w:val="single" w:sz="2" w:space="0" w:color="E5E7EB"/>
            <w:left w:val="single" w:sz="2" w:space="0" w:color="E5E7EB"/>
            <w:bottom w:val="single" w:sz="2" w:space="0" w:color="E5E7EB"/>
            <w:right w:val="single" w:sz="2" w:space="0" w:color="E5E7EB"/>
          </w:divBdr>
          <w:divsChild>
            <w:div w:id="97726251">
              <w:marLeft w:val="0"/>
              <w:marRight w:val="0"/>
              <w:marTop w:val="0"/>
              <w:marBottom w:val="0"/>
              <w:divBdr>
                <w:top w:val="single" w:sz="2" w:space="0" w:color="E5E7EB"/>
                <w:left w:val="single" w:sz="2" w:space="0" w:color="E5E7EB"/>
                <w:bottom w:val="single" w:sz="2" w:space="0" w:color="E5E7EB"/>
                <w:right w:val="single" w:sz="2" w:space="0" w:color="E5E7EB"/>
              </w:divBdr>
              <w:divsChild>
                <w:div w:id="1395161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1138324">
          <w:marLeft w:val="0"/>
          <w:marRight w:val="0"/>
          <w:marTop w:val="0"/>
          <w:marBottom w:val="0"/>
          <w:divBdr>
            <w:top w:val="single" w:sz="2" w:space="0" w:color="E5E7EB"/>
            <w:left w:val="single" w:sz="2" w:space="0" w:color="E5E7EB"/>
            <w:bottom w:val="single" w:sz="2" w:space="0" w:color="E5E7EB"/>
            <w:right w:val="single" w:sz="2" w:space="0" w:color="E5E7EB"/>
          </w:divBdr>
          <w:divsChild>
            <w:div w:id="2059235133">
              <w:marLeft w:val="0"/>
              <w:marRight w:val="0"/>
              <w:marTop w:val="0"/>
              <w:marBottom w:val="0"/>
              <w:divBdr>
                <w:top w:val="single" w:sz="2" w:space="0" w:color="E5E7EB"/>
                <w:left w:val="single" w:sz="2" w:space="0" w:color="E5E7EB"/>
                <w:bottom w:val="single" w:sz="2" w:space="0" w:color="E5E7EB"/>
                <w:right w:val="single" w:sz="2" w:space="0" w:color="E5E7EB"/>
              </w:divBdr>
              <w:divsChild>
                <w:div w:id="444891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4748452">
          <w:marLeft w:val="0"/>
          <w:marRight w:val="0"/>
          <w:marTop w:val="0"/>
          <w:marBottom w:val="0"/>
          <w:divBdr>
            <w:top w:val="single" w:sz="2" w:space="0" w:color="E5E7EB"/>
            <w:left w:val="single" w:sz="2" w:space="0" w:color="E5E7EB"/>
            <w:bottom w:val="single" w:sz="2" w:space="0" w:color="E5E7EB"/>
            <w:right w:val="single" w:sz="2" w:space="0" w:color="E5E7EB"/>
          </w:divBdr>
          <w:divsChild>
            <w:div w:id="815992825">
              <w:marLeft w:val="0"/>
              <w:marRight w:val="0"/>
              <w:marTop w:val="0"/>
              <w:marBottom w:val="0"/>
              <w:divBdr>
                <w:top w:val="single" w:sz="2" w:space="0" w:color="E5E7EB"/>
                <w:left w:val="single" w:sz="2" w:space="0" w:color="E5E7EB"/>
                <w:bottom w:val="single" w:sz="2" w:space="0" w:color="E5E7EB"/>
                <w:right w:val="single" w:sz="2" w:space="0" w:color="E5E7EB"/>
              </w:divBdr>
              <w:divsChild>
                <w:div w:id="1700427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4151609">
          <w:marLeft w:val="0"/>
          <w:marRight w:val="0"/>
          <w:marTop w:val="0"/>
          <w:marBottom w:val="0"/>
          <w:divBdr>
            <w:top w:val="single" w:sz="2" w:space="0" w:color="E5E7EB"/>
            <w:left w:val="single" w:sz="2" w:space="0" w:color="E5E7EB"/>
            <w:bottom w:val="single" w:sz="2" w:space="0" w:color="E5E7EB"/>
            <w:right w:val="single" w:sz="2" w:space="0" w:color="E5E7EB"/>
          </w:divBdr>
          <w:divsChild>
            <w:div w:id="395280182">
              <w:marLeft w:val="0"/>
              <w:marRight w:val="0"/>
              <w:marTop w:val="0"/>
              <w:marBottom w:val="0"/>
              <w:divBdr>
                <w:top w:val="single" w:sz="2" w:space="0" w:color="E5E7EB"/>
                <w:left w:val="single" w:sz="2" w:space="0" w:color="E5E7EB"/>
                <w:bottom w:val="single" w:sz="2" w:space="0" w:color="E5E7EB"/>
                <w:right w:val="single" w:sz="2" w:space="0" w:color="E5E7EB"/>
              </w:divBdr>
              <w:divsChild>
                <w:div w:id="1697661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7183576">
      <w:bodyDiv w:val="1"/>
      <w:marLeft w:val="0"/>
      <w:marRight w:val="0"/>
      <w:marTop w:val="0"/>
      <w:marBottom w:val="0"/>
      <w:divBdr>
        <w:top w:val="none" w:sz="0" w:space="0" w:color="auto"/>
        <w:left w:val="none" w:sz="0" w:space="0" w:color="auto"/>
        <w:bottom w:val="none" w:sz="0" w:space="0" w:color="auto"/>
        <w:right w:val="none" w:sz="0" w:space="0" w:color="auto"/>
      </w:divBdr>
      <w:divsChild>
        <w:div w:id="80949809">
          <w:marLeft w:val="0"/>
          <w:marRight w:val="0"/>
          <w:marTop w:val="0"/>
          <w:marBottom w:val="0"/>
          <w:divBdr>
            <w:top w:val="none" w:sz="0" w:space="0" w:color="auto"/>
            <w:left w:val="none" w:sz="0" w:space="0" w:color="auto"/>
            <w:bottom w:val="none" w:sz="0" w:space="0" w:color="auto"/>
            <w:right w:val="none" w:sz="0" w:space="0" w:color="auto"/>
          </w:divBdr>
        </w:div>
        <w:div w:id="148012607">
          <w:marLeft w:val="0"/>
          <w:marRight w:val="0"/>
          <w:marTop w:val="0"/>
          <w:marBottom w:val="0"/>
          <w:divBdr>
            <w:top w:val="none" w:sz="0" w:space="0" w:color="auto"/>
            <w:left w:val="none" w:sz="0" w:space="0" w:color="auto"/>
            <w:bottom w:val="none" w:sz="0" w:space="0" w:color="auto"/>
            <w:right w:val="none" w:sz="0" w:space="0" w:color="auto"/>
          </w:divBdr>
        </w:div>
        <w:div w:id="183446306">
          <w:marLeft w:val="0"/>
          <w:marRight w:val="0"/>
          <w:marTop w:val="0"/>
          <w:marBottom w:val="0"/>
          <w:divBdr>
            <w:top w:val="none" w:sz="0" w:space="0" w:color="auto"/>
            <w:left w:val="none" w:sz="0" w:space="0" w:color="auto"/>
            <w:bottom w:val="none" w:sz="0" w:space="0" w:color="auto"/>
            <w:right w:val="none" w:sz="0" w:space="0" w:color="auto"/>
          </w:divBdr>
        </w:div>
        <w:div w:id="193156703">
          <w:marLeft w:val="0"/>
          <w:marRight w:val="0"/>
          <w:marTop w:val="0"/>
          <w:marBottom w:val="0"/>
          <w:divBdr>
            <w:top w:val="none" w:sz="0" w:space="0" w:color="auto"/>
            <w:left w:val="none" w:sz="0" w:space="0" w:color="auto"/>
            <w:bottom w:val="none" w:sz="0" w:space="0" w:color="auto"/>
            <w:right w:val="none" w:sz="0" w:space="0" w:color="auto"/>
          </w:divBdr>
        </w:div>
        <w:div w:id="201749429">
          <w:marLeft w:val="0"/>
          <w:marRight w:val="0"/>
          <w:marTop w:val="0"/>
          <w:marBottom w:val="0"/>
          <w:divBdr>
            <w:top w:val="none" w:sz="0" w:space="0" w:color="auto"/>
            <w:left w:val="none" w:sz="0" w:space="0" w:color="auto"/>
            <w:bottom w:val="none" w:sz="0" w:space="0" w:color="auto"/>
            <w:right w:val="none" w:sz="0" w:space="0" w:color="auto"/>
          </w:divBdr>
        </w:div>
        <w:div w:id="269549676">
          <w:marLeft w:val="0"/>
          <w:marRight w:val="0"/>
          <w:marTop w:val="0"/>
          <w:marBottom w:val="0"/>
          <w:divBdr>
            <w:top w:val="none" w:sz="0" w:space="0" w:color="auto"/>
            <w:left w:val="none" w:sz="0" w:space="0" w:color="auto"/>
            <w:bottom w:val="none" w:sz="0" w:space="0" w:color="auto"/>
            <w:right w:val="none" w:sz="0" w:space="0" w:color="auto"/>
          </w:divBdr>
        </w:div>
        <w:div w:id="298539721">
          <w:marLeft w:val="0"/>
          <w:marRight w:val="0"/>
          <w:marTop w:val="0"/>
          <w:marBottom w:val="0"/>
          <w:divBdr>
            <w:top w:val="none" w:sz="0" w:space="0" w:color="auto"/>
            <w:left w:val="none" w:sz="0" w:space="0" w:color="auto"/>
            <w:bottom w:val="none" w:sz="0" w:space="0" w:color="auto"/>
            <w:right w:val="none" w:sz="0" w:space="0" w:color="auto"/>
          </w:divBdr>
        </w:div>
        <w:div w:id="473568856">
          <w:marLeft w:val="0"/>
          <w:marRight w:val="0"/>
          <w:marTop w:val="0"/>
          <w:marBottom w:val="0"/>
          <w:divBdr>
            <w:top w:val="none" w:sz="0" w:space="0" w:color="auto"/>
            <w:left w:val="none" w:sz="0" w:space="0" w:color="auto"/>
            <w:bottom w:val="none" w:sz="0" w:space="0" w:color="auto"/>
            <w:right w:val="none" w:sz="0" w:space="0" w:color="auto"/>
          </w:divBdr>
        </w:div>
        <w:div w:id="625162676">
          <w:marLeft w:val="0"/>
          <w:marRight w:val="0"/>
          <w:marTop w:val="0"/>
          <w:marBottom w:val="0"/>
          <w:divBdr>
            <w:top w:val="none" w:sz="0" w:space="0" w:color="auto"/>
            <w:left w:val="none" w:sz="0" w:space="0" w:color="auto"/>
            <w:bottom w:val="none" w:sz="0" w:space="0" w:color="auto"/>
            <w:right w:val="none" w:sz="0" w:space="0" w:color="auto"/>
          </w:divBdr>
        </w:div>
        <w:div w:id="732238004">
          <w:marLeft w:val="0"/>
          <w:marRight w:val="0"/>
          <w:marTop w:val="0"/>
          <w:marBottom w:val="0"/>
          <w:divBdr>
            <w:top w:val="none" w:sz="0" w:space="0" w:color="auto"/>
            <w:left w:val="none" w:sz="0" w:space="0" w:color="auto"/>
            <w:bottom w:val="none" w:sz="0" w:space="0" w:color="auto"/>
            <w:right w:val="none" w:sz="0" w:space="0" w:color="auto"/>
          </w:divBdr>
        </w:div>
        <w:div w:id="792754030">
          <w:marLeft w:val="0"/>
          <w:marRight w:val="0"/>
          <w:marTop w:val="0"/>
          <w:marBottom w:val="0"/>
          <w:divBdr>
            <w:top w:val="none" w:sz="0" w:space="0" w:color="auto"/>
            <w:left w:val="none" w:sz="0" w:space="0" w:color="auto"/>
            <w:bottom w:val="none" w:sz="0" w:space="0" w:color="auto"/>
            <w:right w:val="none" w:sz="0" w:space="0" w:color="auto"/>
          </w:divBdr>
        </w:div>
        <w:div w:id="897209084">
          <w:marLeft w:val="0"/>
          <w:marRight w:val="0"/>
          <w:marTop w:val="0"/>
          <w:marBottom w:val="0"/>
          <w:divBdr>
            <w:top w:val="none" w:sz="0" w:space="0" w:color="auto"/>
            <w:left w:val="none" w:sz="0" w:space="0" w:color="auto"/>
            <w:bottom w:val="none" w:sz="0" w:space="0" w:color="auto"/>
            <w:right w:val="none" w:sz="0" w:space="0" w:color="auto"/>
          </w:divBdr>
        </w:div>
        <w:div w:id="1001785298">
          <w:marLeft w:val="0"/>
          <w:marRight w:val="0"/>
          <w:marTop w:val="0"/>
          <w:marBottom w:val="0"/>
          <w:divBdr>
            <w:top w:val="none" w:sz="0" w:space="0" w:color="auto"/>
            <w:left w:val="none" w:sz="0" w:space="0" w:color="auto"/>
            <w:bottom w:val="none" w:sz="0" w:space="0" w:color="auto"/>
            <w:right w:val="none" w:sz="0" w:space="0" w:color="auto"/>
          </w:divBdr>
        </w:div>
        <w:div w:id="1031031836">
          <w:marLeft w:val="0"/>
          <w:marRight w:val="0"/>
          <w:marTop w:val="0"/>
          <w:marBottom w:val="0"/>
          <w:divBdr>
            <w:top w:val="none" w:sz="0" w:space="0" w:color="auto"/>
            <w:left w:val="none" w:sz="0" w:space="0" w:color="auto"/>
            <w:bottom w:val="none" w:sz="0" w:space="0" w:color="auto"/>
            <w:right w:val="none" w:sz="0" w:space="0" w:color="auto"/>
          </w:divBdr>
        </w:div>
        <w:div w:id="1059355724">
          <w:marLeft w:val="0"/>
          <w:marRight w:val="0"/>
          <w:marTop w:val="0"/>
          <w:marBottom w:val="0"/>
          <w:divBdr>
            <w:top w:val="none" w:sz="0" w:space="0" w:color="auto"/>
            <w:left w:val="none" w:sz="0" w:space="0" w:color="auto"/>
            <w:bottom w:val="none" w:sz="0" w:space="0" w:color="auto"/>
            <w:right w:val="none" w:sz="0" w:space="0" w:color="auto"/>
          </w:divBdr>
        </w:div>
        <w:div w:id="1098714199">
          <w:marLeft w:val="0"/>
          <w:marRight w:val="0"/>
          <w:marTop w:val="0"/>
          <w:marBottom w:val="0"/>
          <w:divBdr>
            <w:top w:val="none" w:sz="0" w:space="0" w:color="auto"/>
            <w:left w:val="none" w:sz="0" w:space="0" w:color="auto"/>
            <w:bottom w:val="none" w:sz="0" w:space="0" w:color="auto"/>
            <w:right w:val="none" w:sz="0" w:space="0" w:color="auto"/>
          </w:divBdr>
        </w:div>
        <w:div w:id="1151016887">
          <w:marLeft w:val="0"/>
          <w:marRight w:val="0"/>
          <w:marTop w:val="0"/>
          <w:marBottom w:val="0"/>
          <w:divBdr>
            <w:top w:val="none" w:sz="0" w:space="0" w:color="auto"/>
            <w:left w:val="none" w:sz="0" w:space="0" w:color="auto"/>
            <w:bottom w:val="none" w:sz="0" w:space="0" w:color="auto"/>
            <w:right w:val="none" w:sz="0" w:space="0" w:color="auto"/>
          </w:divBdr>
        </w:div>
        <w:div w:id="1220366741">
          <w:marLeft w:val="0"/>
          <w:marRight w:val="0"/>
          <w:marTop w:val="0"/>
          <w:marBottom w:val="0"/>
          <w:divBdr>
            <w:top w:val="none" w:sz="0" w:space="0" w:color="auto"/>
            <w:left w:val="none" w:sz="0" w:space="0" w:color="auto"/>
            <w:bottom w:val="none" w:sz="0" w:space="0" w:color="auto"/>
            <w:right w:val="none" w:sz="0" w:space="0" w:color="auto"/>
          </w:divBdr>
        </w:div>
        <w:div w:id="1235093836">
          <w:marLeft w:val="0"/>
          <w:marRight w:val="0"/>
          <w:marTop w:val="0"/>
          <w:marBottom w:val="0"/>
          <w:divBdr>
            <w:top w:val="none" w:sz="0" w:space="0" w:color="auto"/>
            <w:left w:val="none" w:sz="0" w:space="0" w:color="auto"/>
            <w:bottom w:val="none" w:sz="0" w:space="0" w:color="auto"/>
            <w:right w:val="none" w:sz="0" w:space="0" w:color="auto"/>
          </w:divBdr>
        </w:div>
        <w:div w:id="1287152474">
          <w:marLeft w:val="0"/>
          <w:marRight w:val="0"/>
          <w:marTop w:val="0"/>
          <w:marBottom w:val="0"/>
          <w:divBdr>
            <w:top w:val="none" w:sz="0" w:space="0" w:color="auto"/>
            <w:left w:val="none" w:sz="0" w:space="0" w:color="auto"/>
            <w:bottom w:val="none" w:sz="0" w:space="0" w:color="auto"/>
            <w:right w:val="none" w:sz="0" w:space="0" w:color="auto"/>
          </w:divBdr>
        </w:div>
        <w:div w:id="1292901567">
          <w:marLeft w:val="0"/>
          <w:marRight w:val="0"/>
          <w:marTop w:val="0"/>
          <w:marBottom w:val="0"/>
          <w:divBdr>
            <w:top w:val="none" w:sz="0" w:space="0" w:color="auto"/>
            <w:left w:val="none" w:sz="0" w:space="0" w:color="auto"/>
            <w:bottom w:val="none" w:sz="0" w:space="0" w:color="auto"/>
            <w:right w:val="none" w:sz="0" w:space="0" w:color="auto"/>
          </w:divBdr>
        </w:div>
        <w:div w:id="1301153452">
          <w:marLeft w:val="0"/>
          <w:marRight w:val="0"/>
          <w:marTop w:val="0"/>
          <w:marBottom w:val="0"/>
          <w:divBdr>
            <w:top w:val="none" w:sz="0" w:space="0" w:color="auto"/>
            <w:left w:val="none" w:sz="0" w:space="0" w:color="auto"/>
            <w:bottom w:val="none" w:sz="0" w:space="0" w:color="auto"/>
            <w:right w:val="none" w:sz="0" w:space="0" w:color="auto"/>
          </w:divBdr>
        </w:div>
        <w:div w:id="1368749982">
          <w:marLeft w:val="0"/>
          <w:marRight w:val="0"/>
          <w:marTop w:val="0"/>
          <w:marBottom w:val="0"/>
          <w:divBdr>
            <w:top w:val="none" w:sz="0" w:space="0" w:color="auto"/>
            <w:left w:val="none" w:sz="0" w:space="0" w:color="auto"/>
            <w:bottom w:val="none" w:sz="0" w:space="0" w:color="auto"/>
            <w:right w:val="none" w:sz="0" w:space="0" w:color="auto"/>
          </w:divBdr>
        </w:div>
        <w:div w:id="1413238601">
          <w:marLeft w:val="0"/>
          <w:marRight w:val="0"/>
          <w:marTop w:val="0"/>
          <w:marBottom w:val="0"/>
          <w:divBdr>
            <w:top w:val="none" w:sz="0" w:space="0" w:color="auto"/>
            <w:left w:val="none" w:sz="0" w:space="0" w:color="auto"/>
            <w:bottom w:val="none" w:sz="0" w:space="0" w:color="auto"/>
            <w:right w:val="none" w:sz="0" w:space="0" w:color="auto"/>
          </w:divBdr>
        </w:div>
        <w:div w:id="1570001864">
          <w:marLeft w:val="0"/>
          <w:marRight w:val="0"/>
          <w:marTop w:val="0"/>
          <w:marBottom w:val="0"/>
          <w:divBdr>
            <w:top w:val="none" w:sz="0" w:space="0" w:color="auto"/>
            <w:left w:val="none" w:sz="0" w:space="0" w:color="auto"/>
            <w:bottom w:val="none" w:sz="0" w:space="0" w:color="auto"/>
            <w:right w:val="none" w:sz="0" w:space="0" w:color="auto"/>
          </w:divBdr>
        </w:div>
        <w:div w:id="1609700722">
          <w:marLeft w:val="0"/>
          <w:marRight w:val="0"/>
          <w:marTop w:val="0"/>
          <w:marBottom w:val="0"/>
          <w:divBdr>
            <w:top w:val="none" w:sz="0" w:space="0" w:color="auto"/>
            <w:left w:val="none" w:sz="0" w:space="0" w:color="auto"/>
            <w:bottom w:val="none" w:sz="0" w:space="0" w:color="auto"/>
            <w:right w:val="none" w:sz="0" w:space="0" w:color="auto"/>
          </w:divBdr>
        </w:div>
        <w:div w:id="1706295375">
          <w:marLeft w:val="0"/>
          <w:marRight w:val="0"/>
          <w:marTop w:val="0"/>
          <w:marBottom w:val="0"/>
          <w:divBdr>
            <w:top w:val="none" w:sz="0" w:space="0" w:color="auto"/>
            <w:left w:val="none" w:sz="0" w:space="0" w:color="auto"/>
            <w:bottom w:val="none" w:sz="0" w:space="0" w:color="auto"/>
            <w:right w:val="none" w:sz="0" w:space="0" w:color="auto"/>
          </w:divBdr>
        </w:div>
        <w:div w:id="1706518265">
          <w:marLeft w:val="0"/>
          <w:marRight w:val="0"/>
          <w:marTop w:val="0"/>
          <w:marBottom w:val="0"/>
          <w:divBdr>
            <w:top w:val="none" w:sz="0" w:space="0" w:color="auto"/>
            <w:left w:val="none" w:sz="0" w:space="0" w:color="auto"/>
            <w:bottom w:val="none" w:sz="0" w:space="0" w:color="auto"/>
            <w:right w:val="none" w:sz="0" w:space="0" w:color="auto"/>
          </w:divBdr>
        </w:div>
        <w:div w:id="1722512339">
          <w:marLeft w:val="0"/>
          <w:marRight w:val="0"/>
          <w:marTop w:val="0"/>
          <w:marBottom w:val="0"/>
          <w:divBdr>
            <w:top w:val="none" w:sz="0" w:space="0" w:color="auto"/>
            <w:left w:val="none" w:sz="0" w:space="0" w:color="auto"/>
            <w:bottom w:val="none" w:sz="0" w:space="0" w:color="auto"/>
            <w:right w:val="none" w:sz="0" w:space="0" w:color="auto"/>
          </w:divBdr>
        </w:div>
        <w:div w:id="2125496057">
          <w:marLeft w:val="0"/>
          <w:marRight w:val="0"/>
          <w:marTop w:val="0"/>
          <w:marBottom w:val="0"/>
          <w:divBdr>
            <w:top w:val="none" w:sz="0" w:space="0" w:color="auto"/>
            <w:left w:val="none" w:sz="0" w:space="0" w:color="auto"/>
            <w:bottom w:val="none" w:sz="0" w:space="0" w:color="auto"/>
            <w:right w:val="none" w:sz="0" w:space="0" w:color="auto"/>
          </w:divBdr>
        </w:div>
      </w:divsChild>
    </w:div>
    <w:div w:id="577403459">
      <w:bodyDiv w:val="1"/>
      <w:marLeft w:val="0"/>
      <w:marRight w:val="0"/>
      <w:marTop w:val="0"/>
      <w:marBottom w:val="0"/>
      <w:divBdr>
        <w:top w:val="none" w:sz="0" w:space="0" w:color="auto"/>
        <w:left w:val="none" w:sz="0" w:space="0" w:color="auto"/>
        <w:bottom w:val="none" w:sz="0" w:space="0" w:color="auto"/>
        <w:right w:val="none" w:sz="0" w:space="0" w:color="auto"/>
      </w:divBdr>
      <w:divsChild>
        <w:div w:id="489172933">
          <w:marLeft w:val="0"/>
          <w:marRight w:val="0"/>
          <w:marTop w:val="0"/>
          <w:marBottom w:val="0"/>
          <w:divBdr>
            <w:top w:val="none" w:sz="0" w:space="0" w:color="auto"/>
            <w:left w:val="none" w:sz="0" w:space="0" w:color="auto"/>
            <w:bottom w:val="none" w:sz="0" w:space="0" w:color="auto"/>
            <w:right w:val="none" w:sz="0" w:space="0" w:color="auto"/>
          </w:divBdr>
        </w:div>
        <w:div w:id="819036067">
          <w:marLeft w:val="0"/>
          <w:marRight w:val="0"/>
          <w:marTop w:val="0"/>
          <w:marBottom w:val="0"/>
          <w:divBdr>
            <w:top w:val="none" w:sz="0" w:space="0" w:color="auto"/>
            <w:left w:val="none" w:sz="0" w:space="0" w:color="auto"/>
            <w:bottom w:val="none" w:sz="0" w:space="0" w:color="auto"/>
            <w:right w:val="none" w:sz="0" w:space="0" w:color="auto"/>
          </w:divBdr>
        </w:div>
      </w:divsChild>
    </w:div>
    <w:div w:id="597448701">
      <w:bodyDiv w:val="1"/>
      <w:marLeft w:val="0"/>
      <w:marRight w:val="0"/>
      <w:marTop w:val="0"/>
      <w:marBottom w:val="0"/>
      <w:divBdr>
        <w:top w:val="none" w:sz="0" w:space="0" w:color="auto"/>
        <w:left w:val="none" w:sz="0" w:space="0" w:color="auto"/>
        <w:bottom w:val="none" w:sz="0" w:space="0" w:color="auto"/>
        <w:right w:val="none" w:sz="0" w:space="0" w:color="auto"/>
      </w:divBdr>
    </w:div>
    <w:div w:id="601766111">
      <w:bodyDiv w:val="1"/>
      <w:marLeft w:val="0"/>
      <w:marRight w:val="0"/>
      <w:marTop w:val="0"/>
      <w:marBottom w:val="0"/>
      <w:divBdr>
        <w:top w:val="none" w:sz="0" w:space="0" w:color="auto"/>
        <w:left w:val="none" w:sz="0" w:space="0" w:color="auto"/>
        <w:bottom w:val="none" w:sz="0" w:space="0" w:color="auto"/>
        <w:right w:val="none" w:sz="0" w:space="0" w:color="auto"/>
      </w:divBdr>
      <w:divsChild>
        <w:div w:id="377897155">
          <w:marLeft w:val="0"/>
          <w:marRight w:val="0"/>
          <w:marTop w:val="0"/>
          <w:marBottom w:val="0"/>
          <w:divBdr>
            <w:top w:val="none" w:sz="0" w:space="0" w:color="auto"/>
            <w:left w:val="none" w:sz="0" w:space="0" w:color="auto"/>
            <w:bottom w:val="none" w:sz="0" w:space="0" w:color="auto"/>
            <w:right w:val="none" w:sz="0" w:space="0" w:color="auto"/>
          </w:divBdr>
        </w:div>
      </w:divsChild>
    </w:div>
    <w:div w:id="602419915">
      <w:bodyDiv w:val="1"/>
      <w:marLeft w:val="0"/>
      <w:marRight w:val="0"/>
      <w:marTop w:val="0"/>
      <w:marBottom w:val="0"/>
      <w:divBdr>
        <w:top w:val="none" w:sz="0" w:space="0" w:color="auto"/>
        <w:left w:val="none" w:sz="0" w:space="0" w:color="auto"/>
        <w:bottom w:val="none" w:sz="0" w:space="0" w:color="auto"/>
        <w:right w:val="none" w:sz="0" w:space="0" w:color="auto"/>
      </w:divBdr>
      <w:divsChild>
        <w:div w:id="535503345">
          <w:marLeft w:val="0"/>
          <w:marRight w:val="0"/>
          <w:marTop w:val="0"/>
          <w:marBottom w:val="0"/>
          <w:divBdr>
            <w:top w:val="none" w:sz="0" w:space="0" w:color="auto"/>
            <w:left w:val="none" w:sz="0" w:space="0" w:color="auto"/>
            <w:bottom w:val="none" w:sz="0" w:space="0" w:color="auto"/>
            <w:right w:val="none" w:sz="0" w:space="0" w:color="auto"/>
          </w:divBdr>
        </w:div>
        <w:div w:id="567419969">
          <w:marLeft w:val="0"/>
          <w:marRight w:val="0"/>
          <w:marTop w:val="0"/>
          <w:marBottom w:val="0"/>
          <w:divBdr>
            <w:top w:val="none" w:sz="0" w:space="0" w:color="auto"/>
            <w:left w:val="none" w:sz="0" w:space="0" w:color="auto"/>
            <w:bottom w:val="none" w:sz="0" w:space="0" w:color="auto"/>
            <w:right w:val="none" w:sz="0" w:space="0" w:color="auto"/>
          </w:divBdr>
        </w:div>
        <w:div w:id="976570404">
          <w:marLeft w:val="0"/>
          <w:marRight w:val="0"/>
          <w:marTop w:val="0"/>
          <w:marBottom w:val="0"/>
          <w:divBdr>
            <w:top w:val="none" w:sz="0" w:space="0" w:color="auto"/>
            <w:left w:val="none" w:sz="0" w:space="0" w:color="auto"/>
            <w:bottom w:val="none" w:sz="0" w:space="0" w:color="auto"/>
            <w:right w:val="none" w:sz="0" w:space="0" w:color="auto"/>
          </w:divBdr>
        </w:div>
        <w:div w:id="1067917465">
          <w:marLeft w:val="0"/>
          <w:marRight w:val="0"/>
          <w:marTop w:val="0"/>
          <w:marBottom w:val="0"/>
          <w:divBdr>
            <w:top w:val="none" w:sz="0" w:space="0" w:color="auto"/>
            <w:left w:val="none" w:sz="0" w:space="0" w:color="auto"/>
            <w:bottom w:val="none" w:sz="0" w:space="0" w:color="auto"/>
            <w:right w:val="none" w:sz="0" w:space="0" w:color="auto"/>
          </w:divBdr>
        </w:div>
        <w:div w:id="1606768181">
          <w:marLeft w:val="0"/>
          <w:marRight w:val="0"/>
          <w:marTop w:val="0"/>
          <w:marBottom w:val="0"/>
          <w:divBdr>
            <w:top w:val="none" w:sz="0" w:space="0" w:color="auto"/>
            <w:left w:val="none" w:sz="0" w:space="0" w:color="auto"/>
            <w:bottom w:val="none" w:sz="0" w:space="0" w:color="auto"/>
            <w:right w:val="none" w:sz="0" w:space="0" w:color="auto"/>
          </w:divBdr>
        </w:div>
      </w:divsChild>
    </w:div>
    <w:div w:id="605623708">
      <w:bodyDiv w:val="1"/>
      <w:marLeft w:val="0"/>
      <w:marRight w:val="0"/>
      <w:marTop w:val="0"/>
      <w:marBottom w:val="0"/>
      <w:divBdr>
        <w:top w:val="none" w:sz="0" w:space="0" w:color="auto"/>
        <w:left w:val="none" w:sz="0" w:space="0" w:color="auto"/>
        <w:bottom w:val="none" w:sz="0" w:space="0" w:color="auto"/>
        <w:right w:val="none" w:sz="0" w:space="0" w:color="auto"/>
      </w:divBdr>
    </w:div>
    <w:div w:id="607662545">
      <w:bodyDiv w:val="1"/>
      <w:marLeft w:val="0"/>
      <w:marRight w:val="0"/>
      <w:marTop w:val="0"/>
      <w:marBottom w:val="0"/>
      <w:divBdr>
        <w:top w:val="none" w:sz="0" w:space="0" w:color="auto"/>
        <w:left w:val="none" w:sz="0" w:space="0" w:color="auto"/>
        <w:bottom w:val="none" w:sz="0" w:space="0" w:color="auto"/>
        <w:right w:val="none" w:sz="0" w:space="0" w:color="auto"/>
      </w:divBdr>
      <w:divsChild>
        <w:div w:id="1366098064">
          <w:marLeft w:val="547"/>
          <w:marRight w:val="0"/>
          <w:marTop w:val="0"/>
          <w:marBottom w:val="0"/>
          <w:divBdr>
            <w:top w:val="none" w:sz="0" w:space="0" w:color="auto"/>
            <w:left w:val="none" w:sz="0" w:space="0" w:color="auto"/>
            <w:bottom w:val="none" w:sz="0" w:space="0" w:color="auto"/>
            <w:right w:val="none" w:sz="0" w:space="0" w:color="auto"/>
          </w:divBdr>
        </w:div>
      </w:divsChild>
    </w:div>
    <w:div w:id="611059046">
      <w:bodyDiv w:val="1"/>
      <w:marLeft w:val="0"/>
      <w:marRight w:val="0"/>
      <w:marTop w:val="0"/>
      <w:marBottom w:val="0"/>
      <w:divBdr>
        <w:top w:val="none" w:sz="0" w:space="0" w:color="auto"/>
        <w:left w:val="none" w:sz="0" w:space="0" w:color="auto"/>
        <w:bottom w:val="none" w:sz="0" w:space="0" w:color="auto"/>
        <w:right w:val="none" w:sz="0" w:space="0" w:color="auto"/>
      </w:divBdr>
      <w:divsChild>
        <w:div w:id="994183912">
          <w:marLeft w:val="0"/>
          <w:marRight w:val="0"/>
          <w:marTop w:val="0"/>
          <w:marBottom w:val="0"/>
          <w:divBdr>
            <w:top w:val="none" w:sz="0" w:space="0" w:color="auto"/>
            <w:left w:val="none" w:sz="0" w:space="0" w:color="auto"/>
            <w:bottom w:val="none" w:sz="0" w:space="0" w:color="auto"/>
            <w:right w:val="none" w:sz="0" w:space="0" w:color="auto"/>
          </w:divBdr>
        </w:div>
        <w:div w:id="1848473001">
          <w:marLeft w:val="0"/>
          <w:marRight w:val="0"/>
          <w:marTop w:val="0"/>
          <w:marBottom w:val="0"/>
          <w:divBdr>
            <w:top w:val="none" w:sz="0" w:space="0" w:color="auto"/>
            <w:left w:val="none" w:sz="0" w:space="0" w:color="auto"/>
            <w:bottom w:val="none" w:sz="0" w:space="0" w:color="auto"/>
            <w:right w:val="none" w:sz="0" w:space="0" w:color="auto"/>
          </w:divBdr>
        </w:div>
      </w:divsChild>
    </w:div>
    <w:div w:id="616713431">
      <w:bodyDiv w:val="1"/>
      <w:marLeft w:val="0"/>
      <w:marRight w:val="0"/>
      <w:marTop w:val="0"/>
      <w:marBottom w:val="0"/>
      <w:divBdr>
        <w:top w:val="none" w:sz="0" w:space="0" w:color="auto"/>
        <w:left w:val="none" w:sz="0" w:space="0" w:color="auto"/>
        <w:bottom w:val="none" w:sz="0" w:space="0" w:color="auto"/>
        <w:right w:val="none" w:sz="0" w:space="0" w:color="auto"/>
      </w:divBdr>
    </w:div>
    <w:div w:id="628509560">
      <w:bodyDiv w:val="1"/>
      <w:marLeft w:val="0"/>
      <w:marRight w:val="0"/>
      <w:marTop w:val="0"/>
      <w:marBottom w:val="0"/>
      <w:divBdr>
        <w:top w:val="none" w:sz="0" w:space="0" w:color="auto"/>
        <w:left w:val="none" w:sz="0" w:space="0" w:color="auto"/>
        <w:bottom w:val="none" w:sz="0" w:space="0" w:color="auto"/>
        <w:right w:val="none" w:sz="0" w:space="0" w:color="auto"/>
      </w:divBdr>
      <w:divsChild>
        <w:div w:id="353649521">
          <w:marLeft w:val="0"/>
          <w:marRight w:val="0"/>
          <w:marTop w:val="0"/>
          <w:marBottom w:val="0"/>
          <w:divBdr>
            <w:top w:val="none" w:sz="0" w:space="0" w:color="auto"/>
            <w:left w:val="none" w:sz="0" w:space="0" w:color="auto"/>
            <w:bottom w:val="none" w:sz="0" w:space="0" w:color="auto"/>
            <w:right w:val="none" w:sz="0" w:space="0" w:color="auto"/>
          </w:divBdr>
        </w:div>
        <w:div w:id="1545603036">
          <w:marLeft w:val="0"/>
          <w:marRight w:val="0"/>
          <w:marTop w:val="0"/>
          <w:marBottom w:val="0"/>
          <w:divBdr>
            <w:top w:val="none" w:sz="0" w:space="0" w:color="auto"/>
            <w:left w:val="none" w:sz="0" w:space="0" w:color="auto"/>
            <w:bottom w:val="none" w:sz="0" w:space="0" w:color="auto"/>
            <w:right w:val="none" w:sz="0" w:space="0" w:color="auto"/>
          </w:divBdr>
        </w:div>
        <w:div w:id="1686059746">
          <w:marLeft w:val="0"/>
          <w:marRight w:val="0"/>
          <w:marTop w:val="0"/>
          <w:marBottom w:val="0"/>
          <w:divBdr>
            <w:top w:val="none" w:sz="0" w:space="0" w:color="auto"/>
            <w:left w:val="none" w:sz="0" w:space="0" w:color="auto"/>
            <w:bottom w:val="none" w:sz="0" w:space="0" w:color="auto"/>
            <w:right w:val="none" w:sz="0" w:space="0" w:color="auto"/>
          </w:divBdr>
        </w:div>
      </w:divsChild>
    </w:div>
    <w:div w:id="633753720">
      <w:bodyDiv w:val="1"/>
      <w:marLeft w:val="0"/>
      <w:marRight w:val="0"/>
      <w:marTop w:val="0"/>
      <w:marBottom w:val="0"/>
      <w:divBdr>
        <w:top w:val="none" w:sz="0" w:space="0" w:color="auto"/>
        <w:left w:val="none" w:sz="0" w:space="0" w:color="auto"/>
        <w:bottom w:val="none" w:sz="0" w:space="0" w:color="auto"/>
        <w:right w:val="none" w:sz="0" w:space="0" w:color="auto"/>
      </w:divBdr>
      <w:divsChild>
        <w:div w:id="737871670">
          <w:marLeft w:val="0"/>
          <w:marRight w:val="0"/>
          <w:marTop w:val="0"/>
          <w:marBottom w:val="0"/>
          <w:divBdr>
            <w:top w:val="none" w:sz="0" w:space="0" w:color="auto"/>
            <w:left w:val="none" w:sz="0" w:space="0" w:color="auto"/>
            <w:bottom w:val="none" w:sz="0" w:space="0" w:color="auto"/>
            <w:right w:val="none" w:sz="0" w:space="0" w:color="auto"/>
          </w:divBdr>
        </w:div>
      </w:divsChild>
    </w:div>
    <w:div w:id="635568356">
      <w:bodyDiv w:val="1"/>
      <w:marLeft w:val="0"/>
      <w:marRight w:val="0"/>
      <w:marTop w:val="0"/>
      <w:marBottom w:val="0"/>
      <w:divBdr>
        <w:top w:val="none" w:sz="0" w:space="0" w:color="auto"/>
        <w:left w:val="none" w:sz="0" w:space="0" w:color="auto"/>
        <w:bottom w:val="none" w:sz="0" w:space="0" w:color="auto"/>
        <w:right w:val="none" w:sz="0" w:space="0" w:color="auto"/>
      </w:divBdr>
    </w:div>
    <w:div w:id="647437182">
      <w:bodyDiv w:val="1"/>
      <w:marLeft w:val="0"/>
      <w:marRight w:val="0"/>
      <w:marTop w:val="0"/>
      <w:marBottom w:val="0"/>
      <w:divBdr>
        <w:top w:val="none" w:sz="0" w:space="0" w:color="auto"/>
        <w:left w:val="none" w:sz="0" w:space="0" w:color="auto"/>
        <w:bottom w:val="none" w:sz="0" w:space="0" w:color="auto"/>
        <w:right w:val="none" w:sz="0" w:space="0" w:color="auto"/>
      </w:divBdr>
    </w:div>
    <w:div w:id="663818535">
      <w:bodyDiv w:val="1"/>
      <w:marLeft w:val="0"/>
      <w:marRight w:val="0"/>
      <w:marTop w:val="0"/>
      <w:marBottom w:val="0"/>
      <w:divBdr>
        <w:top w:val="none" w:sz="0" w:space="0" w:color="auto"/>
        <w:left w:val="none" w:sz="0" w:space="0" w:color="auto"/>
        <w:bottom w:val="none" w:sz="0" w:space="0" w:color="auto"/>
        <w:right w:val="none" w:sz="0" w:space="0" w:color="auto"/>
      </w:divBdr>
    </w:div>
    <w:div w:id="663894272">
      <w:bodyDiv w:val="1"/>
      <w:marLeft w:val="0"/>
      <w:marRight w:val="0"/>
      <w:marTop w:val="0"/>
      <w:marBottom w:val="0"/>
      <w:divBdr>
        <w:top w:val="none" w:sz="0" w:space="0" w:color="auto"/>
        <w:left w:val="none" w:sz="0" w:space="0" w:color="auto"/>
        <w:bottom w:val="none" w:sz="0" w:space="0" w:color="auto"/>
        <w:right w:val="none" w:sz="0" w:space="0" w:color="auto"/>
      </w:divBdr>
    </w:div>
    <w:div w:id="667904126">
      <w:bodyDiv w:val="1"/>
      <w:marLeft w:val="0"/>
      <w:marRight w:val="0"/>
      <w:marTop w:val="0"/>
      <w:marBottom w:val="0"/>
      <w:divBdr>
        <w:top w:val="none" w:sz="0" w:space="0" w:color="auto"/>
        <w:left w:val="none" w:sz="0" w:space="0" w:color="auto"/>
        <w:bottom w:val="none" w:sz="0" w:space="0" w:color="auto"/>
        <w:right w:val="none" w:sz="0" w:space="0" w:color="auto"/>
      </w:divBdr>
      <w:divsChild>
        <w:div w:id="201942415">
          <w:marLeft w:val="0"/>
          <w:marRight w:val="0"/>
          <w:marTop w:val="0"/>
          <w:marBottom w:val="0"/>
          <w:divBdr>
            <w:top w:val="none" w:sz="0" w:space="0" w:color="auto"/>
            <w:left w:val="none" w:sz="0" w:space="0" w:color="auto"/>
            <w:bottom w:val="none" w:sz="0" w:space="0" w:color="auto"/>
            <w:right w:val="none" w:sz="0" w:space="0" w:color="auto"/>
          </w:divBdr>
        </w:div>
        <w:div w:id="702167394">
          <w:marLeft w:val="0"/>
          <w:marRight w:val="0"/>
          <w:marTop w:val="0"/>
          <w:marBottom w:val="0"/>
          <w:divBdr>
            <w:top w:val="none" w:sz="0" w:space="0" w:color="auto"/>
            <w:left w:val="none" w:sz="0" w:space="0" w:color="auto"/>
            <w:bottom w:val="none" w:sz="0" w:space="0" w:color="auto"/>
            <w:right w:val="none" w:sz="0" w:space="0" w:color="auto"/>
          </w:divBdr>
        </w:div>
        <w:div w:id="858011262">
          <w:marLeft w:val="0"/>
          <w:marRight w:val="0"/>
          <w:marTop w:val="0"/>
          <w:marBottom w:val="0"/>
          <w:divBdr>
            <w:top w:val="none" w:sz="0" w:space="0" w:color="auto"/>
            <w:left w:val="none" w:sz="0" w:space="0" w:color="auto"/>
            <w:bottom w:val="none" w:sz="0" w:space="0" w:color="auto"/>
            <w:right w:val="none" w:sz="0" w:space="0" w:color="auto"/>
          </w:divBdr>
        </w:div>
      </w:divsChild>
    </w:div>
    <w:div w:id="668598548">
      <w:bodyDiv w:val="1"/>
      <w:marLeft w:val="0"/>
      <w:marRight w:val="0"/>
      <w:marTop w:val="0"/>
      <w:marBottom w:val="0"/>
      <w:divBdr>
        <w:top w:val="none" w:sz="0" w:space="0" w:color="auto"/>
        <w:left w:val="none" w:sz="0" w:space="0" w:color="auto"/>
        <w:bottom w:val="none" w:sz="0" w:space="0" w:color="auto"/>
        <w:right w:val="none" w:sz="0" w:space="0" w:color="auto"/>
      </w:divBdr>
      <w:divsChild>
        <w:div w:id="388504135">
          <w:marLeft w:val="0"/>
          <w:marRight w:val="0"/>
          <w:marTop w:val="0"/>
          <w:marBottom w:val="0"/>
          <w:divBdr>
            <w:top w:val="none" w:sz="0" w:space="0" w:color="auto"/>
            <w:left w:val="none" w:sz="0" w:space="0" w:color="auto"/>
            <w:bottom w:val="none" w:sz="0" w:space="0" w:color="auto"/>
            <w:right w:val="none" w:sz="0" w:space="0" w:color="auto"/>
          </w:divBdr>
          <w:divsChild>
            <w:div w:id="1505588106">
              <w:marLeft w:val="0"/>
              <w:marRight w:val="0"/>
              <w:marTop w:val="60"/>
              <w:marBottom w:val="255"/>
              <w:divBdr>
                <w:top w:val="none" w:sz="0" w:space="0" w:color="auto"/>
                <w:left w:val="none" w:sz="0" w:space="0" w:color="auto"/>
                <w:bottom w:val="none" w:sz="0" w:space="0" w:color="auto"/>
                <w:right w:val="none" w:sz="0" w:space="0" w:color="auto"/>
              </w:divBdr>
              <w:divsChild>
                <w:div w:id="2138331465">
                  <w:marLeft w:val="0"/>
                  <w:marRight w:val="240"/>
                  <w:marTop w:val="0"/>
                  <w:marBottom w:val="0"/>
                  <w:divBdr>
                    <w:top w:val="none" w:sz="0" w:space="0" w:color="auto"/>
                    <w:left w:val="none" w:sz="0" w:space="0" w:color="auto"/>
                    <w:bottom w:val="none" w:sz="0" w:space="0" w:color="auto"/>
                    <w:right w:val="none" w:sz="0" w:space="0" w:color="auto"/>
                  </w:divBdr>
                  <w:divsChild>
                    <w:div w:id="715394596">
                      <w:marLeft w:val="0"/>
                      <w:marRight w:val="0"/>
                      <w:marTop w:val="0"/>
                      <w:marBottom w:val="0"/>
                      <w:divBdr>
                        <w:top w:val="none" w:sz="0" w:space="0" w:color="auto"/>
                        <w:left w:val="none" w:sz="0" w:space="0" w:color="auto"/>
                        <w:bottom w:val="none" w:sz="0" w:space="0" w:color="auto"/>
                        <w:right w:val="none" w:sz="0" w:space="0" w:color="auto"/>
                      </w:divBdr>
                      <w:divsChild>
                        <w:div w:id="885800812">
                          <w:marLeft w:val="0"/>
                          <w:marRight w:val="0"/>
                          <w:marTop w:val="0"/>
                          <w:marBottom w:val="0"/>
                          <w:divBdr>
                            <w:top w:val="none" w:sz="0" w:space="0" w:color="auto"/>
                            <w:left w:val="none" w:sz="0" w:space="0" w:color="auto"/>
                            <w:bottom w:val="none" w:sz="0" w:space="0" w:color="auto"/>
                            <w:right w:val="none" w:sz="0" w:space="0" w:color="auto"/>
                          </w:divBdr>
                          <w:divsChild>
                            <w:div w:id="1480804405">
                              <w:marLeft w:val="0"/>
                              <w:marRight w:val="0"/>
                              <w:marTop w:val="0"/>
                              <w:marBottom w:val="0"/>
                              <w:divBdr>
                                <w:top w:val="none" w:sz="0" w:space="0" w:color="auto"/>
                                <w:left w:val="none" w:sz="0" w:space="0" w:color="auto"/>
                                <w:bottom w:val="none" w:sz="0" w:space="0" w:color="auto"/>
                                <w:right w:val="none" w:sz="0" w:space="0" w:color="auto"/>
                              </w:divBdr>
                              <w:divsChild>
                                <w:div w:id="960454635">
                                  <w:marLeft w:val="0"/>
                                  <w:marRight w:val="0"/>
                                  <w:marTop w:val="0"/>
                                  <w:marBottom w:val="0"/>
                                  <w:divBdr>
                                    <w:top w:val="none" w:sz="0" w:space="0" w:color="auto"/>
                                    <w:left w:val="none" w:sz="0" w:space="0" w:color="auto"/>
                                    <w:bottom w:val="none" w:sz="0" w:space="0" w:color="auto"/>
                                    <w:right w:val="none" w:sz="0" w:space="0" w:color="auto"/>
                                  </w:divBdr>
                                  <w:divsChild>
                                    <w:div w:id="330261819">
                                      <w:marLeft w:val="0"/>
                                      <w:marRight w:val="0"/>
                                      <w:marTop w:val="0"/>
                                      <w:marBottom w:val="0"/>
                                      <w:divBdr>
                                        <w:top w:val="none" w:sz="0" w:space="0" w:color="auto"/>
                                        <w:left w:val="none" w:sz="0" w:space="0" w:color="auto"/>
                                        <w:bottom w:val="none" w:sz="0" w:space="0" w:color="auto"/>
                                        <w:right w:val="none" w:sz="0" w:space="0" w:color="auto"/>
                                      </w:divBdr>
                                      <w:divsChild>
                                        <w:div w:id="132049764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93288157">
                                  <w:marLeft w:val="0"/>
                                  <w:marRight w:val="0"/>
                                  <w:marTop w:val="0"/>
                                  <w:marBottom w:val="0"/>
                                  <w:divBdr>
                                    <w:top w:val="none" w:sz="0" w:space="0" w:color="auto"/>
                                    <w:left w:val="none" w:sz="0" w:space="0" w:color="auto"/>
                                    <w:bottom w:val="none" w:sz="0" w:space="0" w:color="auto"/>
                                    <w:right w:val="none" w:sz="0" w:space="0" w:color="auto"/>
                                  </w:divBdr>
                                  <w:divsChild>
                                    <w:div w:id="482699487">
                                      <w:marLeft w:val="0"/>
                                      <w:marRight w:val="0"/>
                                      <w:marTop w:val="0"/>
                                      <w:marBottom w:val="0"/>
                                      <w:divBdr>
                                        <w:top w:val="none" w:sz="0" w:space="0" w:color="auto"/>
                                        <w:left w:val="none" w:sz="0" w:space="0" w:color="auto"/>
                                        <w:bottom w:val="none" w:sz="0" w:space="0" w:color="auto"/>
                                        <w:right w:val="none" w:sz="0" w:space="0" w:color="auto"/>
                                      </w:divBdr>
                                      <w:divsChild>
                                        <w:div w:id="154863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0066743">
      <w:bodyDiv w:val="1"/>
      <w:marLeft w:val="0"/>
      <w:marRight w:val="0"/>
      <w:marTop w:val="0"/>
      <w:marBottom w:val="0"/>
      <w:divBdr>
        <w:top w:val="none" w:sz="0" w:space="0" w:color="auto"/>
        <w:left w:val="none" w:sz="0" w:space="0" w:color="auto"/>
        <w:bottom w:val="none" w:sz="0" w:space="0" w:color="auto"/>
        <w:right w:val="none" w:sz="0" w:space="0" w:color="auto"/>
      </w:divBdr>
    </w:div>
    <w:div w:id="675230101">
      <w:bodyDiv w:val="1"/>
      <w:marLeft w:val="0"/>
      <w:marRight w:val="0"/>
      <w:marTop w:val="0"/>
      <w:marBottom w:val="0"/>
      <w:divBdr>
        <w:top w:val="none" w:sz="0" w:space="0" w:color="auto"/>
        <w:left w:val="none" w:sz="0" w:space="0" w:color="auto"/>
        <w:bottom w:val="none" w:sz="0" w:space="0" w:color="auto"/>
        <w:right w:val="none" w:sz="0" w:space="0" w:color="auto"/>
      </w:divBdr>
    </w:div>
    <w:div w:id="680667721">
      <w:bodyDiv w:val="1"/>
      <w:marLeft w:val="0"/>
      <w:marRight w:val="0"/>
      <w:marTop w:val="0"/>
      <w:marBottom w:val="0"/>
      <w:divBdr>
        <w:top w:val="none" w:sz="0" w:space="0" w:color="auto"/>
        <w:left w:val="none" w:sz="0" w:space="0" w:color="auto"/>
        <w:bottom w:val="none" w:sz="0" w:space="0" w:color="auto"/>
        <w:right w:val="none" w:sz="0" w:space="0" w:color="auto"/>
      </w:divBdr>
      <w:divsChild>
        <w:div w:id="2085754878">
          <w:marLeft w:val="0"/>
          <w:marRight w:val="0"/>
          <w:marTop w:val="0"/>
          <w:marBottom w:val="0"/>
          <w:divBdr>
            <w:top w:val="none" w:sz="0" w:space="0" w:color="auto"/>
            <w:left w:val="none" w:sz="0" w:space="0" w:color="auto"/>
            <w:bottom w:val="none" w:sz="0" w:space="0" w:color="auto"/>
            <w:right w:val="none" w:sz="0" w:space="0" w:color="auto"/>
          </w:divBdr>
        </w:div>
      </w:divsChild>
    </w:div>
    <w:div w:id="704256704">
      <w:bodyDiv w:val="1"/>
      <w:marLeft w:val="0"/>
      <w:marRight w:val="0"/>
      <w:marTop w:val="0"/>
      <w:marBottom w:val="0"/>
      <w:divBdr>
        <w:top w:val="none" w:sz="0" w:space="0" w:color="auto"/>
        <w:left w:val="none" w:sz="0" w:space="0" w:color="auto"/>
        <w:bottom w:val="none" w:sz="0" w:space="0" w:color="auto"/>
        <w:right w:val="none" w:sz="0" w:space="0" w:color="auto"/>
      </w:divBdr>
      <w:divsChild>
        <w:div w:id="2026512654">
          <w:marLeft w:val="547"/>
          <w:marRight w:val="0"/>
          <w:marTop w:val="0"/>
          <w:marBottom w:val="0"/>
          <w:divBdr>
            <w:top w:val="none" w:sz="0" w:space="0" w:color="auto"/>
            <w:left w:val="none" w:sz="0" w:space="0" w:color="auto"/>
            <w:bottom w:val="none" w:sz="0" w:space="0" w:color="auto"/>
            <w:right w:val="none" w:sz="0" w:space="0" w:color="auto"/>
          </w:divBdr>
        </w:div>
      </w:divsChild>
    </w:div>
    <w:div w:id="727843615">
      <w:bodyDiv w:val="1"/>
      <w:marLeft w:val="0"/>
      <w:marRight w:val="0"/>
      <w:marTop w:val="0"/>
      <w:marBottom w:val="0"/>
      <w:divBdr>
        <w:top w:val="none" w:sz="0" w:space="0" w:color="auto"/>
        <w:left w:val="none" w:sz="0" w:space="0" w:color="auto"/>
        <w:bottom w:val="none" w:sz="0" w:space="0" w:color="auto"/>
        <w:right w:val="none" w:sz="0" w:space="0" w:color="auto"/>
      </w:divBdr>
    </w:div>
    <w:div w:id="729689535">
      <w:bodyDiv w:val="1"/>
      <w:marLeft w:val="0"/>
      <w:marRight w:val="0"/>
      <w:marTop w:val="0"/>
      <w:marBottom w:val="0"/>
      <w:divBdr>
        <w:top w:val="none" w:sz="0" w:space="0" w:color="auto"/>
        <w:left w:val="none" w:sz="0" w:space="0" w:color="auto"/>
        <w:bottom w:val="none" w:sz="0" w:space="0" w:color="auto"/>
        <w:right w:val="none" w:sz="0" w:space="0" w:color="auto"/>
      </w:divBdr>
      <w:divsChild>
        <w:div w:id="1118256601">
          <w:marLeft w:val="0"/>
          <w:marRight w:val="0"/>
          <w:marTop w:val="0"/>
          <w:marBottom w:val="0"/>
          <w:divBdr>
            <w:top w:val="none" w:sz="0" w:space="0" w:color="auto"/>
            <w:left w:val="none" w:sz="0" w:space="0" w:color="auto"/>
            <w:bottom w:val="none" w:sz="0" w:space="0" w:color="auto"/>
            <w:right w:val="none" w:sz="0" w:space="0" w:color="auto"/>
          </w:divBdr>
        </w:div>
      </w:divsChild>
    </w:div>
    <w:div w:id="751201344">
      <w:bodyDiv w:val="1"/>
      <w:marLeft w:val="0"/>
      <w:marRight w:val="0"/>
      <w:marTop w:val="0"/>
      <w:marBottom w:val="0"/>
      <w:divBdr>
        <w:top w:val="none" w:sz="0" w:space="0" w:color="auto"/>
        <w:left w:val="none" w:sz="0" w:space="0" w:color="auto"/>
        <w:bottom w:val="none" w:sz="0" w:space="0" w:color="auto"/>
        <w:right w:val="none" w:sz="0" w:space="0" w:color="auto"/>
      </w:divBdr>
      <w:divsChild>
        <w:div w:id="1623610820">
          <w:marLeft w:val="0"/>
          <w:marRight w:val="0"/>
          <w:marTop w:val="0"/>
          <w:marBottom w:val="0"/>
          <w:divBdr>
            <w:top w:val="none" w:sz="0" w:space="0" w:color="auto"/>
            <w:left w:val="none" w:sz="0" w:space="0" w:color="auto"/>
            <w:bottom w:val="none" w:sz="0" w:space="0" w:color="auto"/>
            <w:right w:val="none" w:sz="0" w:space="0" w:color="auto"/>
          </w:divBdr>
        </w:div>
      </w:divsChild>
    </w:div>
    <w:div w:id="754941719">
      <w:bodyDiv w:val="1"/>
      <w:marLeft w:val="0"/>
      <w:marRight w:val="0"/>
      <w:marTop w:val="0"/>
      <w:marBottom w:val="0"/>
      <w:divBdr>
        <w:top w:val="none" w:sz="0" w:space="0" w:color="auto"/>
        <w:left w:val="none" w:sz="0" w:space="0" w:color="auto"/>
        <w:bottom w:val="none" w:sz="0" w:space="0" w:color="auto"/>
        <w:right w:val="none" w:sz="0" w:space="0" w:color="auto"/>
      </w:divBdr>
    </w:div>
    <w:div w:id="775250454">
      <w:bodyDiv w:val="1"/>
      <w:marLeft w:val="0"/>
      <w:marRight w:val="0"/>
      <w:marTop w:val="0"/>
      <w:marBottom w:val="0"/>
      <w:divBdr>
        <w:top w:val="none" w:sz="0" w:space="0" w:color="auto"/>
        <w:left w:val="none" w:sz="0" w:space="0" w:color="auto"/>
        <w:bottom w:val="none" w:sz="0" w:space="0" w:color="auto"/>
        <w:right w:val="none" w:sz="0" w:space="0" w:color="auto"/>
      </w:divBdr>
      <w:divsChild>
        <w:div w:id="330840246">
          <w:marLeft w:val="0"/>
          <w:marRight w:val="0"/>
          <w:marTop w:val="0"/>
          <w:marBottom w:val="0"/>
          <w:divBdr>
            <w:top w:val="none" w:sz="0" w:space="0" w:color="auto"/>
            <w:left w:val="none" w:sz="0" w:space="0" w:color="auto"/>
            <w:bottom w:val="none" w:sz="0" w:space="0" w:color="auto"/>
            <w:right w:val="none" w:sz="0" w:space="0" w:color="auto"/>
          </w:divBdr>
        </w:div>
        <w:div w:id="1270820094">
          <w:marLeft w:val="0"/>
          <w:marRight w:val="0"/>
          <w:marTop w:val="0"/>
          <w:marBottom w:val="0"/>
          <w:divBdr>
            <w:top w:val="none" w:sz="0" w:space="0" w:color="auto"/>
            <w:left w:val="none" w:sz="0" w:space="0" w:color="auto"/>
            <w:bottom w:val="none" w:sz="0" w:space="0" w:color="auto"/>
            <w:right w:val="none" w:sz="0" w:space="0" w:color="auto"/>
          </w:divBdr>
        </w:div>
      </w:divsChild>
    </w:div>
    <w:div w:id="801582536">
      <w:bodyDiv w:val="1"/>
      <w:marLeft w:val="0"/>
      <w:marRight w:val="0"/>
      <w:marTop w:val="0"/>
      <w:marBottom w:val="0"/>
      <w:divBdr>
        <w:top w:val="none" w:sz="0" w:space="0" w:color="auto"/>
        <w:left w:val="none" w:sz="0" w:space="0" w:color="auto"/>
        <w:bottom w:val="none" w:sz="0" w:space="0" w:color="auto"/>
        <w:right w:val="none" w:sz="0" w:space="0" w:color="auto"/>
      </w:divBdr>
    </w:div>
    <w:div w:id="803234662">
      <w:bodyDiv w:val="1"/>
      <w:marLeft w:val="0"/>
      <w:marRight w:val="0"/>
      <w:marTop w:val="0"/>
      <w:marBottom w:val="0"/>
      <w:divBdr>
        <w:top w:val="none" w:sz="0" w:space="0" w:color="auto"/>
        <w:left w:val="none" w:sz="0" w:space="0" w:color="auto"/>
        <w:bottom w:val="none" w:sz="0" w:space="0" w:color="auto"/>
        <w:right w:val="none" w:sz="0" w:space="0" w:color="auto"/>
      </w:divBdr>
    </w:div>
    <w:div w:id="813789787">
      <w:bodyDiv w:val="1"/>
      <w:marLeft w:val="0"/>
      <w:marRight w:val="0"/>
      <w:marTop w:val="0"/>
      <w:marBottom w:val="0"/>
      <w:divBdr>
        <w:top w:val="none" w:sz="0" w:space="0" w:color="auto"/>
        <w:left w:val="none" w:sz="0" w:space="0" w:color="auto"/>
        <w:bottom w:val="none" w:sz="0" w:space="0" w:color="auto"/>
        <w:right w:val="none" w:sz="0" w:space="0" w:color="auto"/>
      </w:divBdr>
      <w:divsChild>
        <w:div w:id="572546194">
          <w:marLeft w:val="0"/>
          <w:marRight w:val="0"/>
          <w:marTop w:val="0"/>
          <w:marBottom w:val="0"/>
          <w:divBdr>
            <w:top w:val="none" w:sz="0" w:space="0" w:color="auto"/>
            <w:left w:val="none" w:sz="0" w:space="0" w:color="auto"/>
            <w:bottom w:val="none" w:sz="0" w:space="0" w:color="auto"/>
            <w:right w:val="none" w:sz="0" w:space="0" w:color="auto"/>
          </w:divBdr>
        </w:div>
      </w:divsChild>
    </w:div>
    <w:div w:id="861434552">
      <w:bodyDiv w:val="1"/>
      <w:marLeft w:val="0"/>
      <w:marRight w:val="0"/>
      <w:marTop w:val="0"/>
      <w:marBottom w:val="0"/>
      <w:divBdr>
        <w:top w:val="none" w:sz="0" w:space="0" w:color="auto"/>
        <w:left w:val="none" w:sz="0" w:space="0" w:color="auto"/>
        <w:bottom w:val="none" w:sz="0" w:space="0" w:color="auto"/>
        <w:right w:val="none" w:sz="0" w:space="0" w:color="auto"/>
      </w:divBdr>
      <w:divsChild>
        <w:div w:id="607860242">
          <w:marLeft w:val="0"/>
          <w:marRight w:val="0"/>
          <w:marTop w:val="0"/>
          <w:marBottom w:val="0"/>
          <w:divBdr>
            <w:top w:val="none" w:sz="0" w:space="0" w:color="auto"/>
            <w:left w:val="none" w:sz="0" w:space="0" w:color="auto"/>
            <w:bottom w:val="none" w:sz="0" w:space="0" w:color="auto"/>
            <w:right w:val="none" w:sz="0" w:space="0" w:color="auto"/>
          </w:divBdr>
        </w:div>
      </w:divsChild>
    </w:div>
    <w:div w:id="866135967">
      <w:bodyDiv w:val="1"/>
      <w:marLeft w:val="0"/>
      <w:marRight w:val="0"/>
      <w:marTop w:val="0"/>
      <w:marBottom w:val="0"/>
      <w:divBdr>
        <w:top w:val="none" w:sz="0" w:space="0" w:color="auto"/>
        <w:left w:val="none" w:sz="0" w:space="0" w:color="auto"/>
        <w:bottom w:val="none" w:sz="0" w:space="0" w:color="auto"/>
        <w:right w:val="none" w:sz="0" w:space="0" w:color="auto"/>
      </w:divBdr>
      <w:divsChild>
        <w:div w:id="159662102">
          <w:marLeft w:val="0"/>
          <w:marRight w:val="0"/>
          <w:marTop w:val="0"/>
          <w:marBottom w:val="0"/>
          <w:divBdr>
            <w:top w:val="none" w:sz="0" w:space="0" w:color="auto"/>
            <w:left w:val="none" w:sz="0" w:space="0" w:color="auto"/>
            <w:bottom w:val="none" w:sz="0" w:space="0" w:color="auto"/>
            <w:right w:val="none" w:sz="0" w:space="0" w:color="auto"/>
          </w:divBdr>
        </w:div>
        <w:div w:id="1011949937">
          <w:marLeft w:val="0"/>
          <w:marRight w:val="0"/>
          <w:marTop w:val="0"/>
          <w:marBottom w:val="0"/>
          <w:divBdr>
            <w:top w:val="none" w:sz="0" w:space="0" w:color="auto"/>
            <w:left w:val="none" w:sz="0" w:space="0" w:color="auto"/>
            <w:bottom w:val="none" w:sz="0" w:space="0" w:color="auto"/>
            <w:right w:val="none" w:sz="0" w:space="0" w:color="auto"/>
          </w:divBdr>
        </w:div>
      </w:divsChild>
    </w:div>
    <w:div w:id="897591951">
      <w:bodyDiv w:val="1"/>
      <w:marLeft w:val="0"/>
      <w:marRight w:val="0"/>
      <w:marTop w:val="0"/>
      <w:marBottom w:val="0"/>
      <w:divBdr>
        <w:top w:val="none" w:sz="0" w:space="0" w:color="auto"/>
        <w:left w:val="none" w:sz="0" w:space="0" w:color="auto"/>
        <w:bottom w:val="none" w:sz="0" w:space="0" w:color="auto"/>
        <w:right w:val="none" w:sz="0" w:space="0" w:color="auto"/>
      </w:divBdr>
      <w:divsChild>
        <w:div w:id="410856695">
          <w:marLeft w:val="0"/>
          <w:marRight w:val="0"/>
          <w:marTop w:val="0"/>
          <w:marBottom w:val="0"/>
          <w:divBdr>
            <w:top w:val="none" w:sz="0" w:space="0" w:color="auto"/>
            <w:left w:val="none" w:sz="0" w:space="0" w:color="auto"/>
            <w:bottom w:val="none" w:sz="0" w:space="0" w:color="auto"/>
            <w:right w:val="none" w:sz="0" w:space="0" w:color="auto"/>
          </w:divBdr>
        </w:div>
        <w:div w:id="477233782">
          <w:marLeft w:val="0"/>
          <w:marRight w:val="0"/>
          <w:marTop w:val="0"/>
          <w:marBottom w:val="0"/>
          <w:divBdr>
            <w:top w:val="none" w:sz="0" w:space="0" w:color="auto"/>
            <w:left w:val="none" w:sz="0" w:space="0" w:color="auto"/>
            <w:bottom w:val="none" w:sz="0" w:space="0" w:color="auto"/>
            <w:right w:val="none" w:sz="0" w:space="0" w:color="auto"/>
          </w:divBdr>
        </w:div>
        <w:div w:id="1531334258">
          <w:marLeft w:val="0"/>
          <w:marRight w:val="0"/>
          <w:marTop w:val="0"/>
          <w:marBottom w:val="0"/>
          <w:divBdr>
            <w:top w:val="none" w:sz="0" w:space="0" w:color="auto"/>
            <w:left w:val="none" w:sz="0" w:space="0" w:color="auto"/>
            <w:bottom w:val="none" w:sz="0" w:space="0" w:color="auto"/>
            <w:right w:val="none" w:sz="0" w:space="0" w:color="auto"/>
          </w:divBdr>
        </w:div>
        <w:div w:id="1599487267">
          <w:marLeft w:val="0"/>
          <w:marRight w:val="0"/>
          <w:marTop w:val="0"/>
          <w:marBottom w:val="0"/>
          <w:divBdr>
            <w:top w:val="none" w:sz="0" w:space="0" w:color="auto"/>
            <w:left w:val="none" w:sz="0" w:space="0" w:color="auto"/>
            <w:bottom w:val="none" w:sz="0" w:space="0" w:color="auto"/>
            <w:right w:val="none" w:sz="0" w:space="0" w:color="auto"/>
          </w:divBdr>
        </w:div>
        <w:div w:id="2096824976">
          <w:marLeft w:val="0"/>
          <w:marRight w:val="0"/>
          <w:marTop w:val="0"/>
          <w:marBottom w:val="0"/>
          <w:divBdr>
            <w:top w:val="none" w:sz="0" w:space="0" w:color="auto"/>
            <w:left w:val="none" w:sz="0" w:space="0" w:color="auto"/>
            <w:bottom w:val="none" w:sz="0" w:space="0" w:color="auto"/>
            <w:right w:val="none" w:sz="0" w:space="0" w:color="auto"/>
          </w:divBdr>
        </w:div>
        <w:div w:id="2111075757">
          <w:marLeft w:val="0"/>
          <w:marRight w:val="0"/>
          <w:marTop w:val="0"/>
          <w:marBottom w:val="0"/>
          <w:divBdr>
            <w:top w:val="none" w:sz="0" w:space="0" w:color="auto"/>
            <w:left w:val="none" w:sz="0" w:space="0" w:color="auto"/>
            <w:bottom w:val="none" w:sz="0" w:space="0" w:color="auto"/>
            <w:right w:val="none" w:sz="0" w:space="0" w:color="auto"/>
          </w:divBdr>
        </w:div>
      </w:divsChild>
    </w:div>
    <w:div w:id="899636742">
      <w:bodyDiv w:val="1"/>
      <w:marLeft w:val="0"/>
      <w:marRight w:val="0"/>
      <w:marTop w:val="0"/>
      <w:marBottom w:val="0"/>
      <w:divBdr>
        <w:top w:val="none" w:sz="0" w:space="0" w:color="auto"/>
        <w:left w:val="none" w:sz="0" w:space="0" w:color="auto"/>
        <w:bottom w:val="none" w:sz="0" w:space="0" w:color="auto"/>
        <w:right w:val="none" w:sz="0" w:space="0" w:color="auto"/>
      </w:divBdr>
    </w:div>
    <w:div w:id="903569309">
      <w:bodyDiv w:val="1"/>
      <w:marLeft w:val="0"/>
      <w:marRight w:val="0"/>
      <w:marTop w:val="0"/>
      <w:marBottom w:val="0"/>
      <w:divBdr>
        <w:top w:val="none" w:sz="0" w:space="0" w:color="auto"/>
        <w:left w:val="none" w:sz="0" w:space="0" w:color="auto"/>
        <w:bottom w:val="none" w:sz="0" w:space="0" w:color="auto"/>
        <w:right w:val="none" w:sz="0" w:space="0" w:color="auto"/>
      </w:divBdr>
      <w:divsChild>
        <w:div w:id="1965118086">
          <w:marLeft w:val="0"/>
          <w:marRight w:val="0"/>
          <w:marTop w:val="0"/>
          <w:marBottom w:val="0"/>
          <w:divBdr>
            <w:top w:val="none" w:sz="0" w:space="0" w:color="auto"/>
            <w:left w:val="none" w:sz="0" w:space="0" w:color="auto"/>
            <w:bottom w:val="none" w:sz="0" w:space="0" w:color="auto"/>
            <w:right w:val="none" w:sz="0" w:space="0" w:color="auto"/>
          </w:divBdr>
        </w:div>
      </w:divsChild>
    </w:div>
    <w:div w:id="905797265">
      <w:bodyDiv w:val="1"/>
      <w:marLeft w:val="0"/>
      <w:marRight w:val="0"/>
      <w:marTop w:val="0"/>
      <w:marBottom w:val="0"/>
      <w:divBdr>
        <w:top w:val="none" w:sz="0" w:space="0" w:color="auto"/>
        <w:left w:val="none" w:sz="0" w:space="0" w:color="auto"/>
        <w:bottom w:val="none" w:sz="0" w:space="0" w:color="auto"/>
        <w:right w:val="none" w:sz="0" w:space="0" w:color="auto"/>
      </w:divBdr>
      <w:divsChild>
        <w:div w:id="183445979">
          <w:marLeft w:val="0"/>
          <w:marRight w:val="0"/>
          <w:marTop w:val="0"/>
          <w:marBottom w:val="0"/>
          <w:divBdr>
            <w:top w:val="none" w:sz="0" w:space="0" w:color="auto"/>
            <w:left w:val="none" w:sz="0" w:space="0" w:color="auto"/>
            <w:bottom w:val="none" w:sz="0" w:space="0" w:color="auto"/>
            <w:right w:val="none" w:sz="0" w:space="0" w:color="auto"/>
          </w:divBdr>
        </w:div>
        <w:div w:id="260649994">
          <w:marLeft w:val="0"/>
          <w:marRight w:val="0"/>
          <w:marTop w:val="0"/>
          <w:marBottom w:val="0"/>
          <w:divBdr>
            <w:top w:val="none" w:sz="0" w:space="0" w:color="auto"/>
            <w:left w:val="none" w:sz="0" w:space="0" w:color="auto"/>
            <w:bottom w:val="none" w:sz="0" w:space="0" w:color="auto"/>
            <w:right w:val="none" w:sz="0" w:space="0" w:color="auto"/>
          </w:divBdr>
        </w:div>
        <w:div w:id="362750776">
          <w:marLeft w:val="0"/>
          <w:marRight w:val="0"/>
          <w:marTop w:val="0"/>
          <w:marBottom w:val="0"/>
          <w:divBdr>
            <w:top w:val="none" w:sz="0" w:space="0" w:color="auto"/>
            <w:left w:val="none" w:sz="0" w:space="0" w:color="auto"/>
            <w:bottom w:val="none" w:sz="0" w:space="0" w:color="auto"/>
            <w:right w:val="none" w:sz="0" w:space="0" w:color="auto"/>
          </w:divBdr>
        </w:div>
        <w:div w:id="454368338">
          <w:marLeft w:val="0"/>
          <w:marRight w:val="0"/>
          <w:marTop w:val="0"/>
          <w:marBottom w:val="0"/>
          <w:divBdr>
            <w:top w:val="none" w:sz="0" w:space="0" w:color="auto"/>
            <w:left w:val="none" w:sz="0" w:space="0" w:color="auto"/>
            <w:bottom w:val="none" w:sz="0" w:space="0" w:color="auto"/>
            <w:right w:val="none" w:sz="0" w:space="0" w:color="auto"/>
          </w:divBdr>
        </w:div>
        <w:div w:id="604194221">
          <w:marLeft w:val="0"/>
          <w:marRight w:val="0"/>
          <w:marTop w:val="0"/>
          <w:marBottom w:val="0"/>
          <w:divBdr>
            <w:top w:val="none" w:sz="0" w:space="0" w:color="auto"/>
            <w:left w:val="none" w:sz="0" w:space="0" w:color="auto"/>
            <w:bottom w:val="none" w:sz="0" w:space="0" w:color="auto"/>
            <w:right w:val="none" w:sz="0" w:space="0" w:color="auto"/>
          </w:divBdr>
        </w:div>
        <w:div w:id="688529929">
          <w:marLeft w:val="0"/>
          <w:marRight w:val="0"/>
          <w:marTop w:val="0"/>
          <w:marBottom w:val="0"/>
          <w:divBdr>
            <w:top w:val="none" w:sz="0" w:space="0" w:color="auto"/>
            <w:left w:val="none" w:sz="0" w:space="0" w:color="auto"/>
            <w:bottom w:val="none" w:sz="0" w:space="0" w:color="auto"/>
            <w:right w:val="none" w:sz="0" w:space="0" w:color="auto"/>
          </w:divBdr>
        </w:div>
        <w:div w:id="976833960">
          <w:marLeft w:val="0"/>
          <w:marRight w:val="0"/>
          <w:marTop w:val="0"/>
          <w:marBottom w:val="0"/>
          <w:divBdr>
            <w:top w:val="none" w:sz="0" w:space="0" w:color="auto"/>
            <w:left w:val="none" w:sz="0" w:space="0" w:color="auto"/>
            <w:bottom w:val="none" w:sz="0" w:space="0" w:color="auto"/>
            <w:right w:val="none" w:sz="0" w:space="0" w:color="auto"/>
          </w:divBdr>
        </w:div>
        <w:div w:id="1145970018">
          <w:marLeft w:val="0"/>
          <w:marRight w:val="0"/>
          <w:marTop w:val="0"/>
          <w:marBottom w:val="0"/>
          <w:divBdr>
            <w:top w:val="none" w:sz="0" w:space="0" w:color="auto"/>
            <w:left w:val="none" w:sz="0" w:space="0" w:color="auto"/>
            <w:bottom w:val="none" w:sz="0" w:space="0" w:color="auto"/>
            <w:right w:val="none" w:sz="0" w:space="0" w:color="auto"/>
          </w:divBdr>
        </w:div>
        <w:div w:id="1189832839">
          <w:marLeft w:val="0"/>
          <w:marRight w:val="0"/>
          <w:marTop w:val="0"/>
          <w:marBottom w:val="0"/>
          <w:divBdr>
            <w:top w:val="none" w:sz="0" w:space="0" w:color="auto"/>
            <w:left w:val="none" w:sz="0" w:space="0" w:color="auto"/>
            <w:bottom w:val="none" w:sz="0" w:space="0" w:color="auto"/>
            <w:right w:val="none" w:sz="0" w:space="0" w:color="auto"/>
          </w:divBdr>
        </w:div>
        <w:div w:id="1316959663">
          <w:marLeft w:val="0"/>
          <w:marRight w:val="0"/>
          <w:marTop w:val="0"/>
          <w:marBottom w:val="0"/>
          <w:divBdr>
            <w:top w:val="none" w:sz="0" w:space="0" w:color="auto"/>
            <w:left w:val="none" w:sz="0" w:space="0" w:color="auto"/>
            <w:bottom w:val="none" w:sz="0" w:space="0" w:color="auto"/>
            <w:right w:val="none" w:sz="0" w:space="0" w:color="auto"/>
          </w:divBdr>
        </w:div>
        <w:div w:id="1405568705">
          <w:marLeft w:val="0"/>
          <w:marRight w:val="0"/>
          <w:marTop w:val="0"/>
          <w:marBottom w:val="0"/>
          <w:divBdr>
            <w:top w:val="none" w:sz="0" w:space="0" w:color="auto"/>
            <w:left w:val="none" w:sz="0" w:space="0" w:color="auto"/>
            <w:bottom w:val="none" w:sz="0" w:space="0" w:color="auto"/>
            <w:right w:val="none" w:sz="0" w:space="0" w:color="auto"/>
          </w:divBdr>
        </w:div>
        <w:div w:id="1877500535">
          <w:marLeft w:val="0"/>
          <w:marRight w:val="0"/>
          <w:marTop w:val="0"/>
          <w:marBottom w:val="0"/>
          <w:divBdr>
            <w:top w:val="none" w:sz="0" w:space="0" w:color="auto"/>
            <w:left w:val="none" w:sz="0" w:space="0" w:color="auto"/>
            <w:bottom w:val="none" w:sz="0" w:space="0" w:color="auto"/>
            <w:right w:val="none" w:sz="0" w:space="0" w:color="auto"/>
          </w:divBdr>
        </w:div>
        <w:div w:id="1970820832">
          <w:marLeft w:val="0"/>
          <w:marRight w:val="0"/>
          <w:marTop w:val="0"/>
          <w:marBottom w:val="0"/>
          <w:divBdr>
            <w:top w:val="none" w:sz="0" w:space="0" w:color="auto"/>
            <w:left w:val="none" w:sz="0" w:space="0" w:color="auto"/>
            <w:bottom w:val="none" w:sz="0" w:space="0" w:color="auto"/>
            <w:right w:val="none" w:sz="0" w:space="0" w:color="auto"/>
          </w:divBdr>
        </w:div>
        <w:div w:id="1989938084">
          <w:marLeft w:val="0"/>
          <w:marRight w:val="0"/>
          <w:marTop w:val="0"/>
          <w:marBottom w:val="0"/>
          <w:divBdr>
            <w:top w:val="none" w:sz="0" w:space="0" w:color="auto"/>
            <w:left w:val="none" w:sz="0" w:space="0" w:color="auto"/>
            <w:bottom w:val="none" w:sz="0" w:space="0" w:color="auto"/>
            <w:right w:val="none" w:sz="0" w:space="0" w:color="auto"/>
          </w:divBdr>
        </w:div>
      </w:divsChild>
    </w:div>
    <w:div w:id="921987034">
      <w:bodyDiv w:val="1"/>
      <w:marLeft w:val="0"/>
      <w:marRight w:val="0"/>
      <w:marTop w:val="0"/>
      <w:marBottom w:val="0"/>
      <w:divBdr>
        <w:top w:val="none" w:sz="0" w:space="0" w:color="auto"/>
        <w:left w:val="none" w:sz="0" w:space="0" w:color="auto"/>
        <w:bottom w:val="none" w:sz="0" w:space="0" w:color="auto"/>
        <w:right w:val="none" w:sz="0" w:space="0" w:color="auto"/>
      </w:divBdr>
      <w:divsChild>
        <w:div w:id="462650035">
          <w:marLeft w:val="0"/>
          <w:marRight w:val="0"/>
          <w:marTop w:val="0"/>
          <w:marBottom w:val="0"/>
          <w:divBdr>
            <w:top w:val="none" w:sz="0" w:space="0" w:color="auto"/>
            <w:left w:val="none" w:sz="0" w:space="0" w:color="auto"/>
            <w:bottom w:val="none" w:sz="0" w:space="0" w:color="auto"/>
            <w:right w:val="none" w:sz="0" w:space="0" w:color="auto"/>
          </w:divBdr>
        </w:div>
        <w:div w:id="590092651">
          <w:marLeft w:val="0"/>
          <w:marRight w:val="0"/>
          <w:marTop w:val="0"/>
          <w:marBottom w:val="0"/>
          <w:divBdr>
            <w:top w:val="none" w:sz="0" w:space="0" w:color="auto"/>
            <w:left w:val="none" w:sz="0" w:space="0" w:color="auto"/>
            <w:bottom w:val="none" w:sz="0" w:space="0" w:color="auto"/>
            <w:right w:val="none" w:sz="0" w:space="0" w:color="auto"/>
          </w:divBdr>
        </w:div>
        <w:div w:id="913203505">
          <w:marLeft w:val="0"/>
          <w:marRight w:val="0"/>
          <w:marTop w:val="0"/>
          <w:marBottom w:val="0"/>
          <w:divBdr>
            <w:top w:val="none" w:sz="0" w:space="0" w:color="auto"/>
            <w:left w:val="none" w:sz="0" w:space="0" w:color="auto"/>
            <w:bottom w:val="none" w:sz="0" w:space="0" w:color="auto"/>
            <w:right w:val="none" w:sz="0" w:space="0" w:color="auto"/>
          </w:divBdr>
        </w:div>
        <w:div w:id="1076247227">
          <w:marLeft w:val="0"/>
          <w:marRight w:val="0"/>
          <w:marTop w:val="0"/>
          <w:marBottom w:val="0"/>
          <w:divBdr>
            <w:top w:val="none" w:sz="0" w:space="0" w:color="auto"/>
            <w:left w:val="none" w:sz="0" w:space="0" w:color="auto"/>
            <w:bottom w:val="none" w:sz="0" w:space="0" w:color="auto"/>
            <w:right w:val="none" w:sz="0" w:space="0" w:color="auto"/>
          </w:divBdr>
        </w:div>
        <w:div w:id="1453397999">
          <w:marLeft w:val="0"/>
          <w:marRight w:val="0"/>
          <w:marTop w:val="0"/>
          <w:marBottom w:val="0"/>
          <w:divBdr>
            <w:top w:val="none" w:sz="0" w:space="0" w:color="auto"/>
            <w:left w:val="none" w:sz="0" w:space="0" w:color="auto"/>
            <w:bottom w:val="none" w:sz="0" w:space="0" w:color="auto"/>
            <w:right w:val="none" w:sz="0" w:space="0" w:color="auto"/>
          </w:divBdr>
        </w:div>
      </w:divsChild>
    </w:div>
    <w:div w:id="965236473">
      <w:bodyDiv w:val="1"/>
      <w:marLeft w:val="0"/>
      <w:marRight w:val="0"/>
      <w:marTop w:val="0"/>
      <w:marBottom w:val="0"/>
      <w:divBdr>
        <w:top w:val="none" w:sz="0" w:space="0" w:color="auto"/>
        <w:left w:val="none" w:sz="0" w:space="0" w:color="auto"/>
        <w:bottom w:val="none" w:sz="0" w:space="0" w:color="auto"/>
        <w:right w:val="none" w:sz="0" w:space="0" w:color="auto"/>
      </w:divBdr>
      <w:divsChild>
        <w:div w:id="1583757160">
          <w:marLeft w:val="0"/>
          <w:marRight w:val="0"/>
          <w:marTop w:val="0"/>
          <w:marBottom w:val="0"/>
          <w:divBdr>
            <w:top w:val="none" w:sz="0" w:space="0" w:color="auto"/>
            <w:left w:val="none" w:sz="0" w:space="0" w:color="auto"/>
            <w:bottom w:val="none" w:sz="0" w:space="0" w:color="auto"/>
            <w:right w:val="none" w:sz="0" w:space="0" w:color="auto"/>
          </w:divBdr>
        </w:div>
      </w:divsChild>
    </w:div>
    <w:div w:id="971906132">
      <w:bodyDiv w:val="1"/>
      <w:marLeft w:val="0"/>
      <w:marRight w:val="0"/>
      <w:marTop w:val="0"/>
      <w:marBottom w:val="0"/>
      <w:divBdr>
        <w:top w:val="none" w:sz="0" w:space="0" w:color="auto"/>
        <w:left w:val="none" w:sz="0" w:space="0" w:color="auto"/>
        <w:bottom w:val="none" w:sz="0" w:space="0" w:color="auto"/>
        <w:right w:val="none" w:sz="0" w:space="0" w:color="auto"/>
      </w:divBdr>
    </w:div>
    <w:div w:id="992220977">
      <w:bodyDiv w:val="1"/>
      <w:marLeft w:val="0"/>
      <w:marRight w:val="0"/>
      <w:marTop w:val="0"/>
      <w:marBottom w:val="0"/>
      <w:divBdr>
        <w:top w:val="none" w:sz="0" w:space="0" w:color="auto"/>
        <w:left w:val="none" w:sz="0" w:space="0" w:color="auto"/>
        <w:bottom w:val="none" w:sz="0" w:space="0" w:color="auto"/>
        <w:right w:val="none" w:sz="0" w:space="0" w:color="auto"/>
      </w:divBdr>
    </w:div>
    <w:div w:id="1071124908">
      <w:bodyDiv w:val="1"/>
      <w:marLeft w:val="0"/>
      <w:marRight w:val="0"/>
      <w:marTop w:val="0"/>
      <w:marBottom w:val="0"/>
      <w:divBdr>
        <w:top w:val="none" w:sz="0" w:space="0" w:color="auto"/>
        <w:left w:val="none" w:sz="0" w:space="0" w:color="auto"/>
        <w:bottom w:val="none" w:sz="0" w:space="0" w:color="auto"/>
        <w:right w:val="none" w:sz="0" w:space="0" w:color="auto"/>
      </w:divBdr>
      <w:divsChild>
        <w:div w:id="1839465247">
          <w:marLeft w:val="547"/>
          <w:marRight w:val="0"/>
          <w:marTop w:val="0"/>
          <w:marBottom w:val="0"/>
          <w:divBdr>
            <w:top w:val="none" w:sz="0" w:space="0" w:color="auto"/>
            <w:left w:val="none" w:sz="0" w:space="0" w:color="auto"/>
            <w:bottom w:val="none" w:sz="0" w:space="0" w:color="auto"/>
            <w:right w:val="none" w:sz="0" w:space="0" w:color="auto"/>
          </w:divBdr>
        </w:div>
      </w:divsChild>
    </w:div>
    <w:div w:id="1071389283">
      <w:bodyDiv w:val="1"/>
      <w:marLeft w:val="0"/>
      <w:marRight w:val="0"/>
      <w:marTop w:val="0"/>
      <w:marBottom w:val="0"/>
      <w:divBdr>
        <w:top w:val="none" w:sz="0" w:space="0" w:color="auto"/>
        <w:left w:val="none" w:sz="0" w:space="0" w:color="auto"/>
        <w:bottom w:val="none" w:sz="0" w:space="0" w:color="auto"/>
        <w:right w:val="none" w:sz="0" w:space="0" w:color="auto"/>
      </w:divBdr>
      <w:divsChild>
        <w:div w:id="1837185380">
          <w:marLeft w:val="547"/>
          <w:marRight w:val="0"/>
          <w:marTop w:val="0"/>
          <w:marBottom w:val="0"/>
          <w:divBdr>
            <w:top w:val="none" w:sz="0" w:space="0" w:color="auto"/>
            <w:left w:val="none" w:sz="0" w:space="0" w:color="auto"/>
            <w:bottom w:val="none" w:sz="0" w:space="0" w:color="auto"/>
            <w:right w:val="none" w:sz="0" w:space="0" w:color="auto"/>
          </w:divBdr>
        </w:div>
      </w:divsChild>
    </w:div>
    <w:div w:id="1092975810">
      <w:bodyDiv w:val="1"/>
      <w:marLeft w:val="0"/>
      <w:marRight w:val="0"/>
      <w:marTop w:val="0"/>
      <w:marBottom w:val="0"/>
      <w:divBdr>
        <w:top w:val="none" w:sz="0" w:space="0" w:color="auto"/>
        <w:left w:val="none" w:sz="0" w:space="0" w:color="auto"/>
        <w:bottom w:val="none" w:sz="0" w:space="0" w:color="auto"/>
        <w:right w:val="none" w:sz="0" w:space="0" w:color="auto"/>
      </w:divBdr>
    </w:div>
    <w:div w:id="1101605560">
      <w:bodyDiv w:val="1"/>
      <w:marLeft w:val="0"/>
      <w:marRight w:val="0"/>
      <w:marTop w:val="0"/>
      <w:marBottom w:val="0"/>
      <w:divBdr>
        <w:top w:val="none" w:sz="0" w:space="0" w:color="auto"/>
        <w:left w:val="none" w:sz="0" w:space="0" w:color="auto"/>
        <w:bottom w:val="none" w:sz="0" w:space="0" w:color="auto"/>
        <w:right w:val="none" w:sz="0" w:space="0" w:color="auto"/>
      </w:divBdr>
      <w:divsChild>
        <w:div w:id="825708284">
          <w:marLeft w:val="0"/>
          <w:marRight w:val="0"/>
          <w:marTop w:val="0"/>
          <w:marBottom w:val="0"/>
          <w:divBdr>
            <w:top w:val="none" w:sz="0" w:space="0" w:color="auto"/>
            <w:left w:val="none" w:sz="0" w:space="0" w:color="auto"/>
            <w:bottom w:val="none" w:sz="0" w:space="0" w:color="auto"/>
            <w:right w:val="none" w:sz="0" w:space="0" w:color="auto"/>
          </w:divBdr>
        </w:div>
      </w:divsChild>
    </w:div>
    <w:div w:id="1112282910">
      <w:bodyDiv w:val="1"/>
      <w:marLeft w:val="0"/>
      <w:marRight w:val="0"/>
      <w:marTop w:val="0"/>
      <w:marBottom w:val="0"/>
      <w:divBdr>
        <w:top w:val="none" w:sz="0" w:space="0" w:color="auto"/>
        <w:left w:val="none" w:sz="0" w:space="0" w:color="auto"/>
        <w:bottom w:val="none" w:sz="0" w:space="0" w:color="auto"/>
        <w:right w:val="none" w:sz="0" w:space="0" w:color="auto"/>
      </w:divBdr>
    </w:div>
    <w:div w:id="1112897948">
      <w:bodyDiv w:val="1"/>
      <w:marLeft w:val="0"/>
      <w:marRight w:val="0"/>
      <w:marTop w:val="0"/>
      <w:marBottom w:val="0"/>
      <w:divBdr>
        <w:top w:val="none" w:sz="0" w:space="0" w:color="auto"/>
        <w:left w:val="none" w:sz="0" w:space="0" w:color="auto"/>
        <w:bottom w:val="none" w:sz="0" w:space="0" w:color="auto"/>
        <w:right w:val="none" w:sz="0" w:space="0" w:color="auto"/>
      </w:divBdr>
      <w:divsChild>
        <w:div w:id="508519042">
          <w:marLeft w:val="0"/>
          <w:marRight w:val="0"/>
          <w:marTop w:val="0"/>
          <w:marBottom w:val="0"/>
          <w:divBdr>
            <w:top w:val="none" w:sz="0" w:space="0" w:color="auto"/>
            <w:left w:val="none" w:sz="0" w:space="0" w:color="auto"/>
            <w:bottom w:val="none" w:sz="0" w:space="0" w:color="auto"/>
            <w:right w:val="none" w:sz="0" w:space="0" w:color="auto"/>
          </w:divBdr>
        </w:div>
        <w:div w:id="1312640278">
          <w:marLeft w:val="0"/>
          <w:marRight w:val="0"/>
          <w:marTop w:val="0"/>
          <w:marBottom w:val="0"/>
          <w:divBdr>
            <w:top w:val="none" w:sz="0" w:space="0" w:color="auto"/>
            <w:left w:val="none" w:sz="0" w:space="0" w:color="auto"/>
            <w:bottom w:val="none" w:sz="0" w:space="0" w:color="auto"/>
            <w:right w:val="none" w:sz="0" w:space="0" w:color="auto"/>
          </w:divBdr>
        </w:div>
        <w:div w:id="1993749515">
          <w:marLeft w:val="0"/>
          <w:marRight w:val="0"/>
          <w:marTop w:val="0"/>
          <w:marBottom w:val="0"/>
          <w:divBdr>
            <w:top w:val="none" w:sz="0" w:space="0" w:color="auto"/>
            <w:left w:val="none" w:sz="0" w:space="0" w:color="auto"/>
            <w:bottom w:val="none" w:sz="0" w:space="0" w:color="auto"/>
            <w:right w:val="none" w:sz="0" w:space="0" w:color="auto"/>
          </w:divBdr>
        </w:div>
      </w:divsChild>
    </w:div>
    <w:div w:id="1122069421">
      <w:bodyDiv w:val="1"/>
      <w:marLeft w:val="0"/>
      <w:marRight w:val="0"/>
      <w:marTop w:val="0"/>
      <w:marBottom w:val="0"/>
      <w:divBdr>
        <w:top w:val="none" w:sz="0" w:space="0" w:color="auto"/>
        <w:left w:val="none" w:sz="0" w:space="0" w:color="auto"/>
        <w:bottom w:val="none" w:sz="0" w:space="0" w:color="auto"/>
        <w:right w:val="none" w:sz="0" w:space="0" w:color="auto"/>
      </w:divBdr>
    </w:div>
    <w:div w:id="1134177709">
      <w:bodyDiv w:val="1"/>
      <w:marLeft w:val="0"/>
      <w:marRight w:val="0"/>
      <w:marTop w:val="0"/>
      <w:marBottom w:val="0"/>
      <w:divBdr>
        <w:top w:val="none" w:sz="0" w:space="0" w:color="auto"/>
        <w:left w:val="none" w:sz="0" w:space="0" w:color="auto"/>
        <w:bottom w:val="none" w:sz="0" w:space="0" w:color="auto"/>
        <w:right w:val="none" w:sz="0" w:space="0" w:color="auto"/>
      </w:divBdr>
      <w:divsChild>
        <w:div w:id="846552518">
          <w:marLeft w:val="0"/>
          <w:marRight w:val="0"/>
          <w:marTop w:val="0"/>
          <w:marBottom w:val="0"/>
          <w:divBdr>
            <w:top w:val="none" w:sz="0" w:space="0" w:color="auto"/>
            <w:left w:val="none" w:sz="0" w:space="0" w:color="auto"/>
            <w:bottom w:val="none" w:sz="0" w:space="0" w:color="auto"/>
            <w:right w:val="none" w:sz="0" w:space="0" w:color="auto"/>
          </w:divBdr>
        </w:div>
        <w:div w:id="1359699986">
          <w:marLeft w:val="0"/>
          <w:marRight w:val="0"/>
          <w:marTop w:val="0"/>
          <w:marBottom w:val="0"/>
          <w:divBdr>
            <w:top w:val="none" w:sz="0" w:space="0" w:color="auto"/>
            <w:left w:val="none" w:sz="0" w:space="0" w:color="auto"/>
            <w:bottom w:val="none" w:sz="0" w:space="0" w:color="auto"/>
            <w:right w:val="none" w:sz="0" w:space="0" w:color="auto"/>
          </w:divBdr>
        </w:div>
      </w:divsChild>
    </w:div>
    <w:div w:id="1145201253">
      <w:bodyDiv w:val="1"/>
      <w:marLeft w:val="0"/>
      <w:marRight w:val="0"/>
      <w:marTop w:val="0"/>
      <w:marBottom w:val="0"/>
      <w:divBdr>
        <w:top w:val="none" w:sz="0" w:space="0" w:color="auto"/>
        <w:left w:val="none" w:sz="0" w:space="0" w:color="auto"/>
        <w:bottom w:val="none" w:sz="0" w:space="0" w:color="auto"/>
        <w:right w:val="none" w:sz="0" w:space="0" w:color="auto"/>
      </w:divBdr>
      <w:divsChild>
        <w:div w:id="432750257">
          <w:marLeft w:val="0"/>
          <w:marRight w:val="0"/>
          <w:marTop w:val="0"/>
          <w:marBottom w:val="0"/>
          <w:divBdr>
            <w:top w:val="none" w:sz="0" w:space="0" w:color="auto"/>
            <w:left w:val="none" w:sz="0" w:space="0" w:color="auto"/>
            <w:bottom w:val="none" w:sz="0" w:space="0" w:color="auto"/>
            <w:right w:val="none" w:sz="0" w:space="0" w:color="auto"/>
          </w:divBdr>
        </w:div>
        <w:div w:id="489177902">
          <w:marLeft w:val="0"/>
          <w:marRight w:val="0"/>
          <w:marTop w:val="0"/>
          <w:marBottom w:val="0"/>
          <w:divBdr>
            <w:top w:val="none" w:sz="0" w:space="0" w:color="auto"/>
            <w:left w:val="none" w:sz="0" w:space="0" w:color="auto"/>
            <w:bottom w:val="none" w:sz="0" w:space="0" w:color="auto"/>
            <w:right w:val="none" w:sz="0" w:space="0" w:color="auto"/>
          </w:divBdr>
        </w:div>
        <w:div w:id="924336868">
          <w:marLeft w:val="0"/>
          <w:marRight w:val="0"/>
          <w:marTop w:val="0"/>
          <w:marBottom w:val="0"/>
          <w:divBdr>
            <w:top w:val="none" w:sz="0" w:space="0" w:color="auto"/>
            <w:left w:val="none" w:sz="0" w:space="0" w:color="auto"/>
            <w:bottom w:val="none" w:sz="0" w:space="0" w:color="auto"/>
            <w:right w:val="none" w:sz="0" w:space="0" w:color="auto"/>
          </w:divBdr>
        </w:div>
        <w:div w:id="1084450393">
          <w:marLeft w:val="0"/>
          <w:marRight w:val="0"/>
          <w:marTop w:val="0"/>
          <w:marBottom w:val="0"/>
          <w:divBdr>
            <w:top w:val="none" w:sz="0" w:space="0" w:color="auto"/>
            <w:left w:val="none" w:sz="0" w:space="0" w:color="auto"/>
            <w:bottom w:val="none" w:sz="0" w:space="0" w:color="auto"/>
            <w:right w:val="none" w:sz="0" w:space="0" w:color="auto"/>
          </w:divBdr>
        </w:div>
        <w:div w:id="1110511524">
          <w:marLeft w:val="0"/>
          <w:marRight w:val="0"/>
          <w:marTop w:val="0"/>
          <w:marBottom w:val="0"/>
          <w:divBdr>
            <w:top w:val="none" w:sz="0" w:space="0" w:color="auto"/>
            <w:left w:val="none" w:sz="0" w:space="0" w:color="auto"/>
            <w:bottom w:val="none" w:sz="0" w:space="0" w:color="auto"/>
            <w:right w:val="none" w:sz="0" w:space="0" w:color="auto"/>
          </w:divBdr>
        </w:div>
        <w:div w:id="1142424892">
          <w:marLeft w:val="0"/>
          <w:marRight w:val="0"/>
          <w:marTop w:val="0"/>
          <w:marBottom w:val="0"/>
          <w:divBdr>
            <w:top w:val="none" w:sz="0" w:space="0" w:color="auto"/>
            <w:left w:val="none" w:sz="0" w:space="0" w:color="auto"/>
            <w:bottom w:val="none" w:sz="0" w:space="0" w:color="auto"/>
            <w:right w:val="none" w:sz="0" w:space="0" w:color="auto"/>
          </w:divBdr>
        </w:div>
        <w:div w:id="1266576054">
          <w:marLeft w:val="0"/>
          <w:marRight w:val="0"/>
          <w:marTop w:val="0"/>
          <w:marBottom w:val="0"/>
          <w:divBdr>
            <w:top w:val="none" w:sz="0" w:space="0" w:color="auto"/>
            <w:left w:val="none" w:sz="0" w:space="0" w:color="auto"/>
            <w:bottom w:val="none" w:sz="0" w:space="0" w:color="auto"/>
            <w:right w:val="none" w:sz="0" w:space="0" w:color="auto"/>
          </w:divBdr>
        </w:div>
        <w:div w:id="1317803071">
          <w:marLeft w:val="0"/>
          <w:marRight w:val="0"/>
          <w:marTop w:val="0"/>
          <w:marBottom w:val="0"/>
          <w:divBdr>
            <w:top w:val="none" w:sz="0" w:space="0" w:color="auto"/>
            <w:left w:val="none" w:sz="0" w:space="0" w:color="auto"/>
            <w:bottom w:val="none" w:sz="0" w:space="0" w:color="auto"/>
            <w:right w:val="none" w:sz="0" w:space="0" w:color="auto"/>
          </w:divBdr>
        </w:div>
        <w:div w:id="1376781418">
          <w:marLeft w:val="0"/>
          <w:marRight w:val="0"/>
          <w:marTop w:val="0"/>
          <w:marBottom w:val="0"/>
          <w:divBdr>
            <w:top w:val="none" w:sz="0" w:space="0" w:color="auto"/>
            <w:left w:val="none" w:sz="0" w:space="0" w:color="auto"/>
            <w:bottom w:val="none" w:sz="0" w:space="0" w:color="auto"/>
            <w:right w:val="none" w:sz="0" w:space="0" w:color="auto"/>
          </w:divBdr>
        </w:div>
        <w:div w:id="1412242076">
          <w:marLeft w:val="0"/>
          <w:marRight w:val="0"/>
          <w:marTop w:val="0"/>
          <w:marBottom w:val="0"/>
          <w:divBdr>
            <w:top w:val="none" w:sz="0" w:space="0" w:color="auto"/>
            <w:left w:val="none" w:sz="0" w:space="0" w:color="auto"/>
            <w:bottom w:val="none" w:sz="0" w:space="0" w:color="auto"/>
            <w:right w:val="none" w:sz="0" w:space="0" w:color="auto"/>
          </w:divBdr>
        </w:div>
        <w:div w:id="1647081872">
          <w:marLeft w:val="0"/>
          <w:marRight w:val="0"/>
          <w:marTop w:val="0"/>
          <w:marBottom w:val="0"/>
          <w:divBdr>
            <w:top w:val="none" w:sz="0" w:space="0" w:color="auto"/>
            <w:left w:val="none" w:sz="0" w:space="0" w:color="auto"/>
            <w:bottom w:val="none" w:sz="0" w:space="0" w:color="auto"/>
            <w:right w:val="none" w:sz="0" w:space="0" w:color="auto"/>
          </w:divBdr>
        </w:div>
        <w:div w:id="1950623798">
          <w:marLeft w:val="0"/>
          <w:marRight w:val="0"/>
          <w:marTop w:val="0"/>
          <w:marBottom w:val="0"/>
          <w:divBdr>
            <w:top w:val="none" w:sz="0" w:space="0" w:color="auto"/>
            <w:left w:val="none" w:sz="0" w:space="0" w:color="auto"/>
            <w:bottom w:val="none" w:sz="0" w:space="0" w:color="auto"/>
            <w:right w:val="none" w:sz="0" w:space="0" w:color="auto"/>
          </w:divBdr>
        </w:div>
      </w:divsChild>
    </w:div>
    <w:div w:id="1168668311">
      <w:bodyDiv w:val="1"/>
      <w:marLeft w:val="0"/>
      <w:marRight w:val="0"/>
      <w:marTop w:val="0"/>
      <w:marBottom w:val="0"/>
      <w:divBdr>
        <w:top w:val="none" w:sz="0" w:space="0" w:color="auto"/>
        <w:left w:val="none" w:sz="0" w:space="0" w:color="auto"/>
        <w:bottom w:val="none" w:sz="0" w:space="0" w:color="auto"/>
        <w:right w:val="none" w:sz="0" w:space="0" w:color="auto"/>
      </w:divBdr>
    </w:div>
    <w:div w:id="1171065000">
      <w:bodyDiv w:val="1"/>
      <w:marLeft w:val="0"/>
      <w:marRight w:val="0"/>
      <w:marTop w:val="0"/>
      <w:marBottom w:val="0"/>
      <w:divBdr>
        <w:top w:val="none" w:sz="0" w:space="0" w:color="auto"/>
        <w:left w:val="none" w:sz="0" w:space="0" w:color="auto"/>
        <w:bottom w:val="none" w:sz="0" w:space="0" w:color="auto"/>
        <w:right w:val="none" w:sz="0" w:space="0" w:color="auto"/>
      </w:divBdr>
      <w:divsChild>
        <w:div w:id="791090739">
          <w:marLeft w:val="0"/>
          <w:marRight w:val="0"/>
          <w:marTop w:val="0"/>
          <w:marBottom w:val="0"/>
          <w:divBdr>
            <w:top w:val="none" w:sz="0" w:space="0" w:color="auto"/>
            <w:left w:val="none" w:sz="0" w:space="0" w:color="auto"/>
            <w:bottom w:val="none" w:sz="0" w:space="0" w:color="auto"/>
            <w:right w:val="none" w:sz="0" w:space="0" w:color="auto"/>
          </w:divBdr>
        </w:div>
        <w:div w:id="1220363910">
          <w:marLeft w:val="0"/>
          <w:marRight w:val="0"/>
          <w:marTop w:val="0"/>
          <w:marBottom w:val="0"/>
          <w:divBdr>
            <w:top w:val="none" w:sz="0" w:space="0" w:color="auto"/>
            <w:left w:val="none" w:sz="0" w:space="0" w:color="auto"/>
            <w:bottom w:val="none" w:sz="0" w:space="0" w:color="auto"/>
            <w:right w:val="none" w:sz="0" w:space="0" w:color="auto"/>
          </w:divBdr>
        </w:div>
      </w:divsChild>
    </w:div>
    <w:div w:id="1185440936">
      <w:bodyDiv w:val="1"/>
      <w:marLeft w:val="0"/>
      <w:marRight w:val="0"/>
      <w:marTop w:val="0"/>
      <w:marBottom w:val="0"/>
      <w:divBdr>
        <w:top w:val="none" w:sz="0" w:space="0" w:color="auto"/>
        <w:left w:val="none" w:sz="0" w:space="0" w:color="auto"/>
        <w:bottom w:val="none" w:sz="0" w:space="0" w:color="auto"/>
        <w:right w:val="none" w:sz="0" w:space="0" w:color="auto"/>
      </w:divBdr>
      <w:divsChild>
        <w:div w:id="478889745">
          <w:marLeft w:val="0"/>
          <w:marRight w:val="0"/>
          <w:marTop w:val="0"/>
          <w:marBottom w:val="0"/>
          <w:divBdr>
            <w:top w:val="none" w:sz="0" w:space="0" w:color="auto"/>
            <w:left w:val="none" w:sz="0" w:space="0" w:color="auto"/>
            <w:bottom w:val="none" w:sz="0" w:space="0" w:color="auto"/>
            <w:right w:val="none" w:sz="0" w:space="0" w:color="auto"/>
          </w:divBdr>
        </w:div>
        <w:div w:id="614673332">
          <w:marLeft w:val="0"/>
          <w:marRight w:val="0"/>
          <w:marTop w:val="0"/>
          <w:marBottom w:val="0"/>
          <w:divBdr>
            <w:top w:val="none" w:sz="0" w:space="0" w:color="auto"/>
            <w:left w:val="none" w:sz="0" w:space="0" w:color="auto"/>
            <w:bottom w:val="none" w:sz="0" w:space="0" w:color="auto"/>
            <w:right w:val="none" w:sz="0" w:space="0" w:color="auto"/>
          </w:divBdr>
        </w:div>
        <w:div w:id="693919280">
          <w:marLeft w:val="0"/>
          <w:marRight w:val="0"/>
          <w:marTop w:val="0"/>
          <w:marBottom w:val="0"/>
          <w:divBdr>
            <w:top w:val="none" w:sz="0" w:space="0" w:color="auto"/>
            <w:left w:val="none" w:sz="0" w:space="0" w:color="auto"/>
            <w:bottom w:val="none" w:sz="0" w:space="0" w:color="auto"/>
            <w:right w:val="none" w:sz="0" w:space="0" w:color="auto"/>
          </w:divBdr>
        </w:div>
        <w:div w:id="1660960662">
          <w:marLeft w:val="0"/>
          <w:marRight w:val="0"/>
          <w:marTop w:val="0"/>
          <w:marBottom w:val="0"/>
          <w:divBdr>
            <w:top w:val="none" w:sz="0" w:space="0" w:color="auto"/>
            <w:left w:val="none" w:sz="0" w:space="0" w:color="auto"/>
            <w:bottom w:val="none" w:sz="0" w:space="0" w:color="auto"/>
            <w:right w:val="none" w:sz="0" w:space="0" w:color="auto"/>
          </w:divBdr>
        </w:div>
        <w:div w:id="1856505235">
          <w:marLeft w:val="0"/>
          <w:marRight w:val="0"/>
          <w:marTop w:val="0"/>
          <w:marBottom w:val="0"/>
          <w:divBdr>
            <w:top w:val="none" w:sz="0" w:space="0" w:color="auto"/>
            <w:left w:val="none" w:sz="0" w:space="0" w:color="auto"/>
            <w:bottom w:val="none" w:sz="0" w:space="0" w:color="auto"/>
            <w:right w:val="none" w:sz="0" w:space="0" w:color="auto"/>
          </w:divBdr>
        </w:div>
        <w:div w:id="1994262026">
          <w:marLeft w:val="0"/>
          <w:marRight w:val="0"/>
          <w:marTop w:val="0"/>
          <w:marBottom w:val="0"/>
          <w:divBdr>
            <w:top w:val="none" w:sz="0" w:space="0" w:color="auto"/>
            <w:left w:val="none" w:sz="0" w:space="0" w:color="auto"/>
            <w:bottom w:val="none" w:sz="0" w:space="0" w:color="auto"/>
            <w:right w:val="none" w:sz="0" w:space="0" w:color="auto"/>
          </w:divBdr>
        </w:div>
        <w:div w:id="2038267684">
          <w:marLeft w:val="0"/>
          <w:marRight w:val="0"/>
          <w:marTop w:val="0"/>
          <w:marBottom w:val="0"/>
          <w:divBdr>
            <w:top w:val="none" w:sz="0" w:space="0" w:color="auto"/>
            <w:left w:val="none" w:sz="0" w:space="0" w:color="auto"/>
            <w:bottom w:val="none" w:sz="0" w:space="0" w:color="auto"/>
            <w:right w:val="none" w:sz="0" w:space="0" w:color="auto"/>
          </w:divBdr>
        </w:div>
      </w:divsChild>
    </w:div>
    <w:div w:id="1197306019">
      <w:bodyDiv w:val="1"/>
      <w:marLeft w:val="0"/>
      <w:marRight w:val="0"/>
      <w:marTop w:val="0"/>
      <w:marBottom w:val="0"/>
      <w:divBdr>
        <w:top w:val="none" w:sz="0" w:space="0" w:color="auto"/>
        <w:left w:val="none" w:sz="0" w:space="0" w:color="auto"/>
        <w:bottom w:val="none" w:sz="0" w:space="0" w:color="auto"/>
        <w:right w:val="none" w:sz="0" w:space="0" w:color="auto"/>
      </w:divBdr>
      <w:divsChild>
        <w:div w:id="262808925">
          <w:marLeft w:val="0"/>
          <w:marRight w:val="0"/>
          <w:marTop w:val="0"/>
          <w:marBottom w:val="0"/>
          <w:divBdr>
            <w:top w:val="none" w:sz="0" w:space="0" w:color="auto"/>
            <w:left w:val="none" w:sz="0" w:space="0" w:color="auto"/>
            <w:bottom w:val="none" w:sz="0" w:space="0" w:color="auto"/>
            <w:right w:val="none" w:sz="0" w:space="0" w:color="auto"/>
          </w:divBdr>
        </w:div>
        <w:div w:id="304699366">
          <w:marLeft w:val="0"/>
          <w:marRight w:val="0"/>
          <w:marTop w:val="0"/>
          <w:marBottom w:val="0"/>
          <w:divBdr>
            <w:top w:val="none" w:sz="0" w:space="0" w:color="auto"/>
            <w:left w:val="none" w:sz="0" w:space="0" w:color="auto"/>
            <w:bottom w:val="none" w:sz="0" w:space="0" w:color="auto"/>
            <w:right w:val="none" w:sz="0" w:space="0" w:color="auto"/>
          </w:divBdr>
        </w:div>
        <w:div w:id="1290895016">
          <w:marLeft w:val="0"/>
          <w:marRight w:val="0"/>
          <w:marTop w:val="0"/>
          <w:marBottom w:val="0"/>
          <w:divBdr>
            <w:top w:val="none" w:sz="0" w:space="0" w:color="auto"/>
            <w:left w:val="none" w:sz="0" w:space="0" w:color="auto"/>
            <w:bottom w:val="none" w:sz="0" w:space="0" w:color="auto"/>
            <w:right w:val="none" w:sz="0" w:space="0" w:color="auto"/>
          </w:divBdr>
        </w:div>
        <w:div w:id="1320646706">
          <w:marLeft w:val="0"/>
          <w:marRight w:val="0"/>
          <w:marTop w:val="0"/>
          <w:marBottom w:val="0"/>
          <w:divBdr>
            <w:top w:val="none" w:sz="0" w:space="0" w:color="auto"/>
            <w:left w:val="none" w:sz="0" w:space="0" w:color="auto"/>
            <w:bottom w:val="none" w:sz="0" w:space="0" w:color="auto"/>
            <w:right w:val="none" w:sz="0" w:space="0" w:color="auto"/>
          </w:divBdr>
        </w:div>
        <w:div w:id="2061050587">
          <w:marLeft w:val="0"/>
          <w:marRight w:val="0"/>
          <w:marTop w:val="0"/>
          <w:marBottom w:val="0"/>
          <w:divBdr>
            <w:top w:val="none" w:sz="0" w:space="0" w:color="auto"/>
            <w:left w:val="none" w:sz="0" w:space="0" w:color="auto"/>
            <w:bottom w:val="none" w:sz="0" w:space="0" w:color="auto"/>
            <w:right w:val="none" w:sz="0" w:space="0" w:color="auto"/>
          </w:divBdr>
        </w:div>
      </w:divsChild>
    </w:div>
    <w:div w:id="1209881536">
      <w:bodyDiv w:val="1"/>
      <w:marLeft w:val="0"/>
      <w:marRight w:val="0"/>
      <w:marTop w:val="0"/>
      <w:marBottom w:val="0"/>
      <w:divBdr>
        <w:top w:val="none" w:sz="0" w:space="0" w:color="auto"/>
        <w:left w:val="none" w:sz="0" w:space="0" w:color="auto"/>
        <w:bottom w:val="none" w:sz="0" w:space="0" w:color="auto"/>
        <w:right w:val="none" w:sz="0" w:space="0" w:color="auto"/>
      </w:divBdr>
    </w:div>
    <w:div w:id="1218468430">
      <w:bodyDiv w:val="1"/>
      <w:marLeft w:val="0"/>
      <w:marRight w:val="0"/>
      <w:marTop w:val="0"/>
      <w:marBottom w:val="0"/>
      <w:divBdr>
        <w:top w:val="none" w:sz="0" w:space="0" w:color="auto"/>
        <w:left w:val="none" w:sz="0" w:space="0" w:color="auto"/>
        <w:bottom w:val="none" w:sz="0" w:space="0" w:color="auto"/>
        <w:right w:val="none" w:sz="0" w:space="0" w:color="auto"/>
      </w:divBdr>
      <w:divsChild>
        <w:div w:id="2242255">
          <w:marLeft w:val="0"/>
          <w:marRight w:val="0"/>
          <w:marTop w:val="0"/>
          <w:marBottom w:val="0"/>
          <w:divBdr>
            <w:top w:val="none" w:sz="0" w:space="0" w:color="auto"/>
            <w:left w:val="none" w:sz="0" w:space="0" w:color="auto"/>
            <w:bottom w:val="none" w:sz="0" w:space="0" w:color="auto"/>
            <w:right w:val="none" w:sz="0" w:space="0" w:color="auto"/>
          </w:divBdr>
        </w:div>
        <w:div w:id="131875795">
          <w:marLeft w:val="0"/>
          <w:marRight w:val="0"/>
          <w:marTop w:val="0"/>
          <w:marBottom w:val="0"/>
          <w:divBdr>
            <w:top w:val="none" w:sz="0" w:space="0" w:color="auto"/>
            <w:left w:val="none" w:sz="0" w:space="0" w:color="auto"/>
            <w:bottom w:val="none" w:sz="0" w:space="0" w:color="auto"/>
            <w:right w:val="none" w:sz="0" w:space="0" w:color="auto"/>
          </w:divBdr>
        </w:div>
        <w:div w:id="842866023">
          <w:marLeft w:val="0"/>
          <w:marRight w:val="0"/>
          <w:marTop w:val="0"/>
          <w:marBottom w:val="0"/>
          <w:divBdr>
            <w:top w:val="none" w:sz="0" w:space="0" w:color="auto"/>
            <w:left w:val="none" w:sz="0" w:space="0" w:color="auto"/>
            <w:bottom w:val="none" w:sz="0" w:space="0" w:color="auto"/>
            <w:right w:val="none" w:sz="0" w:space="0" w:color="auto"/>
          </w:divBdr>
        </w:div>
        <w:div w:id="968245578">
          <w:marLeft w:val="0"/>
          <w:marRight w:val="0"/>
          <w:marTop w:val="0"/>
          <w:marBottom w:val="0"/>
          <w:divBdr>
            <w:top w:val="none" w:sz="0" w:space="0" w:color="auto"/>
            <w:left w:val="none" w:sz="0" w:space="0" w:color="auto"/>
            <w:bottom w:val="none" w:sz="0" w:space="0" w:color="auto"/>
            <w:right w:val="none" w:sz="0" w:space="0" w:color="auto"/>
          </w:divBdr>
        </w:div>
        <w:div w:id="1978951645">
          <w:marLeft w:val="0"/>
          <w:marRight w:val="0"/>
          <w:marTop w:val="0"/>
          <w:marBottom w:val="0"/>
          <w:divBdr>
            <w:top w:val="none" w:sz="0" w:space="0" w:color="auto"/>
            <w:left w:val="none" w:sz="0" w:space="0" w:color="auto"/>
            <w:bottom w:val="none" w:sz="0" w:space="0" w:color="auto"/>
            <w:right w:val="none" w:sz="0" w:space="0" w:color="auto"/>
          </w:divBdr>
        </w:div>
      </w:divsChild>
    </w:div>
    <w:div w:id="1232885445">
      <w:bodyDiv w:val="1"/>
      <w:marLeft w:val="0"/>
      <w:marRight w:val="0"/>
      <w:marTop w:val="0"/>
      <w:marBottom w:val="0"/>
      <w:divBdr>
        <w:top w:val="none" w:sz="0" w:space="0" w:color="auto"/>
        <w:left w:val="none" w:sz="0" w:space="0" w:color="auto"/>
        <w:bottom w:val="none" w:sz="0" w:space="0" w:color="auto"/>
        <w:right w:val="none" w:sz="0" w:space="0" w:color="auto"/>
      </w:divBdr>
    </w:div>
    <w:div w:id="1236629149">
      <w:bodyDiv w:val="1"/>
      <w:marLeft w:val="0"/>
      <w:marRight w:val="0"/>
      <w:marTop w:val="0"/>
      <w:marBottom w:val="0"/>
      <w:divBdr>
        <w:top w:val="none" w:sz="0" w:space="0" w:color="auto"/>
        <w:left w:val="none" w:sz="0" w:space="0" w:color="auto"/>
        <w:bottom w:val="none" w:sz="0" w:space="0" w:color="auto"/>
        <w:right w:val="none" w:sz="0" w:space="0" w:color="auto"/>
      </w:divBdr>
    </w:div>
    <w:div w:id="1253857450">
      <w:bodyDiv w:val="1"/>
      <w:marLeft w:val="0"/>
      <w:marRight w:val="0"/>
      <w:marTop w:val="0"/>
      <w:marBottom w:val="0"/>
      <w:divBdr>
        <w:top w:val="none" w:sz="0" w:space="0" w:color="auto"/>
        <w:left w:val="none" w:sz="0" w:space="0" w:color="auto"/>
        <w:bottom w:val="none" w:sz="0" w:space="0" w:color="auto"/>
        <w:right w:val="none" w:sz="0" w:space="0" w:color="auto"/>
      </w:divBdr>
    </w:div>
    <w:div w:id="1257323141">
      <w:bodyDiv w:val="1"/>
      <w:marLeft w:val="0"/>
      <w:marRight w:val="0"/>
      <w:marTop w:val="0"/>
      <w:marBottom w:val="0"/>
      <w:divBdr>
        <w:top w:val="none" w:sz="0" w:space="0" w:color="auto"/>
        <w:left w:val="none" w:sz="0" w:space="0" w:color="auto"/>
        <w:bottom w:val="none" w:sz="0" w:space="0" w:color="auto"/>
        <w:right w:val="none" w:sz="0" w:space="0" w:color="auto"/>
      </w:divBdr>
    </w:div>
    <w:div w:id="1260985358">
      <w:bodyDiv w:val="1"/>
      <w:marLeft w:val="0"/>
      <w:marRight w:val="0"/>
      <w:marTop w:val="0"/>
      <w:marBottom w:val="0"/>
      <w:divBdr>
        <w:top w:val="none" w:sz="0" w:space="0" w:color="auto"/>
        <w:left w:val="none" w:sz="0" w:space="0" w:color="auto"/>
        <w:bottom w:val="none" w:sz="0" w:space="0" w:color="auto"/>
        <w:right w:val="none" w:sz="0" w:space="0" w:color="auto"/>
      </w:divBdr>
      <w:divsChild>
        <w:div w:id="1039086937">
          <w:marLeft w:val="0"/>
          <w:marRight w:val="0"/>
          <w:marTop w:val="0"/>
          <w:marBottom w:val="0"/>
          <w:divBdr>
            <w:top w:val="none" w:sz="0" w:space="0" w:color="auto"/>
            <w:left w:val="none" w:sz="0" w:space="0" w:color="auto"/>
            <w:bottom w:val="none" w:sz="0" w:space="0" w:color="auto"/>
            <w:right w:val="none" w:sz="0" w:space="0" w:color="auto"/>
          </w:divBdr>
        </w:div>
      </w:divsChild>
    </w:div>
    <w:div w:id="1278290528">
      <w:bodyDiv w:val="1"/>
      <w:marLeft w:val="0"/>
      <w:marRight w:val="0"/>
      <w:marTop w:val="0"/>
      <w:marBottom w:val="0"/>
      <w:divBdr>
        <w:top w:val="none" w:sz="0" w:space="0" w:color="auto"/>
        <w:left w:val="none" w:sz="0" w:space="0" w:color="auto"/>
        <w:bottom w:val="none" w:sz="0" w:space="0" w:color="auto"/>
        <w:right w:val="none" w:sz="0" w:space="0" w:color="auto"/>
      </w:divBdr>
      <w:divsChild>
        <w:div w:id="601760909">
          <w:marLeft w:val="0"/>
          <w:marRight w:val="0"/>
          <w:marTop w:val="0"/>
          <w:marBottom w:val="0"/>
          <w:divBdr>
            <w:top w:val="none" w:sz="0" w:space="0" w:color="auto"/>
            <w:left w:val="none" w:sz="0" w:space="0" w:color="auto"/>
            <w:bottom w:val="none" w:sz="0" w:space="0" w:color="auto"/>
            <w:right w:val="none" w:sz="0" w:space="0" w:color="auto"/>
          </w:divBdr>
        </w:div>
      </w:divsChild>
    </w:div>
    <w:div w:id="1280137699">
      <w:bodyDiv w:val="1"/>
      <w:marLeft w:val="0"/>
      <w:marRight w:val="0"/>
      <w:marTop w:val="0"/>
      <w:marBottom w:val="0"/>
      <w:divBdr>
        <w:top w:val="none" w:sz="0" w:space="0" w:color="auto"/>
        <w:left w:val="none" w:sz="0" w:space="0" w:color="auto"/>
        <w:bottom w:val="none" w:sz="0" w:space="0" w:color="auto"/>
        <w:right w:val="none" w:sz="0" w:space="0" w:color="auto"/>
      </w:divBdr>
    </w:div>
    <w:div w:id="1289511386">
      <w:bodyDiv w:val="1"/>
      <w:marLeft w:val="0"/>
      <w:marRight w:val="0"/>
      <w:marTop w:val="0"/>
      <w:marBottom w:val="0"/>
      <w:divBdr>
        <w:top w:val="none" w:sz="0" w:space="0" w:color="auto"/>
        <w:left w:val="none" w:sz="0" w:space="0" w:color="auto"/>
        <w:bottom w:val="none" w:sz="0" w:space="0" w:color="auto"/>
        <w:right w:val="none" w:sz="0" w:space="0" w:color="auto"/>
      </w:divBdr>
      <w:divsChild>
        <w:div w:id="85538289">
          <w:marLeft w:val="0"/>
          <w:marRight w:val="0"/>
          <w:marTop w:val="0"/>
          <w:marBottom w:val="0"/>
          <w:divBdr>
            <w:top w:val="none" w:sz="0" w:space="0" w:color="auto"/>
            <w:left w:val="none" w:sz="0" w:space="0" w:color="auto"/>
            <w:bottom w:val="none" w:sz="0" w:space="0" w:color="auto"/>
            <w:right w:val="none" w:sz="0" w:space="0" w:color="auto"/>
          </w:divBdr>
        </w:div>
        <w:div w:id="662508515">
          <w:marLeft w:val="0"/>
          <w:marRight w:val="0"/>
          <w:marTop w:val="0"/>
          <w:marBottom w:val="0"/>
          <w:divBdr>
            <w:top w:val="none" w:sz="0" w:space="0" w:color="auto"/>
            <w:left w:val="none" w:sz="0" w:space="0" w:color="auto"/>
            <w:bottom w:val="none" w:sz="0" w:space="0" w:color="auto"/>
            <w:right w:val="none" w:sz="0" w:space="0" w:color="auto"/>
          </w:divBdr>
        </w:div>
      </w:divsChild>
    </w:div>
    <w:div w:id="1314408835">
      <w:bodyDiv w:val="1"/>
      <w:marLeft w:val="0"/>
      <w:marRight w:val="0"/>
      <w:marTop w:val="0"/>
      <w:marBottom w:val="0"/>
      <w:divBdr>
        <w:top w:val="none" w:sz="0" w:space="0" w:color="auto"/>
        <w:left w:val="none" w:sz="0" w:space="0" w:color="auto"/>
        <w:bottom w:val="none" w:sz="0" w:space="0" w:color="auto"/>
        <w:right w:val="none" w:sz="0" w:space="0" w:color="auto"/>
      </w:divBdr>
    </w:div>
    <w:div w:id="1322386313">
      <w:bodyDiv w:val="1"/>
      <w:marLeft w:val="0"/>
      <w:marRight w:val="0"/>
      <w:marTop w:val="0"/>
      <w:marBottom w:val="0"/>
      <w:divBdr>
        <w:top w:val="none" w:sz="0" w:space="0" w:color="auto"/>
        <w:left w:val="none" w:sz="0" w:space="0" w:color="auto"/>
        <w:bottom w:val="none" w:sz="0" w:space="0" w:color="auto"/>
        <w:right w:val="none" w:sz="0" w:space="0" w:color="auto"/>
      </w:divBdr>
    </w:div>
    <w:div w:id="1326586221">
      <w:bodyDiv w:val="1"/>
      <w:marLeft w:val="0"/>
      <w:marRight w:val="0"/>
      <w:marTop w:val="0"/>
      <w:marBottom w:val="0"/>
      <w:divBdr>
        <w:top w:val="none" w:sz="0" w:space="0" w:color="auto"/>
        <w:left w:val="none" w:sz="0" w:space="0" w:color="auto"/>
        <w:bottom w:val="none" w:sz="0" w:space="0" w:color="auto"/>
        <w:right w:val="none" w:sz="0" w:space="0" w:color="auto"/>
      </w:divBdr>
      <w:divsChild>
        <w:div w:id="429590934">
          <w:marLeft w:val="0"/>
          <w:marRight w:val="0"/>
          <w:marTop w:val="0"/>
          <w:marBottom w:val="0"/>
          <w:divBdr>
            <w:top w:val="none" w:sz="0" w:space="0" w:color="auto"/>
            <w:left w:val="none" w:sz="0" w:space="0" w:color="auto"/>
            <w:bottom w:val="none" w:sz="0" w:space="0" w:color="auto"/>
            <w:right w:val="none" w:sz="0" w:space="0" w:color="auto"/>
          </w:divBdr>
        </w:div>
        <w:div w:id="763379369">
          <w:marLeft w:val="0"/>
          <w:marRight w:val="0"/>
          <w:marTop w:val="0"/>
          <w:marBottom w:val="0"/>
          <w:divBdr>
            <w:top w:val="none" w:sz="0" w:space="0" w:color="auto"/>
            <w:left w:val="none" w:sz="0" w:space="0" w:color="auto"/>
            <w:bottom w:val="none" w:sz="0" w:space="0" w:color="auto"/>
            <w:right w:val="none" w:sz="0" w:space="0" w:color="auto"/>
          </w:divBdr>
        </w:div>
        <w:div w:id="1067536820">
          <w:marLeft w:val="0"/>
          <w:marRight w:val="0"/>
          <w:marTop w:val="0"/>
          <w:marBottom w:val="0"/>
          <w:divBdr>
            <w:top w:val="none" w:sz="0" w:space="0" w:color="auto"/>
            <w:left w:val="none" w:sz="0" w:space="0" w:color="auto"/>
            <w:bottom w:val="none" w:sz="0" w:space="0" w:color="auto"/>
            <w:right w:val="none" w:sz="0" w:space="0" w:color="auto"/>
          </w:divBdr>
        </w:div>
        <w:div w:id="1634628227">
          <w:marLeft w:val="0"/>
          <w:marRight w:val="0"/>
          <w:marTop w:val="0"/>
          <w:marBottom w:val="0"/>
          <w:divBdr>
            <w:top w:val="none" w:sz="0" w:space="0" w:color="auto"/>
            <w:left w:val="none" w:sz="0" w:space="0" w:color="auto"/>
            <w:bottom w:val="none" w:sz="0" w:space="0" w:color="auto"/>
            <w:right w:val="none" w:sz="0" w:space="0" w:color="auto"/>
          </w:divBdr>
        </w:div>
        <w:div w:id="2034650145">
          <w:marLeft w:val="0"/>
          <w:marRight w:val="0"/>
          <w:marTop w:val="0"/>
          <w:marBottom w:val="0"/>
          <w:divBdr>
            <w:top w:val="none" w:sz="0" w:space="0" w:color="auto"/>
            <w:left w:val="none" w:sz="0" w:space="0" w:color="auto"/>
            <w:bottom w:val="none" w:sz="0" w:space="0" w:color="auto"/>
            <w:right w:val="none" w:sz="0" w:space="0" w:color="auto"/>
          </w:divBdr>
        </w:div>
      </w:divsChild>
    </w:div>
    <w:div w:id="1341277538">
      <w:bodyDiv w:val="1"/>
      <w:marLeft w:val="0"/>
      <w:marRight w:val="0"/>
      <w:marTop w:val="0"/>
      <w:marBottom w:val="0"/>
      <w:divBdr>
        <w:top w:val="none" w:sz="0" w:space="0" w:color="auto"/>
        <w:left w:val="none" w:sz="0" w:space="0" w:color="auto"/>
        <w:bottom w:val="none" w:sz="0" w:space="0" w:color="auto"/>
        <w:right w:val="none" w:sz="0" w:space="0" w:color="auto"/>
      </w:divBdr>
    </w:div>
    <w:div w:id="1377387123">
      <w:bodyDiv w:val="1"/>
      <w:marLeft w:val="0"/>
      <w:marRight w:val="0"/>
      <w:marTop w:val="0"/>
      <w:marBottom w:val="0"/>
      <w:divBdr>
        <w:top w:val="none" w:sz="0" w:space="0" w:color="auto"/>
        <w:left w:val="none" w:sz="0" w:space="0" w:color="auto"/>
        <w:bottom w:val="none" w:sz="0" w:space="0" w:color="auto"/>
        <w:right w:val="none" w:sz="0" w:space="0" w:color="auto"/>
      </w:divBdr>
    </w:div>
    <w:div w:id="1385330429">
      <w:bodyDiv w:val="1"/>
      <w:marLeft w:val="0"/>
      <w:marRight w:val="0"/>
      <w:marTop w:val="0"/>
      <w:marBottom w:val="0"/>
      <w:divBdr>
        <w:top w:val="none" w:sz="0" w:space="0" w:color="auto"/>
        <w:left w:val="none" w:sz="0" w:space="0" w:color="auto"/>
        <w:bottom w:val="none" w:sz="0" w:space="0" w:color="auto"/>
        <w:right w:val="none" w:sz="0" w:space="0" w:color="auto"/>
      </w:divBdr>
      <w:divsChild>
        <w:div w:id="1086340548">
          <w:marLeft w:val="0"/>
          <w:marRight w:val="0"/>
          <w:marTop w:val="0"/>
          <w:marBottom w:val="0"/>
          <w:divBdr>
            <w:top w:val="none" w:sz="0" w:space="0" w:color="auto"/>
            <w:left w:val="none" w:sz="0" w:space="0" w:color="auto"/>
            <w:bottom w:val="none" w:sz="0" w:space="0" w:color="auto"/>
            <w:right w:val="none" w:sz="0" w:space="0" w:color="auto"/>
          </w:divBdr>
        </w:div>
      </w:divsChild>
    </w:div>
    <w:div w:id="1393232213">
      <w:bodyDiv w:val="1"/>
      <w:marLeft w:val="0"/>
      <w:marRight w:val="0"/>
      <w:marTop w:val="0"/>
      <w:marBottom w:val="0"/>
      <w:divBdr>
        <w:top w:val="none" w:sz="0" w:space="0" w:color="auto"/>
        <w:left w:val="none" w:sz="0" w:space="0" w:color="auto"/>
        <w:bottom w:val="none" w:sz="0" w:space="0" w:color="auto"/>
        <w:right w:val="none" w:sz="0" w:space="0" w:color="auto"/>
      </w:divBdr>
    </w:div>
    <w:div w:id="1396195188">
      <w:bodyDiv w:val="1"/>
      <w:marLeft w:val="0"/>
      <w:marRight w:val="0"/>
      <w:marTop w:val="0"/>
      <w:marBottom w:val="0"/>
      <w:divBdr>
        <w:top w:val="none" w:sz="0" w:space="0" w:color="auto"/>
        <w:left w:val="none" w:sz="0" w:space="0" w:color="auto"/>
        <w:bottom w:val="none" w:sz="0" w:space="0" w:color="auto"/>
        <w:right w:val="none" w:sz="0" w:space="0" w:color="auto"/>
      </w:divBdr>
      <w:divsChild>
        <w:div w:id="188421703">
          <w:marLeft w:val="0"/>
          <w:marRight w:val="0"/>
          <w:marTop w:val="0"/>
          <w:marBottom w:val="0"/>
          <w:divBdr>
            <w:top w:val="single" w:sz="2" w:space="0" w:color="E5E7EB"/>
            <w:left w:val="single" w:sz="2" w:space="0" w:color="E5E7EB"/>
            <w:bottom w:val="single" w:sz="2" w:space="0" w:color="E5E7EB"/>
            <w:right w:val="single" w:sz="2" w:space="0" w:color="E5E7EB"/>
          </w:divBdr>
          <w:divsChild>
            <w:div w:id="504322395">
              <w:marLeft w:val="0"/>
              <w:marRight w:val="0"/>
              <w:marTop w:val="0"/>
              <w:marBottom w:val="0"/>
              <w:divBdr>
                <w:top w:val="single" w:sz="2" w:space="0" w:color="E5E7EB"/>
                <w:left w:val="single" w:sz="2" w:space="0" w:color="E5E7EB"/>
                <w:bottom w:val="single" w:sz="2" w:space="0" w:color="E5E7EB"/>
                <w:right w:val="single" w:sz="2" w:space="0" w:color="E5E7EB"/>
              </w:divBdr>
              <w:divsChild>
                <w:div w:id="1166901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4271874">
          <w:marLeft w:val="0"/>
          <w:marRight w:val="0"/>
          <w:marTop w:val="0"/>
          <w:marBottom w:val="0"/>
          <w:divBdr>
            <w:top w:val="single" w:sz="2" w:space="0" w:color="E5E7EB"/>
            <w:left w:val="single" w:sz="2" w:space="0" w:color="E5E7EB"/>
            <w:bottom w:val="single" w:sz="2" w:space="0" w:color="E5E7EB"/>
            <w:right w:val="single" w:sz="2" w:space="0" w:color="E5E7EB"/>
          </w:divBdr>
          <w:divsChild>
            <w:div w:id="1100953479">
              <w:marLeft w:val="0"/>
              <w:marRight w:val="0"/>
              <w:marTop w:val="0"/>
              <w:marBottom w:val="0"/>
              <w:divBdr>
                <w:top w:val="single" w:sz="2" w:space="0" w:color="E5E7EB"/>
                <w:left w:val="single" w:sz="2" w:space="0" w:color="E5E7EB"/>
                <w:bottom w:val="single" w:sz="2" w:space="0" w:color="E5E7EB"/>
                <w:right w:val="single" w:sz="2" w:space="0" w:color="E5E7EB"/>
              </w:divBdr>
              <w:divsChild>
                <w:div w:id="1337805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3623514">
          <w:marLeft w:val="0"/>
          <w:marRight w:val="0"/>
          <w:marTop w:val="0"/>
          <w:marBottom w:val="0"/>
          <w:divBdr>
            <w:top w:val="single" w:sz="2" w:space="0" w:color="E5E7EB"/>
            <w:left w:val="single" w:sz="2" w:space="0" w:color="E5E7EB"/>
            <w:bottom w:val="single" w:sz="2" w:space="0" w:color="E5E7EB"/>
            <w:right w:val="single" w:sz="2" w:space="0" w:color="E5E7EB"/>
          </w:divBdr>
          <w:divsChild>
            <w:div w:id="1867021476">
              <w:marLeft w:val="0"/>
              <w:marRight w:val="0"/>
              <w:marTop w:val="0"/>
              <w:marBottom w:val="0"/>
              <w:divBdr>
                <w:top w:val="single" w:sz="2" w:space="0" w:color="E5E7EB"/>
                <w:left w:val="single" w:sz="2" w:space="0" w:color="E5E7EB"/>
                <w:bottom w:val="single" w:sz="2" w:space="0" w:color="E5E7EB"/>
                <w:right w:val="single" w:sz="2" w:space="0" w:color="E5E7EB"/>
              </w:divBdr>
              <w:divsChild>
                <w:div w:id="644356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0991531">
          <w:marLeft w:val="0"/>
          <w:marRight w:val="0"/>
          <w:marTop w:val="0"/>
          <w:marBottom w:val="0"/>
          <w:divBdr>
            <w:top w:val="single" w:sz="2" w:space="0" w:color="E5E7EB"/>
            <w:left w:val="single" w:sz="2" w:space="0" w:color="E5E7EB"/>
            <w:bottom w:val="single" w:sz="2" w:space="0" w:color="E5E7EB"/>
            <w:right w:val="single" w:sz="2" w:space="0" w:color="E5E7EB"/>
          </w:divBdr>
          <w:divsChild>
            <w:div w:id="902376310">
              <w:marLeft w:val="0"/>
              <w:marRight w:val="0"/>
              <w:marTop w:val="0"/>
              <w:marBottom w:val="0"/>
              <w:divBdr>
                <w:top w:val="single" w:sz="2" w:space="0" w:color="E5E7EB"/>
                <w:left w:val="single" w:sz="2" w:space="0" w:color="E5E7EB"/>
                <w:bottom w:val="single" w:sz="2" w:space="0" w:color="E5E7EB"/>
                <w:right w:val="single" w:sz="2" w:space="0" w:color="E5E7EB"/>
              </w:divBdr>
              <w:divsChild>
                <w:div w:id="1016424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8363231">
      <w:bodyDiv w:val="1"/>
      <w:marLeft w:val="0"/>
      <w:marRight w:val="0"/>
      <w:marTop w:val="0"/>
      <w:marBottom w:val="0"/>
      <w:divBdr>
        <w:top w:val="none" w:sz="0" w:space="0" w:color="auto"/>
        <w:left w:val="none" w:sz="0" w:space="0" w:color="auto"/>
        <w:bottom w:val="none" w:sz="0" w:space="0" w:color="auto"/>
        <w:right w:val="none" w:sz="0" w:space="0" w:color="auto"/>
      </w:divBdr>
    </w:div>
    <w:div w:id="1414276474">
      <w:bodyDiv w:val="1"/>
      <w:marLeft w:val="0"/>
      <w:marRight w:val="0"/>
      <w:marTop w:val="0"/>
      <w:marBottom w:val="0"/>
      <w:divBdr>
        <w:top w:val="none" w:sz="0" w:space="0" w:color="auto"/>
        <w:left w:val="none" w:sz="0" w:space="0" w:color="auto"/>
        <w:bottom w:val="none" w:sz="0" w:space="0" w:color="auto"/>
        <w:right w:val="none" w:sz="0" w:space="0" w:color="auto"/>
      </w:divBdr>
    </w:div>
    <w:div w:id="1420520442">
      <w:bodyDiv w:val="1"/>
      <w:marLeft w:val="0"/>
      <w:marRight w:val="0"/>
      <w:marTop w:val="0"/>
      <w:marBottom w:val="0"/>
      <w:divBdr>
        <w:top w:val="none" w:sz="0" w:space="0" w:color="auto"/>
        <w:left w:val="none" w:sz="0" w:space="0" w:color="auto"/>
        <w:bottom w:val="none" w:sz="0" w:space="0" w:color="auto"/>
        <w:right w:val="none" w:sz="0" w:space="0" w:color="auto"/>
      </w:divBdr>
      <w:divsChild>
        <w:div w:id="1962490416">
          <w:marLeft w:val="0"/>
          <w:marRight w:val="0"/>
          <w:marTop w:val="0"/>
          <w:marBottom w:val="0"/>
          <w:divBdr>
            <w:top w:val="none" w:sz="0" w:space="0" w:color="auto"/>
            <w:left w:val="none" w:sz="0" w:space="0" w:color="auto"/>
            <w:bottom w:val="none" w:sz="0" w:space="0" w:color="auto"/>
            <w:right w:val="none" w:sz="0" w:space="0" w:color="auto"/>
          </w:divBdr>
        </w:div>
      </w:divsChild>
    </w:div>
    <w:div w:id="1420906094">
      <w:bodyDiv w:val="1"/>
      <w:marLeft w:val="0"/>
      <w:marRight w:val="0"/>
      <w:marTop w:val="0"/>
      <w:marBottom w:val="0"/>
      <w:divBdr>
        <w:top w:val="none" w:sz="0" w:space="0" w:color="auto"/>
        <w:left w:val="none" w:sz="0" w:space="0" w:color="auto"/>
        <w:bottom w:val="none" w:sz="0" w:space="0" w:color="auto"/>
        <w:right w:val="none" w:sz="0" w:space="0" w:color="auto"/>
      </w:divBdr>
    </w:div>
    <w:div w:id="1450003933">
      <w:bodyDiv w:val="1"/>
      <w:marLeft w:val="0"/>
      <w:marRight w:val="0"/>
      <w:marTop w:val="0"/>
      <w:marBottom w:val="0"/>
      <w:divBdr>
        <w:top w:val="none" w:sz="0" w:space="0" w:color="auto"/>
        <w:left w:val="none" w:sz="0" w:space="0" w:color="auto"/>
        <w:bottom w:val="none" w:sz="0" w:space="0" w:color="auto"/>
        <w:right w:val="none" w:sz="0" w:space="0" w:color="auto"/>
      </w:divBdr>
      <w:divsChild>
        <w:div w:id="79179558">
          <w:marLeft w:val="0"/>
          <w:marRight w:val="0"/>
          <w:marTop w:val="0"/>
          <w:marBottom w:val="0"/>
          <w:divBdr>
            <w:top w:val="none" w:sz="0" w:space="0" w:color="auto"/>
            <w:left w:val="none" w:sz="0" w:space="0" w:color="auto"/>
            <w:bottom w:val="none" w:sz="0" w:space="0" w:color="auto"/>
            <w:right w:val="none" w:sz="0" w:space="0" w:color="auto"/>
          </w:divBdr>
        </w:div>
      </w:divsChild>
    </w:div>
    <w:div w:id="1457067085">
      <w:bodyDiv w:val="1"/>
      <w:marLeft w:val="0"/>
      <w:marRight w:val="0"/>
      <w:marTop w:val="0"/>
      <w:marBottom w:val="0"/>
      <w:divBdr>
        <w:top w:val="none" w:sz="0" w:space="0" w:color="auto"/>
        <w:left w:val="none" w:sz="0" w:space="0" w:color="auto"/>
        <w:bottom w:val="none" w:sz="0" w:space="0" w:color="auto"/>
        <w:right w:val="none" w:sz="0" w:space="0" w:color="auto"/>
      </w:divBdr>
      <w:divsChild>
        <w:div w:id="322127019">
          <w:marLeft w:val="0"/>
          <w:marRight w:val="0"/>
          <w:marTop w:val="0"/>
          <w:marBottom w:val="0"/>
          <w:divBdr>
            <w:top w:val="none" w:sz="0" w:space="0" w:color="auto"/>
            <w:left w:val="none" w:sz="0" w:space="0" w:color="auto"/>
            <w:bottom w:val="none" w:sz="0" w:space="0" w:color="auto"/>
            <w:right w:val="none" w:sz="0" w:space="0" w:color="auto"/>
          </w:divBdr>
        </w:div>
      </w:divsChild>
    </w:div>
    <w:div w:id="1460875578">
      <w:bodyDiv w:val="1"/>
      <w:marLeft w:val="0"/>
      <w:marRight w:val="0"/>
      <w:marTop w:val="0"/>
      <w:marBottom w:val="0"/>
      <w:divBdr>
        <w:top w:val="none" w:sz="0" w:space="0" w:color="auto"/>
        <w:left w:val="none" w:sz="0" w:space="0" w:color="auto"/>
        <w:bottom w:val="none" w:sz="0" w:space="0" w:color="auto"/>
        <w:right w:val="none" w:sz="0" w:space="0" w:color="auto"/>
      </w:divBdr>
    </w:div>
    <w:div w:id="1474058362">
      <w:bodyDiv w:val="1"/>
      <w:marLeft w:val="0"/>
      <w:marRight w:val="0"/>
      <w:marTop w:val="0"/>
      <w:marBottom w:val="0"/>
      <w:divBdr>
        <w:top w:val="none" w:sz="0" w:space="0" w:color="auto"/>
        <w:left w:val="none" w:sz="0" w:space="0" w:color="auto"/>
        <w:bottom w:val="none" w:sz="0" w:space="0" w:color="auto"/>
        <w:right w:val="none" w:sz="0" w:space="0" w:color="auto"/>
      </w:divBdr>
    </w:div>
    <w:div w:id="1484346553">
      <w:bodyDiv w:val="1"/>
      <w:marLeft w:val="0"/>
      <w:marRight w:val="0"/>
      <w:marTop w:val="0"/>
      <w:marBottom w:val="0"/>
      <w:divBdr>
        <w:top w:val="none" w:sz="0" w:space="0" w:color="auto"/>
        <w:left w:val="none" w:sz="0" w:space="0" w:color="auto"/>
        <w:bottom w:val="none" w:sz="0" w:space="0" w:color="auto"/>
        <w:right w:val="none" w:sz="0" w:space="0" w:color="auto"/>
      </w:divBdr>
    </w:div>
    <w:div w:id="1488864288">
      <w:bodyDiv w:val="1"/>
      <w:marLeft w:val="0"/>
      <w:marRight w:val="0"/>
      <w:marTop w:val="0"/>
      <w:marBottom w:val="0"/>
      <w:divBdr>
        <w:top w:val="none" w:sz="0" w:space="0" w:color="auto"/>
        <w:left w:val="none" w:sz="0" w:space="0" w:color="auto"/>
        <w:bottom w:val="none" w:sz="0" w:space="0" w:color="auto"/>
        <w:right w:val="none" w:sz="0" w:space="0" w:color="auto"/>
      </w:divBdr>
    </w:div>
    <w:div w:id="1513295015">
      <w:bodyDiv w:val="1"/>
      <w:marLeft w:val="0"/>
      <w:marRight w:val="0"/>
      <w:marTop w:val="0"/>
      <w:marBottom w:val="0"/>
      <w:divBdr>
        <w:top w:val="none" w:sz="0" w:space="0" w:color="auto"/>
        <w:left w:val="none" w:sz="0" w:space="0" w:color="auto"/>
        <w:bottom w:val="none" w:sz="0" w:space="0" w:color="auto"/>
        <w:right w:val="none" w:sz="0" w:space="0" w:color="auto"/>
      </w:divBdr>
    </w:div>
    <w:div w:id="1519464755">
      <w:bodyDiv w:val="1"/>
      <w:marLeft w:val="0"/>
      <w:marRight w:val="0"/>
      <w:marTop w:val="0"/>
      <w:marBottom w:val="0"/>
      <w:divBdr>
        <w:top w:val="none" w:sz="0" w:space="0" w:color="auto"/>
        <w:left w:val="none" w:sz="0" w:space="0" w:color="auto"/>
        <w:bottom w:val="none" w:sz="0" w:space="0" w:color="auto"/>
        <w:right w:val="none" w:sz="0" w:space="0" w:color="auto"/>
      </w:divBdr>
    </w:div>
    <w:div w:id="1524787594">
      <w:bodyDiv w:val="1"/>
      <w:marLeft w:val="0"/>
      <w:marRight w:val="0"/>
      <w:marTop w:val="0"/>
      <w:marBottom w:val="0"/>
      <w:divBdr>
        <w:top w:val="none" w:sz="0" w:space="0" w:color="auto"/>
        <w:left w:val="none" w:sz="0" w:space="0" w:color="auto"/>
        <w:bottom w:val="none" w:sz="0" w:space="0" w:color="auto"/>
        <w:right w:val="none" w:sz="0" w:space="0" w:color="auto"/>
      </w:divBdr>
    </w:div>
    <w:div w:id="1530801129">
      <w:bodyDiv w:val="1"/>
      <w:marLeft w:val="0"/>
      <w:marRight w:val="0"/>
      <w:marTop w:val="0"/>
      <w:marBottom w:val="0"/>
      <w:divBdr>
        <w:top w:val="none" w:sz="0" w:space="0" w:color="auto"/>
        <w:left w:val="none" w:sz="0" w:space="0" w:color="auto"/>
        <w:bottom w:val="none" w:sz="0" w:space="0" w:color="auto"/>
        <w:right w:val="none" w:sz="0" w:space="0" w:color="auto"/>
      </w:divBdr>
    </w:div>
    <w:div w:id="1535459900">
      <w:bodyDiv w:val="1"/>
      <w:marLeft w:val="0"/>
      <w:marRight w:val="0"/>
      <w:marTop w:val="0"/>
      <w:marBottom w:val="0"/>
      <w:divBdr>
        <w:top w:val="none" w:sz="0" w:space="0" w:color="auto"/>
        <w:left w:val="none" w:sz="0" w:space="0" w:color="auto"/>
        <w:bottom w:val="none" w:sz="0" w:space="0" w:color="auto"/>
        <w:right w:val="none" w:sz="0" w:space="0" w:color="auto"/>
      </w:divBdr>
      <w:divsChild>
        <w:div w:id="1535120879">
          <w:marLeft w:val="0"/>
          <w:marRight w:val="0"/>
          <w:marTop w:val="0"/>
          <w:marBottom w:val="0"/>
          <w:divBdr>
            <w:top w:val="none" w:sz="0" w:space="0" w:color="auto"/>
            <w:left w:val="none" w:sz="0" w:space="0" w:color="auto"/>
            <w:bottom w:val="none" w:sz="0" w:space="0" w:color="auto"/>
            <w:right w:val="none" w:sz="0" w:space="0" w:color="auto"/>
          </w:divBdr>
        </w:div>
      </w:divsChild>
    </w:div>
    <w:div w:id="1540430806">
      <w:bodyDiv w:val="1"/>
      <w:marLeft w:val="0"/>
      <w:marRight w:val="0"/>
      <w:marTop w:val="0"/>
      <w:marBottom w:val="0"/>
      <w:divBdr>
        <w:top w:val="none" w:sz="0" w:space="0" w:color="auto"/>
        <w:left w:val="none" w:sz="0" w:space="0" w:color="auto"/>
        <w:bottom w:val="none" w:sz="0" w:space="0" w:color="auto"/>
        <w:right w:val="none" w:sz="0" w:space="0" w:color="auto"/>
      </w:divBdr>
      <w:divsChild>
        <w:div w:id="1696732287">
          <w:marLeft w:val="0"/>
          <w:marRight w:val="0"/>
          <w:marTop w:val="0"/>
          <w:marBottom w:val="0"/>
          <w:divBdr>
            <w:top w:val="none" w:sz="0" w:space="0" w:color="auto"/>
            <w:left w:val="none" w:sz="0" w:space="0" w:color="auto"/>
            <w:bottom w:val="none" w:sz="0" w:space="0" w:color="auto"/>
            <w:right w:val="none" w:sz="0" w:space="0" w:color="auto"/>
          </w:divBdr>
        </w:div>
      </w:divsChild>
    </w:div>
    <w:div w:id="1550343117">
      <w:bodyDiv w:val="1"/>
      <w:marLeft w:val="0"/>
      <w:marRight w:val="0"/>
      <w:marTop w:val="0"/>
      <w:marBottom w:val="0"/>
      <w:divBdr>
        <w:top w:val="none" w:sz="0" w:space="0" w:color="auto"/>
        <w:left w:val="none" w:sz="0" w:space="0" w:color="auto"/>
        <w:bottom w:val="none" w:sz="0" w:space="0" w:color="auto"/>
        <w:right w:val="none" w:sz="0" w:space="0" w:color="auto"/>
      </w:divBdr>
    </w:div>
    <w:div w:id="1553735304">
      <w:bodyDiv w:val="1"/>
      <w:marLeft w:val="0"/>
      <w:marRight w:val="0"/>
      <w:marTop w:val="0"/>
      <w:marBottom w:val="0"/>
      <w:divBdr>
        <w:top w:val="none" w:sz="0" w:space="0" w:color="auto"/>
        <w:left w:val="none" w:sz="0" w:space="0" w:color="auto"/>
        <w:bottom w:val="none" w:sz="0" w:space="0" w:color="auto"/>
        <w:right w:val="none" w:sz="0" w:space="0" w:color="auto"/>
      </w:divBdr>
      <w:divsChild>
        <w:div w:id="1121807349">
          <w:marLeft w:val="0"/>
          <w:marRight w:val="0"/>
          <w:marTop w:val="0"/>
          <w:marBottom w:val="0"/>
          <w:divBdr>
            <w:top w:val="none" w:sz="0" w:space="0" w:color="auto"/>
            <w:left w:val="none" w:sz="0" w:space="0" w:color="auto"/>
            <w:bottom w:val="none" w:sz="0" w:space="0" w:color="auto"/>
            <w:right w:val="none" w:sz="0" w:space="0" w:color="auto"/>
          </w:divBdr>
        </w:div>
      </w:divsChild>
    </w:div>
    <w:div w:id="1555507796">
      <w:bodyDiv w:val="1"/>
      <w:marLeft w:val="0"/>
      <w:marRight w:val="0"/>
      <w:marTop w:val="0"/>
      <w:marBottom w:val="0"/>
      <w:divBdr>
        <w:top w:val="none" w:sz="0" w:space="0" w:color="auto"/>
        <w:left w:val="none" w:sz="0" w:space="0" w:color="auto"/>
        <w:bottom w:val="none" w:sz="0" w:space="0" w:color="auto"/>
        <w:right w:val="none" w:sz="0" w:space="0" w:color="auto"/>
      </w:divBdr>
    </w:div>
    <w:div w:id="1557083073">
      <w:bodyDiv w:val="1"/>
      <w:marLeft w:val="0"/>
      <w:marRight w:val="0"/>
      <w:marTop w:val="0"/>
      <w:marBottom w:val="0"/>
      <w:divBdr>
        <w:top w:val="none" w:sz="0" w:space="0" w:color="auto"/>
        <w:left w:val="none" w:sz="0" w:space="0" w:color="auto"/>
        <w:bottom w:val="none" w:sz="0" w:space="0" w:color="auto"/>
        <w:right w:val="none" w:sz="0" w:space="0" w:color="auto"/>
      </w:divBdr>
    </w:div>
    <w:div w:id="1558056139">
      <w:bodyDiv w:val="1"/>
      <w:marLeft w:val="0"/>
      <w:marRight w:val="0"/>
      <w:marTop w:val="0"/>
      <w:marBottom w:val="0"/>
      <w:divBdr>
        <w:top w:val="none" w:sz="0" w:space="0" w:color="auto"/>
        <w:left w:val="none" w:sz="0" w:space="0" w:color="auto"/>
        <w:bottom w:val="none" w:sz="0" w:space="0" w:color="auto"/>
        <w:right w:val="none" w:sz="0" w:space="0" w:color="auto"/>
      </w:divBdr>
    </w:div>
    <w:div w:id="1572615181">
      <w:bodyDiv w:val="1"/>
      <w:marLeft w:val="0"/>
      <w:marRight w:val="0"/>
      <w:marTop w:val="0"/>
      <w:marBottom w:val="0"/>
      <w:divBdr>
        <w:top w:val="none" w:sz="0" w:space="0" w:color="auto"/>
        <w:left w:val="none" w:sz="0" w:space="0" w:color="auto"/>
        <w:bottom w:val="none" w:sz="0" w:space="0" w:color="auto"/>
        <w:right w:val="none" w:sz="0" w:space="0" w:color="auto"/>
      </w:divBdr>
      <w:divsChild>
        <w:div w:id="2123724256">
          <w:marLeft w:val="0"/>
          <w:marRight w:val="0"/>
          <w:marTop w:val="0"/>
          <w:marBottom w:val="0"/>
          <w:divBdr>
            <w:top w:val="none" w:sz="0" w:space="0" w:color="auto"/>
            <w:left w:val="none" w:sz="0" w:space="0" w:color="auto"/>
            <w:bottom w:val="none" w:sz="0" w:space="0" w:color="auto"/>
            <w:right w:val="none" w:sz="0" w:space="0" w:color="auto"/>
          </w:divBdr>
        </w:div>
      </w:divsChild>
    </w:div>
    <w:div w:id="1573664596">
      <w:bodyDiv w:val="1"/>
      <w:marLeft w:val="0"/>
      <w:marRight w:val="0"/>
      <w:marTop w:val="0"/>
      <w:marBottom w:val="0"/>
      <w:divBdr>
        <w:top w:val="none" w:sz="0" w:space="0" w:color="auto"/>
        <w:left w:val="none" w:sz="0" w:space="0" w:color="auto"/>
        <w:bottom w:val="none" w:sz="0" w:space="0" w:color="auto"/>
        <w:right w:val="none" w:sz="0" w:space="0" w:color="auto"/>
      </w:divBdr>
      <w:divsChild>
        <w:div w:id="1082411409">
          <w:marLeft w:val="547"/>
          <w:marRight w:val="0"/>
          <w:marTop w:val="0"/>
          <w:marBottom w:val="0"/>
          <w:divBdr>
            <w:top w:val="none" w:sz="0" w:space="0" w:color="auto"/>
            <w:left w:val="none" w:sz="0" w:space="0" w:color="auto"/>
            <w:bottom w:val="none" w:sz="0" w:space="0" w:color="auto"/>
            <w:right w:val="none" w:sz="0" w:space="0" w:color="auto"/>
          </w:divBdr>
        </w:div>
      </w:divsChild>
    </w:div>
    <w:div w:id="1577326096">
      <w:bodyDiv w:val="1"/>
      <w:marLeft w:val="0"/>
      <w:marRight w:val="0"/>
      <w:marTop w:val="0"/>
      <w:marBottom w:val="0"/>
      <w:divBdr>
        <w:top w:val="none" w:sz="0" w:space="0" w:color="auto"/>
        <w:left w:val="none" w:sz="0" w:space="0" w:color="auto"/>
        <w:bottom w:val="none" w:sz="0" w:space="0" w:color="auto"/>
        <w:right w:val="none" w:sz="0" w:space="0" w:color="auto"/>
      </w:divBdr>
      <w:divsChild>
        <w:div w:id="1242326195">
          <w:marLeft w:val="0"/>
          <w:marRight w:val="0"/>
          <w:marTop w:val="0"/>
          <w:marBottom w:val="0"/>
          <w:divBdr>
            <w:top w:val="single" w:sz="2" w:space="0" w:color="E5E7EB"/>
            <w:left w:val="single" w:sz="2" w:space="0" w:color="E5E7EB"/>
            <w:bottom w:val="single" w:sz="2" w:space="0" w:color="E5E7EB"/>
            <w:right w:val="single" w:sz="2" w:space="0" w:color="E5E7EB"/>
          </w:divBdr>
          <w:divsChild>
            <w:div w:id="1649048890">
              <w:marLeft w:val="0"/>
              <w:marRight w:val="0"/>
              <w:marTop w:val="0"/>
              <w:marBottom w:val="0"/>
              <w:divBdr>
                <w:top w:val="single" w:sz="2" w:space="0" w:color="E5E7EB"/>
                <w:left w:val="single" w:sz="2" w:space="0" w:color="E5E7EB"/>
                <w:bottom w:val="single" w:sz="2" w:space="0" w:color="E5E7EB"/>
                <w:right w:val="single" w:sz="2" w:space="0" w:color="E5E7EB"/>
              </w:divBdr>
              <w:divsChild>
                <w:div w:id="409738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1763678">
          <w:marLeft w:val="0"/>
          <w:marRight w:val="0"/>
          <w:marTop w:val="0"/>
          <w:marBottom w:val="0"/>
          <w:divBdr>
            <w:top w:val="single" w:sz="2" w:space="0" w:color="E5E7EB"/>
            <w:left w:val="single" w:sz="2" w:space="0" w:color="E5E7EB"/>
            <w:bottom w:val="single" w:sz="2" w:space="0" w:color="E5E7EB"/>
            <w:right w:val="single" w:sz="2" w:space="0" w:color="E5E7EB"/>
          </w:divBdr>
          <w:divsChild>
            <w:div w:id="127863277">
              <w:marLeft w:val="0"/>
              <w:marRight w:val="0"/>
              <w:marTop w:val="0"/>
              <w:marBottom w:val="0"/>
              <w:divBdr>
                <w:top w:val="single" w:sz="2" w:space="0" w:color="E5E7EB"/>
                <w:left w:val="single" w:sz="2" w:space="0" w:color="E5E7EB"/>
                <w:bottom w:val="single" w:sz="2" w:space="0" w:color="E5E7EB"/>
                <w:right w:val="single" w:sz="2" w:space="0" w:color="E5E7EB"/>
              </w:divBdr>
              <w:divsChild>
                <w:div w:id="820461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6452189">
      <w:bodyDiv w:val="1"/>
      <w:marLeft w:val="0"/>
      <w:marRight w:val="0"/>
      <w:marTop w:val="0"/>
      <w:marBottom w:val="0"/>
      <w:divBdr>
        <w:top w:val="none" w:sz="0" w:space="0" w:color="auto"/>
        <w:left w:val="none" w:sz="0" w:space="0" w:color="auto"/>
        <w:bottom w:val="none" w:sz="0" w:space="0" w:color="auto"/>
        <w:right w:val="none" w:sz="0" w:space="0" w:color="auto"/>
      </w:divBdr>
      <w:divsChild>
        <w:div w:id="675839235">
          <w:marLeft w:val="0"/>
          <w:marRight w:val="0"/>
          <w:marTop w:val="0"/>
          <w:marBottom w:val="0"/>
          <w:divBdr>
            <w:top w:val="none" w:sz="0" w:space="0" w:color="auto"/>
            <w:left w:val="none" w:sz="0" w:space="0" w:color="auto"/>
            <w:bottom w:val="none" w:sz="0" w:space="0" w:color="auto"/>
            <w:right w:val="none" w:sz="0" w:space="0" w:color="auto"/>
          </w:divBdr>
        </w:div>
      </w:divsChild>
    </w:div>
    <w:div w:id="1588537966">
      <w:bodyDiv w:val="1"/>
      <w:marLeft w:val="0"/>
      <w:marRight w:val="0"/>
      <w:marTop w:val="0"/>
      <w:marBottom w:val="0"/>
      <w:divBdr>
        <w:top w:val="none" w:sz="0" w:space="0" w:color="auto"/>
        <w:left w:val="none" w:sz="0" w:space="0" w:color="auto"/>
        <w:bottom w:val="none" w:sz="0" w:space="0" w:color="auto"/>
        <w:right w:val="none" w:sz="0" w:space="0" w:color="auto"/>
      </w:divBdr>
    </w:div>
    <w:div w:id="1592272149">
      <w:bodyDiv w:val="1"/>
      <w:marLeft w:val="0"/>
      <w:marRight w:val="0"/>
      <w:marTop w:val="0"/>
      <w:marBottom w:val="0"/>
      <w:divBdr>
        <w:top w:val="none" w:sz="0" w:space="0" w:color="auto"/>
        <w:left w:val="none" w:sz="0" w:space="0" w:color="auto"/>
        <w:bottom w:val="none" w:sz="0" w:space="0" w:color="auto"/>
        <w:right w:val="none" w:sz="0" w:space="0" w:color="auto"/>
      </w:divBdr>
      <w:divsChild>
        <w:div w:id="606541424">
          <w:marLeft w:val="0"/>
          <w:marRight w:val="0"/>
          <w:marTop w:val="0"/>
          <w:marBottom w:val="0"/>
          <w:divBdr>
            <w:top w:val="none" w:sz="0" w:space="0" w:color="auto"/>
            <w:left w:val="none" w:sz="0" w:space="0" w:color="auto"/>
            <w:bottom w:val="none" w:sz="0" w:space="0" w:color="auto"/>
            <w:right w:val="none" w:sz="0" w:space="0" w:color="auto"/>
          </w:divBdr>
        </w:div>
        <w:div w:id="911308619">
          <w:marLeft w:val="0"/>
          <w:marRight w:val="0"/>
          <w:marTop w:val="0"/>
          <w:marBottom w:val="0"/>
          <w:divBdr>
            <w:top w:val="none" w:sz="0" w:space="0" w:color="auto"/>
            <w:left w:val="none" w:sz="0" w:space="0" w:color="auto"/>
            <w:bottom w:val="none" w:sz="0" w:space="0" w:color="auto"/>
            <w:right w:val="none" w:sz="0" w:space="0" w:color="auto"/>
          </w:divBdr>
        </w:div>
        <w:div w:id="1243297492">
          <w:marLeft w:val="0"/>
          <w:marRight w:val="0"/>
          <w:marTop w:val="0"/>
          <w:marBottom w:val="0"/>
          <w:divBdr>
            <w:top w:val="none" w:sz="0" w:space="0" w:color="auto"/>
            <w:left w:val="none" w:sz="0" w:space="0" w:color="auto"/>
            <w:bottom w:val="none" w:sz="0" w:space="0" w:color="auto"/>
            <w:right w:val="none" w:sz="0" w:space="0" w:color="auto"/>
          </w:divBdr>
        </w:div>
        <w:div w:id="1755475838">
          <w:marLeft w:val="0"/>
          <w:marRight w:val="0"/>
          <w:marTop w:val="0"/>
          <w:marBottom w:val="0"/>
          <w:divBdr>
            <w:top w:val="none" w:sz="0" w:space="0" w:color="auto"/>
            <w:left w:val="none" w:sz="0" w:space="0" w:color="auto"/>
            <w:bottom w:val="none" w:sz="0" w:space="0" w:color="auto"/>
            <w:right w:val="none" w:sz="0" w:space="0" w:color="auto"/>
          </w:divBdr>
        </w:div>
      </w:divsChild>
    </w:div>
    <w:div w:id="1597398878">
      <w:bodyDiv w:val="1"/>
      <w:marLeft w:val="0"/>
      <w:marRight w:val="0"/>
      <w:marTop w:val="0"/>
      <w:marBottom w:val="0"/>
      <w:divBdr>
        <w:top w:val="none" w:sz="0" w:space="0" w:color="auto"/>
        <w:left w:val="none" w:sz="0" w:space="0" w:color="auto"/>
        <w:bottom w:val="none" w:sz="0" w:space="0" w:color="auto"/>
        <w:right w:val="none" w:sz="0" w:space="0" w:color="auto"/>
      </w:divBdr>
    </w:div>
    <w:div w:id="1607037380">
      <w:bodyDiv w:val="1"/>
      <w:marLeft w:val="0"/>
      <w:marRight w:val="0"/>
      <w:marTop w:val="0"/>
      <w:marBottom w:val="0"/>
      <w:divBdr>
        <w:top w:val="none" w:sz="0" w:space="0" w:color="auto"/>
        <w:left w:val="none" w:sz="0" w:space="0" w:color="auto"/>
        <w:bottom w:val="none" w:sz="0" w:space="0" w:color="auto"/>
        <w:right w:val="none" w:sz="0" w:space="0" w:color="auto"/>
      </w:divBdr>
    </w:div>
    <w:div w:id="1611471215">
      <w:bodyDiv w:val="1"/>
      <w:marLeft w:val="0"/>
      <w:marRight w:val="0"/>
      <w:marTop w:val="0"/>
      <w:marBottom w:val="0"/>
      <w:divBdr>
        <w:top w:val="none" w:sz="0" w:space="0" w:color="auto"/>
        <w:left w:val="none" w:sz="0" w:space="0" w:color="auto"/>
        <w:bottom w:val="none" w:sz="0" w:space="0" w:color="auto"/>
        <w:right w:val="none" w:sz="0" w:space="0" w:color="auto"/>
      </w:divBdr>
      <w:divsChild>
        <w:div w:id="1463693451">
          <w:marLeft w:val="0"/>
          <w:marRight w:val="0"/>
          <w:marTop w:val="0"/>
          <w:marBottom w:val="0"/>
          <w:divBdr>
            <w:top w:val="none" w:sz="0" w:space="0" w:color="auto"/>
            <w:left w:val="none" w:sz="0" w:space="0" w:color="auto"/>
            <w:bottom w:val="none" w:sz="0" w:space="0" w:color="auto"/>
            <w:right w:val="none" w:sz="0" w:space="0" w:color="auto"/>
          </w:divBdr>
        </w:div>
        <w:div w:id="1488861688">
          <w:marLeft w:val="0"/>
          <w:marRight w:val="0"/>
          <w:marTop w:val="0"/>
          <w:marBottom w:val="0"/>
          <w:divBdr>
            <w:top w:val="none" w:sz="0" w:space="0" w:color="auto"/>
            <w:left w:val="none" w:sz="0" w:space="0" w:color="auto"/>
            <w:bottom w:val="none" w:sz="0" w:space="0" w:color="auto"/>
            <w:right w:val="none" w:sz="0" w:space="0" w:color="auto"/>
          </w:divBdr>
        </w:div>
      </w:divsChild>
    </w:div>
    <w:div w:id="1612663380">
      <w:bodyDiv w:val="1"/>
      <w:marLeft w:val="0"/>
      <w:marRight w:val="0"/>
      <w:marTop w:val="0"/>
      <w:marBottom w:val="0"/>
      <w:divBdr>
        <w:top w:val="none" w:sz="0" w:space="0" w:color="auto"/>
        <w:left w:val="none" w:sz="0" w:space="0" w:color="auto"/>
        <w:bottom w:val="none" w:sz="0" w:space="0" w:color="auto"/>
        <w:right w:val="none" w:sz="0" w:space="0" w:color="auto"/>
      </w:divBdr>
    </w:div>
    <w:div w:id="1616598379">
      <w:bodyDiv w:val="1"/>
      <w:marLeft w:val="0"/>
      <w:marRight w:val="0"/>
      <w:marTop w:val="0"/>
      <w:marBottom w:val="0"/>
      <w:divBdr>
        <w:top w:val="none" w:sz="0" w:space="0" w:color="auto"/>
        <w:left w:val="none" w:sz="0" w:space="0" w:color="auto"/>
        <w:bottom w:val="none" w:sz="0" w:space="0" w:color="auto"/>
        <w:right w:val="none" w:sz="0" w:space="0" w:color="auto"/>
      </w:divBdr>
      <w:divsChild>
        <w:div w:id="667557936">
          <w:marLeft w:val="0"/>
          <w:marRight w:val="0"/>
          <w:marTop w:val="0"/>
          <w:marBottom w:val="206"/>
          <w:divBdr>
            <w:top w:val="none" w:sz="0" w:space="0" w:color="auto"/>
            <w:left w:val="none" w:sz="0" w:space="0" w:color="auto"/>
            <w:bottom w:val="none" w:sz="0" w:space="0" w:color="auto"/>
            <w:right w:val="none" w:sz="0" w:space="0" w:color="auto"/>
          </w:divBdr>
        </w:div>
        <w:div w:id="760687800">
          <w:marLeft w:val="0"/>
          <w:marRight w:val="0"/>
          <w:marTop w:val="0"/>
          <w:marBottom w:val="206"/>
          <w:divBdr>
            <w:top w:val="none" w:sz="0" w:space="0" w:color="auto"/>
            <w:left w:val="none" w:sz="0" w:space="0" w:color="auto"/>
            <w:bottom w:val="none" w:sz="0" w:space="0" w:color="auto"/>
            <w:right w:val="none" w:sz="0" w:space="0" w:color="auto"/>
          </w:divBdr>
        </w:div>
        <w:div w:id="1653173174">
          <w:marLeft w:val="0"/>
          <w:marRight w:val="0"/>
          <w:marTop w:val="0"/>
          <w:marBottom w:val="0"/>
          <w:divBdr>
            <w:top w:val="none" w:sz="0" w:space="0" w:color="auto"/>
            <w:left w:val="none" w:sz="0" w:space="0" w:color="auto"/>
            <w:bottom w:val="none" w:sz="0" w:space="0" w:color="auto"/>
            <w:right w:val="none" w:sz="0" w:space="0" w:color="auto"/>
          </w:divBdr>
        </w:div>
      </w:divsChild>
    </w:div>
    <w:div w:id="1623924791">
      <w:bodyDiv w:val="1"/>
      <w:marLeft w:val="0"/>
      <w:marRight w:val="0"/>
      <w:marTop w:val="0"/>
      <w:marBottom w:val="0"/>
      <w:divBdr>
        <w:top w:val="none" w:sz="0" w:space="0" w:color="auto"/>
        <w:left w:val="none" w:sz="0" w:space="0" w:color="auto"/>
        <w:bottom w:val="none" w:sz="0" w:space="0" w:color="auto"/>
        <w:right w:val="none" w:sz="0" w:space="0" w:color="auto"/>
      </w:divBdr>
    </w:div>
    <w:div w:id="1636368779">
      <w:bodyDiv w:val="1"/>
      <w:marLeft w:val="0"/>
      <w:marRight w:val="0"/>
      <w:marTop w:val="0"/>
      <w:marBottom w:val="0"/>
      <w:divBdr>
        <w:top w:val="none" w:sz="0" w:space="0" w:color="auto"/>
        <w:left w:val="none" w:sz="0" w:space="0" w:color="auto"/>
        <w:bottom w:val="none" w:sz="0" w:space="0" w:color="auto"/>
        <w:right w:val="none" w:sz="0" w:space="0" w:color="auto"/>
      </w:divBdr>
    </w:div>
    <w:div w:id="1659072684">
      <w:bodyDiv w:val="1"/>
      <w:marLeft w:val="0"/>
      <w:marRight w:val="0"/>
      <w:marTop w:val="0"/>
      <w:marBottom w:val="0"/>
      <w:divBdr>
        <w:top w:val="none" w:sz="0" w:space="0" w:color="auto"/>
        <w:left w:val="none" w:sz="0" w:space="0" w:color="auto"/>
        <w:bottom w:val="none" w:sz="0" w:space="0" w:color="auto"/>
        <w:right w:val="none" w:sz="0" w:space="0" w:color="auto"/>
      </w:divBdr>
      <w:divsChild>
        <w:div w:id="351998049">
          <w:marLeft w:val="547"/>
          <w:marRight w:val="0"/>
          <w:marTop w:val="0"/>
          <w:marBottom w:val="0"/>
          <w:divBdr>
            <w:top w:val="none" w:sz="0" w:space="0" w:color="auto"/>
            <w:left w:val="none" w:sz="0" w:space="0" w:color="auto"/>
            <w:bottom w:val="none" w:sz="0" w:space="0" w:color="auto"/>
            <w:right w:val="none" w:sz="0" w:space="0" w:color="auto"/>
          </w:divBdr>
        </w:div>
      </w:divsChild>
    </w:div>
    <w:div w:id="1673216495">
      <w:bodyDiv w:val="1"/>
      <w:marLeft w:val="0"/>
      <w:marRight w:val="0"/>
      <w:marTop w:val="0"/>
      <w:marBottom w:val="0"/>
      <w:divBdr>
        <w:top w:val="none" w:sz="0" w:space="0" w:color="auto"/>
        <w:left w:val="none" w:sz="0" w:space="0" w:color="auto"/>
        <w:bottom w:val="none" w:sz="0" w:space="0" w:color="auto"/>
        <w:right w:val="none" w:sz="0" w:space="0" w:color="auto"/>
      </w:divBdr>
    </w:div>
    <w:div w:id="1677146674">
      <w:bodyDiv w:val="1"/>
      <w:marLeft w:val="0"/>
      <w:marRight w:val="0"/>
      <w:marTop w:val="0"/>
      <w:marBottom w:val="0"/>
      <w:divBdr>
        <w:top w:val="none" w:sz="0" w:space="0" w:color="auto"/>
        <w:left w:val="none" w:sz="0" w:space="0" w:color="auto"/>
        <w:bottom w:val="none" w:sz="0" w:space="0" w:color="auto"/>
        <w:right w:val="none" w:sz="0" w:space="0" w:color="auto"/>
      </w:divBdr>
    </w:div>
    <w:div w:id="1693875183">
      <w:bodyDiv w:val="1"/>
      <w:marLeft w:val="0"/>
      <w:marRight w:val="0"/>
      <w:marTop w:val="0"/>
      <w:marBottom w:val="0"/>
      <w:divBdr>
        <w:top w:val="none" w:sz="0" w:space="0" w:color="auto"/>
        <w:left w:val="none" w:sz="0" w:space="0" w:color="auto"/>
        <w:bottom w:val="none" w:sz="0" w:space="0" w:color="auto"/>
        <w:right w:val="none" w:sz="0" w:space="0" w:color="auto"/>
      </w:divBdr>
      <w:divsChild>
        <w:div w:id="1206985177">
          <w:marLeft w:val="0"/>
          <w:marRight w:val="0"/>
          <w:marTop w:val="0"/>
          <w:marBottom w:val="0"/>
          <w:divBdr>
            <w:top w:val="none" w:sz="0" w:space="0" w:color="auto"/>
            <w:left w:val="none" w:sz="0" w:space="0" w:color="auto"/>
            <w:bottom w:val="none" w:sz="0" w:space="0" w:color="auto"/>
            <w:right w:val="none" w:sz="0" w:space="0" w:color="auto"/>
          </w:divBdr>
        </w:div>
        <w:div w:id="1581015502">
          <w:marLeft w:val="0"/>
          <w:marRight w:val="0"/>
          <w:marTop w:val="0"/>
          <w:marBottom w:val="0"/>
          <w:divBdr>
            <w:top w:val="none" w:sz="0" w:space="0" w:color="auto"/>
            <w:left w:val="none" w:sz="0" w:space="0" w:color="auto"/>
            <w:bottom w:val="none" w:sz="0" w:space="0" w:color="auto"/>
            <w:right w:val="none" w:sz="0" w:space="0" w:color="auto"/>
          </w:divBdr>
        </w:div>
      </w:divsChild>
    </w:div>
    <w:div w:id="1705713290">
      <w:bodyDiv w:val="1"/>
      <w:marLeft w:val="0"/>
      <w:marRight w:val="0"/>
      <w:marTop w:val="0"/>
      <w:marBottom w:val="0"/>
      <w:divBdr>
        <w:top w:val="none" w:sz="0" w:space="0" w:color="auto"/>
        <w:left w:val="none" w:sz="0" w:space="0" w:color="auto"/>
        <w:bottom w:val="none" w:sz="0" w:space="0" w:color="auto"/>
        <w:right w:val="none" w:sz="0" w:space="0" w:color="auto"/>
      </w:divBdr>
      <w:divsChild>
        <w:div w:id="129829751">
          <w:marLeft w:val="0"/>
          <w:marRight w:val="0"/>
          <w:marTop w:val="0"/>
          <w:marBottom w:val="0"/>
          <w:divBdr>
            <w:top w:val="none" w:sz="0" w:space="0" w:color="auto"/>
            <w:left w:val="none" w:sz="0" w:space="0" w:color="auto"/>
            <w:bottom w:val="none" w:sz="0" w:space="0" w:color="auto"/>
            <w:right w:val="none" w:sz="0" w:space="0" w:color="auto"/>
          </w:divBdr>
        </w:div>
        <w:div w:id="1567839737">
          <w:marLeft w:val="0"/>
          <w:marRight w:val="0"/>
          <w:marTop w:val="0"/>
          <w:marBottom w:val="0"/>
          <w:divBdr>
            <w:top w:val="none" w:sz="0" w:space="0" w:color="auto"/>
            <w:left w:val="none" w:sz="0" w:space="0" w:color="auto"/>
            <w:bottom w:val="none" w:sz="0" w:space="0" w:color="auto"/>
            <w:right w:val="none" w:sz="0" w:space="0" w:color="auto"/>
          </w:divBdr>
        </w:div>
      </w:divsChild>
    </w:div>
    <w:div w:id="1715428210">
      <w:bodyDiv w:val="1"/>
      <w:marLeft w:val="0"/>
      <w:marRight w:val="0"/>
      <w:marTop w:val="0"/>
      <w:marBottom w:val="0"/>
      <w:divBdr>
        <w:top w:val="none" w:sz="0" w:space="0" w:color="auto"/>
        <w:left w:val="none" w:sz="0" w:space="0" w:color="auto"/>
        <w:bottom w:val="none" w:sz="0" w:space="0" w:color="auto"/>
        <w:right w:val="none" w:sz="0" w:space="0" w:color="auto"/>
      </w:divBdr>
      <w:divsChild>
        <w:div w:id="1942955887">
          <w:marLeft w:val="0"/>
          <w:marRight w:val="0"/>
          <w:marTop w:val="0"/>
          <w:marBottom w:val="0"/>
          <w:divBdr>
            <w:top w:val="none" w:sz="0" w:space="0" w:color="auto"/>
            <w:left w:val="none" w:sz="0" w:space="0" w:color="auto"/>
            <w:bottom w:val="none" w:sz="0" w:space="0" w:color="auto"/>
            <w:right w:val="none" w:sz="0" w:space="0" w:color="auto"/>
          </w:divBdr>
        </w:div>
      </w:divsChild>
    </w:div>
    <w:div w:id="1718041761">
      <w:bodyDiv w:val="1"/>
      <w:marLeft w:val="0"/>
      <w:marRight w:val="0"/>
      <w:marTop w:val="0"/>
      <w:marBottom w:val="0"/>
      <w:divBdr>
        <w:top w:val="none" w:sz="0" w:space="0" w:color="auto"/>
        <w:left w:val="none" w:sz="0" w:space="0" w:color="auto"/>
        <w:bottom w:val="none" w:sz="0" w:space="0" w:color="auto"/>
        <w:right w:val="none" w:sz="0" w:space="0" w:color="auto"/>
      </w:divBdr>
      <w:divsChild>
        <w:div w:id="1595629687">
          <w:marLeft w:val="0"/>
          <w:marRight w:val="0"/>
          <w:marTop w:val="0"/>
          <w:marBottom w:val="0"/>
          <w:divBdr>
            <w:top w:val="none" w:sz="0" w:space="0" w:color="auto"/>
            <w:left w:val="none" w:sz="0" w:space="0" w:color="auto"/>
            <w:bottom w:val="none" w:sz="0" w:space="0" w:color="auto"/>
            <w:right w:val="none" w:sz="0" w:space="0" w:color="auto"/>
          </w:divBdr>
        </w:div>
        <w:div w:id="1655261828">
          <w:marLeft w:val="0"/>
          <w:marRight w:val="0"/>
          <w:marTop w:val="0"/>
          <w:marBottom w:val="0"/>
          <w:divBdr>
            <w:top w:val="none" w:sz="0" w:space="0" w:color="auto"/>
            <w:left w:val="none" w:sz="0" w:space="0" w:color="auto"/>
            <w:bottom w:val="none" w:sz="0" w:space="0" w:color="auto"/>
            <w:right w:val="none" w:sz="0" w:space="0" w:color="auto"/>
          </w:divBdr>
        </w:div>
      </w:divsChild>
    </w:div>
    <w:div w:id="1735615557">
      <w:bodyDiv w:val="1"/>
      <w:marLeft w:val="0"/>
      <w:marRight w:val="0"/>
      <w:marTop w:val="0"/>
      <w:marBottom w:val="0"/>
      <w:divBdr>
        <w:top w:val="none" w:sz="0" w:space="0" w:color="auto"/>
        <w:left w:val="none" w:sz="0" w:space="0" w:color="auto"/>
        <w:bottom w:val="none" w:sz="0" w:space="0" w:color="auto"/>
        <w:right w:val="none" w:sz="0" w:space="0" w:color="auto"/>
      </w:divBdr>
      <w:divsChild>
        <w:div w:id="438725391">
          <w:marLeft w:val="0"/>
          <w:marRight w:val="0"/>
          <w:marTop w:val="0"/>
          <w:marBottom w:val="0"/>
          <w:divBdr>
            <w:top w:val="none" w:sz="0" w:space="0" w:color="auto"/>
            <w:left w:val="none" w:sz="0" w:space="0" w:color="auto"/>
            <w:bottom w:val="none" w:sz="0" w:space="0" w:color="auto"/>
            <w:right w:val="none" w:sz="0" w:space="0" w:color="auto"/>
          </w:divBdr>
        </w:div>
        <w:div w:id="950435020">
          <w:marLeft w:val="0"/>
          <w:marRight w:val="0"/>
          <w:marTop w:val="0"/>
          <w:marBottom w:val="0"/>
          <w:divBdr>
            <w:top w:val="none" w:sz="0" w:space="0" w:color="auto"/>
            <w:left w:val="none" w:sz="0" w:space="0" w:color="auto"/>
            <w:bottom w:val="none" w:sz="0" w:space="0" w:color="auto"/>
            <w:right w:val="none" w:sz="0" w:space="0" w:color="auto"/>
          </w:divBdr>
        </w:div>
        <w:div w:id="981815587">
          <w:marLeft w:val="0"/>
          <w:marRight w:val="0"/>
          <w:marTop w:val="0"/>
          <w:marBottom w:val="0"/>
          <w:divBdr>
            <w:top w:val="none" w:sz="0" w:space="0" w:color="auto"/>
            <w:left w:val="none" w:sz="0" w:space="0" w:color="auto"/>
            <w:bottom w:val="none" w:sz="0" w:space="0" w:color="auto"/>
            <w:right w:val="none" w:sz="0" w:space="0" w:color="auto"/>
          </w:divBdr>
        </w:div>
        <w:div w:id="1012758722">
          <w:marLeft w:val="0"/>
          <w:marRight w:val="0"/>
          <w:marTop w:val="0"/>
          <w:marBottom w:val="0"/>
          <w:divBdr>
            <w:top w:val="none" w:sz="0" w:space="0" w:color="auto"/>
            <w:left w:val="none" w:sz="0" w:space="0" w:color="auto"/>
            <w:bottom w:val="none" w:sz="0" w:space="0" w:color="auto"/>
            <w:right w:val="none" w:sz="0" w:space="0" w:color="auto"/>
          </w:divBdr>
        </w:div>
        <w:div w:id="1199584748">
          <w:marLeft w:val="0"/>
          <w:marRight w:val="0"/>
          <w:marTop w:val="0"/>
          <w:marBottom w:val="0"/>
          <w:divBdr>
            <w:top w:val="none" w:sz="0" w:space="0" w:color="auto"/>
            <w:left w:val="none" w:sz="0" w:space="0" w:color="auto"/>
            <w:bottom w:val="none" w:sz="0" w:space="0" w:color="auto"/>
            <w:right w:val="none" w:sz="0" w:space="0" w:color="auto"/>
          </w:divBdr>
        </w:div>
        <w:div w:id="1743065517">
          <w:marLeft w:val="0"/>
          <w:marRight w:val="0"/>
          <w:marTop w:val="0"/>
          <w:marBottom w:val="0"/>
          <w:divBdr>
            <w:top w:val="none" w:sz="0" w:space="0" w:color="auto"/>
            <w:left w:val="none" w:sz="0" w:space="0" w:color="auto"/>
            <w:bottom w:val="none" w:sz="0" w:space="0" w:color="auto"/>
            <w:right w:val="none" w:sz="0" w:space="0" w:color="auto"/>
          </w:divBdr>
        </w:div>
      </w:divsChild>
    </w:div>
    <w:div w:id="1739399722">
      <w:bodyDiv w:val="1"/>
      <w:marLeft w:val="0"/>
      <w:marRight w:val="0"/>
      <w:marTop w:val="0"/>
      <w:marBottom w:val="0"/>
      <w:divBdr>
        <w:top w:val="none" w:sz="0" w:space="0" w:color="auto"/>
        <w:left w:val="none" w:sz="0" w:space="0" w:color="auto"/>
        <w:bottom w:val="none" w:sz="0" w:space="0" w:color="auto"/>
        <w:right w:val="none" w:sz="0" w:space="0" w:color="auto"/>
      </w:divBdr>
      <w:divsChild>
        <w:div w:id="1706187">
          <w:marLeft w:val="0"/>
          <w:marRight w:val="0"/>
          <w:marTop w:val="0"/>
          <w:marBottom w:val="0"/>
          <w:divBdr>
            <w:top w:val="none" w:sz="0" w:space="0" w:color="auto"/>
            <w:left w:val="none" w:sz="0" w:space="0" w:color="auto"/>
            <w:bottom w:val="none" w:sz="0" w:space="0" w:color="auto"/>
            <w:right w:val="none" w:sz="0" w:space="0" w:color="auto"/>
          </w:divBdr>
        </w:div>
        <w:div w:id="344401965">
          <w:marLeft w:val="0"/>
          <w:marRight w:val="0"/>
          <w:marTop w:val="0"/>
          <w:marBottom w:val="0"/>
          <w:divBdr>
            <w:top w:val="none" w:sz="0" w:space="0" w:color="auto"/>
            <w:left w:val="none" w:sz="0" w:space="0" w:color="auto"/>
            <w:bottom w:val="none" w:sz="0" w:space="0" w:color="auto"/>
            <w:right w:val="none" w:sz="0" w:space="0" w:color="auto"/>
          </w:divBdr>
        </w:div>
        <w:div w:id="555626606">
          <w:marLeft w:val="0"/>
          <w:marRight w:val="0"/>
          <w:marTop w:val="0"/>
          <w:marBottom w:val="0"/>
          <w:divBdr>
            <w:top w:val="none" w:sz="0" w:space="0" w:color="auto"/>
            <w:left w:val="none" w:sz="0" w:space="0" w:color="auto"/>
            <w:bottom w:val="none" w:sz="0" w:space="0" w:color="auto"/>
            <w:right w:val="none" w:sz="0" w:space="0" w:color="auto"/>
          </w:divBdr>
        </w:div>
        <w:div w:id="1476141681">
          <w:marLeft w:val="0"/>
          <w:marRight w:val="0"/>
          <w:marTop w:val="0"/>
          <w:marBottom w:val="0"/>
          <w:divBdr>
            <w:top w:val="none" w:sz="0" w:space="0" w:color="auto"/>
            <w:left w:val="none" w:sz="0" w:space="0" w:color="auto"/>
            <w:bottom w:val="none" w:sz="0" w:space="0" w:color="auto"/>
            <w:right w:val="none" w:sz="0" w:space="0" w:color="auto"/>
          </w:divBdr>
        </w:div>
        <w:div w:id="1668972055">
          <w:marLeft w:val="0"/>
          <w:marRight w:val="0"/>
          <w:marTop w:val="0"/>
          <w:marBottom w:val="0"/>
          <w:divBdr>
            <w:top w:val="none" w:sz="0" w:space="0" w:color="auto"/>
            <w:left w:val="none" w:sz="0" w:space="0" w:color="auto"/>
            <w:bottom w:val="none" w:sz="0" w:space="0" w:color="auto"/>
            <w:right w:val="none" w:sz="0" w:space="0" w:color="auto"/>
          </w:divBdr>
        </w:div>
        <w:div w:id="1737974645">
          <w:marLeft w:val="0"/>
          <w:marRight w:val="0"/>
          <w:marTop w:val="0"/>
          <w:marBottom w:val="0"/>
          <w:divBdr>
            <w:top w:val="none" w:sz="0" w:space="0" w:color="auto"/>
            <w:left w:val="none" w:sz="0" w:space="0" w:color="auto"/>
            <w:bottom w:val="none" w:sz="0" w:space="0" w:color="auto"/>
            <w:right w:val="none" w:sz="0" w:space="0" w:color="auto"/>
          </w:divBdr>
        </w:div>
        <w:div w:id="1783917112">
          <w:marLeft w:val="0"/>
          <w:marRight w:val="0"/>
          <w:marTop w:val="0"/>
          <w:marBottom w:val="0"/>
          <w:divBdr>
            <w:top w:val="none" w:sz="0" w:space="0" w:color="auto"/>
            <w:left w:val="none" w:sz="0" w:space="0" w:color="auto"/>
            <w:bottom w:val="none" w:sz="0" w:space="0" w:color="auto"/>
            <w:right w:val="none" w:sz="0" w:space="0" w:color="auto"/>
          </w:divBdr>
        </w:div>
        <w:div w:id="1891383415">
          <w:marLeft w:val="0"/>
          <w:marRight w:val="0"/>
          <w:marTop w:val="0"/>
          <w:marBottom w:val="0"/>
          <w:divBdr>
            <w:top w:val="none" w:sz="0" w:space="0" w:color="auto"/>
            <w:left w:val="none" w:sz="0" w:space="0" w:color="auto"/>
            <w:bottom w:val="none" w:sz="0" w:space="0" w:color="auto"/>
            <w:right w:val="none" w:sz="0" w:space="0" w:color="auto"/>
          </w:divBdr>
        </w:div>
        <w:div w:id="1921064672">
          <w:marLeft w:val="0"/>
          <w:marRight w:val="0"/>
          <w:marTop w:val="0"/>
          <w:marBottom w:val="0"/>
          <w:divBdr>
            <w:top w:val="none" w:sz="0" w:space="0" w:color="auto"/>
            <w:left w:val="none" w:sz="0" w:space="0" w:color="auto"/>
            <w:bottom w:val="none" w:sz="0" w:space="0" w:color="auto"/>
            <w:right w:val="none" w:sz="0" w:space="0" w:color="auto"/>
          </w:divBdr>
        </w:div>
      </w:divsChild>
    </w:div>
    <w:div w:id="1753162472">
      <w:bodyDiv w:val="1"/>
      <w:marLeft w:val="0"/>
      <w:marRight w:val="0"/>
      <w:marTop w:val="0"/>
      <w:marBottom w:val="0"/>
      <w:divBdr>
        <w:top w:val="none" w:sz="0" w:space="0" w:color="auto"/>
        <w:left w:val="none" w:sz="0" w:space="0" w:color="auto"/>
        <w:bottom w:val="none" w:sz="0" w:space="0" w:color="auto"/>
        <w:right w:val="none" w:sz="0" w:space="0" w:color="auto"/>
      </w:divBdr>
    </w:div>
    <w:div w:id="1762682206">
      <w:bodyDiv w:val="1"/>
      <w:marLeft w:val="0"/>
      <w:marRight w:val="0"/>
      <w:marTop w:val="0"/>
      <w:marBottom w:val="0"/>
      <w:divBdr>
        <w:top w:val="none" w:sz="0" w:space="0" w:color="auto"/>
        <w:left w:val="none" w:sz="0" w:space="0" w:color="auto"/>
        <w:bottom w:val="none" w:sz="0" w:space="0" w:color="auto"/>
        <w:right w:val="none" w:sz="0" w:space="0" w:color="auto"/>
      </w:divBdr>
    </w:div>
    <w:div w:id="1788547483">
      <w:bodyDiv w:val="1"/>
      <w:marLeft w:val="0"/>
      <w:marRight w:val="0"/>
      <w:marTop w:val="0"/>
      <w:marBottom w:val="0"/>
      <w:divBdr>
        <w:top w:val="none" w:sz="0" w:space="0" w:color="auto"/>
        <w:left w:val="none" w:sz="0" w:space="0" w:color="auto"/>
        <w:bottom w:val="none" w:sz="0" w:space="0" w:color="auto"/>
        <w:right w:val="none" w:sz="0" w:space="0" w:color="auto"/>
      </w:divBdr>
      <w:divsChild>
        <w:div w:id="230433323">
          <w:marLeft w:val="547"/>
          <w:marRight w:val="0"/>
          <w:marTop w:val="0"/>
          <w:marBottom w:val="0"/>
          <w:divBdr>
            <w:top w:val="none" w:sz="0" w:space="0" w:color="auto"/>
            <w:left w:val="none" w:sz="0" w:space="0" w:color="auto"/>
            <w:bottom w:val="none" w:sz="0" w:space="0" w:color="auto"/>
            <w:right w:val="none" w:sz="0" w:space="0" w:color="auto"/>
          </w:divBdr>
        </w:div>
      </w:divsChild>
    </w:div>
    <w:div w:id="1822579765">
      <w:bodyDiv w:val="1"/>
      <w:marLeft w:val="0"/>
      <w:marRight w:val="0"/>
      <w:marTop w:val="0"/>
      <w:marBottom w:val="0"/>
      <w:divBdr>
        <w:top w:val="none" w:sz="0" w:space="0" w:color="auto"/>
        <w:left w:val="none" w:sz="0" w:space="0" w:color="auto"/>
        <w:bottom w:val="none" w:sz="0" w:space="0" w:color="auto"/>
        <w:right w:val="none" w:sz="0" w:space="0" w:color="auto"/>
      </w:divBdr>
    </w:div>
    <w:div w:id="1834759321">
      <w:bodyDiv w:val="1"/>
      <w:marLeft w:val="0"/>
      <w:marRight w:val="0"/>
      <w:marTop w:val="0"/>
      <w:marBottom w:val="0"/>
      <w:divBdr>
        <w:top w:val="none" w:sz="0" w:space="0" w:color="auto"/>
        <w:left w:val="none" w:sz="0" w:space="0" w:color="auto"/>
        <w:bottom w:val="none" w:sz="0" w:space="0" w:color="auto"/>
        <w:right w:val="none" w:sz="0" w:space="0" w:color="auto"/>
      </w:divBdr>
      <w:divsChild>
        <w:div w:id="2032797144">
          <w:marLeft w:val="0"/>
          <w:marRight w:val="0"/>
          <w:marTop w:val="0"/>
          <w:marBottom w:val="0"/>
          <w:divBdr>
            <w:top w:val="none" w:sz="0" w:space="0" w:color="auto"/>
            <w:left w:val="none" w:sz="0" w:space="0" w:color="auto"/>
            <w:bottom w:val="none" w:sz="0" w:space="0" w:color="auto"/>
            <w:right w:val="none" w:sz="0" w:space="0" w:color="auto"/>
          </w:divBdr>
        </w:div>
        <w:div w:id="2053731359">
          <w:marLeft w:val="0"/>
          <w:marRight w:val="0"/>
          <w:marTop w:val="0"/>
          <w:marBottom w:val="0"/>
          <w:divBdr>
            <w:top w:val="none" w:sz="0" w:space="0" w:color="auto"/>
            <w:left w:val="none" w:sz="0" w:space="0" w:color="auto"/>
            <w:bottom w:val="none" w:sz="0" w:space="0" w:color="auto"/>
            <w:right w:val="none" w:sz="0" w:space="0" w:color="auto"/>
          </w:divBdr>
        </w:div>
      </w:divsChild>
    </w:div>
    <w:div w:id="1840656378">
      <w:bodyDiv w:val="1"/>
      <w:marLeft w:val="0"/>
      <w:marRight w:val="0"/>
      <w:marTop w:val="0"/>
      <w:marBottom w:val="0"/>
      <w:divBdr>
        <w:top w:val="none" w:sz="0" w:space="0" w:color="auto"/>
        <w:left w:val="none" w:sz="0" w:space="0" w:color="auto"/>
        <w:bottom w:val="none" w:sz="0" w:space="0" w:color="auto"/>
        <w:right w:val="none" w:sz="0" w:space="0" w:color="auto"/>
      </w:divBdr>
      <w:divsChild>
        <w:div w:id="479661859">
          <w:marLeft w:val="0"/>
          <w:marRight w:val="0"/>
          <w:marTop w:val="0"/>
          <w:marBottom w:val="0"/>
          <w:divBdr>
            <w:top w:val="none" w:sz="0" w:space="0" w:color="auto"/>
            <w:left w:val="none" w:sz="0" w:space="0" w:color="auto"/>
            <w:bottom w:val="none" w:sz="0" w:space="0" w:color="auto"/>
            <w:right w:val="none" w:sz="0" w:space="0" w:color="auto"/>
          </w:divBdr>
        </w:div>
        <w:div w:id="1099060426">
          <w:marLeft w:val="0"/>
          <w:marRight w:val="0"/>
          <w:marTop w:val="0"/>
          <w:marBottom w:val="0"/>
          <w:divBdr>
            <w:top w:val="none" w:sz="0" w:space="0" w:color="auto"/>
            <w:left w:val="none" w:sz="0" w:space="0" w:color="auto"/>
            <w:bottom w:val="none" w:sz="0" w:space="0" w:color="auto"/>
            <w:right w:val="none" w:sz="0" w:space="0" w:color="auto"/>
          </w:divBdr>
        </w:div>
        <w:div w:id="1228607114">
          <w:marLeft w:val="0"/>
          <w:marRight w:val="0"/>
          <w:marTop w:val="0"/>
          <w:marBottom w:val="0"/>
          <w:divBdr>
            <w:top w:val="none" w:sz="0" w:space="0" w:color="auto"/>
            <w:left w:val="none" w:sz="0" w:space="0" w:color="auto"/>
            <w:bottom w:val="none" w:sz="0" w:space="0" w:color="auto"/>
            <w:right w:val="none" w:sz="0" w:space="0" w:color="auto"/>
          </w:divBdr>
        </w:div>
        <w:div w:id="1599095450">
          <w:marLeft w:val="0"/>
          <w:marRight w:val="0"/>
          <w:marTop w:val="0"/>
          <w:marBottom w:val="0"/>
          <w:divBdr>
            <w:top w:val="none" w:sz="0" w:space="0" w:color="auto"/>
            <w:left w:val="none" w:sz="0" w:space="0" w:color="auto"/>
            <w:bottom w:val="none" w:sz="0" w:space="0" w:color="auto"/>
            <w:right w:val="none" w:sz="0" w:space="0" w:color="auto"/>
          </w:divBdr>
        </w:div>
      </w:divsChild>
    </w:div>
    <w:div w:id="1848016405">
      <w:bodyDiv w:val="1"/>
      <w:marLeft w:val="0"/>
      <w:marRight w:val="0"/>
      <w:marTop w:val="0"/>
      <w:marBottom w:val="0"/>
      <w:divBdr>
        <w:top w:val="none" w:sz="0" w:space="0" w:color="auto"/>
        <w:left w:val="none" w:sz="0" w:space="0" w:color="auto"/>
        <w:bottom w:val="none" w:sz="0" w:space="0" w:color="auto"/>
        <w:right w:val="none" w:sz="0" w:space="0" w:color="auto"/>
      </w:divBdr>
      <w:divsChild>
        <w:div w:id="309526641">
          <w:marLeft w:val="0"/>
          <w:marRight w:val="0"/>
          <w:marTop w:val="0"/>
          <w:marBottom w:val="0"/>
          <w:divBdr>
            <w:top w:val="none" w:sz="0" w:space="0" w:color="auto"/>
            <w:left w:val="none" w:sz="0" w:space="0" w:color="auto"/>
            <w:bottom w:val="none" w:sz="0" w:space="0" w:color="auto"/>
            <w:right w:val="none" w:sz="0" w:space="0" w:color="auto"/>
          </w:divBdr>
        </w:div>
      </w:divsChild>
    </w:div>
    <w:div w:id="1853489919">
      <w:bodyDiv w:val="1"/>
      <w:marLeft w:val="0"/>
      <w:marRight w:val="0"/>
      <w:marTop w:val="0"/>
      <w:marBottom w:val="0"/>
      <w:divBdr>
        <w:top w:val="none" w:sz="0" w:space="0" w:color="auto"/>
        <w:left w:val="none" w:sz="0" w:space="0" w:color="auto"/>
        <w:bottom w:val="none" w:sz="0" w:space="0" w:color="auto"/>
        <w:right w:val="none" w:sz="0" w:space="0" w:color="auto"/>
      </w:divBdr>
      <w:divsChild>
        <w:div w:id="928347074">
          <w:marLeft w:val="0"/>
          <w:marRight w:val="0"/>
          <w:marTop w:val="0"/>
          <w:marBottom w:val="0"/>
          <w:divBdr>
            <w:top w:val="none" w:sz="0" w:space="0" w:color="auto"/>
            <w:left w:val="none" w:sz="0" w:space="0" w:color="auto"/>
            <w:bottom w:val="none" w:sz="0" w:space="0" w:color="auto"/>
            <w:right w:val="none" w:sz="0" w:space="0" w:color="auto"/>
          </w:divBdr>
        </w:div>
      </w:divsChild>
    </w:div>
    <w:div w:id="1857886570">
      <w:bodyDiv w:val="1"/>
      <w:marLeft w:val="0"/>
      <w:marRight w:val="0"/>
      <w:marTop w:val="0"/>
      <w:marBottom w:val="0"/>
      <w:divBdr>
        <w:top w:val="none" w:sz="0" w:space="0" w:color="auto"/>
        <w:left w:val="none" w:sz="0" w:space="0" w:color="auto"/>
        <w:bottom w:val="none" w:sz="0" w:space="0" w:color="auto"/>
        <w:right w:val="none" w:sz="0" w:space="0" w:color="auto"/>
      </w:divBdr>
      <w:divsChild>
        <w:div w:id="2017266055">
          <w:marLeft w:val="0"/>
          <w:marRight w:val="0"/>
          <w:marTop w:val="0"/>
          <w:marBottom w:val="0"/>
          <w:divBdr>
            <w:top w:val="none" w:sz="0" w:space="0" w:color="auto"/>
            <w:left w:val="none" w:sz="0" w:space="0" w:color="auto"/>
            <w:bottom w:val="none" w:sz="0" w:space="0" w:color="auto"/>
            <w:right w:val="none" w:sz="0" w:space="0" w:color="auto"/>
          </w:divBdr>
        </w:div>
      </w:divsChild>
    </w:div>
    <w:div w:id="1859588222">
      <w:bodyDiv w:val="1"/>
      <w:marLeft w:val="0"/>
      <w:marRight w:val="0"/>
      <w:marTop w:val="0"/>
      <w:marBottom w:val="0"/>
      <w:divBdr>
        <w:top w:val="none" w:sz="0" w:space="0" w:color="auto"/>
        <w:left w:val="none" w:sz="0" w:space="0" w:color="auto"/>
        <w:bottom w:val="none" w:sz="0" w:space="0" w:color="auto"/>
        <w:right w:val="none" w:sz="0" w:space="0" w:color="auto"/>
      </w:divBdr>
      <w:divsChild>
        <w:div w:id="1984382576">
          <w:marLeft w:val="0"/>
          <w:marRight w:val="0"/>
          <w:marTop w:val="0"/>
          <w:marBottom w:val="0"/>
          <w:divBdr>
            <w:top w:val="none" w:sz="0" w:space="0" w:color="auto"/>
            <w:left w:val="none" w:sz="0" w:space="0" w:color="auto"/>
            <w:bottom w:val="none" w:sz="0" w:space="0" w:color="auto"/>
            <w:right w:val="none" w:sz="0" w:space="0" w:color="auto"/>
          </w:divBdr>
        </w:div>
      </w:divsChild>
    </w:div>
    <w:div w:id="1867063226">
      <w:bodyDiv w:val="1"/>
      <w:marLeft w:val="0"/>
      <w:marRight w:val="0"/>
      <w:marTop w:val="0"/>
      <w:marBottom w:val="0"/>
      <w:divBdr>
        <w:top w:val="none" w:sz="0" w:space="0" w:color="auto"/>
        <w:left w:val="none" w:sz="0" w:space="0" w:color="auto"/>
        <w:bottom w:val="none" w:sz="0" w:space="0" w:color="auto"/>
        <w:right w:val="none" w:sz="0" w:space="0" w:color="auto"/>
      </w:divBdr>
    </w:div>
    <w:div w:id="1870491374">
      <w:bodyDiv w:val="1"/>
      <w:marLeft w:val="0"/>
      <w:marRight w:val="0"/>
      <w:marTop w:val="0"/>
      <w:marBottom w:val="0"/>
      <w:divBdr>
        <w:top w:val="none" w:sz="0" w:space="0" w:color="auto"/>
        <w:left w:val="none" w:sz="0" w:space="0" w:color="auto"/>
        <w:bottom w:val="none" w:sz="0" w:space="0" w:color="auto"/>
        <w:right w:val="none" w:sz="0" w:space="0" w:color="auto"/>
      </w:divBdr>
    </w:div>
    <w:div w:id="1875533279">
      <w:bodyDiv w:val="1"/>
      <w:marLeft w:val="0"/>
      <w:marRight w:val="0"/>
      <w:marTop w:val="0"/>
      <w:marBottom w:val="0"/>
      <w:divBdr>
        <w:top w:val="none" w:sz="0" w:space="0" w:color="auto"/>
        <w:left w:val="none" w:sz="0" w:space="0" w:color="auto"/>
        <w:bottom w:val="none" w:sz="0" w:space="0" w:color="auto"/>
        <w:right w:val="none" w:sz="0" w:space="0" w:color="auto"/>
      </w:divBdr>
      <w:divsChild>
        <w:div w:id="144057319">
          <w:marLeft w:val="0"/>
          <w:marRight w:val="0"/>
          <w:marTop w:val="0"/>
          <w:marBottom w:val="206"/>
          <w:divBdr>
            <w:top w:val="none" w:sz="0" w:space="0" w:color="auto"/>
            <w:left w:val="none" w:sz="0" w:space="0" w:color="auto"/>
            <w:bottom w:val="none" w:sz="0" w:space="0" w:color="auto"/>
            <w:right w:val="none" w:sz="0" w:space="0" w:color="auto"/>
          </w:divBdr>
        </w:div>
        <w:div w:id="196935943">
          <w:marLeft w:val="0"/>
          <w:marRight w:val="0"/>
          <w:marTop w:val="206"/>
          <w:marBottom w:val="206"/>
          <w:divBdr>
            <w:top w:val="none" w:sz="0" w:space="0" w:color="auto"/>
            <w:left w:val="none" w:sz="0" w:space="0" w:color="auto"/>
            <w:bottom w:val="none" w:sz="0" w:space="0" w:color="auto"/>
            <w:right w:val="none" w:sz="0" w:space="0" w:color="auto"/>
          </w:divBdr>
        </w:div>
        <w:div w:id="270479788">
          <w:marLeft w:val="0"/>
          <w:marRight w:val="0"/>
          <w:marTop w:val="0"/>
          <w:marBottom w:val="0"/>
          <w:divBdr>
            <w:top w:val="none" w:sz="0" w:space="0" w:color="auto"/>
            <w:left w:val="none" w:sz="0" w:space="0" w:color="auto"/>
            <w:bottom w:val="none" w:sz="0" w:space="0" w:color="auto"/>
            <w:right w:val="none" w:sz="0" w:space="0" w:color="auto"/>
          </w:divBdr>
        </w:div>
        <w:div w:id="480730517">
          <w:marLeft w:val="0"/>
          <w:marRight w:val="0"/>
          <w:marTop w:val="206"/>
          <w:marBottom w:val="206"/>
          <w:divBdr>
            <w:top w:val="none" w:sz="0" w:space="0" w:color="auto"/>
            <w:left w:val="none" w:sz="0" w:space="0" w:color="auto"/>
            <w:bottom w:val="none" w:sz="0" w:space="0" w:color="auto"/>
            <w:right w:val="none" w:sz="0" w:space="0" w:color="auto"/>
          </w:divBdr>
        </w:div>
        <w:div w:id="720711114">
          <w:marLeft w:val="0"/>
          <w:marRight w:val="0"/>
          <w:marTop w:val="206"/>
          <w:marBottom w:val="206"/>
          <w:divBdr>
            <w:top w:val="none" w:sz="0" w:space="0" w:color="auto"/>
            <w:left w:val="none" w:sz="0" w:space="0" w:color="auto"/>
            <w:bottom w:val="none" w:sz="0" w:space="0" w:color="auto"/>
            <w:right w:val="none" w:sz="0" w:space="0" w:color="auto"/>
          </w:divBdr>
        </w:div>
        <w:div w:id="761032582">
          <w:marLeft w:val="0"/>
          <w:marRight w:val="0"/>
          <w:marTop w:val="206"/>
          <w:marBottom w:val="206"/>
          <w:divBdr>
            <w:top w:val="none" w:sz="0" w:space="0" w:color="auto"/>
            <w:left w:val="none" w:sz="0" w:space="0" w:color="auto"/>
            <w:bottom w:val="none" w:sz="0" w:space="0" w:color="auto"/>
            <w:right w:val="none" w:sz="0" w:space="0" w:color="auto"/>
          </w:divBdr>
        </w:div>
        <w:div w:id="783156589">
          <w:marLeft w:val="0"/>
          <w:marRight w:val="0"/>
          <w:marTop w:val="206"/>
          <w:marBottom w:val="206"/>
          <w:divBdr>
            <w:top w:val="none" w:sz="0" w:space="0" w:color="auto"/>
            <w:left w:val="none" w:sz="0" w:space="0" w:color="auto"/>
            <w:bottom w:val="none" w:sz="0" w:space="0" w:color="auto"/>
            <w:right w:val="none" w:sz="0" w:space="0" w:color="auto"/>
          </w:divBdr>
        </w:div>
        <w:div w:id="802698823">
          <w:marLeft w:val="0"/>
          <w:marRight w:val="0"/>
          <w:marTop w:val="0"/>
          <w:marBottom w:val="206"/>
          <w:divBdr>
            <w:top w:val="none" w:sz="0" w:space="0" w:color="auto"/>
            <w:left w:val="none" w:sz="0" w:space="0" w:color="auto"/>
            <w:bottom w:val="none" w:sz="0" w:space="0" w:color="auto"/>
            <w:right w:val="none" w:sz="0" w:space="0" w:color="auto"/>
          </w:divBdr>
        </w:div>
        <w:div w:id="807894150">
          <w:marLeft w:val="0"/>
          <w:marRight w:val="0"/>
          <w:marTop w:val="0"/>
          <w:marBottom w:val="0"/>
          <w:divBdr>
            <w:top w:val="none" w:sz="0" w:space="0" w:color="auto"/>
            <w:left w:val="none" w:sz="0" w:space="0" w:color="auto"/>
            <w:bottom w:val="none" w:sz="0" w:space="0" w:color="auto"/>
            <w:right w:val="none" w:sz="0" w:space="0" w:color="auto"/>
          </w:divBdr>
        </w:div>
        <w:div w:id="893275975">
          <w:marLeft w:val="0"/>
          <w:marRight w:val="0"/>
          <w:marTop w:val="0"/>
          <w:marBottom w:val="0"/>
          <w:divBdr>
            <w:top w:val="none" w:sz="0" w:space="0" w:color="auto"/>
            <w:left w:val="none" w:sz="0" w:space="0" w:color="auto"/>
            <w:bottom w:val="none" w:sz="0" w:space="0" w:color="auto"/>
            <w:right w:val="none" w:sz="0" w:space="0" w:color="auto"/>
          </w:divBdr>
        </w:div>
        <w:div w:id="1101267543">
          <w:marLeft w:val="0"/>
          <w:marRight w:val="0"/>
          <w:marTop w:val="206"/>
          <w:marBottom w:val="206"/>
          <w:divBdr>
            <w:top w:val="none" w:sz="0" w:space="0" w:color="auto"/>
            <w:left w:val="none" w:sz="0" w:space="0" w:color="auto"/>
            <w:bottom w:val="none" w:sz="0" w:space="0" w:color="auto"/>
            <w:right w:val="none" w:sz="0" w:space="0" w:color="auto"/>
          </w:divBdr>
        </w:div>
        <w:div w:id="1119492823">
          <w:marLeft w:val="0"/>
          <w:marRight w:val="0"/>
          <w:marTop w:val="206"/>
          <w:marBottom w:val="206"/>
          <w:divBdr>
            <w:top w:val="none" w:sz="0" w:space="0" w:color="auto"/>
            <w:left w:val="none" w:sz="0" w:space="0" w:color="auto"/>
            <w:bottom w:val="none" w:sz="0" w:space="0" w:color="auto"/>
            <w:right w:val="none" w:sz="0" w:space="0" w:color="auto"/>
          </w:divBdr>
        </w:div>
        <w:div w:id="1131904504">
          <w:marLeft w:val="0"/>
          <w:marRight w:val="0"/>
          <w:marTop w:val="206"/>
          <w:marBottom w:val="206"/>
          <w:divBdr>
            <w:top w:val="none" w:sz="0" w:space="0" w:color="auto"/>
            <w:left w:val="none" w:sz="0" w:space="0" w:color="auto"/>
            <w:bottom w:val="none" w:sz="0" w:space="0" w:color="auto"/>
            <w:right w:val="none" w:sz="0" w:space="0" w:color="auto"/>
          </w:divBdr>
        </w:div>
        <w:div w:id="1193105510">
          <w:marLeft w:val="0"/>
          <w:marRight w:val="0"/>
          <w:marTop w:val="0"/>
          <w:marBottom w:val="0"/>
          <w:divBdr>
            <w:top w:val="none" w:sz="0" w:space="0" w:color="auto"/>
            <w:left w:val="none" w:sz="0" w:space="0" w:color="auto"/>
            <w:bottom w:val="none" w:sz="0" w:space="0" w:color="auto"/>
            <w:right w:val="none" w:sz="0" w:space="0" w:color="auto"/>
          </w:divBdr>
        </w:div>
        <w:div w:id="1195652919">
          <w:marLeft w:val="0"/>
          <w:marRight w:val="0"/>
          <w:marTop w:val="0"/>
          <w:marBottom w:val="0"/>
          <w:divBdr>
            <w:top w:val="none" w:sz="0" w:space="0" w:color="auto"/>
            <w:left w:val="none" w:sz="0" w:space="0" w:color="auto"/>
            <w:bottom w:val="none" w:sz="0" w:space="0" w:color="auto"/>
            <w:right w:val="none" w:sz="0" w:space="0" w:color="auto"/>
          </w:divBdr>
        </w:div>
        <w:div w:id="1239906238">
          <w:marLeft w:val="0"/>
          <w:marRight w:val="0"/>
          <w:marTop w:val="206"/>
          <w:marBottom w:val="206"/>
          <w:divBdr>
            <w:top w:val="none" w:sz="0" w:space="0" w:color="auto"/>
            <w:left w:val="none" w:sz="0" w:space="0" w:color="auto"/>
            <w:bottom w:val="none" w:sz="0" w:space="0" w:color="auto"/>
            <w:right w:val="none" w:sz="0" w:space="0" w:color="auto"/>
          </w:divBdr>
        </w:div>
        <w:div w:id="1283345255">
          <w:marLeft w:val="0"/>
          <w:marRight w:val="0"/>
          <w:marTop w:val="206"/>
          <w:marBottom w:val="206"/>
          <w:divBdr>
            <w:top w:val="none" w:sz="0" w:space="0" w:color="auto"/>
            <w:left w:val="none" w:sz="0" w:space="0" w:color="auto"/>
            <w:bottom w:val="none" w:sz="0" w:space="0" w:color="auto"/>
            <w:right w:val="none" w:sz="0" w:space="0" w:color="auto"/>
          </w:divBdr>
        </w:div>
        <w:div w:id="1392074249">
          <w:marLeft w:val="0"/>
          <w:marRight w:val="0"/>
          <w:marTop w:val="0"/>
          <w:marBottom w:val="206"/>
          <w:divBdr>
            <w:top w:val="none" w:sz="0" w:space="0" w:color="auto"/>
            <w:left w:val="none" w:sz="0" w:space="0" w:color="auto"/>
            <w:bottom w:val="none" w:sz="0" w:space="0" w:color="auto"/>
            <w:right w:val="none" w:sz="0" w:space="0" w:color="auto"/>
          </w:divBdr>
        </w:div>
        <w:div w:id="1426728090">
          <w:marLeft w:val="0"/>
          <w:marRight w:val="0"/>
          <w:marTop w:val="0"/>
          <w:marBottom w:val="0"/>
          <w:divBdr>
            <w:top w:val="none" w:sz="0" w:space="0" w:color="auto"/>
            <w:left w:val="none" w:sz="0" w:space="0" w:color="auto"/>
            <w:bottom w:val="none" w:sz="0" w:space="0" w:color="auto"/>
            <w:right w:val="none" w:sz="0" w:space="0" w:color="auto"/>
          </w:divBdr>
        </w:div>
        <w:div w:id="1584140593">
          <w:marLeft w:val="0"/>
          <w:marRight w:val="0"/>
          <w:marTop w:val="0"/>
          <w:marBottom w:val="206"/>
          <w:divBdr>
            <w:top w:val="none" w:sz="0" w:space="0" w:color="auto"/>
            <w:left w:val="none" w:sz="0" w:space="0" w:color="auto"/>
            <w:bottom w:val="none" w:sz="0" w:space="0" w:color="auto"/>
            <w:right w:val="none" w:sz="0" w:space="0" w:color="auto"/>
          </w:divBdr>
        </w:div>
        <w:div w:id="1667123828">
          <w:marLeft w:val="0"/>
          <w:marRight w:val="0"/>
          <w:marTop w:val="0"/>
          <w:marBottom w:val="0"/>
          <w:divBdr>
            <w:top w:val="none" w:sz="0" w:space="0" w:color="auto"/>
            <w:left w:val="none" w:sz="0" w:space="0" w:color="auto"/>
            <w:bottom w:val="none" w:sz="0" w:space="0" w:color="auto"/>
            <w:right w:val="none" w:sz="0" w:space="0" w:color="auto"/>
          </w:divBdr>
        </w:div>
        <w:div w:id="1764064549">
          <w:marLeft w:val="0"/>
          <w:marRight w:val="0"/>
          <w:marTop w:val="206"/>
          <w:marBottom w:val="206"/>
          <w:divBdr>
            <w:top w:val="none" w:sz="0" w:space="0" w:color="auto"/>
            <w:left w:val="none" w:sz="0" w:space="0" w:color="auto"/>
            <w:bottom w:val="none" w:sz="0" w:space="0" w:color="auto"/>
            <w:right w:val="none" w:sz="0" w:space="0" w:color="auto"/>
          </w:divBdr>
        </w:div>
        <w:div w:id="1830293198">
          <w:marLeft w:val="0"/>
          <w:marRight w:val="0"/>
          <w:marTop w:val="206"/>
          <w:marBottom w:val="206"/>
          <w:divBdr>
            <w:top w:val="none" w:sz="0" w:space="0" w:color="auto"/>
            <w:left w:val="none" w:sz="0" w:space="0" w:color="auto"/>
            <w:bottom w:val="none" w:sz="0" w:space="0" w:color="auto"/>
            <w:right w:val="none" w:sz="0" w:space="0" w:color="auto"/>
          </w:divBdr>
        </w:div>
        <w:div w:id="1984767656">
          <w:marLeft w:val="0"/>
          <w:marRight w:val="0"/>
          <w:marTop w:val="206"/>
          <w:marBottom w:val="206"/>
          <w:divBdr>
            <w:top w:val="none" w:sz="0" w:space="0" w:color="auto"/>
            <w:left w:val="none" w:sz="0" w:space="0" w:color="auto"/>
            <w:bottom w:val="none" w:sz="0" w:space="0" w:color="auto"/>
            <w:right w:val="none" w:sz="0" w:space="0" w:color="auto"/>
          </w:divBdr>
        </w:div>
        <w:div w:id="2018071576">
          <w:marLeft w:val="0"/>
          <w:marRight w:val="0"/>
          <w:marTop w:val="206"/>
          <w:marBottom w:val="206"/>
          <w:divBdr>
            <w:top w:val="none" w:sz="0" w:space="0" w:color="auto"/>
            <w:left w:val="none" w:sz="0" w:space="0" w:color="auto"/>
            <w:bottom w:val="none" w:sz="0" w:space="0" w:color="auto"/>
            <w:right w:val="none" w:sz="0" w:space="0" w:color="auto"/>
          </w:divBdr>
        </w:div>
      </w:divsChild>
    </w:div>
    <w:div w:id="1897886184">
      <w:bodyDiv w:val="1"/>
      <w:marLeft w:val="0"/>
      <w:marRight w:val="0"/>
      <w:marTop w:val="0"/>
      <w:marBottom w:val="0"/>
      <w:divBdr>
        <w:top w:val="none" w:sz="0" w:space="0" w:color="auto"/>
        <w:left w:val="none" w:sz="0" w:space="0" w:color="auto"/>
        <w:bottom w:val="none" w:sz="0" w:space="0" w:color="auto"/>
        <w:right w:val="none" w:sz="0" w:space="0" w:color="auto"/>
      </w:divBdr>
    </w:div>
    <w:div w:id="1898465498">
      <w:bodyDiv w:val="1"/>
      <w:marLeft w:val="0"/>
      <w:marRight w:val="0"/>
      <w:marTop w:val="0"/>
      <w:marBottom w:val="0"/>
      <w:divBdr>
        <w:top w:val="none" w:sz="0" w:space="0" w:color="auto"/>
        <w:left w:val="none" w:sz="0" w:space="0" w:color="auto"/>
        <w:bottom w:val="none" w:sz="0" w:space="0" w:color="auto"/>
        <w:right w:val="none" w:sz="0" w:space="0" w:color="auto"/>
      </w:divBdr>
    </w:div>
    <w:div w:id="1898974267">
      <w:bodyDiv w:val="1"/>
      <w:marLeft w:val="0"/>
      <w:marRight w:val="0"/>
      <w:marTop w:val="0"/>
      <w:marBottom w:val="0"/>
      <w:divBdr>
        <w:top w:val="none" w:sz="0" w:space="0" w:color="auto"/>
        <w:left w:val="none" w:sz="0" w:space="0" w:color="auto"/>
        <w:bottom w:val="none" w:sz="0" w:space="0" w:color="auto"/>
        <w:right w:val="none" w:sz="0" w:space="0" w:color="auto"/>
      </w:divBdr>
    </w:div>
    <w:div w:id="1902597405">
      <w:bodyDiv w:val="1"/>
      <w:marLeft w:val="0"/>
      <w:marRight w:val="0"/>
      <w:marTop w:val="0"/>
      <w:marBottom w:val="0"/>
      <w:divBdr>
        <w:top w:val="none" w:sz="0" w:space="0" w:color="auto"/>
        <w:left w:val="none" w:sz="0" w:space="0" w:color="auto"/>
        <w:bottom w:val="none" w:sz="0" w:space="0" w:color="auto"/>
        <w:right w:val="none" w:sz="0" w:space="0" w:color="auto"/>
      </w:divBdr>
      <w:divsChild>
        <w:div w:id="91123638">
          <w:marLeft w:val="0"/>
          <w:marRight w:val="0"/>
          <w:marTop w:val="0"/>
          <w:marBottom w:val="0"/>
          <w:divBdr>
            <w:top w:val="none" w:sz="0" w:space="0" w:color="auto"/>
            <w:left w:val="none" w:sz="0" w:space="0" w:color="auto"/>
            <w:bottom w:val="none" w:sz="0" w:space="0" w:color="auto"/>
            <w:right w:val="none" w:sz="0" w:space="0" w:color="auto"/>
          </w:divBdr>
        </w:div>
        <w:div w:id="130024824">
          <w:marLeft w:val="0"/>
          <w:marRight w:val="0"/>
          <w:marTop w:val="0"/>
          <w:marBottom w:val="0"/>
          <w:divBdr>
            <w:top w:val="none" w:sz="0" w:space="0" w:color="auto"/>
            <w:left w:val="none" w:sz="0" w:space="0" w:color="auto"/>
            <w:bottom w:val="none" w:sz="0" w:space="0" w:color="auto"/>
            <w:right w:val="none" w:sz="0" w:space="0" w:color="auto"/>
          </w:divBdr>
        </w:div>
        <w:div w:id="130102748">
          <w:marLeft w:val="0"/>
          <w:marRight w:val="0"/>
          <w:marTop w:val="0"/>
          <w:marBottom w:val="0"/>
          <w:divBdr>
            <w:top w:val="none" w:sz="0" w:space="0" w:color="auto"/>
            <w:left w:val="none" w:sz="0" w:space="0" w:color="auto"/>
            <w:bottom w:val="none" w:sz="0" w:space="0" w:color="auto"/>
            <w:right w:val="none" w:sz="0" w:space="0" w:color="auto"/>
          </w:divBdr>
        </w:div>
        <w:div w:id="136848270">
          <w:marLeft w:val="0"/>
          <w:marRight w:val="0"/>
          <w:marTop w:val="0"/>
          <w:marBottom w:val="0"/>
          <w:divBdr>
            <w:top w:val="none" w:sz="0" w:space="0" w:color="auto"/>
            <w:left w:val="none" w:sz="0" w:space="0" w:color="auto"/>
            <w:bottom w:val="none" w:sz="0" w:space="0" w:color="auto"/>
            <w:right w:val="none" w:sz="0" w:space="0" w:color="auto"/>
          </w:divBdr>
        </w:div>
        <w:div w:id="201208439">
          <w:marLeft w:val="0"/>
          <w:marRight w:val="0"/>
          <w:marTop w:val="0"/>
          <w:marBottom w:val="0"/>
          <w:divBdr>
            <w:top w:val="none" w:sz="0" w:space="0" w:color="auto"/>
            <w:left w:val="none" w:sz="0" w:space="0" w:color="auto"/>
            <w:bottom w:val="none" w:sz="0" w:space="0" w:color="auto"/>
            <w:right w:val="none" w:sz="0" w:space="0" w:color="auto"/>
          </w:divBdr>
        </w:div>
        <w:div w:id="274143057">
          <w:marLeft w:val="0"/>
          <w:marRight w:val="0"/>
          <w:marTop w:val="0"/>
          <w:marBottom w:val="0"/>
          <w:divBdr>
            <w:top w:val="none" w:sz="0" w:space="0" w:color="auto"/>
            <w:left w:val="none" w:sz="0" w:space="0" w:color="auto"/>
            <w:bottom w:val="none" w:sz="0" w:space="0" w:color="auto"/>
            <w:right w:val="none" w:sz="0" w:space="0" w:color="auto"/>
          </w:divBdr>
        </w:div>
        <w:div w:id="348681028">
          <w:marLeft w:val="0"/>
          <w:marRight w:val="0"/>
          <w:marTop w:val="0"/>
          <w:marBottom w:val="0"/>
          <w:divBdr>
            <w:top w:val="none" w:sz="0" w:space="0" w:color="auto"/>
            <w:left w:val="none" w:sz="0" w:space="0" w:color="auto"/>
            <w:bottom w:val="none" w:sz="0" w:space="0" w:color="auto"/>
            <w:right w:val="none" w:sz="0" w:space="0" w:color="auto"/>
          </w:divBdr>
        </w:div>
        <w:div w:id="369720782">
          <w:marLeft w:val="0"/>
          <w:marRight w:val="0"/>
          <w:marTop w:val="0"/>
          <w:marBottom w:val="0"/>
          <w:divBdr>
            <w:top w:val="none" w:sz="0" w:space="0" w:color="auto"/>
            <w:left w:val="none" w:sz="0" w:space="0" w:color="auto"/>
            <w:bottom w:val="none" w:sz="0" w:space="0" w:color="auto"/>
            <w:right w:val="none" w:sz="0" w:space="0" w:color="auto"/>
          </w:divBdr>
        </w:div>
        <w:div w:id="444692645">
          <w:marLeft w:val="0"/>
          <w:marRight w:val="0"/>
          <w:marTop w:val="0"/>
          <w:marBottom w:val="0"/>
          <w:divBdr>
            <w:top w:val="none" w:sz="0" w:space="0" w:color="auto"/>
            <w:left w:val="none" w:sz="0" w:space="0" w:color="auto"/>
            <w:bottom w:val="none" w:sz="0" w:space="0" w:color="auto"/>
            <w:right w:val="none" w:sz="0" w:space="0" w:color="auto"/>
          </w:divBdr>
        </w:div>
        <w:div w:id="528185799">
          <w:marLeft w:val="0"/>
          <w:marRight w:val="0"/>
          <w:marTop w:val="0"/>
          <w:marBottom w:val="0"/>
          <w:divBdr>
            <w:top w:val="none" w:sz="0" w:space="0" w:color="auto"/>
            <w:left w:val="none" w:sz="0" w:space="0" w:color="auto"/>
            <w:bottom w:val="none" w:sz="0" w:space="0" w:color="auto"/>
            <w:right w:val="none" w:sz="0" w:space="0" w:color="auto"/>
          </w:divBdr>
        </w:div>
        <w:div w:id="528445668">
          <w:marLeft w:val="0"/>
          <w:marRight w:val="0"/>
          <w:marTop w:val="0"/>
          <w:marBottom w:val="0"/>
          <w:divBdr>
            <w:top w:val="none" w:sz="0" w:space="0" w:color="auto"/>
            <w:left w:val="none" w:sz="0" w:space="0" w:color="auto"/>
            <w:bottom w:val="none" w:sz="0" w:space="0" w:color="auto"/>
            <w:right w:val="none" w:sz="0" w:space="0" w:color="auto"/>
          </w:divBdr>
        </w:div>
        <w:div w:id="564265191">
          <w:marLeft w:val="0"/>
          <w:marRight w:val="0"/>
          <w:marTop w:val="0"/>
          <w:marBottom w:val="0"/>
          <w:divBdr>
            <w:top w:val="none" w:sz="0" w:space="0" w:color="auto"/>
            <w:left w:val="none" w:sz="0" w:space="0" w:color="auto"/>
            <w:bottom w:val="none" w:sz="0" w:space="0" w:color="auto"/>
            <w:right w:val="none" w:sz="0" w:space="0" w:color="auto"/>
          </w:divBdr>
        </w:div>
        <w:div w:id="582877246">
          <w:marLeft w:val="0"/>
          <w:marRight w:val="0"/>
          <w:marTop w:val="0"/>
          <w:marBottom w:val="0"/>
          <w:divBdr>
            <w:top w:val="none" w:sz="0" w:space="0" w:color="auto"/>
            <w:left w:val="none" w:sz="0" w:space="0" w:color="auto"/>
            <w:bottom w:val="none" w:sz="0" w:space="0" w:color="auto"/>
            <w:right w:val="none" w:sz="0" w:space="0" w:color="auto"/>
          </w:divBdr>
        </w:div>
        <w:div w:id="588272526">
          <w:marLeft w:val="0"/>
          <w:marRight w:val="0"/>
          <w:marTop w:val="0"/>
          <w:marBottom w:val="0"/>
          <w:divBdr>
            <w:top w:val="none" w:sz="0" w:space="0" w:color="auto"/>
            <w:left w:val="none" w:sz="0" w:space="0" w:color="auto"/>
            <w:bottom w:val="none" w:sz="0" w:space="0" w:color="auto"/>
            <w:right w:val="none" w:sz="0" w:space="0" w:color="auto"/>
          </w:divBdr>
        </w:div>
        <w:div w:id="607590296">
          <w:marLeft w:val="0"/>
          <w:marRight w:val="0"/>
          <w:marTop w:val="0"/>
          <w:marBottom w:val="0"/>
          <w:divBdr>
            <w:top w:val="none" w:sz="0" w:space="0" w:color="auto"/>
            <w:left w:val="none" w:sz="0" w:space="0" w:color="auto"/>
            <w:bottom w:val="none" w:sz="0" w:space="0" w:color="auto"/>
            <w:right w:val="none" w:sz="0" w:space="0" w:color="auto"/>
          </w:divBdr>
        </w:div>
        <w:div w:id="670330657">
          <w:marLeft w:val="0"/>
          <w:marRight w:val="0"/>
          <w:marTop w:val="0"/>
          <w:marBottom w:val="0"/>
          <w:divBdr>
            <w:top w:val="none" w:sz="0" w:space="0" w:color="auto"/>
            <w:left w:val="none" w:sz="0" w:space="0" w:color="auto"/>
            <w:bottom w:val="none" w:sz="0" w:space="0" w:color="auto"/>
            <w:right w:val="none" w:sz="0" w:space="0" w:color="auto"/>
          </w:divBdr>
        </w:div>
        <w:div w:id="670988287">
          <w:marLeft w:val="0"/>
          <w:marRight w:val="0"/>
          <w:marTop w:val="0"/>
          <w:marBottom w:val="0"/>
          <w:divBdr>
            <w:top w:val="none" w:sz="0" w:space="0" w:color="auto"/>
            <w:left w:val="none" w:sz="0" w:space="0" w:color="auto"/>
            <w:bottom w:val="none" w:sz="0" w:space="0" w:color="auto"/>
            <w:right w:val="none" w:sz="0" w:space="0" w:color="auto"/>
          </w:divBdr>
        </w:div>
        <w:div w:id="672606652">
          <w:marLeft w:val="0"/>
          <w:marRight w:val="0"/>
          <w:marTop w:val="0"/>
          <w:marBottom w:val="0"/>
          <w:divBdr>
            <w:top w:val="none" w:sz="0" w:space="0" w:color="auto"/>
            <w:left w:val="none" w:sz="0" w:space="0" w:color="auto"/>
            <w:bottom w:val="none" w:sz="0" w:space="0" w:color="auto"/>
            <w:right w:val="none" w:sz="0" w:space="0" w:color="auto"/>
          </w:divBdr>
        </w:div>
        <w:div w:id="702437762">
          <w:marLeft w:val="0"/>
          <w:marRight w:val="0"/>
          <w:marTop w:val="0"/>
          <w:marBottom w:val="0"/>
          <w:divBdr>
            <w:top w:val="none" w:sz="0" w:space="0" w:color="auto"/>
            <w:left w:val="none" w:sz="0" w:space="0" w:color="auto"/>
            <w:bottom w:val="none" w:sz="0" w:space="0" w:color="auto"/>
            <w:right w:val="none" w:sz="0" w:space="0" w:color="auto"/>
          </w:divBdr>
        </w:div>
        <w:div w:id="706755912">
          <w:marLeft w:val="0"/>
          <w:marRight w:val="0"/>
          <w:marTop w:val="0"/>
          <w:marBottom w:val="0"/>
          <w:divBdr>
            <w:top w:val="none" w:sz="0" w:space="0" w:color="auto"/>
            <w:left w:val="none" w:sz="0" w:space="0" w:color="auto"/>
            <w:bottom w:val="none" w:sz="0" w:space="0" w:color="auto"/>
            <w:right w:val="none" w:sz="0" w:space="0" w:color="auto"/>
          </w:divBdr>
        </w:div>
        <w:div w:id="730496008">
          <w:marLeft w:val="0"/>
          <w:marRight w:val="0"/>
          <w:marTop w:val="0"/>
          <w:marBottom w:val="0"/>
          <w:divBdr>
            <w:top w:val="none" w:sz="0" w:space="0" w:color="auto"/>
            <w:left w:val="none" w:sz="0" w:space="0" w:color="auto"/>
            <w:bottom w:val="none" w:sz="0" w:space="0" w:color="auto"/>
            <w:right w:val="none" w:sz="0" w:space="0" w:color="auto"/>
          </w:divBdr>
        </w:div>
        <w:div w:id="739640537">
          <w:marLeft w:val="0"/>
          <w:marRight w:val="0"/>
          <w:marTop w:val="0"/>
          <w:marBottom w:val="0"/>
          <w:divBdr>
            <w:top w:val="none" w:sz="0" w:space="0" w:color="auto"/>
            <w:left w:val="none" w:sz="0" w:space="0" w:color="auto"/>
            <w:bottom w:val="none" w:sz="0" w:space="0" w:color="auto"/>
            <w:right w:val="none" w:sz="0" w:space="0" w:color="auto"/>
          </w:divBdr>
        </w:div>
        <w:div w:id="757023492">
          <w:marLeft w:val="0"/>
          <w:marRight w:val="0"/>
          <w:marTop w:val="0"/>
          <w:marBottom w:val="0"/>
          <w:divBdr>
            <w:top w:val="none" w:sz="0" w:space="0" w:color="auto"/>
            <w:left w:val="none" w:sz="0" w:space="0" w:color="auto"/>
            <w:bottom w:val="none" w:sz="0" w:space="0" w:color="auto"/>
            <w:right w:val="none" w:sz="0" w:space="0" w:color="auto"/>
          </w:divBdr>
        </w:div>
        <w:div w:id="794644876">
          <w:marLeft w:val="0"/>
          <w:marRight w:val="0"/>
          <w:marTop w:val="0"/>
          <w:marBottom w:val="0"/>
          <w:divBdr>
            <w:top w:val="none" w:sz="0" w:space="0" w:color="auto"/>
            <w:left w:val="none" w:sz="0" w:space="0" w:color="auto"/>
            <w:bottom w:val="none" w:sz="0" w:space="0" w:color="auto"/>
            <w:right w:val="none" w:sz="0" w:space="0" w:color="auto"/>
          </w:divBdr>
        </w:div>
        <w:div w:id="815804914">
          <w:marLeft w:val="0"/>
          <w:marRight w:val="0"/>
          <w:marTop w:val="0"/>
          <w:marBottom w:val="0"/>
          <w:divBdr>
            <w:top w:val="none" w:sz="0" w:space="0" w:color="auto"/>
            <w:left w:val="none" w:sz="0" w:space="0" w:color="auto"/>
            <w:bottom w:val="none" w:sz="0" w:space="0" w:color="auto"/>
            <w:right w:val="none" w:sz="0" w:space="0" w:color="auto"/>
          </w:divBdr>
        </w:div>
        <w:div w:id="834951066">
          <w:marLeft w:val="0"/>
          <w:marRight w:val="0"/>
          <w:marTop w:val="0"/>
          <w:marBottom w:val="0"/>
          <w:divBdr>
            <w:top w:val="none" w:sz="0" w:space="0" w:color="auto"/>
            <w:left w:val="none" w:sz="0" w:space="0" w:color="auto"/>
            <w:bottom w:val="none" w:sz="0" w:space="0" w:color="auto"/>
            <w:right w:val="none" w:sz="0" w:space="0" w:color="auto"/>
          </w:divBdr>
        </w:div>
        <w:div w:id="856695384">
          <w:marLeft w:val="0"/>
          <w:marRight w:val="0"/>
          <w:marTop w:val="0"/>
          <w:marBottom w:val="0"/>
          <w:divBdr>
            <w:top w:val="none" w:sz="0" w:space="0" w:color="auto"/>
            <w:left w:val="none" w:sz="0" w:space="0" w:color="auto"/>
            <w:bottom w:val="none" w:sz="0" w:space="0" w:color="auto"/>
            <w:right w:val="none" w:sz="0" w:space="0" w:color="auto"/>
          </w:divBdr>
        </w:div>
        <w:div w:id="865559130">
          <w:marLeft w:val="0"/>
          <w:marRight w:val="0"/>
          <w:marTop w:val="0"/>
          <w:marBottom w:val="0"/>
          <w:divBdr>
            <w:top w:val="none" w:sz="0" w:space="0" w:color="auto"/>
            <w:left w:val="none" w:sz="0" w:space="0" w:color="auto"/>
            <w:bottom w:val="none" w:sz="0" w:space="0" w:color="auto"/>
            <w:right w:val="none" w:sz="0" w:space="0" w:color="auto"/>
          </w:divBdr>
        </w:div>
        <w:div w:id="878519463">
          <w:marLeft w:val="0"/>
          <w:marRight w:val="0"/>
          <w:marTop w:val="0"/>
          <w:marBottom w:val="0"/>
          <w:divBdr>
            <w:top w:val="none" w:sz="0" w:space="0" w:color="auto"/>
            <w:left w:val="none" w:sz="0" w:space="0" w:color="auto"/>
            <w:bottom w:val="none" w:sz="0" w:space="0" w:color="auto"/>
            <w:right w:val="none" w:sz="0" w:space="0" w:color="auto"/>
          </w:divBdr>
        </w:div>
        <w:div w:id="971327419">
          <w:marLeft w:val="0"/>
          <w:marRight w:val="0"/>
          <w:marTop w:val="0"/>
          <w:marBottom w:val="0"/>
          <w:divBdr>
            <w:top w:val="none" w:sz="0" w:space="0" w:color="auto"/>
            <w:left w:val="none" w:sz="0" w:space="0" w:color="auto"/>
            <w:bottom w:val="none" w:sz="0" w:space="0" w:color="auto"/>
            <w:right w:val="none" w:sz="0" w:space="0" w:color="auto"/>
          </w:divBdr>
        </w:div>
        <w:div w:id="1000694610">
          <w:marLeft w:val="0"/>
          <w:marRight w:val="0"/>
          <w:marTop w:val="0"/>
          <w:marBottom w:val="0"/>
          <w:divBdr>
            <w:top w:val="none" w:sz="0" w:space="0" w:color="auto"/>
            <w:left w:val="none" w:sz="0" w:space="0" w:color="auto"/>
            <w:bottom w:val="none" w:sz="0" w:space="0" w:color="auto"/>
            <w:right w:val="none" w:sz="0" w:space="0" w:color="auto"/>
          </w:divBdr>
        </w:div>
        <w:div w:id="1020357312">
          <w:marLeft w:val="0"/>
          <w:marRight w:val="0"/>
          <w:marTop w:val="0"/>
          <w:marBottom w:val="0"/>
          <w:divBdr>
            <w:top w:val="none" w:sz="0" w:space="0" w:color="auto"/>
            <w:left w:val="none" w:sz="0" w:space="0" w:color="auto"/>
            <w:bottom w:val="none" w:sz="0" w:space="0" w:color="auto"/>
            <w:right w:val="none" w:sz="0" w:space="0" w:color="auto"/>
          </w:divBdr>
        </w:div>
        <w:div w:id="1066995472">
          <w:marLeft w:val="0"/>
          <w:marRight w:val="0"/>
          <w:marTop w:val="0"/>
          <w:marBottom w:val="0"/>
          <w:divBdr>
            <w:top w:val="none" w:sz="0" w:space="0" w:color="auto"/>
            <w:left w:val="none" w:sz="0" w:space="0" w:color="auto"/>
            <w:bottom w:val="none" w:sz="0" w:space="0" w:color="auto"/>
            <w:right w:val="none" w:sz="0" w:space="0" w:color="auto"/>
          </w:divBdr>
        </w:div>
        <w:div w:id="1081953227">
          <w:marLeft w:val="0"/>
          <w:marRight w:val="0"/>
          <w:marTop w:val="0"/>
          <w:marBottom w:val="0"/>
          <w:divBdr>
            <w:top w:val="none" w:sz="0" w:space="0" w:color="auto"/>
            <w:left w:val="none" w:sz="0" w:space="0" w:color="auto"/>
            <w:bottom w:val="none" w:sz="0" w:space="0" w:color="auto"/>
            <w:right w:val="none" w:sz="0" w:space="0" w:color="auto"/>
          </w:divBdr>
        </w:div>
        <w:div w:id="1096291343">
          <w:marLeft w:val="0"/>
          <w:marRight w:val="0"/>
          <w:marTop w:val="0"/>
          <w:marBottom w:val="0"/>
          <w:divBdr>
            <w:top w:val="none" w:sz="0" w:space="0" w:color="auto"/>
            <w:left w:val="none" w:sz="0" w:space="0" w:color="auto"/>
            <w:bottom w:val="none" w:sz="0" w:space="0" w:color="auto"/>
            <w:right w:val="none" w:sz="0" w:space="0" w:color="auto"/>
          </w:divBdr>
        </w:div>
        <w:div w:id="1156649590">
          <w:marLeft w:val="0"/>
          <w:marRight w:val="0"/>
          <w:marTop w:val="0"/>
          <w:marBottom w:val="0"/>
          <w:divBdr>
            <w:top w:val="none" w:sz="0" w:space="0" w:color="auto"/>
            <w:left w:val="none" w:sz="0" w:space="0" w:color="auto"/>
            <w:bottom w:val="none" w:sz="0" w:space="0" w:color="auto"/>
            <w:right w:val="none" w:sz="0" w:space="0" w:color="auto"/>
          </w:divBdr>
        </w:div>
        <w:div w:id="1204907605">
          <w:marLeft w:val="0"/>
          <w:marRight w:val="0"/>
          <w:marTop w:val="0"/>
          <w:marBottom w:val="0"/>
          <w:divBdr>
            <w:top w:val="none" w:sz="0" w:space="0" w:color="auto"/>
            <w:left w:val="none" w:sz="0" w:space="0" w:color="auto"/>
            <w:bottom w:val="none" w:sz="0" w:space="0" w:color="auto"/>
            <w:right w:val="none" w:sz="0" w:space="0" w:color="auto"/>
          </w:divBdr>
        </w:div>
        <w:div w:id="1222251847">
          <w:marLeft w:val="0"/>
          <w:marRight w:val="0"/>
          <w:marTop w:val="0"/>
          <w:marBottom w:val="0"/>
          <w:divBdr>
            <w:top w:val="none" w:sz="0" w:space="0" w:color="auto"/>
            <w:left w:val="none" w:sz="0" w:space="0" w:color="auto"/>
            <w:bottom w:val="none" w:sz="0" w:space="0" w:color="auto"/>
            <w:right w:val="none" w:sz="0" w:space="0" w:color="auto"/>
          </w:divBdr>
        </w:div>
        <w:div w:id="1224684142">
          <w:marLeft w:val="0"/>
          <w:marRight w:val="0"/>
          <w:marTop w:val="0"/>
          <w:marBottom w:val="0"/>
          <w:divBdr>
            <w:top w:val="none" w:sz="0" w:space="0" w:color="auto"/>
            <w:left w:val="none" w:sz="0" w:space="0" w:color="auto"/>
            <w:bottom w:val="none" w:sz="0" w:space="0" w:color="auto"/>
            <w:right w:val="none" w:sz="0" w:space="0" w:color="auto"/>
          </w:divBdr>
        </w:div>
        <w:div w:id="1229994353">
          <w:marLeft w:val="0"/>
          <w:marRight w:val="0"/>
          <w:marTop w:val="0"/>
          <w:marBottom w:val="0"/>
          <w:divBdr>
            <w:top w:val="none" w:sz="0" w:space="0" w:color="auto"/>
            <w:left w:val="none" w:sz="0" w:space="0" w:color="auto"/>
            <w:bottom w:val="none" w:sz="0" w:space="0" w:color="auto"/>
            <w:right w:val="none" w:sz="0" w:space="0" w:color="auto"/>
          </w:divBdr>
        </w:div>
        <w:div w:id="1259144418">
          <w:marLeft w:val="0"/>
          <w:marRight w:val="0"/>
          <w:marTop w:val="0"/>
          <w:marBottom w:val="0"/>
          <w:divBdr>
            <w:top w:val="none" w:sz="0" w:space="0" w:color="auto"/>
            <w:left w:val="none" w:sz="0" w:space="0" w:color="auto"/>
            <w:bottom w:val="none" w:sz="0" w:space="0" w:color="auto"/>
            <w:right w:val="none" w:sz="0" w:space="0" w:color="auto"/>
          </w:divBdr>
        </w:div>
        <w:div w:id="1292520457">
          <w:marLeft w:val="0"/>
          <w:marRight w:val="0"/>
          <w:marTop w:val="0"/>
          <w:marBottom w:val="0"/>
          <w:divBdr>
            <w:top w:val="none" w:sz="0" w:space="0" w:color="auto"/>
            <w:left w:val="none" w:sz="0" w:space="0" w:color="auto"/>
            <w:bottom w:val="none" w:sz="0" w:space="0" w:color="auto"/>
            <w:right w:val="none" w:sz="0" w:space="0" w:color="auto"/>
          </w:divBdr>
        </w:div>
        <w:div w:id="1292636474">
          <w:marLeft w:val="0"/>
          <w:marRight w:val="0"/>
          <w:marTop w:val="0"/>
          <w:marBottom w:val="0"/>
          <w:divBdr>
            <w:top w:val="none" w:sz="0" w:space="0" w:color="auto"/>
            <w:left w:val="none" w:sz="0" w:space="0" w:color="auto"/>
            <w:bottom w:val="none" w:sz="0" w:space="0" w:color="auto"/>
            <w:right w:val="none" w:sz="0" w:space="0" w:color="auto"/>
          </w:divBdr>
        </w:div>
        <w:div w:id="1384598656">
          <w:marLeft w:val="0"/>
          <w:marRight w:val="0"/>
          <w:marTop w:val="0"/>
          <w:marBottom w:val="0"/>
          <w:divBdr>
            <w:top w:val="none" w:sz="0" w:space="0" w:color="auto"/>
            <w:left w:val="none" w:sz="0" w:space="0" w:color="auto"/>
            <w:bottom w:val="none" w:sz="0" w:space="0" w:color="auto"/>
            <w:right w:val="none" w:sz="0" w:space="0" w:color="auto"/>
          </w:divBdr>
        </w:div>
        <w:div w:id="1402560346">
          <w:marLeft w:val="0"/>
          <w:marRight w:val="0"/>
          <w:marTop w:val="0"/>
          <w:marBottom w:val="0"/>
          <w:divBdr>
            <w:top w:val="none" w:sz="0" w:space="0" w:color="auto"/>
            <w:left w:val="none" w:sz="0" w:space="0" w:color="auto"/>
            <w:bottom w:val="none" w:sz="0" w:space="0" w:color="auto"/>
            <w:right w:val="none" w:sz="0" w:space="0" w:color="auto"/>
          </w:divBdr>
        </w:div>
        <w:div w:id="1411122532">
          <w:marLeft w:val="0"/>
          <w:marRight w:val="0"/>
          <w:marTop w:val="0"/>
          <w:marBottom w:val="0"/>
          <w:divBdr>
            <w:top w:val="none" w:sz="0" w:space="0" w:color="auto"/>
            <w:left w:val="none" w:sz="0" w:space="0" w:color="auto"/>
            <w:bottom w:val="none" w:sz="0" w:space="0" w:color="auto"/>
            <w:right w:val="none" w:sz="0" w:space="0" w:color="auto"/>
          </w:divBdr>
        </w:div>
        <w:div w:id="1419253510">
          <w:marLeft w:val="0"/>
          <w:marRight w:val="0"/>
          <w:marTop w:val="0"/>
          <w:marBottom w:val="0"/>
          <w:divBdr>
            <w:top w:val="none" w:sz="0" w:space="0" w:color="auto"/>
            <w:left w:val="none" w:sz="0" w:space="0" w:color="auto"/>
            <w:bottom w:val="none" w:sz="0" w:space="0" w:color="auto"/>
            <w:right w:val="none" w:sz="0" w:space="0" w:color="auto"/>
          </w:divBdr>
        </w:div>
        <w:div w:id="1425608500">
          <w:marLeft w:val="0"/>
          <w:marRight w:val="0"/>
          <w:marTop w:val="0"/>
          <w:marBottom w:val="0"/>
          <w:divBdr>
            <w:top w:val="none" w:sz="0" w:space="0" w:color="auto"/>
            <w:left w:val="none" w:sz="0" w:space="0" w:color="auto"/>
            <w:bottom w:val="none" w:sz="0" w:space="0" w:color="auto"/>
            <w:right w:val="none" w:sz="0" w:space="0" w:color="auto"/>
          </w:divBdr>
        </w:div>
        <w:div w:id="1434518074">
          <w:marLeft w:val="0"/>
          <w:marRight w:val="0"/>
          <w:marTop w:val="0"/>
          <w:marBottom w:val="0"/>
          <w:divBdr>
            <w:top w:val="none" w:sz="0" w:space="0" w:color="auto"/>
            <w:left w:val="none" w:sz="0" w:space="0" w:color="auto"/>
            <w:bottom w:val="none" w:sz="0" w:space="0" w:color="auto"/>
            <w:right w:val="none" w:sz="0" w:space="0" w:color="auto"/>
          </w:divBdr>
        </w:div>
        <w:div w:id="1465200536">
          <w:marLeft w:val="0"/>
          <w:marRight w:val="0"/>
          <w:marTop w:val="0"/>
          <w:marBottom w:val="0"/>
          <w:divBdr>
            <w:top w:val="none" w:sz="0" w:space="0" w:color="auto"/>
            <w:left w:val="none" w:sz="0" w:space="0" w:color="auto"/>
            <w:bottom w:val="none" w:sz="0" w:space="0" w:color="auto"/>
            <w:right w:val="none" w:sz="0" w:space="0" w:color="auto"/>
          </w:divBdr>
        </w:div>
        <w:div w:id="1490751479">
          <w:marLeft w:val="0"/>
          <w:marRight w:val="0"/>
          <w:marTop w:val="0"/>
          <w:marBottom w:val="0"/>
          <w:divBdr>
            <w:top w:val="none" w:sz="0" w:space="0" w:color="auto"/>
            <w:left w:val="none" w:sz="0" w:space="0" w:color="auto"/>
            <w:bottom w:val="none" w:sz="0" w:space="0" w:color="auto"/>
            <w:right w:val="none" w:sz="0" w:space="0" w:color="auto"/>
          </w:divBdr>
        </w:div>
        <w:div w:id="1504130150">
          <w:marLeft w:val="0"/>
          <w:marRight w:val="0"/>
          <w:marTop w:val="0"/>
          <w:marBottom w:val="0"/>
          <w:divBdr>
            <w:top w:val="none" w:sz="0" w:space="0" w:color="auto"/>
            <w:left w:val="none" w:sz="0" w:space="0" w:color="auto"/>
            <w:bottom w:val="none" w:sz="0" w:space="0" w:color="auto"/>
            <w:right w:val="none" w:sz="0" w:space="0" w:color="auto"/>
          </w:divBdr>
        </w:div>
        <w:div w:id="1511947488">
          <w:marLeft w:val="0"/>
          <w:marRight w:val="0"/>
          <w:marTop w:val="0"/>
          <w:marBottom w:val="0"/>
          <w:divBdr>
            <w:top w:val="none" w:sz="0" w:space="0" w:color="auto"/>
            <w:left w:val="none" w:sz="0" w:space="0" w:color="auto"/>
            <w:bottom w:val="none" w:sz="0" w:space="0" w:color="auto"/>
            <w:right w:val="none" w:sz="0" w:space="0" w:color="auto"/>
          </w:divBdr>
        </w:div>
        <w:div w:id="1527018912">
          <w:marLeft w:val="0"/>
          <w:marRight w:val="0"/>
          <w:marTop w:val="0"/>
          <w:marBottom w:val="0"/>
          <w:divBdr>
            <w:top w:val="none" w:sz="0" w:space="0" w:color="auto"/>
            <w:left w:val="none" w:sz="0" w:space="0" w:color="auto"/>
            <w:bottom w:val="none" w:sz="0" w:space="0" w:color="auto"/>
            <w:right w:val="none" w:sz="0" w:space="0" w:color="auto"/>
          </w:divBdr>
        </w:div>
        <w:div w:id="1628976067">
          <w:marLeft w:val="0"/>
          <w:marRight w:val="0"/>
          <w:marTop w:val="0"/>
          <w:marBottom w:val="0"/>
          <w:divBdr>
            <w:top w:val="none" w:sz="0" w:space="0" w:color="auto"/>
            <w:left w:val="none" w:sz="0" w:space="0" w:color="auto"/>
            <w:bottom w:val="none" w:sz="0" w:space="0" w:color="auto"/>
            <w:right w:val="none" w:sz="0" w:space="0" w:color="auto"/>
          </w:divBdr>
        </w:div>
        <w:div w:id="1657565087">
          <w:marLeft w:val="0"/>
          <w:marRight w:val="0"/>
          <w:marTop w:val="0"/>
          <w:marBottom w:val="0"/>
          <w:divBdr>
            <w:top w:val="none" w:sz="0" w:space="0" w:color="auto"/>
            <w:left w:val="none" w:sz="0" w:space="0" w:color="auto"/>
            <w:bottom w:val="none" w:sz="0" w:space="0" w:color="auto"/>
            <w:right w:val="none" w:sz="0" w:space="0" w:color="auto"/>
          </w:divBdr>
        </w:div>
        <w:div w:id="1691373345">
          <w:marLeft w:val="0"/>
          <w:marRight w:val="0"/>
          <w:marTop w:val="0"/>
          <w:marBottom w:val="0"/>
          <w:divBdr>
            <w:top w:val="none" w:sz="0" w:space="0" w:color="auto"/>
            <w:left w:val="none" w:sz="0" w:space="0" w:color="auto"/>
            <w:bottom w:val="none" w:sz="0" w:space="0" w:color="auto"/>
            <w:right w:val="none" w:sz="0" w:space="0" w:color="auto"/>
          </w:divBdr>
        </w:div>
        <w:div w:id="1692150048">
          <w:marLeft w:val="0"/>
          <w:marRight w:val="0"/>
          <w:marTop w:val="0"/>
          <w:marBottom w:val="0"/>
          <w:divBdr>
            <w:top w:val="none" w:sz="0" w:space="0" w:color="auto"/>
            <w:left w:val="none" w:sz="0" w:space="0" w:color="auto"/>
            <w:bottom w:val="none" w:sz="0" w:space="0" w:color="auto"/>
            <w:right w:val="none" w:sz="0" w:space="0" w:color="auto"/>
          </w:divBdr>
        </w:div>
        <w:div w:id="1692947951">
          <w:marLeft w:val="0"/>
          <w:marRight w:val="0"/>
          <w:marTop w:val="0"/>
          <w:marBottom w:val="0"/>
          <w:divBdr>
            <w:top w:val="none" w:sz="0" w:space="0" w:color="auto"/>
            <w:left w:val="none" w:sz="0" w:space="0" w:color="auto"/>
            <w:bottom w:val="none" w:sz="0" w:space="0" w:color="auto"/>
            <w:right w:val="none" w:sz="0" w:space="0" w:color="auto"/>
          </w:divBdr>
        </w:div>
        <w:div w:id="1695300475">
          <w:marLeft w:val="0"/>
          <w:marRight w:val="0"/>
          <w:marTop w:val="0"/>
          <w:marBottom w:val="0"/>
          <w:divBdr>
            <w:top w:val="none" w:sz="0" w:space="0" w:color="auto"/>
            <w:left w:val="none" w:sz="0" w:space="0" w:color="auto"/>
            <w:bottom w:val="none" w:sz="0" w:space="0" w:color="auto"/>
            <w:right w:val="none" w:sz="0" w:space="0" w:color="auto"/>
          </w:divBdr>
        </w:div>
        <w:div w:id="1768426576">
          <w:marLeft w:val="0"/>
          <w:marRight w:val="0"/>
          <w:marTop w:val="0"/>
          <w:marBottom w:val="0"/>
          <w:divBdr>
            <w:top w:val="none" w:sz="0" w:space="0" w:color="auto"/>
            <w:left w:val="none" w:sz="0" w:space="0" w:color="auto"/>
            <w:bottom w:val="none" w:sz="0" w:space="0" w:color="auto"/>
            <w:right w:val="none" w:sz="0" w:space="0" w:color="auto"/>
          </w:divBdr>
        </w:div>
        <w:div w:id="1770928510">
          <w:marLeft w:val="0"/>
          <w:marRight w:val="0"/>
          <w:marTop w:val="0"/>
          <w:marBottom w:val="0"/>
          <w:divBdr>
            <w:top w:val="none" w:sz="0" w:space="0" w:color="auto"/>
            <w:left w:val="none" w:sz="0" w:space="0" w:color="auto"/>
            <w:bottom w:val="none" w:sz="0" w:space="0" w:color="auto"/>
            <w:right w:val="none" w:sz="0" w:space="0" w:color="auto"/>
          </w:divBdr>
        </w:div>
        <w:div w:id="1790002415">
          <w:marLeft w:val="0"/>
          <w:marRight w:val="0"/>
          <w:marTop w:val="0"/>
          <w:marBottom w:val="0"/>
          <w:divBdr>
            <w:top w:val="none" w:sz="0" w:space="0" w:color="auto"/>
            <w:left w:val="none" w:sz="0" w:space="0" w:color="auto"/>
            <w:bottom w:val="none" w:sz="0" w:space="0" w:color="auto"/>
            <w:right w:val="none" w:sz="0" w:space="0" w:color="auto"/>
          </w:divBdr>
        </w:div>
        <w:div w:id="1798067370">
          <w:marLeft w:val="0"/>
          <w:marRight w:val="0"/>
          <w:marTop w:val="0"/>
          <w:marBottom w:val="0"/>
          <w:divBdr>
            <w:top w:val="none" w:sz="0" w:space="0" w:color="auto"/>
            <w:left w:val="none" w:sz="0" w:space="0" w:color="auto"/>
            <w:bottom w:val="none" w:sz="0" w:space="0" w:color="auto"/>
            <w:right w:val="none" w:sz="0" w:space="0" w:color="auto"/>
          </w:divBdr>
        </w:div>
        <w:div w:id="1856965786">
          <w:marLeft w:val="0"/>
          <w:marRight w:val="0"/>
          <w:marTop w:val="0"/>
          <w:marBottom w:val="0"/>
          <w:divBdr>
            <w:top w:val="none" w:sz="0" w:space="0" w:color="auto"/>
            <w:left w:val="none" w:sz="0" w:space="0" w:color="auto"/>
            <w:bottom w:val="none" w:sz="0" w:space="0" w:color="auto"/>
            <w:right w:val="none" w:sz="0" w:space="0" w:color="auto"/>
          </w:divBdr>
        </w:div>
        <w:div w:id="1874808040">
          <w:marLeft w:val="0"/>
          <w:marRight w:val="0"/>
          <w:marTop w:val="0"/>
          <w:marBottom w:val="0"/>
          <w:divBdr>
            <w:top w:val="none" w:sz="0" w:space="0" w:color="auto"/>
            <w:left w:val="none" w:sz="0" w:space="0" w:color="auto"/>
            <w:bottom w:val="none" w:sz="0" w:space="0" w:color="auto"/>
            <w:right w:val="none" w:sz="0" w:space="0" w:color="auto"/>
          </w:divBdr>
        </w:div>
        <w:div w:id="1881355529">
          <w:marLeft w:val="0"/>
          <w:marRight w:val="0"/>
          <w:marTop w:val="0"/>
          <w:marBottom w:val="0"/>
          <w:divBdr>
            <w:top w:val="none" w:sz="0" w:space="0" w:color="auto"/>
            <w:left w:val="none" w:sz="0" w:space="0" w:color="auto"/>
            <w:bottom w:val="none" w:sz="0" w:space="0" w:color="auto"/>
            <w:right w:val="none" w:sz="0" w:space="0" w:color="auto"/>
          </w:divBdr>
        </w:div>
        <w:div w:id="1908148609">
          <w:marLeft w:val="0"/>
          <w:marRight w:val="0"/>
          <w:marTop w:val="0"/>
          <w:marBottom w:val="0"/>
          <w:divBdr>
            <w:top w:val="none" w:sz="0" w:space="0" w:color="auto"/>
            <w:left w:val="none" w:sz="0" w:space="0" w:color="auto"/>
            <w:bottom w:val="none" w:sz="0" w:space="0" w:color="auto"/>
            <w:right w:val="none" w:sz="0" w:space="0" w:color="auto"/>
          </w:divBdr>
        </w:div>
        <w:div w:id="1931037875">
          <w:marLeft w:val="0"/>
          <w:marRight w:val="0"/>
          <w:marTop w:val="0"/>
          <w:marBottom w:val="0"/>
          <w:divBdr>
            <w:top w:val="none" w:sz="0" w:space="0" w:color="auto"/>
            <w:left w:val="none" w:sz="0" w:space="0" w:color="auto"/>
            <w:bottom w:val="none" w:sz="0" w:space="0" w:color="auto"/>
            <w:right w:val="none" w:sz="0" w:space="0" w:color="auto"/>
          </w:divBdr>
        </w:div>
        <w:div w:id="1956864105">
          <w:marLeft w:val="0"/>
          <w:marRight w:val="0"/>
          <w:marTop w:val="0"/>
          <w:marBottom w:val="0"/>
          <w:divBdr>
            <w:top w:val="none" w:sz="0" w:space="0" w:color="auto"/>
            <w:left w:val="none" w:sz="0" w:space="0" w:color="auto"/>
            <w:bottom w:val="none" w:sz="0" w:space="0" w:color="auto"/>
            <w:right w:val="none" w:sz="0" w:space="0" w:color="auto"/>
          </w:divBdr>
        </w:div>
        <w:div w:id="1969117063">
          <w:marLeft w:val="0"/>
          <w:marRight w:val="0"/>
          <w:marTop w:val="0"/>
          <w:marBottom w:val="0"/>
          <w:divBdr>
            <w:top w:val="none" w:sz="0" w:space="0" w:color="auto"/>
            <w:left w:val="none" w:sz="0" w:space="0" w:color="auto"/>
            <w:bottom w:val="none" w:sz="0" w:space="0" w:color="auto"/>
            <w:right w:val="none" w:sz="0" w:space="0" w:color="auto"/>
          </w:divBdr>
        </w:div>
        <w:div w:id="1973707346">
          <w:marLeft w:val="0"/>
          <w:marRight w:val="0"/>
          <w:marTop w:val="0"/>
          <w:marBottom w:val="0"/>
          <w:divBdr>
            <w:top w:val="none" w:sz="0" w:space="0" w:color="auto"/>
            <w:left w:val="none" w:sz="0" w:space="0" w:color="auto"/>
            <w:bottom w:val="none" w:sz="0" w:space="0" w:color="auto"/>
            <w:right w:val="none" w:sz="0" w:space="0" w:color="auto"/>
          </w:divBdr>
        </w:div>
        <w:div w:id="1974671237">
          <w:marLeft w:val="0"/>
          <w:marRight w:val="0"/>
          <w:marTop w:val="0"/>
          <w:marBottom w:val="0"/>
          <w:divBdr>
            <w:top w:val="none" w:sz="0" w:space="0" w:color="auto"/>
            <w:left w:val="none" w:sz="0" w:space="0" w:color="auto"/>
            <w:bottom w:val="none" w:sz="0" w:space="0" w:color="auto"/>
            <w:right w:val="none" w:sz="0" w:space="0" w:color="auto"/>
          </w:divBdr>
        </w:div>
        <w:div w:id="1977026839">
          <w:marLeft w:val="0"/>
          <w:marRight w:val="0"/>
          <w:marTop w:val="0"/>
          <w:marBottom w:val="0"/>
          <w:divBdr>
            <w:top w:val="none" w:sz="0" w:space="0" w:color="auto"/>
            <w:left w:val="none" w:sz="0" w:space="0" w:color="auto"/>
            <w:bottom w:val="none" w:sz="0" w:space="0" w:color="auto"/>
            <w:right w:val="none" w:sz="0" w:space="0" w:color="auto"/>
          </w:divBdr>
        </w:div>
        <w:div w:id="1994142078">
          <w:marLeft w:val="0"/>
          <w:marRight w:val="0"/>
          <w:marTop w:val="0"/>
          <w:marBottom w:val="0"/>
          <w:divBdr>
            <w:top w:val="none" w:sz="0" w:space="0" w:color="auto"/>
            <w:left w:val="none" w:sz="0" w:space="0" w:color="auto"/>
            <w:bottom w:val="none" w:sz="0" w:space="0" w:color="auto"/>
            <w:right w:val="none" w:sz="0" w:space="0" w:color="auto"/>
          </w:divBdr>
        </w:div>
        <w:div w:id="1999378300">
          <w:marLeft w:val="0"/>
          <w:marRight w:val="0"/>
          <w:marTop w:val="0"/>
          <w:marBottom w:val="0"/>
          <w:divBdr>
            <w:top w:val="none" w:sz="0" w:space="0" w:color="auto"/>
            <w:left w:val="none" w:sz="0" w:space="0" w:color="auto"/>
            <w:bottom w:val="none" w:sz="0" w:space="0" w:color="auto"/>
            <w:right w:val="none" w:sz="0" w:space="0" w:color="auto"/>
          </w:divBdr>
        </w:div>
        <w:div w:id="2028676777">
          <w:marLeft w:val="0"/>
          <w:marRight w:val="0"/>
          <w:marTop w:val="0"/>
          <w:marBottom w:val="0"/>
          <w:divBdr>
            <w:top w:val="none" w:sz="0" w:space="0" w:color="auto"/>
            <w:left w:val="none" w:sz="0" w:space="0" w:color="auto"/>
            <w:bottom w:val="none" w:sz="0" w:space="0" w:color="auto"/>
            <w:right w:val="none" w:sz="0" w:space="0" w:color="auto"/>
          </w:divBdr>
        </w:div>
        <w:div w:id="2082557390">
          <w:marLeft w:val="0"/>
          <w:marRight w:val="0"/>
          <w:marTop w:val="0"/>
          <w:marBottom w:val="0"/>
          <w:divBdr>
            <w:top w:val="none" w:sz="0" w:space="0" w:color="auto"/>
            <w:left w:val="none" w:sz="0" w:space="0" w:color="auto"/>
            <w:bottom w:val="none" w:sz="0" w:space="0" w:color="auto"/>
            <w:right w:val="none" w:sz="0" w:space="0" w:color="auto"/>
          </w:divBdr>
        </w:div>
        <w:div w:id="2083915429">
          <w:marLeft w:val="0"/>
          <w:marRight w:val="0"/>
          <w:marTop w:val="0"/>
          <w:marBottom w:val="0"/>
          <w:divBdr>
            <w:top w:val="none" w:sz="0" w:space="0" w:color="auto"/>
            <w:left w:val="none" w:sz="0" w:space="0" w:color="auto"/>
            <w:bottom w:val="none" w:sz="0" w:space="0" w:color="auto"/>
            <w:right w:val="none" w:sz="0" w:space="0" w:color="auto"/>
          </w:divBdr>
        </w:div>
        <w:div w:id="2115398575">
          <w:marLeft w:val="0"/>
          <w:marRight w:val="0"/>
          <w:marTop w:val="0"/>
          <w:marBottom w:val="0"/>
          <w:divBdr>
            <w:top w:val="none" w:sz="0" w:space="0" w:color="auto"/>
            <w:left w:val="none" w:sz="0" w:space="0" w:color="auto"/>
            <w:bottom w:val="none" w:sz="0" w:space="0" w:color="auto"/>
            <w:right w:val="none" w:sz="0" w:space="0" w:color="auto"/>
          </w:divBdr>
        </w:div>
      </w:divsChild>
    </w:div>
    <w:div w:id="1913734991">
      <w:bodyDiv w:val="1"/>
      <w:marLeft w:val="0"/>
      <w:marRight w:val="0"/>
      <w:marTop w:val="0"/>
      <w:marBottom w:val="0"/>
      <w:divBdr>
        <w:top w:val="none" w:sz="0" w:space="0" w:color="auto"/>
        <w:left w:val="none" w:sz="0" w:space="0" w:color="auto"/>
        <w:bottom w:val="none" w:sz="0" w:space="0" w:color="auto"/>
        <w:right w:val="none" w:sz="0" w:space="0" w:color="auto"/>
      </w:divBdr>
    </w:div>
    <w:div w:id="1921325145">
      <w:bodyDiv w:val="1"/>
      <w:marLeft w:val="0"/>
      <w:marRight w:val="0"/>
      <w:marTop w:val="0"/>
      <w:marBottom w:val="0"/>
      <w:divBdr>
        <w:top w:val="none" w:sz="0" w:space="0" w:color="auto"/>
        <w:left w:val="none" w:sz="0" w:space="0" w:color="auto"/>
        <w:bottom w:val="none" w:sz="0" w:space="0" w:color="auto"/>
        <w:right w:val="none" w:sz="0" w:space="0" w:color="auto"/>
      </w:divBdr>
      <w:divsChild>
        <w:div w:id="801464873">
          <w:marLeft w:val="0"/>
          <w:marRight w:val="0"/>
          <w:marTop w:val="0"/>
          <w:marBottom w:val="0"/>
          <w:divBdr>
            <w:top w:val="none" w:sz="0" w:space="0" w:color="auto"/>
            <w:left w:val="none" w:sz="0" w:space="0" w:color="auto"/>
            <w:bottom w:val="none" w:sz="0" w:space="0" w:color="auto"/>
            <w:right w:val="none" w:sz="0" w:space="0" w:color="auto"/>
          </w:divBdr>
        </w:div>
        <w:div w:id="1283684649">
          <w:marLeft w:val="0"/>
          <w:marRight w:val="0"/>
          <w:marTop w:val="0"/>
          <w:marBottom w:val="0"/>
          <w:divBdr>
            <w:top w:val="none" w:sz="0" w:space="0" w:color="auto"/>
            <w:left w:val="none" w:sz="0" w:space="0" w:color="auto"/>
            <w:bottom w:val="none" w:sz="0" w:space="0" w:color="auto"/>
            <w:right w:val="none" w:sz="0" w:space="0" w:color="auto"/>
          </w:divBdr>
        </w:div>
        <w:div w:id="1459881455">
          <w:marLeft w:val="0"/>
          <w:marRight w:val="0"/>
          <w:marTop w:val="0"/>
          <w:marBottom w:val="0"/>
          <w:divBdr>
            <w:top w:val="none" w:sz="0" w:space="0" w:color="auto"/>
            <w:left w:val="none" w:sz="0" w:space="0" w:color="auto"/>
            <w:bottom w:val="none" w:sz="0" w:space="0" w:color="auto"/>
            <w:right w:val="none" w:sz="0" w:space="0" w:color="auto"/>
          </w:divBdr>
        </w:div>
        <w:div w:id="1676885175">
          <w:marLeft w:val="0"/>
          <w:marRight w:val="0"/>
          <w:marTop w:val="0"/>
          <w:marBottom w:val="0"/>
          <w:divBdr>
            <w:top w:val="none" w:sz="0" w:space="0" w:color="auto"/>
            <w:left w:val="none" w:sz="0" w:space="0" w:color="auto"/>
            <w:bottom w:val="none" w:sz="0" w:space="0" w:color="auto"/>
            <w:right w:val="none" w:sz="0" w:space="0" w:color="auto"/>
          </w:divBdr>
        </w:div>
      </w:divsChild>
    </w:div>
    <w:div w:id="1921985457">
      <w:bodyDiv w:val="1"/>
      <w:marLeft w:val="0"/>
      <w:marRight w:val="0"/>
      <w:marTop w:val="0"/>
      <w:marBottom w:val="0"/>
      <w:divBdr>
        <w:top w:val="none" w:sz="0" w:space="0" w:color="auto"/>
        <w:left w:val="none" w:sz="0" w:space="0" w:color="auto"/>
        <w:bottom w:val="none" w:sz="0" w:space="0" w:color="auto"/>
        <w:right w:val="none" w:sz="0" w:space="0" w:color="auto"/>
      </w:divBdr>
    </w:div>
    <w:div w:id="1928541598">
      <w:bodyDiv w:val="1"/>
      <w:marLeft w:val="0"/>
      <w:marRight w:val="0"/>
      <w:marTop w:val="0"/>
      <w:marBottom w:val="0"/>
      <w:divBdr>
        <w:top w:val="none" w:sz="0" w:space="0" w:color="auto"/>
        <w:left w:val="none" w:sz="0" w:space="0" w:color="auto"/>
        <w:bottom w:val="none" w:sz="0" w:space="0" w:color="auto"/>
        <w:right w:val="none" w:sz="0" w:space="0" w:color="auto"/>
      </w:divBdr>
    </w:div>
    <w:div w:id="1933969830">
      <w:bodyDiv w:val="1"/>
      <w:marLeft w:val="0"/>
      <w:marRight w:val="0"/>
      <w:marTop w:val="0"/>
      <w:marBottom w:val="0"/>
      <w:divBdr>
        <w:top w:val="none" w:sz="0" w:space="0" w:color="auto"/>
        <w:left w:val="none" w:sz="0" w:space="0" w:color="auto"/>
        <w:bottom w:val="none" w:sz="0" w:space="0" w:color="auto"/>
        <w:right w:val="none" w:sz="0" w:space="0" w:color="auto"/>
      </w:divBdr>
      <w:divsChild>
        <w:div w:id="129325389">
          <w:marLeft w:val="0"/>
          <w:marRight w:val="0"/>
          <w:marTop w:val="0"/>
          <w:marBottom w:val="0"/>
          <w:divBdr>
            <w:top w:val="none" w:sz="0" w:space="0" w:color="auto"/>
            <w:left w:val="none" w:sz="0" w:space="0" w:color="auto"/>
            <w:bottom w:val="none" w:sz="0" w:space="0" w:color="auto"/>
            <w:right w:val="none" w:sz="0" w:space="0" w:color="auto"/>
          </w:divBdr>
        </w:div>
        <w:div w:id="310061464">
          <w:marLeft w:val="0"/>
          <w:marRight w:val="0"/>
          <w:marTop w:val="0"/>
          <w:marBottom w:val="0"/>
          <w:divBdr>
            <w:top w:val="none" w:sz="0" w:space="0" w:color="auto"/>
            <w:left w:val="none" w:sz="0" w:space="0" w:color="auto"/>
            <w:bottom w:val="none" w:sz="0" w:space="0" w:color="auto"/>
            <w:right w:val="none" w:sz="0" w:space="0" w:color="auto"/>
          </w:divBdr>
        </w:div>
      </w:divsChild>
    </w:div>
    <w:div w:id="1935281356">
      <w:bodyDiv w:val="1"/>
      <w:marLeft w:val="0"/>
      <w:marRight w:val="0"/>
      <w:marTop w:val="0"/>
      <w:marBottom w:val="0"/>
      <w:divBdr>
        <w:top w:val="none" w:sz="0" w:space="0" w:color="auto"/>
        <w:left w:val="none" w:sz="0" w:space="0" w:color="auto"/>
        <w:bottom w:val="none" w:sz="0" w:space="0" w:color="auto"/>
        <w:right w:val="none" w:sz="0" w:space="0" w:color="auto"/>
      </w:divBdr>
    </w:div>
    <w:div w:id="1950701878">
      <w:bodyDiv w:val="1"/>
      <w:marLeft w:val="0"/>
      <w:marRight w:val="0"/>
      <w:marTop w:val="0"/>
      <w:marBottom w:val="0"/>
      <w:divBdr>
        <w:top w:val="none" w:sz="0" w:space="0" w:color="auto"/>
        <w:left w:val="none" w:sz="0" w:space="0" w:color="auto"/>
        <w:bottom w:val="none" w:sz="0" w:space="0" w:color="auto"/>
        <w:right w:val="none" w:sz="0" w:space="0" w:color="auto"/>
      </w:divBdr>
      <w:divsChild>
        <w:div w:id="152768483">
          <w:marLeft w:val="0"/>
          <w:marRight w:val="0"/>
          <w:marTop w:val="0"/>
          <w:marBottom w:val="0"/>
          <w:divBdr>
            <w:top w:val="none" w:sz="0" w:space="0" w:color="auto"/>
            <w:left w:val="none" w:sz="0" w:space="0" w:color="auto"/>
            <w:bottom w:val="none" w:sz="0" w:space="0" w:color="auto"/>
            <w:right w:val="none" w:sz="0" w:space="0" w:color="auto"/>
          </w:divBdr>
        </w:div>
        <w:div w:id="228074883">
          <w:marLeft w:val="0"/>
          <w:marRight w:val="0"/>
          <w:marTop w:val="0"/>
          <w:marBottom w:val="0"/>
          <w:divBdr>
            <w:top w:val="none" w:sz="0" w:space="0" w:color="auto"/>
            <w:left w:val="none" w:sz="0" w:space="0" w:color="auto"/>
            <w:bottom w:val="none" w:sz="0" w:space="0" w:color="auto"/>
            <w:right w:val="none" w:sz="0" w:space="0" w:color="auto"/>
          </w:divBdr>
        </w:div>
        <w:div w:id="324018228">
          <w:marLeft w:val="0"/>
          <w:marRight w:val="0"/>
          <w:marTop w:val="0"/>
          <w:marBottom w:val="0"/>
          <w:divBdr>
            <w:top w:val="none" w:sz="0" w:space="0" w:color="auto"/>
            <w:left w:val="none" w:sz="0" w:space="0" w:color="auto"/>
            <w:bottom w:val="none" w:sz="0" w:space="0" w:color="auto"/>
            <w:right w:val="none" w:sz="0" w:space="0" w:color="auto"/>
          </w:divBdr>
        </w:div>
        <w:div w:id="1190409023">
          <w:marLeft w:val="0"/>
          <w:marRight w:val="0"/>
          <w:marTop w:val="0"/>
          <w:marBottom w:val="0"/>
          <w:divBdr>
            <w:top w:val="none" w:sz="0" w:space="0" w:color="auto"/>
            <w:left w:val="none" w:sz="0" w:space="0" w:color="auto"/>
            <w:bottom w:val="none" w:sz="0" w:space="0" w:color="auto"/>
            <w:right w:val="none" w:sz="0" w:space="0" w:color="auto"/>
          </w:divBdr>
        </w:div>
        <w:div w:id="1468744514">
          <w:marLeft w:val="0"/>
          <w:marRight w:val="0"/>
          <w:marTop w:val="0"/>
          <w:marBottom w:val="0"/>
          <w:divBdr>
            <w:top w:val="none" w:sz="0" w:space="0" w:color="auto"/>
            <w:left w:val="none" w:sz="0" w:space="0" w:color="auto"/>
            <w:bottom w:val="none" w:sz="0" w:space="0" w:color="auto"/>
            <w:right w:val="none" w:sz="0" w:space="0" w:color="auto"/>
          </w:divBdr>
        </w:div>
        <w:div w:id="1691296306">
          <w:marLeft w:val="0"/>
          <w:marRight w:val="0"/>
          <w:marTop w:val="0"/>
          <w:marBottom w:val="0"/>
          <w:divBdr>
            <w:top w:val="none" w:sz="0" w:space="0" w:color="auto"/>
            <w:left w:val="none" w:sz="0" w:space="0" w:color="auto"/>
            <w:bottom w:val="none" w:sz="0" w:space="0" w:color="auto"/>
            <w:right w:val="none" w:sz="0" w:space="0" w:color="auto"/>
          </w:divBdr>
        </w:div>
        <w:div w:id="2096701060">
          <w:marLeft w:val="0"/>
          <w:marRight w:val="0"/>
          <w:marTop w:val="0"/>
          <w:marBottom w:val="0"/>
          <w:divBdr>
            <w:top w:val="none" w:sz="0" w:space="0" w:color="auto"/>
            <w:left w:val="none" w:sz="0" w:space="0" w:color="auto"/>
            <w:bottom w:val="none" w:sz="0" w:space="0" w:color="auto"/>
            <w:right w:val="none" w:sz="0" w:space="0" w:color="auto"/>
          </w:divBdr>
        </w:div>
      </w:divsChild>
    </w:div>
    <w:div w:id="1952129959">
      <w:bodyDiv w:val="1"/>
      <w:marLeft w:val="0"/>
      <w:marRight w:val="0"/>
      <w:marTop w:val="0"/>
      <w:marBottom w:val="0"/>
      <w:divBdr>
        <w:top w:val="none" w:sz="0" w:space="0" w:color="auto"/>
        <w:left w:val="none" w:sz="0" w:space="0" w:color="auto"/>
        <w:bottom w:val="none" w:sz="0" w:space="0" w:color="auto"/>
        <w:right w:val="none" w:sz="0" w:space="0" w:color="auto"/>
      </w:divBdr>
      <w:divsChild>
        <w:div w:id="1512411">
          <w:marLeft w:val="0"/>
          <w:marRight w:val="0"/>
          <w:marTop w:val="0"/>
          <w:marBottom w:val="0"/>
          <w:divBdr>
            <w:top w:val="none" w:sz="0" w:space="0" w:color="auto"/>
            <w:left w:val="none" w:sz="0" w:space="0" w:color="auto"/>
            <w:bottom w:val="none" w:sz="0" w:space="0" w:color="auto"/>
            <w:right w:val="none" w:sz="0" w:space="0" w:color="auto"/>
          </w:divBdr>
        </w:div>
        <w:div w:id="721682526">
          <w:marLeft w:val="0"/>
          <w:marRight w:val="0"/>
          <w:marTop w:val="0"/>
          <w:marBottom w:val="0"/>
          <w:divBdr>
            <w:top w:val="none" w:sz="0" w:space="0" w:color="auto"/>
            <w:left w:val="none" w:sz="0" w:space="0" w:color="auto"/>
            <w:bottom w:val="none" w:sz="0" w:space="0" w:color="auto"/>
            <w:right w:val="none" w:sz="0" w:space="0" w:color="auto"/>
          </w:divBdr>
        </w:div>
        <w:div w:id="885141645">
          <w:marLeft w:val="0"/>
          <w:marRight w:val="0"/>
          <w:marTop w:val="0"/>
          <w:marBottom w:val="0"/>
          <w:divBdr>
            <w:top w:val="none" w:sz="0" w:space="0" w:color="auto"/>
            <w:left w:val="none" w:sz="0" w:space="0" w:color="auto"/>
            <w:bottom w:val="none" w:sz="0" w:space="0" w:color="auto"/>
            <w:right w:val="none" w:sz="0" w:space="0" w:color="auto"/>
          </w:divBdr>
        </w:div>
        <w:div w:id="926764533">
          <w:marLeft w:val="0"/>
          <w:marRight w:val="0"/>
          <w:marTop w:val="0"/>
          <w:marBottom w:val="0"/>
          <w:divBdr>
            <w:top w:val="none" w:sz="0" w:space="0" w:color="auto"/>
            <w:left w:val="none" w:sz="0" w:space="0" w:color="auto"/>
            <w:bottom w:val="none" w:sz="0" w:space="0" w:color="auto"/>
            <w:right w:val="none" w:sz="0" w:space="0" w:color="auto"/>
          </w:divBdr>
        </w:div>
        <w:div w:id="1085807317">
          <w:marLeft w:val="0"/>
          <w:marRight w:val="0"/>
          <w:marTop w:val="0"/>
          <w:marBottom w:val="0"/>
          <w:divBdr>
            <w:top w:val="none" w:sz="0" w:space="0" w:color="auto"/>
            <w:left w:val="none" w:sz="0" w:space="0" w:color="auto"/>
            <w:bottom w:val="none" w:sz="0" w:space="0" w:color="auto"/>
            <w:right w:val="none" w:sz="0" w:space="0" w:color="auto"/>
          </w:divBdr>
        </w:div>
        <w:div w:id="1416129737">
          <w:marLeft w:val="0"/>
          <w:marRight w:val="0"/>
          <w:marTop w:val="0"/>
          <w:marBottom w:val="0"/>
          <w:divBdr>
            <w:top w:val="none" w:sz="0" w:space="0" w:color="auto"/>
            <w:left w:val="none" w:sz="0" w:space="0" w:color="auto"/>
            <w:bottom w:val="none" w:sz="0" w:space="0" w:color="auto"/>
            <w:right w:val="none" w:sz="0" w:space="0" w:color="auto"/>
          </w:divBdr>
        </w:div>
        <w:div w:id="2090731875">
          <w:marLeft w:val="0"/>
          <w:marRight w:val="0"/>
          <w:marTop w:val="0"/>
          <w:marBottom w:val="0"/>
          <w:divBdr>
            <w:top w:val="none" w:sz="0" w:space="0" w:color="auto"/>
            <w:left w:val="none" w:sz="0" w:space="0" w:color="auto"/>
            <w:bottom w:val="none" w:sz="0" w:space="0" w:color="auto"/>
            <w:right w:val="none" w:sz="0" w:space="0" w:color="auto"/>
          </w:divBdr>
        </w:div>
      </w:divsChild>
    </w:div>
    <w:div w:id="1961523668">
      <w:bodyDiv w:val="1"/>
      <w:marLeft w:val="0"/>
      <w:marRight w:val="0"/>
      <w:marTop w:val="0"/>
      <w:marBottom w:val="0"/>
      <w:divBdr>
        <w:top w:val="none" w:sz="0" w:space="0" w:color="auto"/>
        <w:left w:val="none" w:sz="0" w:space="0" w:color="auto"/>
        <w:bottom w:val="none" w:sz="0" w:space="0" w:color="auto"/>
        <w:right w:val="none" w:sz="0" w:space="0" w:color="auto"/>
      </w:divBdr>
      <w:divsChild>
        <w:div w:id="1386178827">
          <w:marLeft w:val="0"/>
          <w:marRight w:val="0"/>
          <w:marTop w:val="0"/>
          <w:marBottom w:val="0"/>
          <w:divBdr>
            <w:top w:val="none" w:sz="0" w:space="0" w:color="auto"/>
            <w:left w:val="none" w:sz="0" w:space="0" w:color="auto"/>
            <w:bottom w:val="none" w:sz="0" w:space="0" w:color="auto"/>
            <w:right w:val="none" w:sz="0" w:space="0" w:color="auto"/>
          </w:divBdr>
        </w:div>
      </w:divsChild>
    </w:div>
    <w:div w:id="1965499146">
      <w:bodyDiv w:val="1"/>
      <w:marLeft w:val="0"/>
      <w:marRight w:val="0"/>
      <w:marTop w:val="0"/>
      <w:marBottom w:val="0"/>
      <w:divBdr>
        <w:top w:val="none" w:sz="0" w:space="0" w:color="auto"/>
        <w:left w:val="none" w:sz="0" w:space="0" w:color="auto"/>
        <w:bottom w:val="none" w:sz="0" w:space="0" w:color="auto"/>
        <w:right w:val="none" w:sz="0" w:space="0" w:color="auto"/>
      </w:divBdr>
    </w:div>
    <w:div w:id="1970547423">
      <w:bodyDiv w:val="1"/>
      <w:marLeft w:val="0"/>
      <w:marRight w:val="0"/>
      <w:marTop w:val="0"/>
      <w:marBottom w:val="0"/>
      <w:divBdr>
        <w:top w:val="none" w:sz="0" w:space="0" w:color="auto"/>
        <w:left w:val="none" w:sz="0" w:space="0" w:color="auto"/>
        <w:bottom w:val="none" w:sz="0" w:space="0" w:color="auto"/>
        <w:right w:val="none" w:sz="0" w:space="0" w:color="auto"/>
      </w:divBdr>
    </w:div>
    <w:div w:id="1998848026">
      <w:bodyDiv w:val="1"/>
      <w:marLeft w:val="0"/>
      <w:marRight w:val="0"/>
      <w:marTop w:val="0"/>
      <w:marBottom w:val="0"/>
      <w:divBdr>
        <w:top w:val="none" w:sz="0" w:space="0" w:color="auto"/>
        <w:left w:val="none" w:sz="0" w:space="0" w:color="auto"/>
        <w:bottom w:val="none" w:sz="0" w:space="0" w:color="auto"/>
        <w:right w:val="none" w:sz="0" w:space="0" w:color="auto"/>
      </w:divBdr>
      <w:divsChild>
        <w:div w:id="1017543581">
          <w:marLeft w:val="0"/>
          <w:marRight w:val="0"/>
          <w:marTop w:val="0"/>
          <w:marBottom w:val="0"/>
          <w:divBdr>
            <w:top w:val="none" w:sz="0" w:space="0" w:color="auto"/>
            <w:left w:val="none" w:sz="0" w:space="0" w:color="auto"/>
            <w:bottom w:val="none" w:sz="0" w:space="0" w:color="auto"/>
            <w:right w:val="none" w:sz="0" w:space="0" w:color="auto"/>
          </w:divBdr>
        </w:div>
        <w:div w:id="1843356917">
          <w:marLeft w:val="0"/>
          <w:marRight w:val="0"/>
          <w:marTop w:val="0"/>
          <w:marBottom w:val="0"/>
          <w:divBdr>
            <w:top w:val="none" w:sz="0" w:space="0" w:color="auto"/>
            <w:left w:val="none" w:sz="0" w:space="0" w:color="auto"/>
            <w:bottom w:val="none" w:sz="0" w:space="0" w:color="auto"/>
            <w:right w:val="none" w:sz="0" w:space="0" w:color="auto"/>
          </w:divBdr>
        </w:div>
      </w:divsChild>
    </w:div>
    <w:div w:id="2008047090">
      <w:bodyDiv w:val="1"/>
      <w:marLeft w:val="0"/>
      <w:marRight w:val="0"/>
      <w:marTop w:val="0"/>
      <w:marBottom w:val="0"/>
      <w:divBdr>
        <w:top w:val="none" w:sz="0" w:space="0" w:color="auto"/>
        <w:left w:val="none" w:sz="0" w:space="0" w:color="auto"/>
        <w:bottom w:val="none" w:sz="0" w:space="0" w:color="auto"/>
        <w:right w:val="none" w:sz="0" w:space="0" w:color="auto"/>
      </w:divBdr>
      <w:divsChild>
        <w:div w:id="637223254">
          <w:marLeft w:val="0"/>
          <w:marRight w:val="0"/>
          <w:marTop w:val="0"/>
          <w:marBottom w:val="0"/>
          <w:divBdr>
            <w:top w:val="none" w:sz="0" w:space="0" w:color="auto"/>
            <w:left w:val="none" w:sz="0" w:space="0" w:color="auto"/>
            <w:bottom w:val="none" w:sz="0" w:space="0" w:color="auto"/>
            <w:right w:val="none" w:sz="0" w:space="0" w:color="auto"/>
          </w:divBdr>
        </w:div>
        <w:div w:id="1504856550">
          <w:marLeft w:val="0"/>
          <w:marRight w:val="0"/>
          <w:marTop w:val="0"/>
          <w:marBottom w:val="0"/>
          <w:divBdr>
            <w:top w:val="none" w:sz="0" w:space="0" w:color="auto"/>
            <w:left w:val="none" w:sz="0" w:space="0" w:color="auto"/>
            <w:bottom w:val="none" w:sz="0" w:space="0" w:color="auto"/>
            <w:right w:val="none" w:sz="0" w:space="0" w:color="auto"/>
          </w:divBdr>
        </w:div>
      </w:divsChild>
    </w:div>
    <w:div w:id="2008245900">
      <w:bodyDiv w:val="1"/>
      <w:marLeft w:val="0"/>
      <w:marRight w:val="0"/>
      <w:marTop w:val="0"/>
      <w:marBottom w:val="0"/>
      <w:divBdr>
        <w:top w:val="none" w:sz="0" w:space="0" w:color="auto"/>
        <w:left w:val="none" w:sz="0" w:space="0" w:color="auto"/>
        <w:bottom w:val="none" w:sz="0" w:space="0" w:color="auto"/>
        <w:right w:val="none" w:sz="0" w:space="0" w:color="auto"/>
      </w:divBdr>
    </w:div>
    <w:div w:id="2021618991">
      <w:bodyDiv w:val="1"/>
      <w:marLeft w:val="0"/>
      <w:marRight w:val="0"/>
      <w:marTop w:val="0"/>
      <w:marBottom w:val="0"/>
      <w:divBdr>
        <w:top w:val="none" w:sz="0" w:space="0" w:color="auto"/>
        <w:left w:val="none" w:sz="0" w:space="0" w:color="auto"/>
        <w:bottom w:val="none" w:sz="0" w:space="0" w:color="auto"/>
        <w:right w:val="none" w:sz="0" w:space="0" w:color="auto"/>
      </w:divBdr>
      <w:divsChild>
        <w:div w:id="1791363013">
          <w:marLeft w:val="0"/>
          <w:marRight w:val="0"/>
          <w:marTop w:val="0"/>
          <w:marBottom w:val="0"/>
          <w:divBdr>
            <w:top w:val="none" w:sz="0" w:space="0" w:color="auto"/>
            <w:left w:val="none" w:sz="0" w:space="0" w:color="auto"/>
            <w:bottom w:val="none" w:sz="0" w:space="0" w:color="auto"/>
            <w:right w:val="none" w:sz="0" w:space="0" w:color="auto"/>
          </w:divBdr>
        </w:div>
      </w:divsChild>
    </w:div>
    <w:div w:id="2023436659">
      <w:bodyDiv w:val="1"/>
      <w:marLeft w:val="0"/>
      <w:marRight w:val="0"/>
      <w:marTop w:val="0"/>
      <w:marBottom w:val="0"/>
      <w:divBdr>
        <w:top w:val="none" w:sz="0" w:space="0" w:color="auto"/>
        <w:left w:val="none" w:sz="0" w:space="0" w:color="auto"/>
        <w:bottom w:val="none" w:sz="0" w:space="0" w:color="auto"/>
        <w:right w:val="none" w:sz="0" w:space="0" w:color="auto"/>
      </w:divBdr>
      <w:divsChild>
        <w:div w:id="727340929">
          <w:marLeft w:val="0"/>
          <w:marRight w:val="0"/>
          <w:marTop w:val="0"/>
          <w:marBottom w:val="0"/>
          <w:divBdr>
            <w:top w:val="none" w:sz="0" w:space="0" w:color="auto"/>
            <w:left w:val="none" w:sz="0" w:space="0" w:color="auto"/>
            <w:bottom w:val="none" w:sz="0" w:space="0" w:color="auto"/>
            <w:right w:val="none" w:sz="0" w:space="0" w:color="auto"/>
          </w:divBdr>
        </w:div>
        <w:div w:id="2084250848">
          <w:marLeft w:val="0"/>
          <w:marRight w:val="0"/>
          <w:marTop w:val="0"/>
          <w:marBottom w:val="0"/>
          <w:divBdr>
            <w:top w:val="none" w:sz="0" w:space="0" w:color="auto"/>
            <w:left w:val="none" w:sz="0" w:space="0" w:color="auto"/>
            <w:bottom w:val="none" w:sz="0" w:space="0" w:color="auto"/>
            <w:right w:val="none" w:sz="0" w:space="0" w:color="auto"/>
          </w:divBdr>
        </w:div>
      </w:divsChild>
    </w:div>
    <w:div w:id="2029868526">
      <w:bodyDiv w:val="1"/>
      <w:marLeft w:val="0"/>
      <w:marRight w:val="0"/>
      <w:marTop w:val="0"/>
      <w:marBottom w:val="0"/>
      <w:divBdr>
        <w:top w:val="none" w:sz="0" w:space="0" w:color="auto"/>
        <w:left w:val="none" w:sz="0" w:space="0" w:color="auto"/>
        <w:bottom w:val="none" w:sz="0" w:space="0" w:color="auto"/>
        <w:right w:val="none" w:sz="0" w:space="0" w:color="auto"/>
      </w:divBdr>
      <w:divsChild>
        <w:div w:id="1605651570">
          <w:marLeft w:val="0"/>
          <w:marRight w:val="0"/>
          <w:marTop w:val="0"/>
          <w:marBottom w:val="0"/>
          <w:divBdr>
            <w:top w:val="none" w:sz="0" w:space="0" w:color="auto"/>
            <w:left w:val="none" w:sz="0" w:space="0" w:color="auto"/>
            <w:bottom w:val="none" w:sz="0" w:space="0" w:color="auto"/>
            <w:right w:val="none" w:sz="0" w:space="0" w:color="auto"/>
          </w:divBdr>
        </w:div>
      </w:divsChild>
    </w:div>
    <w:div w:id="2032031773">
      <w:bodyDiv w:val="1"/>
      <w:marLeft w:val="0"/>
      <w:marRight w:val="0"/>
      <w:marTop w:val="0"/>
      <w:marBottom w:val="0"/>
      <w:divBdr>
        <w:top w:val="none" w:sz="0" w:space="0" w:color="auto"/>
        <w:left w:val="none" w:sz="0" w:space="0" w:color="auto"/>
        <w:bottom w:val="none" w:sz="0" w:space="0" w:color="auto"/>
        <w:right w:val="none" w:sz="0" w:space="0" w:color="auto"/>
      </w:divBdr>
      <w:divsChild>
        <w:div w:id="1135759955">
          <w:marLeft w:val="0"/>
          <w:marRight w:val="0"/>
          <w:marTop w:val="0"/>
          <w:marBottom w:val="0"/>
          <w:divBdr>
            <w:top w:val="none" w:sz="0" w:space="0" w:color="auto"/>
            <w:left w:val="none" w:sz="0" w:space="0" w:color="auto"/>
            <w:bottom w:val="none" w:sz="0" w:space="0" w:color="auto"/>
            <w:right w:val="none" w:sz="0" w:space="0" w:color="auto"/>
          </w:divBdr>
        </w:div>
      </w:divsChild>
    </w:div>
    <w:div w:id="2035037558">
      <w:bodyDiv w:val="1"/>
      <w:marLeft w:val="0"/>
      <w:marRight w:val="0"/>
      <w:marTop w:val="0"/>
      <w:marBottom w:val="0"/>
      <w:divBdr>
        <w:top w:val="none" w:sz="0" w:space="0" w:color="auto"/>
        <w:left w:val="none" w:sz="0" w:space="0" w:color="auto"/>
        <w:bottom w:val="none" w:sz="0" w:space="0" w:color="auto"/>
        <w:right w:val="none" w:sz="0" w:space="0" w:color="auto"/>
      </w:divBdr>
    </w:div>
    <w:div w:id="2063865871">
      <w:bodyDiv w:val="1"/>
      <w:marLeft w:val="0"/>
      <w:marRight w:val="0"/>
      <w:marTop w:val="0"/>
      <w:marBottom w:val="0"/>
      <w:divBdr>
        <w:top w:val="none" w:sz="0" w:space="0" w:color="auto"/>
        <w:left w:val="none" w:sz="0" w:space="0" w:color="auto"/>
        <w:bottom w:val="none" w:sz="0" w:space="0" w:color="auto"/>
        <w:right w:val="none" w:sz="0" w:space="0" w:color="auto"/>
      </w:divBdr>
    </w:div>
    <w:div w:id="2066678128">
      <w:bodyDiv w:val="1"/>
      <w:marLeft w:val="0"/>
      <w:marRight w:val="0"/>
      <w:marTop w:val="0"/>
      <w:marBottom w:val="0"/>
      <w:divBdr>
        <w:top w:val="none" w:sz="0" w:space="0" w:color="auto"/>
        <w:left w:val="none" w:sz="0" w:space="0" w:color="auto"/>
        <w:bottom w:val="none" w:sz="0" w:space="0" w:color="auto"/>
        <w:right w:val="none" w:sz="0" w:space="0" w:color="auto"/>
      </w:divBdr>
    </w:div>
    <w:div w:id="2067680505">
      <w:bodyDiv w:val="1"/>
      <w:marLeft w:val="0"/>
      <w:marRight w:val="0"/>
      <w:marTop w:val="0"/>
      <w:marBottom w:val="0"/>
      <w:divBdr>
        <w:top w:val="none" w:sz="0" w:space="0" w:color="auto"/>
        <w:left w:val="none" w:sz="0" w:space="0" w:color="auto"/>
        <w:bottom w:val="none" w:sz="0" w:space="0" w:color="auto"/>
        <w:right w:val="none" w:sz="0" w:space="0" w:color="auto"/>
      </w:divBdr>
    </w:div>
    <w:div w:id="2086800746">
      <w:bodyDiv w:val="1"/>
      <w:marLeft w:val="0"/>
      <w:marRight w:val="0"/>
      <w:marTop w:val="0"/>
      <w:marBottom w:val="0"/>
      <w:divBdr>
        <w:top w:val="none" w:sz="0" w:space="0" w:color="auto"/>
        <w:left w:val="none" w:sz="0" w:space="0" w:color="auto"/>
        <w:bottom w:val="none" w:sz="0" w:space="0" w:color="auto"/>
        <w:right w:val="none" w:sz="0" w:space="0" w:color="auto"/>
      </w:divBdr>
      <w:divsChild>
        <w:div w:id="700128164">
          <w:marLeft w:val="0"/>
          <w:marRight w:val="0"/>
          <w:marTop w:val="0"/>
          <w:marBottom w:val="0"/>
          <w:divBdr>
            <w:top w:val="none" w:sz="0" w:space="0" w:color="auto"/>
            <w:left w:val="none" w:sz="0" w:space="0" w:color="auto"/>
            <w:bottom w:val="none" w:sz="0" w:space="0" w:color="auto"/>
            <w:right w:val="none" w:sz="0" w:space="0" w:color="auto"/>
          </w:divBdr>
        </w:div>
      </w:divsChild>
    </w:div>
    <w:div w:id="2096633657">
      <w:bodyDiv w:val="1"/>
      <w:marLeft w:val="0"/>
      <w:marRight w:val="0"/>
      <w:marTop w:val="0"/>
      <w:marBottom w:val="0"/>
      <w:divBdr>
        <w:top w:val="none" w:sz="0" w:space="0" w:color="auto"/>
        <w:left w:val="none" w:sz="0" w:space="0" w:color="auto"/>
        <w:bottom w:val="none" w:sz="0" w:space="0" w:color="auto"/>
        <w:right w:val="none" w:sz="0" w:space="0" w:color="auto"/>
      </w:divBdr>
    </w:div>
    <w:div w:id="2108648398">
      <w:bodyDiv w:val="1"/>
      <w:marLeft w:val="0"/>
      <w:marRight w:val="0"/>
      <w:marTop w:val="0"/>
      <w:marBottom w:val="0"/>
      <w:divBdr>
        <w:top w:val="none" w:sz="0" w:space="0" w:color="auto"/>
        <w:left w:val="none" w:sz="0" w:space="0" w:color="auto"/>
        <w:bottom w:val="none" w:sz="0" w:space="0" w:color="auto"/>
        <w:right w:val="none" w:sz="0" w:space="0" w:color="auto"/>
      </w:divBdr>
    </w:div>
    <w:div w:id="2111773127">
      <w:bodyDiv w:val="1"/>
      <w:marLeft w:val="0"/>
      <w:marRight w:val="0"/>
      <w:marTop w:val="0"/>
      <w:marBottom w:val="0"/>
      <w:divBdr>
        <w:top w:val="none" w:sz="0" w:space="0" w:color="auto"/>
        <w:left w:val="none" w:sz="0" w:space="0" w:color="auto"/>
        <w:bottom w:val="none" w:sz="0" w:space="0" w:color="auto"/>
        <w:right w:val="none" w:sz="0" w:space="0" w:color="auto"/>
      </w:divBdr>
      <w:divsChild>
        <w:div w:id="2119106913">
          <w:marLeft w:val="0"/>
          <w:marRight w:val="0"/>
          <w:marTop w:val="0"/>
          <w:marBottom w:val="0"/>
          <w:divBdr>
            <w:top w:val="none" w:sz="0" w:space="0" w:color="auto"/>
            <w:left w:val="none" w:sz="0" w:space="0" w:color="auto"/>
            <w:bottom w:val="none" w:sz="0" w:space="0" w:color="auto"/>
            <w:right w:val="none" w:sz="0" w:space="0" w:color="auto"/>
          </w:divBdr>
        </w:div>
      </w:divsChild>
    </w:div>
    <w:div w:id="2114551630">
      <w:bodyDiv w:val="1"/>
      <w:marLeft w:val="0"/>
      <w:marRight w:val="0"/>
      <w:marTop w:val="0"/>
      <w:marBottom w:val="0"/>
      <w:divBdr>
        <w:top w:val="none" w:sz="0" w:space="0" w:color="auto"/>
        <w:left w:val="none" w:sz="0" w:space="0" w:color="auto"/>
        <w:bottom w:val="none" w:sz="0" w:space="0" w:color="auto"/>
        <w:right w:val="none" w:sz="0" w:space="0" w:color="auto"/>
      </w:divBdr>
    </w:div>
    <w:div w:id="2116828544">
      <w:bodyDiv w:val="1"/>
      <w:marLeft w:val="0"/>
      <w:marRight w:val="0"/>
      <w:marTop w:val="0"/>
      <w:marBottom w:val="0"/>
      <w:divBdr>
        <w:top w:val="none" w:sz="0" w:space="0" w:color="auto"/>
        <w:left w:val="none" w:sz="0" w:space="0" w:color="auto"/>
        <w:bottom w:val="none" w:sz="0" w:space="0" w:color="auto"/>
        <w:right w:val="none" w:sz="0" w:space="0" w:color="auto"/>
      </w:divBdr>
    </w:div>
    <w:div w:id="2130127894">
      <w:bodyDiv w:val="1"/>
      <w:marLeft w:val="0"/>
      <w:marRight w:val="0"/>
      <w:marTop w:val="0"/>
      <w:marBottom w:val="0"/>
      <w:divBdr>
        <w:top w:val="none" w:sz="0" w:space="0" w:color="auto"/>
        <w:left w:val="none" w:sz="0" w:space="0" w:color="auto"/>
        <w:bottom w:val="none" w:sz="0" w:space="0" w:color="auto"/>
        <w:right w:val="none" w:sz="0" w:space="0" w:color="auto"/>
      </w:divBdr>
      <w:divsChild>
        <w:div w:id="1930894515">
          <w:marLeft w:val="0"/>
          <w:marRight w:val="0"/>
          <w:marTop w:val="0"/>
          <w:marBottom w:val="0"/>
          <w:divBdr>
            <w:top w:val="none" w:sz="0" w:space="0" w:color="auto"/>
            <w:left w:val="none" w:sz="0" w:space="0" w:color="auto"/>
            <w:bottom w:val="none" w:sz="0" w:space="0" w:color="auto"/>
            <w:right w:val="none" w:sz="0" w:space="0" w:color="auto"/>
          </w:divBdr>
        </w:div>
      </w:divsChild>
    </w:div>
    <w:div w:id="2145348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V:\Default\Desktop\&#25991;&#20214;&#27719;&#24635;\office&#27169;&#26495;\word\&#25237;&#31295;&#35270;&#39057;&#27169;&#26495;.dotx" TargetMode="External"/></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000000"/>
      </a:hlink>
      <a:folHlink>
        <a:srgbClr val="000000"/>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CD26A-9721-4E8C-8ABB-22E507085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投稿视频模板.dotx</Template>
  <TotalTime>3911</TotalTime>
  <Pages>1</Pages>
  <Words>13267</Words>
  <Characters>75622</Characters>
  <Application>Microsoft Office Word</Application>
  <DocSecurity>0</DocSecurity>
  <Lines>630</Lines>
  <Paragraphs>177</Paragraphs>
  <ScaleCrop>false</ScaleCrop>
  <Company/>
  <LinksUpToDate>false</LinksUpToDate>
  <CharactersWithSpaces>88712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DXY</dc:creator>
  <cp:keywords/>
  <dc:description/>
  <cp:lastModifiedBy>星元 邓</cp:lastModifiedBy>
  <cp:revision>11</cp:revision>
  <cp:lastPrinted>2024-05-20T02:43:00Z</cp:lastPrinted>
  <dcterms:created xsi:type="dcterms:W3CDTF">2025-10-10T16:26:00Z</dcterms:created>
  <dcterms:modified xsi:type="dcterms:W3CDTF">2026-01-20T16:20:00Z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WinEqns">
    <vt:bool>true</vt:bool>
  </property>
  <property fmtid="{D5CDD505-2E9C-101B-9397-08002B2CF9AE}" pid="4" name="MTEquationSection">
    <vt:lpwstr>1</vt:lpwstr>
  </property>
</Properties>
</file>